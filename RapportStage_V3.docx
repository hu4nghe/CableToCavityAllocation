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bookmarkStart w:id="0" w:name="_Hlk204781646" w:displacedByCustomXml="next"/>
    <w:bookmarkEnd w:id="0" w:displacedByCustomXml="next"/>
    <w:sdt>
      <w:sdtPr>
        <w:rPr>
          <w:rFonts w:ascii="3DS V2" w:hAnsi="3DS V2" w:cs="Arial"/>
          <w:lang w:val="en-US"/>
        </w:rPr>
        <w:id w:val="1142131156"/>
        <w:docPartObj>
          <w:docPartGallery w:val="Cover Pages"/>
          <w:docPartUnique/>
        </w:docPartObj>
      </w:sdtPr>
      <w:sdtContent>
        <w:p w14:paraId="70C13CA9" w14:textId="11144232" w:rsidR="009509B5" w:rsidRPr="0041418D" w:rsidRDefault="00B6649D" w:rsidP="00656C66">
          <w:pPr>
            <w:jc w:val="right"/>
            <w:rPr>
              <w:rFonts w:ascii="3DS V2" w:hAnsi="3DS V2" w:cs="Arial"/>
              <w:lang w:val="en-US"/>
            </w:rPr>
          </w:pPr>
          <w:r w:rsidRPr="004018AE">
            <w:rPr>
              <w:noProof/>
            </w:rPr>
            <w:drawing>
              <wp:anchor distT="0" distB="0" distL="114300" distR="114300" simplePos="0" relativeHeight="251793920" behindDoc="0" locked="0" layoutInCell="1" allowOverlap="1" wp14:anchorId="1C4C98C3" wp14:editId="5D084F8B">
                <wp:simplePos x="0" y="0"/>
                <wp:positionH relativeFrom="margin">
                  <wp:posOffset>3598647</wp:posOffset>
                </wp:positionH>
                <wp:positionV relativeFrom="paragraph">
                  <wp:posOffset>59537</wp:posOffset>
                </wp:positionV>
                <wp:extent cx="2326233" cy="857454"/>
                <wp:effectExtent l="0" t="0" r="0" b="0"/>
                <wp:wrapNone/>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6233" cy="85745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4944" behindDoc="0" locked="0" layoutInCell="1" allowOverlap="1" wp14:anchorId="06998B1D" wp14:editId="1B307B00">
                <wp:simplePos x="0" y="0"/>
                <wp:positionH relativeFrom="margin">
                  <wp:posOffset>-219380</wp:posOffset>
                </wp:positionH>
                <wp:positionV relativeFrom="paragraph">
                  <wp:posOffset>116713</wp:posOffset>
                </wp:positionV>
                <wp:extent cx="2656015" cy="800100"/>
                <wp:effectExtent l="0" t="0" r="0" b="0"/>
                <wp:wrapNone/>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6015"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3166" w:rsidRPr="00E13166">
            <w:rPr>
              <w:rFonts w:ascii="Times New Roman" w:eastAsia="Times New Roman" w:hAnsi="Times New Roman" w:cs="Times New Roman"/>
              <w:noProof/>
              <w:sz w:val="24"/>
              <w:szCs w:val="24"/>
              <w:lang w:val="en-US" w:eastAsia="zh-CN"/>
            </w:rPr>
            <w:drawing>
              <wp:anchor distT="0" distB="0" distL="114300" distR="114300" simplePos="0" relativeHeight="251792896" behindDoc="1" locked="0" layoutInCell="1" allowOverlap="1" wp14:anchorId="47406BBF" wp14:editId="7E879BD7">
                <wp:simplePos x="0" y="0"/>
                <wp:positionH relativeFrom="page">
                  <wp:align>right</wp:align>
                </wp:positionH>
                <wp:positionV relativeFrom="paragraph">
                  <wp:posOffset>-1371600</wp:posOffset>
                </wp:positionV>
                <wp:extent cx="7633977" cy="11455195"/>
                <wp:effectExtent l="0" t="0" r="5080" b="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33977" cy="11455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410D51" w14:textId="69BB8D07" w:rsidR="009509B5" w:rsidRPr="0041418D" w:rsidRDefault="009509B5" w:rsidP="00656C66">
          <w:pPr>
            <w:jc w:val="right"/>
            <w:rPr>
              <w:rFonts w:ascii="3DS V2" w:hAnsi="3DS V2" w:cs="Arial"/>
              <w:lang w:val="en-US"/>
            </w:rPr>
          </w:pPr>
        </w:p>
        <w:p w14:paraId="1AA8A1E3" w14:textId="7E7338B5" w:rsidR="009509B5" w:rsidRPr="0041418D" w:rsidRDefault="009509B5" w:rsidP="00656C66">
          <w:pPr>
            <w:jc w:val="right"/>
            <w:rPr>
              <w:rFonts w:ascii="3DS V2" w:hAnsi="3DS V2" w:cs="Arial"/>
              <w:lang w:val="en-US"/>
            </w:rPr>
          </w:pPr>
        </w:p>
        <w:p w14:paraId="5257438D" w14:textId="34538448" w:rsidR="009509B5" w:rsidRPr="0041418D" w:rsidRDefault="009509B5" w:rsidP="00656C66">
          <w:pPr>
            <w:jc w:val="right"/>
            <w:rPr>
              <w:rFonts w:ascii="3DS V2" w:hAnsi="3DS V2" w:cs="Arial"/>
              <w:lang w:val="en-US"/>
            </w:rPr>
          </w:pPr>
        </w:p>
        <w:p w14:paraId="78C75A00" w14:textId="1B4CDEC3" w:rsidR="009509B5" w:rsidRPr="0041418D" w:rsidRDefault="009509B5" w:rsidP="00656C66">
          <w:pPr>
            <w:jc w:val="right"/>
            <w:rPr>
              <w:rFonts w:ascii="3DS V2" w:hAnsi="3DS V2" w:cs="Arial"/>
              <w:lang w:val="en-US"/>
            </w:rPr>
          </w:pPr>
        </w:p>
        <w:p w14:paraId="12D4B3C7" w14:textId="17D2FF43" w:rsidR="009509B5" w:rsidRPr="0041418D" w:rsidRDefault="009509B5" w:rsidP="00656C66">
          <w:pPr>
            <w:jc w:val="right"/>
            <w:rPr>
              <w:rFonts w:ascii="3DS V2" w:hAnsi="3DS V2" w:cs="Arial"/>
              <w:lang w:val="en-US"/>
            </w:rPr>
          </w:pPr>
        </w:p>
        <w:p w14:paraId="0D72498B" w14:textId="322A272B" w:rsidR="00E13166" w:rsidRPr="00E13166" w:rsidRDefault="00E13166" w:rsidP="00E13166">
          <w:pPr>
            <w:spacing w:before="100" w:beforeAutospacing="1" w:after="100" w:afterAutospacing="1" w:line="240" w:lineRule="auto"/>
            <w:rPr>
              <w:rFonts w:ascii="Times New Roman" w:eastAsia="Times New Roman" w:hAnsi="Times New Roman" w:cs="Times New Roman"/>
              <w:sz w:val="24"/>
              <w:szCs w:val="24"/>
              <w:lang w:val="en-US" w:eastAsia="zh-CN"/>
            </w:rPr>
          </w:pPr>
        </w:p>
        <w:p w14:paraId="2AF78B68" w14:textId="7ED18305" w:rsidR="009509B5" w:rsidRPr="0041418D" w:rsidRDefault="009509B5" w:rsidP="009509B5">
          <w:pPr>
            <w:rPr>
              <w:rFonts w:ascii="3DS V2" w:hAnsi="3DS V2" w:cs="Arial"/>
              <w:sz w:val="56"/>
              <w:szCs w:val="56"/>
              <w:lang w:val="en-US"/>
            </w:rPr>
          </w:pPr>
        </w:p>
        <w:p w14:paraId="77B1A76D" w14:textId="77777777" w:rsidR="004018AE" w:rsidRDefault="004018AE" w:rsidP="009509B5">
          <w:pPr>
            <w:spacing w:line="240" w:lineRule="auto"/>
            <w:rPr>
              <w:rFonts w:ascii="3DS V2" w:hAnsi="3DS V2" w:cs="Arial"/>
              <w:b/>
              <w:bCs/>
              <w:color w:val="FFFFFF" w:themeColor="background1"/>
              <w:sz w:val="56"/>
              <w:szCs w:val="56"/>
              <w:lang w:val="en-US"/>
            </w:rPr>
          </w:pPr>
        </w:p>
        <w:p w14:paraId="75ABEADF" w14:textId="75710AFD" w:rsidR="00656C66" w:rsidRPr="00E13166" w:rsidRDefault="00A66145" w:rsidP="009509B5">
          <w:pPr>
            <w:spacing w:line="240" w:lineRule="auto"/>
            <w:rPr>
              <w:rFonts w:ascii="3DS V2" w:hAnsi="3DS V2" w:cs="Arial"/>
              <w:b/>
              <w:bCs/>
              <w:color w:val="FFFFFF" w:themeColor="background1"/>
              <w:sz w:val="56"/>
              <w:szCs w:val="56"/>
              <w:lang w:val="en-US"/>
            </w:rPr>
          </w:pPr>
          <w:r w:rsidRPr="00E13166">
            <w:rPr>
              <w:rFonts w:ascii="3DS V2" w:hAnsi="3DS V2" w:cs="Arial"/>
              <w:b/>
              <w:bCs/>
              <w:color w:val="FFFFFF" w:themeColor="background1"/>
              <w:sz w:val="56"/>
              <w:szCs w:val="56"/>
              <w:lang w:val="en-US"/>
            </w:rPr>
            <w:t>Rapport de stage</w:t>
          </w:r>
        </w:p>
        <w:p w14:paraId="16D3DA3E" w14:textId="6AC5DC4A" w:rsidR="00D51A67" w:rsidRPr="00E13166" w:rsidRDefault="00A66145" w:rsidP="00A66145">
          <w:pPr>
            <w:spacing w:line="240" w:lineRule="auto"/>
            <w:rPr>
              <w:rFonts w:ascii="3DS V2" w:hAnsi="3DS V2" w:cs="Arial"/>
              <w:color w:val="FFFFFF" w:themeColor="background1"/>
              <w:sz w:val="36"/>
              <w:szCs w:val="36"/>
              <w:lang w:val="en-US"/>
            </w:rPr>
          </w:pPr>
          <w:r w:rsidRPr="00E13166">
            <w:rPr>
              <w:rFonts w:ascii="3DS V2" w:hAnsi="3DS V2" w:cs="Arial"/>
              <w:color w:val="FFFFFF" w:themeColor="background1"/>
              <w:sz w:val="36"/>
              <w:szCs w:val="36"/>
              <w:lang w:val="en-US"/>
            </w:rPr>
            <w:t xml:space="preserve">CATIA </w:t>
          </w:r>
          <w:r w:rsidR="00AC3A1F" w:rsidRPr="00E13166">
            <w:rPr>
              <w:rFonts w:ascii="3DS V2" w:hAnsi="3DS V2" w:cs="Arial"/>
              <w:color w:val="FFFFFF" w:themeColor="background1"/>
              <w:sz w:val="36"/>
              <w:szCs w:val="36"/>
              <w:lang w:val="en-US"/>
            </w:rPr>
            <w:t>Electrical Logical System Design:</w:t>
          </w:r>
          <w:r w:rsidR="00D51A67" w:rsidRPr="00E13166">
            <w:rPr>
              <w:rFonts w:ascii="3DS V2" w:hAnsi="3DS V2" w:cs="Arial"/>
              <w:color w:val="FFFFFF" w:themeColor="background1"/>
              <w:sz w:val="36"/>
              <w:szCs w:val="36"/>
              <w:lang w:val="en-US"/>
            </w:rPr>
            <w:t xml:space="preserve"> </w:t>
          </w:r>
        </w:p>
        <w:p w14:paraId="23C52135" w14:textId="53C550B9" w:rsidR="00A66145" w:rsidRPr="00E13166" w:rsidRDefault="00A66145" w:rsidP="00A66145">
          <w:pPr>
            <w:spacing w:line="240" w:lineRule="auto"/>
            <w:rPr>
              <w:rFonts w:ascii="3DS V2" w:hAnsi="3DS V2" w:cs="Arial"/>
              <w:color w:val="FFFFFF" w:themeColor="background1"/>
              <w:sz w:val="36"/>
              <w:szCs w:val="36"/>
            </w:rPr>
          </w:pPr>
          <w:r w:rsidRPr="00E13166">
            <w:rPr>
              <w:rFonts w:ascii="3DS V2" w:hAnsi="3DS V2" w:cs="Arial"/>
              <w:color w:val="FFFFFF" w:themeColor="background1"/>
              <w:sz w:val="36"/>
              <w:szCs w:val="36"/>
            </w:rPr>
            <w:t xml:space="preserve">Automatisation d’allocation de câbles </w:t>
          </w:r>
          <w:r w:rsidR="00682231" w:rsidRPr="00E13166">
            <w:rPr>
              <w:rFonts w:ascii="3DS V2" w:hAnsi="3DS V2" w:cs="Arial"/>
              <w:color w:val="FFFFFF" w:themeColor="background1"/>
              <w:sz w:val="36"/>
              <w:szCs w:val="36"/>
            </w:rPr>
            <w:t>aux connecteurs</w:t>
          </w:r>
          <w:r w:rsidR="005979F9" w:rsidRPr="00E13166">
            <w:rPr>
              <w:rFonts w:ascii="3DS V2" w:hAnsi="3DS V2" w:cs="Arial"/>
              <w:color w:val="FFFFFF" w:themeColor="background1"/>
              <w:sz w:val="36"/>
              <w:szCs w:val="36"/>
            </w:rPr>
            <w:t xml:space="preserve"> de coupure</w:t>
          </w:r>
        </w:p>
        <w:p w14:paraId="5F5E61E6" w14:textId="643D4E3E" w:rsidR="00584320" w:rsidRPr="0040636C" w:rsidRDefault="00584320" w:rsidP="009509B5">
          <w:pPr>
            <w:spacing w:line="240" w:lineRule="auto"/>
            <w:rPr>
              <w:rFonts w:ascii="3DS V2" w:hAnsi="3DS V2" w:cs="Arial"/>
              <w:sz w:val="44"/>
              <w:szCs w:val="44"/>
            </w:rPr>
          </w:pPr>
        </w:p>
        <w:p w14:paraId="42DE9C2E" w14:textId="0D3F0951" w:rsidR="00584320" w:rsidRPr="0040636C" w:rsidRDefault="00584320" w:rsidP="000976C8">
          <w:pPr>
            <w:jc w:val="right"/>
            <w:rPr>
              <w:rFonts w:ascii="3DS V2" w:hAnsi="3DS V2" w:cs="Arial"/>
              <w:sz w:val="56"/>
              <w:szCs w:val="56"/>
            </w:rPr>
          </w:pPr>
        </w:p>
        <w:p w14:paraId="711A7291" w14:textId="77E4A975" w:rsidR="00584320" w:rsidRPr="0040636C" w:rsidRDefault="00584320" w:rsidP="000976C8">
          <w:pPr>
            <w:jc w:val="right"/>
            <w:rPr>
              <w:rFonts w:ascii="3DS V2" w:hAnsi="3DS V2" w:cs="Arial"/>
              <w:sz w:val="56"/>
              <w:szCs w:val="56"/>
            </w:rPr>
          </w:pPr>
        </w:p>
        <w:p w14:paraId="6EEF926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68573E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650E8CFC"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BEA81BE"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45BFFC4" w14:textId="001AC89D" w:rsidR="00CE2911" w:rsidRPr="00E13166"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lang w:eastAsia="zh-CN"/>
            </w:rPr>
            <w:t xml:space="preserve">Elève : </w:t>
          </w:r>
          <w:r w:rsidR="0093790F" w:rsidRPr="00E13166">
            <w:rPr>
              <w:rFonts w:ascii="3DS V2" w:hAnsi="3DS V2" w:cs="Arial"/>
              <w:color w:val="FFFFFF" w:themeColor="background1"/>
              <w:sz w:val="24"/>
              <w:szCs w:val="24"/>
            </w:rPr>
            <w:t>HUANG He</w:t>
          </w:r>
        </w:p>
        <w:p w14:paraId="47E0B850" w14:textId="77777777" w:rsidR="004018AE"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rPr>
            <w:t>Tuteur : Sébastien GOUTAUDIER</w:t>
          </w:r>
        </w:p>
        <w:p w14:paraId="66771E4F" w14:textId="12816F01" w:rsidR="00584320" w:rsidRPr="004018AE" w:rsidRDefault="004018AE" w:rsidP="004018AE">
          <w:pPr>
            <w:rPr>
              <w:rFonts w:ascii="3DS V2" w:hAnsi="3DS V2" w:cs="Arial"/>
              <w:color w:val="FFFFFF" w:themeColor="background1"/>
              <w:sz w:val="24"/>
              <w:szCs w:val="24"/>
            </w:rPr>
          </w:pPr>
          <w:r>
            <w:rPr>
              <w:rFonts w:ascii="3DS V2" w:hAnsi="3DS V2" w:cs="Arial"/>
              <w:color w:val="FFFFFF" w:themeColor="background1"/>
              <w:sz w:val="24"/>
              <w:szCs w:val="24"/>
            </w:rPr>
            <w:br w:type="page"/>
          </w:r>
        </w:p>
      </w:sdtContent>
    </w:sdt>
    <w:bookmarkStart w:id="1" w:name="_Toc171918586" w:displacedByCustomXml="next"/>
    <w:bookmarkStart w:id="2" w:name="_Toc180835303" w:displacedByCustomXml="next"/>
    <w:bookmarkStart w:id="3" w:name="_Toc180835369" w:displacedByCustomXml="next"/>
    <w:bookmarkStart w:id="4" w:name="_Toc180835435" w:displacedByCustomXml="next"/>
    <w:bookmarkStart w:id="5" w:name="_Toc180835501" w:displacedByCustomXml="next"/>
    <w:bookmarkStart w:id="6" w:name="_Ref181006413" w:displacedByCustomXml="next"/>
    <w:bookmarkStart w:id="7" w:name="_Toc181410982" w:displacedByCustomXml="next"/>
    <w:bookmarkStart w:id="8" w:name="_Toc181188180" w:displacedByCustomXml="next"/>
    <w:bookmarkStart w:id="9" w:name="_Toc188340679" w:displacedByCustomXml="next"/>
    <w:sdt>
      <w:sdtPr>
        <w:rPr>
          <w:rFonts w:ascii="3DS V2" w:eastAsiaTheme="minorHAnsi" w:hAnsi="3DS V2" w:cstheme="minorBidi"/>
          <w:b w:val="0"/>
          <w:bCs w:val="0"/>
          <w:color w:val="auto"/>
          <w:sz w:val="22"/>
          <w:szCs w:val="22"/>
          <w:lang w:val="fr-FR"/>
        </w:rPr>
        <w:id w:val="25637930"/>
        <w:docPartObj>
          <w:docPartGallery w:val="Table of Contents"/>
          <w:docPartUnique/>
        </w:docPartObj>
      </w:sdtPr>
      <w:sdtEndPr>
        <w:rPr>
          <w:rFonts w:eastAsia="宋体"/>
          <w:sz w:val="24"/>
          <w:szCs w:val="24"/>
        </w:rPr>
      </w:sdtEndPr>
      <w:sdtContent>
        <w:p w14:paraId="02D2A946" w14:textId="54CDB2CA" w:rsidR="00C674AC" w:rsidRPr="00D10A30" w:rsidRDefault="0069364A" w:rsidP="00FE259C">
          <w:pPr>
            <w:pStyle w:val="En-ttedetabledesmatires"/>
            <w:spacing w:line="20" w:lineRule="atLeast"/>
            <w:rPr>
              <w:rFonts w:ascii="3DS V2" w:hAnsi="3DS V2"/>
              <w:sz w:val="32"/>
              <w:szCs w:val="32"/>
            </w:rPr>
          </w:pPr>
          <w:r w:rsidRPr="00D10A30">
            <w:rPr>
              <w:rFonts w:ascii="3DS V2" w:hAnsi="3DS V2"/>
              <w:sz w:val="32"/>
              <w:szCs w:val="32"/>
            </w:rPr>
            <w:t>Table</w:t>
          </w:r>
          <w:r w:rsidR="000239B5" w:rsidRPr="00D10A30">
            <w:rPr>
              <w:rFonts w:ascii="3DS V2" w:hAnsi="3DS V2"/>
              <w:sz w:val="32"/>
              <w:szCs w:val="32"/>
            </w:rPr>
            <w:t xml:space="preserve"> </w:t>
          </w:r>
          <w:r w:rsidRPr="00D10A30">
            <w:rPr>
              <w:rFonts w:ascii="3DS V2" w:hAnsi="3DS V2"/>
              <w:sz w:val="32"/>
              <w:szCs w:val="32"/>
            </w:rPr>
            <w:t>des matières</w:t>
          </w:r>
        </w:p>
        <w:p w14:paraId="6BEAD7E1" w14:textId="710723CA" w:rsidR="009D4812" w:rsidRDefault="00C674AC">
          <w:pPr>
            <w:pStyle w:val="TM2"/>
            <w:tabs>
              <w:tab w:val="right" w:leader="dot" w:pos="9016"/>
            </w:tabs>
            <w:rPr>
              <w:rFonts w:asciiTheme="minorHAnsi" w:eastAsiaTheme="minorEastAsia" w:hAnsiTheme="minorHAnsi"/>
              <w:noProof/>
              <w:kern w:val="2"/>
              <w:szCs w:val="24"/>
              <w:lang w:val="en-US" w:eastAsia="zh-CN"/>
              <w14:ligatures w14:val="standardContextual"/>
            </w:rPr>
          </w:pPr>
          <w:r w:rsidRPr="00D10A30">
            <w:rPr>
              <w:rFonts w:ascii="3DS V2" w:hAnsi="3DS V2"/>
              <w:sz w:val="20"/>
              <w:szCs w:val="20"/>
              <w:lang w:val="en-US"/>
            </w:rPr>
            <w:fldChar w:fldCharType="begin"/>
          </w:r>
          <w:r w:rsidRPr="00D10A30">
            <w:rPr>
              <w:rFonts w:ascii="3DS V2" w:hAnsi="3DS V2"/>
              <w:sz w:val="20"/>
              <w:szCs w:val="20"/>
              <w:lang w:val="en-US"/>
            </w:rPr>
            <w:instrText xml:space="preserve"> TOC \o "1-3" \h \z \u </w:instrText>
          </w:r>
          <w:r w:rsidRPr="00D10A30">
            <w:rPr>
              <w:rFonts w:ascii="3DS V2" w:hAnsi="3DS V2"/>
              <w:sz w:val="20"/>
              <w:szCs w:val="20"/>
              <w:lang w:val="en-US"/>
            </w:rPr>
            <w:fldChar w:fldCharType="separate"/>
          </w:r>
          <w:hyperlink w:anchor="_Toc204887627" w:history="1">
            <w:r w:rsidR="009D4812" w:rsidRPr="00AE1C24">
              <w:rPr>
                <w:rStyle w:val="Lienhypertexte"/>
                <w:rFonts w:ascii="3DS V2" w:hAnsi="3DS V2" w:cs="Arial"/>
                <w:noProof/>
              </w:rPr>
              <w:t>Remerciements</w:t>
            </w:r>
            <w:r w:rsidR="009D4812">
              <w:rPr>
                <w:noProof/>
                <w:webHidden/>
              </w:rPr>
              <w:tab/>
            </w:r>
            <w:r w:rsidR="009D4812">
              <w:rPr>
                <w:noProof/>
                <w:webHidden/>
              </w:rPr>
              <w:fldChar w:fldCharType="begin"/>
            </w:r>
            <w:r w:rsidR="009D4812">
              <w:rPr>
                <w:noProof/>
                <w:webHidden/>
              </w:rPr>
              <w:instrText xml:space="preserve"> PAGEREF _Toc204887627 \h </w:instrText>
            </w:r>
            <w:r w:rsidR="009D4812">
              <w:rPr>
                <w:noProof/>
                <w:webHidden/>
              </w:rPr>
            </w:r>
            <w:r w:rsidR="009D4812">
              <w:rPr>
                <w:noProof/>
                <w:webHidden/>
              </w:rPr>
              <w:fldChar w:fldCharType="separate"/>
            </w:r>
            <w:r w:rsidR="009D4812">
              <w:rPr>
                <w:noProof/>
                <w:webHidden/>
              </w:rPr>
              <w:t>3</w:t>
            </w:r>
            <w:r w:rsidR="009D4812">
              <w:rPr>
                <w:noProof/>
                <w:webHidden/>
              </w:rPr>
              <w:fldChar w:fldCharType="end"/>
            </w:r>
          </w:hyperlink>
        </w:p>
        <w:p w14:paraId="2B68C4C8" w14:textId="029705C4" w:rsidR="009D4812" w:rsidRDefault="009D4812">
          <w:pPr>
            <w:pStyle w:val="TM2"/>
            <w:tabs>
              <w:tab w:val="right" w:leader="dot" w:pos="9016"/>
            </w:tabs>
            <w:rPr>
              <w:rFonts w:asciiTheme="minorHAnsi" w:eastAsiaTheme="minorEastAsia" w:hAnsiTheme="minorHAnsi"/>
              <w:noProof/>
              <w:kern w:val="2"/>
              <w:szCs w:val="24"/>
              <w:lang w:val="en-US" w:eastAsia="zh-CN"/>
              <w14:ligatures w14:val="standardContextual"/>
            </w:rPr>
          </w:pPr>
          <w:hyperlink w:anchor="_Toc204887628" w:history="1">
            <w:r w:rsidRPr="00AE1C24">
              <w:rPr>
                <w:rStyle w:val="Lienhypertexte"/>
                <w:rFonts w:ascii="3DS V2" w:hAnsi="3DS V2" w:cs="Arial"/>
                <w:noProof/>
              </w:rPr>
              <w:t>Présentation de l’entreprise : Dassault Systèmes</w:t>
            </w:r>
            <w:r>
              <w:rPr>
                <w:noProof/>
                <w:webHidden/>
              </w:rPr>
              <w:tab/>
            </w:r>
            <w:r>
              <w:rPr>
                <w:noProof/>
                <w:webHidden/>
              </w:rPr>
              <w:fldChar w:fldCharType="begin"/>
            </w:r>
            <w:r>
              <w:rPr>
                <w:noProof/>
                <w:webHidden/>
              </w:rPr>
              <w:instrText xml:space="preserve"> PAGEREF _Toc204887628 \h </w:instrText>
            </w:r>
            <w:r>
              <w:rPr>
                <w:noProof/>
                <w:webHidden/>
              </w:rPr>
            </w:r>
            <w:r>
              <w:rPr>
                <w:noProof/>
                <w:webHidden/>
              </w:rPr>
              <w:fldChar w:fldCharType="separate"/>
            </w:r>
            <w:r>
              <w:rPr>
                <w:noProof/>
                <w:webHidden/>
              </w:rPr>
              <w:t>4</w:t>
            </w:r>
            <w:r>
              <w:rPr>
                <w:noProof/>
                <w:webHidden/>
              </w:rPr>
              <w:fldChar w:fldCharType="end"/>
            </w:r>
          </w:hyperlink>
        </w:p>
        <w:p w14:paraId="6D51F1D0" w14:textId="7A457D0C"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29" w:history="1">
            <w:r w:rsidRPr="00AE1C24">
              <w:rPr>
                <w:rStyle w:val="Lienhypertexte"/>
                <w:rFonts w:ascii="3DS V2" w:hAnsi="3DS V2"/>
                <w:noProof/>
              </w:rPr>
              <w:t>Une présence mondiale</w:t>
            </w:r>
            <w:r>
              <w:rPr>
                <w:noProof/>
                <w:webHidden/>
              </w:rPr>
              <w:tab/>
            </w:r>
            <w:r>
              <w:rPr>
                <w:noProof/>
                <w:webHidden/>
              </w:rPr>
              <w:fldChar w:fldCharType="begin"/>
            </w:r>
            <w:r>
              <w:rPr>
                <w:noProof/>
                <w:webHidden/>
              </w:rPr>
              <w:instrText xml:space="preserve"> PAGEREF _Toc204887629 \h </w:instrText>
            </w:r>
            <w:r>
              <w:rPr>
                <w:noProof/>
                <w:webHidden/>
              </w:rPr>
            </w:r>
            <w:r>
              <w:rPr>
                <w:noProof/>
                <w:webHidden/>
              </w:rPr>
              <w:fldChar w:fldCharType="separate"/>
            </w:r>
            <w:r>
              <w:rPr>
                <w:noProof/>
                <w:webHidden/>
              </w:rPr>
              <w:t>5</w:t>
            </w:r>
            <w:r>
              <w:rPr>
                <w:noProof/>
                <w:webHidden/>
              </w:rPr>
              <w:fldChar w:fldCharType="end"/>
            </w:r>
          </w:hyperlink>
        </w:p>
        <w:p w14:paraId="7BB6AB80" w14:textId="3013448C"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30" w:history="1">
            <w:r w:rsidRPr="00AE1C24">
              <w:rPr>
                <w:rStyle w:val="Lienhypertexte"/>
                <w:rFonts w:ascii="3DS V2" w:hAnsi="3DS V2"/>
                <w:noProof/>
              </w:rPr>
              <w:t>Une vision forte : le virtuel au service du réel</w:t>
            </w:r>
            <w:r>
              <w:rPr>
                <w:noProof/>
                <w:webHidden/>
              </w:rPr>
              <w:tab/>
            </w:r>
            <w:r>
              <w:rPr>
                <w:noProof/>
                <w:webHidden/>
              </w:rPr>
              <w:fldChar w:fldCharType="begin"/>
            </w:r>
            <w:r>
              <w:rPr>
                <w:noProof/>
                <w:webHidden/>
              </w:rPr>
              <w:instrText xml:space="preserve"> PAGEREF _Toc204887630 \h </w:instrText>
            </w:r>
            <w:r>
              <w:rPr>
                <w:noProof/>
                <w:webHidden/>
              </w:rPr>
            </w:r>
            <w:r>
              <w:rPr>
                <w:noProof/>
                <w:webHidden/>
              </w:rPr>
              <w:fldChar w:fldCharType="separate"/>
            </w:r>
            <w:r>
              <w:rPr>
                <w:noProof/>
                <w:webHidden/>
              </w:rPr>
              <w:t>5</w:t>
            </w:r>
            <w:r>
              <w:rPr>
                <w:noProof/>
                <w:webHidden/>
              </w:rPr>
              <w:fldChar w:fldCharType="end"/>
            </w:r>
          </w:hyperlink>
        </w:p>
        <w:p w14:paraId="29DE3FEB" w14:textId="2E4CC313"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31" w:history="1">
            <w:r w:rsidRPr="00AE1C24">
              <w:rPr>
                <w:rStyle w:val="Lienhypertexte"/>
                <w:rFonts w:ascii="3DS V2" w:hAnsi="3DS V2"/>
                <w:noProof/>
              </w:rPr>
              <w:t>Une culture d’innovation portée par l’esprit « IFWE »</w:t>
            </w:r>
            <w:r>
              <w:rPr>
                <w:noProof/>
                <w:webHidden/>
              </w:rPr>
              <w:tab/>
            </w:r>
            <w:r>
              <w:rPr>
                <w:noProof/>
                <w:webHidden/>
              </w:rPr>
              <w:fldChar w:fldCharType="begin"/>
            </w:r>
            <w:r>
              <w:rPr>
                <w:noProof/>
                <w:webHidden/>
              </w:rPr>
              <w:instrText xml:space="preserve"> PAGEREF _Toc204887631 \h </w:instrText>
            </w:r>
            <w:r>
              <w:rPr>
                <w:noProof/>
                <w:webHidden/>
              </w:rPr>
            </w:r>
            <w:r>
              <w:rPr>
                <w:noProof/>
                <w:webHidden/>
              </w:rPr>
              <w:fldChar w:fldCharType="separate"/>
            </w:r>
            <w:r>
              <w:rPr>
                <w:noProof/>
                <w:webHidden/>
              </w:rPr>
              <w:t>6</w:t>
            </w:r>
            <w:r>
              <w:rPr>
                <w:noProof/>
                <w:webHidden/>
              </w:rPr>
              <w:fldChar w:fldCharType="end"/>
            </w:r>
          </w:hyperlink>
        </w:p>
        <w:p w14:paraId="4E46DBEF" w14:textId="45126BE3"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32" w:history="1">
            <w:r w:rsidRPr="00AE1C24">
              <w:rPr>
                <w:rStyle w:val="Lienhypertexte"/>
                <w:rFonts w:ascii="3DS V2" w:hAnsi="3DS V2"/>
                <w:noProof/>
              </w:rPr>
              <w:t>Une stratégie autour de l’humain, l’industrie et les expériences</w:t>
            </w:r>
            <w:r>
              <w:rPr>
                <w:noProof/>
                <w:webHidden/>
              </w:rPr>
              <w:tab/>
            </w:r>
            <w:r>
              <w:rPr>
                <w:noProof/>
                <w:webHidden/>
              </w:rPr>
              <w:fldChar w:fldCharType="begin"/>
            </w:r>
            <w:r>
              <w:rPr>
                <w:noProof/>
                <w:webHidden/>
              </w:rPr>
              <w:instrText xml:space="preserve"> PAGEREF _Toc204887632 \h </w:instrText>
            </w:r>
            <w:r>
              <w:rPr>
                <w:noProof/>
                <w:webHidden/>
              </w:rPr>
            </w:r>
            <w:r>
              <w:rPr>
                <w:noProof/>
                <w:webHidden/>
              </w:rPr>
              <w:fldChar w:fldCharType="separate"/>
            </w:r>
            <w:r>
              <w:rPr>
                <w:noProof/>
                <w:webHidden/>
              </w:rPr>
              <w:t>6</w:t>
            </w:r>
            <w:r>
              <w:rPr>
                <w:noProof/>
                <w:webHidden/>
              </w:rPr>
              <w:fldChar w:fldCharType="end"/>
            </w:r>
          </w:hyperlink>
        </w:p>
        <w:p w14:paraId="0F703732" w14:textId="1BDE101C"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33" w:history="1">
            <w:r w:rsidRPr="00AE1C24">
              <w:rPr>
                <w:rStyle w:val="Lienhypertexte"/>
                <w:rFonts w:ascii="3DS V2" w:hAnsi="3DS V2"/>
                <w:noProof/>
              </w:rPr>
              <w:t>L’Equipe de CATIA – schématique électrique</w:t>
            </w:r>
            <w:r>
              <w:rPr>
                <w:noProof/>
                <w:webHidden/>
              </w:rPr>
              <w:tab/>
            </w:r>
            <w:r>
              <w:rPr>
                <w:noProof/>
                <w:webHidden/>
              </w:rPr>
              <w:fldChar w:fldCharType="begin"/>
            </w:r>
            <w:r>
              <w:rPr>
                <w:noProof/>
                <w:webHidden/>
              </w:rPr>
              <w:instrText xml:space="preserve"> PAGEREF _Toc204887633 \h </w:instrText>
            </w:r>
            <w:r>
              <w:rPr>
                <w:noProof/>
                <w:webHidden/>
              </w:rPr>
            </w:r>
            <w:r>
              <w:rPr>
                <w:noProof/>
                <w:webHidden/>
              </w:rPr>
              <w:fldChar w:fldCharType="separate"/>
            </w:r>
            <w:r>
              <w:rPr>
                <w:noProof/>
                <w:webHidden/>
              </w:rPr>
              <w:t>10</w:t>
            </w:r>
            <w:r>
              <w:rPr>
                <w:noProof/>
                <w:webHidden/>
              </w:rPr>
              <w:fldChar w:fldCharType="end"/>
            </w:r>
          </w:hyperlink>
        </w:p>
        <w:p w14:paraId="5F0224B2" w14:textId="392BC80B" w:rsidR="009D4812" w:rsidRDefault="009D4812">
          <w:pPr>
            <w:pStyle w:val="TM1"/>
            <w:tabs>
              <w:tab w:val="right" w:leader="dot" w:pos="9016"/>
            </w:tabs>
            <w:rPr>
              <w:rFonts w:asciiTheme="minorHAnsi" w:eastAsiaTheme="minorEastAsia" w:hAnsiTheme="minorHAnsi"/>
              <w:noProof/>
              <w:kern w:val="2"/>
              <w:szCs w:val="24"/>
              <w:lang w:val="en-US" w:eastAsia="zh-CN"/>
              <w14:ligatures w14:val="standardContextual"/>
            </w:rPr>
          </w:pPr>
          <w:hyperlink w:anchor="_Toc204887634" w:history="1">
            <w:r>
              <w:rPr>
                <w:noProof/>
                <w:webHidden/>
              </w:rPr>
              <w:tab/>
            </w:r>
            <w:r>
              <w:rPr>
                <w:noProof/>
                <w:webHidden/>
              </w:rPr>
              <w:fldChar w:fldCharType="begin"/>
            </w:r>
            <w:r>
              <w:rPr>
                <w:noProof/>
                <w:webHidden/>
              </w:rPr>
              <w:instrText xml:space="preserve"> PAGEREF _Toc204887634 \h </w:instrText>
            </w:r>
            <w:r>
              <w:rPr>
                <w:noProof/>
                <w:webHidden/>
              </w:rPr>
            </w:r>
            <w:r>
              <w:rPr>
                <w:noProof/>
                <w:webHidden/>
              </w:rPr>
              <w:fldChar w:fldCharType="separate"/>
            </w:r>
            <w:r>
              <w:rPr>
                <w:noProof/>
                <w:webHidden/>
              </w:rPr>
              <w:t>11</w:t>
            </w:r>
            <w:r>
              <w:rPr>
                <w:noProof/>
                <w:webHidden/>
              </w:rPr>
              <w:fldChar w:fldCharType="end"/>
            </w:r>
          </w:hyperlink>
        </w:p>
        <w:p w14:paraId="7046AEF5" w14:textId="00707B2A" w:rsidR="009D4812" w:rsidRDefault="009D4812">
          <w:pPr>
            <w:pStyle w:val="TM1"/>
            <w:tabs>
              <w:tab w:val="right" w:leader="dot" w:pos="9016"/>
            </w:tabs>
            <w:rPr>
              <w:rFonts w:asciiTheme="minorHAnsi" w:eastAsiaTheme="minorEastAsia" w:hAnsiTheme="minorHAnsi"/>
              <w:noProof/>
              <w:kern w:val="2"/>
              <w:szCs w:val="24"/>
              <w:lang w:val="en-US" w:eastAsia="zh-CN"/>
              <w14:ligatures w14:val="standardContextual"/>
            </w:rPr>
          </w:pPr>
          <w:hyperlink w:anchor="_Toc204887635" w:history="1">
            <w:r w:rsidRPr="00AE1C24">
              <w:rPr>
                <w:rStyle w:val="Lienhypertexte"/>
                <w:rFonts w:ascii="3DS V2" w:hAnsi="3DS V2"/>
                <w:b/>
                <w:noProof/>
              </w:rPr>
              <w:t>La mission du stage</w:t>
            </w:r>
            <w:r>
              <w:rPr>
                <w:noProof/>
                <w:webHidden/>
              </w:rPr>
              <w:tab/>
            </w:r>
            <w:r>
              <w:rPr>
                <w:noProof/>
                <w:webHidden/>
              </w:rPr>
              <w:fldChar w:fldCharType="begin"/>
            </w:r>
            <w:r>
              <w:rPr>
                <w:noProof/>
                <w:webHidden/>
              </w:rPr>
              <w:instrText xml:space="preserve"> PAGEREF _Toc204887635 \h </w:instrText>
            </w:r>
            <w:r>
              <w:rPr>
                <w:noProof/>
                <w:webHidden/>
              </w:rPr>
            </w:r>
            <w:r>
              <w:rPr>
                <w:noProof/>
                <w:webHidden/>
              </w:rPr>
              <w:fldChar w:fldCharType="separate"/>
            </w:r>
            <w:r>
              <w:rPr>
                <w:noProof/>
                <w:webHidden/>
              </w:rPr>
              <w:t>11</w:t>
            </w:r>
            <w:r>
              <w:rPr>
                <w:noProof/>
                <w:webHidden/>
              </w:rPr>
              <w:fldChar w:fldCharType="end"/>
            </w:r>
          </w:hyperlink>
        </w:p>
        <w:p w14:paraId="62B2D53A" w14:textId="6BC8CC9F" w:rsidR="009D4812" w:rsidRDefault="009D4812">
          <w:pPr>
            <w:pStyle w:val="TM2"/>
            <w:tabs>
              <w:tab w:val="right" w:leader="dot" w:pos="9016"/>
            </w:tabs>
            <w:rPr>
              <w:rFonts w:asciiTheme="minorHAnsi" w:eastAsiaTheme="minorEastAsia" w:hAnsiTheme="minorHAnsi"/>
              <w:noProof/>
              <w:kern w:val="2"/>
              <w:szCs w:val="24"/>
              <w:lang w:val="en-US" w:eastAsia="zh-CN"/>
              <w14:ligatures w14:val="standardContextual"/>
            </w:rPr>
          </w:pPr>
          <w:hyperlink w:anchor="_Toc204887636" w:history="1">
            <w:r w:rsidRPr="00AE1C24">
              <w:rPr>
                <w:rStyle w:val="Lienhypertexte"/>
                <w:rFonts w:ascii="3DS V2" w:hAnsi="3DS V2" w:cs="Arial"/>
                <w:noProof/>
              </w:rPr>
              <w:t>Contexte et Objectif</w:t>
            </w:r>
            <w:r>
              <w:rPr>
                <w:noProof/>
                <w:webHidden/>
              </w:rPr>
              <w:tab/>
            </w:r>
            <w:r>
              <w:rPr>
                <w:noProof/>
                <w:webHidden/>
              </w:rPr>
              <w:fldChar w:fldCharType="begin"/>
            </w:r>
            <w:r>
              <w:rPr>
                <w:noProof/>
                <w:webHidden/>
              </w:rPr>
              <w:instrText xml:space="preserve"> PAGEREF _Toc204887636 \h </w:instrText>
            </w:r>
            <w:r>
              <w:rPr>
                <w:noProof/>
                <w:webHidden/>
              </w:rPr>
            </w:r>
            <w:r>
              <w:rPr>
                <w:noProof/>
                <w:webHidden/>
              </w:rPr>
              <w:fldChar w:fldCharType="separate"/>
            </w:r>
            <w:r>
              <w:rPr>
                <w:noProof/>
                <w:webHidden/>
              </w:rPr>
              <w:t>12</w:t>
            </w:r>
            <w:r>
              <w:rPr>
                <w:noProof/>
                <w:webHidden/>
              </w:rPr>
              <w:fldChar w:fldCharType="end"/>
            </w:r>
          </w:hyperlink>
        </w:p>
        <w:p w14:paraId="01AB0564" w14:textId="00683CA8"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37" w:history="1">
            <w:r w:rsidRPr="00AE1C24">
              <w:rPr>
                <w:rStyle w:val="Lienhypertexte"/>
                <w:rFonts w:ascii="3DS V2" w:hAnsi="3DS V2"/>
                <w:noProof/>
              </w:rPr>
              <w:t>Net to Wire</w:t>
            </w:r>
            <w:r>
              <w:rPr>
                <w:noProof/>
                <w:webHidden/>
              </w:rPr>
              <w:tab/>
            </w:r>
            <w:r>
              <w:rPr>
                <w:noProof/>
                <w:webHidden/>
              </w:rPr>
              <w:fldChar w:fldCharType="begin"/>
            </w:r>
            <w:r>
              <w:rPr>
                <w:noProof/>
                <w:webHidden/>
              </w:rPr>
              <w:instrText xml:space="preserve"> PAGEREF _Toc204887637 \h </w:instrText>
            </w:r>
            <w:r>
              <w:rPr>
                <w:noProof/>
                <w:webHidden/>
              </w:rPr>
            </w:r>
            <w:r>
              <w:rPr>
                <w:noProof/>
                <w:webHidden/>
              </w:rPr>
              <w:fldChar w:fldCharType="separate"/>
            </w:r>
            <w:r>
              <w:rPr>
                <w:noProof/>
                <w:webHidden/>
              </w:rPr>
              <w:t>12</w:t>
            </w:r>
            <w:r>
              <w:rPr>
                <w:noProof/>
                <w:webHidden/>
              </w:rPr>
              <w:fldChar w:fldCharType="end"/>
            </w:r>
          </w:hyperlink>
        </w:p>
        <w:p w14:paraId="18FA6F59" w14:textId="20DB6DB0"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38" w:history="1">
            <w:r w:rsidRPr="00AE1C24">
              <w:rPr>
                <w:rStyle w:val="Lienhypertexte"/>
                <w:rFonts w:ascii="3DS V2" w:hAnsi="3DS V2"/>
                <w:noProof/>
              </w:rPr>
              <w:t>Connecteur de coupure et branchement des câbles</w:t>
            </w:r>
            <w:r>
              <w:rPr>
                <w:noProof/>
                <w:webHidden/>
              </w:rPr>
              <w:tab/>
            </w:r>
            <w:r>
              <w:rPr>
                <w:noProof/>
                <w:webHidden/>
              </w:rPr>
              <w:fldChar w:fldCharType="begin"/>
            </w:r>
            <w:r>
              <w:rPr>
                <w:noProof/>
                <w:webHidden/>
              </w:rPr>
              <w:instrText xml:space="preserve"> PAGEREF _Toc204887638 \h </w:instrText>
            </w:r>
            <w:r>
              <w:rPr>
                <w:noProof/>
                <w:webHidden/>
              </w:rPr>
            </w:r>
            <w:r>
              <w:rPr>
                <w:noProof/>
                <w:webHidden/>
              </w:rPr>
              <w:fldChar w:fldCharType="separate"/>
            </w:r>
            <w:r>
              <w:rPr>
                <w:noProof/>
                <w:webHidden/>
              </w:rPr>
              <w:t>14</w:t>
            </w:r>
            <w:r>
              <w:rPr>
                <w:noProof/>
                <w:webHidden/>
              </w:rPr>
              <w:fldChar w:fldCharType="end"/>
            </w:r>
          </w:hyperlink>
        </w:p>
        <w:p w14:paraId="5A8E6EA4" w14:textId="65D379CE"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39" w:history="1">
            <w:r w:rsidRPr="00AE1C24">
              <w:rPr>
                <w:rStyle w:val="Lienhypertexte"/>
                <w:rFonts w:ascii="3DS V2" w:hAnsi="3DS V2"/>
                <w:noProof/>
              </w:rPr>
              <w:t>Objectif du stage</w:t>
            </w:r>
            <w:r>
              <w:rPr>
                <w:noProof/>
                <w:webHidden/>
              </w:rPr>
              <w:tab/>
            </w:r>
            <w:r>
              <w:rPr>
                <w:noProof/>
                <w:webHidden/>
              </w:rPr>
              <w:fldChar w:fldCharType="begin"/>
            </w:r>
            <w:r>
              <w:rPr>
                <w:noProof/>
                <w:webHidden/>
              </w:rPr>
              <w:instrText xml:space="preserve"> PAGEREF _Toc204887639 \h </w:instrText>
            </w:r>
            <w:r>
              <w:rPr>
                <w:noProof/>
                <w:webHidden/>
              </w:rPr>
            </w:r>
            <w:r>
              <w:rPr>
                <w:noProof/>
                <w:webHidden/>
              </w:rPr>
              <w:fldChar w:fldCharType="separate"/>
            </w:r>
            <w:r>
              <w:rPr>
                <w:noProof/>
                <w:webHidden/>
              </w:rPr>
              <w:t>15</w:t>
            </w:r>
            <w:r>
              <w:rPr>
                <w:noProof/>
                <w:webHidden/>
              </w:rPr>
              <w:fldChar w:fldCharType="end"/>
            </w:r>
          </w:hyperlink>
        </w:p>
        <w:p w14:paraId="25377B19" w14:textId="540A9CC0" w:rsidR="009D4812" w:rsidRDefault="009D4812">
          <w:pPr>
            <w:pStyle w:val="TM2"/>
            <w:tabs>
              <w:tab w:val="right" w:leader="dot" w:pos="9016"/>
            </w:tabs>
            <w:rPr>
              <w:rFonts w:asciiTheme="minorHAnsi" w:eastAsiaTheme="minorEastAsia" w:hAnsiTheme="minorHAnsi"/>
              <w:noProof/>
              <w:kern w:val="2"/>
              <w:szCs w:val="24"/>
              <w:lang w:val="en-US" w:eastAsia="zh-CN"/>
              <w14:ligatures w14:val="standardContextual"/>
            </w:rPr>
          </w:pPr>
          <w:hyperlink w:anchor="_Toc204887640" w:history="1">
            <w:r w:rsidRPr="00AE1C24">
              <w:rPr>
                <w:rStyle w:val="Lienhypertexte"/>
                <w:rFonts w:ascii="3DS V2" w:hAnsi="3DS V2" w:cs="Arial"/>
                <w:noProof/>
              </w:rPr>
              <w:t>Phase 1 : Conception d’algorithme</w:t>
            </w:r>
            <w:r>
              <w:rPr>
                <w:noProof/>
                <w:webHidden/>
              </w:rPr>
              <w:tab/>
            </w:r>
            <w:r>
              <w:rPr>
                <w:noProof/>
                <w:webHidden/>
              </w:rPr>
              <w:fldChar w:fldCharType="begin"/>
            </w:r>
            <w:r>
              <w:rPr>
                <w:noProof/>
                <w:webHidden/>
              </w:rPr>
              <w:instrText xml:space="preserve"> PAGEREF _Toc204887640 \h </w:instrText>
            </w:r>
            <w:r>
              <w:rPr>
                <w:noProof/>
                <w:webHidden/>
              </w:rPr>
            </w:r>
            <w:r>
              <w:rPr>
                <w:noProof/>
                <w:webHidden/>
              </w:rPr>
              <w:fldChar w:fldCharType="separate"/>
            </w:r>
            <w:r>
              <w:rPr>
                <w:noProof/>
                <w:webHidden/>
              </w:rPr>
              <w:t>16</w:t>
            </w:r>
            <w:r>
              <w:rPr>
                <w:noProof/>
                <w:webHidden/>
              </w:rPr>
              <w:fldChar w:fldCharType="end"/>
            </w:r>
          </w:hyperlink>
        </w:p>
        <w:p w14:paraId="5C7A28AD" w14:textId="5AF281D2"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41" w:history="1">
            <w:r w:rsidRPr="00AE1C24">
              <w:rPr>
                <w:rStyle w:val="Lienhypertexte"/>
                <w:rFonts w:ascii="3DS V2" w:hAnsi="3DS V2"/>
                <w:noProof/>
              </w:rPr>
              <w:t>Modélisation du problématique</w:t>
            </w:r>
            <w:r>
              <w:rPr>
                <w:noProof/>
                <w:webHidden/>
              </w:rPr>
              <w:tab/>
            </w:r>
            <w:r>
              <w:rPr>
                <w:noProof/>
                <w:webHidden/>
              </w:rPr>
              <w:fldChar w:fldCharType="begin"/>
            </w:r>
            <w:r>
              <w:rPr>
                <w:noProof/>
                <w:webHidden/>
              </w:rPr>
              <w:instrText xml:space="preserve"> PAGEREF _Toc204887641 \h </w:instrText>
            </w:r>
            <w:r>
              <w:rPr>
                <w:noProof/>
                <w:webHidden/>
              </w:rPr>
            </w:r>
            <w:r>
              <w:rPr>
                <w:noProof/>
                <w:webHidden/>
              </w:rPr>
              <w:fldChar w:fldCharType="separate"/>
            </w:r>
            <w:r>
              <w:rPr>
                <w:noProof/>
                <w:webHidden/>
              </w:rPr>
              <w:t>16</w:t>
            </w:r>
            <w:r>
              <w:rPr>
                <w:noProof/>
                <w:webHidden/>
              </w:rPr>
              <w:fldChar w:fldCharType="end"/>
            </w:r>
          </w:hyperlink>
        </w:p>
        <w:p w14:paraId="55775056" w14:textId="41FE3400"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42" w:history="1">
            <w:r w:rsidRPr="00AE1C24">
              <w:rPr>
                <w:rStyle w:val="Lienhypertexte"/>
                <w:rFonts w:ascii="3DS V2" w:hAnsi="3DS V2"/>
                <w:noProof/>
              </w:rPr>
              <w:t>La notion de proximité</w:t>
            </w:r>
            <w:r>
              <w:rPr>
                <w:noProof/>
                <w:webHidden/>
              </w:rPr>
              <w:tab/>
            </w:r>
            <w:r>
              <w:rPr>
                <w:noProof/>
                <w:webHidden/>
              </w:rPr>
              <w:fldChar w:fldCharType="begin"/>
            </w:r>
            <w:r>
              <w:rPr>
                <w:noProof/>
                <w:webHidden/>
              </w:rPr>
              <w:instrText xml:space="preserve"> PAGEREF _Toc204887642 \h </w:instrText>
            </w:r>
            <w:r>
              <w:rPr>
                <w:noProof/>
                <w:webHidden/>
              </w:rPr>
            </w:r>
            <w:r>
              <w:rPr>
                <w:noProof/>
                <w:webHidden/>
              </w:rPr>
              <w:fldChar w:fldCharType="separate"/>
            </w:r>
            <w:r>
              <w:rPr>
                <w:noProof/>
                <w:webHidden/>
              </w:rPr>
              <w:t>17</w:t>
            </w:r>
            <w:r>
              <w:rPr>
                <w:noProof/>
                <w:webHidden/>
              </w:rPr>
              <w:fldChar w:fldCharType="end"/>
            </w:r>
          </w:hyperlink>
        </w:p>
        <w:p w14:paraId="5D51C4C3" w14:textId="212DE597"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43" w:history="1">
            <w:r w:rsidRPr="00AE1C24">
              <w:rPr>
                <w:rStyle w:val="Lienhypertexte"/>
                <w:rFonts w:ascii="3DS V2" w:hAnsi="3DS V2"/>
                <w:noProof/>
              </w:rPr>
              <w:t>Le croisement des câbles</w:t>
            </w:r>
            <w:r>
              <w:rPr>
                <w:noProof/>
                <w:webHidden/>
              </w:rPr>
              <w:tab/>
            </w:r>
            <w:r>
              <w:rPr>
                <w:noProof/>
                <w:webHidden/>
              </w:rPr>
              <w:fldChar w:fldCharType="begin"/>
            </w:r>
            <w:r>
              <w:rPr>
                <w:noProof/>
                <w:webHidden/>
              </w:rPr>
              <w:instrText xml:space="preserve"> PAGEREF _Toc204887643 \h </w:instrText>
            </w:r>
            <w:r>
              <w:rPr>
                <w:noProof/>
                <w:webHidden/>
              </w:rPr>
            </w:r>
            <w:r>
              <w:rPr>
                <w:noProof/>
                <w:webHidden/>
              </w:rPr>
              <w:fldChar w:fldCharType="separate"/>
            </w:r>
            <w:r>
              <w:rPr>
                <w:noProof/>
                <w:webHidden/>
              </w:rPr>
              <w:t>19</w:t>
            </w:r>
            <w:r>
              <w:rPr>
                <w:noProof/>
                <w:webHidden/>
              </w:rPr>
              <w:fldChar w:fldCharType="end"/>
            </w:r>
          </w:hyperlink>
        </w:p>
        <w:p w14:paraId="24F65EA8" w14:textId="7FAEDD7A"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44" w:history="1">
            <w:r w:rsidRPr="00AE1C24">
              <w:rPr>
                <w:rStyle w:val="Lienhypertexte"/>
                <w:rFonts w:ascii="3DS V2" w:hAnsi="3DS V2"/>
                <w:noProof/>
              </w:rPr>
              <w:t>Stratégie de recherche</w:t>
            </w:r>
            <w:r>
              <w:rPr>
                <w:noProof/>
                <w:webHidden/>
              </w:rPr>
              <w:tab/>
            </w:r>
            <w:r>
              <w:rPr>
                <w:noProof/>
                <w:webHidden/>
              </w:rPr>
              <w:fldChar w:fldCharType="begin"/>
            </w:r>
            <w:r>
              <w:rPr>
                <w:noProof/>
                <w:webHidden/>
              </w:rPr>
              <w:instrText xml:space="preserve"> PAGEREF _Toc204887644 \h </w:instrText>
            </w:r>
            <w:r>
              <w:rPr>
                <w:noProof/>
                <w:webHidden/>
              </w:rPr>
            </w:r>
            <w:r>
              <w:rPr>
                <w:noProof/>
                <w:webHidden/>
              </w:rPr>
              <w:fldChar w:fldCharType="separate"/>
            </w:r>
            <w:r>
              <w:rPr>
                <w:noProof/>
                <w:webHidden/>
              </w:rPr>
              <w:t>21</w:t>
            </w:r>
            <w:r>
              <w:rPr>
                <w:noProof/>
                <w:webHidden/>
              </w:rPr>
              <w:fldChar w:fldCharType="end"/>
            </w:r>
          </w:hyperlink>
        </w:p>
        <w:p w14:paraId="1A9A2980" w14:textId="58350152" w:rsidR="009D4812" w:rsidRDefault="009D4812">
          <w:pPr>
            <w:pStyle w:val="TM2"/>
            <w:tabs>
              <w:tab w:val="right" w:leader="dot" w:pos="9016"/>
            </w:tabs>
            <w:rPr>
              <w:rFonts w:asciiTheme="minorHAnsi" w:eastAsiaTheme="minorEastAsia" w:hAnsiTheme="minorHAnsi"/>
              <w:noProof/>
              <w:kern w:val="2"/>
              <w:szCs w:val="24"/>
              <w:lang w:val="en-US" w:eastAsia="zh-CN"/>
              <w14:ligatures w14:val="standardContextual"/>
            </w:rPr>
          </w:pPr>
          <w:hyperlink w:anchor="_Toc204887645" w:history="1">
            <w:r w:rsidRPr="00AE1C24">
              <w:rPr>
                <w:rStyle w:val="Lienhypertexte"/>
                <w:rFonts w:ascii="3DS V2" w:hAnsi="3DS V2" w:cs="Arial"/>
                <w:noProof/>
              </w:rPr>
              <w:t>Phase 2 : Implémentation d’un prototype</w:t>
            </w:r>
            <w:r>
              <w:rPr>
                <w:noProof/>
                <w:webHidden/>
              </w:rPr>
              <w:tab/>
            </w:r>
            <w:r>
              <w:rPr>
                <w:noProof/>
                <w:webHidden/>
              </w:rPr>
              <w:fldChar w:fldCharType="begin"/>
            </w:r>
            <w:r>
              <w:rPr>
                <w:noProof/>
                <w:webHidden/>
              </w:rPr>
              <w:instrText xml:space="preserve"> PAGEREF _Toc204887645 \h </w:instrText>
            </w:r>
            <w:r>
              <w:rPr>
                <w:noProof/>
                <w:webHidden/>
              </w:rPr>
            </w:r>
            <w:r>
              <w:rPr>
                <w:noProof/>
                <w:webHidden/>
              </w:rPr>
              <w:fldChar w:fldCharType="separate"/>
            </w:r>
            <w:r>
              <w:rPr>
                <w:noProof/>
                <w:webHidden/>
              </w:rPr>
              <w:t>24</w:t>
            </w:r>
            <w:r>
              <w:rPr>
                <w:noProof/>
                <w:webHidden/>
              </w:rPr>
              <w:fldChar w:fldCharType="end"/>
            </w:r>
          </w:hyperlink>
        </w:p>
        <w:p w14:paraId="2736DE81" w14:textId="5196E95D"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46" w:history="1">
            <w:r w:rsidRPr="00AE1C24">
              <w:rPr>
                <w:rStyle w:val="Lienhypertexte"/>
                <w:rFonts w:ascii="3DS V2" w:hAnsi="3DS V2"/>
                <w:noProof/>
              </w:rPr>
              <w:t>Auto-détections des cavités</w:t>
            </w:r>
            <w:r>
              <w:rPr>
                <w:noProof/>
                <w:webHidden/>
              </w:rPr>
              <w:tab/>
            </w:r>
            <w:r>
              <w:rPr>
                <w:noProof/>
                <w:webHidden/>
              </w:rPr>
              <w:fldChar w:fldCharType="begin"/>
            </w:r>
            <w:r>
              <w:rPr>
                <w:noProof/>
                <w:webHidden/>
              </w:rPr>
              <w:instrText xml:space="preserve"> PAGEREF _Toc204887646 \h </w:instrText>
            </w:r>
            <w:r>
              <w:rPr>
                <w:noProof/>
                <w:webHidden/>
              </w:rPr>
            </w:r>
            <w:r>
              <w:rPr>
                <w:noProof/>
                <w:webHidden/>
              </w:rPr>
              <w:fldChar w:fldCharType="separate"/>
            </w:r>
            <w:r>
              <w:rPr>
                <w:noProof/>
                <w:webHidden/>
              </w:rPr>
              <w:t>24</w:t>
            </w:r>
            <w:r>
              <w:rPr>
                <w:noProof/>
                <w:webHidden/>
              </w:rPr>
              <w:fldChar w:fldCharType="end"/>
            </w:r>
          </w:hyperlink>
        </w:p>
        <w:p w14:paraId="7F02CDE1" w14:textId="4225D488"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47" w:history="1">
            <w:r w:rsidRPr="00AE1C24">
              <w:rPr>
                <w:rStyle w:val="Lienhypertexte"/>
                <w:rFonts w:ascii="3DS V2" w:hAnsi="3DS V2"/>
                <w:noProof/>
              </w:rPr>
              <w:t>Conception de la structure de données</w:t>
            </w:r>
            <w:r>
              <w:rPr>
                <w:noProof/>
                <w:webHidden/>
              </w:rPr>
              <w:tab/>
            </w:r>
            <w:r>
              <w:rPr>
                <w:noProof/>
                <w:webHidden/>
              </w:rPr>
              <w:fldChar w:fldCharType="begin"/>
            </w:r>
            <w:r>
              <w:rPr>
                <w:noProof/>
                <w:webHidden/>
              </w:rPr>
              <w:instrText xml:space="preserve"> PAGEREF _Toc204887647 \h </w:instrText>
            </w:r>
            <w:r>
              <w:rPr>
                <w:noProof/>
                <w:webHidden/>
              </w:rPr>
            </w:r>
            <w:r>
              <w:rPr>
                <w:noProof/>
                <w:webHidden/>
              </w:rPr>
              <w:fldChar w:fldCharType="separate"/>
            </w:r>
            <w:r>
              <w:rPr>
                <w:noProof/>
                <w:webHidden/>
              </w:rPr>
              <w:t>24</w:t>
            </w:r>
            <w:r>
              <w:rPr>
                <w:noProof/>
                <w:webHidden/>
              </w:rPr>
              <w:fldChar w:fldCharType="end"/>
            </w:r>
          </w:hyperlink>
        </w:p>
        <w:p w14:paraId="29A13AD5" w14:textId="70610BB1"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48" w:history="1">
            <w:r w:rsidRPr="00AE1C24">
              <w:rPr>
                <w:rStyle w:val="Lienhypertexte"/>
                <w:rFonts w:ascii="3DS V2" w:hAnsi="3DS V2"/>
                <w:noProof/>
              </w:rPr>
              <w:t>Triangulation Delaunay</w:t>
            </w:r>
            <w:r>
              <w:rPr>
                <w:noProof/>
                <w:webHidden/>
              </w:rPr>
              <w:tab/>
            </w:r>
            <w:r>
              <w:rPr>
                <w:noProof/>
                <w:webHidden/>
              </w:rPr>
              <w:fldChar w:fldCharType="begin"/>
            </w:r>
            <w:r>
              <w:rPr>
                <w:noProof/>
                <w:webHidden/>
              </w:rPr>
              <w:instrText xml:space="preserve"> PAGEREF _Toc204887648 \h </w:instrText>
            </w:r>
            <w:r>
              <w:rPr>
                <w:noProof/>
                <w:webHidden/>
              </w:rPr>
            </w:r>
            <w:r>
              <w:rPr>
                <w:noProof/>
                <w:webHidden/>
              </w:rPr>
              <w:fldChar w:fldCharType="separate"/>
            </w:r>
            <w:r>
              <w:rPr>
                <w:noProof/>
                <w:webHidden/>
              </w:rPr>
              <w:t>25</w:t>
            </w:r>
            <w:r>
              <w:rPr>
                <w:noProof/>
                <w:webHidden/>
              </w:rPr>
              <w:fldChar w:fldCharType="end"/>
            </w:r>
          </w:hyperlink>
        </w:p>
        <w:p w14:paraId="295ACE3A" w14:textId="69D65875"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49" w:history="1">
            <w:r w:rsidRPr="00AE1C24">
              <w:rPr>
                <w:rStyle w:val="Lienhypertexte"/>
                <w:rFonts w:ascii="3DS V2" w:hAnsi="3DS V2"/>
                <w:noProof/>
              </w:rPr>
              <w:t>Recherche DFS</w:t>
            </w:r>
            <w:r>
              <w:rPr>
                <w:noProof/>
                <w:webHidden/>
              </w:rPr>
              <w:tab/>
            </w:r>
            <w:r>
              <w:rPr>
                <w:noProof/>
                <w:webHidden/>
              </w:rPr>
              <w:fldChar w:fldCharType="begin"/>
            </w:r>
            <w:r>
              <w:rPr>
                <w:noProof/>
                <w:webHidden/>
              </w:rPr>
              <w:instrText xml:space="preserve"> PAGEREF _Toc204887649 \h </w:instrText>
            </w:r>
            <w:r>
              <w:rPr>
                <w:noProof/>
                <w:webHidden/>
              </w:rPr>
            </w:r>
            <w:r>
              <w:rPr>
                <w:noProof/>
                <w:webHidden/>
              </w:rPr>
              <w:fldChar w:fldCharType="separate"/>
            </w:r>
            <w:r>
              <w:rPr>
                <w:noProof/>
                <w:webHidden/>
              </w:rPr>
              <w:t>26</w:t>
            </w:r>
            <w:r>
              <w:rPr>
                <w:noProof/>
                <w:webHidden/>
              </w:rPr>
              <w:fldChar w:fldCharType="end"/>
            </w:r>
          </w:hyperlink>
        </w:p>
        <w:p w14:paraId="1BA6608A" w14:textId="7A907581"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50" w:history="1">
            <w:r w:rsidRPr="00AE1C24">
              <w:rPr>
                <w:rStyle w:val="Lienhypertexte"/>
                <w:rFonts w:ascii="3DS V2" w:hAnsi="3DS V2"/>
                <w:noProof/>
              </w:rPr>
              <w:t>Allocation et son évaluation</w:t>
            </w:r>
            <w:r>
              <w:rPr>
                <w:noProof/>
                <w:webHidden/>
              </w:rPr>
              <w:tab/>
            </w:r>
            <w:r>
              <w:rPr>
                <w:noProof/>
                <w:webHidden/>
              </w:rPr>
              <w:fldChar w:fldCharType="begin"/>
            </w:r>
            <w:r>
              <w:rPr>
                <w:noProof/>
                <w:webHidden/>
              </w:rPr>
              <w:instrText xml:space="preserve"> PAGEREF _Toc204887650 \h </w:instrText>
            </w:r>
            <w:r>
              <w:rPr>
                <w:noProof/>
                <w:webHidden/>
              </w:rPr>
            </w:r>
            <w:r>
              <w:rPr>
                <w:noProof/>
                <w:webHidden/>
              </w:rPr>
              <w:fldChar w:fldCharType="separate"/>
            </w:r>
            <w:r>
              <w:rPr>
                <w:noProof/>
                <w:webHidden/>
              </w:rPr>
              <w:t>26</w:t>
            </w:r>
            <w:r>
              <w:rPr>
                <w:noProof/>
                <w:webHidden/>
              </w:rPr>
              <w:fldChar w:fldCharType="end"/>
            </w:r>
          </w:hyperlink>
        </w:p>
        <w:p w14:paraId="58D23CF6" w14:textId="6EFCBEB6"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51" w:history="1">
            <w:r w:rsidRPr="00AE1C24">
              <w:rPr>
                <w:rStyle w:val="Lienhypertexte"/>
                <w:rFonts w:ascii="3DS V2" w:hAnsi="3DS V2"/>
                <w:noProof/>
              </w:rPr>
              <w:t>Visualisation</w:t>
            </w:r>
            <w:r>
              <w:rPr>
                <w:noProof/>
                <w:webHidden/>
              </w:rPr>
              <w:tab/>
            </w:r>
            <w:r>
              <w:rPr>
                <w:noProof/>
                <w:webHidden/>
              </w:rPr>
              <w:fldChar w:fldCharType="begin"/>
            </w:r>
            <w:r>
              <w:rPr>
                <w:noProof/>
                <w:webHidden/>
              </w:rPr>
              <w:instrText xml:space="preserve"> PAGEREF _Toc204887651 \h </w:instrText>
            </w:r>
            <w:r>
              <w:rPr>
                <w:noProof/>
                <w:webHidden/>
              </w:rPr>
            </w:r>
            <w:r>
              <w:rPr>
                <w:noProof/>
                <w:webHidden/>
              </w:rPr>
              <w:fldChar w:fldCharType="separate"/>
            </w:r>
            <w:r>
              <w:rPr>
                <w:noProof/>
                <w:webHidden/>
              </w:rPr>
              <w:t>27</w:t>
            </w:r>
            <w:r>
              <w:rPr>
                <w:noProof/>
                <w:webHidden/>
              </w:rPr>
              <w:fldChar w:fldCharType="end"/>
            </w:r>
          </w:hyperlink>
        </w:p>
        <w:p w14:paraId="1479975D" w14:textId="6F93F19A" w:rsidR="009D4812" w:rsidRDefault="009D4812">
          <w:pPr>
            <w:pStyle w:val="TM2"/>
            <w:tabs>
              <w:tab w:val="right" w:leader="dot" w:pos="9016"/>
            </w:tabs>
            <w:rPr>
              <w:rFonts w:asciiTheme="minorHAnsi" w:eastAsiaTheme="minorEastAsia" w:hAnsiTheme="minorHAnsi"/>
              <w:noProof/>
              <w:kern w:val="2"/>
              <w:szCs w:val="24"/>
              <w:lang w:val="en-US" w:eastAsia="zh-CN"/>
              <w14:ligatures w14:val="standardContextual"/>
            </w:rPr>
          </w:pPr>
          <w:hyperlink w:anchor="_Toc204887652" w:history="1">
            <w:r w:rsidRPr="00AE1C24">
              <w:rPr>
                <w:rStyle w:val="Lienhypertexte"/>
                <w:rFonts w:ascii="3DS V2" w:hAnsi="3DS V2" w:cs="Arial"/>
                <w:noProof/>
              </w:rPr>
              <w:t>Phase 3 : Implémentation d’une commande CATIA</w:t>
            </w:r>
            <w:r>
              <w:rPr>
                <w:noProof/>
                <w:webHidden/>
              </w:rPr>
              <w:tab/>
            </w:r>
            <w:r>
              <w:rPr>
                <w:noProof/>
                <w:webHidden/>
              </w:rPr>
              <w:fldChar w:fldCharType="begin"/>
            </w:r>
            <w:r>
              <w:rPr>
                <w:noProof/>
                <w:webHidden/>
              </w:rPr>
              <w:instrText xml:space="preserve"> PAGEREF _Toc204887652 \h </w:instrText>
            </w:r>
            <w:r>
              <w:rPr>
                <w:noProof/>
                <w:webHidden/>
              </w:rPr>
            </w:r>
            <w:r>
              <w:rPr>
                <w:noProof/>
                <w:webHidden/>
              </w:rPr>
              <w:fldChar w:fldCharType="separate"/>
            </w:r>
            <w:r>
              <w:rPr>
                <w:noProof/>
                <w:webHidden/>
              </w:rPr>
              <w:t>28</w:t>
            </w:r>
            <w:r>
              <w:rPr>
                <w:noProof/>
                <w:webHidden/>
              </w:rPr>
              <w:fldChar w:fldCharType="end"/>
            </w:r>
          </w:hyperlink>
        </w:p>
        <w:p w14:paraId="17B09724" w14:textId="74EA842B"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53" w:history="1">
            <w:r w:rsidRPr="00AE1C24">
              <w:rPr>
                <w:rStyle w:val="Lienhypertexte"/>
                <w:rFonts w:ascii="3DS V2" w:hAnsi="3DS V2"/>
                <w:noProof/>
              </w:rPr>
              <w:t>Introduction d’infrastructure code de Dassault Systèmes</w:t>
            </w:r>
            <w:r>
              <w:rPr>
                <w:noProof/>
                <w:webHidden/>
              </w:rPr>
              <w:tab/>
            </w:r>
            <w:r>
              <w:rPr>
                <w:noProof/>
                <w:webHidden/>
              </w:rPr>
              <w:fldChar w:fldCharType="begin"/>
            </w:r>
            <w:r>
              <w:rPr>
                <w:noProof/>
                <w:webHidden/>
              </w:rPr>
              <w:instrText xml:space="preserve"> PAGEREF _Toc204887653 \h </w:instrText>
            </w:r>
            <w:r>
              <w:rPr>
                <w:noProof/>
                <w:webHidden/>
              </w:rPr>
            </w:r>
            <w:r>
              <w:rPr>
                <w:noProof/>
                <w:webHidden/>
              </w:rPr>
              <w:fldChar w:fldCharType="separate"/>
            </w:r>
            <w:r>
              <w:rPr>
                <w:noProof/>
                <w:webHidden/>
              </w:rPr>
              <w:t>28</w:t>
            </w:r>
            <w:r>
              <w:rPr>
                <w:noProof/>
                <w:webHidden/>
              </w:rPr>
              <w:fldChar w:fldCharType="end"/>
            </w:r>
          </w:hyperlink>
        </w:p>
        <w:p w14:paraId="6CA2F713" w14:textId="409DB5B5"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54" w:history="1">
            <w:r w:rsidRPr="00AE1C24">
              <w:rPr>
                <w:rStyle w:val="Lienhypertexte"/>
                <w:rFonts w:ascii="3DS V2" w:hAnsi="3DS V2"/>
                <w:noProof/>
              </w:rPr>
              <w:t>Création d’une nouvelle commande dans CATIA Electrical System Design</w:t>
            </w:r>
            <w:r>
              <w:rPr>
                <w:noProof/>
                <w:webHidden/>
              </w:rPr>
              <w:tab/>
            </w:r>
            <w:r>
              <w:rPr>
                <w:noProof/>
                <w:webHidden/>
              </w:rPr>
              <w:fldChar w:fldCharType="begin"/>
            </w:r>
            <w:r>
              <w:rPr>
                <w:noProof/>
                <w:webHidden/>
              </w:rPr>
              <w:instrText xml:space="preserve"> PAGEREF _Toc204887654 \h </w:instrText>
            </w:r>
            <w:r>
              <w:rPr>
                <w:noProof/>
                <w:webHidden/>
              </w:rPr>
            </w:r>
            <w:r>
              <w:rPr>
                <w:noProof/>
                <w:webHidden/>
              </w:rPr>
              <w:fldChar w:fldCharType="separate"/>
            </w:r>
            <w:r>
              <w:rPr>
                <w:noProof/>
                <w:webHidden/>
              </w:rPr>
              <w:t>31</w:t>
            </w:r>
            <w:r>
              <w:rPr>
                <w:noProof/>
                <w:webHidden/>
              </w:rPr>
              <w:fldChar w:fldCharType="end"/>
            </w:r>
          </w:hyperlink>
        </w:p>
        <w:p w14:paraId="42ED7A2E" w14:textId="1AA366F5"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55" w:history="1">
            <w:r w:rsidRPr="00AE1C24">
              <w:rPr>
                <w:rStyle w:val="Lienhypertexte"/>
                <w:rFonts w:ascii="3DS V2" w:hAnsi="3DS V2"/>
                <w:noProof/>
              </w:rPr>
              <w:t>L’interface utilisateur et l’introspection</w:t>
            </w:r>
            <w:r>
              <w:rPr>
                <w:noProof/>
                <w:webHidden/>
              </w:rPr>
              <w:tab/>
            </w:r>
            <w:r>
              <w:rPr>
                <w:noProof/>
                <w:webHidden/>
              </w:rPr>
              <w:fldChar w:fldCharType="begin"/>
            </w:r>
            <w:r>
              <w:rPr>
                <w:noProof/>
                <w:webHidden/>
              </w:rPr>
              <w:instrText xml:space="preserve"> PAGEREF _Toc204887655 \h </w:instrText>
            </w:r>
            <w:r>
              <w:rPr>
                <w:noProof/>
                <w:webHidden/>
              </w:rPr>
            </w:r>
            <w:r>
              <w:rPr>
                <w:noProof/>
                <w:webHidden/>
              </w:rPr>
              <w:fldChar w:fldCharType="separate"/>
            </w:r>
            <w:r>
              <w:rPr>
                <w:noProof/>
                <w:webHidden/>
              </w:rPr>
              <w:t>33</w:t>
            </w:r>
            <w:r>
              <w:rPr>
                <w:noProof/>
                <w:webHidden/>
              </w:rPr>
              <w:fldChar w:fldCharType="end"/>
            </w:r>
          </w:hyperlink>
        </w:p>
        <w:p w14:paraId="2B750E4E" w14:textId="7A228470"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56" w:history="1">
            <w:r w:rsidRPr="00AE1C24">
              <w:rPr>
                <w:rStyle w:val="Lienhypertexte"/>
                <w:rFonts w:ascii="3DS V2" w:hAnsi="3DS V2"/>
                <w:noProof/>
              </w:rPr>
              <w:t>Nouvelle classe de cavité, câble et fil</w:t>
            </w:r>
            <w:r>
              <w:rPr>
                <w:noProof/>
                <w:webHidden/>
              </w:rPr>
              <w:tab/>
            </w:r>
            <w:r>
              <w:rPr>
                <w:noProof/>
                <w:webHidden/>
              </w:rPr>
              <w:fldChar w:fldCharType="begin"/>
            </w:r>
            <w:r>
              <w:rPr>
                <w:noProof/>
                <w:webHidden/>
              </w:rPr>
              <w:instrText xml:space="preserve"> PAGEREF _Toc204887656 \h </w:instrText>
            </w:r>
            <w:r>
              <w:rPr>
                <w:noProof/>
                <w:webHidden/>
              </w:rPr>
            </w:r>
            <w:r>
              <w:rPr>
                <w:noProof/>
                <w:webHidden/>
              </w:rPr>
              <w:fldChar w:fldCharType="separate"/>
            </w:r>
            <w:r>
              <w:rPr>
                <w:noProof/>
                <w:webHidden/>
              </w:rPr>
              <w:t>35</w:t>
            </w:r>
            <w:r>
              <w:rPr>
                <w:noProof/>
                <w:webHidden/>
              </w:rPr>
              <w:fldChar w:fldCharType="end"/>
            </w:r>
          </w:hyperlink>
        </w:p>
        <w:p w14:paraId="44B286C6" w14:textId="3A0DED4E"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57" w:history="1">
            <w:r w:rsidRPr="00AE1C24">
              <w:rPr>
                <w:rStyle w:val="Lienhypertexte"/>
                <w:rFonts w:ascii="3DS V2" w:hAnsi="3DS V2"/>
                <w:noProof/>
              </w:rPr>
              <w:t>Extension d’infrastructure DS</w:t>
            </w:r>
            <w:r>
              <w:rPr>
                <w:noProof/>
                <w:webHidden/>
              </w:rPr>
              <w:tab/>
            </w:r>
            <w:r>
              <w:rPr>
                <w:noProof/>
                <w:webHidden/>
              </w:rPr>
              <w:fldChar w:fldCharType="begin"/>
            </w:r>
            <w:r>
              <w:rPr>
                <w:noProof/>
                <w:webHidden/>
              </w:rPr>
              <w:instrText xml:space="preserve"> PAGEREF _Toc204887657 \h </w:instrText>
            </w:r>
            <w:r>
              <w:rPr>
                <w:noProof/>
                <w:webHidden/>
              </w:rPr>
            </w:r>
            <w:r>
              <w:rPr>
                <w:noProof/>
                <w:webHidden/>
              </w:rPr>
              <w:fldChar w:fldCharType="separate"/>
            </w:r>
            <w:r>
              <w:rPr>
                <w:noProof/>
                <w:webHidden/>
              </w:rPr>
              <w:t>37</w:t>
            </w:r>
            <w:r>
              <w:rPr>
                <w:noProof/>
                <w:webHidden/>
              </w:rPr>
              <w:fldChar w:fldCharType="end"/>
            </w:r>
          </w:hyperlink>
        </w:p>
        <w:p w14:paraId="0FE93BDD" w14:textId="45877C5C" w:rsidR="009D4812" w:rsidRDefault="009D4812">
          <w:pPr>
            <w:pStyle w:val="TM2"/>
            <w:tabs>
              <w:tab w:val="right" w:leader="dot" w:pos="9016"/>
            </w:tabs>
            <w:rPr>
              <w:rFonts w:asciiTheme="minorHAnsi" w:eastAsiaTheme="minorEastAsia" w:hAnsiTheme="minorHAnsi"/>
              <w:noProof/>
              <w:kern w:val="2"/>
              <w:szCs w:val="24"/>
              <w:lang w:val="en-US" w:eastAsia="zh-CN"/>
              <w14:ligatures w14:val="standardContextual"/>
            </w:rPr>
          </w:pPr>
          <w:hyperlink w:anchor="_Toc204887658" w:history="1">
            <w:r w:rsidRPr="00AE1C24">
              <w:rPr>
                <w:rStyle w:val="Lienhypertexte"/>
                <w:rFonts w:ascii="3DS V2" w:hAnsi="3DS V2" w:cs="Arial"/>
                <w:noProof/>
              </w:rPr>
              <w:t>Conclusion</w:t>
            </w:r>
            <w:r>
              <w:rPr>
                <w:noProof/>
                <w:webHidden/>
              </w:rPr>
              <w:tab/>
            </w:r>
            <w:r>
              <w:rPr>
                <w:noProof/>
                <w:webHidden/>
              </w:rPr>
              <w:fldChar w:fldCharType="begin"/>
            </w:r>
            <w:r>
              <w:rPr>
                <w:noProof/>
                <w:webHidden/>
              </w:rPr>
              <w:instrText xml:space="preserve"> PAGEREF _Toc204887658 \h </w:instrText>
            </w:r>
            <w:r>
              <w:rPr>
                <w:noProof/>
                <w:webHidden/>
              </w:rPr>
            </w:r>
            <w:r>
              <w:rPr>
                <w:noProof/>
                <w:webHidden/>
              </w:rPr>
              <w:fldChar w:fldCharType="separate"/>
            </w:r>
            <w:r>
              <w:rPr>
                <w:noProof/>
                <w:webHidden/>
              </w:rPr>
              <w:t>40</w:t>
            </w:r>
            <w:r>
              <w:rPr>
                <w:noProof/>
                <w:webHidden/>
              </w:rPr>
              <w:fldChar w:fldCharType="end"/>
            </w:r>
          </w:hyperlink>
        </w:p>
        <w:p w14:paraId="01AA5046" w14:textId="083BE207" w:rsidR="009D4812" w:rsidRDefault="009D4812">
          <w:pPr>
            <w:pStyle w:val="TM1"/>
            <w:tabs>
              <w:tab w:val="right" w:leader="dot" w:pos="9016"/>
            </w:tabs>
            <w:rPr>
              <w:rFonts w:asciiTheme="minorHAnsi" w:eastAsiaTheme="minorEastAsia" w:hAnsiTheme="minorHAnsi"/>
              <w:noProof/>
              <w:kern w:val="2"/>
              <w:szCs w:val="24"/>
              <w:lang w:val="en-US" w:eastAsia="zh-CN"/>
              <w14:ligatures w14:val="standardContextual"/>
            </w:rPr>
          </w:pPr>
          <w:hyperlink w:anchor="_Toc204887659" w:history="1">
            <w:r w:rsidRPr="00AE1C24">
              <w:rPr>
                <w:rStyle w:val="Lienhypertexte"/>
                <w:rFonts w:ascii="3DS V2" w:hAnsi="3DS V2"/>
                <w:b/>
                <w:noProof/>
              </w:rPr>
              <w:t>Annexes</w:t>
            </w:r>
            <w:r>
              <w:rPr>
                <w:noProof/>
                <w:webHidden/>
              </w:rPr>
              <w:tab/>
            </w:r>
            <w:r>
              <w:rPr>
                <w:noProof/>
                <w:webHidden/>
              </w:rPr>
              <w:fldChar w:fldCharType="begin"/>
            </w:r>
            <w:r>
              <w:rPr>
                <w:noProof/>
                <w:webHidden/>
              </w:rPr>
              <w:instrText xml:space="preserve"> PAGEREF _Toc204887659 \h </w:instrText>
            </w:r>
            <w:r>
              <w:rPr>
                <w:noProof/>
                <w:webHidden/>
              </w:rPr>
            </w:r>
            <w:r>
              <w:rPr>
                <w:noProof/>
                <w:webHidden/>
              </w:rPr>
              <w:fldChar w:fldCharType="separate"/>
            </w:r>
            <w:r>
              <w:rPr>
                <w:noProof/>
                <w:webHidden/>
              </w:rPr>
              <w:t>41</w:t>
            </w:r>
            <w:r>
              <w:rPr>
                <w:noProof/>
                <w:webHidden/>
              </w:rPr>
              <w:fldChar w:fldCharType="end"/>
            </w:r>
          </w:hyperlink>
        </w:p>
        <w:p w14:paraId="7DD64FBD" w14:textId="4328D1F9" w:rsidR="009D4812" w:rsidRDefault="009D4812">
          <w:pPr>
            <w:pStyle w:val="TM2"/>
            <w:tabs>
              <w:tab w:val="right" w:leader="dot" w:pos="9016"/>
            </w:tabs>
            <w:rPr>
              <w:rFonts w:asciiTheme="minorHAnsi" w:eastAsiaTheme="minorEastAsia" w:hAnsiTheme="minorHAnsi"/>
              <w:noProof/>
              <w:kern w:val="2"/>
              <w:szCs w:val="24"/>
              <w:lang w:val="en-US" w:eastAsia="zh-CN"/>
              <w14:ligatures w14:val="standardContextual"/>
            </w:rPr>
          </w:pPr>
          <w:hyperlink w:anchor="_Toc204887660" w:history="1">
            <w:r w:rsidRPr="00AE1C24">
              <w:rPr>
                <w:rStyle w:val="Lienhypertexte"/>
                <w:rFonts w:ascii="3DS V2" w:hAnsi="3DS V2" w:cs="Arial"/>
                <w:noProof/>
              </w:rPr>
              <w:t>Annexe 1 : Référence</w:t>
            </w:r>
            <w:r>
              <w:rPr>
                <w:noProof/>
                <w:webHidden/>
              </w:rPr>
              <w:tab/>
            </w:r>
            <w:r>
              <w:rPr>
                <w:noProof/>
                <w:webHidden/>
              </w:rPr>
              <w:fldChar w:fldCharType="begin"/>
            </w:r>
            <w:r>
              <w:rPr>
                <w:noProof/>
                <w:webHidden/>
              </w:rPr>
              <w:instrText xml:space="preserve"> PAGEREF _Toc204887660 \h </w:instrText>
            </w:r>
            <w:r>
              <w:rPr>
                <w:noProof/>
                <w:webHidden/>
              </w:rPr>
            </w:r>
            <w:r>
              <w:rPr>
                <w:noProof/>
                <w:webHidden/>
              </w:rPr>
              <w:fldChar w:fldCharType="separate"/>
            </w:r>
            <w:r>
              <w:rPr>
                <w:noProof/>
                <w:webHidden/>
              </w:rPr>
              <w:t>42</w:t>
            </w:r>
            <w:r>
              <w:rPr>
                <w:noProof/>
                <w:webHidden/>
              </w:rPr>
              <w:fldChar w:fldCharType="end"/>
            </w:r>
          </w:hyperlink>
        </w:p>
        <w:p w14:paraId="21BDFC5A" w14:textId="3B090EBB" w:rsidR="009D4812" w:rsidRDefault="009D4812">
          <w:pPr>
            <w:pStyle w:val="TM2"/>
            <w:tabs>
              <w:tab w:val="right" w:leader="dot" w:pos="9016"/>
            </w:tabs>
            <w:rPr>
              <w:rFonts w:asciiTheme="minorHAnsi" w:eastAsiaTheme="minorEastAsia" w:hAnsiTheme="minorHAnsi"/>
              <w:noProof/>
              <w:kern w:val="2"/>
              <w:szCs w:val="24"/>
              <w:lang w:val="en-US" w:eastAsia="zh-CN"/>
              <w14:ligatures w14:val="standardContextual"/>
            </w:rPr>
          </w:pPr>
          <w:hyperlink w:anchor="_Toc204887661" w:history="1">
            <w:r w:rsidRPr="00AE1C24">
              <w:rPr>
                <w:rStyle w:val="Lienhypertexte"/>
                <w:rFonts w:ascii="3DS V2" w:hAnsi="3DS V2" w:cs="Arial"/>
                <w:noProof/>
                <w:lang w:val="en-US"/>
              </w:rPr>
              <w:t>Annexe 2 : Code d’algorithmes</w:t>
            </w:r>
            <w:r>
              <w:rPr>
                <w:noProof/>
                <w:webHidden/>
              </w:rPr>
              <w:tab/>
            </w:r>
            <w:r>
              <w:rPr>
                <w:noProof/>
                <w:webHidden/>
              </w:rPr>
              <w:fldChar w:fldCharType="begin"/>
            </w:r>
            <w:r>
              <w:rPr>
                <w:noProof/>
                <w:webHidden/>
              </w:rPr>
              <w:instrText xml:space="preserve"> PAGEREF _Toc204887661 \h </w:instrText>
            </w:r>
            <w:r>
              <w:rPr>
                <w:noProof/>
                <w:webHidden/>
              </w:rPr>
            </w:r>
            <w:r>
              <w:rPr>
                <w:noProof/>
                <w:webHidden/>
              </w:rPr>
              <w:fldChar w:fldCharType="separate"/>
            </w:r>
            <w:r>
              <w:rPr>
                <w:noProof/>
                <w:webHidden/>
              </w:rPr>
              <w:t>43</w:t>
            </w:r>
            <w:r>
              <w:rPr>
                <w:noProof/>
                <w:webHidden/>
              </w:rPr>
              <w:fldChar w:fldCharType="end"/>
            </w:r>
          </w:hyperlink>
        </w:p>
        <w:p w14:paraId="1086BCEC" w14:textId="03D4D286"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62" w:history="1">
            <w:r w:rsidRPr="00AE1C24">
              <w:rPr>
                <w:rStyle w:val="Lienhypertexte"/>
                <w:rFonts w:ascii="3DS V2" w:hAnsi="3DS V2"/>
                <w:noProof/>
                <w:lang w:val="en-US"/>
              </w:rPr>
              <w:t>Triangulation Delaunay : Algorithme Boyer - Watson</w:t>
            </w:r>
            <w:r>
              <w:rPr>
                <w:noProof/>
                <w:webHidden/>
              </w:rPr>
              <w:tab/>
            </w:r>
            <w:r>
              <w:rPr>
                <w:noProof/>
                <w:webHidden/>
              </w:rPr>
              <w:fldChar w:fldCharType="begin"/>
            </w:r>
            <w:r>
              <w:rPr>
                <w:noProof/>
                <w:webHidden/>
              </w:rPr>
              <w:instrText xml:space="preserve"> PAGEREF _Toc204887662 \h </w:instrText>
            </w:r>
            <w:r>
              <w:rPr>
                <w:noProof/>
                <w:webHidden/>
              </w:rPr>
            </w:r>
            <w:r>
              <w:rPr>
                <w:noProof/>
                <w:webHidden/>
              </w:rPr>
              <w:fldChar w:fldCharType="separate"/>
            </w:r>
            <w:r>
              <w:rPr>
                <w:noProof/>
                <w:webHidden/>
              </w:rPr>
              <w:t>43</w:t>
            </w:r>
            <w:r>
              <w:rPr>
                <w:noProof/>
                <w:webHidden/>
              </w:rPr>
              <w:fldChar w:fldCharType="end"/>
            </w:r>
          </w:hyperlink>
        </w:p>
        <w:p w14:paraId="1C0A745E" w14:textId="201C793E" w:rsidR="009D4812" w:rsidRDefault="009D4812">
          <w:pPr>
            <w:pStyle w:val="TM3"/>
            <w:tabs>
              <w:tab w:val="right" w:leader="dot" w:pos="9016"/>
            </w:tabs>
            <w:rPr>
              <w:rFonts w:asciiTheme="minorHAnsi" w:eastAsiaTheme="minorEastAsia" w:hAnsiTheme="minorHAnsi"/>
              <w:noProof/>
              <w:kern w:val="2"/>
              <w:szCs w:val="24"/>
              <w:lang w:val="en-US" w:eastAsia="zh-CN"/>
              <w14:ligatures w14:val="standardContextual"/>
            </w:rPr>
          </w:pPr>
          <w:hyperlink w:anchor="_Toc204887663" w:history="1">
            <w:r w:rsidRPr="00AE1C24">
              <w:rPr>
                <w:rStyle w:val="Lienhypertexte"/>
                <w:rFonts w:ascii="3DS V2" w:hAnsi="3DS V2"/>
                <w:noProof/>
                <w:lang w:val="en-US"/>
              </w:rPr>
              <w:t>Smallest enclosing circle : Algorithme Welzl</w:t>
            </w:r>
            <w:r>
              <w:rPr>
                <w:noProof/>
                <w:webHidden/>
              </w:rPr>
              <w:tab/>
            </w:r>
            <w:r>
              <w:rPr>
                <w:noProof/>
                <w:webHidden/>
              </w:rPr>
              <w:fldChar w:fldCharType="begin"/>
            </w:r>
            <w:r>
              <w:rPr>
                <w:noProof/>
                <w:webHidden/>
              </w:rPr>
              <w:instrText xml:space="preserve"> PAGEREF _Toc204887663 \h </w:instrText>
            </w:r>
            <w:r>
              <w:rPr>
                <w:noProof/>
                <w:webHidden/>
              </w:rPr>
            </w:r>
            <w:r>
              <w:rPr>
                <w:noProof/>
                <w:webHidden/>
              </w:rPr>
              <w:fldChar w:fldCharType="separate"/>
            </w:r>
            <w:r>
              <w:rPr>
                <w:noProof/>
                <w:webHidden/>
              </w:rPr>
              <w:t>43</w:t>
            </w:r>
            <w:r>
              <w:rPr>
                <w:noProof/>
                <w:webHidden/>
              </w:rPr>
              <w:fldChar w:fldCharType="end"/>
            </w:r>
          </w:hyperlink>
        </w:p>
        <w:p w14:paraId="612DB096" w14:textId="581EEA54" w:rsidR="00C674AC" w:rsidRPr="00747E70" w:rsidRDefault="00C674AC" w:rsidP="00BB5692">
          <w:pPr>
            <w:spacing w:line="240" w:lineRule="exact"/>
            <w:rPr>
              <w:rFonts w:ascii="3DS V2" w:hAnsi="3DS V2"/>
              <w:sz w:val="24"/>
              <w:szCs w:val="24"/>
              <w:lang w:val="en-US"/>
            </w:rPr>
          </w:pPr>
          <w:r w:rsidRPr="00D10A30">
            <w:rPr>
              <w:rFonts w:ascii="3DS V2" w:hAnsi="3DS V2"/>
              <w:sz w:val="20"/>
              <w:szCs w:val="20"/>
              <w:lang w:val="en-US"/>
            </w:rPr>
            <w:fldChar w:fldCharType="end"/>
          </w:r>
        </w:p>
      </w:sdtContent>
    </w:sdt>
    <w:p w14:paraId="52BF0EBA" w14:textId="6F6F4E32" w:rsidR="00357E96" w:rsidRPr="009F63AD" w:rsidRDefault="00357E96" w:rsidP="00357E96">
      <w:pPr>
        <w:pStyle w:val="Titre2"/>
        <w:rPr>
          <w:rFonts w:ascii="3DS V2" w:hAnsi="3DS V2" w:cs="Arial"/>
          <w:sz w:val="40"/>
          <w:szCs w:val="40"/>
        </w:rPr>
      </w:pPr>
      <w:bookmarkStart w:id="10" w:name="_Toc204887627"/>
      <w:r>
        <w:rPr>
          <w:rFonts w:ascii="3DS V2" w:hAnsi="3DS V2" w:cs="Arial"/>
          <w:sz w:val="40"/>
          <w:szCs w:val="40"/>
        </w:rPr>
        <w:t>Remerciement</w:t>
      </w:r>
      <w:r w:rsidR="003D662F">
        <w:rPr>
          <w:rFonts w:ascii="3DS V2" w:hAnsi="3DS V2" w:cs="Arial"/>
          <w:sz w:val="40"/>
          <w:szCs w:val="40"/>
        </w:rPr>
        <w:t>s</w:t>
      </w:r>
      <w:bookmarkEnd w:id="10"/>
    </w:p>
    <w:p w14:paraId="0E21143C" w14:textId="77777777" w:rsidR="00391E9A" w:rsidRPr="0041418D" w:rsidRDefault="00391E9A" w:rsidP="00391E9A">
      <w:pPr>
        <w:rPr>
          <w:rFonts w:ascii="3DS V2" w:hAnsi="3DS V2"/>
        </w:rPr>
      </w:pPr>
    </w:p>
    <w:p w14:paraId="1D25EBA2" w14:textId="2677832D" w:rsidR="00391E9A" w:rsidRPr="00747E70" w:rsidRDefault="00E079B3" w:rsidP="00D0794B">
      <w:pPr>
        <w:rPr>
          <w:rFonts w:ascii="3DS V2" w:hAnsi="3DS V2" w:cs="Arial"/>
          <w:sz w:val="24"/>
          <w:szCs w:val="24"/>
        </w:rPr>
      </w:pPr>
      <w:r w:rsidRPr="00747E70">
        <w:rPr>
          <w:rFonts w:ascii="3DS V2" w:hAnsi="3DS V2" w:cs="Arial"/>
          <w:sz w:val="24"/>
          <w:szCs w:val="24"/>
        </w:rPr>
        <w:t xml:space="preserve">Je tiens à remercier chaleureusement Monsieur Sébastien GOUTAUDIER, mon </w:t>
      </w:r>
      <w:r w:rsidR="00FF170F" w:rsidRPr="00747E70">
        <w:rPr>
          <w:rFonts w:ascii="3DS V2" w:hAnsi="3DS V2" w:cs="Arial"/>
          <w:sz w:val="24"/>
          <w:szCs w:val="24"/>
        </w:rPr>
        <w:t xml:space="preserve">manager et mon </w:t>
      </w:r>
      <w:r w:rsidRPr="00747E70">
        <w:rPr>
          <w:rFonts w:ascii="3DS V2" w:hAnsi="3DS V2" w:cs="Arial"/>
          <w:sz w:val="24"/>
          <w:szCs w:val="24"/>
        </w:rPr>
        <w:t>tuteu</w:t>
      </w:r>
      <w:r w:rsidR="00D20C29" w:rsidRPr="00747E70">
        <w:rPr>
          <w:rFonts w:ascii="3DS V2" w:hAnsi="3DS V2" w:cs="Arial"/>
          <w:sz w:val="24"/>
          <w:szCs w:val="24"/>
        </w:rPr>
        <w:t>r</w:t>
      </w:r>
      <w:r w:rsidRPr="00747E70">
        <w:rPr>
          <w:rFonts w:ascii="3DS V2" w:hAnsi="3DS V2" w:cs="Arial"/>
          <w:sz w:val="24"/>
          <w:szCs w:val="24"/>
        </w:rPr>
        <w:t xml:space="preserve">, pour son accompagnement tout au long de mon stage. </w:t>
      </w:r>
      <w:r w:rsidR="00B20F23">
        <w:rPr>
          <w:rFonts w:ascii="3DS V2" w:hAnsi="3DS V2" w:cs="Arial"/>
          <w:sz w:val="24"/>
          <w:szCs w:val="24"/>
        </w:rPr>
        <w:t>Son</w:t>
      </w:r>
      <w:r w:rsidR="007724B0" w:rsidRPr="00747E70">
        <w:rPr>
          <w:rFonts w:ascii="3DS V2" w:hAnsi="3DS V2" w:cs="Arial"/>
          <w:sz w:val="24"/>
          <w:szCs w:val="24"/>
        </w:rPr>
        <w:t xml:space="preserve"> aide et conseils précieux</w:t>
      </w:r>
      <w:r w:rsidR="0037582B" w:rsidRPr="00747E70">
        <w:rPr>
          <w:rFonts w:ascii="3DS V2" w:hAnsi="3DS V2" w:cs="Arial"/>
          <w:sz w:val="24"/>
          <w:szCs w:val="24"/>
        </w:rPr>
        <w:t>, son écoute et sa confiance</w:t>
      </w:r>
      <w:r w:rsidRPr="00747E70">
        <w:rPr>
          <w:rFonts w:ascii="3DS V2" w:hAnsi="3DS V2" w:cs="Arial"/>
          <w:sz w:val="24"/>
          <w:szCs w:val="24"/>
        </w:rPr>
        <w:t xml:space="preserve"> ont grandement facilité m</w:t>
      </w:r>
      <w:r w:rsidR="00B07892" w:rsidRPr="00747E70">
        <w:rPr>
          <w:rFonts w:ascii="3DS V2" w:hAnsi="3DS V2" w:cs="Arial"/>
          <w:sz w:val="24"/>
          <w:szCs w:val="24"/>
        </w:rPr>
        <w:t xml:space="preserve">es </w:t>
      </w:r>
      <w:r w:rsidR="0037582B" w:rsidRPr="00747E70">
        <w:rPr>
          <w:rFonts w:ascii="3DS V2" w:hAnsi="3DS V2" w:cs="Arial"/>
          <w:sz w:val="24"/>
          <w:szCs w:val="24"/>
        </w:rPr>
        <w:t>activités</w:t>
      </w:r>
      <w:r w:rsidRPr="00747E70">
        <w:rPr>
          <w:rFonts w:ascii="3DS V2" w:hAnsi="3DS V2" w:cs="Arial"/>
          <w:sz w:val="24"/>
          <w:szCs w:val="24"/>
        </w:rPr>
        <w:t xml:space="preserve"> au sein de Dassault Systèmes</w:t>
      </w:r>
      <w:r w:rsidR="0037582B" w:rsidRPr="00747E70">
        <w:rPr>
          <w:rFonts w:ascii="3DS V2" w:hAnsi="3DS V2" w:cs="Arial"/>
          <w:sz w:val="24"/>
          <w:szCs w:val="24"/>
        </w:rPr>
        <w:t xml:space="preserve"> et </w:t>
      </w:r>
      <w:r w:rsidR="00D0794B" w:rsidRPr="00747E70">
        <w:rPr>
          <w:rFonts w:ascii="3DS V2" w:hAnsi="3DS V2" w:cs="Arial"/>
          <w:sz w:val="24"/>
          <w:szCs w:val="24"/>
        </w:rPr>
        <w:t xml:space="preserve">m’ont permis de monter en compétence rapidement </w:t>
      </w:r>
      <w:r w:rsidR="00B20F23">
        <w:rPr>
          <w:rFonts w:ascii="3DS V2" w:hAnsi="3DS V2" w:cs="Arial"/>
          <w:sz w:val="24"/>
          <w:szCs w:val="24"/>
        </w:rPr>
        <w:t>afin de mener au mieux ma mission</w:t>
      </w:r>
      <w:r w:rsidR="00D0794B" w:rsidRPr="00747E70">
        <w:rPr>
          <w:rFonts w:ascii="3DS V2" w:hAnsi="3DS V2" w:cs="Arial"/>
          <w:sz w:val="24"/>
          <w:szCs w:val="24"/>
        </w:rPr>
        <w:t>.</w:t>
      </w:r>
    </w:p>
    <w:p w14:paraId="2EE80F26" w14:textId="1FA2B7D6" w:rsidR="00391E9A" w:rsidRPr="00747E70" w:rsidRDefault="00D0794B" w:rsidP="00D0794B">
      <w:pPr>
        <w:rPr>
          <w:rFonts w:ascii="3DS V2" w:hAnsi="3DS V2" w:cs="Arial"/>
          <w:sz w:val="24"/>
          <w:szCs w:val="24"/>
        </w:rPr>
      </w:pPr>
      <w:r w:rsidRPr="00747E70">
        <w:rPr>
          <w:rFonts w:ascii="3DS V2" w:hAnsi="3DS V2" w:cs="Arial"/>
          <w:sz w:val="24"/>
          <w:szCs w:val="24"/>
        </w:rPr>
        <w:t xml:space="preserve">Je remercie également très sincèrement </w:t>
      </w:r>
      <w:r w:rsidR="006F34C7" w:rsidRPr="00747E70">
        <w:rPr>
          <w:rFonts w:ascii="3DS V2" w:hAnsi="3DS V2" w:cs="Arial"/>
          <w:sz w:val="24"/>
          <w:szCs w:val="24"/>
        </w:rPr>
        <w:t xml:space="preserve">Monsieur </w:t>
      </w:r>
      <w:r w:rsidRPr="00747E70">
        <w:rPr>
          <w:rFonts w:ascii="3DS V2" w:hAnsi="3DS V2" w:cs="Arial"/>
          <w:sz w:val="24"/>
          <w:szCs w:val="24"/>
        </w:rPr>
        <w:t xml:space="preserve">Mathieu LAPOINTE, pour la formation complète et structurée qu’il m’a dispensée sur le langage </w:t>
      </w:r>
      <w:r w:rsidR="00EE4BE2">
        <w:rPr>
          <w:rFonts w:ascii="3DS V2" w:hAnsi="3DS V2" w:cs="Arial"/>
          <w:sz w:val="24"/>
          <w:szCs w:val="24"/>
        </w:rPr>
        <w:t xml:space="preserve">de programmation </w:t>
      </w:r>
      <w:r w:rsidR="00D6281E" w:rsidRPr="00747E70">
        <w:rPr>
          <w:rFonts w:ascii="3DS V2" w:hAnsi="3DS V2" w:cs="Arial"/>
          <w:sz w:val="24"/>
          <w:szCs w:val="24"/>
        </w:rPr>
        <w:t>C/</w:t>
      </w:r>
      <w:r w:rsidRPr="00747E70">
        <w:rPr>
          <w:rFonts w:ascii="3DS V2" w:hAnsi="3DS V2" w:cs="Arial"/>
          <w:sz w:val="24"/>
          <w:szCs w:val="24"/>
        </w:rPr>
        <w:t>C++</w:t>
      </w:r>
      <w:r w:rsidR="00875E26">
        <w:rPr>
          <w:rFonts w:ascii="3DS V2" w:hAnsi="3DS V2" w:cs="Arial"/>
          <w:sz w:val="24"/>
          <w:szCs w:val="24"/>
        </w:rPr>
        <w:t>,</w:t>
      </w:r>
      <w:r w:rsidRPr="00747E70">
        <w:rPr>
          <w:rFonts w:ascii="3DS V2" w:hAnsi="3DS V2" w:cs="Arial"/>
          <w:sz w:val="24"/>
          <w:szCs w:val="24"/>
        </w:rPr>
        <w:t xml:space="preserve"> ainsi que sur les infrastructures de développement </w:t>
      </w:r>
      <w:r w:rsidR="006F34C7" w:rsidRPr="00747E70">
        <w:rPr>
          <w:rFonts w:ascii="3DS V2" w:hAnsi="3DS V2" w:cs="Arial"/>
          <w:sz w:val="24"/>
          <w:szCs w:val="24"/>
        </w:rPr>
        <w:t xml:space="preserve">au sein de </w:t>
      </w:r>
      <w:r w:rsidRPr="00747E70">
        <w:rPr>
          <w:rFonts w:ascii="3DS V2" w:hAnsi="3DS V2" w:cs="Arial"/>
          <w:sz w:val="24"/>
          <w:szCs w:val="24"/>
        </w:rPr>
        <w:t xml:space="preserve">Dassault Systèmes. Son expertise et sa pédagogie m’ont permis de mieux comprendre les fondements techniques de l’environnement dans lequel j’évoluais et </w:t>
      </w:r>
      <w:r w:rsidR="0069616F" w:rsidRPr="00747E70">
        <w:rPr>
          <w:rFonts w:ascii="3DS V2" w:hAnsi="3DS V2" w:cs="Arial"/>
          <w:sz w:val="24"/>
          <w:szCs w:val="24"/>
        </w:rPr>
        <w:t>les outils nécessaires pour m</w:t>
      </w:r>
      <w:r w:rsidRPr="00747E70">
        <w:rPr>
          <w:rFonts w:ascii="3DS V2" w:hAnsi="3DS V2" w:cs="Arial"/>
          <w:sz w:val="24"/>
          <w:szCs w:val="24"/>
        </w:rPr>
        <w:t xml:space="preserve">a </w:t>
      </w:r>
      <w:r w:rsidR="0069616F" w:rsidRPr="00747E70">
        <w:rPr>
          <w:rFonts w:ascii="3DS V2" w:hAnsi="3DS V2" w:cs="Arial"/>
          <w:sz w:val="24"/>
          <w:szCs w:val="24"/>
        </w:rPr>
        <w:t>mission</w:t>
      </w:r>
      <w:r w:rsidR="00063C1B" w:rsidRPr="00747E70">
        <w:rPr>
          <w:rFonts w:ascii="3DS V2" w:hAnsi="3DS V2" w:cs="Arial"/>
          <w:sz w:val="24"/>
          <w:szCs w:val="24"/>
        </w:rPr>
        <w:t xml:space="preserve">, </w:t>
      </w:r>
      <w:r w:rsidR="00185D54" w:rsidRPr="00747E70">
        <w:rPr>
          <w:rFonts w:ascii="3DS V2" w:hAnsi="3DS V2" w:cs="Arial"/>
          <w:sz w:val="24"/>
          <w:szCs w:val="24"/>
        </w:rPr>
        <w:t xml:space="preserve">ce qui </w:t>
      </w:r>
      <w:r w:rsidR="00294A25">
        <w:rPr>
          <w:rFonts w:ascii="3DS V2" w:hAnsi="3DS V2" w:cs="Arial"/>
          <w:sz w:val="24"/>
          <w:szCs w:val="24"/>
        </w:rPr>
        <w:t>a</w:t>
      </w:r>
      <w:r w:rsidRPr="00747E70">
        <w:rPr>
          <w:rFonts w:ascii="3DS V2" w:hAnsi="3DS V2" w:cs="Arial"/>
          <w:sz w:val="24"/>
          <w:szCs w:val="24"/>
        </w:rPr>
        <w:t xml:space="preserve"> largement contribué à la qualité de mes réalisations.</w:t>
      </w:r>
    </w:p>
    <w:p w14:paraId="21C04188" w14:textId="7685C402" w:rsidR="00881EAD" w:rsidRPr="00747E70" w:rsidRDefault="00881EAD" w:rsidP="00D0794B">
      <w:pPr>
        <w:rPr>
          <w:rFonts w:ascii="3DS V2" w:hAnsi="3DS V2" w:cs="Arial"/>
          <w:sz w:val="24"/>
          <w:szCs w:val="24"/>
        </w:rPr>
      </w:pPr>
      <w:r w:rsidRPr="00747E70">
        <w:rPr>
          <w:rFonts w:ascii="3DS V2" w:hAnsi="3DS V2" w:cs="Arial"/>
          <w:sz w:val="24"/>
          <w:szCs w:val="24"/>
        </w:rPr>
        <w:t xml:space="preserve">Enfin, je souhaite remercier l’ensemble de mes collègues qui m’ont aidé pendant mon stage, pour leur accueil chaleureux, leur disponibilité et les nombreux échanges constructifs que nous avons partagés. Leur esprit d’équipe et leur expertise m’ont offert un environnement de travail très agréable sur le plan humain </w:t>
      </w:r>
      <w:r w:rsidR="008B6348">
        <w:rPr>
          <w:rFonts w:ascii="3DS V2" w:hAnsi="3DS V2" w:cs="Arial"/>
          <w:sz w:val="24"/>
          <w:szCs w:val="24"/>
        </w:rPr>
        <w:t>et</w:t>
      </w:r>
      <w:r w:rsidRPr="00747E70">
        <w:rPr>
          <w:rFonts w:ascii="3DS V2" w:hAnsi="3DS V2" w:cs="Arial"/>
          <w:sz w:val="24"/>
          <w:szCs w:val="24"/>
        </w:rPr>
        <w:t xml:space="preserve"> professionnel</w:t>
      </w:r>
      <w:r w:rsidR="00D24EC0" w:rsidRPr="00747E70">
        <w:rPr>
          <w:rFonts w:ascii="3DS V2" w:hAnsi="3DS V2" w:cs="Arial"/>
          <w:sz w:val="24"/>
          <w:szCs w:val="24"/>
        </w:rPr>
        <w:t>.</w:t>
      </w:r>
    </w:p>
    <w:p w14:paraId="2245A942" w14:textId="657B1780" w:rsidR="00E079B3" w:rsidRPr="0041418D" w:rsidRDefault="00E079B3" w:rsidP="00C674AC">
      <w:pPr>
        <w:rPr>
          <w:rFonts w:ascii="3DS V2" w:hAnsi="3DS V2" w:cs="Arial"/>
        </w:rPr>
      </w:pPr>
    </w:p>
    <w:p w14:paraId="3E417120" w14:textId="77777777" w:rsidR="00E079B3" w:rsidRPr="0041418D" w:rsidRDefault="00E079B3" w:rsidP="00C674AC">
      <w:pPr>
        <w:rPr>
          <w:rFonts w:ascii="3DS V2" w:hAnsi="3DS V2"/>
        </w:rPr>
      </w:pPr>
    </w:p>
    <w:p w14:paraId="7CAB5F48" w14:textId="77777777" w:rsidR="00C674AC" w:rsidRPr="0040636C" w:rsidRDefault="00C674AC" w:rsidP="00C674AC">
      <w:pPr>
        <w:pStyle w:val="3DSoldTitle1"/>
        <w:numPr>
          <w:ilvl w:val="0"/>
          <w:numId w:val="0"/>
        </w:numPr>
        <w:ind w:left="360"/>
        <w:rPr>
          <w:rFonts w:ascii="3DS V2" w:hAnsi="3DS V2"/>
        </w:rPr>
      </w:pPr>
    </w:p>
    <w:p w14:paraId="557346B0" w14:textId="77777777" w:rsidR="00C674AC" w:rsidRPr="0040636C" w:rsidRDefault="00C674AC" w:rsidP="00C674AC">
      <w:pPr>
        <w:tabs>
          <w:tab w:val="left" w:pos="7518"/>
        </w:tabs>
        <w:rPr>
          <w:rFonts w:ascii="3DS V2" w:hAnsi="3DS V2" w:cs="Arial"/>
          <w:sz w:val="44"/>
          <w:szCs w:val="44"/>
        </w:rPr>
      </w:pPr>
      <w:r w:rsidRPr="0040636C">
        <w:rPr>
          <w:rFonts w:ascii="3DS V2" w:hAnsi="3DS V2" w:cs="Arial"/>
          <w:sz w:val="44"/>
          <w:szCs w:val="44"/>
        </w:rPr>
        <w:tab/>
      </w:r>
    </w:p>
    <w:p w14:paraId="426BBFC1" w14:textId="77777777" w:rsidR="00C674AC" w:rsidRPr="0040636C" w:rsidRDefault="00C674AC" w:rsidP="00C674AC">
      <w:pPr>
        <w:jc w:val="right"/>
        <w:rPr>
          <w:rFonts w:ascii="3DS V2" w:hAnsi="3DS V2" w:cs="Arial"/>
          <w:sz w:val="44"/>
          <w:szCs w:val="44"/>
        </w:rPr>
      </w:pPr>
    </w:p>
    <w:p w14:paraId="3AA82595" w14:textId="63881534" w:rsidR="0028692D" w:rsidRPr="0040636C" w:rsidRDefault="0028692D">
      <w:pPr>
        <w:rPr>
          <w:rFonts w:ascii="3DS V2" w:hAnsi="3DS V2" w:cs="Arial"/>
          <w:sz w:val="44"/>
          <w:szCs w:val="44"/>
        </w:rPr>
      </w:pPr>
      <w:r w:rsidRPr="0040636C">
        <w:rPr>
          <w:rFonts w:ascii="3DS V2" w:hAnsi="3DS V2" w:cs="Arial"/>
          <w:sz w:val="44"/>
          <w:szCs w:val="44"/>
        </w:rPr>
        <w:br w:type="page"/>
      </w:r>
    </w:p>
    <w:p w14:paraId="49871D37" w14:textId="04238B1C" w:rsidR="00FE4BE1" w:rsidRPr="009F63AD" w:rsidRDefault="00526358" w:rsidP="00FE4BE1">
      <w:pPr>
        <w:pStyle w:val="Titre2"/>
        <w:rPr>
          <w:rFonts w:ascii="3DS V2" w:hAnsi="3DS V2" w:cs="Arial"/>
          <w:sz w:val="40"/>
          <w:szCs w:val="40"/>
        </w:rPr>
      </w:pPr>
      <w:bookmarkStart w:id="11" w:name="_Toc204887628"/>
      <w:r w:rsidRPr="009F63AD">
        <w:rPr>
          <w:rFonts w:ascii="3DS V2" w:hAnsi="3DS V2" w:cs="Arial"/>
          <w:sz w:val="40"/>
          <w:szCs w:val="40"/>
        </w:rPr>
        <w:lastRenderedPageBreak/>
        <w:t>Présentation d</w:t>
      </w:r>
      <w:r w:rsidR="00635FB0">
        <w:rPr>
          <w:rFonts w:ascii="3DS V2" w:hAnsi="3DS V2" w:cs="Arial"/>
          <w:sz w:val="40"/>
          <w:szCs w:val="40"/>
        </w:rPr>
        <w:t>e l</w:t>
      </w:r>
      <w:r w:rsidRPr="009F63AD">
        <w:rPr>
          <w:rFonts w:ascii="3DS V2" w:hAnsi="3DS V2" w:cs="Arial"/>
          <w:sz w:val="40"/>
          <w:szCs w:val="40"/>
        </w:rPr>
        <w:t>’entreprise</w:t>
      </w:r>
      <w:r w:rsidR="008C1FF8" w:rsidRPr="009F63AD">
        <w:rPr>
          <w:rFonts w:ascii="3DS V2" w:hAnsi="3DS V2" w:cs="Arial"/>
          <w:sz w:val="40"/>
          <w:szCs w:val="40"/>
        </w:rPr>
        <w:t xml:space="preserve"> : </w:t>
      </w:r>
      <w:r w:rsidR="00FE4BE1" w:rsidRPr="009F63AD">
        <w:rPr>
          <w:rFonts w:ascii="3DS V2" w:hAnsi="3DS V2" w:cs="Arial"/>
          <w:sz w:val="40"/>
          <w:szCs w:val="40"/>
        </w:rPr>
        <w:t>Dassault Systèmes</w:t>
      </w:r>
      <w:bookmarkEnd w:id="11"/>
    </w:p>
    <w:p w14:paraId="2446257C" w14:textId="03206DCF" w:rsidR="00F16CF0" w:rsidRPr="00E20971" w:rsidRDefault="00FE4BE1" w:rsidP="00F9561E">
      <w:pPr>
        <w:pStyle w:val="NormalWeb"/>
      </w:pPr>
      <w:r w:rsidRPr="00747E70">
        <w:rPr>
          <w:rFonts w:ascii="3DS V2" w:hAnsi="3DS V2"/>
          <w:lang w:val="fr-FR"/>
        </w:rPr>
        <w:t xml:space="preserve">Dassault Systèmes est un leader mondial des solutions numériques innovantes, spécialisé dans la création de mondes virtuels au service du monde réel. </w:t>
      </w:r>
      <w:r w:rsidR="00F9561E" w:rsidRPr="00747E70">
        <w:rPr>
          <w:rFonts w:ascii="3DS V2" w:hAnsi="3DS V2"/>
          <w:lang w:val="fr-FR"/>
        </w:rPr>
        <w:t xml:space="preserve">Depuis sa création en 1981, Dassault Systèmes a évolué d’une modeste équipe d’une vingtaine d’ingénieurs spécialisés dans l’industrie aéronautique à un acteur mondial incontournable de la transformation numérique. </w:t>
      </w:r>
      <w:r w:rsidR="00F16CF0">
        <w:rPr>
          <w:rFonts w:ascii="3DS V2" w:eastAsia="宋体" w:hAnsi="3DS V2"/>
          <w:lang w:val="fr-FR"/>
        </w:rPr>
        <w:t xml:space="preserve">Voici </w:t>
      </w:r>
      <w:r w:rsidR="008C2069">
        <w:rPr>
          <w:rFonts w:ascii="3DS V2" w:eastAsia="宋体" w:hAnsi="3DS V2"/>
          <w:lang w:val="fr-FR"/>
        </w:rPr>
        <w:t>une petite histoire</w:t>
      </w:r>
      <w:r w:rsidR="00F16CF0">
        <w:rPr>
          <w:rFonts w:ascii="3DS V2" w:eastAsia="宋体" w:hAnsi="3DS V2"/>
          <w:lang w:val="fr-FR"/>
        </w:rPr>
        <w:t xml:space="preserve"> de son </w:t>
      </w:r>
      <w:r w:rsidR="008C2069">
        <w:rPr>
          <w:rFonts w:ascii="3DS V2" w:eastAsia="宋体" w:hAnsi="3DS V2"/>
          <w:lang w:val="fr-FR"/>
        </w:rPr>
        <w:t>parcours</w:t>
      </w:r>
      <w:r w:rsidR="00F16CF0">
        <w:rPr>
          <w:rFonts w:ascii="3DS V2" w:eastAsia="宋体" w:hAnsi="3DS V2"/>
          <w:lang w:val="fr-FR"/>
        </w:rPr>
        <w:t> :</w:t>
      </w:r>
    </w:p>
    <w:p w14:paraId="7C01DF49" w14:textId="23C5DF8C" w:rsidR="00F16CF0" w:rsidRPr="00E20971" w:rsidRDefault="00F16CF0" w:rsidP="00582AF2">
      <w:pPr>
        <w:pStyle w:val="NormalWeb"/>
        <w:numPr>
          <w:ilvl w:val="0"/>
          <w:numId w:val="26"/>
        </w:numPr>
        <w:rPr>
          <w:rFonts w:ascii="3DS V2" w:hAnsi="3DS V2"/>
          <w:lang w:val="fr-FR"/>
        </w:rPr>
      </w:pPr>
      <w:r w:rsidRPr="00747E70">
        <w:rPr>
          <w:rStyle w:val="lev"/>
          <w:rFonts w:ascii="3DS V2" w:hAnsi="3DS V2"/>
          <w:lang w:val="fr-FR"/>
        </w:rPr>
        <w:t>CATIA</w:t>
      </w:r>
      <w:r w:rsidR="00950B85">
        <w:rPr>
          <w:rStyle w:val="lev"/>
          <w:rFonts w:ascii="3DS V2" w:hAnsi="3DS V2"/>
          <w:lang w:val="fr-FR"/>
        </w:rPr>
        <w:t xml:space="preserve"> -</w:t>
      </w:r>
      <w:r w:rsidRPr="00747E70">
        <w:rPr>
          <w:rFonts w:ascii="3DS V2" w:hAnsi="3DS V2"/>
          <w:lang w:val="fr-FR"/>
        </w:rPr>
        <w:t xml:space="preserve"> </w:t>
      </w:r>
      <w:r w:rsidR="00950B85" w:rsidRPr="00747E70">
        <w:rPr>
          <w:rStyle w:val="lev"/>
          <w:rFonts w:ascii="3DS V2" w:hAnsi="3DS V2"/>
          <w:lang w:val="fr-FR"/>
        </w:rPr>
        <w:t>3D Design</w:t>
      </w:r>
      <w:r w:rsidR="00950B85">
        <w:rPr>
          <w:rStyle w:val="lev"/>
          <w:rFonts w:ascii="3DS V2" w:hAnsi="3DS V2"/>
          <w:lang w:val="fr-FR"/>
        </w:rPr>
        <w:t xml:space="preserve">(1981) </w:t>
      </w:r>
      <w:r w:rsidRPr="00747E70">
        <w:rPr>
          <w:rFonts w:ascii="3DS V2" w:hAnsi="3DS V2"/>
          <w:lang w:val="fr-FR"/>
        </w:rPr>
        <w:t xml:space="preserve">: </w:t>
      </w:r>
      <w:r w:rsidR="005C2BAF" w:rsidRPr="005C2BAF">
        <w:rPr>
          <w:rFonts w:ascii="3ds" w:hAnsi="3ds"/>
          <w:spacing w:val="-3"/>
          <w:shd w:val="clear" w:color="auto" w:fill="FFFFFF"/>
          <w:lang w:val="fr-FR"/>
        </w:rPr>
        <w:t xml:space="preserve">Dassault Systèmes a été créé pour concevoir des produits en trois dimensions, </w:t>
      </w:r>
      <w:proofErr w:type="gramStart"/>
      <w:r w:rsidR="005C2BAF" w:rsidRPr="005C2BAF">
        <w:rPr>
          <w:rFonts w:ascii="3ds" w:hAnsi="3ds"/>
          <w:spacing w:val="-3"/>
          <w:shd w:val="clear" w:color="auto" w:fill="FFFFFF"/>
          <w:lang w:val="fr-FR"/>
        </w:rPr>
        <w:t>suite à</w:t>
      </w:r>
      <w:proofErr w:type="gramEnd"/>
      <w:r w:rsidR="005C2BAF" w:rsidRPr="005C2BAF">
        <w:rPr>
          <w:rFonts w:ascii="3ds" w:hAnsi="3ds"/>
          <w:spacing w:val="-3"/>
          <w:shd w:val="clear" w:color="auto" w:fill="FFFFFF"/>
          <w:lang w:val="fr-FR"/>
        </w:rPr>
        <w:t xml:space="preserve"> l'essaimage d'une équipe d'ingénieurs de Dassault Aviation</w:t>
      </w:r>
      <w:r w:rsidR="005C2BAF">
        <w:rPr>
          <w:rFonts w:ascii="3ds" w:hAnsi="3ds"/>
          <w:spacing w:val="-3"/>
          <w:shd w:val="clear" w:color="auto" w:fill="FFFFFF"/>
          <w:lang w:val="fr-FR"/>
        </w:rPr>
        <w:t xml:space="preserve">. </w:t>
      </w:r>
      <w:r w:rsidR="005C2BAF" w:rsidRPr="005C2BAF">
        <w:rPr>
          <w:rFonts w:ascii="3ds" w:hAnsi="3ds"/>
          <w:spacing w:val="-3"/>
          <w:shd w:val="clear" w:color="auto" w:fill="FFFFFF"/>
          <w:lang w:val="fr-FR"/>
        </w:rPr>
        <w:t>Cet</w:t>
      </w:r>
      <w:r w:rsidR="00362CEE">
        <w:rPr>
          <w:rFonts w:ascii="3ds" w:hAnsi="3ds"/>
          <w:spacing w:val="-3"/>
          <w:shd w:val="clear" w:color="auto" w:fill="FFFFFF"/>
          <w:lang w:val="fr-FR"/>
        </w:rPr>
        <w:t>te</w:t>
      </w:r>
      <w:r w:rsidR="005C2BAF" w:rsidRPr="005C2BAF">
        <w:rPr>
          <w:rFonts w:ascii="3ds" w:hAnsi="3ds"/>
          <w:spacing w:val="-3"/>
          <w:shd w:val="clear" w:color="auto" w:fill="FFFFFF"/>
          <w:lang w:val="fr-FR"/>
        </w:rPr>
        <w:t xml:space="preserve"> </w:t>
      </w:r>
      <w:r w:rsidR="005C2BAF">
        <w:rPr>
          <w:rFonts w:ascii="3ds" w:hAnsi="3ds"/>
          <w:spacing w:val="-3"/>
          <w:shd w:val="clear" w:color="auto" w:fill="FFFFFF"/>
          <w:lang w:val="fr-FR"/>
        </w:rPr>
        <w:t>initiati</w:t>
      </w:r>
      <w:r w:rsidR="00362CEE">
        <w:rPr>
          <w:rFonts w:ascii="3ds" w:hAnsi="3ds"/>
          <w:spacing w:val="-3"/>
          <w:shd w:val="clear" w:color="auto" w:fill="FFFFFF"/>
          <w:lang w:val="fr-FR"/>
        </w:rPr>
        <w:t>ve</w:t>
      </w:r>
      <w:r w:rsidR="005C2BAF" w:rsidRPr="005C2BAF">
        <w:rPr>
          <w:rFonts w:ascii="3ds" w:hAnsi="3ds"/>
          <w:spacing w:val="-3"/>
          <w:shd w:val="clear" w:color="auto" w:fill="FFFFFF"/>
          <w:lang w:val="fr-FR"/>
        </w:rPr>
        <w:t xml:space="preserve"> donne la marque emblématique de Dassault Systèmes :  CATIA. Elle </w:t>
      </w:r>
      <w:r w:rsidR="00583634">
        <w:rPr>
          <w:rFonts w:ascii="3ds" w:hAnsi="3ds"/>
          <w:spacing w:val="-3"/>
          <w:shd w:val="clear" w:color="auto" w:fill="FFFFFF"/>
          <w:lang w:val="fr-FR"/>
        </w:rPr>
        <w:t>est</w:t>
      </w:r>
      <w:r w:rsidR="006D12A8" w:rsidRPr="005C2BAF">
        <w:rPr>
          <w:rFonts w:ascii="3ds" w:hAnsi="3ds"/>
          <w:spacing w:val="-3"/>
          <w:shd w:val="clear" w:color="auto" w:fill="FFFFFF"/>
          <w:lang w:val="fr-FR"/>
        </w:rPr>
        <w:t xml:space="preserve"> </w:t>
      </w:r>
      <w:r w:rsidR="00B7759A" w:rsidRPr="005C2BAF">
        <w:rPr>
          <w:rFonts w:ascii="3ds" w:hAnsi="3ds"/>
          <w:spacing w:val="-3"/>
          <w:shd w:val="clear" w:color="auto" w:fill="FFFFFF"/>
          <w:lang w:val="fr-FR"/>
        </w:rPr>
        <w:t>destinée</w:t>
      </w:r>
      <w:r w:rsidR="005C2BAF" w:rsidRPr="005C2BAF">
        <w:rPr>
          <w:rFonts w:ascii="3ds" w:hAnsi="3ds"/>
          <w:spacing w:val="-3"/>
          <w:shd w:val="clear" w:color="auto" w:fill="FFFFFF"/>
          <w:lang w:val="fr-FR"/>
        </w:rPr>
        <w:t xml:space="preserve"> à la Conception Assistée par Ordinateur (CAO)</w:t>
      </w:r>
      <w:r w:rsidR="006D12A8">
        <w:rPr>
          <w:rFonts w:ascii="3ds" w:hAnsi="3ds"/>
          <w:spacing w:val="-3"/>
          <w:shd w:val="clear" w:color="auto" w:fill="FFFFFF"/>
          <w:lang w:val="fr-FR"/>
        </w:rPr>
        <w:t xml:space="preserve"> </w:t>
      </w:r>
      <w:r w:rsidR="005C2BAF" w:rsidRPr="005C2BAF">
        <w:rPr>
          <w:rFonts w:ascii="3ds" w:hAnsi="3ds"/>
          <w:spacing w:val="-3"/>
          <w:shd w:val="clear" w:color="auto" w:fill="FFFFFF"/>
          <w:lang w:val="fr-FR"/>
        </w:rPr>
        <w:t>aux industries aéronautique et automobile</w:t>
      </w:r>
      <w:r w:rsidR="005C2BAF" w:rsidRPr="0040636C">
        <w:rPr>
          <w:rFonts w:ascii="3ds" w:hAnsi="3ds"/>
          <w:spacing w:val="-3"/>
          <w:shd w:val="clear" w:color="auto" w:fill="FFFFFF"/>
          <w:lang w:val="fr-FR"/>
        </w:rPr>
        <w:t>.</w:t>
      </w:r>
    </w:p>
    <w:p w14:paraId="791DB11C" w14:textId="77777777" w:rsidR="00E20971" w:rsidRPr="00582AF2" w:rsidRDefault="00E20971" w:rsidP="00E20971">
      <w:pPr>
        <w:pStyle w:val="NormalWeb"/>
        <w:ind w:left="720"/>
        <w:rPr>
          <w:rFonts w:ascii="3DS V2" w:hAnsi="3DS V2"/>
          <w:lang w:val="fr-FR"/>
        </w:rPr>
      </w:pPr>
    </w:p>
    <w:p w14:paraId="6926B02C" w14:textId="5425B3F2" w:rsidR="00D66986" w:rsidRPr="00E20971" w:rsidRDefault="00445929" w:rsidP="00023EF6">
      <w:pPr>
        <w:pStyle w:val="NormalWeb"/>
        <w:numPr>
          <w:ilvl w:val="0"/>
          <w:numId w:val="26"/>
        </w:numPr>
        <w:rPr>
          <w:rFonts w:ascii="3DS V2" w:hAnsi="3DS V2"/>
          <w:lang w:val="fr-FR"/>
        </w:rPr>
      </w:pPr>
      <w:r w:rsidRPr="00D66986">
        <w:rPr>
          <w:rStyle w:val="lev"/>
          <w:rFonts w:ascii="3DS V2" w:hAnsi="3DS V2"/>
          <w:lang w:val="fr-FR"/>
        </w:rPr>
        <w:t>ENOVIA</w:t>
      </w:r>
      <w:r w:rsidRPr="0040636C">
        <w:rPr>
          <w:rStyle w:val="lev"/>
          <w:rFonts w:ascii="3DS V2" w:hAnsi="3DS V2"/>
          <w:lang w:val="fr-FR"/>
        </w:rPr>
        <w:t xml:space="preserve"> - Solution PLM</w:t>
      </w:r>
      <w:r w:rsidR="00F16CF0" w:rsidRPr="00D66986">
        <w:rPr>
          <w:rStyle w:val="lev"/>
          <w:rFonts w:ascii="3DS V2" w:hAnsi="3DS V2"/>
          <w:lang w:val="fr-FR"/>
        </w:rPr>
        <w:t>(</w:t>
      </w:r>
      <w:r w:rsidR="00ED5130">
        <w:rPr>
          <w:rStyle w:val="lev"/>
          <w:rFonts w:ascii="3DS V2" w:hAnsi="3DS V2"/>
          <w:lang w:val="fr-FR"/>
        </w:rPr>
        <w:t>1999</w:t>
      </w:r>
      <w:r w:rsidR="00F16CF0" w:rsidRPr="00D66986">
        <w:rPr>
          <w:rStyle w:val="lev"/>
          <w:rFonts w:ascii="3DS V2" w:hAnsi="3DS V2"/>
          <w:lang w:val="fr-FR"/>
        </w:rPr>
        <w:t>)</w:t>
      </w:r>
      <w:r w:rsidR="00F16CF0" w:rsidRPr="00D66986">
        <w:rPr>
          <w:rFonts w:ascii="3DS V2" w:hAnsi="3DS V2"/>
          <w:lang w:val="fr-FR"/>
        </w:rPr>
        <w:t xml:space="preserve"> : </w:t>
      </w:r>
      <w:r w:rsidR="00D66986" w:rsidRPr="00C8431F">
        <w:rPr>
          <w:rFonts w:ascii="3ds" w:hAnsi="3ds"/>
          <w:spacing w:val="-3"/>
          <w:shd w:val="clear" w:color="auto" w:fill="FFFFFF"/>
          <w:lang w:val="fr-FR"/>
        </w:rPr>
        <w:t>Acquisition de la solution Product Manager Software d'IBM, qui deviendra ensuite ENOVIA, afin de gérer les données produits de CATIA pour les clients majeurs et d'étendre les capacités du groupe en termes de gestion du cycle de vie des produits (PLM)</w:t>
      </w:r>
      <w:r w:rsidR="00C8431F" w:rsidRPr="00C8431F">
        <w:rPr>
          <w:rFonts w:ascii="3ds" w:hAnsi="3ds"/>
          <w:spacing w:val="-3"/>
          <w:shd w:val="clear" w:color="auto" w:fill="FFFFFF"/>
          <w:lang w:val="fr-FR"/>
        </w:rPr>
        <w:t>, transformant ainsi les opportunités de marché existantes en avantages concurrentiels.</w:t>
      </w:r>
    </w:p>
    <w:p w14:paraId="45753F34" w14:textId="77777777" w:rsidR="00E20971" w:rsidRPr="00D66986" w:rsidRDefault="00E20971" w:rsidP="00E20971">
      <w:pPr>
        <w:pStyle w:val="NormalWeb"/>
        <w:ind w:left="720"/>
        <w:rPr>
          <w:rFonts w:ascii="3DS V2" w:hAnsi="3DS V2"/>
          <w:lang w:val="fr-FR"/>
        </w:rPr>
      </w:pPr>
    </w:p>
    <w:p w14:paraId="42CCCEDD" w14:textId="2108C7B6" w:rsidR="002C1DDF" w:rsidRPr="002C1DDF" w:rsidRDefault="00E20971" w:rsidP="00FF696E">
      <w:pPr>
        <w:pStyle w:val="NormalWeb"/>
        <w:numPr>
          <w:ilvl w:val="0"/>
          <w:numId w:val="26"/>
        </w:numPr>
        <w:rPr>
          <w:rFonts w:ascii="3DS V2" w:hAnsi="3DS V2"/>
          <w:lang w:val="fr-FR"/>
        </w:rPr>
      </w:pPr>
      <w:r w:rsidRPr="0049111A">
        <w:rPr>
          <w:rFonts w:ascii="3DS V2" w:hAnsi="3DS V2"/>
          <w:noProof/>
        </w:rPr>
        <w:drawing>
          <wp:anchor distT="0" distB="0" distL="114300" distR="114300" simplePos="0" relativeHeight="251714048" behindDoc="1" locked="0" layoutInCell="1" allowOverlap="1" wp14:anchorId="6327C911" wp14:editId="017DDA20">
            <wp:simplePos x="0" y="0"/>
            <wp:positionH relativeFrom="margin">
              <wp:posOffset>146650</wp:posOffset>
            </wp:positionH>
            <wp:positionV relativeFrom="paragraph">
              <wp:posOffset>2017683</wp:posOffset>
            </wp:positionV>
            <wp:extent cx="5735955" cy="2482850"/>
            <wp:effectExtent l="0" t="0" r="0" b="0"/>
            <wp:wrapTight wrapText="bothSides">
              <wp:wrapPolygon edited="0">
                <wp:start x="0" y="0"/>
                <wp:lineTo x="0" y="21379"/>
                <wp:lineTo x="21521" y="21379"/>
                <wp:lineTo x="21521"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52" t="17985" r="649"/>
                    <a:stretch/>
                  </pic:blipFill>
                  <pic:spPr bwMode="auto">
                    <a:xfrm>
                      <a:off x="0" y="0"/>
                      <a:ext cx="5735955" cy="2482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748D">
        <w:rPr>
          <w:noProof/>
        </w:rPr>
        <mc:AlternateContent>
          <mc:Choice Requires="wps">
            <w:drawing>
              <wp:anchor distT="0" distB="0" distL="114300" distR="114300" simplePos="0" relativeHeight="251716096" behindDoc="1" locked="0" layoutInCell="1" allowOverlap="1" wp14:anchorId="14A0B869" wp14:editId="603B1EA4">
                <wp:simplePos x="0" y="0"/>
                <wp:positionH relativeFrom="margin">
                  <wp:align>left</wp:align>
                </wp:positionH>
                <wp:positionV relativeFrom="paragraph">
                  <wp:posOffset>4643120</wp:posOffset>
                </wp:positionV>
                <wp:extent cx="5692775" cy="635"/>
                <wp:effectExtent l="0" t="0" r="3175" b="8255"/>
                <wp:wrapTight wrapText="bothSides">
                  <wp:wrapPolygon edited="0">
                    <wp:start x="0" y="0"/>
                    <wp:lineTo x="0" y="20698"/>
                    <wp:lineTo x="21540" y="20698"/>
                    <wp:lineTo x="21540" y="0"/>
                    <wp:lineTo x="0" y="0"/>
                  </wp:wrapPolygon>
                </wp:wrapTight>
                <wp:docPr id="48" name="Zone de texte 48"/>
                <wp:cNvGraphicFramePr/>
                <a:graphic xmlns:a="http://schemas.openxmlformats.org/drawingml/2006/main">
                  <a:graphicData uri="http://schemas.microsoft.com/office/word/2010/wordprocessingShape">
                    <wps:wsp>
                      <wps:cNvSpPr txBox="1"/>
                      <wps:spPr>
                        <a:xfrm>
                          <a:off x="0" y="0"/>
                          <a:ext cx="5692775" cy="635"/>
                        </a:xfrm>
                        <a:prstGeom prst="rect">
                          <a:avLst/>
                        </a:prstGeom>
                        <a:solidFill>
                          <a:prstClr val="white"/>
                        </a:solidFill>
                        <a:ln>
                          <a:noFill/>
                        </a:ln>
                      </wps:spPr>
                      <wps:txbx>
                        <w:txbxContent>
                          <w:p w14:paraId="426E692D" w14:textId="6AD8661E" w:rsidR="0049111A" w:rsidRPr="000E0A96" w:rsidRDefault="0049111A" w:rsidP="0049111A">
                            <w:pPr>
                              <w:pStyle w:val="Lgende"/>
                              <w:jc w:val="center"/>
                              <w:rPr>
                                <w:rFonts w:ascii="3DS V2" w:eastAsia="Times New Roman" w:hAnsi="3DS V2" w:cs="Times New Roman"/>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1</w:t>
                            </w:r>
                            <w:r w:rsidR="00675F3D">
                              <w:rPr>
                                <w:noProof/>
                              </w:rPr>
                              <w:fldChar w:fldCharType="end"/>
                            </w:r>
                            <w:r>
                              <w:t xml:space="preserve"> : Histoire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A0B869" id="_x0000_t202" coordsize="21600,21600" o:spt="202" path="m,l,21600r21600,l21600,xe">
                <v:stroke joinstyle="miter"/>
                <v:path gradientshapeok="t" o:connecttype="rect"/>
              </v:shapetype>
              <v:shape id="Zone de texte 48" o:spid="_x0000_s1026" type="#_x0000_t202" style="position:absolute;left:0;text-align:left;margin-left:0;margin-top:365.6pt;width:448.25pt;height:.05pt;z-index:-251600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" stroked="f">
                <v:textbox style="mso-fit-shape-to-text:t" inset="0,0,0,0">
                  <w:txbxContent>
                    <w:p w14:paraId="426E692D" w14:textId="6AD8661E" w:rsidR="0049111A" w:rsidRPr="000E0A96" w:rsidRDefault="0049111A" w:rsidP="0049111A">
                      <w:pPr>
                        <w:pStyle w:val="Lgende"/>
                        <w:jc w:val="center"/>
                        <w:rPr>
                          <w:rFonts w:ascii="3DS V2" w:eastAsia="Times New Roman" w:hAnsi="3DS V2" w:cs="Times New Roman"/>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1</w:t>
                      </w:r>
                      <w:r w:rsidR="00675F3D">
                        <w:rPr>
                          <w:noProof/>
                        </w:rPr>
                        <w:fldChar w:fldCharType="end"/>
                      </w:r>
                      <w:r>
                        <w:t xml:space="preserve"> : Histoire de Dassault Systèmes</w:t>
                      </w:r>
                    </w:p>
                  </w:txbxContent>
                </v:textbox>
                <w10:wrap type="tight" anchorx="margin"/>
              </v:shape>
            </w:pict>
          </mc:Fallback>
        </mc:AlternateContent>
      </w:r>
      <w:r w:rsidR="00F16CF0" w:rsidRPr="002C1DDF">
        <w:rPr>
          <w:rStyle w:val="lev"/>
          <w:rFonts w:ascii="3DS V2" w:hAnsi="3DS V2"/>
          <w:lang w:val="fr-FR"/>
        </w:rPr>
        <w:t>3DEXPERIENC</w:t>
      </w:r>
      <w:r w:rsidR="001032F7">
        <w:rPr>
          <w:rStyle w:val="lev"/>
          <w:rFonts w:ascii="3DS V2" w:hAnsi="3DS V2"/>
          <w:lang w:val="fr-FR"/>
        </w:rPr>
        <w:t>E(2012)</w:t>
      </w:r>
      <w:r w:rsidR="00F16CF0" w:rsidRPr="002C1DDF">
        <w:rPr>
          <w:rFonts w:ascii="3DS V2" w:hAnsi="3DS V2"/>
          <w:lang w:val="fr-FR"/>
        </w:rPr>
        <w:t xml:space="preserve">: </w:t>
      </w:r>
      <w:r w:rsidR="002C1DDF" w:rsidRPr="002C79E6">
        <w:rPr>
          <w:rFonts w:ascii="3ds" w:hAnsi="3ds"/>
          <w:spacing w:val="-3"/>
          <w:shd w:val="clear" w:color="auto" w:fill="FFFFFF"/>
          <w:lang w:val="fr-FR"/>
        </w:rPr>
        <w:t>La plate-for</w:t>
      </w:r>
      <w:r w:rsidR="002C79E6">
        <w:rPr>
          <w:rFonts w:ascii="3ds" w:hAnsi="3ds"/>
          <w:spacing w:val="-3"/>
          <w:shd w:val="clear" w:color="auto" w:fill="FFFFFF"/>
          <w:lang w:val="fr-FR"/>
        </w:rPr>
        <w:t>me 3DEX</w:t>
      </w:r>
      <w:r w:rsidR="002C1DDF" w:rsidRPr="002C79E6">
        <w:rPr>
          <w:rFonts w:ascii="3ds" w:hAnsi="3ds"/>
          <w:spacing w:val="-3"/>
          <w:shd w:val="clear" w:color="auto" w:fill="FFFFFF"/>
          <w:lang w:val="fr-FR"/>
        </w:rPr>
        <w:t xml:space="preserve">PERIENCE voit le jour pour aider les entreprises à repenser leurs opérations à l'aide d'une plate-forme qui connecte contributeurs, idées, données et solutions au sein d’un seul et même environnement collaboratif. Lancement des premières </w:t>
      </w:r>
      <w:proofErr w:type="spellStart"/>
      <w:r w:rsidR="002C1DDF" w:rsidRPr="0040636C">
        <w:rPr>
          <w:rFonts w:ascii="3ds" w:hAnsi="3ds"/>
          <w:spacing w:val="-3"/>
          <w:shd w:val="clear" w:color="auto" w:fill="FFFFFF"/>
          <w:lang w:val="fr-FR"/>
        </w:rPr>
        <w:t>Industry</w:t>
      </w:r>
      <w:proofErr w:type="spellEnd"/>
      <w:r w:rsidR="002C1DDF" w:rsidRPr="0040636C">
        <w:rPr>
          <w:rFonts w:ascii="3ds" w:hAnsi="3ds"/>
          <w:spacing w:val="-3"/>
          <w:shd w:val="clear" w:color="auto" w:fill="FFFFFF"/>
          <w:lang w:val="fr-FR"/>
        </w:rPr>
        <w:t xml:space="preserve"> Solution </w:t>
      </w:r>
      <w:proofErr w:type="spellStart"/>
      <w:r w:rsidR="002C1DDF" w:rsidRPr="0040636C">
        <w:rPr>
          <w:rFonts w:ascii="3ds" w:hAnsi="3ds"/>
          <w:spacing w:val="-3"/>
          <w:shd w:val="clear" w:color="auto" w:fill="FFFFFF"/>
          <w:lang w:val="fr-FR"/>
        </w:rPr>
        <w:t>Experiences</w:t>
      </w:r>
      <w:proofErr w:type="spellEnd"/>
      <w:r w:rsidR="002C1DDF" w:rsidRPr="002C79E6">
        <w:rPr>
          <w:rFonts w:ascii="3ds" w:hAnsi="3ds"/>
          <w:spacing w:val="-3"/>
          <w:shd w:val="clear" w:color="auto" w:fill="FFFFFF"/>
          <w:lang w:val="fr-FR"/>
        </w:rPr>
        <w:t xml:space="preserve"> (ISE) – des collections prédéfinies d'applications Dassault Systèmes qui répondent aux besoins spécifiques des secteurs industriels et offrent une valeur ciblée aux clients et/ou à leurs utilisateurs finaux.</w:t>
      </w:r>
      <w:r w:rsidR="0049111A" w:rsidRPr="0040636C">
        <w:rPr>
          <w:rFonts w:ascii="3DS V2" w:hAnsi="3DS V2"/>
          <w:lang w:val="fr-FR"/>
        </w:rPr>
        <w:t xml:space="preserve"> </w:t>
      </w:r>
    </w:p>
    <w:p w14:paraId="4A150CBD" w14:textId="4873A0AE" w:rsidR="0041418D" w:rsidRPr="00540B43" w:rsidRDefault="0041418D" w:rsidP="007C58D1">
      <w:pPr>
        <w:pStyle w:val="Titre3"/>
        <w:rPr>
          <w:rFonts w:ascii="3DS V2" w:hAnsi="3DS V2"/>
          <w:sz w:val="32"/>
          <w:szCs w:val="32"/>
        </w:rPr>
      </w:pPr>
      <w:bookmarkStart w:id="12" w:name="_Toc204887629"/>
      <w:r w:rsidRPr="00540B43">
        <w:rPr>
          <w:rFonts w:ascii="3DS V2" w:hAnsi="3DS V2"/>
          <w:sz w:val="32"/>
          <w:szCs w:val="32"/>
        </w:rPr>
        <w:lastRenderedPageBreak/>
        <w:t>Une présence mondiale</w:t>
      </w:r>
      <w:bookmarkEnd w:id="12"/>
    </w:p>
    <w:p w14:paraId="0432F103"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emploie environ 25 000 collaborateurs passionnés, répartis sur les cinq continents, avec une forte concentration en Europe (41 %), en Asie-Pacifique (32 %) et en Amériques (27 %). Ces collaborateurs partagent une vision commune : améliorer la vie réelle grâce à l’innovation dans les mondes virtuels. Cette force de travail internationale est soutenue par un réseau de 77 laboratoires de recherche et développement, ainsi que par un vaste écosystème de plus de 14 000 partenaires technologiques, commerciaux et éducatifs, et plus de 200 partenaires scientifiques et de recherche. Ces collaborations renforcent les capacités d’innovation collective et élargissent la portée mondiale de l’entreprise.</w:t>
      </w:r>
    </w:p>
    <w:p w14:paraId="3154B8BD"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Le capital de Dassault Systèmes est majoritairement détenu par le Groupe Industriel Marcel Dassault, contrôlé par la famille Dassault, ainsi que par la direction de la société. L’entreprise dispose de sièges régionaux stratégiques à Boston, Paris et Shanghai, assurant un support local et une proximité avec ses clients dans le monde entier.</w:t>
      </w:r>
    </w:p>
    <w:p w14:paraId="2C132D64" w14:textId="77777777" w:rsidR="007C58D1" w:rsidRPr="00540B43" w:rsidRDefault="007C58D1" w:rsidP="007C58D1">
      <w:pPr>
        <w:pStyle w:val="Titre3"/>
        <w:rPr>
          <w:rFonts w:ascii="3DS V2" w:hAnsi="3DS V2"/>
          <w:sz w:val="32"/>
          <w:szCs w:val="32"/>
        </w:rPr>
      </w:pPr>
      <w:bookmarkStart w:id="13" w:name="_Toc204887630"/>
      <w:r w:rsidRPr="00540B43">
        <w:rPr>
          <w:rFonts w:ascii="3DS V2" w:hAnsi="3DS V2"/>
          <w:sz w:val="32"/>
          <w:szCs w:val="32"/>
        </w:rPr>
        <w:t>Une vision forte : le virtuel au service du réel</w:t>
      </w:r>
      <w:bookmarkEnd w:id="13"/>
    </w:p>
    <w:p w14:paraId="70D47283"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Plus qu’un simple éditeur de logiciels, Dassault Systèmes est un partenaire stratégique qui conjugue science, technologie et innovation pour enrichir l’expérience humaine. À travers un portefeuille diversifié de 13 marques expertes, couvrant la conception 3D, la maquette numérique (DMU), la gestion du cycle de vie des produits (PLM) et bien d’autres domaines, l’entreprise accompagne des acteurs industriels majeurs dans la définition de nouvelles stratégies. Elle les guide aussi dans la mise en œuvre d’approches plus durables, vertes et écoresponsables, en phase avec les enjeux environnementaux actuels.</w:t>
      </w:r>
    </w:p>
    <w:p w14:paraId="2139ED86"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est profondément convaincue que les mondes virtuels permettent de prolonger et d’améliorer le monde réel. Grâce à ses univers 3DEXPERIENCE, elle offre aux entreprises et aux individus des environnements collaboratifs pour imaginer des innovations durables, capables d’harmoniser produit, nature et vie. La plateforme 3DEXPERIENCE®, cœur de son offre, permet la conception de jumeaux numériques (ou jumeaux virtuels) d’un produit, d’un processus industriel, voire d’un système complet. Ces jumeaux numériques reproduisent fidèlement les caractéristiques physiques et fonctionnelles, offrant un espace d’expérimentation sécurisé, économe en ressources et respectueux de l’environnement.</w:t>
      </w:r>
    </w:p>
    <w:p w14:paraId="4659F0BE"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Cette approche innovante s’inscrit dans une démarche de développement durable où l’entreprise mesure l’empreinte écologique et l’impact positif de ses solutions, ce que Dassault Systèmes appelle « l’éco-bilan ». Cette méthode permet d’aider les clients à transformer leur modèle économique vers une meilleure durabilité.</w:t>
      </w:r>
    </w:p>
    <w:p w14:paraId="4F2A0FE5" w14:textId="77777777" w:rsidR="00FE259C" w:rsidRDefault="00FE259C" w:rsidP="00FE259C">
      <w:pPr>
        <w:pStyle w:val="Titre3"/>
        <w:rPr>
          <w:rFonts w:ascii="3DS V2" w:hAnsi="3DS V2"/>
          <w:sz w:val="32"/>
          <w:szCs w:val="32"/>
        </w:rPr>
      </w:pPr>
      <w:bookmarkStart w:id="14" w:name="_Toc204789485"/>
      <w:bookmarkStart w:id="15" w:name="_Toc204887631"/>
      <w:r>
        <w:rPr>
          <w:rFonts w:ascii="3DS V2" w:hAnsi="3DS V2"/>
          <w:sz w:val="32"/>
          <w:szCs w:val="32"/>
        </w:rPr>
        <w:lastRenderedPageBreak/>
        <w:t>Une culture d’innovation portée par l’esprit « IFWE »</w:t>
      </w:r>
      <w:bookmarkEnd w:id="14"/>
      <w:bookmarkEnd w:id="15"/>
    </w:p>
    <w:p w14:paraId="63CAB222" w14:textId="16965C16" w:rsidR="00FE259C" w:rsidRDefault="00FE259C" w:rsidP="00FE259C">
      <w:pPr>
        <w:pStyle w:val="NormalWeb"/>
        <w:rPr>
          <w:rFonts w:ascii="3DS V2" w:hAnsi="3DS V2"/>
          <w:lang w:val="fr-FR"/>
        </w:rPr>
      </w:pPr>
      <w:r>
        <w:rPr>
          <w:rFonts w:ascii="3DS V2" w:hAnsi="3DS V2"/>
          <w:lang w:val="fr-FR"/>
        </w:rPr>
        <w:t>L’esprit « IFWE » est un concept propre à Dassault Systèmes</w:t>
      </w:r>
      <w:r w:rsidR="009C6FB3">
        <w:rPr>
          <w:rFonts w:ascii="3DS V2" w:hAnsi="3DS V2"/>
          <w:lang w:val="fr-FR"/>
        </w:rPr>
        <w:t xml:space="preserve"> </w:t>
      </w:r>
      <w:r>
        <w:rPr>
          <w:rFonts w:ascii="3DS V2" w:hAnsi="3DS V2"/>
          <w:lang w:val="fr-FR"/>
        </w:rPr>
        <w:t>:</w:t>
      </w:r>
    </w:p>
    <w:p w14:paraId="7220B67D" w14:textId="77777777" w:rsidR="00FE259C" w:rsidRDefault="00FE259C" w:rsidP="007D7671">
      <w:pPr>
        <w:pStyle w:val="NormalWeb"/>
        <w:numPr>
          <w:ilvl w:val="0"/>
          <w:numId w:val="42"/>
        </w:numPr>
        <w:ind w:left="714" w:hanging="357"/>
        <w:rPr>
          <w:rFonts w:ascii="3DS V2" w:hAnsi="3DS V2"/>
          <w:lang w:val="fr-FR"/>
        </w:rPr>
      </w:pPr>
      <w:r>
        <w:rPr>
          <w:rFonts w:ascii="3DS V2" w:hAnsi="3DS V2"/>
        </w:rPr>
        <w:t>"IF WE ask the right questions, we can change the world."</w:t>
      </w:r>
      <w:r>
        <w:rPr>
          <w:rFonts w:ascii="3DS V2" w:hAnsi="3DS V2"/>
        </w:rPr>
        <w:br/>
      </w:r>
      <w:r w:rsidRPr="009D4812">
        <w:rPr>
          <w:rFonts w:ascii="3DS V2" w:hAnsi="3DS V2"/>
          <w:lang w:val="fr-FR"/>
        </w:rPr>
        <w:t xml:space="preserve">→ </w:t>
      </w:r>
      <w:r>
        <w:rPr>
          <w:rFonts w:ascii="3DS V2" w:hAnsi="3DS V2"/>
          <w:lang w:val="fr-FR"/>
        </w:rPr>
        <w:t>Souligner l’importance de la curiosité et de la réflexion stratégique.</w:t>
      </w:r>
    </w:p>
    <w:p w14:paraId="6C05C814" w14:textId="77777777" w:rsidR="00FE259C" w:rsidRDefault="00FE259C" w:rsidP="007D7671">
      <w:pPr>
        <w:pStyle w:val="NormalWeb"/>
        <w:numPr>
          <w:ilvl w:val="0"/>
          <w:numId w:val="42"/>
        </w:numPr>
        <w:ind w:left="714" w:hanging="357"/>
        <w:rPr>
          <w:rFonts w:ascii="3DS V2" w:hAnsi="3DS V2"/>
          <w:lang w:val="fr-FR"/>
        </w:rPr>
      </w:pPr>
      <w:r>
        <w:rPr>
          <w:rFonts w:ascii="3DS V2" w:hAnsi="3DS V2"/>
        </w:rPr>
        <w:t>"IF WE design without limits, can we create a better life?"</w:t>
      </w:r>
      <w:r>
        <w:rPr>
          <w:rFonts w:ascii="3DS V2" w:hAnsi="3DS V2"/>
        </w:rPr>
        <w:br/>
      </w:r>
      <w:r w:rsidRPr="009D4812">
        <w:rPr>
          <w:rFonts w:ascii="3DS V2" w:hAnsi="3DS V2"/>
          <w:lang w:val="fr-FR"/>
        </w:rPr>
        <w:t xml:space="preserve">→ </w:t>
      </w:r>
      <w:r>
        <w:rPr>
          <w:rFonts w:ascii="3DS V2" w:hAnsi="3DS V2"/>
          <w:lang w:val="fr-FR"/>
        </w:rPr>
        <w:t>Encourager l’innovation dans le design au service de l’humain.</w:t>
      </w:r>
    </w:p>
    <w:p w14:paraId="34D98C0C" w14:textId="77777777" w:rsidR="00FE259C" w:rsidRPr="009D4812" w:rsidRDefault="00FE259C" w:rsidP="007D7671">
      <w:pPr>
        <w:pStyle w:val="NormalWeb"/>
        <w:numPr>
          <w:ilvl w:val="0"/>
          <w:numId w:val="42"/>
        </w:numPr>
        <w:ind w:left="714" w:hanging="357"/>
        <w:rPr>
          <w:rFonts w:ascii="3DS V2" w:hAnsi="3DS V2"/>
          <w:lang w:val="fr-FR"/>
        </w:rPr>
      </w:pPr>
      <w:r>
        <w:rPr>
          <w:rFonts w:ascii="3DS V2" w:hAnsi="3DS V2"/>
        </w:rPr>
        <w:t>"IF WE use nature as inspiration, can we build more sustainable cities?"</w:t>
      </w:r>
      <w:r>
        <w:rPr>
          <w:rFonts w:ascii="3DS V2" w:hAnsi="3DS V2"/>
        </w:rPr>
        <w:br/>
      </w:r>
      <w:r w:rsidRPr="009D4812">
        <w:rPr>
          <w:rFonts w:ascii="3DS V2" w:hAnsi="3DS V2"/>
          <w:lang w:val="fr-FR"/>
        </w:rPr>
        <w:t xml:space="preserve">→ </w:t>
      </w:r>
      <w:r>
        <w:rPr>
          <w:rFonts w:ascii="3DS V2" w:hAnsi="3DS V2"/>
          <w:lang w:val="fr-FR"/>
        </w:rPr>
        <w:t>Allusion à l’approche bio-inspirée de la conception.</w:t>
      </w:r>
    </w:p>
    <w:p w14:paraId="18DE67AD" w14:textId="77777777" w:rsidR="00FE259C" w:rsidRDefault="00FE259C" w:rsidP="007D7671">
      <w:pPr>
        <w:pStyle w:val="NormalWeb"/>
        <w:numPr>
          <w:ilvl w:val="0"/>
          <w:numId w:val="42"/>
        </w:numPr>
        <w:ind w:left="714" w:hanging="357"/>
        <w:rPr>
          <w:rFonts w:ascii="3DS V2" w:hAnsi="3DS V2"/>
          <w:lang w:val="fr-FR"/>
        </w:rPr>
      </w:pPr>
      <w:r>
        <w:rPr>
          <w:rFonts w:ascii="3DS V2" w:hAnsi="3DS V2"/>
        </w:rPr>
        <w:t>"IF WE can dream it, we can make it."</w:t>
      </w:r>
      <w:r>
        <w:rPr>
          <w:rFonts w:ascii="3DS V2" w:hAnsi="3DS V2"/>
        </w:rPr>
        <w:br/>
      </w:r>
      <w:r w:rsidRPr="009D4812">
        <w:rPr>
          <w:rFonts w:ascii="3DS V2" w:hAnsi="3DS V2"/>
          <w:lang w:val="fr-FR"/>
        </w:rPr>
        <w:t xml:space="preserve">→ </w:t>
      </w:r>
      <w:r>
        <w:rPr>
          <w:rFonts w:ascii="3DS V2" w:hAnsi="3DS V2"/>
          <w:lang w:val="fr-FR"/>
        </w:rPr>
        <w:t>Slogan plus global de l’entreprise, proche de sa philosophie.</w:t>
      </w:r>
    </w:p>
    <w:p w14:paraId="273C1DFB" w14:textId="77777777" w:rsidR="00FE259C" w:rsidRDefault="00FE259C" w:rsidP="00FE259C">
      <w:pPr>
        <w:pStyle w:val="NormalWeb"/>
        <w:rPr>
          <w:rFonts w:ascii="3DS V2" w:hAnsi="3DS V2"/>
          <w:lang w:val="fr-FR"/>
        </w:rPr>
      </w:pPr>
      <w:r>
        <w:rPr>
          <w:rFonts w:ascii="3DS V2" w:hAnsi="3DS V2"/>
          <w:lang w:val="fr-FR"/>
        </w:rPr>
        <w:t>Cet état d’esprit guide la culture interne et les ambitions externes de l’entreprise, résolument tournée vers l’innovation au service de l’humanité.</w:t>
      </w:r>
    </w:p>
    <w:p w14:paraId="4857009F" w14:textId="77777777" w:rsidR="00FE259C" w:rsidRDefault="00FE259C" w:rsidP="00FE259C">
      <w:pPr>
        <w:pStyle w:val="Titre3"/>
        <w:rPr>
          <w:rFonts w:ascii="3DS V2" w:hAnsi="3DS V2"/>
          <w:sz w:val="32"/>
          <w:szCs w:val="32"/>
        </w:rPr>
      </w:pPr>
      <w:bookmarkStart w:id="16" w:name="_Toc204789486"/>
      <w:bookmarkStart w:id="17" w:name="_Toc204887632"/>
      <w:r>
        <w:rPr>
          <w:rFonts w:ascii="3DS V2" w:hAnsi="3DS V2"/>
          <w:sz w:val="32"/>
          <w:szCs w:val="32"/>
        </w:rPr>
        <w:t>Une stratégie autour de l’humain, l’industrie et les expériences</w:t>
      </w:r>
      <w:bookmarkEnd w:id="16"/>
      <w:bookmarkEnd w:id="17"/>
    </w:p>
    <w:p w14:paraId="4CBFB6D1" w14:textId="77777777" w:rsidR="00FE259C" w:rsidRDefault="00FE259C" w:rsidP="00FE259C">
      <w:pPr>
        <w:pStyle w:val="NormalWeb"/>
        <w:rPr>
          <w:rFonts w:ascii="3DS V2" w:hAnsi="3DS V2"/>
          <w:lang w:val="fr-FR"/>
        </w:rPr>
      </w:pPr>
      <w:r>
        <w:rPr>
          <w:rFonts w:ascii="3DS V2" w:hAnsi="3DS V2"/>
          <w:lang w:val="fr-FR"/>
        </w:rPr>
        <w:t>Dassault Systèmes développe sa stratégie autour de trois axes :</w:t>
      </w:r>
    </w:p>
    <w:p w14:paraId="71D54EB5" w14:textId="77777777" w:rsidR="00FE259C" w:rsidRDefault="00FE259C" w:rsidP="009C6FB3">
      <w:pPr>
        <w:pStyle w:val="NormalWeb"/>
        <w:numPr>
          <w:ilvl w:val="0"/>
          <w:numId w:val="43"/>
        </w:numPr>
        <w:spacing w:line="360" w:lineRule="auto"/>
        <w:ind w:left="714" w:hanging="357"/>
        <w:rPr>
          <w:rFonts w:ascii="3DS V2" w:hAnsi="3DS V2"/>
          <w:lang w:val="fr-FR"/>
        </w:rPr>
      </w:pPr>
      <w:r>
        <w:rPr>
          <w:rStyle w:val="lev"/>
          <w:rFonts w:ascii="3DS V2" w:hAnsi="3DS V2"/>
          <w:lang w:val="fr-FR"/>
        </w:rPr>
        <w:t>Human</w:t>
      </w:r>
      <w:r>
        <w:rPr>
          <w:rFonts w:ascii="3DS V2" w:hAnsi="3DS V2"/>
          <w:lang w:val="fr-FR"/>
        </w:rPr>
        <w:t xml:space="preserve"> : l’humain est la ressource principale et la raison d’être de l’entreprise, avec une ambition d’apporter un bénéfice durable à la société par l’imagination, le savoir et le partage.</w:t>
      </w:r>
    </w:p>
    <w:p w14:paraId="1F396D57" w14:textId="77777777" w:rsidR="00FE259C" w:rsidRDefault="00FE259C" w:rsidP="009C6FB3">
      <w:pPr>
        <w:pStyle w:val="NormalWeb"/>
        <w:numPr>
          <w:ilvl w:val="0"/>
          <w:numId w:val="43"/>
        </w:numPr>
        <w:spacing w:line="360" w:lineRule="auto"/>
        <w:ind w:left="714" w:hanging="357"/>
        <w:rPr>
          <w:rFonts w:ascii="3DS V2" w:hAnsi="3DS V2"/>
          <w:lang w:val="fr-FR"/>
        </w:rPr>
      </w:pPr>
      <w:proofErr w:type="spellStart"/>
      <w:r w:rsidRPr="009D4812">
        <w:rPr>
          <w:rStyle w:val="lev"/>
          <w:rFonts w:ascii="3DS V2" w:hAnsi="3DS V2"/>
          <w:lang w:val="fr-FR"/>
        </w:rPr>
        <w:t>Industry</w:t>
      </w:r>
      <w:proofErr w:type="spellEnd"/>
      <w:r>
        <w:rPr>
          <w:rFonts w:ascii="3DS V2" w:hAnsi="3DS V2"/>
          <w:lang w:val="fr-FR"/>
        </w:rPr>
        <w:t>: offrir à chaque secteur industriel des solutions personnalisées pour atteindre des résultats durables et compétitifs.</w:t>
      </w:r>
    </w:p>
    <w:p w14:paraId="7924788C" w14:textId="77777777" w:rsidR="00FE259C" w:rsidRDefault="00FE259C" w:rsidP="009C6FB3">
      <w:pPr>
        <w:pStyle w:val="NormalWeb"/>
        <w:numPr>
          <w:ilvl w:val="0"/>
          <w:numId w:val="43"/>
        </w:numPr>
        <w:spacing w:line="360" w:lineRule="auto"/>
        <w:ind w:left="714" w:hanging="357"/>
        <w:rPr>
          <w:rFonts w:ascii="3DS V2" w:hAnsi="3DS V2"/>
          <w:lang w:val="fr-FR"/>
        </w:rPr>
      </w:pPr>
      <w:proofErr w:type="spellStart"/>
      <w:r w:rsidRPr="009D4812">
        <w:rPr>
          <w:rStyle w:val="lev"/>
          <w:rFonts w:ascii="3DS V2" w:hAnsi="3DS V2"/>
          <w:lang w:val="fr-FR"/>
        </w:rPr>
        <w:t>Experiences</w:t>
      </w:r>
      <w:proofErr w:type="spellEnd"/>
      <w:r>
        <w:rPr>
          <w:rFonts w:ascii="3DS V2" w:hAnsi="3DS V2"/>
          <w:lang w:val="fr-FR"/>
        </w:rPr>
        <w:t>: promouvoir une nouvelle économie de l’expérience, où les solutions ne sont plus simplement des produits, mais des expériences à vivre.</w:t>
      </w:r>
    </w:p>
    <w:p w14:paraId="073179D1" w14:textId="77777777" w:rsidR="00FE259C" w:rsidRDefault="00FE259C" w:rsidP="00FE259C">
      <w:pPr>
        <w:pStyle w:val="NormalWeb"/>
        <w:rPr>
          <w:rFonts w:ascii="3DS V2" w:hAnsi="3DS V2"/>
          <w:lang w:val="fr-FR"/>
        </w:rPr>
      </w:pPr>
      <w:r>
        <w:rPr>
          <w:rFonts w:ascii="3DS V2" w:hAnsi="3DS V2"/>
          <w:lang w:val="fr-FR"/>
        </w:rPr>
        <w:t>Cette stratégie se concentre particulièrement sur trois secteurs clés : les sciences de la vie et la santé, les industries manufacturières et les infrastructures, tous unis par des besoins communs en matière de développement durable.</w:t>
      </w:r>
    </w:p>
    <w:p w14:paraId="73982F05" w14:textId="77777777" w:rsidR="00FE259C" w:rsidRDefault="00FE259C" w:rsidP="00FE259C">
      <w:pPr>
        <w:pStyle w:val="NormalWeb"/>
        <w:rPr>
          <w:rFonts w:ascii="3DS V2" w:hAnsi="3DS V2"/>
          <w:lang w:val="fr-FR"/>
        </w:rPr>
      </w:pPr>
      <w:r>
        <w:rPr>
          <w:rFonts w:ascii="3DS V2" w:hAnsi="3DS V2"/>
          <w:lang w:val="fr-FR"/>
        </w:rPr>
        <w:t>Dassault Systèmes s’engage à :</w:t>
      </w:r>
    </w:p>
    <w:p w14:paraId="3050DA5D" w14:textId="77777777" w:rsidR="00FE259C" w:rsidRDefault="00FE259C" w:rsidP="00E166B2">
      <w:pPr>
        <w:pStyle w:val="NormalWeb"/>
        <w:numPr>
          <w:ilvl w:val="0"/>
          <w:numId w:val="44"/>
        </w:numPr>
        <w:spacing w:line="360" w:lineRule="auto"/>
        <w:ind w:left="714" w:hanging="357"/>
        <w:rPr>
          <w:rFonts w:ascii="3DS V2" w:hAnsi="3DS V2"/>
          <w:lang w:val="fr-FR"/>
        </w:rPr>
      </w:pPr>
      <w:r>
        <w:rPr>
          <w:rStyle w:val="lev"/>
          <w:rFonts w:ascii="3DS V2" w:hAnsi="3DS V2"/>
          <w:lang w:val="fr-FR"/>
        </w:rPr>
        <w:t>Maximiser l’impact positif</w:t>
      </w:r>
      <w:r>
        <w:rPr>
          <w:rFonts w:ascii="3DS V2" w:hAnsi="3DS V2"/>
          <w:lang w:val="fr-FR"/>
        </w:rPr>
        <w:t xml:space="preserve"> de ses solutions en facilitant l’innovation responsable chez ses clients.</w:t>
      </w:r>
    </w:p>
    <w:p w14:paraId="28D5EBE4" w14:textId="77777777" w:rsidR="00FE259C" w:rsidRDefault="00FE259C" w:rsidP="00E166B2">
      <w:pPr>
        <w:pStyle w:val="NormalWeb"/>
        <w:numPr>
          <w:ilvl w:val="0"/>
          <w:numId w:val="44"/>
        </w:numPr>
        <w:spacing w:line="360" w:lineRule="auto"/>
        <w:ind w:left="714" w:hanging="357"/>
        <w:rPr>
          <w:rFonts w:ascii="3DS V2" w:hAnsi="3DS V2"/>
          <w:lang w:val="fr-FR"/>
        </w:rPr>
      </w:pPr>
      <w:r>
        <w:rPr>
          <w:rStyle w:val="lev"/>
          <w:rFonts w:ascii="3DS V2" w:hAnsi="3DS V2"/>
          <w:lang w:val="fr-FR"/>
        </w:rPr>
        <w:t>Réduire son empreinte environnementale</w:t>
      </w:r>
      <w:r>
        <w:rPr>
          <w:rFonts w:ascii="3DS V2" w:hAnsi="3DS V2"/>
          <w:lang w:val="fr-FR"/>
        </w:rPr>
        <w:t>, avec pour objectif la neutralité carbone d’ici 2040, et en incitant ses fournisseurs à suivre cette démarche.</w:t>
      </w:r>
    </w:p>
    <w:p w14:paraId="31C755F5" w14:textId="77777777" w:rsidR="00FE259C" w:rsidRDefault="00FE259C" w:rsidP="00E166B2">
      <w:pPr>
        <w:pStyle w:val="NormalWeb"/>
        <w:numPr>
          <w:ilvl w:val="0"/>
          <w:numId w:val="44"/>
        </w:numPr>
        <w:spacing w:line="360" w:lineRule="auto"/>
        <w:ind w:left="714" w:hanging="357"/>
        <w:rPr>
          <w:rFonts w:ascii="3DS V2" w:hAnsi="3DS V2"/>
          <w:lang w:val="fr-FR"/>
        </w:rPr>
      </w:pPr>
      <w:r>
        <w:rPr>
          <w:rStyle w:val="lev"/>
          <w:rFonts w:ascii="3DS V2" w:hAnsi="3DS V2"/>
          <w:lang w:val="fr-FR"/>
        </w:rPr>
        <w:t>Promouvoir une culture inclusive et éthique</w:t>
      </w:r>
      <w:r>
        <w:rPr>
          <w:rFonts w:ascii="3DS V2" w:hAnsi="3DS V2"/>
          <w:lang w:val="fr-FR"/>
        </w:rPr>
        <w:t>, notamment à travers l’équité hommes-femmes, la conformité et l’engagement des employés.</w:t>
      </w:r>
    </w:p>
    <w:p w14:paraId="64852A4E" w14:textId="6358D0F4" w:rsidR="0041418D" w:rsidRPr="0040636C" w:rsidRDefault="00F9561E" w:rsidP="0041418D">
      <w:pPr>
        <w:pStyle w:val="NormalWeb"/>
        <w:keepNext/>
        <w:rPr>
          <w:lang w:val="fr-FR"/>
        </w:rPr>
      </w:pPr>
      <w:r w:rsidRPr="0041418D">
        <w:rPr>
          <w:rFonts w:ascii="3DS V2" w:hAnsi="3DS V2"/>
          <w:noProof/>
        </w:rPr>
        <w:lastRenderedPageBreak/>
        <w:drawing>
          <wp:anchor distT="0" distB="0" distL="114300" distR="114300" simplePos="0" relativeHeight="251681280" behindDoc="0" locked="0" layoutInCell="1" allowOverlap="1" wp14:anchorId="099A4AD4" wp14:editId="05F0C8A6">
            <wp:simplePos x="0" y="0"/>
            <wp:positionH relativeFrom="margin">
              <wp:posOffset>-322338</wp:posOffset>
            </wp:positionH>
            <wp:positionV relativeFrom="paragraph">
              <wp:posOffset>254</wp:posOffset>
            </wp:positionV>
            <wp:extent cx="6586233" cy="8193024"/>
            <wp:effectExtent l="0" t="0" r="508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86233" cy="8193024"/>
                    </a:xfrm>
                    <a:prstGeom prst="rect">
                      <a:avLst/>
                    </a:prstGeom>
                  </pic:spPr>
                </pic:pic>
              </a:graphicData>
            </a:graphic>
            <wp14:sizeRelH relativeFrom="page">
              <wp14:pctWidth>0</wp14:pctWidth>
            </wp14:sizeRelH>
            <wp14:sizeRelV relativeFrom="page">
              <wp14:pctHeight>0</wp14:pctHeight>
            </wp14:sizeRelV>
          </wp:anchor>
        </w:drawing>
      </w:r>
    </w:p>
    <w:p w14:paraId="5B5C3E3A" w14:textId="1520C3B6" w:rsidR="001F4B51" w:rsidRDefault="0041418D" w:rsidP="0041418D">
      <w:pPr>
        <w:pStyle w:val="Lgende"/>
        <w:jc w:val="center"/>
        <w:rPr>
          <w:noProof/>
        </w:rPr>
      </w:pPr>
      <w:r>
        <w:t xml:space="preserve">Figure </w:t>
      </w:r>
      <w:r w:rsidR="00675F3D">
        <w:fldChar w:fldCharType="begin"/>
      </w:r>
      <w:r w:rsidR="00675F3D">
        <w:instrText xml:space="preserve"> SEQ Figure \* ARABIC </w:instrText>
      </w:r>
      <w:r w:rsidR="00675F3D">
        <w:fldChar w:fldCharType="separate"/>
      </w:r>
      <w:r w:rsidR="004D4217">
        <w:rPr>
          <w:noProof/>
        </w:rPr>
        <w:t>2</w:t>
      </w:r>
      <w:r w:rsidR="00675F3D">
        <w:rPr>
          <w:noProof/>
        </w:rPr>
        <w:fldChar w:fldCharType="end"/>
      </w:r>
      <w:r>
        <w:t xml:space="preserve"> : Chiffres Clés</w:t>
      </w:r>
      <w:r w:rsidR="007C58D1">
        <w:t xml:space="preserve"> de Dassault Systèmes</w:t>
      </w:r>
      <w:r>
        <w:rPr>
          <w:noProof/>
        </w:rPr>
        <w:t xml:space="preserve"> 202</w:t>
      </w:r>
      <w:r w:rsidR="007C58D1">
        <w:rPr>
          <w:noProof/>
        </w:rPr>
        <w:t>4</w:t>
      </w:r>
    </w:p>
    <w:p w14:paraId="5335C742" w14:textId="669AC40D" w:rsidR="001C2DF2" w:rsidRPr="001F4B51" w:rsidRDefault="001F4B51" w:rsidP="001F4B51">
      <w:pPr>
        <w:rPr>
          <w:i/>
          <w:iCs/>
          <w:noProof/>
          <w:color w:val="001871" w:themeColor="text2"/>
          <w:sz w:val="18"/>
          <w:szCs w:val="18"/>
        </w:rPr>
      </w:pPr>
      <w:r>
        <w:rPr>
          <w:noProof/>
        </w:rPr>
        <w:lastRenderedPageBreak/>
        <w:br w:type="page"/>
      </w:r>
      <w:r w:rsidR="00540B43" w:rsidRPr="001C2DF2">
        <w:rPr>
          <w:rFonts w:ascii="3DS V2" w:hAnsi="3DS V2"/>
          <w:noProof/>
        </w:rPr>
        <w:drawing>
          <wp:anchor distT="0" distB="0" distL="114300" distR="114300" simplePos="0" relativeHeight="251682304" behindDoc="1" locked="0" layoutInCell="1" allowOverlap="1" wp14:anchorId="1A30DB1A" wp14:editId="6350A246">
            <wp:simplePos x="0" y="0"/>
            <wp:positionH relativeFrom="column">
              <wp:posOffset>-504825</wp:posOffset>
            </wp:positionH>
            <wp:positionV relativeFrom="page">
              <wp:posOffset>1316355</wp:posOffset>
            </wp:positionV>
            <wp:extent cx="6949440" cy="7797165"/>
            <wp:effectExtent l="0" t="0" r="0" b="0"/>
            <wp:wrapTight wrapText="bothSides">
              <wp:wrapPolygon edited="0">
                <wp:start x="0" y="0"/>
                <wp:lineTo x="0" y="21531"/>
                <wp:lineTo x="21375" y="21531"/>
                <wp:lineTo x="2137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t="3003" r="-1390"/>
                    <a:stretch/>
                  </pic:blipFill>
                  <pic:spPr bwMode="auto">
                    <a:xfrm>
                      <a:off x="0" y="0"/>
                      <a:ext cx="6949440" cy="779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2DF2">
        <w:rPr>
          <w:noProof/>
        </w:rPr>
        <mc:AlternateContent>
          <mc:Choice Requires="wps">
            <w:drawing>
              <wp:anchor distT="0" distB="0" distL="114300" distR="114300" simplePos="0" relativeHeight="251693568" behindDoc="0" locked="0" layoutInCell="1" allowOverlap="1" wp14:anchorId="221D47A3" wp14:editId="6BB7E4E2">
                <wp:simplePos x="0" y="0"/>
                <wp:positionH relativeFrom="margin">
                  <wp:posOffset>1500175</wp:posOffset>
                </wp:positionH>
                <wp:positionV relativeFrom="paragraph">
                  <wp:posOffset>7402703</wp:posOffset>
                </wp:positionV>
                <wp:extent cx="1375257" cy="270561"/>
                <wp:effectExtent l="0" t="0" r="15875" b="15240"/>
                <wp:wrapNone/>
                <wp:docPr id="22" name="Rectangle 22"/>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54F29" id="Rectangle 22" o:spid="_x0000_s1026" style="position:absolute;margin-left:118.1pt;margin-top:582.9pt;width:108.3pt;height:21.3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91520" behindDoc="0" locked="0" layoutInCell="1" allowOverlap="1" wp14:anchorId="12B70669" wp14:editId="6410F274">
                <wp:simplePos x="0" y="0"/>
                <wp:positionH relativeFrom="margin">
                  <wp:posOffset>1478229</wp:posOffset>
                </wp:positionH>
                <wp:positionV relativeFrom="paragraph">
                  <wp:posOffset>5844565</wp:posOffset>
                </wp:positionV>
                <wp:extent cx="1375257" cy="270561"/>
                <wp:effectExtent l="0" t="0" r="15875" b="15240"/>
                <wp:wrapNone/>
                <wp:docPr id="21" name="Rectangle 21"/>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1F093" id="Rectangle 21" o:spid="_x0000_s1026" style="position:absolute;margin-left:116.4pt;margin-top:460.2pt;width:108.3pt;height:21.3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9472" behindDoc="0" locked="0" layoutInCell="1" allowOverlap="1" wp14:anchorId="795C4556" wp14:editId="5A14CE90">
                <wp:simplePos x="0" y="0"/>
                <wp:positionH relativeFrom="margin">
                  <wp:posOffset>1522121</wp:posOffset>
                </wp:positionH>
                <wp:positionV relativeFrom="paragraph">
                  <wp:posOffset>4630242</wp:posOffset>
                </wp:positionV>
                <wp:extent cx="1375257" cy="270561"/>
                <wp:effectExtent l="0" t="0" r="15875" b="15240"/>
                <wp:wrapNone/>
                <wp:docPr id="20" name="Rectangle 20"/>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E8F68" id="Rectangle 20" o:spid="_x0000_s1026" style="position:absolute;margin-left:119.85pt;margin-top:364.6pt;width:108.3pt;height:21.3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7424" behindDoc="0" locked="0" layoutInCell="1" allowOverlap="1" wp14:anchorId="64E1D8EA" wp14:editId="5E4EE2C3">
                <wp:simplePos x="0" y="0"/>
                <wp:positionH relativeFrom="margin">
                  <wp:posOffset>1544066</wp:posOffset>
                </wp:positionH>
                <wp:positionV relativeFrom="paragraph">
                  <wp:posOffset>3393973</wp:posOffset>
                </wp:positionV>
                <wp:extent cx="1375257" cy="270561"/>
                <wp:effectExtent l="0" t="0" r="15875" b="15240"/>
                <wp:wrapNone/>
                <wp:docPr id="19" name="Rectangle 19"/>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5345D" id="Rectangle 19" o:spid="_x0000_s1026" style="position:absolute;margin-left:121.6pt;margin-top:267.25pt;width:108.3pt;height:21.3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5376" behindDoc="0" locked="0" layoutInCell="1" allowOverlap="1" wp14:anchorId="52778098" wp14:editId="27BBA8F9">
                <wp:simplePos x="0" y="0"/>
                <wp:positionH relativeFrom="margin">
                  <wp:posOffset>1521562</wp:posOffset>
                </wp:positionH>
                <wp:positionV relativeFrom="paragraph">
                  <wp:posOffset>2018994</wp:posOffset>
                </wp:positionV>
                <wp:extent cx="1375257" cy="270561"/>
                <wp:effectExtent l="0" t="0" r="15875" b="15240"/>
                <wp:wrapNone/>
                <wp:docPr id="18" name="Rectangle 18"/>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69AA0" id="Rectangle 18" o:spid="_x0000_s1026" style="position:absolute;margin-left:119.8pt;margin-top:159pt;width:108.3pt;height:21.3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4352" behindDoc="1" locked="0" layoutInCell="1" allowOverlap="1" wp14:anchorId="3AEF54C1" wp14:editId="7A48BEF1">
                <wp:simplePos x="0" y="0"/>
                <wp:positionH relativeFrom="column">
                  <wp:posOffset>-504190</wp:posOffset>
                </wp:positionH>
                <wp:positionV relativeFrom="paragraph">
                  <wp:posOffset>8256270</wp:posOffset>
                </wp:positionV>
                <wp:extent cx="6854190" cy="635"/>
                <wp:effectExtent l="0" t="0" r="0" b="0"/>
                <wp:wrapTight wrapText="bothSides">
                  <wp:wrapPolygon edited="0">
                    <wp:start x="0" y="0"/>
                    <wp:lineTo x="0" y="21600"/>
                    <wp:lineTo x="21600" y="21600"/>
                    <wp:lineTo x="21600" y="0"/>
                  </wp:wrapPolygon>
                </wp:wrapTight>
                <wp:docPr id="17" name="Zone de texte 17"/>
                <wp:cNvGraphicFramePr/>
                <a:graphic xmlns:a="http://schemas.openxmlformats.org/drawingml/2006/main">
                  <a:graphicData uri="http://schemas.microsoft.com/office/word/2010/wordprocessingShape">
                    <wps:wsp>
                      <wps:cNvSpPr txBox="1"/>
                      <wps:spPr>
                        <a:xfrm>
                          <a:off x="0" y="0"/>
                          <a:ext cx="6854190" cy="635"/>
                        </a:xfrm>
                        <a:prstGeom prst="rect">
                          <a:avLst/>
                        </a:prstGeom>
                        <a:solidFill>
                          <a:prstClr val="white"/>
                        </a:solidFill>
                        <a:ln>
                          <a:noFill/>
                        </a:ln>
                      </wps:spPr>
                      <wps:txbx>
                        <w:txbxContent>
                          <w:p w14:paraId="4C2B4B90" w14:textId="54EF5ED8" w:rsidR="001C2DF2" w:rsidRPr="00381802" w:rsidRDefault="001C2DF2" w:rsidP="001C2DF2">
                            <w:pPr>
                              <w:pStyle w:val="Lgende"/>
                              <w:jc w:val="center"/>
                              <w:rPr>
                                <w:rFonts w:ascii="3DS V2" w:hAnsi="3DS V2"/>
                                <w:b/>
                                <w:bCs/>
                                <w:color w:val="005386"/>
                                <w:sz w:val="22"/>
                                <w:szCs w:val="22"/>
                              </w:rPr>
                            </w:pPr>
                            <w:r>
                              <w:t xml:space="preserve">Figure </w:t>
                            </w:r>
                            <w:r w:rsidR="00675F3D">
                              <w:fldChar w:fldCharType="begin"/>
                            </w:r>
                            <w:r w:rsidR="00675F3D">
                              <w:instrText xml:space="preserve"> SEQ Figure \* ARABIC </w:instrText>
                            </w:r>
                            <w:r w:rsidR="00675F3D">
                              <w:fldChar w:fldCharType="separate"/>
                            </w:r>
                            <w:r w:rsidR="004D4217">
                              <w:rPr>
                                <w:noProof/>
                              </w:rPr>
                              <w:t>3</w:t>
                            </w:r>
                            <w:r w:rsidR="00675F3D">
                              <w:rPr>
                                <w:noProof/>
                              </w:rPr>
                              <w:fldChar w:fldCharType="end"/>
                            </w:r>
                            <w:r>
                              <w:t xml:space="preserve"> : Le modèle d'affaires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F54C1" id="Zone de texte 17" o:spid="_x0000_s1027" type="#_x0000_t202" style="position:absolute;margin-left:-39.7pt;margin-top:650.1pt;width:539.7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HQGAIAAD8EAAAOAAAAZHJzL2Uyb0RvYy54bWysU8Fu2zAMvQ/YPwi6L066Nei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75zfWn2WcKSYrNP1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" stroked="f">
                <v:textbox style="mso-fit-shape-to-text:t" inset="0,0,0,0">
                  <w:txbxContent>
                    <w:p w14:paraId="4C2B4B90" w14:textId="54EF5ED8" w:rsidR="001C2DF2" w:rsidRPr="00381802" w:rsidRDefault="001C2DF2" w:rsidP="001C2DF2">
                      <w:pPr>
                        <w:pStyle w:val="Lgende"/>
                        <w:jc w:val="center"/>
                        <w:rPr>
                          <w:rFonts w:ascii="3DS V2" w:hAnsi="3DS V2"/>
                          <w:b/>
                          <w:bCs/>
                          <w:color w:val="005386"/>
                          <w:sz w:val="22"/>
                          <w:szCs w:val="22"/>
                        </w:rPr>
                      </w:pPr>
                      <w:r>
                        <w:t xml:space="preserve">Figure </w:t>
                      </w:r>
                      <w:r w:rsidR="00675F3D">
                        <w:fldChar w:fldCharType="begin"/>
                      </w:r>
                      <w:r w:rsidR="00675F3D">
                        <w:instrText xml:space="preserve"> SEQ Figure \* ARABIC </w:instrText>
                      </w:r>
                      <w:r w:rsidR="00675F3D">
                        <w:fldChar w:fldCharType="separate"/>
                      </w:r>
                      <w:r w:rsidR="004D4217">
                        <w:rPr>
                          <w:noProof/>
                        </w:rPr>
                        <w:t>3</w:t>
                      </w:r>
                      <w:r w:rsidR="00675F3D">
                        <w:rPr>
                          <w:noProof/>
                        </w:rPr>
                        <w:fldChar w:fldCharType="end"/>
                      </w:r>
                      <w:r>
                        <w:t xml:space="preserve"> : Le modèle d'affaires de Dassault Systèmes</w:t>
                      </w:r>
                    </w:p>
                  </w:txbxContent>
                </v:textbox>
                <w10:wrap type="tight"/>
              </v:shape>
            </w:pict>
          </mc:Fallback>
        </mc:AlternateContent>
      </w:r>
    </w:p>
    <w:p w14:paraId="74D5872F" w14:textId="32614EC4" w:rsidR="00540B43" w:rsidRDefault="00540B43">
      <w:pPr>
        <w:rPr>
          <w:rFonts w:ascii="3DS V2" w:eastAsiaTheme="majorEastAsia" w:hAnsi="3DS V2" w:cstheme="majorBidi"/>
          <w:b/>
          <w:bCs/>
          <w:color w:val="005386"/>
        </w:rPr>
      </w:pPr>
      <w:r>
        <w:rPr>
          <w:noProof/>
        </w:rPr>
        <w:lastRenderedPageBreak/>
        <mc:AlternateContent>
          <mc:Choice Requires="wps">
            <w:drawing>
              <wp:anchor distT="0" distB="0" distL="114300" distR="114300" simplePos="0" relativeHeight="251696640" behindDoc="1" locked="0" layoutInCell="1" allowOverlap="1" wp14:anchorId="1CE18BE3" wp14:editId="576605D3">
                <wp:simplePos x="0" y="0"/>
                <wp:positionH relativeFrom="column">
                  <wp:posOffset>-459766</wp:posOffset>
                </wp:positionH>
                <wp:positionV relativeFrom="paragraph">
                  <wp:posOffset>8031125</wp:posOffset>
                </wp:positionV>
                <wp:extent cx="6670040" cy="635"/>
                <wp:effectExtent l="0" t="0" r="0" b="0"/>
                <wp:wrapTight wrapText="bothSides">
                  <wp:wrapPolygon edited="0">
                    <wp:start x="0" y="0"/>
                    <wp:lineTo x="0" y="21600"/>
                    <wp:lineTo x="21600" y="21600"/>
                    <wp:lineTo x="21600" y="0"/>
                  </wp:wrapPolygon>
                </wp:wrapTight>
                <wp:docPr id="24" name="Zone de texte 24"/>
                <wp:cNvGraphicFramePr/>
                <a:graphic xmlns:a="http://schemas.openxmlformats.org/drawingml/2006/main">
                  <a:graphicData uri="http://schemas.microsoft.com/office/word/2010/wordprocessingShape">
                    <wps:wsp>
                      <wps:cNvSpPr txBox="1"/>
                      <wps:spPr>
                        <a:xfrm>
                          <a:off x="0" y="0"/>
                          <a:ext cx="6670040" cy="635"/>
                        </a:xfrm>
                        <a:prstGeom prst="rect">
                          <a:avLst/>
                        </a:prstGeom>
                        <a:solidFill>
                          <a:prstClr val="white"/>
                        </a:solidFill>
                        <a:ln>
                          <a:noFill/>
                        </a:ln>
                      </wps:spPr>
                      <wps:txbx>
                        <w:txbxContent>
                          <w:p w14:paraId="5E562B2B" w14:textId="39CC325F" w:rsidR="00540B43" w:rsidRPr="00F91AFF" w:rsidRDefault="00540B43" w:rsidP="00540B43">
                            <w:pPr>
                              <w:pStyle w:val="Lgende"/>
                              <w:jc w:val="center"/>
                              <w:rPr>
                                <w:rFonts w:ascii="3DS V2" w:hAnsi="3DS V2"/>
                              </w:rPr>
                            </w:pPr>
                            <w:r>
                              <w:t xml:space="preserve">Figure </w:t>
                            </w:r>
                            <w:r w:rsidR="00675F3D">
                              <w:fldChar w:fldCharType="begin"/>
                            </w:r>
                            <w:r w:rsidR="00675F3D">
                              <w:instrText xml:space="preserve"> SEQ Figure \* ARABIC </w:instrText>
                            </w:r>
                            <w:r w:rsidR="00675F3D">
                              <w:fldChar w:fldCharType="separate"/>
                            </w:r>
                            <w:r w:rsidR="004D4217">
                              <w:rPr>
                                <w:noProof/>
                              </w:rPr>
                              <w:t>4</w:t>
                            </w:r>
                            <w:r w:rsidR="00675F3D">
                              <w:rPr>
                                <w:noProof/>
                              </w:rPr>
                              <w:fldChar w:fldCharType="end"/>
                            </w:r>
                            <w:r>
                              <w:t xml:space="preserve"> : Modèle d'affaires &amp; Valeur créée et partagée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18BE3" id="Zone de texte 24" o:spid="_x0000_s1028" type="#_x0000_t202" style="position:absolute;margin-left:-36.2pt;margin-top:632.35pt;width:525.2pt;height:.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" stroked="f">
                <v:textbox style="mso-fit-shape-to-text:t" inset="0,0,0,0">
                  <w:txbxContent>
                    <w:p w14:paraId="5E562B2B" w14:textId="39CC325F" w:rsidR="00540B43" w:rsidRPr="00F91AFF" w:rsidRDefault="00540B43" w:rsidP="00540B43">
                      <w:pPr>
                        <w:pStyle w:val="Lgende"/>
                        <w:jc w:val="center"/>
                        <w:rPr>
                          <w:rFonts w:ascii="3DS V2" w:hAnsi="3DS V2"/>
                        </w:rPr>
                      </w:pPr>
                      <w:r>
                        <w:t xml:space="preserve">Figure </w:t>
                      </w:r>
                      <w:r w:rsidR="00675F3D">
                        <w:fldChar w:fldCharType="begin"/>
                      </w:r>
                      <w:r w:rsidR="00675F3D">
                        <w:instrText xml:space="preserve"> SEQ Figure \* ARABIC </w:instrText>
                      </w:r>
                      <w:r w:rsidR="00675F3D">
                        <w:fldChar w:fldCharType="separate"/>
                      </w:r>
                      <w:r w:rsidR="004D4217">
                        <w:rPr>
                          <w:noProof/>
                        </w:rPr>
                        <w:t>4</w:t>
                      </w:r>
                      <w:r w:rsidR="00675F3D">
                        <w:rPr>
                          <w:noProof/>
                        </w:rPr>
                        <w:fldChar w:fldCharType="end"/>
                      </w:r>
                      <w:r>
                        <w:t xml:space="preserve"> : Modèle d'affaires &amp; Valeur créée et partagée</w:t>
                      </w:r>
                    </w:p>
                  </w:txbxContent>
                </v:textbox>
                <w10:wrap type="tight"/>
              </v:shape>
            </w:pict>
          </mc:Fallback>
        </mc:AlternateContent>
      </w:r>
      <w:r w:rsidRPr="00540B43">
        <w:rPr>
          <w:rFonts w:ascii="3DS V2" w:hAnsi="3DS V2"/>
          <w:noProof/>
        </w:rPr>
        <w:drawing>
          <wp:anchor distT="0" distB="0" distL="114300" distR="114300" simplePos="0" relativeHeight="251694592" behindDoc="1" locked="0" layoutInCell="1" allowOverlap="1" wp14:anchorId="0238EC32" wp14:editId="450F0A26">
            <wp:simplePos x="0" y="0"/>
            <wp:positionH relativeFrom="column">
              <wp:posOffset>-393878</wp:posOffset>
            </wp:positionH>
            <wp:positionV relativeFrom="page">
              <wp:posOffset>1513180</wp:posOffset>
            </wp:positionV>
            <wp:extent cx="6670040" cy="7365365"/>
            <wp:effectExtent l="0" t="0" r="0" b="6985"/>
            <wp:wrapTight wrapText="bothSides">
              <wp:wrapPolygon edited="0">
                <wp:start x="0" y="112"/>
                <wp:lineTo x="0" y="21565"/>
                <wp:lineTo x="21530" y="21565"/>
                <wp:lineTo x="21530" y="112"/>
                <wp:lineTo x="0" y="112"/>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074" r="10232" b="-1"/>
                    <a:stretch/>
                  </pic:blipFill>
                  <pic:spPr bwMode="auto">
                    <a:xfrm>
                      <a:off x="0" y="0"/>
                      <a:ext cx="6670040" cy="736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3DS V2" w:hAnsi="3DS V2"/>
        </w:rPr>
        <w:br w:type="page"/>
      </w:r>
    </w:p>
    <w:p w14:paraId="3829180A" w14:textId="77777777" w:rsidR="00687C49" w:rsidRDefault="00687C49" w:rsidP="00687C49">
      <w:pPr>
        <w:pStyle w:val="Titre3"/>
        <w:rPr>
          <w:rFonts w:ascii="3DS V2" w:hAnsi="3DS V2"/>
          <w:sz w:val="32"/>
          <w:szCs w:val="32"/>
        </w:rPr>
      </w:pPr>
      <w:bookmarkStart w:id="18" w:name="_Toc204887633"/>
      <w:r>
        <w:rPr>
          <w:rFonts w:ascii="3DS V2" w:hAnsi="3DS V2"/>
          <w:sz w:val="32"/>
          <w:szCs w:val="32"/>
        </w:rPr>
        <w:lastRenderedPageBreak/>
        <w:t>L’</w:t>
      </w:r>
      <w:r w:rsidRPr="004F2DC8">
        <w:rPr>
          <w:rFonts w:ascii="3DS V2" w:hAnsi="3DS V2"/>
          <w:sz w:val="32"/>
          <w:szCs w:val="32"/>
        </w:rPr>
        <w:t>E</w:t>
      </w:r>
      <w:r>
        <w:rPr>
          <w:rFonts w:ascii="3DS V2" w:hAnsi="3DS V2"/>
          <w:sz w:val="32"/>
          <w:szCs w:val="32"/>
        </w:rPr>
        <w:t>quipe de CATIA – schématique électrique</w:t>
      </w:r>
      <w:bookmarkEnd w:id="18"/>
    </w:p>
    <w:p w14:paraId="1B8C009E" w14:textId="77777777" w:rsidR="00687C49" w:rsidRPr="002E78E0" w:rsidRDefault="00687C49" w:rsidP="00687C49">
      <w:pPr>
        <w:spacing w:line="240" w:lineRule="auto"/>
        <w:rPr>
          <w:rFonts w:ascii="3DS V2" w:hAnsi="3DS V2" w:cs="Arial"/>
          <w:sz w:val="24"/>
          <w:szCs w:val="24"/>
        </w:rPr>
      </w:pPr>
      <w:r w:rsidRPr="002E78E0">
        <w:rPr>
          <w:rFonts w:ascii="3DS V2" w:hAnsi="3DS V2" w:cs="Arial"/>
          <w:sz w:val="24"/>
          <w:szCs w:val="24"/>
        </w:rPr>
        <w:t>Je fais partie d’une équipe composée de s</w:t>
      </w:r>
      <w:r>
        <w:rPr>
          <w:rFonts w:ascii="3DS V2" w:hAnsi="3DS V2" w:cs="Arial"/>
          <w:sz w:val="24"/>
          <w:szCs w:val="24"/>
        </w:rPr>
        <w:t>ept</w:t>
      </w:r>
      <w:r w:rsidRPr="002E78E0">
        <w:rPr>
          <w:rFonts w:ascii="3DS V2" w:hAnsi="3DS V2" w:cs="Arial"/>
          <w:sz w:val="24"/>
          <w:szCs w:val="24"/>
        </w:rPr>
        <w:t xml:space="preserve"> personnes au total</w:t>
      </w:r>
      <w:r>
        <w:rPr>
          <w:rFonts w:ascii="3DS V2" w:hAnsi="3DS V2" w:cs="Arial"/>
          <w:sz w:val="24"/>
          <w:szCs w:val="24"/>
        </w:rPr>
        <w:t xml:space="preserve">. J’ai </w:t>
      </w:r>
      <w:r w:rsidRPr="002E78E0">
        <w:rPr>
          <w:rFonts w:ascii="3DS V2" w:hAnsi="3DS V2" w:cs="Arial"/>
          <w:sz w:val="24"/>
          <w:szCs w:val="24"/>
        </w:rPr>
        <w:t xml:space="preserve">trois de mes collègues sont basés à </w:t>
      </w:r>
      <w:r>
        <w:rPr>
          <w:rFonts w:ascii="3DS V2" w:hAnsi="3DS V2" w:cs="Arial"/>
          <w:sz w:val="24"/>
          <w:szCs w:val="24"/>
        </w:rPr>
        <w:t xml:space="preserve">Dassault Systèmes </w:t>
      </w:r>
      <w:r w:rsidRPr="002E78E0">
        <w:rPr>
          <w:rFonts w:ascii="3DS V2" w:hAnsi="3DS V2" w:cs="Arial"/>
          <w:sz w:val="24"/>
          <w:szCs w:val="24"/>
        </w:rPr>
        <w:t>Lyon, et les trois autres travaillent depuis la Belgique.</w:t>
      </w:r>
    </w:p>
    <w:p w14:paraId="7D593E49" w14:textId="61E7A41B" w:rsidR="00687C49" w:rsidRPr="009D4812" w:rsidRDefault="00687C49">
      <w:pPr>
        <w:rPr>
          <w:rFonts w:ascii="3DS V2" w:eastAsiaTheme="majorEastAsia" w:hAnsi="3DS V2" w:cs="Arial"/>
          <w:b/>
          <w:color w:val="005386"/>
          <w:sz w:val="56"/>
          <w:szCs w:val="56"/>
        </w:rPr>
      </w:pPr>
      <w:r>
        <w:rPr>
          <w:rFonts w:ascii="3DS V2" w:hAnsi="3DS V2"/>
          <w:b/>
          <w:bCs/>
          <w:color w:val="005386"/>
          <w:sz w:val="56"/>
          <w:szCs w:val="56"/>
        </w:rPr>
        <w:br w:type="page"/>
      </w:r>
    </w:p>
    <w:p w14:paraId="028B6187" w14:textId="204C7C22" w:rsidR="006F4ED3" w:rsidRPr="0040636C" w:rsidRDefault="00FE73E8" w:rsidP="006F4ED3">
      <w:pPr>
        <w:pStyle w:val="PartTitle"/>
        <w:ind w:left="720"/>
        <w:jc w:val="left"/>
        <w:rPr>
          <w:rFonts w:ascii="3DS V2" w:hAnsi="3DS V2"/>
          <w:b/>
          <w:bCs w:val="0"/>
          <w:color w:val="005386"/>
          <w:sz w:val="56"/>
          <w:szCs w:val="56"/>
          <w:lang w:val="fr-FR"/>
        </w:rPr>
      </w:pPr>
      <w:bookmarkStart w:id="19" w:name="_Toc204887634"/>
      <w:r w:rsidRPr="00E13166">
        <w:rPr>
          <w:rFonts w:ascii="Times New Roman" w:eastAsia="Times New Roman" w:hAnsi="Times New Roman" w:cs="Times New Roman"/>
          <w:noProof/>
          <w:sz w:val="24"/>
          <w:szCs w:val="24"/>
          <w:lang w:eastAsia="zh-CN"/>
        </w:rPr>
        <w:lastRenderedPageBreak/>
        <w:drawing>
          <wp:anchor distT="0" distB="0" distL="114300" distR="114300" simplePos="0" relativeHeight="251796992" behindDoc="1" locked="0" layoutInCell="1" allowOverlap="1" wp14:anchorId="3FF73396" wp14:editId="2655BF3B">
            <wp:simplePos x="0" y="0"/>
            <wp:positionH relativeFrom="page">
              <wp:posOffset>612475</wp:posOffset>
            </wp:positionH>
            <wp:positionV relativeFrom="paragraph">
              <wp:posOffset>378076</wp:posOffset>
            </wp:positionV>
            <wp:extent cx="7633977" cy="11455195"/>
            <wp:effectExtent l="0" t="0" r="5080" b="0"/>
            <wp:wrapNone/>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33977" cy="1145519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9"/>
    </w:p>
    <w:p w14:paraId="5A752465" w14:textId="2567F5C6" w:rsidR="00021B5F" w:rsidRDefault="00021B5F" w:rsidP="006F4ED3">
      <w:pPr>
        <w:pStyle w:val="PartTitle"/>
        <w:ind w:left="720"/>
        <w:jc w:val="left"/>
        <w:rPr>
          <w:rFonts w:ascii="3DS V2" w:hAnsi="3DS V2"/>
          <w:b/>
          <w:bCs w:val="0"/>
          <w:color w:val="005386"/>
          <w:sz w:val="56"/>
          <w:szCs w:val="56"/>
          <w:lang w:val="fr-FR"/>
        </w:rPr>
      </w:pPr>
    </w:p>
    <w:p w14:paraId="6C561213" w14:textId="77777777" w:rsidR="00FE73E8" w:rsidRDefault="00FE73E8" w:rsidP="00021B5F">
      <w:pPr>
        <w:pStyle w:val="PartTitle"/>
        <w:ind w:left="720"/>
        <w:jc w:val="left"/>
        <w:rPr>
          <w:rFonts w:ascii="3DS V2" w:hAnsi="3DS V2"/>
          <w:b/>
          <w:bCs w:val="0"/>
          <w:color w:val="FFFFFF" w:themeColor="background1"/>
          <w:sz w:val="56"/>
          <w:szCs w:val="56"/>
          <w:lang w:val="fr-FR"/>
        </w:rPr>
      </w:pPr>
    </w:p>
    <w:p w14:paraId="4EF02248" w14:textId="77777777" w:rsidR="00FE73E8" w:rsidRDefault="00FE73E8" w:rsidP="00021B5F">
      <w:pPr>
        <w:pStyle w:val="PartTitle"/>
        <w:ind w:left="720"/>
        <w:jc w:val="left"/>
        <w:rPr>
          <w:rFonts w:ascii="3DS V2" w:hAnsi="3DS V2"/>
          <w:b/>
          <w:bCs w:val="0"/>
          <w:color w:val="FFFFFF" w:themeColor="background1"/>
          <w:sz w:val="56"/>
          <w:szCs w:val="56"/>
          <w:lang w:val="fr-FR"/>
        </w:rPr>
      </w:pPr>
    </w:p>
    <w:p w14:paraId="1072E786" w14:textId="77777777" w:rsidR="00FE73E8" w:rsidRDefault="00FE73E8" w:rsidP="00021B5F">
      <w:pPr>
        <w:pStyle w:val="PartTitle"/>
        <w:ind w:left="720"/>
        <w:jc w:val="left"/>
        <w:rPr>
          <w:rFonts w:ascii="3DS V2" w:hAnsi="3DS V2"/>
          <w:b/>
          <w:bCs w:val="0"/>
          <w:color w:val="FFFFFF" w:themeColor="background1"/>
          <w:sz w:val="56"/>
          <w:szCs w:val="56"/>
          <w:lang w:val="fr-FR"/>
        </w:rPr>
      </w:pPr>
    </w:p>
    <w:p w14:paraId="7B370807" w14:textId="12819662" w:rsidR="006F4ED3" w:rsidRPr="00FE73E8" w:rsidRDefault="006F4ED3" w:rsidP="00021B5F">
      <w:pPr>
        <w:pStyle w:val="PartTitle"/>
        <w:ind w:left="720"/>
        <w:jc w:val="left"/>
        <w:rPr>
          <w:rFonts w:ascii="3DS V2" w:hAnsi="3DS V2"/>
          <w:b/>
          <w:bCs w:val="0"/>
          <w:color w:val="FFFFFF" w:themeColor="background1"/>
          <w:sz w:val="56"/>
          <w:szCs w:val="56"/>
          <w:lang w:val="fr-FR"/>
        </w:rPr>
      </w:pPr>
      <w:bookmarkStart w:id="20" w:name="_Toc204887635"/>
      <w:r w:rsidRPr="00FE73E8">
        <w:rPr>
          <w:rFonts w:ascii="3DS V2" w:hAnsi="3DS V2"/>
          <w:b/>
          <w:bCs w:val="0"/>
          <w:color w:val="FFFFFF" w:themeColor="background1"/>
          <w:sz w:val="56"/>
          <w:szCs w:val="56"/>
          <w:lang w:val="fr-FR"/>
        </w:rPr>
        <w:t>La mission du stage</w:t>
      </w:r>
      <w:bookmarkEnd w:id="20"/>
    </w:p>
    <w:p w14:paraId="19FBE23E" w14:textId="55B8181B" w:rsidR="006F4ED3" w:rsidRDefault="006F4ED3">
      <w:pPr>
        <w:rPr>
          <w:rFonts w:ascii="3DS V2" w:eastAsiaTheme="majorEastAsia" w:hAnsi="3DS V2" w:cs="Arial"/>
          <w:b/>
          <w:bCs/>
          <w:color w:val="005386"/>
          <w:sz w:val="40"/>
          <w:szCs w:val="40"/>
        </w:rPr>
      </w:pPr>
      <w:r>
        <w:rPr>
          <w:b/>
          <w:bCs/>
          <w:sz w:val="40"/>
          <w:szCs w:val="40"/>
        </w:rPr>
        <w:br w:type="page"/>
      </w:r>
    </w:p>
    <w:p w14:paraId="11C6A2DF" w14:textId="5389A1A7" w:rsidR="003331CA" w:rsidRDefault="003331CA" w:rsidP="003331CA">
      <w:pPr>
        <w:pStyle w:val="Titre2"/>
        <w:rPr>
          <w:rFonts w:ascii="3DS V2" w:hAnsi="3DS V2" w:cs="Arial"/>
          <w:sz w:val="40"/>
          <w:szCs w:val="40"/>
        </w:rPr>
      </w:pPr>
      <w:bookmarkStart w:id="21" w:name="_Toc204887636"/>
      <w:r>
        <w:rPr>
          <w:rFonts w:ascii="3DS V2" w:hAnsi="3DS V2" w:cs="Arial"/>
          <w:sz w:val="40"/>
          <w:szCs w:val="40"/>
        </w:rPr>
        <w:lastRenderedPageBreak/>
        <w:t>Contexte et Objectif</w:t>
      </w:r>
      <w:bookmarkEnd w:id="21"/>
    </w:p>
    <w:p w14:paraId="620B53EA" w14:textId="0F8D1AB9" w:rsidR="003A3E6E" w:rsidRPr="003A3E6E" w:rsidRDefault="003A3E6E" w:rsidP="003A3E6E">
      <w:pPr>
        <w:pStyle w:val="Titre3"/>
        <w:rPr>
          <w:rFonts w:ascii="3DS V2" w:hAnsi="3DS V2"/>
          <w:sz w:val="32"/>
          <w:szCs w:val="32"/>
        </w:rPr>
      </w:pPr>
      <w:bookmarkStart w:id="22" w:name="_Toc204887637"/>
      <w:r>
        <w:rPr>
          <w:rFonts w:ascii="3DS V2" w:hAnsi="3DS V2"/>
          <w:sz w:val="32"/>
          <w:szCs w:val="32"/>
        </w:rPr>
        <w:t>Net to Wire</w:t>
      </w:r>
      <w:bookmarkEnd w:id="22"/>
      <w:r>
        <w:rPr>
          <w:rFonts w:ascii="3DS V2" w:hAnsi="3DS V2"/>
          <w:sz w:val="32"/>
          <w:szCs w:val="32"/>
        </w:rPr>
        <w:t> </w:t>
      </w:r>
    </w:p>
    <w:p w14:paraId="5B8D210E" w14:textId="33135448" w:rsidR="00E64C74" w:rsidRDefault="00C4239B" w:rsidP="007D290B">
      <w:pPr>
        <w:spacing w:line="240" w:lineRule="auto"/>
        <w:rPr>
          <w:rFonts w:ascii="3DS V2" w:hAnsi="3DS V2" w:cs="Arial"/>
          <w:sz w:val="24"/>
          <w:szCs w:val="24"/>
        </w:rPr>
      </w:pPr>
      <w:r>
        <w:rPr>
          <w:rFonts w:ascii="3DS V2" w:hAnsi="3DS V2" w:cs="Arial"/>
          <w:sz w:val="24"/>
          <w:szCs w:val="24"/>
        </w:rPr>
        <w:t xml:space="preserve">Un </w:t>
      </w:r>
      <w:r w:rsidR="001A6649" w:rsidRPr="001A6649">
        <w:rPr>
          <w:rFonts w:ascii="3DS V2" w:hAnsi="3DS V2" w:cs="Arial"/>
          <w:sz w:val="24"/>
          <w:szCs w:val="24"/>
        </w:rPr>
        <w:t xml:space="preserve">schéma électrique est une représentation logique des connexions physiques </w:t>
      </w:r>
      <w:r w:rsidR="000E4127">
        <w:rPr>
          <w:rFonts w:ascii="3DS V2" w:hAnsi="3DS V2" w:cs="Arial"/>
          <w:sz w:val="24"/>
          <w:szCs w:val="24"/>
        </w:rPr>
        <w:t>ainsi que</w:t>
      </w:r>
      <w:r w:rsidR="001A6649" w:rsidRPr="001A6649">
        <w:rPr>
          <w:rFonts w:ascii="3DS V2" w:hAnsi="3DS V2" w:cs="Arial"/>
          <w:sz w:val="24"/>
          <w:szCs w:val="24"/>
        </w:rPr>
        <w:t xml:space="preserve"> de la disposition d'un système électrique. Un schéma décrit le fonctionnement d'un circuit électrique et </w:t>
      </w:r>
      <w:r w:rsidR="00120EE1">
        <w:rPr>
          <w:rFonts w:ascii="3DS V2" w:hAnsi="3DS V2" w:cs="Arial"/>
          <w:sz w:val="24"/>
          <w:szCs w:val="24"/>
        </w:rPr>
        <w:t>constitue</w:t>
      </w:r>
      <w:r w:rsidR="00F577AA">
        <w:rPr>
          <w:rFonts w:ascii="3DS V2" w:hAnsi="3DS V2" w:cs="Arial"/>
          <w:sz w:val="24"/>
          <w:szCs w:val="24"/>
        </w:rPr>
        <w:t xml:space="preserve"> la</w:t>
      </w:r>
      <w:r w:rsidR="001A6649" w:rsidRPr="001A6649">
        <w:rPr>
          <w:rFonts w:ascii="3DS V2" w:hAnsi="3DS V2" w:cs="Arial"/>
          <w:sz w:val="24"/>
          <w:szCs w:val="24"/>
        </w:rPr>
        <w:t xml:space="preserve"> base pour l'assemblage et le dépannage d'un système</w:t>
      </w:r>
      <w:r w:rsidR="00A21BF7">
        <w:rPr>
          <w:rFonts w:ascii="3DS V2" w:hAnsi="3DS V2" w:cs="Arial"/>
          <w:sz w:val="24"/>
          <w:szCs w:val="24"/>
        </w:rPr>
        <w:t xml:space="preserve"> </w:t>
      </w:r>
      <w:r w:rsidR="00A21BF7" w:rsidRPr="001A6649">
        <w:rPr>
          <w:rFonts w:ascii="3DS V2" w:hAnsi="3DS V2" w:cs="Arial"/>
          <w:sz w:val="24"/>
          <w:szCs w:val="24"/>
        </w:rPr>
        <w:t>électrique</w:t>
      </w:r>
      <w:r w:rsidR="001A6649" w:rsidRPr="001A6649">
        <w:rPr>
          <w:rFonts w:ascii="3DS V2" w:hAnsi="3DS V2" w:cs="Arial"/>
          <w:sz w:val="24"/>
          <w:szCs w:val="24"/>
        </w:rPr>
        <w:t>.</w:t>
      </w:r>
    </w:p>
    <w:p w14:paraId="67C46EB7" w14:textId="33E7B282" w:rsidR="00040CC2" w:rsidRDefault="00A5532A" w:rsidP="004117DF">
      <w:pPr>
        <w:spacing w:line="240" w:lineRule="auto"/>
        <w:rPr>
          <w:rFonts w:ascii="3DS V2" w:hAnsi="3DS V2" w:cs="Arial"/>
          <w:sz w:val="24"/>
          <w:szCs w:val="24"/>
        </w:rPr>
      </w:pPr>
      <w:r>
        <w:rPr>
          <w:rFonts w:ascii="3DS V2" w:hAnsi="3DS V2" w:cs="Arial"/>
          <w:sz w:val="24"/>
          <w:szCs w:val="24"/>
        </w:rPr>
        <w:t xml:space="preserve">Dans le cadre de la conception électrique, </w:t>
      </w:r>
      <w:r w:rsidR="00971FCE">
        <w:rPr>
          <w:rFonts w:ascii="3DS V2" w:hAnsi="3DS V2" w:cs="Arial"/>
          <w:sz w:val="24"/>
          <w:szCs w:val="24"/>
        </w:rPr>
        <w:t>i</w:t>
      </w:r>
      <w:r w:rsidR="008E7400" w:rsidRPr="008E7400">
        <w:rPr>
          <w:rFonts w:ascii="3DS V2" w:hAnsi="3DS V2" w:cs="Arial"/>
          <w:sz w:val="24"/>
          <w:szCs w:val="24"/>
        </w:rPr>
        <w:t>l existe deux niveaux principaux de granularité des schémas électriques</w:t>
      </w:r>
      <w:r w:rsidR="00AE5CE5">
        <w:rPr>
          <w:rFonts w:ascii="3DS V2" w:hAnsi="3DS V2" w:cs="Arial"/>
          <w:sz w:val="24"/>
          <w:szCs w:val="24"/>
        </w:rPr>
        <w:t> :</w:t>
      </w:r>
    </w:p>
    <w:p w14:paraId="5CE2E3CE" w14:textId="5525FC2C" w:rsidR="00267A80" w:rsidRDefault="005D4AB6" w:rsidP="00267A80">
      <w:pPr>
        <w:keepNext/>
        <w:spacing w:line="240" w:lineRule="auto"/>
      </w:pPr>
      <w:r>
        <w:rPr>
          <w:rFonts w:ascii="3DS V2" w:hAnsi="3DS V2" w:cs="Arial"/>
          <w:noProof/>
          <w:sz w:val="24"/>
          <w:szCs w:val="24"/>
        </w:rPr>
        <w:drawing>
          <wp:anchor distT="0" distB="0" distL="114300" distR="114300" simplePos="0" relativeHeight="251718144" behindDoc="0" locked="0" layoutInCell="1" allowOverlap="1" wp14:anchorId="3FEB272A" wp14:editId="7EDBFB4A">
            <wp:simplePos x="0" y="0"/>
            <wp:positionH relativeFrom="margin">
              <wp:align>right</wp:align>
            </wp:positionH>
            <wp:positionV relativeFrom="paragraph">
              <wp:posOffset>582268</wp:posOffset>
            </wp:positionV>
            <wp:extent cx="5708650" cy="2268220"/>
            <wp:effectExtent l="0" t="0" r="635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8650" cy="2268220"/>
                    </a:xfrm>
                    <a:prstGeom prst="rect">
                      <a:avLst/>
                    </a:prstGeom>
                    <a:noFill/>
                    <a:ln>
                      <a:noFill/>
                    </a:ln>
                  </pic:spPr>
                </pic:pic>
              </a:graphicData>
            </a:graphic>
          </wp:anchor>
        </w:drawing>
      </w:r>
      <w:r w:rsidR="00040CC2">
        <w:rPr>
          <w:rFonts w:ascii="3DS V2" w:hAnsi="3DS V2" w:cs="Arial"/>
          <w:sz w:val="24"/>
          <w:szCs w:val="24"/>
        </w:rPr>
        <w:t>L</w:t>
      </w:r>
      <w:r w:rsidR="00906DAC">
        <w:rPr>
          <w:rFonts w:ascii="3DS V2" w:hAnsi="3DS V2" w:cs="Arial"/>
          <w:sz w:val="24"/>
          <w:szCs w:val="24"/>
        </w:rPr>
        <w:t xml:space="preserve">e </w:t>
      </w:r>
      <w:r w:rsidR="00393B6D" w:rsidRPr="0040636C">
        <w:rPr>
          <w:rFonts w:ascii="3DS V2" w:hAnsi="3DS V2" w:cs="Arial"/>
          <w:b/>
          <w:bCs/>
          <w:sz w:val="24"/>
          <w:szCs w:val="24"/>
        </w:rPr>
        <w:t xml:space="preserve">Net </w:t>
      </w:r>
      <w:proofErr w:type="spellStart"/>
      <w:r w:rsidR="00393B6D" w:rsidRPr="0040636C">
        <w:rPr>
          <w:rFonts w:ascii="3DS V2" w:hAnsi="3DS V2" w:cs="Arial"/>
          <w:b/>
          <w:bCs/>
          <w:sz w:val="24"/>
          <w:szCs w:val="24"/>
        </w:rPr>
        <w:t>diagram</w:t>
      </w:r>
      <w:proofErr w:type="spellEnd"/>
      <w:r w:rsidR="00393B6D" w:rsidRPr="0040636C">
        <w:rPr>
          <w:rFonts w:ascii="3DS V2" w:hAnsi="3DS V2" w:cs="Arial"/>
          <w:sz w:val="24"/>
          <w:szCs w:val="24"/>
        </w:rPr>
        <w:t xml:space="preserve">, </w:t>
      </w:r>
      <w:r w:rsidR="00393B6D" w:rsidRPr="00EC6A02">
        <w:rPr>
          <w:rFonts w:ascii="3DS V2" w:hAnsi="3DS V2" w:cs="Arial"/>
          <w:sz w:val="24"/>
          <w:szCs w:val="24"/>
        </w:rPr>
        <w:t xml:space="preserve">ou </w:t>
      </w:r>
      <w:r w:rsidR="004226BF" w:rsidRPr="00EC6A02">
        <w:rPr>
          <w:rFonts w:ascii="3DS V2" w:hAnsi="3DS V2" w:cs="Arial"/>
          <w:sz w:val="24"/>
          <w:szCs w:val="24"/>
        </w:rPr>
        <w:t>schéma fonctionnel</w:t>
      </w:r>
      <w:r w:rsidR="00906DAC" w:rsidRPr="00EC6A02">
        <w:rPr>
          <w:rFonts w:ascii="3DS V2" w:hAnsi="3DS V2" w:cs="Arial"/>
          <w:sz w:val="24"/>
          <w:szCs w:val="24"/>
        </w:rPr>
        <w:t xml:space="preserve"> électrique</w:t>
      </w:r>
      <w:r w:rsidR="00EC6A02">
        <w:rPr>
          <w:rFonts w:ascii="3DS V2" w:hAnsi="3DS V2" w:cs="Arial"/>
          <w:sz w:val="24"/>
          <w:szCs w:val="24"/>
        </w:rPr>
        <w:t>,</w:t>
      </w:r>
      <w:r w:rsidR="00690612">
        <w:rPr>
          <w:rFonts w:ascii="3DS V2" w:hAnsi="3DS V2" w:cs="Arial"/>
          <w:sz w:val="24"/>
          <w:szCs w:val="24"/>
        </w:rPr>
        <w:t xml:space="preserve"> </w:t>
      </w:r>
      <w:r w:rsidR="00690612" w:rsidRPr="00186918">
        <w:rPr>
          <w:rFonts w:ascii="3DS V2" w:hAnsi="3DS V2" w:cs="Arial"/>
          <w:sz w:val="24"/>
          <w:szCs w:val="24"/>
        </w:rPr>
        <w:t xml:space="preserve">est un </w:t>
      </w:r>
      <w:r w:rsidR="00186918">
        <w:rPr>
          <w:rFonts w:ascii="3DS V2" w:hAnsi="3DS V2" w:cs="Arial"/>
          <w:sz w:val="24"/>
          <w:szCs w:val="24"/>
        </w:rPr>
        <w:t>sch</w:t>
      </w:r>
      <w:r w:rsidR="009B34E5">
        <w:rPr>
          <w:rFonts w:ascii="3DS V2" w:hAnsi="3DS V2" w:cs="Arial"/>
          <w:sz w:val="24"/>
          <w:szCs w:val="24"/>
        </w:rPr>
        <w:t>é</w:t>
      </w:r>
      <w:r w:rsidR="00186918">
        <w:rPr>
          <w:rFonts w:ascii="3DS V2" w:hAnsi="3DS V2" w:cs="Arial"/>
          <w:sz w:val="24"/>
          <w:szCs w:val="24"/>
        </w:rPr>
        <w:t>ma</w:t>
      </w:r>
      <w:r w:rsidR="00690612" w:rsidRPr="00186918">
        <w:rPr>
          <w:rFonts w:ascii="3DS V2" w:hAnsi="3DS V2" w:cs="Arial"/>
          <w:sz w:val="24"/>
          <w:szCs w:val="24"/>
        </w:rPr>
        <w:t xml:space="preserve"> qui montre </w:t>
      </w:r>
      <w:r w:rsidR="00B41A9A">
        <w:rPr>
          <w:rFonts w:ascii="3DS V2" w:hAnsi="3DS V2" w:cs="Arial"/>
          <w:sz w:val="24"/>
          <w:szCs w:val="24"/>
        </w:rPr>
        <w:t>les liaison</w:t>
      </w:r>
      <w:r w:rsidR="00B41A9A" w:rsidRPr="00186918">
        <w:rPr>
          <w:rFonts w:ascii="3DS V2" w:hAnsi="3DS V2" w:cs="Arial"/>
          <w:sz w:val="24"/>
          <w:szCs w:val="24"/>
        </w:rPr>
        <w:t>s électriques</w:t>
      </w:r>
      <w:r w:rsidR="00507257">
        <w:rPr>
          <w:rFonts w:ascii="3DS V2" w:hAnsi="3DS V2" w:cs="Arial"/>
          <w:sz w:val="24"/>
          <w:szCs w:val="24"/>
        </w:rPr>
        <w:t xml:space="preserve"> </w:t>
      </w:r>
      <w:r w:rsidR="00690612" w:rsidRPr="00186918">
        <w:rPr>
          <w:rFonts w:ascii="3DS V2" w:hAnsi="3DS V2" w:cs="Arial"/>
          <w:sz w:val="24"/>
          <w:szCs w:val="24"/>
        </w:rPr>
        <w:t xml:space="preserve">entre les </w:t>
      </w:r>
      <w:r w:rsidR="0019197E">
        <w:rPr>
          <w:rFonts w:ascii="3DS V2" w:hAnsi="3DS V2" w:cs="Arial"/>
          <w:sz w:val="24"/>
          <w:szCs w:val="24"/>
        </w:rPr>
        <w:t>équipements</w:t>
      </w:r>
      <w:r w:rsidR="00690612" w:rsidRPr="00186918">
        <w:rPr>
          <w:rFonts w:ascii="3DS V2" w:hAnsi="3DS V2" w:cs="Arial"/>
          <w:sz w:val="24"/>
          <w:szCs w:val="24"/>
        </w:rPr>
        <w:t xml:space="preserve">, </w:t>
      </w:r>
      <w:r w:rsidR="00AC64D9">
        <w:rPr>
          <w:rFonts w:ascii="3DS V2" w:hAnsi="3DS V2" w:cs="Arial"/>
          <w:sz w:val="24"/>
          <w:szCs w:val="24"/>
        </w:rPr>
        <w:t>sans considérer</w:t>
      </w:r>
      <w:r w:rsidR="00690612" w:rsidRPr="00186918">
        <w:rPr>
          <w:rFonts w:ascii="3DS V2" w:hAnsi="3DS V2" w:cs="Arial"/>
          <w:sz w:val="24"/>
          <w:szCs w:val="24"/>
        </w:rPr>
        <w:t xml:space="preserve"> comment </w:t>
      </w:r>
      <w:r w:rsidR="0092428C">
        <w:rPr>
          <w:rFonts w:ascii="3DS V2" w:hAnsi="3DS V2" w:cs="Arial"/>
          <w:sz w:val="24"/>
          <w:szCs w:val="24"/>
        </w:rPr>
        <w:t>les fils et appareils</w:t>
      </w:r>
      <w:r w:rsidR="00690612" w:rsidRPr="00186918">
        <w:rPr>
          <w:rFonts w:ascii="3DS V2" w:hAnsi="3DS V2" w:cs="Arial"/>
          <w:sz w:val="24"/>
          <w:szCs w:val="24"/>
        </w:rPr>
        <w:t xml:space="preserve"> sont placés.</w:t>
      </w:r>
      <w:r w:rsidR="00690612">
        <w:rPr>
          <w:rFonts w:ascii="3DS V2" w:hAnsi="3DS V2" w:cs="Arial"/>
          <w:noProof/>
          <w:sz w:val="24"/>
          <w:szCs w:val="24"/>
        </w:rPr>
        <w:t xml:space="preserve"> </w:t>
      </w:r>
      <w:r w:rsidR="00DC5407">
        <w:rPr>
          <w:rFonts w:ascii="3DS V2" w:hAnsi="3DS V2" w:cs="Arial"/>
          <w:noProof/>
          <w:sz w:val="24"/>
          <w:szCs w:val="24"/>
        </w:rPr>
        <w:t>Voici un schéma d’équipotentielles (nets)</w:t>
      </w:r>
    </w:p>
    <w:p w14:paraId="6B340C27" w14:textId="3B7DF5CD" w:rsidR="008E7400" w:rsidRPr="00747E70" w:rsidRDefault="00267A80" w:rsidP="00267A80">
      <w:pPr>
        <w:pStyle w:val="Lgende"/>
        <w:jc w:val="center"/>
        <w:rPr>
          <w:rFonts w:ascii="3DS V2" w:hAnsi="3DS V2" w:cs="Arial"/>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5</w:t>
      </w:r>
      <w:r w:rsidR="00675F3D">
        <w:rPr>
          <w:noProof/>
        </w:rPr>
        <w:fldChar w:fldCharType="end"/>
      </w:r>
      <w:r>
        <w:t xml:space="preserve"> : Net Diagram</w:t>
      </w:r>
    </w:p>
    <w:p w14:paraId="4CE8A6F4" w14:textId="7947D261" w:rsidR="001A4DFB" w:rsidRDefault="00463652" w:rsidP="00F2587B">
      <w:pPr>
        <w:spacing w:line="240" w:lineRule="auto"/>
      </w:pPr>
      <w:r>
        <w:rPr>
          <w:rFonts w:ascii="3DS V2" w:hAnsi="3DS V2" w:cs="Arial"/>
          <w:noProof/>
          <w:sz w:val="24"/>
          <w:szCs w:val="24"/>
        </w:rPr>
        <w:drawing>
          <wp:anchor distT="0" distB="0" distL="114300" distR="114300" simplePos="0" relativeHeight="251719168" behindDoc="0" locked="0" layoutInCell="1" allowOverlap="1" wp14:anchorId="04111FEC" wp14:editId="641B9056">
            <wp:simplePos x="0" y="0"/>
            <wp:positionH relativeFrom="margin">
              <wp:posOffset>-55245</wp:posOffset>
            </wp:positionH>
            <wp:positionV relativeFrom="paragraph">
              <wp:posOffset>483235</wp:posOffset>
            </wp:positionV>
            <wp:extent cx="5653377" cy="2779588"/>
            <wp:effectExtent l="0" t="0" r="5080" b="1905"/>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7">
                      <a:extLst>
                        <a:ext uri="{28A0092B-C50C-407E-A947-70E740481C1C}">
                          <a14:useLocalDpi xmlns:a14="http://schemas.microsoft.com/office/drawing/2010/main" val="0"/>
                        </a:ext>
                      </a:extLst>
                    </a:blip>
                    <a:srcRect t="8386" r="969"/>
                    <a:stretch/>
                  </pic:blipFill>
                  <pic:spPr bwMode="auto">
                    <a:xfrm>
                      <a:off x="0" y="0"/>
                      <a:ext cx="5653377" cy="27795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6203">
        <w:rPr>
          <w:rFonts w:ascii="3DS V2" w:hAnsi="3DS V2" w:cs="Arial"/>
          <w:sz w:val="24"/>
          <w:szCs w:val="24"/>
        </w:rPr>
        <w:t xml:space="preserve">Le </w:t>
      </w:r>
      <w:proofErr w:type="spellStart"/>
      <w:r w:rsidR="00AA6203" w:rsidRPr="0040636C">
        <w:rPr>
          <w:rFonts w:ascii="3DS V2" w:hAnsi="3DS V2" w:cs="Arial"/>
          <w:b/>
          <w:bCs/>
          <w:sz w:val="24"/>
          <w:szCs w:val="24"/>
        </w:rPr>
        <w:t>Wiring</w:t>
      </w:r>
      <w:proofErr w:type="spellEnd"/>
      <w:r w:rsidR="00AA6203" w:rsidRPr="0040636C">
        <w:rPr>
          <w:rFonts w:ascii="3DS V2" w:hAnsi="3DS V2" w:cs="Arial"/>
          <w:b/>
          <w:bCs/>
          <w:sz w:val="24"/>
          <w:szCs w:val="24"/>
        </w:rPr>
        <w:t xml:space="preserve"> </w:t>
      </w:r>
      <w:proofErr w:type="spellStart"/>
      <w:r w:rsidR="00AA6203" w:rsidRPr="0040636C">
        <w:rPr>
          <w:rFonts w:ascii="3DS V2" w:hAnsi="3DS V2" w:cs="Arial"/>
          <w:b/>
          <w:bCs/>
          <w:sz w:val="24"/>
          <w:szCs w:val="24"/>
        </w:rPr>
        <w:t>diagram</w:t>
      </w:r>
      <w:proofErr w:type="spellEnd"/>
      <w:r w:rsidR="00AA6203">
        <w:rPr>
          <w:rFonts w:ascii="3DS V2" w:hAnsi="3DS V2" w:cs="Arial"/>
          <w:sz w:val="24"/>
          <w:szCs w:val="24"/>
        </w:rPr>
        <w:t xml:space="preserve">, ou le schéma de câblage, </w:t>
      </w:r>
      <w:r w:rsidR="0014085E" w:rsidRPr="0014085E">
        <w:rPr>
          <w:rFonts w:ascii="3DS V2" w:hAnsi="3DS V2" w:cs="Arial"/>
          <w:sz w:val="24"/>
          <w:szCs w:val="24"/>
        </w:rPr>
        <w:t>détaille</w:t>
      </w:r>
      <w:r w:rsidR="0014085E" w:rsidRPr="00AA6203">
        <w:rPr>
          <w:rFonts w:ascii="3DS V2" w:hAnsi="3DS V2" w:cs="Arial"/>
          <w:sz w:val="24"/>
          <w:szCs w:val="24"/>
        </w:rPr>
        <w:t xml:space="preserve"> </w:t>
      </w:r>
      <w:r w:rsidR="00AA6203" w:rsidRPr="00AA6203">
        <w:rPr>
          <w:rFonts w:ascii="3DS V2" w:hAnsi="3DS V2" w:cs="Arial"/>
          <w:sz w:val="24"/>
          <w:szCs w:val="24"/>
        </w:rPr>
        <w:t>les composants physiques nécessaires à la réalisation du système</w:t>
      </w:r>
      <w:r w:rsidR="002237AD">
        <w:rPr>
          <w:rFonts w:ascii="3DS V2" w:hAnsi="3DS V2" w:cs="Arial"/>
          <w:sz w:val="24"/>
          <w:szCs w:val="24"/>
        </w:rPr>
        <w:t xml:space="preserve"> selon</w:t>
      </w:r>
      <w:r w:rsidR="00F2587B" w:rsidRPr="00AA6203">
        <w:rPr>
          <w:rFonts w:ascii="3DS V2" w:hAnsi="3DS V2" w:cs="Arial"/>
          <w:sz w:val="24"/>
          <w:szCs w:val="24"/>
        </w:rPr>
        <w:t xml:space="preserve"> la topologie de l'architecture </w:t>
      </w:r>
      <w:r w:rsidR="00F2587B">
        <w:rPr>
          <w:rFonts w:ascii="3DS V2" w:hAnsi="3DS V2" w:cs="Arial"/>
          <w:sz w:val="24"/>
          <w:szCs w:val="24"/>
        </w:rPr>
        <w:t>3D.</w:t>
      </w:r>
    </w:p>
    <w:p w14:paraId="4CCF7059" w14:textId="34E325EF" w:rsidR="00AA6203" w:rsidRDefault="001A4DFB" w:rsidP="001A4DFB">
      <w:pPr>
        <w:pStyle w:val="Lgende"/>
        <w:jc w:val="center"/>
        <w:rPr>
          <w:rFonts w:ascii="3DS V2" w:hAnsi="3DS V2" w:cs="Arial"/>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6</w:t>
      </w:r>
      <w:r w:rsidR="00675F3D">
        <w:rPr>
          <w:noProof/>
        </w:rPr>
        <w:fldChar w:fldCharType="end"/>
      </w:r>
      <w:r>
        <w:t xml:space="preserve"> : </w:t>
      </w:r>
      <w:proofErr w:type="spellStart"/>
      <w:r w:rsidRPr="0040636C">
        <w:t>Wiring</w:t>
      </w:r>
      <w:proofErr w:type="spellEnd"/>
      <w:r w:rsidRPr="0040636C">
        <w:t xml:space="preserve"> Diagram</w:t>
      </w:r>
    </w:p>
    <w:p w14:paraId="7FEF5C81" w14:textId="352AFF9D" w:rsidR="00A56661" w:rsidRDefault="00541235" w:rsidP="00BA7384">
      <w:pPr>
        <w:spacing w:line="240" w:lineRule="auto"/>
        <w:rPr>
          <w:rFonts w:ascii="3DS V2" w:hAnsi="3DS V2" w:cs="Arial"/>
          <w:sz w:val="24"/>
          <w:szCs w:val="24"/>
        </w:rPr>
      </w:pPr>
      <w:r>
        <w:rPr>
          <w:rFonts w:ascii="3DS V2" w:hAnsi="3DS V2" w:cs="Arial"/>
          <w:sz w:val="24"/>
          <w:szCs w:val="24"/>
        </w:rPr>
        <w:lastRenderedPageBreak/>
        <w:t xml:space="preserve">Ces deux types de schéma représentent </w:t>
      </w:r>
      <w:r w:rsidR="00E64C74" w:rsidRPr="00747E70">
        <w:rPr>
          <w:rFonts w:ascii="3DS V2" w:hAnsi="3DS V2" w:cs="Arial"/>
          <w:sz w:val="24"/>
          <w:szCs w:val="24"/>
        </w:rPr>
        <w:t xml:space="preserve">deux phases </w:t>
      </w:r>
      <w:r w:rsidR="00CF601E">
        <w:rPr>
          <w:rFonts w:ascii="3DS V2" w:hAnsi="3DS V2" w:cs="Arial"/>
          <w:sz w:val="24"/>
          <w:szCs w:val="24"/>
        </w:rPr>
        <w:t>essentielles</w:t>
      </w:r>
      <w:r w:rsidR="00E64C74" w:rsidRPr="00747E70">
        <w:rPr>
          <w:rFonts w:ascii="3DS V2" w:hAnsi="3DS V2" w:cs="Arial"/>
          <w:sz w:val="24"/>
          <w:szCs w:val="24"/>
        </w:rPr>
        <w:t xml:space="preserve"> </w:t>
      </w:r>
      <w:r w:rsidR="002F3A88">
        <w:rPr>
          <w:rFonts w:ascii="3DS V2" w:hAnsi="3DS V2" w:cs="Arial"/>
          <w:sz w:val="24"/>
          <w:szCs w:val="24"/>
        </w:rPr>
        <w:t xml:space="preserve">de </w:t>
      </w:r>
      <w:r w:rsidR="00E64C74" w:rsidRPr="00747E70">
        <w:rPr>
          <w:rFonts w:ascii="3DS V2" w:hAnsi="3DS V2" w:cs="Arial"/>
          <w:sz w:val="24"/>
          <w:szCs w:val="24"/>
        </w:rPr>
        <w:t>l</w:t>
      </w:r>
      <w:r>
        <w:rPr>
          <w:rFonts w:ascii="3DS V2" w:hAnsi="3DS V2" w:cs="Arial"/>
          <w:sz w:val="24"/>
          <w:szCs w:val="24"/>
        </w:rPr>
        <w:t>a</w:t>
      </w:r>
      <w:r w:rsidR="00E37791" w:rsidRPr="00747E70">
        <w:rPr>
          <w:rFonts w:ascii="3DS V2" w:hAnsi="3DS V2" w:cs="Arial"/>
          <w:sz w:val="24"/>
          <w:szCs w:val="24"/>
        </w:rPr>
        <w:t xml:space="preserve"> conception </w:t>
      </w:r>
      <w:r w:rsidR="00153D1D" w:rsidRPr="00747E70">
        <w:rPr>
          <w:rFonts w:ascii="3DS V2" w:hAnsi="3DS V2" w:cs="Arial"/>
          <w:sz w:val="24"/>
          <w:szCs w:val="24"/>
        </w:rPr>
        <w:t>électrique :</w:t>
      </w:r>
      <w:r w:rsidR="00E37791" w:rsidRPr="00747E70">
        <w:rPr>
          <w:rFonts w:ascii="3DS V2" w:hAnsi="3DS V2" w:cs="Arial"/>
          <w:sz w:val="24"/>
          <w:szCs w:val="24"/>
        </w:rPr>
        <w:t xml:space="preserve"> </w:t>
      </w:r>
      <w:r w:rsidR="00463652">
        <w:rPr>
          <w:rFonts w:ascii="3DS V2" w:hAnsi="3DS V2" w:cs="Arial"/>
          <w:sz w:val="24"/>
          <w:szCs w:val="24"/>
        </w:rPr>
        <w:t>La première consiste à établir</w:t>
      </w:r>
      <w:r w:rsidR="001C34CF">
        <w:rPr>
          <w:rFonts w:ascii="3DS V2" w:hAnsi="3DS V2" w:cs="Arial"/>
          <w:sz w:val="24"/>
          <w:szCs w:val="24"/>
        </w:rPr>
        <w:t xml:space="preserve"> </w:t>
      </w:r>
      <w:r w:rsidR="00387424" w:rsidRPr="00387424">
        <w:rPr>
          <w:rFonts w:ascii="3DS V2" w:hAnsi="3DS V2" w:cs="Arial"/>
          <w:sz w:val="24"/>
          <w:szCs w:val="24"/>
        </w:rPr>
        <w:t xml:space="preserve">un </w:t>
      </w:r>
      <w:r w:rsidR="001C34CF">
        <w:rPr>
          <w:rFonts w:ascii="3DS V2" w:hAnsi="3DS V2" w:cs="Arial"/>
          <w:sz w:val="24"/>
          <w:szCs w:val="24"/>
        </w:rPr>
        <w:t>Net Diagram</w:t>
      </w:r>
      <w:r w:rsidR="002A2A60">
        <w:rPr>
          <w:rFonts w:ascii="3DS V2" w:hAnsi="3DS V2" w:cs="Arial"/>
          <w:sz w:val="24"/>
          <w:szCs w:val="24"/>
        </w:rPr>
        <w:t>,</w:t>
      </w:r>
      <w:r w:rsidR="00387424" w:rsidRPr="00387424">
        <w:rPr>
          <w:rFonts w:ascii="3DS V2" w:hAnsi="3DS V2" w:cs="Arial"/>
          <w:sz w:val="24"/>
          <w:szCs w:val="24"/>
        </w:rPr>
        <w:t xml:space="preserve"> qui </w:t>
      </w:r>
      <w:r w:rsidR="00387424">
        <w:rPr>
          <w:rFonts w:ascii="3DS V2" w:hAnsi="3DS V2" w:cs="Arial"/>
          <w:sz w:val="24"/>
          <w:szCs w:val="24"/>
        </w:rPr>
        <w:t>définit</w:t>
      </w:r>
      <w:r w:rsidR="00387424" w:rsidRPr="00387424">
        <w:rPr>
          <w:rFonts w:ascii="3DS V2" w:hAnsi="3DS V2" w:cs="Arial"/>
          <w:sz w:val="24"/>
          <w:szCs w:val="24"/>
        </w:rPr>
        <w:t xml:space="preserve"> simplement </w:t>
      </w:r>
      <w:r w:rsidR="007974C7">
        <w:rPr>
          <w:rFonts w:ascii="3DS V2" w:hAnsi="3DS V2" w:cs="Arial"/>
          <w:sz w:val="24"/>
          <w:szCs w:val="24"/>
        </w:rPr>
        <w:t>les</w:t>
      </w:r>
      <w:r w:rsidR="007974C7" w:rsidRPr="00387424">
        <w:rPr>
          <w:rFonts w:ascii="3DS V2" w:hAnsi="3DS V2" w:cs="Arial"/>
          <w:sz w:val="24"/>
          <w:szCs w:val="24"/>
        </w:rPr>
        <w:t xml:space="preserve"> éléments </w:t>
      </w:r>
      <w:r w:rsidR="007974C7">
        <w:rPr>
          <w:rFonts w:ascii="3DS V2" w:hAnsi="3DS V2" w:cs="Arial"/>
          <w:sz w:val="24"/>
          <w:szCs w:val="24"/>
        </w:rPr>
        <w:t xml:space="preserve">électriques qui </w:t>
      </w:r>
      <w:r w:rsidR="00387424" w:rsidRPr="00387424">
        <w:rPr>
          <w:rFonts w:ascii="3DS V2" w:hAnsi="3DS V2" w:cs="Arial"/>
          <w:sz w:val="24"/>
          <w:szCs w:val="24"/>
        </w:rPr>
        <w:t xml:space="preserve">doivent être </w:t>
      </w:r>
      <w:r w:rsidR="006E5FFB">
        <w:rPr>
          <w:rFonts w:ascii="3DS V2" w:hAnsi="3DS V2" w:cs="Arial"/>
          <w:sz w:val="24"/>
          <w:szCs w:val="24"/>
        </w:rPr>
        <w:t>i</w:t>
      </w:r>
      <w:r w:rsidR="006E5FFB" w:rsidRPr="006E5FFB">
        <w:rPr>
          <w:rFonts w:ascii="3DS V2" w:hAnsi="3DS V2" w:cs="Arial"/>
          <w:sz w:val="24"/>
          <w:szCs w:val="24"/>
        </w:rPr>
        <w:t>nterconnectés</w:t>
      </w:r>
      <w:r w:rsidR="00E37791" w:rsidRPr="00747E70">
        <w:rPr>
          <w:rFonts w:ascii="3DS V2" w:hAnsi="3DS V2" w:cs="Arial"/>
          <w:sz w:val="24"/>
          <w:szCs w:val="24"/>
        </w:rPr>
        <w:t xml:space="preserve">, </w:t>
      </w:r>
      <w:r w:rsidR="00E25F01">
        <w:rPr>
          <w:rFonts w:ascii="3DS V2" w:hAnsi="3DS V2" w:cs="Arial"/>
          <w:sz w:val="24"/>
          <w:szCs w:val="24"/>
        </w:rPr>
        <w:t xml:space="preserve">puis </w:t>
      </w:r>
      <w:r w:rsidR="00F10A4D">
        <w:rPr>
          <w:rFonts w:ascii="3DS V2" w:hAnsi="3DS V2" w:cs="Arial"/>
          <w:sz w:val="24"/>
          <w:szCs w:val="24"/>
        </w:rPr>
        <w:t xml:space="preserve">on </w:t>
      </w:r>
      <w:r w:rsidR="00F10A4D" w:rsidRPr="00F10A4D">
        <w:rPr>
          <w:rFonts w:ascii="3DS V2" w:hAnsi="3DS V2" w:cs="Arial"/>
          <w:sz w:val="24"/>
          <w:szCs w:val="24"/>
        </w:rPr>
        <w:t>décrit ces connexions</w:t>
      </w:r>
      <w:r w:rsidR="00F10A4D">
        <w:rPr>
          <w:rFonts w:ascii="3DS V2" w:hAnsi="3DS V2" w:cs="Arial"/>
          <w:sz w:val="24"/>
          <w:szCs w:val="24"/>
        </w:rPr>
        <w:t xml:space="preserve"> en précisant les composants électriques </w:t>
      </w:r>
      <w:r w:rsidR="00F10A4D" w:rsidRPr="00F10A4D">
        <w:rPr>
          <w:rFonts w:ascii="3DS V2" w:hAnsi="3DS V2" w:cs="Arial"/>
          <w:sz w:val="24"/>
          <w:szCs w:val="24"/>
        </w:rPr>
        <w:t xml:space="preserve">utilisés et </w:t>
      </w:r>
      <w:r w:rsidR="007778FB">
        <w:rPr>
          <w:rFonts w:ascii="3DS V2" w:hAnsi="3DS V2" w:cs="Arial"/>
          <w:sz w:val="24"/>
          <w:szCs w:val="24"/>
        </w:rPr>
        <w:t>l’endroit où</w:t>
      </w:r>
      <w:r w:rsidR="00F10A4D" w:rsidRPr="00F10A4D">
        <w:rPr>
          <w:rFonts w:ascii="3DS V2" w:hAnsi="3DS V2" w:cs="Arial"/>
          <w:sz w:val="24"/>
          <w:szCs w:val="24"/>
        </w:rPr>
        <w:t xml:space="preserve"> ils seront placés dans l’environnement physique du système</w:t>
      </w:r>
      <w:r w:rsidR="0038601B">
        <w:rPr>
          <w:rFonts w:ascii="3DS V2" w:hAnsi="3DS V2" w:cs="Arial"/>
          <w:sz w:val="24"/>
          <w:szCs w:val="24"/>
        </w:rPr>
        <w:t xml:space="preserve">, </w:t>
      </w:r>
      <w:r w:rsidR="00F10A4D" w:rsidRPr="00F10A4D">
        <w:rPr>
          <w:rFonts w:ascii="3DS V2" w:hAnsi="3DS V2" w:cs="Arial"/>
          <w:sz w:val="24"/>
          <w:szCs w:val="24"/>
        </w:rPr>
        <w:t xml:space="preserve">en tenant compte de </w:t>
      </w:r>
      <w:r w:rsidR="00A56661">
        <w:rPr>
          <w:rFonts w:ascii="3DS V2" w:hAnsi="3DS V2" w:cs="Arial"/>
          <w:sz w:val="24"/>
          <w:szCs w:val="24"/>
        </w:rPr>
        <w:t>sa topologie 3D</w:t>
      </w:r>
      <w:r w:rsidR="00F10A4D" w:rsidRPr="00F10A4D">
        <w:rPr>
          <w:rFonts w:ascii="3DS V2" w:hAnsi="3DS V2" w:cs="Arial"/>
          <w:sz w:val="24"/>
          <w:szCs w:val="24"/>
        </w:rPr>
        <w:t>.</w:t>
      </w:r>
    </w:p>
    <w:p w14:paraId="109B43C8" w14:textId="6497B31A" w:rsidR="00C10137" w:rsidRPr="00EE20D7" w:rsidRDefault="0042481A" w:rsidP="00EE20D7">
      <w:pPr>
        <w:spacing w:line="240" w:lineRule="auto"/>
        <w:rPr>
          <w:rFonts w:ascii="3DS V2" w:hAnsi="3DS V2" w:cs="Arial"/>
          <w:sz w:val="24"/>
          <w:szCs w:val="24"/>
        </w:rPr>
      </w:pPr>
      <w:r>
        <w:rPr>
          <w:rFonts w:ascii="3DS V2" w:hAnsi="3DS V2" w:cs="Arial"/>
          <w:sz w:val="24"/>
          <w:szCs w:val="24"/>
        </w:rPr>
        <w:t xml:space="preserve">En pratique, </w:t>
      </w:r>
      <w:r w:rsidR="00217810">
        <w:rPr>
          <w:rFonts w:ascii="3DS V2" w:hAnsi="3DS V2" w:cs="Arial"/>
          <w:sz w:val="24"/>
          <w:szCs w:val="24"/>
        </w:rPr>
        <w:t>cette transition est</w:t>
      </w:r>
      <w:r w:rsidR="00BA7384" w:rsidRPr="00747E70">
        <w:rPr>
          <w:rFonts w:ascii="3DS V2" w:hAnsi="3DS V2" w:cs="Arial"/>
          <w:sz w:val="24"/>
          <w:szCs w:val="24"/>
        </w:rPr>
        <w:t xml:space="preserve"> un véritable défi</w:t>
      </w:r>
      <w:r w:rsidR="00930197">
        <w:rPr>
          <w:rFonts w:ascii="3DS V2" w:hAnsi="3DS V2" w:cs="Arial"/>
          <w:sz w:val="24"/>
          <w:szCs w:val="24"/>
        </w:rPr>
        <w:t>,</w:t>
      </w:r>
      <w:r w:rsidR="00BA7384" w:rsidRPr="00747E70">
        <w:rPr>
          <w:rFonts w:ascii="3DS V2" w:hAnsi="3DS V2" w:cs="Arial"/>
          <w:sz w:val="24"/>
          <w:szCs w:val="24"/>
        </w:rPr>
        <w:t xml:space="preserve"> car </w:t>
      </w:r>
      <w:r w:rsidR="00EE20D7" w:rsidRPr="00EE20D7">
        <w:rPr>
          <w:rFonts w:ascii="3DS V2" w:hAnsi="3DS V2" w:cs="Arial"/>
          <w:sz w:val="24"/>
          <w:szCs w:val="24"/>
        </w:rPr>
        <w:t xml:space="preserve">il est nécessaire de positionner tous les éléments électriques de manière à respecter </w:t>
      </w:r>
      <w:r w:rsidR="00C90065">
        <w:rPr>
          <w:rFonts w:ascii="3DS V2" w:hAnsi="3DS V2" w:cs="Arial"/>
          <w:sz w:val="24"/>
          <w:szCs w:val="24"/>
        </w:rPr>
        <w:t>l’ensemble des</w:t>
      </w:r>
      <w:r w:rsidR="00EE20D7" w:rsidRPr="00EE20D7">
        <w:rPr>
          <w:rFonts w:ascii="3DS V2" w:hAnsi="3DS V2" w:cs="Arial"/>
          <w:sz w:val="24"/>
          <w:szCs w:val="24"/>
        </w:rPr>
        <w:t xml:space="preserve"> contraintes techniques</w:t>
      </w:r>
      <w:r w:rsidR="00EE20D7">
        <w:rPr>
          <w:rFonts w:ascii="3DS V2" w:hAnsi="3DS V2" w:cs="Arial"/>
          <w:sz w:val="24"/>
          <w:szCs w:val="24"/>
        </w:rPr>
        <w:t>.</w:t>
      </w:r>
    </w:p>
    <w:p w14:paraId="49BC82BA" w14:textId="40DA4524" w:rsidR="008619C1" w:rsidRDefault="008619C1" w:rsidP="008619C1">
      <w:pPr>
        <w:keepNext/>
        <w:spacing w:line="240" w:lineRule="auto"/>
      </w:pPr>
      <w:r>
        <w:rPr>
          <w:rFonts w:ascii="3DS V2" w:hAnsi="3DS V2" w:cs="Arial"/>
          <w:noProof/>
          <w:sz w:val="24"/>
          <w:szCs w:val="24"/>
        </w:rPr>
        <w:drawing>
          <wp:inline distT="0" distB="0" distL="0" distR="0" wp14:anchorId="18F68166" wp14:editId="3ABAE3DA">
            <wp:extent cx="5685183" cy="1574358"/>
            <wp:effectExtent l="0" t="0" r="0" b="698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8">
                      <a:extLst>
                        <a:ext uri="{28A0092B-C50C-407E-A947-70E740481C1C}">
                          <a14:useLocalDpi xmlns:a14="http://schemas.microsoft.com/office/drawing/2010/main" val="0"/>
                        </a:ext>
                      </a:extLst>
                    </a:blip>
                    <a:srcRect r="742" b="9942"/>
                    <a:stretch/>
                  </pic:blipFill>
                  <pic:spPr bwMode="auto">
                    <a:xfrm>
                      <a:off x="0" y="0"/>
                      <a:ext cx="5685183" cy="1574358"/>
                    </a:xfrm>
                    <a:prstGeom prst="rect">
                      <a:avLst/>
                    </a:prstGeom>
                    <a:noFill/>
                    <a:ln>
                      <a:noFill/>
                    </a:ln>
                    <a:extLst>
                      <a:ext uri="{53640926-AAD7-44D8-BBD7-CCE9431645EC}">
                        <a14:shadowObscured xmlns:a14="http://schemas.microsoft.com/office/drawing/2010/main"/>
                      </a:ext>
                    </a:extLst>
                  </pic:spPr>
                </pic:pic>
              </a:graphicData>
            </a:graphic>
          </wp:inline>
        </w:drawing>
      </w:r>
    </w:p>
    <w:p w14:paraId="19BA5ED9" w14:textId="227D7CCC" w:rsidR="00C91489" w:rsidRDefault="008619C1" w:rsidP="008619C1">
      <w:pPr>
        <w:pStyle w:val="Lgende"/>
        <w:jc w:val="center"/>
        <w:rPr>
          <w:rFonts w:ascii="3DS V2" w:hAnsi="3DS V2" w:cs="Arial"/>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7</w:t>
      </w:r>
      <w:r w:rsidR="00675F3D">
        <w:rPr>
          <w:noProof/>
        </w:rPr>
        <w:fldChar w:fldCharType="end"/>
      </w:r>
      <w:r>
        <w:t xml:space="preserve"> : Exemple de routage dans un hélicoptère</w:t>
      </w:r>
      <w:r w:rsidR="005F0FBE">
        <w:t xml:space="preserve"> /</w:t>
      </w:r>
      <w:r>
        <w:t xml:space="preserve"> une voiture</w:t>
      </w:r>
    </w:p>
    <w:p w14:paraId="3D1C453C" w14:textId="286BE76E" w:rsidR="00A5518D" w:rsidRDefault="0039763F" w:rsidP="00A5518D">
      <w:pPr>
        <w:spacing w:line="240" w:lineRule="auto"/>
        <w:rPr>
          <w:rFonts w:ascii="3DS V2" w:hAnsi="3DS V2" w:cs="Arial"/>
          <w:noProof/>
          <w:sz w:val="24"/>
          <w:szCs w:val="24"/>
        </w:rPr>
      </w:pPr>
      <w:r w:rsidRPr="00747E70">
        <w:rPr>
          <w:rFonts w:ascii="3DS V2" w:hAnsi="3DS V2" w:cs="Arial"/>
          <w:sz w:val="24"/>
          <w:szCs w:val="24"/>
        </w:rPr>
        <w:t xml:space="preserve">Dans ce contexte, </w:t>
      </w:r>
      <w:r w:rsidR="00FE6AC5" w:rsidRPr="00747E70">
        <w:rPr>
          <w:rFonts w:ascii="3DS V2" w:hAnsi="3DS V2" w:cs="Arial"/>
          <w:sz w:val="24"/>
          <w:szCs w:val="24"/>
        </w:rPr>
        <w:t>l’</w:t>
      </w:r>
      <w:r w:rsidR="00DF23F4" w:rsidRPr="00747E70">
        <w:rPr>
          <w:rFonts w:ascii="3DS V2" w:hAnsi="3DS V2" w:cs="Arial"/>
          <w:sz w:val="24"/>
          <w:szCs w:val="24"/>
        </w:rPr>
        <w:t xml:space="preserve">équipe de </w:t>
      </w:r>
      <w:r w:rsidR="00C6116D" w:rsidRPr="009D4812">
        <w:rPr>
          <w:rFonts w:ascii="3DS V2" w:hAnsi="3DS V2" w:cs="Arial"/>
          <w:sz w:val="24"/>
          <w:szCs w:val="24"/>
        </w:rPr>
        <w:t xml:space="preserve">CATIA </w:t>
      </w:r>
      <w:proofErr w:type="spellStart"/>
      <w:r w:rsidR="00C6116D" w:rsidRPr="009D4812">
        <w:rPr>
          <w:rFonts w:ascii="3DS V2" w:hAnsi="3DS V2" w:cs="Arial"/>
          <w:sz w:val="24"/>
          <w:szCs w:val="24"/>
        </w:rPr>
        <w:t>Electrical</w:t>
      </w:r>
      <w:proofErr w:type="spellEnd"/>
      <w:r w:rsidR="00C6116D" w:rsidRPr="009D4812">
        <w:rPr>
          <w:rFonts w:ascii="3DS V2" w:hAnsi="3DS V2" w:cs="Arial"/>
          <w:sz w:val="24"/>
          <w:szCs w:val="24"/>
        </w:rPr>
        <w:t xml:space="preserve"> System Design</w:t>
      </w:r>
      <w:r w:rsidR="00C6116D" w:rsidRPr="00747E70">
        <w:rPr>
          <w:rFonts w:ascii="3DS V2" w:hAnsi="3DS V2" w:cs="Arial"/>
          <w:sz w:val="24"/>
          <w:szCs w:val="24"/>
        </w:rPr>
        <w:t xml:space="preserve"> </w:t>
      </w:r>
      <w:r w:rsidRPr="00747E70">
        <w:rPr>
          <w:rFonts w:ascii="3DS V2" w:hAnsi="3DS V2" w:cs="Arial"/>
          <w:sz w:val="24"/>
          <w:szCs w:val="24"/>
        </w:rPr>
        <w:t xml:space="preserve">propose </w:t>
      </w:r>
      <w:r w:rsidR="00F4315E" w:rsidRPr="00747E70">
        <w:rPr>
          <w:rFonts w:ascii="3DS V2" w:hAnsi="3DS V2" w:cs="Arial"/>
          <w:sz w:val="24"/>
          <w:szCs w:val="24"/>
        </w:rPr>
        <w:t>un</w:t>
      </w:r>
      <w:r w:rsidR="00F4315E">
        <w:rPr>
          <w:rFonts w:ascii="3DS V2" w:hAnsi="3DS V2" w:cs="Arial"/>
          <w:sz w:val="24"/>
          <w:szCs w:val="24"/>
        </w:rPr>
        <w:t xml:space="preserve"> outil </w:t>
      </w:r>
      <w:r w:rsidR="00F4315E" w:rsidRPr="00747E70">
        <w:rPr>
          <w:rFonts w:ascii="3DS V2" w:hAnsi="3DS V2" w:cs="Arial"/>
          <w:sz w:val="24"/>
          <w:szCs w:val="24"/>
        </w:rPr>
        <w:t>innovant</w:t>
      </w:r>
      <w:r w:rsidR="0021021F">
        <w:rPr>
          <w:rFonts w:ascii="3DS V2" w:hAnsi="3DS V2" w:cs="Arial"/>
          <w:sz w:val="24"/>
          <w:szCs w:val="24"/>
        </w:rPr>
        <w:t xml:space="preserve"> </w:t>
      </w:r>
      <w:r w:rsidR="009A2A95">
        <w:rPr>
          <w:rFonts w:ascii="3DS V2" w:hAnsi="3DS V2" w:cs="Arial"/>
          <w:sz w:val="24"/>
          <w:szCs w:val="24"/>
        </w:rPr>
        <w:t xml:space="preserve">et puissant </w:t>
      </w:r>
      <w:r w:rsidR="0021021F">
        <w:rPr>
          <w:rFonts w:ascii="3DS V2" w:hAnsi="3DS V2" w:cs="Arial"/>
          <w:sz w:val="24"/>
          <w:szCs w:val="24"/>
        </w:rPr>
        <w:t xml:space="preserve">pour ce processus : </w:t>
      </w:r>
      <w:r w:rsidR="001F5C48">
        <w:rPr>
          <w:rFonts w:ascii="3DS V2" w:hAnsi="3DS V2" w:cs="Arial"/>
          <w:sz w:val="24"/>
          <w:szCs w:val="24"/>
        </w:rPr>
        <w:t xml:space="preserve">le </w:t>
      </w:r>
      <w:r w:rsidR="00893C05">
        <w:rPr>
          <w:rFonts w:ascii="3DS V2" w:hAnsi="3DS V2" w:cs="Arial"/>
          <w:sz w:val="24"/>
          <w:szCs w:val="24"/>
        </w:rPr>
        <w:t>« </w:t>
      </w:r>
      <w:r w:rsidR="0021021F" w:rsidRPr="00A3264B">
        <w:rPr>
          <w:rFonts w:ascii="3DS V2" w:hAnsi="3DS V2" w:cs="Arial"/>
          <w:b/>
          <w:bCs/>
          <w:sz w:val="24"/>
          <w:szCs w:val="24"/>
        </w:rPr>
        <w:t>Net To Wire</w:t>
      </w:r>
      <w:r w:rsidR="00893C05">
        <w:rPr>
          <w:rFonts w:ascii="3DS V2" w:hAnsi="3DS V2" w:cs="Arial"/>
          <w:sz w:val="24"/>
          <w:szCs w:val="24"/>
        </w:rPr>
        <w:t> »</w:t>
      </w:r>
      <w:r w:rsidR="0021021F">
        <w:rPr>
          <w:rFonts w:ascii="3DS V2" w:hAnsi="3DS V2" w:cs="Arial"/>
          <w:sz w:val="24"/>
          <w:szCs w:val="24"/>
        </w:rPr>
        <w:t xml:space="preserve">. </w:t>
      </w:r>
      <w:r w:rsidR="00FC4566">
        <w:rPr>
          <w:rFonts w:ascii="3DS V2" w:hAnsi="3DS V2" w:cs="Arial"/>
          <w:sz w:val="24"/>
          <w:szCs w:val="24"/>
        </w:rPr>
        <w:t>Il transforme un Net Diagram</w:t>
      </w:r>
      <w:r w:rsidR="001623C3">
        <w:rPr>
          <w:rFonts w:ascii="3DS V2" w:hAnsi="3DS V2" w:cs="Arial"/>
          <w:sz w:val="24"/>
          <w:szCs w:val="24"/>
        </w:rPr>
        <w:t xml:space="preserve"> </w:t>
      </w:r>
      <w:r w:rsidR="00247B3B">
        <w:rPr>
          <w:rFonts w:ascii="3DS V2" w:hAnsi="3DS V2" w:cs="Arial"/>
          <w:sz w:val="24"/>
          <w:szCs w:val="24"/>
        </w:rPr>
        <w:t>en</w:t>
      </w:r>
      <w:r w:rsidR="00FC4566">
        <w:rPr>
          <w:rFonts w:ascii="3DS V2" w:hAnsi="3DS V2" w:cs="Arial"/>
          <w:sz w:val="24"/>
          <w:szCs w:val="24"/>
        </w:rPr>
        <w:t xml:space="preserve"> un </w:t>
      </w:r>
      <w:proofErr w:type="spellStart"/>
      <w:r w:rsidR="00FC4566" w:rsidRPr="0040636C">
        <w:rPr>
          <w:rFonts w:ascii="3DS V2" w:hAnsi="3DS V2" w:cs="Arial"/>
          <w:sz w:val="24"/>
          <w:szCs w:val="24"/>
        </w:rPr>
        <w:t>Wiring</w:t>
      </w:r>
      <w:proofErr w:type="spellEnd"/>
      <w:r w:rsidR="00FC4566" w:rsidRPr="0040636C">
        <w:rPr>
          <w:rFonts w:ascii="3DS V2" w:hAnsi="3DS V2" w:cs="Arial"/>
          <w:sz w:val="24"/>
          <w:szCs w:val="24"/>
        </w:rPr>
        <w:t xml:space="preserve"> Diagram</w:t>
      </w:r>
      <w:r w:rsidR="00FC4566">
        <w:rPr>
          <w:rFonts w:ascii="3DS V2" w:hAnsi="3DS V2" w:cs="Arial"/>
          <w:sz w:val="24"/>
          <w:szCs w:val="24"/>
        </w:rPr>
        <w:t xml:space="preserve">, </w:t>
      </w:r>
      <w:r w:rsidR="00E71C04">
        <w:rPr>
          <w:rFonts w:ascii="3DS V2" w:hAnsi="3DS V2" w:cs="Arial"/>
          <w:sz w:val="24"/>
          <w:szCs w:val="24"/>
        </w:rPr>
        <w:t xml:space="preserve">donc </w:t>
      </w:r>
      <w:r w:rsidR="00FC4566">
        <w:rPr>
          <w:rFonts w:ascii="3DS V2" w:hAnsi="3DS V2" w:cs="Arial"/>
          <w:sz w:val="24"/>
          <w:szCs w:val="24"/>
        </w:rPr>
        <w:t>un</w:t>
      </w:r>
      <w:r w:rsidR="00E71C04">
        <w:rPr>
          <w:rFonts w:ascii="3DS V2" w:hAnsi="3DS V2" w:cs="Arial"/>
          <w:sz w:val="24"/>
          <w:szCs w:val="24"/>
        </w:rPr>
        <w:t>e</w:t>
      </w:r>
      <w:r w:rsidR="00FC4566">
        <w:rPr>
          <w:rFonts w:ascii="3DS V2" w:hAnsi="3DS V2" w:cs="Arial"/>
          <w:sz w:val="24"/>
          <w:szCs w:val="24"/>
        </w:rPr>
        <w:t xml:space="preserve"> définition semi-physique qui détaille les composants intermédiaire et </w:t>
      </w:r>
      <w:r w:rsidR="00B70396">
        <w:rPr>
          <w:rFonts w:ascii="3DS V2" w:hAnsi="3DS V2" w:cs="Arial"/>
          <w:sz w:val="24"/>
          <w:szCs w:val="24"/>
        </w:rPr>
        <w:t xml:space="preserve">en fonction de </w:t>
      </w:r>
      <w:r w:rsidR="00FC4566">
        <w:rPr>
          <w:rFonts w:ascii="3DS V2" w:hAnsi="3DS V2" w:cs="Arial"/>
          <w:sz w:val="24"/>
          <w:szCs w:val="24"/>
        </w:rPr>
        <w:t>la topologie 3D.</w:t>
      </w:r>
      <w:r w:rsidR="00E22D53" w:rsidRPr="00E22D53">
        <w:rPr>
          <w:rFonts w:ascii="3DS V2" w:hAnsi="3DS V2" w:cs="Arial"/>
          <w:noProof/>
          <w:sz w:val="24"/>
          <w:szCs w:val="24"/>
        </w:rPr>
        <w:t xml:space="preserve"> </w:t>
      </w:r>
    </w:p>
    <w:p w14:paraId="4790AC71" w14:textId="77777777" w:rsidR="00A53520" w:rsidRDefault="00A53520" w:rsidP="00A5518D">
      <w:pPr>
        <w:spacing w:line="240" w:lineRule="auto"/>
        <w:rPr>
          <w:rFonts w:ascii="3DS V2" w:hAnsi="3DS V2" w:cs="Arial"/>
          <w:noProof/>
          <w:sz w:val="24"/>
          <w:szCs w:val="24"/>
        </w:rPr>
      </w:pPr>
    </w:p>
    <w:p w14:paraId="23111502" w14:textId="3713B15B" w:rsidR="00F465E2" w:rsidRPr="00E22D53" w:rsidRDefault="00E22D53" w:rsidP="00A5518D">
      <w:pPr>
        <w:spacing w:line="240" w:lineRule="auto"/>
        <w:rPr>
          <w:rFonts w:ascii="3DS V2" w:hAnsi="3DS V2" w:cs="Arial"/>
          <w:sz w:val="24"/>
          <w:szCs w:val="24"/>
        </w:rPr>
      </w:pPr>
      <w:r>
        <w:rPr>
          <w:rFonts w:ascii="3DS V2" w:hAnsi="3DS V2" w:cs="Arial"/>
          <w:noProof/>
          <w:sz w:val="24"/>
          <w:szCs w:val="24"/>
        </w:rPr>
        <w:drawing>
          <wp:inline distT="0" distB="0" distL="0" distR="0" wp14:anchorId="6EFF0DCF" wp14:editId="35657BC0">
            <wp:extent cx="6000378" cy="3021495"/>
            <wp:effectExtent l="0" t="0" r="635" b="762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0601" cy="3031679"/>
                    </a:xfrm>
                    <a:prstGeom prst="rect">
                      <a:avLst/>
                    </a:prstGeom>
                    <a:noFill/>
                    <a:ln>
                      <a:noFill/>
                    </a:ln>
                  </pic:spPr>
                </pic:pic>
              </a:graphicData>
            </a:graphic>
          </wp:inline>
        </w:drawing>
      </w:r>
    </w:p>
    <w:p w14:paraId="052F2983" w14:textId="2042E67B" w:rsidR="00E22D53" w:rsidRDefault="00A5518D">
      <w:pPr>
        <w:rPr>
          <w:rFonts w:ascii="3DS V2" w:eastAsiaTheme="majorEastAsia" w:hAnsi="3DS V2" w:cstheme="majorBidi"/>
          <w:b/>
          <w:bCs/>
          <w:color w:val="005386"/>
          <w:sz w:val="32"/>
          <w:szCs w:val="32"/>
        </w:rPr>
      </w:pPr>
      <w:r>
        <w:rPr>
          <w:noProof/>
        </w:rPr>
        <mc:AlternateContent>
          <mc:Choice Requires="wps">
            <w:drawing>
              <wp:anchor distT="0" distB="0" distL="114300" distR="114300" simplePos="0" relativeHeight="251722240" behindDoc="0" locked="0" layoutInCell="1" allowOverlap="1" wp14:anchorId="181A02B2" wp14:editId="4190CC1C">
                <wp:simplePos x="0" y="0"/>
                <wp:positionH relativeFrom="margin">
                  <wp:align>center</wp:align>
                </wp:positionH>
                <wp:positionV relativeFrom="paragraph">
                  <wp:posOffset>248036</wp:posOffset>
                </wp:positionV>
                <wp:extent cx="6758305" cy="635"/>
                <wp:effectExtent l="0" t="0" r="4445" b="8255"/>
                <wp:wrapSquare wrapText="bothSides"/>
                <wp:docPr id="55" name="Zone de texte 55"/>
                <wp:cNvGraphicFramePr/>
                <a:graphic xmlns:a="http://schemas.openxmlformats.org/drawingml/2006/main">
                  <a:graphicData uri="http://schemas.microsoft.com/office/word/2010/wordprocessingShape">
                    <wps:wsp>
                      <wps:cNvSpPr txBox="1"/>
                      <wps:spPr>
                        <a:xfrm>
                          <a:off x="0" y="0"/>
                          <a:ext cx="6758305" cy="635"/>
                        </a:xfrm>
                        <a:prstGeom prst="rect">
                          <a:avLst/>
                        </a:prstGeom>
                        <a:solidFill>
                          <a:prstClr val="white"/>
                        </a:solidFill>
                        <a:ln>
                          <a:noFill/>
                        </a:ln>
                      </wps:spPr>
                      <wps:txbx>
                        <w:txbxContent>
                          <w:p w14:paraId="29092EC7" w14:textId="3DE982D0" w:rsidR="00F465E2" w:rsidRPr="009E52BC" w:rsidRDefault="00F465E2" w:rsidP="00F465E2">
                            <w:pPr>
                              <w:pStyle w:val="Lgende"/>
                              <w:jc w:val="center"/>
                              <w:rPr>
                                <w:rFonts w:ascii="3DS V2" w:hAnsi="3DS V2" w:cs="Arial"/>
                                <w:noProof/>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8</w:t>
                            </w:r>
                            <w:r w:rsidR="00675F3D">
                              <w:rPr>
                                <w:noProof/>
                              </w:rPr>
                              <w:fldChar w:fldCharType="end"/>
                            </w:r>
                            <w:r>
                              <w:t xml:space="preserve"> : Position stratégique dans le cycle de </w:t>
                            </w:r>
                            <w:r w:rsidRPr="00CB0D6C">
                              <w:t>développement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A02B2" id="Zone de texte 55" o:spid="_x0000_s1029" type="#_x0000_t202" style="position:absolute;margin-left:0;margin-top:19.55pt;width:532.15pt;height:.05pt;z-index:251722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" stroked="f">
                <v:textbox style="mso-fit-shape-to-text:t" inset="0,0,0,0">
                  <w:txbxContent>
                    <w:p w14:paraId="29092EC7" w14:textId="3DE982D0" w:rsidR="00F465E2" w:rsidRPr="009E52BC" w:rsidRDefault="00F465E2" w:rsidP="00F465E2">
                      <w:pPr>
                        <w:pStyle w:val="Lgende"/>
                        <w:jc w:val="center"/>
                        <w:rPr>
                          <w:rFonts w:ascii="3DS V2" w:hAnsi="3DS V2" w:cs="Arial"/>
                          <w:noProof/>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8</w:t>
                      </w:r>
                      <w:r w:rsidR="00675F3D">
                        <w:rPr>
                          <w:noProof/>
                        </w:rPr>
                        <w:fldChar w:fldCharType="end"/>
                      </w:r>
                      <w:r>
                        <w:t xml:space="preserve"> : Position stratégique dans le cycle de </w:t>
                      </w:r>
                      <w:r w:rsidRPr="00CB0D6C">
                        <w:t>développement</w:t>
                      </w:r>
                    </w:p>
                  </w:txbxContent>
                </v:textbox>
                <w10:wrap type="square" anchorx="margin"/>
              </v:shape>
            </w:pict>
          </mc:Fallback>
        </mc:AlternateContent>
      </w:r>
      <w:r w:rsidR="00E22D53">
        <w:rPr>
          <w:rFonts w:ascii="3DS V2" w:hAnsi="3DS V2"/>
          <w:sz w:val="32"/>
          <w:szCs w:val="32"/>
        </w:rPr>
        <w:br w:type="page"/>
      </w:r>
    </w:p>
    <w:p w14:paraId="10C93304" w14:textId="76EFE0AA" w:rsidR="00FC4566" w:rsidRPr="003A3E6E" w:rsidRDefault="00983C42" w:rsidP="00FC4566">
      <w:pPr>
        <w:pStyle w:val="Titre3"/>
        <w:rPr>
          <w:rFonts w:ascii="3DS V2" w:hAnsi="3DS V2"/>
          <w:sz w:val="32"/>
          <w:szCs w:val="32"/>
        </w:rPr>
      </w:pPr>
      <w:bookmarkStart w:id="23" w:name="_Toc204887638"/>
      <w:r>
        <w:rPr>
          <w:rFonts w:ascii="3DS V2" w:hAnsi="3DS V2"/>
          <w:sz w:val="32"/>
          <w:szCs w:val="32"/>
        </w:rPr>
        <w:lastRenderedPageBreak/>
        <w:t>Connecteur</w:t>
      </w:r>
      <w:r w:rsidR="00F465E2">
        <w:rPr>
          <w:rFonts w:ascii="3DS V2" w:hAnsi="3DS V2"/>
          <w:sz w:val="32"/>
          <w:szCs w:val="32"/>
        </w:rPr>
        <w:t xml:space="preserve"> de coupure et branchement des câbles</w:t>
      </w:r>
      <w:bookmarkEnd w:id="23"/>
    </w:p>
    <w:p w14:paraId="59F89E66" w14:textId="59ECD574" w:rsidR="00C96EC6" w:rsidRDefault="00E07717" w:rsidP="007D290B">
      <w:pPr>
        <w:spacing w:line="240" w:lineRule="auto"/>
        <w:rPr>
          <w:rFonts w:ascii="3DS V2" w:hAnsi="3DS V2" w:cs="Arial"/>
          <w:sz w:val="24"/>
          <w:szCs w:val="24"/>
        </w:rPr>
      </w:pPr>
      <w:r>
        <w:rPr>
          <w:rFonts w:ascii="3DS V2" w:hAnsi="3DS V2" w:cs="Arial"/>
          <w:noProof/>
          <w:sz w:val="24"/>
          <w:szCs w:val="24"/>
        </w:rPr>
        <w:drawing>
          <wp:anchor distT="0" distB="0" distL="114300" distR="114300" simplePos="0" relativeHeight="251724288" behindDoc="0" locked="0" layoutInCell="1" allowOverlap="1" wp14:anchorId="6071CE90" wp14:editId="02A2F28C">
            <wp:simplePos x="0" y="0"/>
            <wp:positionH relativeFrom="margin">
              <wp:align>center</wp:align>
            </wp:positionH>
            <wp:positionV relativeFrom="paragraph">
              <wp:posOffset>384226</wp:posOffset>
            </wp:positionV>
            <wp:extent cx="6212205" cy="1793875"/>
            <wp:effectExtent l="0" t="0" r="0" b="0"/>
            <wp:wrapSquare wrapText="bothSides"/>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0">
                      <a:extLst>
                        <a:ext uri="{28A0092B-C50C-407E-A947-70E740481C1C}">
                          <a14:useLocalDpi xmlns:a14="http://schemas.microsoft.com/office/drawing/2010/main" val="0"/>
                        </a:ext>
                      </a:extLst>
                    </a:blip>
                    <a:srcRect l="61742" t="57811" r="19" b="19787"/>
                    <a:stretch/>
                  </pic:blipFill>
                  <pic:spPr bwMode="auto">
                    <a:xfrm>
                      <a:off x="0" y="0"/>
                      <a:ext cx="6212205" cy="1793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6EC6">
        <w:rPr>
          <w:noProof/>
        </w:rPr>
        <mc:AlternateContent>
          <mc:Choice Requires="wps">
            <w:drawing>
              <wp:anchor distT="0" distB="0" distL="114300" distR="114300" simplePos="0" relativeHeight="251727360" behindDoc="0" locked="0" layoutInCell="1" allowOverlap="1" wp14:anchorId="6C326E0C" wp14:editId="27E0503A">
                <wp:simplePos x="0" y="0"/>
                <wp:positionH relativeFrom="column">
                  <wp:posOffset>3288665</wp:posOffset>
                </wp:positionH>
                <wp:positionV relativeFrom="paragraph">
                  <wp:posOffset>406400</wp:posOffset>
                </wp:positionV>
                <wp:extent cx="1132205" cy="1159510"/>
                <wp:effectExtent l="0" t="0" r="10795" b="21590"/>
                <wp:wrapNone/>
                <wp:docPr id="59" name="Ellipse 59"/>
                <wp:cNvGraphicFramePr/>
                <a:graphic xmlns:a="http://schemas.openxmlformats.org/drawingml/2006/main">
                  <a:graphicData uri="http://schemas.microsoft.com/office/word/2010/wordprocessingShape">
                    <wps:wsp>
                      <wps:cNvSpPr/>
                      <wps:spPr>
                        <a:xfrm>
                          <a:off x="0" y="0"/>
                          <a:ext cx="1132205" cy="1159510"/>
                        </a:xfrm>
                        <a:prstGeom prst="ellipse">
                          <a:avLst/>
                        </a:prstGeom>
                        <a:no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76645E" id="Ellipse 59" o:spid="_x0000_s1026" style="position:absolute;margin-left:258.95pt;margin-top:32pt;width:89.15pt;height:91.3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" filled="f" strokecolor="#da291c [3214]" strokeweight="2pt"/>
            </w:pict>
          </mc:Fallback>
        </mc:AlternateContent>
      </w:r>
      <w:r w:rsidR="00C96EC6" w:rsidRPr="00E24780">
        <w:rPr>
          <w:rFonts w:ascii="3DS V2" w:hAnsi="3DS V2" w:cs="Arial"/>
          <w:noProof/>
          <w:sz w:val="24"/>
          <w:szCs w:val="24"/>
        </w:rPr>
        <mc:AlternateContent>
          <mc:Choice Requires="wps">
            <w:drawing>
              <wp:anchor distT="45720" distB="45720" distL="114300" distR="114300" simplePos="0" relativeHeight="251729408" behindDoc="0" locked="0" layoutInCell="1" allowOverlap="1" wp14:anchorId="7930B7B7" wp14:editId="48F00AFE">
                <wp:simplePos x="0" y="0"/>
                <wp:positionH relativeFrom="column">
                  <wp:posOffset>3832860</wp:posOffset>
                </wp:positionH>
                <wp:positionV relativeFrom="paragraph">
                  <wp:posOffset>1840230</wp:posOffset>
                </wp:positionV>
                <wp:extent cx="1411605" cy="226695"/>
                <wp:effectExtent l="0" t="0" r="17145" b="209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226695"/>
                        </a:xfrm>
                        <a:prstGeom prst="rect">
                          <a:avLst/>
                        </a:prstGeom>
                        <a:solidFill>
                          <a:srgbClr val="FFFFFF"/>
                        </a:solidFill>
                        <a:ln w="9525">
                          <a:solidFill>
                            <a:srgbClr val="000000"/>
                          </a:solidFill>
                          <a:miter lim="800000"/>
                          <a:headEnd/>
                          <a:tailEnd/>
                        </a:ln>
                      </wps:spPr>
                      <wps:txb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0B7B7" id="Zone de texte 2" o:spid="_x0000_s1030" type="#_x0000_t202" style="position:absolute;margin-left:301.8pt;margin-top:144.9pt;width:111.15pt;height:17.85pt;z-index:25172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">
                <v:textbo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v:textbox>
                <w10:wrap type="square"/>
              </v:shape>
            </w:pict>
          </mc:Fallback>
        </mc:AlternateContent>
      </w:r>
      <w:r w:rsidR="00C96EC6">
        <w:rPr>
          <w:rFonts w:ascii="3DS V2" w:hAnsi="3DS V2" w:cs="Arial"/>
          <w:noProof/>
          <w:sz w:val="24"/>
          <w:szCs w:val="24"/>
        </w:rPr>
        <mc:AlternateContent>
          <mc:Choice Requires="wps">
            <w:drawing>
              <wp:anchor distT="0" distB="0" distL="114300" distR="114300" simplePos="0" relativeHeight="251730432" behindDoc="0" locked="0" layoutInCell="1" allowOverlap="1" wp14:anchorId="6B5A938A" wp14:editId="7CC854E1">
                <wp:simplePos x="0" y="0"/>
                <wp:positionH relativeFrom="column">
                  <wp:posOffset>4030345</wp:posOffset>
                </wp:positionH>
                <wp:positionV relativeFrom="paragraph">
                  <wp:posOffset>1467485</wp:posOffset>
                </wp:positionV>
                <wp:extent cx="408940" cy="401955"/>
                <wp:effectExtent l="57150" t="38100" r="67310" b="93345"/>
                <wp:wrapNone/>
                <wp:docPr id="61" name="Connecteur droit 61"/>
                <wp:cNvGraphicFramePr/>
                <a:graphic xmlns:a="http://schemas.openxmlformats.org/drawingml/2006/main">
                  <a:graphicData uri="http://schemas.microsoft.com/office/word/2010/wordprocessingShape">
                    <wps:wsp>
                      <wps:cNvCnPr/>
                      <wps:spPr>
                        <a:xfrm>
                          <a:off x="0" y="0"/>
                          <a:ext cx="408940" cy="401955"/>
                        </a:xfrm>
                        <a:prstGeom prst="line">
                          <a:avLst/>
                        </a:prstGeom>
                        <a:ln>
                          <a:solidFill>
                            <a:schemeClr val="bg2"/>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E3A00B" id="Connecteur droit 61"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35pt,115.55pt" to="349.55pt,1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" strokecolor="#da291c [3214]" strokeweight="3pt">
                <v:shadow on="t" color="black" opacity="22937f" origin=",.5" offset="0,.63889mm"/>
              </v:line>
            </w:pict>
          </mc:Fallback>
        </mc:AlternateContent>
      </w:r>
    </w:p>
    <w:p w14:paraId="2DA54D70" w14:textId="6DC5A1EC" w:rsidR="003D75B3" w:rsidRDefault="003D75B3"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6336" behindDoc="0" locked="0" layoutInCell="1" allowOverlap="1" wp14:anchorId="10DD8AE8" wp14:editId="51E1D252">
                <wp:simplePos x="0" y="0"/>
                <wp:positionH relativeFrom="margin">
                  <wp:align>center</wp:align>
                </wp:positionH>
                <wp:positionV relativeFrom="paragraph">
                  <wp:posOffset>2063877</wp:posOffset>
                </wp:positionV>
                <wp:extent cx="6212205" cy="635"/>
                <wp:effectExtent l="0" t="0" r="0" b="8255"/>
                <wp:wrapSquare wrapText="bothSides"/>
                <wp:docPr id="58" name="Zone de texte 58"/>
                <wp:cNvGraphicFramePr/>
                <a:graphic xmlns:a="http://schemas.openxmlformats.org/drawingml/2006/main">
                  <a:graphicData uri="http://schemas.microsoft.com/office/word/2010/wordprocessingShape">
                    <wps:wsp>
                      <wps:cNvSpPr txBox="1"/>
                      <wps:spPr>
                        <a:xfrm>
                          <a:off x="0" y="0"/>
                          <a:ext cx="6212205" cy="635"/>
                        </a:xfrm>
                        <a:prstGeom prst="rect">
                          <a:avLst/>
                        </a:prstGeom>
                        <a:solidFill>
                          <a:prstClr val="white"/>
                        </a:solidFill>
                        <a:ln>
                          <a:noFill/>
                        </a:ln>
                      </wps:spPr>
                      <wps:txbx>
                        <w:txbxContent>
                          <w:p w14:paraId="6B3D5D57" w14:textId="127245A6" w:rsidR="000165B4" w:rsidRPr="0040636C" w:rsidRDefault="000165B4" w:rsidP="000165B4">
                            <w:pPr>
                              <w:pStyle w:val="Lgende"/>
                              <w:jc w:val="center"/>
                              <w:rPr>
                                <w:rFonts w:ascii="3DS V2" w:hAnsi="3DS V2" w:cs="Arial"/>
                                <w:b/>
                                <w:bCs/>
                                <w:noProof/>
                                <w:color w:val="005386"/>
                              </w:rPr>
                            </w:pPr>
                            <w:r>
                              <w:t xml:space="preserve">Figure </w:t>
                            </w:r>
                            <w:r w:rsidR="00675F3D">
                              <w:fldChar w:fldCharType="begin"/>
                            </w:r>
                            <w:r w:rsidR="00675F3D">
                              <w:instrText xml:space="preserve"> SEQ Figure \* ARABIC </w:instrText>
                            </w:r>
                            <w:r w:rsidR="00675F3D">
                              <w:fldChar w:fldCharType="separate"/>
                            </w:r>
                            <w:r w:rsidR="004D4217">
                              <w:rPr>
                                <w:noProof/>
                              </w:rPr>
                              <w:t>9</w:t>
                            </w:r>
                            <w:r w:rsidR="00675F3D">
                              <w:rPr>
                                <w:noProof/>
                              </w:rPr>
                              <w:fldChar w:fldCharType="end"/>
                            </w:r>
                            <w:r>
                              <w:t xml:space="preserve"> : </w:t>
                            </w:r>
                            <w:r w:rsidR="00852154">
                              <w:t>Connecteur</w:t>
                            </w:r>
                            <w:r>
                              <w:t xml:space="preserve"> de coupure dans le </w:t>
                            </w:r>
                            <w:proofErr w:type="spellStart"/>
                            <w:r w:rsidRPr="0040636C">
                              <w:t>Wiring</w:t>
                            </w:r>
                            <w:proofErr w:type="spellEnd"/>
                            <w:r w:rsidRPr="0040636C">
                              <w:t xml:space="preserv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D8AE8" id="Zone de texte 58" o:spid="_x0000_s1031" type="#_x0000_t202" style="position:absolute;margin-left:0;margin-top:162.5pt;width:489.15pt;height:.05pt;z-index:251726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" stroked="f">
                <v:textbox style="mso-fit-shape-to-text:t" inset="0,0,0,0">
                  <w:txbxContent>
                    <w:p w14:paraId="6B3D5D57" w14:textId="127245A6" w:rsidR="000165B4" w:rsidRPr="0040636C" w:rsidRDefault="000165B4" w:rsidP="000165B4">
                      <w:pPr>
                        <w:pStyle w:val="Lgende"/>
                        <w:jc w:val="center"/>
                        <w:rPr>
                          <w:rFonts w:ascii="3DS V2" w:hAnsi="3DS V2" w:cs="Arial"/>
                          <w:b/>
                          <w:bCs/>
                          <w:noProof/>
                          <w:color w:val="005386"/>
                        </w:rPr>
                      </w:pPr>
                      <w:r>
                        <w:t xml:space="preserve">Figure </w:t>
                      </w:r>
                      <w:r w:rsidR="00675F3D">
                        <w:fldChar w:fldCharType="begin"/>
                      </w:r>
                      <w:r w:rsidR="00675F3D">
                        <w:instrText xml:space="preserve"> SEQ Figure \* ARABIC </w:instrText>
                      </w:r>
                      <w:r w:rsidR="00675F3D">
                        <w:fldChar w:fldCharType="separate"/>
                      </w:r>
                      <w:r w:rsidR="004D4217">
                        <w:rPr>
                          <w:noProof/>
                        </w:rPr>
                        <w:t>9</w:t>
                      </w:r>
                      <w:r w:rsidR="00675F3D">
                        <w:rPr>
                          <w:noProof/>
                        </w:rPr>
                        <w:fldChar w:fldCharType="end"/>
                      </w:r>
                      <w:r>
                        <w:t xml:space="preserve"> : </w:t>
                      </w:r>
                      <w:r w:rsidR="00852154">
                        <w:t>Connecteur</w:t>
                      </w:r>
                      <w:r>
                        <w:t xml:space="preserve"> de coupure dans le </w:t>
                      </w:r>
                      <w:proofErr w:type="spellStart"/>
                      <w:r w:rsidRPr="0040636C">
                        <w:t>Wiring</w:t>
                      </w:r>
                      <w:proofErr w:type="spellEnd"/>
                      <w:r w:rsidRPr="0040636C">
                        <w:t xml:space="preserve"> Diagram</w:t>
                      </w:r>
                    </w:p>
                  </w:txbxContent>
                </v:textbox>
                <w10:wrap type="square" anchorx="margin"/>
              </v:shape>
            </w:pict>
          </mc:Fallback>
        </mc:AlternateContent>
      </w:r>
    </w:p>
    <w:p w14:paraId="5E3B11E2" w14:textId="77777777" w:rsidR="003D75B3" w:rsidRDefault="003D75B3" w:rsidP="007D290B">
      <w:pPr>
        <w:spacing w:line="240" w:lineRule="auto"/>
        <w:rPr>
          <w:rFonts w:ascii="3DS V2" w:hAnsi="3DS V2" w:cs="Arial"/>
          <w:sz w:val="24"/>
          <w:szCs w:val="24"/>
        </w:rPr>
      </w:pPr>
    </w:p>
    <w:p w14:paraId="3C973375" w14:textId="355F2D39" w:rsidR="004442A5" w:rsidRPr="00394BE1" w:rsidRDefault="00394BE1" w:rsidP="00394BE1">
      <w:pPr>
        <w:spacing w:line="240" w:lineRule="auto"/>
        <w:rPr>
          <w:rFonts w:ascii="3DS V2" w:hAnsi="3DS V2" w:cs="Arial"/>
          <w:sz w:val="24"/>
          <w:szCs w:val="24"/>
        </w:rPr>
      </w:pPr>
      <w:r w:rsidRPr="00394BE1">
        <w:rPr>
          <w:rFonts w:ascii="3DS V2" w:hAnsi="3DS V2" w:cs="Arial"/>
          <w:noProof/>
          <w:sz w:val="24"/>
          <w:szCs w:val="24"/>
        </w:rPr>
        <w:drawing>
          <wp:anchor distT="0" distB="0" distL="114300" distR="114300" simplePos="0" relativeHeight="251731456" behindDoc="0" locked="0" layoutInCell="1" allowOverlap="1" wp14:anchorId="15FC9AF1" wp14:editId="17017E41">
            <wp:simplePos x="0" y="0"/>
            <wp:positionH relativeFrom="column">
              <wp:posOffset>3120593</wp:posOffset>
            </wp:positionH>
            <wp:positionV relativeFrom="paragraph">
              <wp:posOffset>1490980</wp:posOffset>
            </wp:positionV>
            <wp:extent cx="2757805" cy="2927350"/>
            <wp:effectExtent l="0" t="0" r="0" b="6350"/>
            <wp:wrapSquare wrapText="bothSides"/>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1">
                      <a:extLst>
                        <a:ext uri="{28A0092B-C50C-407E-A947-70E740481C1C}">
                          <a14:useLocalDpi xmlns:a14="http://schemas.microsoft.com/office/drawing/2010/main" val="0"/>
                        </a:ext>
                      </a:extLst>
                    </a:blip>
                    <a:srcRect t="18191" r="-2745"/>
                    <a:stretch/>
                  </pic:blipFill>
                  <pic:spPr bwMode="auto">
                    <a:xfrm>
                      <a:off x="0" y="0"/>
                      <a:ext cx="2757805" cy="292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4BE1">
        <w:rPr>
          <w:rFonts w:ascii="3DS V2" w:hAnsi="3DS V2" w:cs="Arial"/>
          <w:noProof/>
          <w:sz w:val="24"/>
          <w:szCs w:val="24"/>
        </w:rPr>
        <w:drawing>
          <wp:anchor distT="0" distB="0" distL="114300" distR="114300" simplePos="0" relativeHeight="251732480" behindDoc="0" locked="0" layoutInCell="1" allowOverlap="1" wp14:anchorId="154A11A1" wp14:editId="70DDCFE9">
            <wp:simplePos x="0" y="0"/>
            <wp:positionH relativeFrom="margin">
              <wp:align>left</wp:align>
            </wp:positionH>
            <wp:positionV relativeFrom="paragraph">
              <wp:posOffset>1496060</wp:posOffset>
            </wp:positionV>
            <wp:extent cx="2957830" cy="2891790"/>
            <wp:effectExtent l="0" t="5080" r="8890" b="889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2">
                      <a:extLst>
                        <a:ext uri="{28A0092B-C50C-407E-A947-70E740481C1C}">
                          <a14:useLocalDpi xmlns:a14="http://schemas.microsoft.com/office/drawing/2010/main" val="0"/>
                        </a:ext>
                      </a:extLst>
                    </a:blip>
                    <a:srcRect l="-1188" t="12463" b="13342"/>
                    <a:stretch/>
                  </pic:blipFill>
                  <pic:spPr bwMode="auto">
                    <a:xfrm rot="5400000">
                      <a:off x="0" y="0"/>
                      <a:ext cx="2957830" cy="2891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4DC6">
        <w:rPr>
          <w:rFonts w:ascii="3DS V2" w:hAnsi="3DS V2" w:cs="Arial"/>
          <w:sz w:val="24"/>
          <w:szCs w:val="24"/>
        </w:rPr>
        <w:t>Voici un exemple d</w:t>
      </w:r>
      <w:r w:rsidR="009F163C">
        <w:rPr>
          <w:rFonts w:ascii="3DS V2" w:hAnsi="3DS V2" w:cs="Arial"/>
          <w:sz w:val="24"/>
          <w:szCs w:val="24"/>
        </w:rPr>
        <w:t>’</w:t>
      </w:r>
      <w:r w:rsidR="005F025B">
        <w:rPr>
          <w:rFonts w:ascii="3DS V2" w:hAnsi="3DS V2" w:cs="Arial"/>
          <w:sz w:val="24"/>
          <w:szCs w:val="24"/>
        </w:rPr>
        <w:t>interface de coupure et ses connecteurs</w:t>
      </w:r>
      <w:r w:rsidR="001C543C">
        <w:rPr>
          <w:rFonts w:ascii="3DS V2" w:hAnsi="3DS V2" w:cs="Arial"/>
          <w:sz w:val="24"/>
          <w:szCs w:val="24"/>
        </w:rPr>
        <w:t xml:space="preserve"> associés</w:t>
      </w:r>
      <w:r w:rsidR="005F025B">
        <w:rPr>
          <w:rFonts w:ascii="3DS V2" w:hAnsi="3DS V2" w:cs="Arial"/>
          <w:sz w:val="24"/>
          <w:szCs w:val="24"/>
        </w:rPr>
        <w:t xml:space="preserve"> dans le </w:t>
      </w:r>
      <w:proofErr w:type="spellStart"/>
      <w:r w:rsidR="00135D50">
        <w:rPr>
          <w:rFonts w:ascii="3DS V2" w:hAnsi="3DS V2" w:cs="Arial"/>
          <w:sz w:val="24"/>
          <w:szCs w:val="24"/>
        </w:rPr>
        <w:t>Wiring</w:t>
      </w:r>
      <w:proofErr w:type="spellEnd"/>
      <w:r w:rsidR="00135D50">
        <w:rPr>
          <w:rFonts w:ascii="3DS V2" w:hAnsi="3DS V2" w:cs="Arial"/>
          <w:sz w:val="24"/>
          <w:szCs w:val="24"/>
        </w:rPr>
        <w:t xml:space="preserve"> Diagram généré par «</w:t>
      </w:r>
      <w:r w:rsidR="005F20A8">
        <w:rPr>
          <w:rFonts w:ascii="3DS V2" w:hAnsi="3DS V2" w:cs="Arial"/>
          <w:sz w:val="24"/>
          <w:szCs w:val="24"/>
        </w:rPr>
        <w:t xml:space="preserve"> </w:t>
      </w:r>
      <w:r w:rsidR="00135D50">
        <w:rPr>
          <w:rFonts w:ascii="3DS V2" w:hAnsi="3DS V2" w:cs="Arial"/>
          <w:sz w:val="24"/>
          <w:szCs w:val="24"/>
        </w:rPr>
        <w:t>Net to Wire</w:t>
      </w:r>
      <w:r w:rsidR="005F20A8">
        <w:rPr>
          <w:rFonts w:ascii="3DS V2" w:hAnsi="3DS V2" w:cs="Arial"/>
          <w:sz w:val="24"/>
          <w:szCs w:val="24"/>
        </w:rPr>
        <w:t xml:space="preserve"> </w:t>
      </w:r>
      <w:r w:rsidR="00135D50">
        <w:rPr>
          <w:rFonts w:ascii="3DS V2" w:hAnsi="3DS V2" w:cs="Arial"/>
          <w:sz w:val="24"/>
          <w:szCs w:val="24"/>
        </w:rPr>
        <w:t>»</w:t>
      </w:r>
      <w:r w:rsidR="005F025B">
        <w:rPr>
          <w:rFonts w:ascii="3DS V2" w:hAnsi="3DS V2" w:cs="Arial"/>
          <w:sz w:val="24"/>
          <w:szCs w:val="24"/>
        </w:rPr>
        <w:t xml:space="preserve">. </w:t>
      </w:r>
      <w:r w:rsidR="00983C42" w:rsidRPr="00983C42">
        <w:rPr>
          <w:rFonts w:ascii="3DS V2" w:hAnsi="3DS V2" w:cs="Arial"/>
          <w:sz w:val="24"/>
          <w:szCs w:val="24"/>
        </w:rPr>
        <w:t>Dans les systèmes complexes tels que les avions</w:t>
      </w:r>
      <w:r w:rsidR="00E3496B">
        <w:rPr>
          <w:rFonts w:ascii="3DS V2" w:hAnsi="3DS V2" w:cs="Arial"/>
          <w:sz w:val="24"/>
          <w:szCs w:val="24"/>
        </w:rPr>
        <w:t xml:space="preserve"> ou</w:t>
      </w:r>
      <w:r w:rsidR="00983C42" w:rsidRPr="00983C42">
        <w:rPr>
          <w:rFonts w:ascii="3DS V2" w:hAnsi="3DS V2" w:cs="Arial"/>
          <w:sz w:val="24"/>
          <w:szCs w:val="24"/>
        </w:rPr>
        <w:t xml:space="preserve"> les </w:t>
      </w:r>
      <w:r w:rsidR="00CF34F6">
        <w:rPr>
          <w:rFonts w:ascii="3DS V2" w:hAnsi="3DS V2" w:cs="Arial"/>
          <w:sz w:val="24"/>
          <w:szCs w:val="24"/>
        </w:rPr>
        <w:t>voitures</w:t>
      </w:r>
      <w:r w:rsidR="00983C42" w:rsidRPr="00983C42">
        <w:rPr>
          <w:rFonts w:ascii="3DS V2" w:hAnsi="3DS V2" w:cs="Arial"/>
          <w:sz w:val="24"/>
          <w:szCs w:val="24"/>
        </w:rPr>
        <w:t xml:space="preserve">, la structure est souvent divisée en plusieurs sous-ensembles. Lorsqu’un câble traverse une coupure structurelle, il doit obligatoirement passer par un </w:t>
      </w:r>
      <w:r w:rsidR="00983C42" w:rsidRPr="00983C42">
        <w:rPr>
          <w:rFonts w:ascii="3DS V2" w:hAnsi="3DS V2" w:cs="Arial"/>
          <w:b/>
          <w:bCs/>
          <w:sz w:val="24"/>
          <w:szCs w:val="24"/>
        </w:rPr>
        <w:t>connecteur de coupure</w:t>
      </w:r>
      <w:r w:rsidR="00983C42" w:rsidRPr="009224A7">
        <w:rPr>
          <w:rFonts w:ascii="3DS V2" w:hAnsi="3DS V2" w:cs="Arial"/>
          <w:b/>
          <w:bCs/>
          <w:sz w:val="24"/>
          <w:szCs w:val="24"/>
        </w:rPr>
        <w:t>.</w:t>
      </w:r>
      <w:r w:rsidR="00E3496B" w:rsidRPr="009224A7">
        <w:rPr>
          <w:rFonts w:ascii="3DS V2" w:hAnsi="3DS V2" w:cs="Arial"/>
          <w:b/>
          <w:bCs/>
          <w:sz w:val="24"/>
          <w:szCs w:val="24"/>
        </w:rPr>
        <w:t xml:space="preserve"> </w:t>
      </w:r>
      <w:r w:rsidRPr="00394BE1">
        <w:rPr>
          <w:rFonts w:ascii="3DS V2" w:hAnsi="3DS V2" w:cs="Arial"/>
          <w:sz w:val="24"/>
          <w:szCs w:val="24"/>
        </w:rPr>
        <w:t>Les câbles entrants sont connectés aux connecteurs, permettant aux signaux de traverser l’interface et de ressortir de l’autre côté via des câbles reliés aux connecteurs opposés.</w:t>
      </w:r>
    </w:p>
    <w:p w14:paraId="158609D3" w14:textId="40439950" w:rsidR="004442A5" w:rsidRDefault="004442A5" w:rsidP="007D290B">
      <w:pPr>
        <w:spacing w:line="240" w:lineRule="auto"/>
        <w:rPr>
          <w:rFonts w:ascii="3DS V2" w:hAnsi="3DS V2" w:cs="Arial"/>
          <w:sz w:val="24"/>
          <w:szCs w:val="24"/>
        </w:rPr>
      </w:pPr>
    </w:p>
    <w:p w14:paraId="3047EB99" w14:textId="4062A243" w:rsidR="00C96EC6" w:rsidRDefault="00AF5C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34528" behindDoc="0" locked="0" layoutInCell="1" allowOverlap="1" wp14:anchorId="1D413D32" wp14:editId="60E316E9">
                <wp:simplePos x="0" y="0"/>
                <wp:positionH relativeFrom="margin">
                  <wp:posOffset>35458</wp:posOffset>
                </wp:positionH>
                <wp:positionV relativeFrom="paragraph">
                  <wp:posOffset>237490</wp:posOffset>
                </wp:positionV>
                <wp:extent cx="5771515" cy="635"/>
                <wp:effectExtent l="0" t="0" r="635" b="8255"/>
                <wp:wrapSquare wrapText="bothSides"/>
                <wp:docPr id="192" name="Zone de texte 192"/>
                <wp:cNvGraphicFramePr/>
                <a:graphic xmlns:a="http://schemas.openxmlformats.org/drawingml/2006/main">
                  <a:graphicData uri="http://schemas.microsoft.com/office/word/2010/wordprocessingShape">
                    <wps:wsp>
                      <wps:cNvSpPr txBox="1"/>
                      <wps:spPr>
                        <a:xfrm>
                          <a:off x="0" y="0"/>
                          <a:ext cx="5771515" cy="635"/>
                        </a:xfrm>
                        <a:prstGeom prst="rect">
                          <a:avLst/>
                        </a:prstGeom>
                        <a:solidFill>
                          <a:prstClr val="white"/>
                        </a:solidFill>
                        <a:ln>
                          <a:noFill/>
                        </a:ln>
                      </wps:spPr>
                      <wps:txbx>
                        <w:txbxContent>
                          <w:p w14:paraId="444DC54C" w14:textId="3F60DA25" w:rsidR="00C96EC6" w:rsidRPr="00A95CC8" w:rsidRDefault="00C96EC6" w:rsidP="00C96EC6">
                            <w:pPr>
                              <w:pStyle w:val="Lgende"/>
                              <w:jc w:val="center"/>
                              <w:rPr>
                                <w:noProof/>
                              </w:rPr>
                            </w:pPr>
                            <w:r>
                              <w:t xml:space="preserve">Figure </w:t>
                            </w:r>
                            <w:r w:rsidR="00675F3D">
                              <w:fldChar w:fldCharType="begin"/>
                            </w:r>
                            <w:r w:rsidR="00675F3D">
                              <w:instrText xml:space="preserve"> SEQ Figure \* ARABIC </w:instrText>
                            </w:r>
                            <w:r w:rsidR="00675F3D">
                              <w:fldChar w:fldCharType="separate"/>
                            </w:r>
                            <w:r w:rsidR="004D4217">
                              <w:rPr>
                                <w:noProof/>
                              </w:rPr>
                              <w:t>10</w:t>
                            </w:r>
                            <w:r w:rsidR="00675F3D">
                              <w:rPr>
                                <w:noProof/>
                              </w:rPr>
                              <w:fldChar w:fldCharType="end"/>
                            </w:r>
                            <w:r>
                              <w:t xml:space="preserve"> : </w:t>
                            </w:r>
                            <w:r w:rsidR="00B561D3">
                              <w:t>Photo de platine</w:t>
                            </w:r>
                            <w:r w:rsidR="00DD6C52">
                              <w:t>,</w:t>
                            </w:r>
                            <w:r w:rsidR="00B561D3">
                              <w:t xml:space="preserve"> ses connecteurs</w:t>
                            </w:r>
                            <w:r w:rsidR="00DD6C52">
                              <w:t xml:space="preserve"> et les câbles branchés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413D32" id="Zone de texte 192" o:spid="_x0000_s1032" type="#_x0000_t202" style="position:absolute;margin-left:2.8pt;margin-top:18.7pt;width:454.45pt;height:.05pt;z-index:251734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" stroked="f">
                <v:textbox style="mso-fit-shape-to-text:t" inset="0,0,0,0">
                  <w:txbxContent>
                    <w:p w14:paraId="444DC54C" w14:textId="3F60DA25" w:rsidR="00C96EC6" w:rsidRPr="00A95CC8" w:rsidRDefault="00C96EC6" w:rsidP="00C96EC6">
                      <w:pPr>
                        <w:pStyle w:val="Lgende"/>
                        <w:jc w:val="center"/>
                        <w:rPr>
                          <w:noProof/>
                        </w:rPr>
                      </w:pPr>
                      <w:r>
                        <w:t xml:space="preserve">Figure </w:t>
                      </w:r>
                      <w:r w:rsidR="00675F3D">
                        <w:fldChar w:fldCharType="begin"/>
                      </w:r>
                      <w:r w:rsidR="00675F3D">
                        <w:instrText xml:space="preserve"> SEQ Figure \* ARABIC </w:instrText>
                      </w:r>
                      <w:r w:rsidR="00675F3D">
                        <w:fldChar w:fldCharType="separate"/>
                      </w:r>
                      <w:r w:rsidR="004D4217">
                        <w:rPr>
                          <w:noProof/>
                        </w:rPr>
                        <w:t>10</w:t>
                      </w:r>
                      <w:r w:rsidR="00675F3D">
                        <w:rPr>
                          <w:noProof/>
                        </w:rPr>
                        <w:fldChar w:fldCharType="end"/>
                      </w:r>
                      <w:r>
                        <w:t xml:space="preserve"> : </w:t>
                      </w:r>
                      <w:r w:rsidR="00B561D3">
                        <w:t>Photo de platine</w:t>
                      </w:r>
                      <w:r w:rsidR="00DD6C52">
                        <w:t>,</w:t>
                      </w:r>
                      <w:r w:rsidR="00B561D3">
                        <w:t xml:space="preserve"> ses connecteurs</w:t>
                      </w:r>
                      <w:r w:rsidR="00DD6C52">
                        <w:t xml:space="preserve"> et les câbles branchés</w:t>
                      </w:r>
                    </w:p>
                  </w:txbxContent>
                </v:textbox>
                <w10:wrap type="square" anchorx="margin"/>
              </v:shape>
            </w:pict>
          </mc:Fallback>
        </mc:AlternateContent>
      </w:r>
    </w:p>
    <w:p w14:paraId="197DB2DD" w14:textId="77777777" w:rsidR="00C96EC6" w:rsidRDefault="00C96EC6" w:rsidP="007D290B">
      <w:pPr>
        <w:spacing w:line="240" w:lineRule="auto"/>
        <w:rPr>
          <w:rFonts w:ascii="3DS V2" w:hAnsi="3DS V2" w:cs="Arial"/>
          <w:sz w:val="24"/>
          <w:szCs w:val="24"/>
        </w:rPr>
      </w:pPr>
    </w:p>
    <w:p w14:paraId="3AD80AC9" w14:textId="7715267F" w:rsidR="00536EA1" w:rsidRDefault="00536EA1" w:rsidP="00536EA1">
      <w:pPr>
        <w:pStyle w:val="Titre3"/>
        <w:rPr>
          <w:rFonts w:ascii="3DS V2" w:hAnsi="3DS V2"/>
          <w:sz w:val="32"/>
          <w:szCs w:val="32"/>
        </w:rPr>
      </w:pPr>
      <w:bookmarkStart w:id="24" w:name="_Toc204887639"/>
      <w:r>
        <w:rPr>
          <w:rFonts w:ascii="3DS V2" w:hAnsi="3DS V2"/>
          <w:sz w:val="32"/>
          <w:szCs w:val="32"/>
        </w:rPr>
        <w:lastRenderedPageBreak/>
        <w:t>Objectif du stage</w:t>
      </w:r>
      <w:bookmarkEnd w:id="24"/>
    </w:p>
    <w:bookmarkEnd w:id="9"/>
    <w:bookmarkEnd w:id="8"/>
    <w:bookmarkEnd w:id="7"/>
    <w:bookmarkEnd w:id="6"/>
    <w:bookmarkEnd w:id="5"/>
    <w:bookmarkEnd w:id="4"/>
    <w:bookmarkEnd w:id="3"/>
    <w:bookmarkEnd w:id="2"/>
    <w:bookmarkEnd w:id="1"/>
    <w:p w14:paraId="2AE78F8B" w14:textId="77777777" w:rsidR="00295516" w:rsidRDefault="00295516" w:rsidP="00A61A34">
      <w:pPr>
        <w:spacing w:line="240" w:lineRule="auto"/>
        <w:rPr>
          <w:rFonts w:ascii="3DS V2" w:hAnsi="3DS V2" w:cs="Arial"/>
          <w:sz w:val="24"/>
          <w:szCs w:val="24"/>
        </w:rPr>
      </w:pPr>
    </w:p>
    <w:p w14:paraId="25D7B598" w14:textId="700C7FFF" w:rsidR="00A61A34" w:rsidRPr="00A61A34" w:rsidRDefault="00A61A34" w:rsidP="00A61A34">
      <w:pPr>
        <w:spacing w:line="240" w:lineRule="auto"/>
        <w:rPr>
          <w:rFonts w:ascii="3DS V2" w:hAnsi="3DS V2" w:cs="Arial"/>
          <w:sz w:val="24"/>
          <w:szCs w:val="24"/>
        </w:rPr>
      </w:pPr>
      <w:r w:rsidRPr="00A61A34">
        <w:rPr>
          <w:rFonts w:ascii="3DS V2" w:hAnsi="3DS V2" w:cs="Arial"/>
          <w:sz w:val="24"/>
          <w:szCs w:val="24"/>
        </w:rPr>
        <w:t>Actuellement, le branchement de</w:t>
      </w:r>
      <w:r w:rsidR="00121EF0">
        <w:rPr>
          <w:rFonts w:ascii="3DS V2" w:hAnsi="3DS V2" w:cs="Arial"/>
          <w:sz w:val="24"/>
          <w:szCs w:val="24"/>
        </w:rPr>
        <w:t>s</w:t>
      </w:r>
      <w:r w:rsidRPr="00A61A34">
        <w:rPr>
          <w:rFonts w:ascii="3DS V2" w:hAnsi="3DS V2" w:cs="Arial"/>
          <w:sz w:val="24"/>
          <w:szCs w:val="24"/>
        </w:rPr>
        <w:t xml:space="preserve"> câbles dans l’interface de coupure est entièrement réalisé de manière manuelle. Cela présente deux </w:t>
      </w:r>
      <w:r w:rsidR="008B2983">
        <w:rPr>
          <w:rFonts w:ascii="3DS V2" w:hAnsi="3DS V2" w:cs="Arial"/>
          <w:sz w:val="24"/>
          <w:szCs w:val="24"/>
        </w:rPr>
        <w:t>difficulté</w:t>
      </w:r>
      <w:r w:rsidR="00FD69FD">
        <w:rPr>
          <w:rFonts w:ascii="3DS V2" w:hAnsi="3DS V2" w:cs="Arial"/>
          <w:sz w:val="24"/>
          <w:szCs w:val="24"/>
        </w:rPr>
        <w:t>s</w:t>
      </w:r>
      <w:r w:rsidRPr="00A61A34">
        <w:rPr>
          <w:rFonts w:ascii="3DS V2" w:hAnsi="3DS V2" w:cs="Arial"/>
          <w:sz w:val="24"/>
          <w:szCs w:val="24"/>
        </w:rPr>
        <w:t xml:space="preserve"> majeures :</w:t>
      </w:r>
    </w:p>
    <w:p w14:paraId="5F5E571E" w14:textId="19A9DD8C" w:rsidR="00A61A34" w:rsidRDefault="00A61A34" w:rsidP="003123AB">
      <w:pPr>
        <w:pStyle w:val="Paragraphedeliste"/>
        <w:numPr>
          <w:ilvl w:val="0"/>
          <w:numId w:val="40"/>
        </w:numPr>
        <w:spacing w:line="240" w:lineRule="auto"/>
        <w:rPr>
          <w:rFonts w:ascii="3DS V2" w:hAnsi="3DS V2" w:cs="Arial"/>
          <w:sz w:val="24"/>
          <w:szCs w:val="24"/>
        </w:rPr>
      </w:pPr>
      <w:r w:rsidRPr="003123AB">
        <w:rPr>
          <w:rFonts w:ascii="3DS V2" w:hAnsi="3DS V2" w:cs="Arial"/>
          <w:sz w:val="24"/>
          <w:szCs w:val="24"/>
        </w:rPr>
        <w:t>Premièrement, le nombre de câbles à traiter est important, et leur branchement doit respecter de nombreuses contraintes : compatibilité mécanique, organisation spatiale, séparation des signaux selon les niveaux de ségrégation, etc. L’affectation manuelle s’avère ainsi particulièrement fastidieuse, chronophage et sujette à des erreurs humaines.</w:t>
      </w:r>
    </w:p>
    <w:p w14:paraId="24A4F623" w14:textId="77777777" w:rsidR="003878BC" w:rsidRPr="003123AB" w:rsidRDefault="003878BC" w:rsidP="003878BC">
      <w:pPr>
        <w:pStyle w:val="Paragraphedeliste"/>
        <w:spacing w:line="240" w:lineRule="auto"/>
        <w:rPr>
          <w:rFonts w:ascii="3DS V2" w:hAnsi="3DS V2" w:cs="Arial"/>
          <w:sz w:val="24"/>
          <w:szCs w:val="24"/>
        </w:rPr>
      </w:pPr>
    </w:p>
    <w:p w14:paraId="4140FE01" w14:textId="77777777" w:rsidR="00A61A34" w:rsidRPr="003123AB" w:rsidRDefault="00A61A34" w:rsidP="003123AB">
      <w:pPr>
        <w:pStyle w:val="Paragraphedeliste"/>
        <w:numPr>
          <w:ilvl w:val="0"/>
          <w:numId w:val="40"/>
        </w:numPr>
        <w:spacing w:line="240" w:lineRule="auto"/>
        <w:rPr>
          <w:rFonts w:ascii="3DS V2" w:hAnsi="3DS V2" w:cs="Arial"/>
          <w:sz w:val="24"/>
          <w:szCs w:val="24"/>
        </w:rPr>
      </w:pPr>
      <w:r w:rsidRPr="003123AB">
        <w:rPr>
          <w:rFonts w:ascii="3DS V2" w:hAnsi="3DS V2" w:cs="Arial"/>
          <w:sz w:val="24"/>
          <w:szCs w:val="24"/>
        </w:rPr>
        <w:t>Deuxièmement, les connecteurs sont souvent partagés entre plusieurs intervenants ou équipes, chacun y branchant des câbles différents. Cette configuration génère fréquemment des situations de conflit, compliquant la coordination et le travail collaboratif.</w:t>
      </w:r>
    </w:p>
    <w:p w14:paraId="755D399D" w14:textId="77777777" w:rsidR="00A61A34" w:rsidRPr="00A61A34" w:rsidRDefault="00A61A34" w:rsidP="00A61A34">
      <w:pPr>
        <w:spacing w:line="240" w:lineRule="auto"/>
        <w:rPr>
          <w:rFonts w:ascii="3DS V2" w:hAnsi="3DS V2" w:cs="Arial"/>
          <w:sz w:val="24"/>
          <w:szCs w:val="24"/>
        </w:rPr>
      </w:pPr>
      <w:r w:rsidRPr="00A61A34">
        <w:rPr>
          <w:rFonts w:ascii="3DS V2" w:hAnsi="3DS V2" w:cs="Arial"/>
          <w:sz w:val="24"/>
          <w:szCs w:val="24"/>
        </w:rPr>
        <w:t>Ces contraintes opérationnelles soulignent la nécessité de mettre en place une solution plus automatisée, structurée et collaborative pour la gestion des connexions.</w:t>
      </w:r>
    </w:p>
    <w:p w14:paraId="1478204B" w14:textId="77777777" w:rsidR="00A61A34" w:rsidRPr="00A61A34" w:rsidRDefault="00A61A34" w:rsidP="00A61A34">
      <w:pPr>
        <w:spacing w:line="240" w:lineRule="auto"/>
        <w:rPr>
          <w:rFonts w:ascii="3DS V2" w:hAnsi="3DS V2" w:cs="Arial"/>
          <w:sz w:val="24"/>
          <w:szCs w:val="24"/>
        </w:rPr>
      </w:pPr>
      <w:r w:rsidRPr="00A61A34">
        <w:rPr>
          <w:rFonts w:ascii="3DS V2" w:hAnsi="3DS V2" w:cs="Arial"/>
          <w:sz w:val="24"/>
          <w:szCs w:val="24"/>
        </w:rPr>
        <w:t>L’objectif du stage a donc été de développer une fonctionnalité capable de calculer automatiquement des solutions de branchement et de les proposer à l’utilisateur, afin de simplifier le processus, réduire les risques d’erreur, et faciliter la coordination entre les différentes équipes.</w:t>
      </w:r>
    </w:p>
    <w:p w14:paraId="4A07A2ED" w14:textId="61AD6421" w:rsidR="00E571C9" w:rsidRDefault="00A61A34" w:rsidP="00A61A34">
      <w:pPr>
        <w:spacing w:line="240" w:lineRule="auto"/>
        <w:rPr>
          <w:rFonts w:ascii="3DS V2" w:hAnsi="3DS V2" w:cs="Arial"/>
          <w:sz w:val="24"/>
          <w:szCs w:val="24"/>
        </w:rPr>
      </w:pPr>
      <w:r w:rsidRPr="00A61A34">
        <w:rPr>
          <w:rFonts w:ascii="3DS V2" w:hAnsi="3DS V2" w:cs="Arial"/>
          <w:sz w:val="24"/>
          <w:szCs w:val="24"/>
        </w:rPr>
        <w:t xml:space="preserve">Au cours </w:t>
      </w:r>
      <w:r w:rsidR="0068536C">
        <w:rPr>
          <w:rFonts w:ascii="3DS V2" w:hAnsi="3DS V2" w:cs="Arial"/>
          <w:sz w:val="24"/>
          <w:szCs w:val="24"/>
        </w:rPr>
        <w:t xml:space="preserve">de </w:t>
      </w:r>
      <w:r>
        <w:rPr>
          <w:rFonts w:ascii="3DS V2" w:hAnsi="3DS V2" w:cs="Arial"/>
          <w:sz w:val="24"/>
          <w:szCs w:val="24"/>
        </w:rPr>
        <w:t>ce</w:t>
      </w:r>
      <w:r w:rsidRPr="00A61A34">
        <w:rPr>
          <w:rFonts w:ascii="3DS V2" w:hAnsi="3DS V2" w:cs="Arial"/>
          <w:sz w:val="24"/>
          <w:szCs w:val="24"/>
        </w:rPr>
        <w:t xml:space="preserve"> stage</w:t>
      </w:r>
      <w:r>
        <w:rPr>
          <w:rFonts w:ascii="3DS V2" w:hAnsi="3DS V2" w:cs="Arial"/>
          <w:sz w:val="24"/>
          <w:szCs w:val="24"/>
        </w:rPr>
        <w:t xml:space="preserve"> de six moi</w:t>
      </w:r>
      <w:r w:rsidR="0068536C">
        <w:rPr>
          <w:rFonts w:ascii="3DS V2" w:hAnsi="3DS V2" w:cs="Arial"/>
          <w:sz w:val="24"/>
          <w:szCs w:val="24"/>
        </w:rPr>
        <w:t>s</w:t>
      </w:r>
      <w:r w:rsidRPr="00A61A34">
        <w:rPr>
          <w:rFonts w:ascii="3DS V2" w:hAnsi="3DS V2" w:cs="Arial"/>
          <w:sz w:val="24"/>
          <w:szCs w:val="24"/>
        </w:rPr>
        <w:t xml:space="preserve">, </w:t>
      </w:r>
      <w:r w:rsidRPr="00073242">
        <w:rPr>
          <w:rFonts w:ascii="3DS V2" w:hAnsi="3DS V2" w:cs="Arial"/>
          <w:sz w:val="24"/>
          <w:szCs w:val="24"/>
        </w:rPr>
        <w:t xml:space="preserve">le travail a été </w:t>
      </w:r>
      <w:r w:rsidR="0068536C">
        <w:rPr>
          <w:rFonts w:ascii="3DS V2" w:hAnsi="3DS V2" w:cs="Arial"/>
          <w:sz w:val="24"/>
          <w:szCs w:val="24"/>
        </w:rPr>
        <w:t>organisé</w:t>
      </w:r>
      <w:r w:rsidR="0068536C" w:rsidRPr="00A61A34">
        <w:rPr>
          <w:rFonts w:ascii="3DS V2" w:hAnsi="3DS V2" w:cs="Arial"/>
          <w:sz w:val="24"/>
          <w:szCs w:val="24"/>
        </w:rPr>
        <w:t xml:space="preserve"> </w:t>
      </w:r>
      <w:r w:rsidRPr="00A61A34">
        <w:rPr>
          <w:rFonts w:ascii="3DS V2" w:hAnsi="3DS V2" w:cs="Arial"/>
          <w:sz w:val="24"/>
          <w:szCs w:val="24"/>
        </w:rPr>
        <w:t>autour de</w:t>
      </w:r>
      <w:r>
        <w:rPr>
          <w:rFonts w:ascii="3DS V2" w:hAnsi="3DS V2" w:cs="Arial"/>
          <w:sz w:val="24"/>
          <w:szCs w:val="24"/>
        </w:rPr>
        <w:t xml:space="preserve"> cet objectif</w:t>
      </w:r>
      <w:r w:rsidR="0068536C">
        <w:rPr>
          <w:rFonts w:ascii="3DS V2" w:hAnsi="3DS V2" w:cs="Arial"/>
          <w:sz w:val="24"/>
          <w:szCs w:val="24"/>
        </w:rPr>
        <w:t xml:space="preserve">, </w:t>
      </w:r>
      <w:r w:rsidR="00073242">
        <w:rPr>
          <w:rFonts w:ascii="3DS V2" w:hAnsi="3DS V2" w:cs="Arial"/>
          <w:sz w:val="24"/>
          <w:szCs w:val="24"/>
        </w:rPr>
        <w:t xml:space="preserve">en </w:t>
      </w:r>
      <w:r w:rsidR="00E35D09">
        <w:rPr>
          <w:rFonts w:ascii="3DS V2" w:hAnsi="3DS V2" w:cs="Arial"/>
          <w:sz w:val="24"/>
          <w:szCs w:val="24"/>
        </w:rPr>
        <w:t>trois grandes phases</w:t>
      </w:r>
      <w:r w:rsidR="00073242">
        <w:rPr>
          <w:rFonts w:ascii="3DS V2" w:hAnsi="3DS V2" w:cs="Arial"/>
          <w:sz w:val="24"/>
          <w:szCs w:val="24"/>
        </w:rPr>
        <w:t xml:space="preserve">. </w:t>
      </w:r>
    </w:p>
    <w:p w14:paraId="589949C7" w14:textId="26B1BE82" w:rsidR="00180638" w:rsidRPr="00CF60AA" w:rsidRDefault="00180638" w:rsidP="00CF60AA">
      <w:pPr>
        <w:pStyle w:val="Paragraphedeliste"/>
        <w:numPr>
          <w:ilvl w:val="0"/>
          <w:numId w:val="38"/>
        </w:numPr>
        <w:spacing w:line="240" w:lineRule="auto"/>
        <w:rPr>
          <w:rFonts w:ascii="3DS V2" w:hAnsi="3DS V2" w:cs="Arial"/>
          <w:noProof/>
          <w:sz w:val="24"/>
          <w:szCs w:val="24"/>
        </w:rPr>
      </w:pPr>
      <w:r w:rsidRPr="00180638">
        <w:rPr>
          <w:rFonts w:ascii="3DS V2" w:hAnsi="3DS V2" w:cs="Arial"/>
          <w:noProof/>
          <w:sz w:val="24"/>
          <w:szCs w:val="24"/>
        </w:rPr>
        <w:t>Une première phase algorithmique, consistant à modéliser le problème d’allocation des câbles et à déterminer une ou plusieurs solutions mathématiqu</w:t>
      </w:r>
      <w:r w:rsidR="00034B3E">
        <w:rPr>
          <w:rFonts w:ascii="3DS V2" w:hAnsi="3DS V2" w:cs="Arial"/>
          <w:noProof/>
          <w:sz w:val="24"/>
          <w:szCs w:val="24"/>
        </w:rPr>
        <w:t>e</w:t>
      </w:r>
      <w:r w:rsidR="005E425D">
        <w:rPr>
          <w:rFonts w:ascii="3DS V2" w:hAnsi="3DS V2" w:cs="Arial"/>
          <w:noProof/>
          <w:sz w:val="24"/>
          <w:szCs w:val="24"/>
        </w:rPr>
        <w:t>s</w:t>
      </w:r>
      <w:r w:rsidRPr="00180638">
        <w:rPr>
          <w:rFonts w:ascii="3DS V2" w:hAnsi="3DS V2" w:cs="Arial"/>
          <w:noProof/>
          <w:sz w:val="24"/>
          <w:szCs w:val="24"/>
        </w:rPr>
        <w:t>.</w:t>
      </w:r>
    </w:p>
    <w:p w14:paraId="05F87342" w14:textId="5C0144C0" w:rsidR="00F66D24" w:rsidRPr="00CF60AA" w:rsidRDefault="00180638" w:rsidP="00CF60AA">
      <w:pPr>
        <w:pStyle w:val="Paragraphedeliste"/>
        <w:numPr>
          <w:ilvl w:val="0"/>
          <w:numId w:val="38"/>
        </w:numPr>
        <w:spacing w:line="240" w:lineRule="auto"/>
        <w:rPr>
          <w:rFonts w:ascii="3DS V2" w:hAnsi="3DS V2" w:cs="Arial"/>
          <w:noProof/>
          <w:sz w:val="24"/>
          <w:szCs w:val="24"/>
        </w:rPr>
      </w:pPr>
      <w:r w:rsidRPr="00180638">
        <w:rPr>
          <w:rFonts w:ascii="3DS V2" w:hAnsi="3DS V2" w:cs="Arial"/>
          <w:noProof/>
          <w:sz w:val="24"/>
          <w:szCs w:val="24"/>
        </w:rPr>
        <w:t>Une deuxième phase de validation, visant à développer une démonstration</w:t>
      </w:r>
      <w:r w:rsidR="009B299F">
        <w:rPr>
          <w:rFonts w:ascii="3DS V2" w:hAnsi="3DS V2" w:cs="Arial"/>
          <w:noProof/>
          <w:sz w:val="24"/>
          <w:szCs w:val="24"/>
        </w:rPr>
        <w:t>, qui</w:t>
      </w:r>
      <w:r w:rsidR="00073E80">
        <w:rPr>
          <w:rFonts w:ascii="3DS V2" w:hAnsi="3DS V2" w:cs="Arial"/>
          <w:noProof/>
          <w:sz w:val="24"/>
          <w:szCs w:val="24"/>
        </w:rPr>
        <w:t xml:space="preserve"> </w:t>
      </w:r>
      <w:r w:rsidRPr="00180638">
        <w:rPr>
          <w:rFonts w:ascii="3DS V2" w:hAnsi="3DS V2" w:cs="Arial"/>
          <w:noProof/>
          <w:sz w:val="24"/>
          <w:szCs w:val="24"/>
        </w:rPr>
        <w:t>permet d</w:t>
      </w:r>
      <w:r w:rsidR="00F31523">
        <w:rPr>
          <w:rFonts w:ascii="3DS V2" w:hAnsi="3DS V2" w:cs="Arial"/>
          <w:noProof/>
          <w:sz w:val="24"/>
          <w:szCs w:val="24"/>
        </w:rPr>
        <w:t>’</w:t>
      </w:r>
      <w:r w:rsidRPr="00180638">
        <w:rPr>
          <w:rFonts w:ascii="3DS V2" w:hAnsi="3DS V2" w:cs="Arial"/>
          <w:noProof/>
          <w:sz w:val="24"/>
          <w:szCs w:val="24"/>
        </w:rPr>
        <w:t xml:space="preserve">assurer que l’algorithme conçu est correct </w:t>
      </w:r>
      <w:r w:rsidR="00C36F81">
        <w:rPr>
          <w:rFonts w:ascii="3DS V2" w:hAnsi="3DS V2" w:cs="Arial"/>
          <w:noProof/>
          <w:sz w:val="24"/>
          <w:szCs w:val="24"/>
        </w:rPr>
        <w:t xml:space="preserve">et </w:t>
      </w:r>
      <w:r w:rsidRPr="00180638">
        <w:rPr>
          <w:rFonts w:ascii="3DS V2" w:hAnsi="3DS V2" w:cs="Arial"/>
          <w:noProof/>
          <w:sz w:val="24"/>
          <w:szCs w:val="24"/>
        </w:rPr>
        <w:t>réalisable en pratique.</w:t>
      </w:r>
    </w:p>
    <w:p w14:paraId="5ABD7396" w14:textId="6F690588" w:rsidR="00180638" w:rsidRDefault="00180638" w:rsidP="00180638">
      <w:pPr>
        <w:pStyle w:val="Paragraphedeliste"/>
        <w:numPr>
          <w:ilvl w:val="0"/>
          <w:numId w:val="38"/>
        </w:numPr>
        <w:spacing w:line="240" w:lineRule="auto"/>
        <w:rPr>
          <w:rFonts w:ascii="3DS V2" w:hAnsi="3DS V2" w:cs="Arial"/>
          <w:noProof/>
          <w:sz w:val="24"/>
          <w:szCs w:val="24"/>
        </w:rPr>
      </w:pPr>
      <w:r w:rsidRPr="00180638">
        <w:rPr>
          <w:rFonts w:ascii="3DS V2" w:hAnsi="3DS V2" w:cs="Arial"/>
          <w:noProof/>
          <w:sz w:val="24"/>
          <w:szCs w:val="24"/>
        </w:rPr>
        <w:t xml:space="preserve">Une dernière phase orientée génie logiciel, consistant à implémenter l’algorithme validé en </w:t>
      </w:r>
      <w:r w:rsidR="000E0073">
        <w:rPr>
          <w:rFonts w:ascii="3DS V2" w:hAnsi="3DS V2" w:cs="Arial"/>
          <w:noProof/>
          <w:sz w:val="24"/>
          <w:szCs w:val="24"/>
        </w:rPr>
        <w:t>C/</w:t>
      </w:r>
      <w:r w:rsidRPr="00180638">
        <w:rPr>
          <w:rFonts w:ascii="3DS V2" w:hAnsi="3DS V2" w:cs="Arial"/>
          <w:noProof/>
          <w:sz w:val="24"/>
          <w:szCs w:val="24"/>
        </w:rPr>
        <w:t>C++</w:t>
      </w:r>
      <w:r w:rsidR="00236516">
        <w:rPr>
          <w:rFonts w:ascii="3DS V2" w:hAnsi="3DS V2" w:cs="Arial"/>
          <w:noProof/>
          <w:sz w:val="24"/>
          <w:szCs w:val="24"/>
        </w:rPr>
        <w:t xml:space="preserve"> avec</w:t>
      </w:r>
      <w:r w:rsidRPr="00180638">
        <w:rPr>
          <w:rFonts w:ascii="3DS V2" w:hAnsi="3DS V2" w:cs="Arial"/>
          <w:noProof/>
          <w:sz w:val="24"/>
          <w:szCs w:val="24"/>
        </w:rPr>
        <w:t xml:space="preserve"> les infrastructures </w:t>
      </w:r>
      <w:r w:rsidR="008B311C">
        <w:rPr>
          <w:rFonts w:ascii="3DS V2" w:hAnsi="3DS V2" w:cs="Arial"/>
          <w:noProof/>
          <w:sz w:val="24"/>
          <w:szCs w:val="24"/>
        </w:rPr>
        <w:t>de</w:t>
      </w:r>
      <w:r w:rsidRPr="00180638">
        <w:rPr>
          <w:rFonts w:ascii="3DS V2" w:hAnsi="3DS V2" w:cs="Arial"/>
          <w:noProof/>
          <w:sz w:val="24"/>
          <w:szCs w:val="24"/>
        </w:rPr>
        <w:t xml:space="preserve"> Dassault Systèmes, afin de l’intégrer dans le module CATIA Electrical System Design, </w:t>
      </w:r>
      <w:r w:rsidR="001E67BD" w:rsidRPr="001E67BD">
        <w:rPr>
          <w:rFonts w:ascii="3DS V2" w:hAnsi="3DS V2" w:cs="Arial"/>
          <w:noProof/>
          <w:sz w:val="24"/>
          <w:szCs w:val="24"/>
        </w:rPr>
        <w:t xml:space="preserve">en tenant compte des </w:t>
      </w:r>
      <w:r w:rsidRPr="00180638">
        <w:rPr>
          <w:rFonts w:ascii="3DS V2" w:hAnsi="3DS V2" w:cs="Arial"/>
          <w:noProof/>
          <w:sz w:val="24"/>
          <w:szCs w:val="24"/>
        </w:rPr>
        <w:t xml:space="preserve">exigences </w:t>
      </w:r>
      <w:r w:rsidR="00B56756">
        <w:rPr>
          <w:rFonts w:ascii="3DS V2" w:hAnsi="3DS V2" w:cs="Arial"/>
          <w:noProof/>
          <w:sz w:val="24"/>
          <w:szCs w:val="24"/>
        </w:rPr>
        <w:t xml:space="preserve">liées </w:t>
      </w:r>
      <w:r w:rsidRPr="00180638">
        <w:rPr>
          <w:rFonts w:ascii="3DS V2" w:hAnsi="3DS V2" w:cs="Arial"/>
          <w:noProof/>
          <w:sz w:val="24"/>
          <w:szCs w:val="24"/>
        </w:rPr>
        <w:t>à l’environnement industriel.</w:t>
      </w:r>
    </w:p>
    <w:p w14:paraId="7AD1BBE1" w14:textId="7ABA66A8" w:rsidR="006A4251" w:rsidRPr="006A4251" w:rsidRDefault="00F035A7" w:rsidP="006A4251">
      <w:pPr>
        <w:spacing w:line="240" w:lineRule="auto"/>
        <w:rPr>
          <w:rFonts w:ascii="3DS V2" w:hAnsi="3DS V2" w:cs="Arial"/>
          <w:noProof/>
          <w:sz w:val="24"/>
          <w:szCs w:val="24"/>
        </w:rPr>
      </w:pPr>
      <w:r>
        <w:rPr>
          <w:rFonts w:ascii="3DS V2" w:hAnsi="3DS V2" w:cs="Arial"/>
          <w:noProof/>
          <w:sz w:val="24"/>
          <w:szCs w:val="24"/>
        </w:rPr>
        <w:t>Nous allons préciser ces trois phase dans la suite du rapport.</w:t>
      </w:r>
    </w:p>
    <w:p w14:paraId="47BF9AA3" w14:textId="23270A3E" w:rsidR="007B13E9" w:rsidRPr="0063103B" w:rsidRDefault="00536EBF" w:rsidP="007D290B">
      <w:pPr>
        <w:spacing w:line="240" w:lineRule="auto"/>
        <w:rPr>
          <w:rFonts w:ascii="3DS V2" w:hAnsi="3DS V2" w:cs="Arial"/>
          <w:sz w:val="24"/>
          <w:szCs w:val="24"/>
        </w:rPr>
      </w:pPr>
      <w:r w:rsidRPr="0063103B">
        <w:rPr>
          <w:rFonts w:ascii="3DS V2" w:hAnsi="3DS V2" w:cs="Arial"/>
          <w:sz w:val="24"/>
          <w:szCs w:val="24"/>
        </w:rPr>
        <w:br w:type="page"/>
      </w:r>
    </w:p>
    <w:p w14:paraId="3D55CE8D" w14:textId="0B6E2182" w:rsidR="00666350" w:rsidRPr="00666350" w:rsidRDefault="00666350" w:rsidP="00666350">
      <w:pPr>
        <w:pStyle w:val="Titre2"/>
        <w:rPr>
          <w:rFonts w:ascii="3DS V2" w:hAnsi="3DS V2" w:cs="Arial"/>
          <w:sz w:val="40"/>
          <w:szCs w:val="40"/>
        </w:rPr>
      </w:pPr>
      <w:bookmarkStart w:id="25" w:name="_Toc204887640"/>
      <w:r>
        <w:rPr>
          <w:rFonts w:ascii="3DS V2" w:hAnsi="3DS V2" w:cs="Arial"/>
          <w:sz w:val="40"/>
          <w:szCs w:val="40"/>
        </w:rPr>
        <w:lastRenderedPageBreak/>
        <w:t>Phase 1 : Conception d’algorithme</w:t>
      </w:r>
      <w:bookmarkEnd w:id="25"/>
    </w:p>
    <w:p w14:paraId="133B12EA" w14:textId="59FC40FB" w:rsidR="002D0BBC" w:rsidRPr="004F2DC8" w:rsidRDefault="002D0BBC" w:rsidP="002D0BBC">
      <w:pPr>
        <w:pStyle w:val="Titre3"/>
        <w:rPr>
          <w:rFonts w:ascii="3DS V2" w:hAnsi="3DS V2"/>
          <w:sz w:val="32"/>
          <w:szCs w:val="32"/>
        </w:rPr>
      </w:pPr>
      <w:bookmarkStart w:id="26" w:name="_Toc204887641"/>
      <w:r>
        <w:rPr>
          <w:rFonts w:ascii="3DS V2" w:hAnsi="3DS V2"/>
          <w:sz w:val="32"/>
          <w:szCs w:val="32"/>
        </w:rPr>
        <w:t>Modélisation du problématique</w:t>
      </w:r>
      <w:bookmarkEnd w:id="26"/>
      <w:r>
        <w:rPr>
          <w:rFonts w:ascii="3DS V2" w:hAnsi="3DS V2"/>
          <w:sz w:val="32"/>
          <w:szCs w:val="32"/>
        </w:rPr>
        <w:t xml:space="preserve"> </w:t>
      </w:r>
    </w:p>
    <w:p w14:paraId="0E46F8D6" w14:textId="77777777" w:rsidR="00BB1411" w:rsidRPr="0041418D" w:rsidRDefault="00BB1411" w:rsidP="00C674AC">
      <w:pPr>
        <w:spacing w:after="0" w:line="240" w:lineRule="auto"/>
        <w:jc w:val="both"/>
        <w:rPr>
          <w:rFonts w:ascii="3DS V2" w:hAnsi="3DS V2"/>
        </w:rPr>
      </w:pPr>
    </w:p>
    <w:p w14:paraId="4C799677" w14:textId="6F8FE6F7" w:rsidR="00C674AC" w:rsidRPr="0041418D" w:rsidRDefault="00EA2D9B" w:rsidP="00C674AC">
      <w:pPr>
        <w:spacing w:after="0" w:line="240" w:lineRule="auto"/>
        <w:jc w:val="both"/>
        <w:rPr>
          <w:rFonts w:ascii="3DS V2" w:hAnsi="3DS V2" w:cs="Arial"/>
          <w:sz w:val="24"/>
          <w:szCs w:val="24"/>
          <w:lang w:eastAsia="zh-CN"/>
        </w:rPr>
      </w:pPr>
      <w:r w:rsidRPr="0041418D">
        <w:rPr>
          <w:rFonts w:ascii="3DS V2" w:hAnsi="3DS V2" w:cs="Arial"/>
          <w:sz w:val="24"/>
          <w:szCs w:val="24"/>
        </w:rPr>
        <w:t xml:space="preserve">Pour pouvoir commencer </w:t>
      </w:r>
      <w:r w:rsidR="00076DB4" w:rsidRPr="0041418D">
        <w:rPr>
          <w:rFonts w:ascii="3DS V2" w:hAnsi="3DS V2" w:cs="Arial"/>
          <w:sz w:val="24"/>
          <w:szCs w:val="24"/>
        </w:rPr>
        <w:t>ce</w:t>
      </w:r>
      <w:r w:rsidRPr="0041418D">
        <w:rPr>
          <w:rFonts w:ascii="3DS V2" w:hAnsi="3DS V2" w:cs="Arial"/>
          <w:sz w:val="24"/>
          <w:szCs w:val="24"/>
        </w:rPr>
        <w:t xml:space="preserve"> projet, u</w:t>
      </w:r>
      <w:r w:rsidR="00B60FE0" w:rsidRPr="0041418D">
        <w:rPr>
          <w:rFonts w:ascii="3DS V2" w:hAnsi="3DS V2" w:cs="Arial"/>
          <w:sz w:val="24"/>
          <w:szCs w:val="24"/>
        </w:rPr>
        <w:t>ne</w:t>
      </w:r>
      <w:r w:rsidR="00E841A9" w:rsidRPr="0041418D">
        <w:rPr>
          <w:rFonts w:ascii="3DS V2" w:hAnsi="3DS V2" w:cs="Arial"/>
          <w:sz w:val="24"/>
          <w:szCs w:val="24"/>
        </w:rPr>
        <w:t xml:space="preserve"> modélisation </w:t>
      </w:r>
      <w:r w:rsidR="006C2198" w:rsidRPr="0041418D">
        <w:rPr>
          <w:rFonts w:ascii="3DS V2" w:hAnsi="3DS V2" w:cs="Arial"/>
          <w:sz w:val="24"/>
          <w:szCs w:val="24"/>
        </w:rPr>
        <w:t xml:space="preserve">de problématique </w:t>
      </w:r>
      <w:r w:rsidR="00B60FE0" w:rsidRPr="0041418D">
        <w:rPr>
          <w:rFonts w:ascii="3DS V2" w:hAnsi="3DS V2" w:cs="Arial"/>
          <w:sz w:val="24"/>
          <w:szCs w:val="24"/>
        </w:rPr>
        <w:t xml:space="preserve">est </w:t>
      </w:r>
      <w:r w:rsidR="00076DB4" w:rsidRPr="0041418D">
        <w:rPr>
          <w:rFonts w:ascii="3DS V2" w:hAnsi="3DS V2" w:cs="Arial"/>
          <w:sz w:val="24"/>
          <w:szCs w:val="24"/>
        </w:rPr>
        <w:t>nécessaire.</w:t>
      </w:r>
      <w:r w:rsidR="00BE7814" w:rsidRPr="0041418D">
        <w:rPr>
          <w:rFonts w:ascii="3DS V2" w:hAnsi="3DS V2" w:cs="Arial"/>
          <w:sz w:val="24"/>
          <w:szCs w:val="24"/>
        </w:rPr>
        <w:t xml:space="preserve"> </w:t>
      </w:r>
      <w:r w:rsidR="006C2198" w:rsidRPr="0041418D">
        <w:rPr>
          <w:rFonts w:ascii="3DS V2" w:hAnsi="3DS V2" w:cs="Arial"/>
          <w:sz w:val="24"/>
          <w:szCs w:val="24"/>
        </w:rPr>
        <w:t xml:space="preserve">Après avoir </w:t>
      </w:r>
      <w:r w:rsidR="005A36A3" w:rsidRPr="0041418D">
        <w:rPr>
          <w:rFonts w:ascii="3DS V2" w:hAnsi="3DS V2" w:cs="Arial"/>
          <w:sz w:val="24"/>
          <w:szCs w:val="24"/>
        </w:rPr>
        <w:t>discuté</w:t>
      </w:r>
      <w:r w:rsidR="006C2198" w:rsidRPr="0041418D">
        <w:rPr>
          <w:rFonts w:ascii="3DS V2" w:hAnsi="3DS V2" w:cs="Arial"/>
          <w:sz w:val="24"/>
          <w:szCs w:val="24"/>
        </w:rPr>
        <w:t xml:space="preserve"> avec </w:t>
      </w:r>
      <w:r w:rsidR="005A36A3" w:rsidRPr="0041418D">
        <w:rPr>
          <w:rFonts w:ascii="3DS V2" w:hAnsi="3DS V2" w:cs="Arial"/>
          <w:sz w:val="24"/>
          <w:szCs w:val="24"/>
        </w:rPr>
        <w:t>l’équipe</w:t>
      </w:r>
      <w:r w:rsidR="006C2198" w:rsidRPr="0041418D">
        <w:rPr>
          <w:rFonts w:ascii="3DS V2" w:hAnsi="3DS V2" w:cs="Arial"/>
          <w:sz w:val="24"/>
          <w:szCs w:val="24"/>
        </w:rPr>
        <w:t xml:space="preserve">, </w:t>
      </w:r>
      <w:r w:rsidR="00BA143C">
        <w:rPr>
          <w:rFonts w:ascii="3DS V2" w:hAnsi="3DS V2" w:cs="Arial"/>
          <w:sz w:val="24"/>
          <w:szCs w:val="24"/>
        </w:rPr>
        <w:t>la</w:t>
      </w:r>
      <w:r w:rsidR="006C2198" w:rsidRPr="0041418D">
        <w:rPr>
          <w:rFonts w:ascii="3DS V2" w:hAnsi="3DS V2" w:cs="Arial"/>
          <w:sz w:val="24"/>
          <w:szCs w:val="24"/>
        </w:rPr>
        <w:t xml:space="preserve"> </w:t>
      </w:r>
      <w:r w:rsidR="00D6242A" w:rsidRPr="0041418D">
        <w:rPr>
          <w:rFonts w:ascii="3DS V2" w:hAnsi="3DS V2" w:cs="Arial"/>
          <w:sz w:val="24"/>
          <w:szCs w:val="24"/>
        </w:rPr>
        <w:t>d</w:t>
      </w:r>
      <w:r w:rsidR="00D6242A">
        <w:rPr>
          <w:rFonts w:ascii="3DS V2" w:hAnsi="3DS V2" w:cs="Arial"/>
          <w:sz w:val="24"/>
          <w:szCs w:val="24"/>
        </w:rPr>
        <w:t>e</w:t>
      </w:r>
      <w:r w:rsidR="00D6242A" w:rsidRPr="0041418D">
        <w:rPr>
          <w:rFonts w:ascii="3DS V2" w:hAnsi="3DS V2" w:cs="Arial"/>
          <w:sz w:val="24"/>
          <w:szCs w:val="24"/>
        </w:rPr>
        <w:t>scription</w:t>
      </w:r>
      <w:r w:rsidR="00536EBF">
        <w:rPr>
          <w:rFonts w:ascii="3DS V2" w:hAnsi="3DS V2" w:cs="Arial"/>
          <w:sz w:val="24"/>
          <w:szCs w:val="24"/>
        </w:rPr>
        <w:t xml:space="preserve"> </w:t>
      </w:r>
      <w:r w:rsidR="00BA143C">
        <w:rPr>
          <w:rFonts w:ascii="3DS V2" w:hAnsi="3DS V2" w:cs="Arial"/>
          <w:sz w:val="24"/>
          <w:szCs w:val="24"/>
        </w:rPr>
        <w:t>du problème en langage mathématique</w:t>
      </w:r>
      <w:r w:rsidR="0061785F" w:rsidRPr="0041418D">
        <w:rPr>
          <w:rFonts w:ascii="3DS V2" w:hAnsi="3DS V2" w:cs="Arial"/>
          <w:sz w:val="24"/>
          <w:szCs w:val="24"/>
        </w:rPr>
        <w:t xml:space="preserve"> est présentée suivante :</w:t>
      </w:r>
    </w:p>
    <w:p w14:paraId="1608E029" w14:textId="3A3A0BA0" w:rsidR="00E841A9" w:rsidRPr="0041418D" w:rsidRDefault="00E841A9" w:rsidP="00C674AC">
      <w:pPr>
        <w:spacing w:after="0" w:line="240" w:lineRule="auto"/>
        <w:jc w:val="both"/>
        <w:rPr>
          <w:rStyle w:val="mord"/>
          <w:rFonts w:ascii="3DS V2" w:hAnsi="3DS V2"/>
          <w:sz w:val="24"/>
          <w:szCs w:val="24"/>
        </w:rPr>
      </w:pPr>
    </w:p>
    <w:p w14:paraId="3E1C9EB4" w14:textId="61B61070" w:rsidR="00EB7378" w:rsidRPr="009A365F" w:rsidRDefault="00E273D7" w:rsidP="00C674AC">
      <w:pPr>
        <w:spacing w:after="0" w:line="240" w:lineRule="auto"/>
        <w:jc w:val="both"/>
        <w:rPr>
          <w:rFonts w:ascii="Cambria Math" w:hAnsi="Cambria Math"/>
          <w:sz w:val="24"/>
          <w:szCs w:val="24"/>
        </w:rPr>
      </w:pPr>
      <w:r>
        <w:rPr>
          <w:rFonts w:ascii="Cambria Math" w:hAnsi="Cambria Math"/>
          <w:sz w:val="24"/>
          <w:szCs w:val="24"/>
        </w:rPr>
        <w:t>U</w:t>
      </w:r>
      <w:r w:rsidR="00DF7BF3" w:rsidRPr="009A365F">
        <w:rPr>
          <w:rFonts w:ascii="Cambria Math" w:hAnsi="Cambria Math"/>
          <w:sz w:val="24"/>
          <w:szCs w:val="24"/>
        </w:rPr>
        <w:t>n harn</w:t>
      </w:r>
      <w:r w:rsidR="0056570F" w:rsidRPr="009A365F">
        <w:rPr>
          <w:rFonts w:ascii="Cambria Math" w:hAnsi="Cambria Math"/>
          <w:sz w:val="24"/>
          <w:szCs w:val="24"/>
        </w:rPr>
        <w:t>ai</w:t>
      </w:r>
      <w:r w:rsidR="00DF7BF3" w:rsidRPr="009A365F">
        <w:rPr>
          <w:rFonts w:ascii="Cambria Math" w:hAnsi="Cambria Math"/>
          <w:sz w:val="24"/>
          <w:szCs w:val="24"/>
        </w:rPr>
        <w:t>s</w:t>
      </w:r>
      <w:r w:rsidR="003644FC" w:rsidRPr="009A365F">
        <w:rPr>
          <w:rFonts w:ascii="Cambria Math" w:hAnsi="Cambria Math"/>
          <w:sz w:val="24"/>
          <w:szCs w:val="24"/>
        </w:rPr>
        <w:t> </w:t>
      </w:r>
      <w:r w:rsidR="00A4649E">
        <w:rPr>
          <w:rFonts w:ascii="Cambria Math" w:hAnsi="Cambria Math"/>
          <w:sz w:val="24"/>
          <w:szCs w:val="24"/>
        </w:rPr>
        <w:t>est l’</w:t>
      </w:r>
      <w:r>
        <w:rPr>
          <w:rFonts w:ascii="Cambria Math" w:hAnsi="Cambria Math"/>
          <w:sz w:val="24"/>
          <w:szCs w:val="24"/>
        </w:rPr>
        <w:t xml:space="preserve">ensemble des câbles et connecteurs que nous traitons </w:t>
      </w:r>
      <w:r w:rsidR="003644FC" w:rsidRPr="009A365F">
        <w:rPr>
          <w:rFonts w:ascii="Cambria Math" w:hAnsi="Cambria Math"/>
          <w:sz w:val="24"/>
          <w:szCs w:val="24"/>
        </w:rPr>
        <w:t xml:space="preserve">: </w:t>
      </w:r>
    </w:p>
    <w:p w14:paraId="1FA2F419" w14:textId="77777777" w:rsidR="008C7D8D" w:rsidRPr="009A365F" w:rsidRDefault="008C7D8D" w:rsidP="00C674AC">
      <w:pPr>
        <w:spacing w:after="0" w:line="240" w:lineRule="auto"/>
        <w:jc w:val="both"/>
        <w:rPr>
          <w:rFonts w:ascii="Cambria Math" w:hAnsi="Cambria Math"/>
          <w:sz w:val="24"/>
          <w:szCs w:val="24"/>
        </w:rPr>
      </w:pPr>
    </w:p>
    <w:p w14:paraId="276F5551" w14:textId="5E15D6AA" w:rsidR="00075F3C" w:rsidRPr="009A365F" w:rsidRDefault="00075F3C" w:rsidP="00C674AC">
      <w:pPr>
        <w:spacing w:after="0" w:line="240" w:lineRule="auto"/>
        <w:jc w:val="both"/>
        <w:rPr>
          <w:rStyle w:val="mord"/>
          <w:rFonts w:ascii="Cambria Math" w:hAnsi="Cambria Math"/>
          <w:sz w:val="24"/>
          <w:szCs w:val="24"/>
        </w:rPr>
      </w:pPr>
      <m:oMathPara>
        <m:oMath>
          <m:r>
            <w:rPr>
              <w:rStyle w:val="mord"/>
              <w:rFonts w:ascii="Cambria Math" w:hAnsi="Cambria Math"/>
              <w:sz w:val="24"/>
              <w:szCs w:val="24"/>
            </w:rPr>
            <m:t>H = (</m:t>
          </m:r>
          <m:sSub>
            <m:sSubPr>
              <m:ctrlPr>
                <w:rPr>
                  <w:rStyle w:val="mord"/>
                  <w:rFonts w:ascii="Cambria Math" w:hAnsi="Cambria Math"/>
                  <w:i/>
                  <w:sz w:val="24"/>
                  <w:szCs w:val="24"/>
                  <w:lang w:eastAsia="zh-CN"/>
                </w:rPr>
              </m:ctrlPr>
            </m:sSubPr>
            <m:e>
              <m:r>
                <w:rPr>
                  <w:rStyle w:val="mord"/>
                  <w:rFonts w:ascii="Cambria Math" w:hAnsi="Cambria Math"/>
                  <w:sz w:val="24"/>
                  <w:szCs w:val="24"/>
                </w:rPr>
                <m:t>C</m:t>
              </m:r>
              <m:ctrlPr>
                <w:rPr>
                  <w:rStyle w:val="mord"/>
                  <w:rFonts w:ascii="Cambria Math" w:hAnsi="Cambria Math"/>
                  <w:i/>
                  <w:sz w:val="24"/>
                  <w:szCs w:val="24"/>
                </w:rPr>
              </m:ctrlPr>
            </m:e>
            <m:sub>
              <m:d>
                <m:dPr>
                  <m:begChr m:val="{"/>
                  <m:endChr m:val="}"/>
                  <m:ctrlPr>
                    <w:rPr>
                      <w:rStyle w:val="mord"/>
                      <w:rFonts w:ascii="Cambria Math" w:hAnsi="Cambria Math"/>
                      <w:i/>
                      <w:sz w:val="24"/>
                      <w:szCs w:val="24"/>
                    </w:rPr>
                  </m:ctrlPr>
                </m:dPr>
                <m:e>
                  <m:r>
                    <w:rPr>
                      <w:rStyle w:val="mord"/>
                      <w:rFonts w:ascii="Cambria Math" w:hAnsi="Cambria Math"/>
                      <w:sz w:val="24"/>
                      <w:szCs w:val="24"/>
                    </w:rPr>
                    <m:t>connecteur</m:t>
                  </m:r>
                </m:e>
              </m:d>
            </m:sub>
          </m:sSub>
          <m:r>
            <w:rPr>
              <w:rStyle w:val="mord"/>
              <w:rFonts w:ascii="Cambria Math" w:hAnsi="Cambria Math"/>
              <w:sz w:val="24"/>
              <w:szCs w:val="24"/>
            </w:rPr>
            <m:t xml:space="preserve"> , </m:t>
          </m:r>
          <m:sSub>
            <m:sSubPr>
              <m:ctrlPr>
                <w:rPr>
                  <w:rStyle w:val="mord"/>
                  <w:rFonts w:ascii="Cambria Math" w:hAnsi="Cambria Math"/>
                  <w:i/>
                  <w:sz w:val="24"/>
                  <w:szCs w:val="24"/>
                </w:rPr>
              </m:ctrlPr>
            </m:sSubPr>
            <m:e>
              <m:r>
                <w:rPr>
                  <w:rStyle w:val="mord"/>
                  <w:rFonts w:ascii="Cambria Math" w:hAnsi="Cambria Math"/>
                  <w:sz w:val="24"/>
                  <w:szCs w:val="24"/>
                </w:rPr>
                <m:t>K</m:t>
              </m:r>
            </m:e>
            <m:sub>
              <m:d>
                <m:dPr>
                  <m:begChr m:val="{"/>
                  <m:endChr m:val="}"/>
                  <m:ctrlPr>
                    <w:rPr>
                      <w:rStyle w:val="mord"/>
                      <w:rFonts w:ascii="Cambria Math" w:hAnsi="Cambria Math"/>
                      <w:i/>
                      <w:sz w:val="24"/>
                      <w:szCs w:val="24"/>
                    </w:rPr>
                  </m:ctrlPr>
                </m:dPr>
                <m:e>
                  <m:r>
                    <w:rPr>
                      <w:rStyle w:val="mord"/>
                      <w:rFonts w:ascii="Cambria Math" w:hAnsi="Cambria Math"/>
                      <w:sz w:val="24"/>
                      <w:szCs w:val="24"/>
                    </w:rPr>
                    <m:t>câble</m:t>
                  </m:r>
                </m:e>
              </m:d>
            </m:sub>
          </m:sSub>
          <m:r>
            <w:rPr>
              <w:rStyle w:val="mord"/>
              <w:rFonts w:ascii="Cambria Math" w:hAnsi="Cambria Math"/>
              <w:sz w:val="24"/>
              <w:szCs w:val="24"/>
            </w:rPr>
            <m:t>)</m:t>
          </m:r>
        </m:oMath>
      </m:oMathPara>
    </w:p>
    <w:p w14:paraId="475635B0" w14:textId="77777777" w:rsidR="008C7D8D" w:rsidRPr="009A365F" w:rsidRDefault="008C7D8D" w:rsidP="00C674AC">
      <w:pPr>
        <w:spacing w:after="0" w:line="240" w:lineRule="auto"/>
        <w:jc w:val="both"/>
        <w:rPr>
          <w:rStyle w:val="mord"/>
          <w:rFonts w:ascii="Cambria Math" w:hAnsi="Cambria Math"/>
          <w:sz w:val="24"/>
          <w:szCs w:val="24"/>
          <w:lang w:eastAsia="zh-CN"/>
        </w:rPr>
      </w:pPr>
    </w:p>
    <w:p w14:paraId="7B5B10DC" w14:textId="7FFF3B45" w:rsidR="008C7D8D" w:rsidRDefault="00983711" w:rsidP="00C674AC">
      <w:pPr>
        <w:spacing w:after="0" w:line="240" w:lineRule="auto"/>
        <w:jc w:val="both"/>
        <w:rPr>
          <w:rFonts w:ascii="Cambria Math" w:hAnsi="Cambria Math"/>
          <w:sz w:val="24"/>
          <w:szCs w:val="24"/>
        </w:rPr>
      </w:pPr>
      <w:r w:rsidRPr="00983711">
        <w:rPr>
          <w:rFonts w:ascii="Cambria Math" w:hAnsi="Cambria Math"/>
          <w:sz w:val="24"/>
          <w:szCs w:val="24"/>
        </w:rPr>
        <w:t>Un connecteur dispose d'une série de cavités, auxquelles on connecte les fils de câbles</w:t>
      </w:r>
      <w:r>
        <w:rPr>
          <w:rFonts w:ascii="Cambria Math" w:hAnsi="Cambria Math"/>
          <w:sz w:val="24"/>
          <w:szCs w:val="24"/>
        </w:rPr>
        <w:t>.</w:t>
      </w:r>
    </w:p>
    <w:p w14:paraId="7D91BA0D" w14:textId="77777777" w:rsidR="00320ECA" w:rsidRPr="009A365F" w:rsidRDefault="00320ECA" w:rsidP="00C674AC">
      <w:pPr>
        <w:spacing w:after="0" w:line="240" w:lineRule="auto"/>
        <w:jc w:val="both"/>
        <w:rPr>
          <w:rFonts w:ascii="Cambria Math" w:hAnsi="Cambria Math"/>
          <w:sz w:val="24"/>
          <w:szCs w:val="24"/>
        </w:rPr>
      </w:pPr>
    </w:p>
    <w:p w14:paraId="0FDB3D33" w14:textId="0B3F2F15" w:rsidR="00CD7AE8" w:rsidRPr="0085527A" w:rsidRDefault="00000000" w:rsidP="00CD7AE8">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C</m:t>
              </m:r>
            </m:e>
            <m:sub>
              <m:r>
                <w:rPr>
                  <w:rStyle w:val="mord"/>
                  <w:rFonts w:ascii="Cambria Math" w:hAnsi="Cambria Math"/>
                  <w:sz w:val="24"/>
                  <w:szCs w:val="24"/>
                  <w:lang w:eastAsia="zh-CN"/>
                </w:rPr>
                <m:t>i</m:t>
              </m:r>
            </m:sub>
          </m:sSub>
          <m:r>
            <w:rPr>
              <w:rStyle w:val="mord"/>
              <w:rFonts w:ascii="Cambria Math" w:hAnsi="Cambria Math"/>
              <w:sz w:val="24"/>
              <w:szCs w:val="24"/>
              <w:lang w:eastAsia="zh-CN"/>
            </w:rPr>
            <m:t xml:space="preserve">= </m:t>
          </m:r>
          <m:d>
            <m:dPr>
              <m:begChr m:val="{"/>
              <m:endChr m:val="}"/>
              <m:ctrlPr>
                <w:rPr>
                  <w:rStyle w:val="mord"/>
                  <w:rFonts w:ascii="Cambria Math" w:hAnsi="Cambria Math"/>
                  <w:i/>
                  <w:sz w:val="24"/>
                  <w:szCs w:val="24"/>
                  <w:lang w:eastAsia="zh-CN"/>
                </w:rPr>
              </m:ctrlPr>
            </m:dPr>
            <m:e>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m</m:t>
                  </m:r>
                </m:sub>
              </m:sSub>
            </m:e>
          </m:d>
          <m:r>
            <w:rPr>
              <w:rStyle w:val="mord"/>
              <w:rFonts w:ascii="Cambria Math" w:hAnsi="Cambria Math"/>
              <w:sz w:val="24"/>
              <w:szCs w:val="24"/>
              <w:lang w:eastAsia="zh-CN"/>
            </w:rPr>
            <m:t xml:space="preserve"> </m:t>
          </m:r>
        </m:oMath>
      </m:oMathPara>
    </w:p>
    <w:p w14:paraId="54CCEF63" w14:textId="77777777" w:rsidR="008C7D8D" w:rsidRPr="009A365F" w:rsidRDefault="008C7D8D" w:rsidP="00CD7AE8">
      <w:pPr>
        <w:spacing w:after="0" w:line="240" w:lineRule="auto"/>
        <w:jc w:val="both"/>
        <w:rPr>
          <w:rStyle w:val="mord"/>
          <w:rFonts w:ascii="Cambria Math" w:hAnsi="Cambria Math"/>
          <w:sz w:val="24"/>
          <w:szCs w:val="24"/>
          <w:lang w:eastAsia="zh-CN"/>
        </w:rPr>
      </w:pPr>
    </w:p>
    <w:p w14:paraId="6DCA95A1" w14:textId="0F3B4330" w:rsidR="00CD7AE8" w:rsidRPr="009A365F" w:rsidRDefault="00CA5F6E" w:rsidP="00C674AC">
      <w:pPr>
        <w:spacing w:after="0" w:line="240" w:lineRule="auto"/>
        <w:jc w:val="both"/>
        <w:rPr>
          <w:rFonts w:ascii="Cambria Math" w:hAnsi="Cambria Math"/>
          <w:sz w:val="24"/>
          <w:szCs w:val="24"/>
        </w:rPr>
      </w:pPr>
      <w:r w:rsidRPr="009A365F">
        <w:rPr>
          <w:rFonts w:ascii="Cambria Math" w:hAnsi="Cambria Math"/>
          <w:sz w:val="24"/>
          <w:szCs w:val="24"/>
        </w:rPr>
        <w:t>Où :</w:t>
      </w:r>
    </w:p>
    <w:p w14:paraId="6510A551" w14:textId="3A86B722" w:rsidR="00B512BE" w:rsidRPr="009A365F" w:rsidRDefault="00850C2A" w:rsidP="001A7AEF">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w:t>
      </w:r>
      <w:r w:rsidR="00AD59AD" w:rsidRPr="009A365F">
        <w:rPr>
          <w:rFonts w:ascii="Cambria Math" w:hAnsi="Cambria Math"/>
          <w:sz w:val="24"/>
          <w:szCs w:val="24"/>
        </w:rPr>
        <w:t xml:space="preserve"> taille </w:t>
      </w:r>
      <w:r w:rsidR="001A68A5" w:rsidRPr="009A365F">
        <w:rPr>
          <w:rFonts w:ascii="Cambria Math" w:hAnsi="Cambria Math"/>
          <w:sz w:val="24"/>
          <w:szCs w:val="24"/>
        </w:rPr>
        <w:t>sont</w:t>
      </w:r>
      <w:r w:rsidR="00244B01" w:rsidRPr="009A365F">
        <w:rPr>
          <w:rFonts w:ascii="Cambria Math" w:hAnsi="Cambria Math"/>
          <w:sz w:val="24"/>
          <w:szCs w:val="24"/>
        </w:rPr>
        <w:t xml:space="preserve"> défini</w:t>
      </w:r>
      <w:r w:rsidR="00A36EB3" w:rsidRPr="009A365F">
        <w:rPr>
          <w:rFonts w:ascii="Cambria Math" w:hAnsi="Cambria Math"/>
          <w:sz w:val="24"/>
          <w:szCs w:val="24"/>
        </w:rPr>
        <w:t>e</w:t>
      </w:r>
      <w:r w:rsidR="00C26B36" w:rsidRPr="009A365F">
        <w:rPr>
          <w:rFonts w:ascii="Cambria Math" w:hAnsi="Cambria Math"/>
          <w:sz w:val="24"/>
          <w:szCs w:val="24"/>
        </w:rPr>
        <w:t>s</w:t>
      </w:r>
      <w:r w:rsidR="00244B01" w:rsidRPr="009A365F">
        <w:rPr>
          <w:rFonts w:ascii="Cambria Math" w:hAnsi="Cambria Math"/>
          <w:sz w:val="24"/>
          <w:szCs w:val="24"/>
        </w:rPr>
        <w:t xml:space="preserve"> par </w:t>
      </w:r>
      <w:r w:rsidR="00521CFE" w:rsidRPr="009A365F">
        <w:rPr>
          <w:rFonts w:ascii="Cambria Math" w:hAnsi="Cambria Math"/>
          <w:sz w:val="24"/>
          <w:szCs w:val="24"/>
        </w:rPr>
        <w:t>leur</w:t>
      </w:r>
      <w:r w:rsidR="00244B01" w:rsidRPr="009A365F">
        <w:rPr>
          <w:rFonts w:ascii="Cambria Math" w:hAnsi="Cambria Math"/>
          <w:sz w:val="24"/>
          <w:szCs w:val="24"/>
        </w:rPr>
        <w:t xml:space="preserve"> diamètre en</w:t>
      </w:r>
      <w:r w:rsidR="00DE49FD" w:rsidRPr="009A365F">
        <w:rPr>
          <w:rFonts w:ascii="Cambria Math" w:hAnsi="Cambria Math"/>
          <w:sz w:val="24"/>
          <w:szCs w:val="24"/>
        </w:rPr>
        <w:t xml:space="preserve"> </w:t>
      </w:r>
      <w:r w:rsidR="00244B01" w:rsidRPr="009A365F">
        <w:rPr>
          <w:rFonts w:ascii="Cambria Math" w:hAnsi="Cambria Math"/>
          <w:sz w:val="24"/>
          <w:szCs w:val="24"/>
        </w:rPr>
        <w:t>AWG</w:t>
      </w:r>
      <w:r w:rsidR="0037785F" w:rsidRPr="009A365F">
        <w:rPr>
          <w:rFonts w:ascii="Cambria Math" w:hAnsi="Cambria Math"/>
          <w:sz w:val="24"/>
          <w:szCs w:val="24"/>
        </w:rPr>
        <w:t xml:space="preserve"> </w:t>
      </w:r>
      <w:r w:rsidR="00244B01" w:rsidRPr="009A365F">
        <w:rPr>
          <w:rFonts w:ascii="Cambria Math" w:hAnsi="Cambria Math"/>
          <w:sz w:val="24"/>
          <w:szCs w:val="24"/>
        </w:rPr>
        <w:t>(</w:t>
      </w:r>
      <w:r w:rsidR="00244B01" w:rsidRPr="00A77BBB">
        <w:rPr>
          <w:rFonts w:ascii="Cambria Math" w:hAnsi="Cambria Math"/>
          <w:sz w:val="24"/>
          <w:szCs w:val="24"/>
        </w:rPr>
        <w:t>American Wire Gauge</w:t>
      </w:r>
      <w:r w:rsidR="00BB2C99" w:rsidRPr="009A365F">
        <w:rPr>
          <w:rFonts w:ascii="Cambria Math" w:hAnsi="Cambria Math"/>
          <w:sz w:val="24"/>
          <w:szCs w:val="24"/>
        </w:rPr>
        <w:t>).</w:t>
      </w:r>
      <w:r w:rsidR="00624292" w:rsidRPr="009A365F">
        <w:rPr>
          <w:rFonts w:ascii="Cambria Math" w:hAnsi="Cambria Math"/>
          <w:sz w:val="24"/>
          <w:szCs w:val="24"/>
        </w:rPr>
        <w:t xml:space="preserve"> </w:t>
      </w:r>
    </w:p>
    <w:p w14:paraId="4E97D6AB" w14:textId="2F2D4E77" w:rsidR="00624292" w:rsidRPr="009A365F" w:rsidRDefault="00624292" w:rsidP="00B512BE">
      <w:pPr>
        <w:pStyle w:val="Paragraphedeliste"/>
        <w:spacing w:after="0" w:line="240" w:lineRule="auto"/>
        <w:jc w:val="both"/>
        <w:rPr>
          <w:rFonts w:ascii="Cambria Math" w:hAnsi="Cambria Math"/>
          <w:sz w:val="24"/>
          <w:szCs w:val="24"/>
        </w:rPr>
      </w:pPr>
      <w:r w:rsidRPr="009A365F">
        <w:rPr>
          <w:rFonts w:ascii="Cambria Math" w:hAnsi="Cambria Math"/>
          <w:sz w:val="24"/>
          <w:szCs w:val="24"/>
        </w:rPr>
        <w:t>Cela détermine la taille de fil accepté</w:t>
      </w:r>
      <w:r w:rsidR="003B63E4" w:rsidRPr="009A365F">
        <w:rPr>
          <w:rFonts w:ascii="Cambria Math" w:hAnsi="Cambria Math"/>
          <w:sz w:val="24"/>
          <w:szCs w:val="24"/>
        </w:rPr>
        <w:t xml:space="preserve"> par </w:t>
      </w:r>
      <w:r w:rsidR="000034DF" w:rsidRPr="009A365F">
        <w:rPr>
          <w:rFonts w:ascii="Cambria Math" w:hAnsi="Cambria Math"/>
          <w:sz w:val="24"/>
          <w:szCs w:val="24"/>
        </w:rPr>
        <w:t>la</w:t>
      </w:r>
      <w:r w:rsidR="003B63E4" w:rsidRPr="009A365F">
        <w:rPr>
          <w:rFonts w:ascii="Cambria Math" w:hAnsi="Cambria Math"/>
          <w:sz w:val="24"/>
          <w:szCs w:val="24"/>
        </w:rPr>
        <w:t xml:space="preserve"> cavité</w:t>
      </w:r>
      <w:r w:rsidR="001A7AEF" w:rsidRPr="009A365F">
        <w:rPr>
          <w:rFonts w:ascii="Cambria Math" w:hAnsi="Cambria Math"/>
          <w:sz w:val="24"/>
          <w:szCs w:val="24"/>
        </w:rPr>
        <w:t>.</w:t>
      </w:r>
    </w:p>
    <w:p w14:paraId="46CDF8CD" w14:textId="77777777" w:rsidR="00A2741E" w:rsidRPr="009A365F" w:rsidRDefault="00A2741E" w:rsidP="00B512BE">
      <w:pPr>
        <w:pStyle w:val="Paragraphedeliste"/>
        <w:spacing w:after="0" w:line="240" w:lineRule="auto"/>
        <w:jc w:val="both"/>
        <w:rPr>
          <w:rFonts w:ascii="Cambria Math" w:hAnsi="Cambria Math"/>
          <w:sz w:val="24"/>
          <w:szCs w:val="24"/>
        </w:rPr>
      </w:pPr>
    </w:p>
    <w:p w14:paraId="089F72B0" w14:textId="58E69DA4" w:rsidR="002547B8" w:rsidRPr="009A365F" w:rsidRDefault="00340CF4" w:rsidP="001A7AEF">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Leurs coordonnées</w:t>
      </w:r>
      <w:r w:rsidR="001F7BC2" w:rsidRPr="009A365F">
        <w:rPr>
          <w:rFonts w:ascii="Cambria Math" w:hAnsi="Cambria Math"/>
          <w:sz w:val="24"/>
          <w:szCs w:val="24"/>
        </w:rPr>
        <w:t xml:space="preserve"> </w:t>
      </w:r>
      <w:r w:rsidR="00244B01" w:rsidRPr="009A365F">
        <w:rPr>
          <w:rFonts w:ascii="Cambria Math" w:hAnsi="Cambria Math"/>
          <w:sz w:val="24"/>
          <w:szCs w:val="24"/>
        </w:rPr>
        <w:t>s</w:t>
      </w:r>
      <w:r w:rsidR="005C7CEA" w:rsidRPr="009A365F">
        <w:rPr>
          <w:rFonts w:ascii="Cambria Math" w:hAnsi="Cambria Math"/>
          <w:sz w:val="24"/>
          <w:szCs w:val="24"/>
        </w:rPr>
        <w:t>on</w:t>
      </w:r>
      <w:r w:rsidR="00244B01" w:rsidRPr="009A365F">
        <w:rPr>
          <w:rFonts w:ascii="Cambria Math" w:hAnsi="Cambria Math"/>
          <w:sz w:val="24"/>
          <w:szCs w:val="24"/>
        </w:rPr>
        <w:t>t donnée</w:t>
      </w:r>
      <w:r w:rsidR="00226955" w:rsidRPr="009A365F">
        <w:rPr>
          <w:rFonts w:ascii="Cambria Math" w:hAnsi="Cambria Math"/>
          <w:sz w:val="24"/>
          <w:szCs w:val="24"/>
        </w:rPr>
        <w:t xml:space="preserve">s </w:t>
      </w:r>
      <w:r w:rsidR="00244B01" w:rsidRPr="009A365F">
        <w:rPr>
          <w:rFonts w:ascii="Cambria Math" w:hAnsi="Cambria Math"/>
          <w:sz w:val="24"/>
          <w:szCs w:val="24"/>
        </w:rPr>
        <w:t xml:space="preserve">par </w:t>
      </w:r>
      <m:oMath>
        <m:r>
          <w:rPr>
            <w:rFonts w:ascii="Cambria Math" w:hAnsi="Cambria Math"/>
            <w:sz w:val="24"/>
            <w:szCs w:val="24"/>
          </w:rPr>
          <m:t>(x,y)</m:t>
        </m:r>
      </m:oMath>
      <w:r w:rsidR="006363BD" w:rsidRPr="009A365F">
        <w:rPr>
          <w:rFonts w:ascii="Cambria Math" w:hAnsi="Cambria Math"/>
          <w:sz w:val="24"/>
          <w:szCs w:val="24"/>
        </w:rPr>
        <w:t>.</w:t>
      </w:r>
      <w:r w:rsidR="007C0C0D" w:rsidRPr="009A365F">
        <w:rPr>
          <w:rFonts w:ascii="Cambria Math" w:hAnsi="Cambria Math"/>
          <w:sz w:val="24"/>
          <w:szCs w:val="24"/>
        </w:rPr>
        <w:t xml:space="preserve"> </w:t>
      </w:r>
    </w:p>
    <w:p w14:paraId="41689C3C" w14:textId="50B5C94F" w:rsidR="00244B01" w:rsidRPr="009A365F" w:rsidRDefault="007C0C0D" w:rsidP="00B512BE">
      <w:pPr>
        <w:pStyle w:val="Paragraphedeliste"/>
        <w:spacing w:after="0" w:line="240" w:lineRule="auto"/>
        <w:jc w:val="both"/>
        <w:rPr>
          <w:rFonts w:ascii="Cambria Math" w:hAnsi="Cambria Math"/>
          <w:sz w:val="24"/>
          <w:szCs w:val="24"/>
        </w:rPr>
      </w:pPr>
      <w:r w:rsidRPr="009A365F">
        <w:rPr>
          <w:rFonts w:ascii="Cambria Math" w:hAnsi="Cambria Math"/>
          <w:sz w:val="24"/>
          <w:szCs w:val="24"/>
        </w:rPr>
        <w:t xml:space="preserve">Cela détermine la position de la cavité sur </w:t>
      </w:r>
      <w:r w:rsidR="00A50917" w:rsidRPr="009A365F">
        <w:rPr>
          <w:rFonts w:ascii="Cambria Math" w:hAnsi="Cambria Math"/>
          <w:sz w:val="24"/>
          <w:szCs w:val="24"/>
        </w:rPr>
        <w:t>son</w:t>
      </w:r>
      <w:r w:rsidRPr="009A365F">
        <w:rPr>
          <w:rFonts w:ascii="Cambria Math" w:hAnsi="Cambria Math"/>
          <w:sz w:val="24"/>
          <w:szCs w:val="24"/>
        </w:rPr>
        <w:t xml:space="preserve"> connecteur</w:t>
      </w:r>
      <w:r w:rsidR="00EC5F2C" w:rsidRPr="009A365F">
        <w:rPr>
          <w:rFonts w:ascii="Cambria Math" w:hAnsi="Cambria Math"/>
          <w:sz w:val="24"/>
          <w:szCs w:val="24"/>
        </w:rPr>
        <w:t xml:space="preserve"> parent</w:t>
      </w:r>
      <w:r w:rsidRPr="009A365F">
        <w:rPr>
          <w:rFonts w:ascii="Cambria Math" w:hAnsi="Cambria Math"/>
          <w:sz w:val="24"/>
          <w:szCs w:val="24"/>
        </w:rPr>
        <w:t>.</w:t>
      </w:r>
    </w:p>
    <w:p w14:paraId="1A622E8C" w14:textId="06269AC1" w:rsidR="0015777D" w:rsidRPr="009A365F" w:rsidRDefault="0015777D" w:rsidP="0015777D">
      <w:pPr>
        <w:spacing w:after="0" w:line="240" w:lineRule="auto"/>
        <w:jc w:val="both"/>
        <w:rPr>
          <w:rFonts w:ascii="Cambria Math" w:hAnsi="Cambria Math"/>
          <w:sz w:val="24"/>
          <w:szCs w:val="24"/>
        </w:rPr>
      </w:pPr>
    </w:p>
    <w:p w14:paraId="059C504D" w14:textId="21AF8D48" w:rsidR="008C7D8D" w:rsidRDefault="00BF21F0" w:rsidP="0015777D">
      <w:pPr>
        <w:spacing w:after="0" w:line="240" w:lineRule="auto"/>
        <w:jc w:val="both"/>
        <w:rPr>
          <w:rFonts w:ascii="Cambria Math" w:hAnsi="Cambria Math"/>
          <w:sz w:val="24"/>
          <w:szCs w:val="24"/>
        </w:rPr>
      </w:pPr>
      <w:r>
        <w:rPr>
          <w:rFonts w:ascii="Cambria Math" w:hAnsi="Cambria Math"/>
          <w:sz w:val="24"/>
          <w:szCs w:val="24"/>
        </w:rPr>
        <w:t>Et le</w:t>
      </w:r>
      <w:r w:rsidR="00CC48D6" w:rsidRPr="009A365F">
        <w:rPr>
          <w:rFonts w:ascii="Cambria Math" w:hAnsi="Cambria Math"/>
          <w:sz w:val="24"/>
          <w:szCs w:val="24"/>
        </w:rPr>
        <w:t xml:space="preserve"> câble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oMath>
      <w:r w:rsidR="00CC48D6" w:rsidRPr="009A365F">
        <w:rPr>
          <w:rFonts w:ascii="Cambria Math" w:hAnsi="Cambria Math"/>
          <w:sz w:val="24"/>
          <w:szCs w:val="24"/>
        </w:rPr>
        <w:t xml:space="preserve"> </w:t>
      </w:r>
      <w:r w:rsidR="0044697C" w:rsidRPr="009A365F">
        <w:rPr>
          <w:rFonts w:ascii="Cambria Math" w:hAnsi="Cambria Math"/>
          <w:sz w:val="24"/>
          <w:szCs w:val="24"/>
        </w:rPr>
        <w:t xml:space="preserve">dans la ségrégation </w:t>
      </w:r>
      <m:oMath>
        <m:r>
          <w:rPr>
            <w:rFonts w:ascii="Cambria Math" w:hAnsi="Cambria Math"/>
            <w:sz w:val="24"/>
            <w:szCs w:val="24"/>
          </w:rPr>
          <m:t>Se</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oMath>
      <w:r w:rsidR="0044697C" w:rsidRPr="009A365F">
        <w:rPr>
          <w:rFonts w:ascii="Cambria Math" w:hAnsi="Cambria Math"/>
          <w:sz w:val="24"/>
          <w:szCs w:val="24"/>
        </w:rPr>
        <w:t xml:space="preserve">, </w:t>
      </w:r>
      <w:r w:rsidR="00CC48D6" w:rsidRPr="009A365F">
        <w:rPr>
          <w:rFonts w:ascii="Cambria Math" w:hAnsi="Cambria Math"/>
          <w:sz w:val="24"/>
          <w:szCs w:val="24"/>
        </w:rPr>
        <w:t>possède une série de fils</w:t>
      </w:r>
    </w:p>
    <w:p w14:paraId="09F05006" w14:textId="77777777" w:rsidR="008C7D8D" w:rsidRPr="009A365F" w:rsidRDefault="008C7D8D" w:rsidP="0015777D">
      <w:pPr>
        <w:spacing w:after="0" w:line="240" w:lineRule="auto"/>
        <w:jc w:val="both"/>
        <w:rPr>
          <w:rFonts w:ascii="Cambria Math" w:hAnsi="Cambria Math"/>
          <w:sz w:val="24"/>
          <w:szCs w:val="24"/>
        </w:rPr>
      </w:pPr>
    </w:p>
    <w:p w14:paraId="1EF6B023" w14:textId="067CC15D" w:rsidR="00CC48D6" w:rsidRPr="009A365F" w:rsidRDefault="00000000" w:rsidP="0015777D">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K</m:t>
              </m:r>
            </m:e>
            <m:sub>
              <m:r>
                <w:rPr>
                  <w:rStyle w:val="mord"/>
                  <w:rFonts w:ascii="Cambria Math" w:hAnsi="Cambria Math"/>
                  <w:sz w:val="24"/>
                  <w:szCs w:val="24"/>
                  <w:lang w:eastAsia="zh-CN"/>
                </w:rPr>
                <m:t>i</m:t>
              </m:r>
            </m:sub>
          </m:sSub>
          <m:r>
            <w:rPr>
              <w:rStyle w:val="mord"/>
              <w:rFonts w:ascii="Cambria Math" w:hAnsi="Cambria Math"/>
              <w:sz w:val="24"/>
              <w:szCs w:val="24"/>
              <w:lang w:eastAsia="zh-CN"/>
            </w:rPr>
            <m:t>=</m:t>
          </m:r>
          <m:r>
            <m:rPr>
              <m:lit/>
            </m:rPr>
            <w:rPr>
              <w:rStyle w:val="mord"/>
              <w:rFonts w:ascii="Cambria Math" w:hAnsi="Cambria Math"/>
              <w:sz w:val="24"/>
              <w:szCs w:val="24"/>
              <w:lang w:eastAsia="zh-CN"/>
            </w:rPr>
            <m:t>{</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n</m:t>
              </m:r>
            </m:sub>
          </m:sSub>
          <m:r>
            <w:rPr>
              <w:rStyle w:val="mord"/>
              <w:rFonts w:ascii="Cambria Math" w:hAnsi="Cambria Math"/>
              <w:sz w:val="24"/>
              <w:szCs w:val="24"/>
              <w:lang w:eastAsia="zh-CN"/>
            </w:rPr>
            <m:t>}</m:t>
          </m:r>
        </m:oMath>
      </m:oMathPara>
    </w:p>
    <w:p w14:paraId="5C2F67D7" w14:textId="77777777" w:rsidR="008C7D8D" w:rsidRPr="009A365F" w:rsidRDefault="008C7D8D" w:rsidP="0015777D">
      <w:pPr>
        <w:spacing w:after="0" w:line="240" w:lineRule="auto"/>
        <w:jc w:val="both"/>
        <w:rPr>
          <w:rStyle w:val="mord"/>
          <w:rFonts w:ascii="Cambria Math" w:hAnsi="Cambria Math"/>
          <w:sz w:val="24"/>
          <w:szCs w:val="24"/>
          <w:lang w:eastAsia="zh-CN"/>
        </w:rPr>
      </w:pPr>
    </w:p>
    <w:p w14:paraId="164B8F7B" w14:textId="5A7616E6" w:rsidR="00B01DB4" w:rsidRPr="009A365F" w:rsidRDefault="003B2DC2" w:rsidP="00C674AC">
      <w:pPr>
        <w:spacing w:after="0" w:line="240" w:lineRule="auto"/>
        <w:jc w:val="both"/>
        <w:rPr>
          <w:rFonts w:ascii="Cambria Math" w:hAnsi="Cambria Math"/>
          <w:sz w:val="24"/>
          <w:szCs w:val="24"/>
        </w:rPr>
      </w:pPr>
      <w:r w:rsidRPr="009A365F">
        <w:rPr>
          <w:rFonts w:ascii="Cambria Math" w:hAnsi="Cambria Math"/>
          <w:sz w:val="24"/>
          <w:szCs w:val="24"/>
        </w:rPr>
        <w:t xml:space="preserve">Où chaque fil est </w:t>
      </w:r>
      <w:r w:rsidR="00CF4950" w:rsidRPr="009A365F">
        <w:rPr>
          <w:rFonts w:ascii="Cambria Math" w:hAnsi="Cambria Math"/>
          <w:sz w:val="24"/>
          <w:szCs w:val="24"/>
        </w:rPr>
        <w:t>défini</w:t>
      </w:r>
      <w:r w:rsidRPr="009A365F">
        <w:rPr>
          <w:rFonts w:ascii="Cambria Math" w:hAnsi="Cambria Math"/>
          <w:sz w:val="24"/>
          <w:szCs w:val="24"/>
        </w:rPr>
        <w:t xml:space="preserve"> par sa taille, aussi en AWG.</w:t>
      </w:r>
    </w:p>
    <w:p w14:paraId="1B974C8C" w14:textId="2DE7B9BD" w:rsidR="00350538" w:rsidRPr="009A365F" w:rsidRDefault="00B01DB4" w:rsidP="00C674AC">
      <w:pPr>
        <w:spacing w:after="0" w:line="240" w:lineRule="auto"/>
        <w:jc w:val="both"/>
        <w:rPr>
          <w:rFonts w:ascii="Cambria Math" w:hAnsi="Cambria Math"/>
          <w:sz w:val="24"/>
          <w:szCs w:val="24"/>
        </w:rPr>
      </w:pPr>
      <w:r w:rsidRPr="009A365F">
        <w:rPr>
          <w:rFonts w:ascii="Cambria Math" w:hAnsi="Cambria Math"/>
          <w:sz w:val="24"/>
          <w:szCs w:val="24"/>
        </w:rPr>
        <w:br/>
        <w:t xml:space="preserve">L’objectif est </w:t>
      </w:r>
      <w:r w:rsidR="00466A49" w:rsidRPr="009A365F">
        <w:rPr>
          <w:rFonts w:ascii="Cambria Math" w:hAnsi="Cambria Math"/>
          <w:sz w:val="24"/>
          <w:szCs w:val="24"/>
        </w:rPr>
        <w:t xml:space="preserve">de trouver une allocation </w:t>
      </w:r>
      <w:r w:rsidR="009D505A" w:rsidRPr="009A365F">
        <w:rPr>
          <w:rFonts w:ascii="Cambria Math" w:hAnsi="Cambria Math"/>
          <w:sz w:val="24"/>
          <w:szCs w:val="24"/>
        </w:rPr>
        <w:t xml:space="preserve">pour chaque câble </w:t>
      </w:r>
      <w:r w:rsidR="00466A49" w:rsidRPr="009A365F">
        <w:rPr>
          <w:rFonts w:ascii="Cambria Math" w:hAnsi="Cambria Math"/>
          <w:sz w:val="24"/>
          <w:szCs w:val="24"/>
        </w:rPr>
        <w:t>sur l’ensemble des connecteurs, en respectant </w:t>
      </w:r>
      <w:r w:rsidR="00753217" w:rsidRPr="009A365F">
        <w:rPr>
          <w:rFonts w:ascii="Cambria Math" w:hAnsi="Cambria Math"/>
          <w:sz w:val="24"/>
          <w:szCs w:val="24"/>
        </w:rPr>
        <w:t>les contraintes suivantes</w:t>
      </w:r>
      <w:r w:rsidR="00DC4446" w:rsidRPr="009A365F">
        <w:rPr>
          <w:rFonts w:ascii="Cambria Math" w:hAnsi="Cambria Math"/>
          <w:sz w:val="24"/>
          <w:szCs w:val="24"/>
        </w:rPr>
        <w:t xml:space="preserve"> </w:t>
      </w:r>
      <w:r w:rsidR="00466A49" w:rsidRPr="009A365F">
        <w:rPr>
          <w:rFonts w:ascii="Cambria Math" w:hAnsi="Cambria Math"/>
          <w:sz w:val="24"/>
          <w:szCs w:val="24"/>
        </w:rPr>
        <w:t>:</w:t>
      </w:r>
    </w:p>
    <w:p w14:paraId="3743EF43" w14:textId="77777777" w:rsidR="000B750E" w:rsidRPr="009A365F" w:rsidRDefault="000B750E" w:rsidP="00753217">
      <w:pPr>
        <w:spacing w:after="0" w:line="240" w:lineRule="auto"/>
        <w:jc w:val="both"/>
        <w:rPr>
          <w:rFonts w:ascii="Cambria Math" w:hAnsi="Cambria Math"/>
          <w:sz w:val="24"/>
          <w:szCs w:val="24"/>
        </w:rPr>
      </w:pPr>
    </w:p>
    <w:p w14:paraId="744DA67E" w14:textId="1FBA924E" w:rsidR="00350538" w:rsidRDefault="00350538" w:rsidP="000B750E">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w:t>
      </w:r>
      <w:r w:rsidR="00FB7FA2">
        <w:rPr>
          <w:rFonts w:ascii="Cambria Math" w:hAnsi="Cambria Math"/>
          <w:sz w:val="24"/>
          <w:szCs w:val="24"/>
        </w:rPr>
        <w:t xml:space="preserve">a taille </w:t>
      </w:r>
      <w:r w:rsidRPr="009A365F">
        <w:rPr>
          <w:rFonts w:ascii="Cambria Math" w:hAnsi="Cambria Math"/>
          <w:sz w:val="24"/>
          <w:szCs w:val="24"/>
        </w:rPr>
        <w:t>du fil et de la cavité</w:t>
      </w:r>
      <w:r w:rsidR="00FB7FA2">
        <w:rPr>
          <w:rFonts w:ascii="Cambria Math" w:hAnsi="Cambria Math"/>
          <w:sz w:val="24"/>
          <w:szCs w:val="24"/>
        </w:rPr>
        <w:t xml:space="preserve">, en AWG, </w:t>
      </w:r>
      <w:r w:rsidR="00B01DB4" w:rsidRPr="009A365F">
        <w:rPr>
          <w:rFonts w:ascii="Cambria Math" w:hAnsi="Cambria Math"/>
          <w:sz w:val="24"/>
          <w:szCs w:val="24"/>
        </w:rPr>
        <w:t>doivent être compatibles</w:t>
      </w:r>
      <w:r w:rsidRPr="009A365F">
        <w:rPr>
          <w:rFonts w:ascii="Cambria Math" w:hAnsi="Cambria Math"/>
          <w:sz w:val="24"/>
          <w:szCs w:val="24"/>
        </w:rPr>
        <w:t>.</w:t>
      </w:r>
    </w:p>
    <w:p w14:paraId="538B9034" w14:textId="77777777" w:rsidR="003B5943" w:rsidRDefault="003B5943" w:rsidP="003B5943">
      <w:pPr>
        <w:pStyle w:val="Paragraphedeliste"/>
        <w:spacing w:after="0" w:line="240" w:lineRule="auto"/>
        <w:jc w:val="both"/>
        <w:rPr>
          <w:rFonts w:ascii="Cambria Math" w:hAnsi="Cambria Math"/>
          <w:sz w:val="24"/>
          <w:szCs w:val="24"/>
        </w:rPr>
      </w:pPr>
    </w:p>
    <w:p w14:paraId="64293F56" w14:textId="2D1778A0" w:rsidR="003B5943" w:rsidRPr="0068274B" w:rsidRDefault="00C32F89" w:rsidP="0068274B">
      <w:pPr>
        <w:pStyle w:val="Paragraphedeliste"/>
        <w:numPr>
          <w:ilvl w:val="0"/>
          <w:numId w:val="25"/>
        </w:numPr>
        <w:spacing w:after="0" w:line="240" w:lineRule="auto"/>
        <w:jc w:val="both"/>
        <w:rPr>
          <w:rFonts w:ascii="Cambria Math" w:hAnsi="Cambria Math"/>
          <w:sz w:val="24"/>
          <w:szCs w:val="24"/>
        </w:rPr>
      </w:pPr>
      <w:r w:rsidRPr="00C32F89">
        <w:rPr>
          <w:rFonts w:ascii="Cambria Math" w:hAnsi="Cambria Math"/>
          <w:sz w:val="24"/>
          <w:szCs w:val="24"/>
        </w:rPr>
        <w:t>Les câbles avec différente ségrégation ne doivent pas être placer sur le même connecteur.</w:t>
      </w:r>
    </w:p>
    <w:p w14:paraId="5191DF1D" w14:textId="77777777" w:rsidR="003B5943" w:rsidRPr="00C32F89" w:rsidRDefault="003B5943" w:rsidP="003B5943">
      <w:pPr>
        <w:pStyle w:val="Paragraphedeliste"/>
        <w:spacing w:after="0" w:line="240" w:lineRule="auto"/>
        <w:jc w:val="both"/>
        <w:rPr>
          <w:rFonts w:ascii="Cambria Math" w:hAnsi="Cambria Math"/>
          <w:sz w:val="24"/>
          <w:szCs w:val="24"/>
        </w:rPr>
      </w:pPr>
    </w:p>
    <w:p w14:paraId="206A08B4" w14:textId="7865E990" w:rsidR="008D31D5" w:rsidRDefault="00117FF2" w:rsidP="00C32F89">
      <w:pPr>
        <w:pStyle w:val="Paragraphedeliste"/>
        <w:numPr>
          <w:ilvl w:val="0"/>
          <w:numId w:val="25"/>
        </w:numPr>
        <w:spacing w:after="0" w:line="240" w:lineRule="auto"/>
        <w:jc w:val="both"/>
        <w:rPr>
          <w:rFonts w:ascii="Cambria Math" w:hAnsi="Cambria Math"/>
          <w:sz w:val="24"/>
          <w:szCs w:val="24"/>
        </w:rPr>
      </w:pPr>
      <w:r>
        <w:rPr>
          <w:rFonts w:ascii="Cambria Math" w:hAnsi="Cambria Math"/>
          <w:sz w:val="24"/>
          <w:szCs w:val="24"/>
        </w:rPr>
        <w:t>Les fils d’un même câble</w:t>
      </w:r>
      <w:r w:rsidRPr="009A365F">
        <w:rPr>
          <w:rFonts w:ascii="Cambria Math" w:hAnsi="Cambria Math"/>
          <w:sz w:val="24"/>
          <w:szCs w:val="24"/>
        </w:rPr>
        <w:t xml:space="preserve"> </w:t>
      </w:r>
      <w:r w:rsidR="00B01DB4" w:rsidRPr="009A365F">
        <w:rPr>
          <w:rFonts w:ascii="Cambria Math" w:hAnsi="Cambria Math"/>
          <w:sz w:val="24"/>
          <w:szCs w:val="24"/>
        </w:rPr>
        <w:t>doivent être</w:t>
      </w:r>
      <w:r w:rsidR="007D0292">
        <w:rPr>
          <w:rFonts w:ascii="Cambria Math" w:hAnsi="Cambria Math"/>
          <w:sz w:val="24"/>
          <w:szCs w:val="24"/>
        </w:rPr>
        <w:t xml:space="preserve"> </w:t>
      </w:r>
      <w:r w:rsidR="00B01DB4" w:rsidRPr="009A365F">
        <w:rPr>
          <w:rFonts w:ascii="Cambria Math" w:hAnsi="Cambria Math"/>
          <w:sz w:val="24"/>
          <w:szCs w:val="24"/>
        </w:rPr>
        <w:t xml:space="preserve">proches les </w:t>
      </w:r>
      <w:r w:rsidR="00607256">
        <w:rPr>
          <w:rFonts w:ascii="Cambria Math" w:hAnsi="Cambria Math"/>
          <w:sz w:val="24"/>
          <w:szCs w:val="24"/>
        </w:rPr>
        <w:t>uns</w:t>
      </w:r>
      <w:r w:rsidR="00B01DB4" w:rsidRPr="009A365F">
        <w:rPr>
          <w:rFonts w:ascii="Cambria Math" w:hAnsi="Cambria Math"/>
          <w:sz w:val="24"/>
          <w:szCs w:val="24"/>
        </w:rPr>
        <w:t xml:space="preserve"> des autres</w:t>
      </w:r>
      <w:r w:rsidR="00350538" w:rsidRPr="009A365F">
        <w:rPr>
          <w:rFonts w:ascii="Cambria Math" w:hAnsi="Cambria Math"/>
          <w:sz w:val="24"/>
          <w:szCs w:val="24"/>
        </w:rPr>
        <w:t>.</w:t>
      </w:r>
    </w:p>
    <w:p w14:paraId="57EF050D" w14:textId="77777777" w:rsidR="003B5943" w:rsidRPr="00C32F89" w:rsidRDefault="003B5943" w:rsidP="003B5943">
      <w:pPr>
        <w:pStyle w:val="Paragraphedeliste"/>
        <w:spacing w:after="0" w:line="240" w:lineRule="auto"/>
        <w:jc w:val="both"/>
        <w:rPr>
          <w:rFonts w:ascii="Cambria Math" w:hAnsi="Cambria Math"/>
          <w:sz w:val="24"/>
          <w:szCs w:val="24"/>
        </w:rPr>
      </w:pPr>
    </w:p>
    <w:p w14:paraId="2BF63C0A" w14:textId="5CC085A1" w:rsidR="008D31D5" w:rsidRPr="009A365F" w:rsidRDefault="008D31D5" w:rsidP="000B750E">
      <w:pPr>
        <w:pStyle w:val="Paragraphedeliste"/>
        <w:numPr>
          <w:ilvl w:val="0"/>
          <w:numId w:val="25"/>
        </w:numPr>
        <w:spacing w:after="0" w:line="240" w:lineRule="auto"/>
        <w:jc w:val="both"/>
        <w:rPr>
          <w:rFonts w:ascii="Cambria Math" w:hAnsi="Cambria Math"/>
          <w:sz w:val="24"/>
          <w:szCs w:val="24"/>
        </w:rPr>
      </w:pPr>
      <w:r>
        <w:rPr>
          <w:rFonts w:ascii="Cambria Math" w:hAnsi="Cambria Math"/>
          <w:sz w:val="24"/>
          <w:szCs w:val="24"/>
        </w:rPr>
        <w:t xml:space="preserve">Les câbles </w:t>
      </w:r>
      <w:r w:rsidR="00861BB9">
        <w:rPr>
          <w:rFonts w:ascii="Cambria Math" w:hAnsi="Cambria Math"/>
          <w:sz w:val="24"/>
          <w:szCs w:val="24"/>
        </w:rPr>
        <w:t xml:space="preserve">et leurs fils </w:t>
      </w:r>
      <w:r>
        <w:rPr>
          <w:rFonts w:ascii="Cambria Math" w:hAnsi="Cambria Math"/>
          <w:sz w:val="24"/>
          <w:szCs w:val="24"/>
        </w:rPr>
        <w:t xml:space="preserve">ne doivent pas </w:t>
      </w:r>
      <w:r w:rsidR="00621A12">
        <w:rPr>
          <w:rFonts w:ascii="Cambria Math" w:hAnsi="Cambria Math"/>
          <w:sz w:val="24"/>
          <w:szCs w:val="24"/>
        </w:rPr>
        <w:t xml:space="preserve">se </w:t>
      </w:r>
      <w:r>
        <w:rPr>
          <w:rFonts w:ascii="Cambria Math" w:hAnsi="Cambria Math"/>
          <w:sz w:val="24"/>
          <w:szCs w:val="24"/>
        </w:rPr>
        <w:t>croise</w:t>
      </w:r>
      <w:r w:rsidR="00F2235A">
        <w:rPr>
          <w:rFonts w:ascii="Cambria Math" w:hAnsi="Cambria Math"/>
          <w:sz w:val="24"/>
          <w:szCs w:val="24"/>
        </w:rPr>
        <w:t>r</w:t>
      </w:r>
      <w:r>
        <w:rPr>
          <w:rFonts w:ascii="Cambria Math" w:hAnsi="Cambria Math"/>
          <w:sz w:val="24"/>
          <w:szCs w:val="24"/>
        </w:rPr>
        <w:t>.</w:t>
      </w:r>
    </w:p>
    <w:p w14:paraId="57976F4C" w14:textId="77777777" w:rsidR="00BB39A1" w:rsidRPr="009A365F" w:rsidRDefault="00BB39A1" w:rsidP="00BB39A1">
      <w:pPr>
        <w:pStyle w:val="Paragraphedeliste"/>
        <w:rPr>
          <w:rFonts w:ascii="Cambria Math" w:hAnsi="Cambria Math"/>
          <w:sz w:val="24"/>
          <w:szCs w:val="24"/>
        </w:rPr>
      </w:pPr>
    </w:p>
    <w:p w14:paraId="0D64B381" w14:textId="6E1983CF" w:rsidR="008C7D8D" w:rsidRPr="003B5943" w:rsidRDefault="005962D2" w:rsidP="00795934">
      <w:pPr>
        <w:pStyle w:val="NormalWeb"/>
        <w:rPr>
          <w:rFonts w:ascii="3DS V2" w:hAnsi="3DS V2" w:cs="Arial"/>
          <w:lang w:val="fr-FR"/>
        </w:rPr>
      </w:pPr>
      <w:r w:rsidRPr="003B5943">
        <w:rPr>
          <w:rFonts w:ascii="3DS V2" w:hAnsi="3DS V2"/>
          <w:lang w:val="fr-FR"/>
        </w:rPr>
        <w:t xml:space="preserve">La première contrainte est assurée par une vérification de </w:t>
      </w:r>
      <w:r w:rsidR="005378DF">
        <w:rPr>
          <w:rFonts w:ascii="3DS V2" w:hAnsi="3DS V2"/>
          <w:lang w:val="fr-FR"/>
        </w:rPr>
        <w:t>la gauge</w:t>
      </w:r>
      <w:r w:rsidRPr="003B5943">
        <w:rPr>
          <w:rFonts w:ascii="3DS V2" w:hAnsi="3DS V2"/>
          <w:lang w:val="fr-FR"/>
        </w:rPr>
        <w:t xml:space="preserve"> de fil et de </w:t>
      </w:r>
      <w:r w:rsidR="00D81A5D">
        <w:rPr>
          <w:rFonts w:ascii="3DS V2" w:hAnsi="3DS V2"/>
          <w:lang w:val="fr-FR"/>
        </w:rPr>
        <w:t xml:space="preserve">la </w:t>
      </w:r>
      <w:r w:rsidRPr="003B5943">
        <w:rPr>
          <w:rFonts w:ascii="3DS V2" w:hAnsi="3DS V2"/>
          <w:lang w:val="fr-FR"/>
        </w:rPr>
        <w:t xml:space="preserve">cavité au moment de </w:t>
      </w:r>
      <w:r w:rsidR="0001651C">
        <w:rPr>
          <w:rFonts w:ascii="3DS V2" w:hAnsi="3DS V2"/>
          <w:lang w:val="fr-FR"/>
        </w:rPr>
        <w:t xml:space="preserve">la </w:t>
      </w:r>
      <w:r w:rsidRPr="003B5943">
        <w:rPr>
          <w:rFonts w:ascii="3DS V2" w:hAnsi="3DS V2"/>
          <w:lang w:val="fr-FR"/>
        </w:rPr>
        <w:t xml:space="preserve">recherche. </w:t>
      </w:r>
      <w:r w:rsidR="00795934" w:rsidRPr="003B5943">
        <w:rPr>
          <w:rFonts w:ascii="3DS V2" w:hAnsi="3DS V2"/>
          <w:lang w:val="fr-FR"/>
        </w:rPr>
        <w:t xml:space="preserve">Pour </w:t>
      </w:r>
      <w:r w:rsidR="002B342E" w:rsidRPr="003B5943">
        <w:rPr>
          <w:rFonts w:ascii="3DS V2" w:hAnsi="3DS V2"/>
          <w:lang w:val="fr-FR"/>
        </w:rPr>
        <w:t xml:space="preserve">la </w:t>
      </w:r>
      <w:r w:rsidR="00613984" w:rsidRPr="003B5943">
        <w:rPr>
          <w:rFonts w:ascii="3DS V2" w:hAnsi="3DS V2"/>
          <w:lang w:val="fr-FR"/>
        </w:rPr>
        <w:t>deuxième</w:t>
      </w:r>
      <w:r w:rsidR="002B342E" w:rsidRPr="003B5943">
        <w:rPr>
          <w:rFonts w:ascii="3DS V2" w:hAnsi="3DS V2"/>
          <w:lang w:val="fr-FR"/>
        </w:rPr>
        <w:t>,</w:t>
      </w:r>
      <w:r w:rsidR="00795934" w:rsidRPr="003B5943">
        <w:rPr>
          <w:rFonts w:ascii="3DS V2" w:hAnsi="3DS V2"/>
          <w:lang w:val="fr-FR"/>
        </w:rPr>
        <w:t xml:space="preserve"> il suffit de faire un tri par la ségrégation du câble au tout début. </w:t>
      </w:r>
      <w:r w:rsidR="00331500" w:rsidRPr="003B5943">
        <w:rPr>
          <w:rFonts w:ascii="3DS V2" w:hAnsi="3DS V2" w:cs="Arial"/>
          <w:lang w:val="fr-FR"/>
        </w:rPr>
        <w:t xml:space="preserve">Pour répondre aux </w:t>
      </w:r>
      <w:r w:rsidR="00805ECE" w:rsidRPr="003B5943">
        <w:rPr>
          <w:rFonts w:ascii="3DS V2" w:hAnsi="3DS V2" w:cs="Arial"/>
          <w:lang w:val="fr-FR"/>
        </w:rPr>
        <w:t xml:space="preserve">contraintes </w:t>
      </w:r>
      <w:r w:rsidRPr="003B5943">
        <w:rPr>
          <w:rFonts w:ascii="3DS V2" w:hAnsi="3DS V2" w:cs="Arial"/>
          <w:lang w:val="fr-FR"/>
        </w:rPr>
        <w:t>restantes</w:t>
      </w:r>
      <w:r w:rsidR="00331500" w:rsidRPr="003B5943">
        <w:rPr>
          <w:rFonts w:ascii="3DS V2" w:hAnsi="3DS V2" w:cs="Arial"/>
          <w:lang w:val="fr-FR"/>
        </w:rPr>
        <w:t xml:space="preserve">, il faut encore </w:t>
      </w:r>
      <w:r w:rsidR="003C2543" w:rsidRPr="003B5943">
        <w:rPr>
          <w:rFonts w:ascii="3DS V2" w:hAnsi="3DS V2" w:cs="Arial"/>
          <w:lang w:val="fr-FR"/>
        </w:rPr>
        <w:t xml:space="preserve">préciser </w:t>
      </w:r>
      <w:r w:rsidR="00331500" w:rsidRPr="003B5943">
        <w:rPr>
          <w:rFonts w:ascii="3DS V2" w:hAnsi="3DS V2" w:cs="Arial"/>
          <w:lang w:val="fr-FR"/>
        </w:rPr>
        <w:t>quelque</w:t>
      </w:r>
      <w:r w:rsidR="00D6528B">
        <w:rPr>
          <w:rFonts w:ascii="3DS V2" w:hAnsi="3DS V2" w:cs="Arial"/>
          <w:lang w:val="fr-FR"/>
        </w:rPr>
        <w:t>s</w:t>
      </w:r>
      <w:r w:rsidR="00331500" w:rsidRPr="003B5943">
        <w:rPr>
          <w:rFonts w:ascii="3DS V2" w:hAnsi="3DS V2" w:cs="Arial"/>
          <w:lang w:val="fr-FR"/>
        </w:rPr>
        <w:t xml:space="preserve"> </w:t>
      </w:r>
      <w:r w:rsidR="0082439A" w:rsidRPr="003B5943">
        <w:rPr>
          <w:rFonts w:ascii="3DS V2" w:hAnsi="3DS V2" w:cs="Arial"/>
          <w:lang w:val="fr-FR"/>
        </w:rPr>
        <w:t>notion</w:t>
      </w:r>
      <w:r w:rsidR="00D6528B">
        <w:rPr>
          <w:rFonts w:ascii="3DS V2" w:hAnsi="3DS V2" w:cs="Arial"/>
          <w:lang w:val="fr-FR"/>
        </w:rPr>
        <w:t>s</w:t>
      </w:r>
      <w:r w:rsidR="00331500" w:rsidRPr="003B5943">
        <w:rPr>
          <w:rFonts w:ascii="3DS V2" w:hAnsi="3DS V2" w:cs="Arial"/>
          <w:lang w:val="fr-FR"/>
        </w:rPr>
        <w:t>.</w:t>
      </w:r>
      <w:r w:rsidR="008C7D8D" w:rsidRPr="003B5943">
        <w:rPr>
          <w:rFonts w:ascii="3DS V2" w:hAnsi="3DS V2" w:cs="Arial"/>
          <w:lang w:val="fr-FR"/>
        </w:rPr>
        <w:br w:type="page"/>
      </w:r>
    </w:p>
    <w:p w14:paraId="250102AA" w14:textId="77777777" w:rsidR="001427D3" w:rsidRDefault="00331500" w:rsidP="001427D3">
      <w:pPr>
        <w:pStyle w:val="Titre3"/>
        <w:rPr>
          <w:rFonts w:ascii="3DS V2" w:hAnsi="3DS V2"/>
          <w:sz w:val="32"/>
          <w:szCs w:val="32"/>
        </w:rPr>
      </w:pPr>
      <w:bookmarkStart w:id="27" w:name="_Toc204887642"/>
      <w:r w:rsidRPr="004666A2">
        <w:rPr>
          <w:rFonts w:ascii="3DS V2" w:hAnsi="3DS V2"/>
          <w:sz w:val="32"/>
          <w:szCs w:val="32"/>
        </w:rPr>
        <w:lastRenderedPageBreak/>
        <w:t xml:space="preserve">La notion de </w:t>
      </w:r>
      <w:r w:rsidR="008856FE">
        <w:rPr>
          <w:rFonts w:ascii="3DS V2" w:hAnsi="3DS V2"/>
          <w:sz w:val="32"/>
          <w:szCs w:val="32"/>
        </w:rPr>
        <w:t>proximité</w:t>
      </w:r>
      <w:bookmarkEnd w:id="27"/>
    </w:p>
    <w:p w14:paraId="5E108F71" w14:textId="7AEFA5D7" w:rsidR="001427D3" w:rsidRDefault="00BB6D03" w:rsidP="004D25B0">
      <w:pPr>
        <w:pStyle w:val="NormalWeb"/>
        <w:rPr>
          <w:rFonts w:ascii="3DS V2" w:eastAsia="宋体" w:hAnsi="3DS V2" w:cs="Arial"/>
          <w:lang w:val="fr-FR" w:eastAsia="en-US"/>
        </w:rPr>
      </w:pPr>
      <w:r>
        <w:rPr>
          <w:rFonts w:ascii="3DS V2" w:eastAsia="宋体" w:hAnsi="3DS V2" w:cs="Arial"/>
          <w:lang w:val="fr-FR" w:eastAsia="en-US"/>
        </w:rPr>
        <w:t>L</w:t>
      </w:r>
      <w:r w:rsidR="0040636C">
        <w:rPr>
          <w:rFonts w:ascii="3DS V2" w:eastAsia="宋体" w:hAnsi="3DS V2" w:cs="Arial"/>
          <w:lang w:val="fr-FR" w:eastAsia="en-US"/>
        </w:rPr>
        <w:t xml:space="preserve">es fils </w:t>
      </w:r>
      <w:r w:rsidR="00551CFA">
        <w:rPr>
          <w:rFonts w:ascii="3DS V2" w:eastAsia="宋体" w:hAnsi="3DS V2" w:cs="Arial"/>
          <w:lang w:val="fr-FR" w:eastAsia="en-US"/>
        </w:rPr>
        <w:t>d’un</w:t>
      </w:r>
      <w:r w:rsidR="0040636C">
        <w:rPr>
          <w:rFonts w:ascii="3DS V2" w:eastAsia="宋体" w:hAnsi="3DS V2" w:cs="Arial"/>
          <w:lang w:val="fr-FR" w:eastAsia="en-US"/>
        </w:rPr>
        <w:t xml:space="preserve"> même câble </w:t>
      </w:r>
      <w:r w:rsidR="00221765">
        <w:rPr>
          <w:rFonts w:ascii="3DS V2" w:eastAsia="宋体" w:hAnsi="3DS V2" w:cs="Arial"/>
          <w:lang w:val="fr-FR" w:eastAsia="en-US"/>
        </w:rPr>
        <w:t>doivent être</w:t>
      </w:r>
      <w:r w:rsidR="0040636C">
        <w:rPr>
          <w:rFonts w:ascii="3DS V2" w:eastAsia="宋体" w:hAnsi="3DS V2" w:cs="Arial"/>
          <w:lang w:val="fr-FR" w:eastAsia="en-US"/>
        </w:rPr>
        <w:t xml:space="preserve"> </w:t>
      </w:r>
      <w:r w:rsidR="002407B5">
        <w:rPr>
          <w:rFonts w:ascii="3DS V2" w:eastAsia="宋体" w:hAnsi="3DS V2" w:cs="Arial"/>
          <w:lang w:val="fr-FR" w:eastAsia="en-US"/>
        </w:rPr>
        <w:t>branchés</w:t>
      </w:r>
      <w:r w:rsidR="0040636C">
        <w:rPr>
          <w:rFonts w:ascii="3DS V2" w:eastAsia="宋体" w:hAnsi="3DS V2" w:cs="Arial"/>
          <w:lang w:val="fr-FR" w:eastAsia="en-US"/>
        </w:rPr>
        <w:t xml:space="preserve"> dans </w:t>
      </w:r>
      <w:r w:rsidR="00C051B6">
        <w:rPr>
          <w:rFonts w:ascii="3DS V2" w:eastAsia="宋体" w:hAnsi="3DS V2" w:cs="Arial"/>
          <w:lang w:val="fr-FR" w:eastAsia="en-US"/>
        </w:rPr>
        <w:t>des</w:t>
      </w:r>
      <w:r w:rsidR="0040636C">
        <w:rPr>
          <w:rFonts w:ascii="3DS V2" w:eastAsia="宋体" w:hAnsi="3DS V2" w:cs="Arial"/>
          <w:lang w:val="fr-FR" w:eastAsia="en-US"/>
        </w:rPr>
        <w:t xml:space="preserve"> cavités adjacentes</w:t>
      </w:r>
      <w:r w:rsidR="001427D3">
        <w:rPr>
          <w:rFonts w:ascii="3DS V2" w:eastAsia="宋体" w:hAnsi="3DS V2" w:cs="Arial"/>
          <w:lang w:val="fr-FR" w:eastAsia="en-US"/>
        </w:rPr>
        <w:t>. Pour cela,</w:t>
      </w:r>
      <w:r w:rsidR="0040636C">
        <w:rPr>
          <w:rFonts w:ascii="3DS V2" w:eastAsia="宋体" w:hAnsi="3DS V2" w:cs="Arial"/>
          <w:lang w:val="fr-FR" w:eastAsia="en-US"/>
        </w:rPr>
        <w:t xml:space="preserve"> </w:t>
      </w:r>
      <w:r w:rsidR="00C72C50">
        <w:rPr>
          <w:rFonts w:ascii="3DS V2" w:eastAsia="宋体" w:hAnsi="3DS V2" w:cs="Arial"/>
          <w:lang w:val="fr-FR" w:eastAsia="en-US"/>
        </w:rPr>
        <w:t>il faut d’abord définir la notion de la proximité</w:t>
      </w:r>
      <w:r w:rsidR="00774890">
        <w:rPr>
          <w:rFonts w:ascii="3DS V2" w:eastAsia="宋体" w:hAnsi="3DS V2" w:cs="Arial"/>
          <w:lang w:val="fr-FR" w:eastAsia="en-US"/>
        </w:rPr>
        <w:t xml:space="preserve"> </w:t>
      </w:r>
      <w:r w:rsidR="0072442A">
        <w:rPr>
          <w:rFonts w:ascii="3DS V2" w:eastAsia="宋体" w:hAnsi="3DS V2" w:cs="Arial"/>
          <w:lang w:val="fr-FR" w:eastAsia="en-US"/>
        </w:rPr>
        <w:t xml:space="preserve">et établir une </w:t>
      </w:r>
      <w:r w:rsidR="0072442A" w:rsidRPr="001427D3">
        <w:rPr>
          <w:rFonts w:ascii="3DS V2" w:eastAsia="宋体" w:hAnsi="3DS V2" w:cs="Arial"/>
          <w:lang w:val="fr-FR" w:eastAsia="en-US"/>
        </w:rPr>
        <w:t>table d’adjacence</w:t>
      </w:r>
      <w:r w:rsidR="0072442A">
        <w:rPr>
          <w:rFonts w:ascii="3DS V2" w:eastAsia="宋体" w:hAnsi="3DS V2" w:cs="Arial"/>
          <w:lang w:val="fr-FR" w:eastAsia="en-US"/>
        </w:rPr>
        <w:t>, qui stocke tous les cavités voisine pour chaque cavité.</w:t>
      </w:r>
      <w:r w:rsidR="00C72C50">
        <w:rPr>
          <w:rFonts w:ascii="3DS V2" w:eastAsia="宋体" w:hAnsi="3DS V2" w:cs="Arial"/>
          <w:lang w:val="fr-FR" w:eastAsia="en-US"/>
        </w:rPr>
        <w:t xml:space="preserve"> </w:t>
      </w:r>
    </w:p>
    <w:p w14:paraId="38D43C6A" w14:textId="662310F8" w:rsidR="004D25B0" w:rsidRPr="00463474" w:rsidRDefault="00D836B4" w:rsidP="004D25B0">
      <w:pPr>
        <w:pStyle w:val="NormalWeb"/>
        <w:rPr>
          <w:rFonts w:ascii="3DS V2" w:eastAsia="宋体" w:hAnsi="3DS V2" w:cs="Arial"/>
          <w:lang w:val="fr-FR" w:eastAsia="en-US"/>
        </w:rPr>
      </w:pPr>
      <w:r>
        <w:rPr>
          <w:rFonts w:ascii="3DS V2" w:eastAsia="宋体" w:hAnsi="3DS V2" w:cs="Arial"/>
          <w:lang w:val="fr-FR" w:eastAsia="en-US"/>
        </w:rPr>
        <w:t>L</w:t>
      </w:r>
      <w:r w:rsidR="0072442A">
        <w:rPr>
          <w:rFonts w:ascii="3DS V2" w:eastAsia="宋体" w:hAnsi="3DS V2" w:cs="Arial"/>
          <w:lang w:val="fr-FR" w:eastAsia="en-US"/>
        </w:rPr>
        <w:t xml:space="preserve">a </w:t>
      </w:r>
      <w:r w:rsidR="00331500" w:rsidRPr="0041418D">
        <w:rPr>
          <w:rFonts w:ascii="3DS V2" w:eastAsia="宋体" w:hAnsi="3DS V2" w:cs="Arial"/>
          <w:lang w:val="fr-FR" w:eastAsia="en-US"/>
        </w:rPr>
        <w:t xml:space="preserve">façon la plus simple de définir cette notion, est de </w:t>
      </w:r>
      <w:r w:rsidR="00D71016">
        <w:rPr>
          <w:rFonts w:ascii="3DS V2" w:eastAsia="宋体" w:hAnsi="3DS V2" w:cs="Arial"/>
          <w:lang w:val="fr-FR" w:eastAsia="en-US"/>
        </w:rPr>
        <w:t xml:space="preserve">tracer un cercle dont le centre est le centre </w:t>
      </w:r>
      <w:r w:rsidR="00160ABE">
        <w:rPr>
          <w:rFonts w:ascii="3DS V2" w:eastAsia="宋体" w:hAnsi="3DS V2" w:cs="Arial"/>
          <w:lang w:val="fr-FR" w:eastAsia="en-US"/>
        </w:rPr>
        <w:t>d’une</w:t>
      </w:r>
      <w:r w:rsidR="00D71016">
        <w:rPr>
          <w:rFonts w:ascii="3DS V2" w:eastAsia="宋体" w:hAnsi="3DS V2" w:cs="Arial"/>
          <w:lang w:val="fr-FR" w:eastAsia="en-US"/>
        </w:rPr>
        <w:t xml:space="preserve"> cavité </w:t>
      </w:r>
      <w:r w:rsidR="004D25B0">
        <w:rPr>
          <w:rFonts w:ascii="3DS V2" w:eastAsia="宋体" w:hAnsi="3DS V2" w:cs="Arial"/>
          <w:lang w:val="fr-FR" w:eastAsia="en-US"/>
        </w:rPr>
        <w:t xml:space="preserve">puis </w:t>
      </w:r>
      <w:r w:rsidR="00D71016" w:rsidRPr="00D71016">
        <w:rPr>
          <w:rFonts w:ascii="3DS V2" w:eastAsia="宋体" w:hAnsi="3DS V2" w:cs="Arial"/>
          <w:lang w:val="fr-FR" w:eastAsia="en-US"/>
        </w:rPr>
        <w:t xml:space="preserve">trouver un rayon </w:t>
      </w:r>
      <w:r w:rsidR="00D71016">
        <w:rPr>
          <w:rFonts w:ascii="3DS V2" w:eastAsia="宋体" w:hAnsi="3DS V2" w:cs="Arial"/>
          <w:lang w:val="fr-FR" w:eastAsia="en-US"/>
        </w:rPr>
        <w:t>adapté</w:t>
      </w:r>
      <w:r w:rsidR="00D71016" w:rsidRPr="00D71016">
        <w:rPr>
          <w:rFonts w:ascii="3DS V2" w:eastAsia="宋体" w:hAnsi="3DS V2" w:cs="Arial"/>
          <w:lang w:val="fr-FR" w:eastAsia="en-US"/>
        </w:rPr>
        <w:t xml:space="preserve"> tel que les </w:t>
      </w:r>
      <w:r w:rsidR="00A804D2">
        <w:rPr>
          <w:rFonts w:ascii="3DS V2" w:eastAsia="宋体" w:hAnsi="3DS V2" w:cs="Arial"/>
          <w:lang w:val="fr-FR" w:eastAsia="en-US"/>
        </w:rPr>
        <w:t>cavités adjacentes</w:t>
      </w:r>
      <w:r w:rsidR="00D71016" w:rsidRPr="00D71016">
        <w:rPr>
          <w:rFonts w:ascii="3DS V2" w:eastAsia="宋体" w:hAnsi="3DS V2" w:cs="Arial"/>
          <w:lang w:val="fr-FR" w:eastAsia="en-US"/>
        </w:rPr>
        <w:t xml:space="preserve"> soient contenues dans </w:t>
      </w:r>
      <w:r w:rsidR="004D25B0">
        <w:rPr>
          <w:rFonts w:ascii="3DS V2" w:eastAsia="宋体" w:hAnsi="3DS V2" w:cs="Arial"/>
          <w:lang w:val="fr-FR" w:eastAsia="en-US"/>
        </w:rPr>
        <w:t>c</w:t>
      </w:r>
      <w:r w:rsidR="00D71016" w:rsidRPr="00D71016">
        <w:rPr>
          <w:rFonts w:ascii="3DS V2" w:eastAsia="宋体" w:hAnsi="3DS V2" w:cs="Arial"/>
          <w:lang w:val="fr-FR" w:eastAsia="en-US"/>
        </w:rPr>
        <w:t>e cercle.</w:t>
      </w:r>
      <w:r w:rsidR="004D25B0" w:rsidRPr="004D25B0">
        <w:rPr>
          <w:rFonts w:ascii="3DS V2" w:eastAsia="宋体" w:hAnsi="3DS V2" w:cs="Arial"/>
          <w:noProof/>
          <w:lang w:val="fr-FR" w:eastAsia="en-US"/>
        </w:rPr>
        <w:t xml:space="preserve"> </w:t>
      </w:r>
      <w:r w:rsidR="00463474">
        <w:rPr>
          <w:rFonts w:ascii="3DS V2" w:eastAsia="宋体" w:hAnsi="3DS V2" w:cs="Arial"/>
          <w:noProof/>
          <w:lang w:val="fr-FR" w:eastAsia="en-US"/>
        </w:rPr>
        <w:t>Par exemple, ici la cavité 1 et 3 est considéré comme cavités voisines de cavité 2.</w:t>
      </w:r>
      <w:r w:rsidR="00463474" w:rsidRPr="00463474">
        <w:rPr>
          <w:rFonts w:ascii="3DS V2" w:hAnsi="3DS V2" w:cs="Arial"/>
          <w:lang w:val="fr-FR"/>
        </w:rPr>
        <w:t xml:space="preserve"> </w:t>
      </w:r>
      <w:r w:rsidR="00463474" w:rsidRPr="0041418D">
        <w:rPr>
          <w:rFonts w:ascii="3DS V2" w:eastAsia="宋体" w:hAnsi="3DS V2" w:cs="Arial"/>
          <w:lang w:val="fr-FR" w:eastAsia="en-US"/>
        </w:rPr>
        <w:t xml:space="preserve">Cela semble être un moyen simple et efficace, et il fonctionne très bien dans les situations les plus simples. </w:t>
      </w:r>
    </w:p>
    <w:p w14:paraId="490B014B" w14:textId="499DBA1A" w:rsidR="00D71016" w:rsidRPr="00D71016" w:rsidRDefault="000E3C35" w:rsidP="000E3C35">
      <w:pPr>
        <w:pStyle w:val="NormalWeb"/>
        <w:jc w:val="center"/>
        <w:rPr>
          <w:rFonts w:ascii="3DS V2" w:eastAsia="宋体" w:hAnsi="3DS V2" w:cs="Arial"/>
          <w:lang w:val="fr-FR" w:eastAsia="en-US"/>
        </w:rPr>
      </w:pPr>
      <w:r w:rsidRPr="0041418D">
        <w:rPr>
          <w:rFonts w:ascii="3DS V2" w:eastAsia="宋体" w:hAnsi="3DS V2" w:cs="Arial"/>
          <w:noProof/>
          <w:color w:val="FF0000"/>
          <w:lang w:val="fr-FR" w:eastAsia="en-US"/>
        </w:rPr>
        <mc:AlternateContent>
          <mc:Choice Requires="wps">
            <w:drawing>
              <wp:anchor distT="0" distB="0" distL="114300" distR="114300" simplePos="0" relativeHeight="251668992" behindDoc="0" locked="0" layoutInCell="1" allowOverlap="1" wp14:anchorId="2E8D99E5" wp14:editId="7858B283">
                <wp:simplePos x="0" y="0"/>
                <wp:positionH relativeFrom="column">
                  <wp:posOffset>1055370</wp:posOffset>
                </wp:positionH>
                <wp:positionV relativeFrom="paragraph">
                  <wp:posOffset>44450</wp:posOffset>
                </wp:positionV>
                <wp:extent cx="1272540" cy="1280795"/>
                <wp:effectExtent l="0" t="0" r="22860" b="20955"/>
                <wp:wrapNone/>
                <wp:docPr id="3" name="Ellipse 3"/>
                <wp:cNvGraphicFramePr/>
                <a:graphic xmlns:a="http://schemas.openxmlformats.org/drawingml/2006/main">
                  <a:graphicData uri="http://schemas.microsoft.com/office/word/2010/wordprocessingShape">
                    <wps:wsp>
                      <wps:cNvSpPr/>
                      <wps:spPr>
                        <a:xfrm>
                          <a:off x="0" y="0"/>
                          <a:ext cx="1272540" cy="1280795"/>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20068B" id="Ellipse 3" o:spid="_x0000_s1026" style="position:absolute;margin-left:83.1pt;margin-top:3.5pt;width:100.2pt;height:100.8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" filled="f" strokecolor="#da291c [3214]" strokeweight="2pt"/>
            </w:pict>
          </mc:Fallback>
        </mc:AlternateContent>
      </w:r>
      <w:r w:rsidR="004D25B0" w:rsidRPr="0041418D">
        <w:rPr>
          <w:rFonts w:ascii="3DS V2" w:eastAsia="宋体" w:hAnsi="3DS V2" w:cs="Arial"/>
          <w:noProof/>
          <w:lang w:val="fr-FR" w:eastAsia="en-US"/>
        </w:rPr>
        <w:drawing>
          <wp:inline distT="0" distB="0" distL="0" distR="0" wp14:anchorId="637A6317" wp14:editId="5B3DFC9B">
            <wp:extent cx="4623206" cy="1180393"/>
            <wp:effectExtent l="0" t="0" r="6350" b="1270"/>
            <wp:docPr id="1" name="Image 1"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apture d’écran&#10;&#10;Le contenu généré par l’IA peut êtr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23206" cy="1180393"/>
                    </a:xfrm>
                    <a:prstGeom prst="rect">
                      <a:avLst/>
                    </a:prstGeom>
                    <a:noFill/>
                    <a:ln>
                      <a:noFill/>
                    </a:ln>
                  </pic:spPr>
                </pic:pic>
              </a:graphicData>
            </a:graphic>
          </wp:inline>
        </w:drawing>
      </w:r>
    </w:p>
    <w:p w14:paraId="0E62ECE3" w14:textId="42F95E2C" w:rsidR="000E3C35" w:rsidRDefault="00AC58BA" w:rsidP="001D2BB5">
      <w:pPr>
        <w:pStyle w:val="NormalWeb"/>
        <w:rPr>
          <w:rFonts w:ascii="3DS V2" w:eastAsia="宋体" w:hAnsi="3DS V2" w:cs="Arial"/>
          <w:lang w:val="fr-FR" w:eastAsia="en-US"/>
        </w:rPr>
      </w:pPr>
      <w:r w:rsidRPr="0041418D">
        <w:rPr>
          <w:rFonts w:ascii="3DS V2" w:hAnsi="3DS V2"/>
          <w:noProof/>
        </w:rPr>
        <mc:AlternateContent>
          <mc:Choice Requires="wps">
            <w:drawing>
              <wp:anchor distT="0" distB="0" distL="114300" distR="114300" simplePos="0" relativeHeight="251667968" behindDoc="0" locked="0" layoutInCell="1" allowOverlap="1" wp14:anchorId="31C63FFB" wp14:editId="2A5F2407">
                <wp:simplePos x="0" y="0"/>
                <wp:positionH relativeFrom="margin">
                  <wp:posOffset>800735</wp:posOffset>
                </wp:positionH>
                <wp:positionV relativeFrom="paragraph">
                  <wp:posOffset>4858</wp:posOffset>
                </wp:positionV>
                <wp:extent cx="4055745" cy="142875"/>
                <wp:effectExtent l="0" t="0" r="1905" b="9525"/>
                <wp:wrapSquare wrapText="bothSides"/>
                <wp:docPr id="2" name="Zone de texte 2"/>
                <wp:cNvGraphicFramePr/>
                <a:graphic xmlns:a="http://schemas.openxmlformats.org/drawingml/2006/main">
                  <a:graphicData uri="http://schemas.microsoft.com/office/word/2010/wordprocessingShape">
                    <wps:wsp>
                      <wps:cNvSpPr txBox="1"/>
                      <wps:spPr>
                        <a:xfrm>
                          <a:off x="0" y="0"/>
                          <a:ext cx="4055745" cy="142875"/>
                        </a:xfrm>
                        <a:prstGeom prst="rect">
                          <a:avLst/>
                        </a:prstGeom>
                        <a:solidFill>
                          <a:prstClr val="white"/>
                        </a:solidFill>
                        <a:ln>
                          <a:noFill/>
                        </a:ln>
                      </wps:spPr>
                      <wps:txbx>
                        <w:txbxContent>
                          <w:p w14:paraId="1F923FDE" w14:textId="3FD90FB1" w:rsidR="00E9181A" w:rsidRPr="00E9181A" w:rsidRDefault="00A70DE5" w:rsidP="00E9181A">
                            <w:pPr>
                              <w:pStyle w:val="Lgende"/>
                              <w:jc w:val="center"/>
                            </w:pPr>
                            <w:r>
                              <w:t xml:space="preserve">Figure </w:t>
                            </w:r>
                            <w:r w:rsidR="00675F3D">
                              <w:fldChar w:fldCharType="begin"/>
                            </w:r>
                            <w:r w:rsidR="00675F3D">
                              <w:instrText xml:space="preserve"> SEQ Figure \* ARABIC </w:instrText>
                            </w:r>
                            <w:r w:rsidR="00675F3D">
                              <w:fldChar w:fldCharType="separate"/>
                            </w:r>
                            <w:r w:rsidR="004D4217">
                              <w:rPr>
                                <w:noProof/>
                              </w:rPr>
                              <w:t>11</w:t>
                            </w:r>
                            <w:r w:rsidR="00675F3D">
                              <w:rPr>
                                <w:noProof/>
                              </w:rPr>
                              <w:fldChar w:fldCharType="end"/>
                            </w:r>
                            <w:r>
                              <w:t xml:space="preserve"> :  </w:t>
                            </w:r>
                            <w:r w:rsidR="00847133">
                              <w:t>Cas dans le c</w:t>
                            </w:r>
                            <w:r w:rsidRPr="00847133">
                              <w:t>onnect</w:t>
                            </w:r>
                            <w:r w:rsidR="00AC58BA">
                              <w:t>eu</w:t>
                            </w:r>
                            <w:r w:rsidRPr="00847133">
                              <w:t>r</w:t>
                            </w:r>
                            <w:r>
                              <w:t xml:space="preserve"> 7 </w:t>
                            </w:r>
                            <w:r w:rsidR="000E3C35">
                              <w:t>P</w:t>
                            </w:r>
                            <w:r>
                              <w:t>in "EN354506"</w:t>
                            </w:r>
                            <w:r w:rsidR="00890312">
                              <w:t> : Correct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3FFB" id="_x0000_s1033" type="#_x0000_t202" style="position:absolute;margin-left:63.05pt;margin-top:.4pt;width:319.35pt;height:11.2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" stroked="f">
                <v:textbox inset="0,0,0,0">
                  <w:txbxContent>
                    <w:p w14:paraId="1F923FDE" w14:textId="3FD90FB1" w:rsidR="00E9181A" w:rsidRPr="00E9181A" w:rsidRDefault="00A70DE5" w:rsidP="00E9181A">
                      <w:pPr>
                        <w:pStyle w:val="Lgende"/>
                        <w:jc w:val="center"/>
                      </w:pPr>
                      <w:r>
                        <w:t xml:space="preserve">Figure </w:t>
                      </w:r>
                      <w:r w:rsidR="00675F3D">
                        <w:fldChar w:fldCharType="begin"/>
                      </w:r>
                      <w:r w:rsidR="00675F3D">
                        <w:instrText xml:space="preserve"> SEQ Figure \* ARABIC </w:instrText>
                      </w:r>
                      <w:r w:rsidR="00675F3D">
                        <w:fldChar w:fldCharType="separate"/>
                      </w:r>
                      <w:r w:rsidR="004D4217">
                        <w:rPr>
                          <w:noProof/>
                        </w:rPr>
                        <w:t>11</w:t>
                      </w:r>
                      <w:r w:rsidR="00675F3D">
                        <w:rPr>
                          <w:noProof/>
                        </w:rPr>
                        <w:fldChar w:fldCharType="end"/>
                      </w:r>
                      <w:r>
                        <w:t xml:space="preserve"> :  </w:t>
                      </w:r>
                      <w:r w:rsidR="00847133">
                        <w:t>Cas dans le c</w:t>
                      </w:r>
                      <w:r w:rsidRPr="00847133">
                        <w:t>onnect</w:t>
                      </w:r>
                      <w:r w:rsidR="00AC58BA">
                        <w:t>eu</w:t>
                      </w:r>
                      <w:r w:rsidRPr="00847133">
                        <w:t>r</w:t>
                      </w:r>
                      <w:r>
                        <w:t xml:space="preserve"> 7 </w:t>
                      </w:r>
                      <w:r w:rsidR="000E3C35">
                        <w:t>P</w:t>
                      </w:r>
                      <w:r>
                        <w:t>in "EN354506"</w:t>
                      </w:r>
                      <w:r w:rsidR="00890312">
                        <w:t> : Correct</w:t>
                      </w:r>
                    </w:p>
                  </w:txbxContent>
                </v:textbox>
                <w10:wrap type="square" anchorx="margin"/>
              </v:shape>
            </w:pict>
          </mc:Fallback>
        </mc:AlternateContent>
      </w:r>
    </w:p>
    <w:p w14:paraId="25900E61" w14:textId="69462574" w:rsidR="00955C80" w:rsidRDefault="00463474" w:rsidP="001D2BB5">
      <w:pPr>
        <w:pStyle w:val="NormalWeb"/>
        <w:rPr>
          <w:rFonts w:ascii="3DS V2" w:eastAsia="宋体" w:hAnsi="3DS V2" w:cstheme="minorBidi"/>
          <w:lang w:val="fr-FR"/>
        </w:rPr>
      </w:pPr>
      <w:r>
        <w:rPr>
          <w:rFonts w:ascii="3DS V2" w:eastAsia="宋体" w:hAnsi="3DS V2" w:cstheme="minorBidi"/>
          <w:lang w:val="fr-FR"/>
        </w:rPr>
        <w:t>Mais</w:t>
      </w:r>
      <w:r w:rsidR="00120B07">
        <w:rPr>
          <w:rFonts w:ascii="3DS V2" w:eastAsia="宋体" w:hAnsi="3DS V2" w:cstheme="minorBidi"/>
          <w:lang w:val="fr-FR"/>
        </w:rPr>
        <w:t xml:space="preserve"> </w:t>
      </w:r>
      <w:r w:rsidR="00B45330">
        <w:rPr>
          <w:rFonts w:ascii="3DS V2" w:eastAsia="宋体" w:hAnsi="3DS V2" w:cstheme="minorBidi"/>
          <w:lang w:val="fr-FR"/>
        </w:rPr>
        <w:t>ce principe</w:t>
      </w:r>
      <w:r w:rsidR="00F54A34" w:rsidRPr="0041418D">
        <w:rPr>
          <w:rFonts w:ascii="3DS V2" w:eastAsia="宋体" w:hAnsi="3DS V2" w:cstheme="minorBidi"/>
          <w:lang w:val="fr-FR"/>
        </w:rPr>
        <w:t xml:space="preserve"> </w:t>
      </w:r>
      <w:r w:rsidR="00120B07">
        <w:rPr>
          <w:rFonts w:ascii="3DS V2" w:eastAsia="宋体" w:hAnsi="3DS V2" w:cstheme="minorBidi"/>
          <w:lang w:val="fr-FR"/>
        </w:rPr>
        <w:t>révèle</w:t>
      </w:r>
      <w:r w:rsidR="00F54A34" w:rsidRPr="0041418D">
        <w:rPr>
          <w:rFonts w:ascii="3DS V2" w:eastAsia="宋体" w:hAnsi="3DS V2" w:cstheme="minorBidi"/>
          <w:lang w:val="fr-FR"/>
        </w:rPr>
        <w:t xml:space="preserve"> rapidement se</w:t>
      </w:r>
      <w:r>
        <w:rPr>
          <w:rFonts w:ascii="3DS V2" w:eastAsia="宋体" w:hAnsi="3DS V2" w:cstheme="minorBidi"/>
          <w:lang w:val="fr-FR"/>
        </w:rPr>
        <w:t>s limites</w:t>
      </w:r>
      <w:r w:rsidR="00F54A34" w:rsidRPr="0041418D">
        <w:rPr>
          <w:rFonts w:ascii="3DS V2" w:eastAsia="宋体" w:hAnsi="3DS V2" w:cstheme="minorBidi"/>
          <w:lang w:val="fr-FR"/>
        </w:rPr>
        <w:t xml:space="preserve"> face </w:t>
      </w:r>
      <w:r w:rsidR="00120B07">
        <w:rPr>
          <w:rFonts w:ascii="3DS V2" w:eastAsia="宋体" w:hAnsi="3DS V2" w:cstheme="minorBidi"/>
          <w:lang w:val="fr-FR"/>
        </w:rPr>
        <w:t>aux</w:t>
      </w:r>
      <w:r w:rsidR="00F54A34" w:rsidRPr="0041418D">
        <w:rPr>
          <w:rFonts w:ascii="3DS V2" w:eastAsia="宋体" w:hAnsi="3DS V2" w:cstheme="minorBidi"/>
          <w:lang w:val="fr-FR"/>
        </w:rPr>
        <w:t xml:space="preserve"> connecteurs complexes</w:t>
      </w:r>
      <w:r w:rsidR="007E1B05">
        <w:rPr>
          <w:rFonts w:ascii="3DS V2" w:eastAsia="宋体" w:hAnsi="3DS V2" w:cstheme="minorBidi"/>
          <w:lang w:val="fr-FR"/>
        </w:rPr>
        <w:t xml:space="preserve">, à cause de la difficulté à déterminer ce rayon « adapté ». </w:t>
      </w:r>
      <w:r w:rsidR="00BF0B1B" w:rsidRPr="00BF0B1B">
        <w:rPr>
          <w:rFonts w:ascii="3DS V2" w:eastAsia="宋体" w:hAnsi="3DS V2" w:cstheme="minorBidi"/>
          <w:lang w:val="fr-FR"/>
        </w:rPr>
        <w:t xml:space="preserve">Si le rayon est défini comme la distance entre une cavité et la cavité la plus proche, certaines cavités risquent de ne pas être correctement identifiées comme voisines. </w:t>
      </w:r>
    </w:p>
    <w:p w14:paraId="190F337D" w14:textId="15D45C36" w:rsidR="00421E08" w:rsidRPr="0041418D" w:rsidRDefault="00955C80" w:rsidP="00955C80">
      <w:pPr>
        <w:pStyle w:val="NormalWeb"/>
        <w:jc w:val="center"/>
        <w:rPr>
          <w:rFonts w:ascii="3DS V2" w:eastAsia="宋体" w:hAnsi="3DS V2" w:cstheme="minorBidi"/>
          <w:lang w:val="fr-FR" w:eastAsia="en-US"/>
        </w:rPr>
      </w:pPr>
      <w:r w:rsidRPr="0041418D">
        <w:rPr>
          <w:rFonts w:ascii="3DS V2" w:hAnsi="3DS V2" w:cs="Arial"/>
          <w:noProof/>
          <w:color w:val="FF0000"/>
        </w:rPr>
        <mc:AlternateContent>
          <mc:Choice Requires="wps">
            <w:drawing>
              <wp:anchor distT="0" distB="0" distL="114300" distR="114300" simplePos="0" relativeHeight="251672064" behindDoc="0" locked="0" layoutInCell="1" allowOverlap="1" wp14:anchorId="5928D26D" wp14:editId="179F02F0">
                <wp:simplePos x="0" y="0"/>
                <wp:positionH relativeFrom="margin">
                  <wp:posOffset>921888</wp:posOffset>
                </wp:positionH>
                <wp:positionV relativeFrom="paragraph">
                  <wp:posOffset>1142</wp:posOffset>
                </wp:positionV>
                <wp:extent cx="787400" cy="796594"/>
                <wp:effectExtent l="0" t="0" r="12700" b="22860"/>
                <wp:wrapNone/>
                <wp:docPr id="9" name="Ellipse 9"/>
                <wp:cNvGraphicFramePr/>
                <a:graphic xmlns:a="http://schemas.openxmlformats.org/drawingml/2006/main">
                  <a:graphicData uri="http://schemas.microsoft.com/office/word/2010/wordprocessingShape">
                    <wps:wsp>
                      <wps:cNvSpPr/>
                      <wps:spPr>
                        <a:xfrm>
                          <a:off x="0" y="0"/>
                          <a:ext cx="787400" cy="796594"/>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713193" id="Ellipse 9" o:spid="_x0000_s1026" style="position:absolute;margin-left:72.6pt;margin-top:.1pt;width:62pt;height:62.7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" filled="f" strokecolor="#da291c [3214]" strokeweight="2pt">
                <w10:wrap anchorx="margin"/>
              </v:oval>
            </w:pict>
          </mc:Fallback>
        </mc:AlternateContent>
      </w:r>
      <w:r w:rsidRPr="0041418D">
        <w:rPr>
          <w:rFonts w:ascii="3DS V2" w:hAnsi="3DS V2"/>
          <w:noProof/>
        </w:rPr>
        <w:drawing>
          <wp:inline distT="0" distB="0" distL="0" distR="0" wp14:anchorId="3990D0BE" wp14:editId="33570B18">
            <wp:extent cx="4754880" cy="1259205"/>
            <wp:effectExtent l="0" t="0" r="7620" b="0"/>
            <wp:docPr id="4" name="Image 4" descr="Une image contenant Rectangl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Rectangle, capture d’écran, Police, conception&#10;&#10;Le contenu généré par l’IA peut êtr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4880" cy="1259205"/>
                    </a:xfrm>
                    <a:prstGeom prst="rect">
                      <a:avLst/>
                    </a:prstGeom>
                    <a:noFill/>
                    <a:ln>
                      <a:noFill/>
                    </a:ln>
                  </pic:spPr>
                </pic:pic>
              </a:graphicData>
            </a:graphic>
          </wp:inline>
        </w:drawing>
      </w:r>
    </w:p>
    <w:p w14:paraId="1576610C" w14:textId="0CCA7832" w:rsidR="00331500" w:rsidRDefault="007644BA" w:rsidP="00955C80">
      <w:pPr>
        <w:pStyle w:val="Lgende"/>
        <w:ind w:firstLineChars="693" w:firstLine="1247"/>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4D4217">
        <w:rPr>
          <w:rFonts w:ascii="3DS V2" w:hAnsi="3DS V2"/>
          <w:noProof/>
        </w:rPr>
        <w:t>12</w:t>
      </w:r>
      <w:r w:rsidR="008120F4" w:rsidRPr="0041418D">
        <w:rPr>
          <w:rFonts w:ascii="3DS V2" w:hAnsi="3DS V2"/>
          <w:noProof/>
        </w:rPr>
        <w:fldChar w:fldCharType="end"/>
      </w:r>
      <w:r w:rsidRPr="0041418D">
        <w:rPr>
          <w:rFonts w:ascii="3DS V2" w:hAnsi="3DS V2"/>
        </w:rPr>
        <w:t xml:space="preserve"> : </w:t>
      </w:r>
      <w:r w:rsidRPr="0040636C">
        <w:rPr>
          <w:rFonts w:ascii="3DS V2" w:hAnsi="3DS V2"/>
        </w:rPr>
        <w:t>Connect</w:t>
      </w:r>
      <w:r w:rsidR="005D7A65">
        <w:rPr>
          <w:rFonts w:ascii="3DS V2" w:hAnsi="3DS V2"/>
        </w:rPr>
        <w:t>eu</w:t>
      </w:r>
      <w:r w:rsidRPr="0040636C">
        <w:rPr>
          <w:rFonts w:ascii="3DS V2" w:hAnsi="3DS V2"/>
        </w:rPr>
        <w:t>r</w:t>
      </w:r>
      <w:r w:rsidRPr="0041418D">
        <w:rPr>
          <w:rFonts w:ascii="3DS V2" w:hAnsi="3DS V2"/>
        </w:rPr>
        <w:t xml:space="preserve"> 21 pin "EN354504"</w:t>
      </w:r>
      <w:r w:rsidR="00F87388" w:rsidRPr="0041418D">
        <w:rPr>
          <w:rFonts w:ascii="3DS V2" w:hAnsi="3DS V2"/>
        </w:rPr>
        <w:t xml:space="preserve"> : 2 </w:t>
      </w:r>
      <w:r w:rsidR="00891A03" w:rsidRPr="0041418D">
        <w:rPr>
          <w:rFonts w:ascii="3DS V2" w:hAnsi="3DS V2"/>
        </w:rPr>
        <w:t>Voisin</w:t>
      </w:r>
      <w:r w:rsidR="00891A03">
        <w:rPr>
          <w:rFonts w:ascii="3DS V2" w:hAnsi="3DS V2"/>
        </w:rPr>
        <w:t>e</w:t>
      </w:r>
      <w:r w:rsidR="00891A03" w:rsidRPr="0041418D">
        <w:rPr>
          <w:rFonts w:ascii="3DS V2" w:hAnsi="3DS V2"/>
        </w:rPr>
        <w:t>s</w:t>
      </w:r>
      <w:r w:rsidR="00891A03">
        <w:rPr>
          <w:rFonts w:ascii="3DS V2" w:hAnsi="3DS V2"/>
        </w:rPr>
        <w:t xml:space="preserve"> (</w:t>
      </w:r>
      <w:r w:rsidR="005D7A65">
        <w:rPr>
          <w:rFonts w:ascii="3DS V2" w:hAnsi="3DS V2"/>
        </w:rPr>
        <w:t>12 et 13)</w:t>
      </w:r>
      <w:r w:rsidR="00F87388" w:rsidRPr="0041418D">
        <w:rPr>
          <w:rFonts w:ascii="3DS V2" w:hAnsi="3DS V2"/>
        </w:rPr>
        <w:t xml:space="preserve"> </w:t>
      </w:r>
      <w:r w:rsidR="001B018E">
        <w:rPr>
          <w:rFonts w:ascii="3DS V2" w:hAnsi="3DS V2"/>
        </w:rPr>
        <w:t xml:space="preserve">de cavité N°2 </w:t>
      </w:r>
      <w:r w:rsidR="00F87388" w:rsidRPr="0041418D">
        <w:rPr>
          <w:rFonts w:ascii="3DS V2" w:hAnsi="3DS V2"/>
        </w:rPr>
        <w:t>ignorés</w:t>
      </w:r>
    </w:p>
    <w:p w14:paraId="0D049AC9" w14:textId="15E429FC" w:rsidR="00F87388" w:rsidRPr="0040636C" w:rsidRDefault="005D0D75" w:rsidP="005D0D75">
      <w:pPr>
        <w:pStyle w:val="NormalWeb"/>
        <w:keepNext/>
        <w:jc w:val="center"/>
        <w:rPr>
          <w:rFonts w:ascii="3DS V2" w:hAnsi="3DS V2"/>
          <w:lang w:val="fr-FR"/>
        </w:rPr>
      </w:pPr>
      <w:r w:rsidRPr="0041418D">
        <w:rPr>
          <w:rFonts w:ascii="3DS V2" w:hAnsi="3DS V2" w:cs="Arial"/>
          <w:noProof/>
          <w:color w:val="FF0000"/>
        </w:rPr>
        <mc:AlternateContent>
          <mc:Choice Requires="wps">
            <w:drawing>
              <wp:anchor distT="0" distB="0" distL="114300" distR="114300" simplePos="0" relativeHeight="251674112" behindDoc="0" locked="0" layoutInCell="1" allowOverlap="1" wp14:anchorId="52BC40C3" wp14:editId="5E4C34FE">
                <wp:simplePos x="0" y="0"/>
                <wp:positionH relativeFrom="margin">
                  <wp:posOffset>1069340</wp:posOffset>
                </wp:positionH>
                <wp:positionV relativeFrom="paragraph">
                  <wp:posOffset>422873</wp:posOffset>
                </wp:positionV>
                <wp:extent cx="584835" cy="595579"/>
                <wp:effectExtent l="0" t="0" r="24765" b="14605"/>
                <wp:wrapNone/>
                <wp:docPr id="10" name="Ellipse 10"/>
                <wp:cNvGraphicFramePr/>
                <a:graphic xmlns:a="http://schemas.openxmlformats.org/drawingml/2006/main">
                  <a:graphicData uri="http://schemas.microsoft.com/office/word/2010/wordprocessingShape">
                    <wps:wsp>
                      <wps:cNvSpPr/>
                      <wps:spPr>
                        <a:xfrm>
                          <a:off x="0" y="0"/>
                          <a:ext cx="584835" cy="595579"/>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F3DB79" id="Ellipse 10" o:spid="_x0000_s1026" style="position:absolute;margin-left:84.2pt;margin-top:33.3pt;width:46.05pt;height:46.9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" filled="f" strokecolor="#da291c [3214]" strokeweight="2pt">
                <w10:wrap anchorx="margin"/>
              </v:oval>
            </w:pict>
          </mc:Fallback>
        </mc:AlternateContent>
      </w:r>
      <w:r w:rsidRPr="0041418D">
        <w:rPr>
          <w:rFonts w:ascii="3DS V2" w:eastAsia="宋体" w:hAnsi="3DS V2" w:cstheme="minorBidi"/>
          <w:noProof/>
          <w:lang w:val="fr-FR"/>
        </w:rPr>
        <w:drawing>
          <wp:inline distT="0" distB="0" distL="0" distR="0" wp14:anchorId="37A9C933" wp14:editId="323F7C86">
            <wp:extent cx="4730750" cy="122872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0750" cy="1228725"/>
                    </a:xfrm>
                    <a:prstGeom prst="rect">
                      <a:avLst/>
                    </a:prstGeom>
                  </pic:spPr>
                </pic:pic>
              </a:graphicData>
            </a:graphic>
          </wp:inline>
        </w:drawing>
      </w:r>
    </w:p>
    <w:p w14:paraId="6409566C" w14:textId="4EEE7E20" w:rsidR="00377D85" w:rsidRPr="0041418D" w:rsidRDefault="00F87388" w:rsidP="005D0D75">
      <w:pPr>
        <w:pStyle w:val="Lgende"/>
        <w:jc w:val="center"/>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4D4217">
        <w:rPr>
          <w:rFonts w:ascii="3DS V2" w:hAnsi="3DS V2"/>
          <w:noProof/>
        </w:rPr>
        <w:t>13</w:t>
      </w:r>
      <w:r w:rsidR="008120F4" w:rsidRPr="0041418D">
        <w:rPr>
          <w:rFonts w:ascii="3DS V2" w:hAnsi="3DS V2"/>
          <w:noProof/>
        </w:rPr>
        <w:fldChar w:fldCharType="end"/>
      </w:r>
      <w:r w:rsidRPr="0041418D">
        <w:rPr>
          <w:rFonts w:ascii="3DS V2" w:hAnsi="3DS V2"/>
        </w:rPr>
        <w:t xml:space="preserve"> : Connect</w:t>
      </w:r>
      <w:r w:rsidR="006A3250">
        <w:rPr>
          <w:rFonts w:ascii="3DS V2" w:hAnsi="3DS V2"/>
        </w:rPr>
        <w:t>eu</w:t>
      </w:r>
      <w:r w:rsidRPr="0041418D">
        <w:rPr>
          <w:rFonts w:ascii="3DS V2" w:hAnsi="3DS V2"/>
        </w:rPr>
        <w:t xml:space="preserve">r 12 + 25 Pin "EN354509" : Plusieurs </w:t>
      </w:r>
      <w:r w:rsidR="00891A03" w:rsidRPr="0041418D">
        <w:rPr>
          <w:rFonts w:ascii="3DS V2" w:hAnsi="3DS V2"/>
        </w:rPr>
        <w:t>voisin</w:t>
      </w:r>
      <w:r w:rsidR="00891A03">
        <w:rPr>
          <w:rFonts w:ascii="3DS V2" w:hAnsi="3DS V2"/>
        </w:rPr>
        <w:t>e</w:t>
      </w:r>
      <w:r w:rsidR="00891A03" w:rsidRPr="0041418D">
        <w:rPr>
          <w:rFonts w:ascii="3DS V2" w:hAnsi="3DS V2"/>
        </w:rPr>
        <w:t>s</w:t>
      </w:r>
      <w:r w:rsidR="00891A03">
        <w:rPr>
          <w:rFonts w:ascii="3DS V2" w:hAnsi="3DS V2"/>
        </w:rPr>
        <w:t xml:space="preserve"> (</w:t>
      </w:r>
      <w:r w:rsidR="001B018E">
        <w:rPr>
          <w:rFonts w:ascii="3DS V2" w:hAnsi="3DS V2"/>
        </w:rPr>
        <w:t>1, 2, 11, 26) de</w:t>
      </w:r>
      <w:r w:rsidRPr="0041418D">
        <w:rPr>
          <w:rFonts w:ascii="3DS V2" w:hAnsi="3DS V2"/>
        </w:rPr>
        <w:t xml:space="preserve"> </w:t>
      </w:r>
      <w:r w:rsidR="001B018E">
        <w:rPr>
          <w:rFonts w:ascii="3DS V2" w:hAnsi="3DS V2"/>
        </w:rPr>
        <w:t xml:space="preserve">cavité N°12 </w:t>
      </w:r>
      <w:r w:rsidRPr="0041418D">
        <w:rPr>
          <w:rFonts w:ascii="3DS V2" w:hAnsi="3DS V2"/>
        </w:rPr>
        <w:t>ignorés</w:t>
      </w:r>
    </w:p>
    <w:p w14:paraId="3E49BDF4" w14:textId="1168F996" w:rsidR="00C238D5" w:rsidRDefault="006020F7" w:rsidP="00421E08">
      <w:pPr>
        <w:pStyle w:val="NormalWeb"/>
        <w:rPr>
          <w:rFonts w:ascii="3DS V2" w:eastAsia="宋体" w:hAnsi="3DS V2" w:cstheme="minorBidi"/>
          <w:lang w:val="fr-FR"/>
        </w:rPr>
      </w:pPr>
      <w:r>
        <w:rPr>
          <w:rFonts w:ascii="3DS V2" w:eastAsia="宋体" w:hAnsi="3DS V2" w:cstheme="minorBidi"/>
          <w:lang w:val="fr-FR"/>
        </w:rPr>
        <w:t>On voit donc que plusieurs</w:t>
      </w:r>
      <w:r w:rsidR="00F87388" w:rsidRPr="0041418D">
        <w:rPr>
          <w:rFonts w:ascii="3DS V2" w:eastAsia="宋体" w:hAnsi="3DS V2" w:cstheme="minorBidi"/>
          <w:lang w:val="fr-FR"/>
        </w:rPr>
        <w:t xml:space="preserve"> </w:t>
      </w:r>
      <w:r w:rsidR="007610F9">
        <w:rPr>
          <w:rFonts w:ascii="3DS V2" w:eastAsia="宋体" w:hAnsi="3DS V2" w:cstheme="minorBidi"/>
          <w:lang w:val="fr-FR"/>
        </w:rPr>
        <w:t xml:space="preserve">cavités voisines </w:t>
      </w:r>
      <w:r w:rsidR="00073537" w:rsidRPr="0041418D">
        <w:rPr>
          <w:rFonts w:ascii="3DS V2" w:eastAsia="宋体" w:hAnsi="3DS V2" w:cstheme="minorBidi"/>
          <w:lang w:val="fr-FR"/>
        </w:rPr>
        <w:t xml:space="preserve">sont </w:t>
      </w:r>
      <w:r w:rsidR="00BA26ED" w:rsidRPr="0041418D">
        <w:rPr>
          <w:rFonts w:ascii="3DS V2" w:eastAsia="宋体" w:hAnsi="3DS V2" w:cstheme="minorBidi"/>
          <w:lang w:val="fr-FR"/>
        </w:rPr>
        <w:t>ignorées</w:t>
      </w:r>
      <w:r w:rsidR="007610F9">
        <w:rPr>
          <w:rFonts w:ascii="3DS V2" w:eastAsia="宋体" w:hAnsi="3DS V2" w:cstheme="minorBidi"/>
          <w:lang w:val="fr-FR"/>
        </w:rPr>
        <w:t xml:space="preserve">, bien qu’ils soient à côté </w:t>
      </w:r>
      <w:r w:rsidR="007610F9" w:rsidRPr="007610F9">
        <w:rPr>
          <w:rFonts w:ascii="3DS V2" w:eastAsia="宋体" w:hAnsi="3DS V2" w:cstheme="minorBidi"/>
          <w:lang w:val="fr-FR"/>
        </w:rPr>
        <w:t>d'un point de vue intuitif</w:t>
      </w:r>
      <w:r w:rsidR="007610F9">
        <w:rPr>
          <w:rFonts w:ascii="3DS V2" w:eastAsia="宋体" w:hAnsi="3DS V2" w:cstheme="minorBidi"/>
          <w:lang w:val="fr-FR"/>
        </w:rPr>
        <w:t xml:space="preserve">. </w:t>
      </w:r>
    </w:p>
    <w:p w14:paraId="5940341C" w14:textId="2F7887D6" w:rsidR="00AF765D" w:rsidRDefault="002F14A7" w:rsidP="00D41A2A">
      <w:pPr>
        <w:pStyle w:val="NormalWeb"/>
        <w:rPr>
          <w:rFonts w:ascii="3DS V2" w:eastAsia="宋体" w:hAnsi="3DS V2" w:cstheme="minorBidi"/>
          <w:lang w:val="fr-FR"/>
        </w:rPr>
      </w:pPr>
      <w:r w:rsidRPr="0041418D">
        <w:rPr>
          <w:rFonts w:ascii="3DS V2" w:eastAsia="宋体" w:hAnsi="3DS V2" w:cstheme="minorBidi"/>
          <w:lang w:val="fr-FR"/>
        </w:rPr>
        <w:lastRenderedPageBreak/>
        <w:t xml:space="preserve">Il est peut-être possible d’ajouter </w:t>
      </w:r>
      <w:r w:rsidR="003129A0">
        <w:rPr>
          <w:rFonts w:ascii="3DS V2" w:eastAsia="宋体" w:hAnsi="3DS V2" w:cstheme="minorBidi"/>
          <w:lang w:val="fr-FR"/>
        </w:rPr>
        <w:t>un coefficient</w:t>
      </w:r>
      <w:r w:rsidR="00F43889">
        <w:rPr>
          <w:rFonts w:ascii="3DS V2" w:eastAsia="宋体" w:hAnsi="3DS V2" w:cstheme="minorBidi"/>
          <w:lang w:val="fr-FR"/>
        </w:rPr>
        <w:t xml:space="preserve"> </w:t>
      </w:r>
      <w:r w:rsidR="003129A0">
        <w:rPr>
          <w:rFonts w:ascii="3DS V2" w:eastAsia="宋体" w:hAnsi="3DS V2" w:cstheme="minorBidi"/>
          <w:lang w:val="fr-FR"/>
        </w:rPr>
        <w:t xml:space="preserve">qui donne </w:t>
      </w:r>
      <w:r w:rsidRPr="0041418D">
        <w:rPr>
          <w:rFonts w:ascii="3DS V2" w:eastAsia="宋体" w:hAnsi="3DS V2" w:cstheme="minorBidi"/>
          <w:lang w:val="fr-FR"/>
        </w:rPr>
        <w:t xml:space="preserve">une marge au rayon pour </w:t>
      </w:r>
      <w:r w:rsidR="00660837" w:rsidRPr="0041418D">
        <w:rPr>
          <w:rFonts w:ascii="3DS V2" w:eastAsia="宋体" w:hAnsi="3DS V2" w:cstheme="minorBidi"/>
          <w:lang w:val="fr-FR"/>
        </w:rPr>
        <w:t xml:space="preserve">essayer </w:t>
      </w:r>
      <w:r w:rsidR="00997505">
        <w:rPr>
          <w:rFonts w:ascii="3DS V2" w:eastAsia="宋体" w:hAnsi="3DS V2" w:cstheme="minorBidi"/>
          <w:lang w:val="fr-FR"/>
        </w:rPr>
        <w:t>d’éviter ce problème</w:t>
      </w:r>
      <w:r w:rsidR="003129A0">
        <w:rPr>
          <w:rFonts w:ascii="3DS V2" w:eastAsia="宋体" w:hAnsi="3DS V2" w:cstheme="minorBidi"/>
          <w:lang w:val="fr-FR"/>
        </w:rPr>
        <w:t xml:space="preserve">. </w:t>
      </w:r>
      <w:r w:rsidR="000C5220">
        <w:rPr>
          <w:rFonts w:ascii="3DS V2" w:eastAsia="宋体" w:hAnsi="3DS V2" w:cstheme="minorBidi"/>
          <w:lang w:val="fr-FR"/>
        </w:rPr>
        <w:t>Par exemple, d</w:t>
      </w:r>
      <w:r w:rsidR="005D572A">
        <w:rPr>
          <w:rFonts w:ascii="3DS V2" w:eastAsia="宋体" w:hAnsi="3DS V2" w:cstheme="minorBidi"/>
          <w:lang w:val="fr-FR"/>
        </w:rPr>
        <w:t xml:space="preserve">ans les deux cas précédents, l’algorithme donnerait un bon résultat si </w:t>
      </w:r>
      <w:r w:rsidR="00EC790C">
        <w:rPr>
          <w:rFonts w:ascii="3DS V2" w:eastAsia="宋体" w:hAnsi="3DS V2" w:cstheme="minorBidi"/>
          <w:lang w:val="fr-FR"/>
        </w:rPr>
        <w:t>un nouveau rayon</w:t>
      </w:r>
      <w:r w:rsidR="005D572A">
        <w:rPr>
          <w:rFonts w:ascii="3DS V2" w:eastAsia="宋体" w:hAnsi="3DS V2" w:cstheme="minorBidi"/>
          <w:lang w:val="fr-FR"/>
        </w:rPr>
        <w:t xml:space="preserve"> </w:t>
      </w:r>
      <m:oMath>
        <m:r>
          <w:rPr>
            <w:rFonts w:ascii="Cambria Math" w:eastAsia="宋体" w:hAnsi="Cambria Math" w:cstheme="minorBidi"/>
            <w:lang w:val="fr-FR"/>
          </w:rPr>
          <m:t>R' = 1,3 R</m:t>
        </m:r>
      </m:oMath>
      <w:r w:rsidR="005D572A">
        <w:rPr>
          <w:rFonts w:ascii="3DS V2" w:eastAsia="宋体" w:hAnsi="3DS V2" w:cstheme="minorBidi"/>
          <w:lang w:val="fr-FR"/>
        </w:rPr>
        <w:t xml:space="preserve"> </w:t>
      </w:r>
      <w:r w:rsidR="005E6A9A">
        <w:rPr>
          <w:rFonts w:ascii="3DS V2" w:eastAsia="宋体" w:hAnsi="3DS V2" w:cstheme="minorBidi"/>
          <w:lang w:val="fr-FR"/>
        </w:rPr>
        <w:t>était</w:t>
      </w:r>
      <w:r w:rsidR="005D572A">
        <w:rPr>
          <w:rFonts w:ascii="3DS V2" w:eastAsia="宋体" w:hAnsi="3DS V2" w:cstheme="minorBidi"/>
          <w:lang w:val="fr-FR"/>
        </w:rPr>
        <w:t xml:space="preserve"> mise en place.</w:t>
      </w:r>
      <w:r w:rsidR="00CF6C25">
        <w:rPr>
          <w:rFonts w:ascii="3DS V2" w:eastAsia="宋体" w:hAnsi="3DS V2" w:cstheme="minorBidi"/>
          <w:lang w:val="fr-FR"/>
        </w:rPr>
        <w:t xml:space="preserve"> </w:t>
      </w:r>
      <w:r w:rsidR="002B26DD">
        <w:rPr>
          <w:rFonts w:ascii="3DS V2" w:eastAsia="宋体" w:hAnsi="3DS V2" w:cstheme="minorBidi"/>
          <w:lang w:val="fr-FR"/>
        </w:rPr>
        <w:t xml:space="preserve">Malheureusement, </w:t>
      </w:r>
      <w:r w:rsidR="00025186" w:rsidRPr="00025186">
        <w:rPr>
          <w:rFonts w:ascii="3DS V2" w:eastAsia="宋体" w:hAnsi="3DS V2" w:cstheme="minorBidi"/>
          <w:lang w:val="fr-FR"/>
        </w:rPr>
        <w:t>Il n'existe pas de formule permettant de calculer ce coefficient pour un cas quelconque</w:t>
      </w:r>
      <w:r w:rsidR="002B26DD">
        <w:rPr>
          <w:rFonts w:ascii="3DS V2" w:eastAsia="宋体" w:hAnsi="3DS V2" w:cstheme="minorBidi"/>
          <w:lang w:val="fr-FR"/>
        </w:rPr>
        <w:t xml:space="preserve">. </w:t>
      </w:r>
      <w:r w:rsidR="00073357" w:rsidRPr="00073357">
        <w:rPr>
          <w:rFonts w:ascii="3DS V2" w:eastAsia="宋体" w:hAnsi="3DS V2" w:cstheme="minorBidi"/>
          <w:lang w:val="fr-FR"/>
        </w:rPr>
        <w:t>Fin</w:t>
      </w:r>
      <w:r w:rsidR="00073357">
        <w:rPr>
          <w:rFonts w:ascii="3DS V2" w:eastAsia="宋体" w:hAnsi="3DS V2" w:cstheme="minorBidi"/>
          <w:lang w:val="fr-FR"/>
        </w:rPr>
        <w:t>alement, c</w:t>
      </w:r>
      <w:r w:rsidR="00D41A2A">
        <w:rPr>
          <w:rFonts w:ascii="3DS V2" w:eastAsia="宋体" w:hAnsi="3DS V2" w:cstheme="minorBidi"/>
          <w:lang w:val="fr-FR"/>
        </w:rPr>
        <w:t xml:space="preserve">et </w:t>
      </w:r>
      <w:r w:rsidRPr="0041418D">
        <w:rPr>
          <w:rFonts w:ascii="3DS V2" w:eastAsia="宋体" w:hAnsi="3DS V2" w:cstheme="minorBidi"/>
          <w:lang w:val="fr-FR"/>
        </w:rPr>
        <w:t>algorithme</w:t>
      </w:r>
      <w:r w:rsidR="00741A08" w:rsidRPr="0041418D">
        <w:rPr>
          <w:rFonts w:ascii="3DS V2" w:eastAsia="宋体" w:hAnsi="3DS V2" w:cstheme="minorBidi"/>
          <w:lang w:val="fr-FR"/>
        </w:rPr>
        <w:t xml:space="preserve"> </w:t>
      </w:r>
      <w:r w:rsidR="00D41A2A">
        <w:rPr>
          <w:rFonts w:ascii="3DS V2" w:eastAsia="宋体" w:hAnsi="3DS V2" w:cstheme="minorBidi"/>
          <w:lang w:val="fr-FR"/>
        </w:rPr>
        <w:t xml:space="preserve">est jugé </w:t>
      </w:r>
      <w:r w:rsidR="00741A08" w:rsidRPr="0041418D">
        <w:rPr>
          <w:rFonts w:ascii="3DS V2" w:eastAsia="宋体" w:hAnsi="3DS V2" w:cstheme="minorBidi"/>
          <w:lang w:val="fr-FR"/>
        </w:rPr>
        <w:t xml:space="preserve">peu </w:t>
      </w:r>
      <w:r w:rsidR="003F64DA" w:rsidRPr="0041418D">
        <w:rPr>
          <w:rFonts w:ascii="3DS V2" w:eastAsia="宋体" w:hAnsi="3DS V2" w:cstheme="minorBidi"/>
          <w:lang w:val="fr-FR"/>
        </w:rPr>
        <w:t>satisfaisant</w:t>
      </w:r>
      <w:r w:rsidR="00825D2C">
        <w:rPr>
          <w:rFonts w:ascii="3DS V2" w:eastAsia="宋体" w:hAnsi="3DS V2" w:cstheme="minorBidi"/>
          <w:lang w:val="fr-FR"/>
        </w:rPr>
        <w:t xml:space="preserve"> et </w:t>
      </w:r>
      <w:r w:rsidR="006020F7">
        <w:rPr>
          <w:rFonts w:ascii="3DS V2" w:eastAsia="宋体" w:hAnsi="3DS V2" w:cstheme="minorBidi"/>
          <w:lang w:val="fr-FR"/>
        </w:rPr>
        <w:t>donc non réalisable</w:t>
      </w:r>
      <w:r w:rsidRPr="0041418D">
        <w:rPr>
          <w:rFonts w:ascii="3DS V2" w:eastAsia="宋体" w:hAnsi="3DS V2" w:cstheme="minorBidi"/>
          <w:lang w:val="fr-FR"/>
        </w:rPr>
        <w:t>.</w:t>
      </w:r>
      <w:r w:rsidR="003F64DA" w:rsidRPr="0041418D">
        <w:rPr>
          <w:rFonts w:ascii="3DS V2" w:eastAsia="宋体" w:hAnsi="3DS V2" w:cstheme="minorBidi"/>
          <w:lang w:val="fr-FR"/>
        </w:rPr>
        <w:t xml:space="preserve"> </w:t>
      </w:r>
    </w:p>
    <w:p w14:paraId="4D74F2D3" w14:textId="36E93C7F" w:rsidR="00D63DEA" w:rsidRDefault="00D90D5B" w:rsidP="009C02F2">
      <w:pPr>
        <w:pStyle w:val="NormalWeb"/>
        <w:rPr>
          <w:rFonts w:ascii="3DS V2" w:eastAsia="宋体" w:hAnsi="3DS V2" w:cstheme="minorBidi"/>
          <w:lang w:val="fr-FR"/>
        </w:rPr>
      </w:pPr>
      <w:r>
        <w:rPr>
          <w:rFonts w:ascii="3DS V2" w:eastAsia="宋体" w:hAnsi="3DS V2" w:cstheme="minorBidi"/>
          <w:lang w:val="fr-FR"/>
        </w:rPr>
        <w:t>Inspiré par un projet étudiant réalisé pendant l’UE NF04(Algorithmique) à l’UTT, une autre approche algorithmique, l</w:t>
      </w:r>
      <w:r w:rsidR="009C02F2" w:rsidRPr="0041418D">
        <w:rPr>
          <w:rFonts w:ascii="3DS V2" w:eastAsia="宋体" w:hAnsi="3DS V2" w:cstheme="minorBidi"/>
          <w:lang w:val="fr-FR"/>
        </w:rPr>
        <w:t>a triangulation Delaunay</w:t>
      </w:r>
      <w:r>
        <w:rPr>
          <w:rFonts w:ascii="3DS V2" w:eastAsia="宋体" w:hAnsi="3DS V2" w:cstheme="minorBidi"/>
          <w:lang w:val="fr-FR"/>
        </w:rPr>
        <w:t xml:space="preserve">, est </w:t>
      </w:r>
      <w:r w:rsidR="00253807">
        <w:rPr>
          <w:rFonts w:ascii="3DS V2" w:eastAsia="宋体" w:hAnsi="3DS V2" w:cstheme="minorBidi"/>
          <w:lang w:val="fr-FR"/>
        </w:rPr>
        <w:t xml:space="preserve">choisi pour répondre </w:t>
      </w:r>
      <w:r w:rsidR="0059282B">
        <w:rPr>
          <w:rFonts w:ascii="3DS V2" w:eastAsia="宋体" w:hAnsi="3DS V2" w:cstheme="minorBidi"/>
          <w:lang w:val="fr-FR"/>
        </w:rPr>
        <w:t>à</w:t>
      </w:r>
      <w:r w:rsidR="00253807">
        <w:rPr>
          <w:rFonts w:ascii="3DS V2" w:eastAsia="宋体" w:hAnsi="3DS V2" w:cstheme="minorBidi"/>
          <w:lang w:val="fr-FR"/>
        </w:rPr>
        <w:t xml:space="preserve"> no</w:t>
      </w:r>
      <w:r w:rsidR="001A6C82">
        <w:rPr>
          <w:rFonts w:ascii="3DS V2" w:eastAsia="宋体" w:hAnsi="3DS V2" w:cstheme="minorBidi"/>
          <w:lang w:val="fr-FR"/>
        </w:rPr>
        <w:t>tre</w:t>
      </w:r>
      <w:r w:rsidR="00253807">
        <w:rPr>
          <w:rFonts w:ascii="3DS V2" w:eastAsia="宋体" w:hAnsi="3DS V2" w:cstheme="minorBidi"/>
          <w:lang w:val="fr-FR"/>
        </w:rPr>
        <w:t xml:space="preserve"> besoin.</w:t>
      </w:r>
    </w:p>
    <w:p w14:paraId="2DCFB16F" w14:textId="1BD174A7" w:rsidR="009C02F2" w:rsidRPr="00997505" w:rsidRDefault="00D353B6" w:rsidP="009C02F2">
      <w:pPr>
        <w:pStyle w:val="NormalWeb"/>
        <w:rPr>
          <w:rFonts w:ascii="3DS V2" w:hAnsi="3DS V2"/>
          <w:lang w:val="fr-FR"/>
        </w:rPr>
      </w:pPr>
      <w:r>
        <w:rPr>
          <w:rFonts w:ascii="3DS V2" w:eastAsia="宋体" w:hAnsi="3DS V2" w:cstheme="minorBidi"/>
          <w:lang w:val="fr-FR"/>
        </w:rPr>
        <w:t>L</w:t>
      </w:r>
      <w:r w:rsidRPr="0041418D">
        <w:rPr>
          <w:rFonts w:ascii="3DS V2" w:eastAsia="宋体" w:hAnsi="3DS V2" w:cstheme="minorBidi"/>
          <w:lang w:val="fr-FR"/>
        </w:rPr>
        <w:t>a triangulation Delaunay</w:t>
      </w:r>
      <w:r>
        <w:rPr>
          <w:rFonts w:ascii="3DS V2" w:eastAsia="宋体" w:hAnsi="3DS V2" w:cstheme="minorBidi"/>
          <w:lang w:val="fr-FR"/>
        </w:rPr>
        <w:t xml:space="preserve"> </w:t>
      </w:r>
      <w:r w:rsidR="009C02F2" w:rsidRPr="0041418D">
        <w:rPr>
          <w:rFonts w:ascii="3DS V2" w:eastAsia="宋体" w:hAnsi="3DS V2" w:cstheme="minorBidi"/>
          <w:lang w:val="fr-FR"/>
        </w:rPr>
        <w:t xml:space="preserve">est une structure géométrique construite à partir d’un ensemble discret de points dans le plan </w:t>
      </w:r>
      <w:r w:rsidR="009C02F2" w:rsidRPr="0041418D">
        <w:rPr>
          <w:rFonts w:eastAsia="宋体"/>
          <w:lang w:val="fr-FR"/>
        </w:rPr>
        <w:t>ℝ</w:t>
      </w:r>
      <w:r w:rsidR="009C02F2" w:rsidRPr="0041418D">
        <w:rPr>
          <w:rFonts w:ascii="3DS V2" w:eastAsia="宋体" w:hAnsi="3DS V2" w:cs="Arial"/>
          <w:lang w:val="fr-FR"/>
        </w:rPr>
        <w:t>²</w:t>
      </w:r>
      <w:r w:rsidR="009C02F2" w:rsidRPr="0041418D">
        <w:rPr>
          <w:rFonts w:ascii="3DS V2" w:eastAsia="宋体" w:hAnsi="3DS V2" w:cstheme="minorBidi"/>
          <w:lang w:val="fr-FR"/>
        </w:rPr>
        <w:t>. Il s</w:t>
      </w:r>
      <w:r w:rsidR="009C02F2" w:rsidRPr="0041418D">
        <w:rPr>
          <w:rFonts w:ascii="3DS V2" w:eastAsia="宋体" w:hAnsi="3DS V2" w:cs="Arial"/>
          <w:lang w:val="fr-FR"/>
        </w:rPr>
        <w:t>’</w:t>
      </w:r>
      <w:r w:rsidR="009C02F2" w:rsidRPr="0041418D">
        <w:rPr>
          <w:rFonts w:ascii="3DS V2" w:eastAsia="宋体" w:hAnsi="3DS V2" w:cstheme="minorBidi"/>
          <w:lang w:val="fr-FR"/>
        </w:rPr>
        <w:t>agit d</w:t>
      </w:r>
      <w:r w:rsidR="009C02F2" w:rsidRPr="0041418D">
        <w:rPr>
          <w:rFonts w:ascii="3DS V2" w:eastAsia="宋体" w:hAnsi="3DS V2" w:cs="Arial"/>
          <w:lang w:val="fr-FR"/>
        </w:rPr>
        <w:t>’</w:t>
      </w:r>
      <w:r w:rsidR="009C02F2" w:rsidRPr="0041418D">
        <w:rPr>
          <w:rFonts w:ascii="3DS V2" w:eastAsia="宋体" w:hAnsi="3DS V2" w:cstheme="minorBidi"/>
          <w:lang w:val="fr-FR"/>
        </w:rPr>
        <w:t>une triangulation poss</w:t>
      </w:r>
      <w:r w:rsidR="009C02F2" w:rsidRPr="0041418D">
        <w:rPr>
          <w:rFonts w:ascii="3DS V2" w:eastAsia="宋体" w:hAnsi="3DS V2" w:cs="Arial"/>
          <w:lang w:val="fr-FR"/>
        </w:rPr>
        <w:t>é</w:t>
      </w:r>
      <w:r w:rsidR="009C02F2" w:rsidRPr="0041418D">
        <w:rPr>
          <w:rFonts w:ascii="3DS V2" w:eastAsia="宋体" w:hAnsi="3DS V2" w:cstheme="minorBidi"/>
          <w:lang w:val="fr-FR"/>
        </w:rPr>
        <w:t>dant la propri</w:t>
      </w:r>
      <w:r w:rsidR="009C02F2" w:rsidRPr="0041418D">
        <w:rPr>
          <w:rFonts w:ascii="3DS V2" w:eastAsia="宋体" w:hAnsi="3DS V2" w:cs="Arial"/>
          <w:lang w:val="fr-FR"/>
        </w:rPr>
        <w:t>é</w:t>
      </w:r>
      <w:r w:rsidR="009C02F2" w:rsidRPr="0041418D">
        <w:rPr>
          <w:rFonts w:ascii="3DS V2" w:eastAsia="宋体" w:hAnsi="3DS V2" w:cstheme="minorBidi"/>
          <w:lang w:val="fr-FR"/>
        </w:rPr>
        <w:t>t</w:t>
      </w:r>
      <w:r w:rsidR="009C02F2" w:rsidRPr="0041418D">
        <w:rPr>
          <w:rFonts w:ascii="3DS V2" w:eastAsia="宋体" w:hAnsi="3DS V2" w:cs="Arial"/>
          <w:lang w:val="fr-FR"/>
        </w:rPr>
        <w:t>é</w:t>
      </w:r>
      <w:r w:rsidR="009C02F2" w:rsidRPr="0041418D">
        <w:rPr>
          <w:rFonts w:ascii="3DS V2" w:eastAsia="宋体" w:hAnsi="3DS V2" w:cstheme="minorBidi"/>
          <w:lang w:val="fr-FR"/>
        </w:rPr>
        <w:t xml:space="preserve"> suivante :</w:t>
      </w:r>
    </w:p>
    <w:p w14:paraId="13D6C6FE" w14:textId="77777777" w:rsidR="009C02F2" w:rsidRPr="000C31E6" w:rsidRDefault="009C02F2" w:rsidP="000C31E6">
      <w:pPr>
        <w:pStyle w:val="NormalWeb"/>
        <w:jc w:val="center"/>
        <w:rPr>
          <w:rFonts w:ascii="Cambria Math" w:eastAsia="宋体" w:hAnsi="Cambria Math" w:cstheme="minorBidi"/>
          <w:lang w:val="fr-FR"/>
        </w:rPr>
      </w:pPr>
      <w:r w:rsidRPr="000C31E6">
        <w:rPr>
          <w:rFonts w:ascii="Cambria Math" w:eastAsia="宋体" w:hAnsi="Cambria Math" w:cstheme="minorBidi"/>
          <w:lang w:val="fr-FR"/>
        </w:rPr>
        <w:t>Pour tout triangle de la triangulation, le cercle circonscrit à ce triangle ne contient aucun autre point de l'ensemble initial.</w:t>
      </w:r>
    </w:p>
    <w:p w14:paraId="03BE4509" w14:textId="1D7B497A" w:rsidR="00D90D5B" w:rsidRDefault="009C02F2" w:rsidP="00B30706">
      <w:pPr>
        <w:pStyle w:val="NormalWeb"/>
        <w:rPr>
          <w:rFonts w:ascii="3DS V2" w:eastAsia="宋体" w:hAnsi="3DS V2" w:cstheme="minorBidi"/>
          <w:lang w:val="fr-FR"/>
        </w:rPr>
      </w:pPr>
      <w:r w:rsidRPr="0041418D">
        <w:rPr>
          <w:rFonts w:ascii="3DS V2" w:eastAsia="宋体" w:hAnsi="3DS V2" w:cstheme="minorBidi"/>
          <w:lang w:val="fr-FR"/>
        </w:rPr>
        <w:t xml:space="preserve">Cette propriété est appelée </w:t>
      </w:r>
      <w:r w:rsidR="00C15FBA" w:rsidRPr="0041418D">
        <w:rPr>
          <w:rFonts w:ascii="3DS V2" w:eastAsia="宋体" w:hAnsi="3DS V2" w:cstheme="minorBidi"/>
          <w:lang w:val="fr-FR"/>
        </w:rPr>
        <w:t>« </w:t>
      </w:r>
      <w:r w:rsidRPr="0041418D">
        <w:rPr>
          <w:rFonts w:ascii="3DS V2" w:eastAsia="宋体" w:hAnsi="3DS V2" w:cstheme="minorBidi"/>
          <w:lang w:val="fr-FR"/>
        </w:rPr>
        <w:t>propriété du cercle vide</w:t>
      </w:r>
      <w:r w:rsidR="00C15FBA" w:rsidRPr="0041418D">
        <w:rPr>
          <w:rFonts w:ascii="3DS V2" w:eastAsia="宋体" w:hAnsi="3DS V2" w:cstheme="minorBidi"/>
          <w:lang w:val="fr-FR"/>
        </w:rPr>
        <w:t xml:space="preserve"> », </w:t>
      </w:r>
      <w:r w:rsidRPr="0041418D">
        <w:rPr>
          <w:rFonts w:ascii="3DS V2" w:eastAsia="宋体" w:hAnsi="3DS V2" w:cstheme="minorBidi"/>
          <w:lang w:val="fr-FR"/>
        </w:rPr>
        <w:t>et elle garantit que la triangulation est</w:t>
      </w:r>
      <w:r w:rsidR="009E40A9">
        <w:rPr>
          <w:rFonts w:ascii="3DS V2" w:eastAsia="宋体" w:hAnsi="3DS V2" w:cstheme="minorBidi"/>
          <w:lang w:val="fr-FR"/>
        </w:rPr>
        <w:t xml:space="preserve"> </w:t>
      </w:r>
      <w:r w:rsidR="004B2DAC">
        <w:rPr>
          <w:rFonts w:ascii="3DS V2" w:eastAsia="宋体" w:hAnsi="3DS V2" w:cstheme="minorBidi"/>
          <w:lang w:val="fr-FR"/>
        </w:rPr>
        <w:t xml:space="preserve">aussi </w:t>
      </w:r>
      <w:r w:rsidR="009E40A9">
        <w:rPr>
          <w:rFonts w:ascii="3DS V2" w:eastAsia="宋体" w:hAnsi="3DS V2" w:cstheme="minorBidi"/>
          <w:lang w:val="fr-FR"/>
        </w:rPr>
        <w:t>é</w:t>
      </w:r>
      <w:r w:rsidRPr="0041418D">
        <w:rPr>
          <w:rFonts w:ascii="3DS V2" w:eastAsia="宋体" w:hAnsi="3DS V2" w:cstheme="minorBidi"/>
          <w:lang w:val="fr-FR"/>
        </w:rPr>
        <w:t>quilibrée que possible.</w:t>
      </w:r>
      <w:r w:rsidR="00140E3E" w:rsidRPr="0041418D">
        <w:rPr>
          <w:rFonts w:ascii="3DS V2" w:eastAsia="宋体" w:hAnsi="3DS V2" w:cstheme="minorBidi"/>
          <w:lang w:val="fr-FR"/>
        </w:rPr>
        <w:t xml:space="preserve"> </w:t>
      </w:r>
    </w:p>
    <w:p w14:paraId="7326525D" w14:textId="2CADC8D8" w:rsidR="0025743B" w:rsidRDefault="00D45854" w:rsidP="00B30706">
      <w:pPr>
        <w:pStyle w:val="NormalWeb"/>
        <w:rPr>
          <w:rFonts w:ascii="3DS V2" w:eastAsia="宋体" w:hAnsi="3DS V2" w:cstheme="minorBidi"/>
          <w:lang w:val="fr-FR"/>
        </w:rPr>
      </w:pPr>
      <w:r>
        <w:rPr>
          <w:rFonts w:ascii="3DS V2" w:eastAsia="宋体" w:hAnsi="3DS V2" w:cstheme="minorBidi"/>
          <w:lang w:val="fr-FR"/>
        </w:rPr>
        <w:t>Elle</w:t>
      </w:r>
      <w:r w:rsidR="00545104" w:rsidRPr="0041418D">
        <w:rPr>
          <w:rFonts w:ascii="3DS V2" w:eastAsia="宋体" w:hAnsi="3DS V2" w:cstheme="minorBidi"/>
          <w:lang w:val="fr-FR"/>
        </w:rPr>
        <w:t xml:space="preserve"> </w:t>
      </w:r>
      <w:r w:rsidR="00616D6F">
        <w:rPr>
          <w:rFonts w:ascii="3DS V2" w:eastAsia="宋体" w:hAnsi="3DS V2" w:cstheme="minorBidi"/>
          <w:lang w:val="fr-FR"/>
        </w:rPr>
        <w:t xml:space="preserve">est très utile pour la définition d’une notion de proximité. </w:t>
      </w:r>
      <w:r w:rsidR="00400CDD">
        <w:rPr>
          <w:rFonts w:ascii="3DS V2" w:eastAsia="宋体" w:hAnsi="3DS V2" w:cstheme="minorBidi"/>
          <w:lang w:val="fr-FR"/>
        </w:rPr>
        <w:t>Par observation, il est facile de trouver que d</w:t>
      </w:r>
      <w:r w:rsidR="00616D6F">
        <w:rPr>
          <w:rFonts w:ascii="3DS V2" w:eastAsia="宋体" w:hAnsi="3DS V2" w:cstheme="minorBidi"/>
          <w:lang w:val="fr-FR"/>
        </w:rPr>
        <w:t xml:space="preserve">ans le </w:t>
      </w:r>
      <w:r w:rsidR="009526B2">
        <w:rPr>
          <w:rFonts w:ascii="3DS V2" w:eastAsia="宋体" w:hAnsi="3DS V2" w:cstheme="minorBidi"/>
          <w:lang w:val="fr-FR"/>
        </w:rPr>
        <w:t>graph</w:t>
      </w:r>
      <w:r w:rsidR="00333CF8">
        <w:rPr>
          <w:rFonts w:ascii="3DS V2" w:eastAsia="宋体" w:hAnsi="3DS V2" w:cstheme="minorBidi"/>
          <w:lang w:val="fr-FR"/>
        </w:rPr>
        <w:t>e</w:t>
      </w:r>
      <w:r w:rsidR="009526B2">
        <w:rPr>
          <w:rFonts w:ascii="3DS V2" w:eastAsia="宋体" w:hAnsi="3DS V2" w:cstheme="minorBidi"/>
          <w:lang w:val="fr-FR"/>
        </w:rPr>
        <w:t xml:space="preserve"> de </w:t>
      </w:r>
      <w:r w:rsidR="00616D6F">
        <w:rPr>
          <w:rFonts w:ascii="3DS V2" w:eastAsia="宋体" w:hAnsi="3DS V2" w:cstheme="minorBidi"/>
          <w:lang w:val="fr-FR"/>
        </w:rPr>
        <w:t xml:space="preserve">résultat de la </w:t>
      </w:r>
      <w:r w:rsidR="00CB3E49">
        <w:rPr>
          <w:rFonts w:ascii="3DS V2" w:eastAsia="宋体" w:hAnsi="3DS V2" w:cstheme="minorBidi"/>
          <w:lang w:val="fr-FR"/>
        </w:rPr>
        <w:t>t</w:t>
      </w:r>
      <w:r w:rsidR="00616D6F">
        <w:rPr>
          <w:rFonts w:ascii="3DS V2" w:eastAsia="宋体" w:hAnsi="3DS V2" w:cstheme="minorBidi"/>
          <w:lang w:val="fr-FR"/>
        </w:rPr>
        <w:t>riangulation</w:t>
      </w:r>
      <w:r w:rsidR="0025743B">
        <w:rPr>
          <w:rFonts w:ascii="3DS V2" w:eastAsia="宋体" w:hAnsi="3DS V2" w:cstheme="minorBidi"/>
          <w:lang w:val="fr-FR"/>
        </w:rPr>
        <w:t xml:space="preserve"> Delaunay</w:t>
      </w:r>
      <w:r w:rsidR="00616D6F">
        <w:rPr>
          <w:rFonts w:ascii="3DS V2" w:eastAsia="宋体" w:hAnsi="3DS V2" w:cstheme="minorBidi"/>
          <w:lang w:val="fr-FR"/>
        </w:rPr>
        <w:t>, d</w:t>
      </w:r>
      <w:r w:rsidR="00F52FA1" w:rsidRPr="0041418D">
        <w:rPr>
          <w:rFonts w:ascii="3DS V2" w:eastAsia="宋体" w:hAnsi="3DS V2" w:cstheme="minorBidi"/>
          <w:lang w:val="fr-FR"/>
        </w:rPr>
        <w:t xml:space="preserve">eux points connectés par une arête </w:t>
      </w:r>
      <w:r w:rsidR="00301916">
        <w:rPr>
          <w:rFonts w:ascii="3DS V2" w:eastAsia="宋体" w:hAnsi="3DS V2" w:cstheme="minorBidi"/>
          <w:lang w:val="fr-FR"/>
        </w:rPr>
        <w:t>de triangle</w:t>
      </w:r>
      <w:r w:rsidR="00F52FA1" w:rsidRPr="0041418D">
        <w:rPr>
          <w:rFonts w:ascii="3DS V2" w:eastAsia="宋体" w:hAnsi="3DS V2" w:cstheme="minorBidi"/>
          <w:lang w:val="fr-FR"/>
        </w:rPr>
        <w:t xml:space="preserve"> partagent </w:t>
      </w:r>
      <w:r w:rsidR="007D146F">
        <w:rPr>
          <w:rFonts w:ascii="3DS V2" w:eastAsia="宋体" w:hAnsi="3DS V2" w:cstheme="minorBidi"/>
          <w:lang w:val="fr-FR"/>
        </w:rPr>
        <w:t xml:space="preserve">nécessairement </w:t>
      </w:r>
      <w:r w:rsidR="00F52FA1" w:rsidRPr="0041418D">
        <w:rPr>
          <w:rFonts w:ascii="3DS V2" w:eastAsia="宋体" w:hAnsi="3DS V2" w:cstheme="minorBidi"/>
          <w:lang w:val="fr-FR"/>
        </w:rPr>
        <w:t>une relation de proximité géométrique.</w:t>
      </w:r>
      <w:r w:rsidR="000C31E6">
        <w:rPr>
          <w:rFonts w:ascii="3DS V2" w:eastAsia="宋体" w:hAnsi="3DS V2" w:cstheme="minorBidi"/>
          <w:lang w:val="fr-FR"/>
        </w:rPr>
        <w:t xml:space="preserve"> </w:t>
      </w:r>
    </w:p>
    <w:p w14:paraId="28C5E058" w14:textId="6D8DD22A" w:rsidR="00E16EFC" w:rsidRDefault="00F52FA1" w:rsidP="00E16EFC">
      <w:pPr>
        <w:pStyle w:val="NormalWeb"/>
        <w:rPr>
          <w:rFonts w:ascii="3DS V2" w:eastAsia="宋体" w:hAnsi="3DS V2" w:cstheme="minorBidi"/>
          <w:lang w:val="fr-FR"/>
        </w:rPr>
      </w:pPr>
      <w:r w:rsidRPr="0041418D">
        <w:rPr>
          <w:rFonts w:ascii="3DS V2" w:eastAsia="宋体" w:hAnsi="3DS V2" w:cstheme="minorBidi"/>
          <w:lang w:val="fr-FR"/>
        </w:rPr>
        <w:t xml:space="preserve">Cette </w:t>
      </w:r>
      <w:r w:rsidR="002A3999">
        <w:rPr>
          <w:rFonts w:ascii="3DS V2" w:eastAsia="宋体" w:hAnsi="3DS V2" w:cstheme="minorBidi"/>
          <w:lang w:val="fr-FR"/>
        </w:rPr>
        <w:t>propriété</w:t>
      </w:r>
      <w:r w:rsidRPr="0041418D">
        <w:rPr>
          <w:rFonts w:ascii="3DS V2" w:eastAsia="宋体" w:hAnsi="3DS V2" w:cstheme="minorBidi"/>
          <w:lang w:val="fr-FR"/>
        </w:rPr>
        <w:t xml:space="preserve"> </w:t>
      </w:r>
      <w:r w:rsidR="00890312" w:rsidRPr="0041418D">
        <w:rPr>
          <w:rFonts w:ascii="3DS V2" w:eastAsia="宋体" w:hAnsi="3DS V2" w:cstheme="minorBidi"/>
          <w:lang w:val="fr-FR"/>
        </w:rPr>
        <w:t xml:space="preserve">donne un résultat </w:t>
      </w:r>
      <w:r w:rsidR="000F4A49">
        <w:rPr>
          <w:rFonts w:ascii="3DS V2" w:eastAsia="宋体" w:hAnsi="3DS V2" w:cstheme="minorBidi"/>
          <w:lang w:val="fr-FR"/>
        </w:rPr>
        <w:t xml:space="preserve">beaucoup </w:t>
      </w:r>
      <w:r w:rsidR="00890312" w:rsidRPr="0041418D">
        <w:rPr>
          <w:rFonts w:ascii="3DS V2" w:eastAsia="宋体" w:hAnsi="3DS V2" w:cstheme="minorBidi"/>
          <w:lang w:val="fr-FR"/>
        </w:rPr>
        <w:t xml:space="preserve">plus satisfaisant </w:t>
      </w:r>
      <w:r w:rsidR="00F72B7D" w:rsidRPr="0041418D">
        <w:rPr>
          <w:rFonts w:ascii="3DS V2" w:eastAsia="宋体" w:hAnsi="3DS V2" w:cstheme="minorBidi"/>
          <w:lang w:val="fr-FR"/>
        </w:rPr>
        <w:t>que la méthode simple</w:t>
      </w:r>
      <w:r w:rsidR="002D4846">
        <w:rPr>
          <w:rFonts w:ascii="3DS V2" w:eastAsia="宋体" w:hAnsi="3DS V2" w:cstheme="minorBidi"/>
          <w:lang w:val="fr-FR"/>
        </w:rPr>
        <w:t>. Non seulement parce qu’elle n’</w:t>
      </w:r>
      <w:r w:rsidR="00890312" w:rsidRPr="0041418D">
        <w:rPr>
          <w:rFonts w:ascii="3DS V2" w:eastAsia="宋体" w:hAnsi="3DS V2" w:cstheme="minorBidi"/>
          <w:lang w:val="fr-FR"/>
        </w:rPr>
        <w:t xml:space="preserve">ignore </w:t>
      </w:r>
      <w:r w:rsidR="002D4846">
        <w:rPr>
          <w:rFonts w:ascii="3DS V2" w:eastAsia="宋体" w:hAnsi="3DS V2" w:cstheme="minorBidi"/>
          <w:lang w:val="fr-FR"/>
        </w:rPr>
        <w:t xml:space="preserve">jamais des cavités voisine </w:t>
      </w:r>
      <w:r w:rsidR="00890312" w:rsidRPr="0041418D">
        <w:rPr>
          <w:rFonts w:ascii="3DS V2" w:eastAsia="宋体" w:hAnsi="3DS V2" w:cstheme="minorBidi"/>
          <w:lang w:val="fr-FR"/>
        </w:rPr>
        <w:t>qui ne sont pas les plus proches</w:t>
      </w:r>
      <w:r w:rsidR="002D4846">
        <w:rPr>
          <w:rFonts w:ascii="3DS V2" w:eastAsia="宋体" w:hAnsi="3DS V2" w:cstheme="minorBidi"/>
          <w:lang w:val="fr-FR"/>
        </w:rPr>
        <w:t>, mais ell</w:t>
      </w:r>
      <w:r w:rsidR="000C31E6">
        <w:rPr>
          <w:rFonts w:ascii="3DS V2" w:eastAsia="宋体" w:hAnsi="3DS V2" w:cstheme="minorBidi"/>
          <w:lang w:val="fr-FR"/>
        </w:rPr>
        <w:t xml:space="preserve">e </w:t>
      </w:r>
      <w:r w:rsidR="002D4846">
        <w:rPr>
          <w:rFonts w:ascii="3DS V2" w:eastAsia="宋体" w:hAnsi="3DS V2" w:cstheme="minorBidi"/>
          <w:lang w:val="fr-FR"/>
        </w:rPr>
        <w:t xml:space="preserve">donne aussi </w:t>
      </w:r>
      <w:r w:rsidR="00626DBD">
        <w:rPr>
          <w:rFonts w:ascii="3DS V2" w:eastAsia="宋体" w:hAnsi="3DS V2" w:cstheme="minorBidi"/>
          <w:lang w:val="fr-FR"/>
        </w:rPr>
        <w:t xml:space="preserve">un résultat </w:t>
      </w:r>
      <w:r w:rsidR="00626DBD" w:rsidRPr="0041418D">
        <w:rPr>
          <w:rFonts w:ascii="3DS V2" w:eastAsia="宋体" w:hAnsi="3DS V2" w:cstheme="minorBidi"/>
          <w:lang w:val="fr-FR"/>
        </w:rPr>
        <w:t>plus intuitif</w:t>
      </w:r>
      <w:r w:rsidR="006A44AF" w:rsidRPr="0041418D">
        <w:rPr>
          <w:rFonts w:ascii="3DS V2" w:eastAsia="宋体" w:hAnsi="3DS V2" w:cstheme="minorBidi"/>
          <w:lang w:val="fr-FR"/>
        </w:rPr>
        <w:t xml:space="preserve"> car la notion de proximité construite par la triangulation Delaunay n’est p</w:t>
      </w:r>
      <w:r w:rsidR="001314A5">
        <w:rPr>
          <w:rFonts w:ascii="3DS V2" w:eastAsia="宋体" w:hAnsi="3DS V2" w:cstheme="minorBidi"/>
          <w:lang w:val="fr-FR"/>
        </w:rPr>
        <w:t>lus</w:t>
      </w:r>
      <w:r w:rsidR="006A44AF" w:rsidRPr="0041418D">
        <w:rPr>
          <w:rFonts w:ascii="3DS V2" w:eastAsia="宋体" w:hAnsi="3DS V2" w:cstheme="minorBidi"/>
          <w:lang w:val="fr-FR"/>
        </w:rPr>
        <w:t xml:space="preserve"> basée uniquement sur la distance euclidienne, mais sur la relation spatiale des </w:t>
      </w:r>
      <w:r w:rsidR="00B42B1A">
        <w:rPr>
          <w:rFonts w:ascii="3DS V2" w:eastAsia="宋体" w:hAnsi="3DS V2" w:cstheme="minorBidi"/>
          <w:lang w:val="fr-FR"/>
        </w:rPr>
        <w:t>cavités</w:t>
      </w:r>
      <w:r w:rsidR="006A44AF" w:rsidRPr="0041418D">
        <w:rPr>
          <w:rFonts w:ascii="3DS V2" w:eastAsia="宋体" w:hAnsi="3DS V2" w:cstheme="minorBidi"/>
          <w:lang w:val="fr-FR"/>
        </w:rPr>
        <w:t>.</w:t>
      </w:r>
      <w:r w:rsidR="00EE362E">
        <w:rPr>
          <w:rFonts w:ascii="3DS V2" w:eastAsia="宋体" w:hAnsi="3DS V2" w:cstheme="minorBidi"/>
          <w:lang w:val="fr-FR"/>
        </w:rPr>
        <w:t xml:space="preserve"> </w:t>
      </w:r>
    </w:p>
    <w:p w14:paraId="57BE51C3" w14:textId="0AD21A28" w:rsidR="00B30706" w:rsidRPr="00E16EFC" w:rsidRDefault="00E16EFC" w:rsidP="00E16EFC">
      <w:pPr>
        <w:pStyle w:val="NormalWeb"/>
        <w:rPr>
          <w:rFonts w:ascii="3DS V2" w:eastAsia="宋体" w:hAnsi="3DS V2" w:cstheme="minorBidi"/>
          <w:lang w:val="fr-FR"/>
        </w:rPr>
      </w:pPr>
      <w:r w:rsidRPr="0041418D">
        <w:rPr>
          <w:rFonts w:ascii="3DS V2" w:eastAsia="宋体" w:hAnsi="3DS V2" w:cstheme="minorBidi"/>
          <w:noProof/>
          <w:lang w:val="fr-FR"/>
        </w:rPr>
        <w:drawing>
          <wp:anchor distT="0" distB="0" distL="114300" distR="114300" simplePos="0" relativeHeight="251658236" behindDoc="0" locked="0" layoutInCell="1" allowOverlap="1" wp14:anchorId="4C3DE6AB" wp14:editId="39C28639">
            <wp:simplePos x="0" y="0"/>
            <wp:positionH relativeFrom="margin">
              <wp:posOffset>-635</wp:posOffset>
            </wp:positionH>
            <wp:positionV relativeFrom="paragraph">
              <wp:posOffset>661670</wp:posOffset>
            </wp:positionV>
            <wp:extent cx="6094730" cy="1542415"/>
            <wp:effectExtent l="0" t="0" r="1270" b="635"/>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4730" cy="1542415"/>
                    </a:xfrm>
                    <a:prstGeom prst="rect">
                      <a:avLst/>
                    </a:prstGeom>
                  </pic:spPr>
                </pic:pic>
              </a:graphicData>
            </a:graphic>
            <wp14:sizeRelH relativeFrom="margin">
              <wp14:pctWidth>0</wp14:pctWidth>
            </wp14:sizeRelH>
            <wp14:sizeRelV relativeFrom="margin">
              <wp14:pctHeight>0</wp14:pctHeight>
            </wp14:sizeRelV>
          </wp:anchor>
        </w:drawing>
      </w:r>
      <w:r w:rsidR="00EE362E">
        <w:rPr>
          <w:rFonts w:ascii="3DS V2" w:eastAsia="宋体" w:hAnsi="3DS V2" w:cstheme="minorBidi"/>
          <w:lang w:val="fr-FR"/>
        </w:rPr>
        <w:t xml:space="preserve">Dans ce résultat de la triangulation, </w:t>
      </w:r>
      <w:r w:rsidR="00EE362E">
        <w:rPr>
          <w:rFonts w:ascii="3DS V2" w:hAnsi="3DS V2"/>
          <w:noProof/>
          <w:lang w:val="fr-FR"/>
        </w:rPr>
        <w:t>pour chaque cavité, ses cavités voisines sont lescavité</w:t>
      </w:r>
      <w:r w:rsidRPr="00E16EFC">
        <w:rPr>
          <w:rFonts w:ascii="3DS V2" w:hAnsi="3DS V2" w:hint="eastAsia"/>
          <w:noProof/>
          <w:lang w:val="fr-FR"/>
        </w:rPr>
        <w:t xml:space="preserve"> </w:t>
      </w:r>
      <w:r w:rsidRPr="00E16EFC">
        <w:rPr>
          <w:rFonts w:ascii="3DS V2" w:hAnsi="3DS V2"/>
          <w:noProof/>
          <w:lang w:val="fr-FR"/>
        </w:rPr>
        <w:t>sont l'ensemble des autres sommets de tous les triangles de Delaunay qui contiennent ce</w:t>
      </w:r>
      <w:r>
        <w:rPr>
          <w:rFonts w:ascii="3DS V2" w:hAnsi="3DS V2"/>
          <w:noProof/>
          <w:lang w:val="fr-FR"/>
        </w:rPr>
        <w:t>tte cavité</w:t>
      </w:r>
      <w:r w:rsidRPr="00E16EFC">
        <w:rPr>
          <w:rFonts w:ascii="3DS V2" w:hAnsi="3DS V2"/>
          <w:noProof/>
          <w:lang w:val="fr-FR"/>
        </w:rPr>
        <w:t>.</w:t>
      </w:r>
    </w:p>
    <w:p w14:paraId="5DB6723D" w14:textId="64511F20" w:rsidR="00BA5E08" w:rsidRDefault="00E53A9B" w:rsidP="00EB28D8">
      <w:pPr>
        <w:pStyle w:val="NormalWeb"/>
        <w:rPr>
          <w:rFonts w:ascii="3DS V2" w:eastAsia="宋体" w:hAnsi="3DS V2" w:cstheme="minorBidi"/>
          <w:lang w:val="fr-FR"/>
        </w:rPr>
      </w:pPr>
      <w:r>
        <w:rPr>
          <w:rFonts w:ascii="3DS V2" w:eastAsia="宋体" w:hAnsi="3DS V2" w:cstheme="minorBidi"/>
          <w:lang w:val="fr-FR"/>
        </w:rPr>
        <w:t xml:space="preserve"> </w:t>
      </w:r>
      <w:r w:rsidR="00EE362E" w:rsidRPr="0041418D">
        <w:rPr>
          <w:rFonts w:ascii="3DS V2" w:hAnsi="3DS V2"/>
          <w:noProof/>
        </w:rPr>
        <mc:AlternateContent>
          <mc:Choice Requires="wps">
            <w:drawing>
              <wp:inline distT="0" distB="0" distL="0" distR="0" wp14:anchorId="1EEFFA38" wp14:editId="0F3FEB6A">
                <wp:extent cx="5731510" cy="258445"/>
                <wp:effectExtent l="0" t="0" r="2540" b="8255"/>
                <wp:docPr id="13" name="Zone de texte 13"/>
                <wp:cNvGraphicFramePr/>
                <a:graphic xmlns:a="http://schemas.openxmlformats.org/drawingml/2006/main">
                  <a:graphicData uri="http://schemas.microsoft.com/office/word/2010/wordprocessingShape">
                    <wps:wsp>
                      <wps:cNvSpPr txBox="1"/>
                      <wps:spPr>
                        <a:xfrm>
                          <a:off x="0" y="0"/>
                          <a:ext cx="5731510" cy="258445"/>
                        </a:xfrm>
                        <a:prstGeom prst="rect">
                          <a:avLst/>
                        </a:prstGeom>
                        <a:solidFill>
                          <a:prstClr val="white"/>
                        </a:solidFill>
                        <a:ln>
                          <a:noFill/>
                        </a:ln>
                      </wps:spPr>
                      <wps:txbx>
                        <w:txbxContent>
                          <w:p w14:paraId="6CDF652D" w14:textId="66A2F64E" w:rsidR="00EE362E" w:rsidRPr="00D94F54" w:rsidRDefault="00EE362E" w:rsidP="00EE362E">
                            <w:pPr>
                              <w:pStyle w:val="Lgende"/>
                              <w:jc w:val="center"/>
                              <w:rPr>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14</w:t>
                            </w:r>
                            <w:r w:rsidR="00675F3D">
                              <w:rPr>
                                <w:noProof/>
                              </w:rPr>
                              <w:fldChar w:fldCharType="end"/>
                            </w:r>
                            <w:r>
                              <w:t xml:space="preserve"> : Connecteur 12 + 25 Pin "EN354509" : Résultat de la triangulation Delaunay.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EEFFA38" id="Zone de texte 13" o:spid="_x0000_s1034" type="#_x0000_t202" style="width:451.3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" stroked="f">
                <v:textbox style="mso-fit-shape-to-text:t" inset="0,0,0,0">
                  <w:txbxContent>
                    <w:p w14:paraId="6CDF652D" w14:textId="66A2F64E" w:rsidR="00EE362E" w:rsidRPr="00D94F54" w:rsidRDefault="00EE362E" w:rsidP="00EE362E">
                      <w:pPr>
                        <w:pStyle w:val="Lgende"/>
                        <w:jc w:val="center"/>
                        <w:rPr>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14</w:t>
                      </w:r>
                      <w:r w:rsidR="00675F3D">
                        <w:rPr>
                          <w:noProof/>
                        </w:rPr>
                        <w:fldChar w:fldCharType="end"/>
                      </w:r>
                      <w:r>
                        <w:t xml:space="preserve"> : Connecteur 12 + 25 Pin "EN354509" : Résultat de la triangulation Delaunay.</w:t>
                      </w:r>
                    </w:p>
                  </w:txbxContent>
                </v:textbox>
                <w10:anchorlock/>
              </v:shape>
            </w:pict>
          </mc:Fallback>
        </mc:AlternateContent>
      </w:r>
    </w:p>
    <w:p w14:paraId="53B8EF5A" w14:textId="0EDBB0EB" w:rsidR="0097593D" w:rsidRPr="004666A2" w:rsidRDefault="0097593D" w:rsidP="0097593D">
      <w:pPr>
        <w:pStyle w:val="Titre3"/>
        <w:rPr>
          <w:rFonts w:ascii="3DS V2" w:hAnsi="3DS V2"/>
          <w:sz w:val="32"/>
          <w:szCs w:val="32"/>
        </w:rPr>
      </w:pPr>
      <w:bookmarkStart w:id="28" w:name="_Toc204887643"/>
      <w:r w:rsidRPr="004666A2">
        <w:rPr>
          <w:rFonts w:ascii="3DS V2" w:hAnsi="3DS V2"/>
          <w:sz w:val="32"/>
          <w:szCs w:val="32"/>
        </w:rPr>
        <w:lastRenderedPageBreak/>
        <w:t>L</w:t>
      </w:r>
      <w:r>
        <w:rPr>
          <w:rFonts w:ascii="3DS V2" w:hAnsi="3DS V2"/>
          <w:sz w:val="32"/>
          <w:szCs w:val="32"/>
        </w:rPr>
        <w:t>e croisement des câbles</w:t>
      </w:r>
      <w:bookmarkEnd w:id="28"/>
    </w:p>
    <w:p w14:paraId="0B7ACA6A" w14:textId="2383BFAE" w:rsidR="00BA5E08" w:rsidRDefault="00850F9C" w:rsidP="001215F2">
      <w:pPr>
        <w:pStyle w:val="NormalWeb"/>
        <w:jc w:val="center"/>
        <w:rPr>
          <w:rFonts w:ascii="3DS V2" w:eastAsia="宋体" w:hAnsi="3DS V2" w:cstheme="minorBidi"/>
          <w:lang w:val="fr-FR"/>
        </w:rPr>
      </w:pPr>
      <w:r>
        <w:rPr>
          <w:noProof/>
        </w:rPr>
        <mc:AlternateContent>
          <mc:Choice Requires="wps">
            <w:drawing>
              <wp:anchor distT="0" distB="0" distL="114300" distR="114300" simplePos="0" relativeHeight="251750912" behindDoc="0" locked="0" layoutInCell="1" allowOverlap="1" wp14:anchorId="18B88EBD" wp14:editId="599B862C">
                <wp:simplePos x="0" y="0"/>
                <wp:positionH relativeFrom="column">
                  <wp:posOffset>3068320</wp:posOffset>
                </wp:positionH>
                <wp:positionV relativeFrom="paragraph">
                  <wp:posOffset>724535</wp:posOffset>
                </wp:positionV>
                <wp:extent cx="241935" cy="241935"/>
                <wp:effectExtent l="0" t="0" r="5715" b="5715"/>
                <wp:wrapNone/>
                <wp:docPr id="196" name="Ellipse 196"/>
                <wp:cNvGraphicFramePr/>
                <a:graphic xmlns:a="http://schemas.openxmlformats.org/drawingml/2006/main">
                  <a:graphicData uri="http://schemas.microsoft.com/office/word/2010/wordprocessingShape">
                    <wps:wsp>
                      <wps:cNvSpPr/>
                      <wps:spPr>
                        <a:xfrm flipV="1">
                          <a:off x="0" y="0"/>
                          <a:ext cx="241935" cy="24193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93F2E6" id="Ellipse 196" o:spid="_x0000_s1026" style="position:absolute;margin-left:241.6pt;margin-top:57.05pt;width:19.05pt;height:19.05pt;flip:y;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48864" behindDoc="0" locked="0" layoutInCell="1" allowOverlap="1" wp14:anchorId="3323714A" wp14:editId="61F503AE">
                <wp:simplePos x="0" y="0"/>
                <wp:positionH relativeFrom="column">
                  <wp:posOffset>2413635</wp:posOffset>
                </wp:positionH>
                <wp:positionV relativeFrom="paragraph">
                  <wp:posOffset>1369060</wp:posOffset>
                </wp:positionV>
                <wp:extent cx="249555" cy="249555"/>
                <wp:effectExtent l="0" t="0" r="0" b="0"/>
                <wp:wrapNone/>
                <wp:docPr id="195" name="Ellipse 195"/>
                <wp:cNvGraphicFramePr/>
                <a:graphic xmlns:a="http://schemas.openxmlformats.org/drawingml/2006/main">
                  <a:graphicData uri="http://schemas.microsoft.com/office/word/2010/wordprocessingShape">
                    <wps:wsp>
                      <wps:cNvSpPr/>
                      <wps:spPr>
                        <a:xfrm flipV="1">
                          <a:off x="0" y="0"/>
                          <a:ext cx="249555" cy="24955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AD0CED" id="Ellipse 195" o:spid="_x0000_s1026" style="position:absolute;margin-left:190.05pt;margin-top:107.8pt;width:19.65pt;height:19.65pt;flip:y;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61152" behindDoc="0" locked="0" layoutInCell="1" allowOverlap="1" wp14:anchorId="02FB1B98" wp14:editId="6A956AC4">
                <wp:simplePos x="0" y="0"/>
                <wp:positionH relativeFrom="column">
                  <wp:posOffset>3061335</wp:posOffset>
                </wp:positionH>
                <wp:positionV relativeFrom="paragraph">
                  <wp:posOffset>1363345</wp:posOffset>
                </wp:positionV>
                <wp:extent cx="251460" cy="251460"/>
                <wp:effectExtent l="0" t="0" r="0" b="0"/>
                <wp:wrapNone/>
                <wp:docPr id="203" name="Ellipse 20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9A127B" id="Ellipse 203" o:spid="_x0000_s1026" style="position:absolute;margin-left:241.05pt;margin-top:107.35pt;width:19.8pt;height:19.8pt;flip:y;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" fillcolor="#ffcd00 [3206]" stroked="f" strokeweight="2pt"/>
            </w:pict>
          </mc:Fallback>
        </mc:AlternateContent>
      </w:r>
      <w:r>
        <w:rPr>
          <w:noProof/>
        </w:rPr>
        <mc:AlternateContent>
          <mc:Choice Requires="wps">
            <w:drawing>
              <wp:anchor distT="0" distB="0" distL="114300" distR="114300" simplePos="0" relativeHeight="251744768" behindDoc="0" locked="0" layoutInCell="1" allowOverlap="1" wp14:anchorId="69225BB9" wp14:editId="12683A62">
                <wp:simplePos x="0" y="0"/>
                <wp:positionH relativeFrom="column">
                  <wp:posOffset>2413635</wp:posOffset>
                </wp:positionH>
                <wp:positionV relativeFrom="paragraph">
                  <wp:posOffset>721359</wp:posOffset>
                </wp:positionV>
                <wp:extent cx="251460" cy="251460"/>
                <wp:effectExtent l="0" t="0" r="0" b="0"/>
                <wp:wrapNone/>
                <wp:docPr id="193" name="Ellipse 19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E9EF13" id="Ellipse 193" o:spid="_x0000_s1026" style="position:absolute;margin-left:190.05pt;margin-top:56.8pt;width:19.8pt;height:19.8pt;flip:y;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" fillcolor="#ffcd00 [3206]" stroked="f" strokeweight="2pt"/>
            </w:pict>
          </mc:Fallback>
        </mc:AlternateContent>
      </w:r>
      <w:r>
        <w:rPr>
          <w:noProof/>
        </w:rPr>
        <mc:AlternateContent>
          <mc:Choice Requires="wps">
            <w:drawing>
              <wp:anchor distT="0" distB="0" distL="114300" distR="114300" simplePos="0" relativeHeight="251737600" behindDoc="0" locked="0" layoutInCell="1" allowOverlap="1" wp14:anchorId="2BF77137" wp14:editId="5B3567ED">
                <wp:simplePos x="0" y="0"/>
                <wp:positionH relativeFrom="margin">
                  <wp:align>right</wp:align>
                </wp:positionH>
                <wp:positionV relativeFrom="paragraph">
                  <wp:posOffset>3772256</wp:posOffset>
                </wp:positionV>
                <wp:extent cx="5731510" cy="163195"/>
                <wp:effectExtent l="0" t="0" r="2540" b="8255"/>
                <wp:wrapSquare wrapText="bothSides"/>
                <wp:docPr id="29" name="Zone de texte 29"/>
                <wp:cNvGraphicFramePr/>
                <a:graphic xmlns:a="http://schemas.openxmlformats.org/drawingml/2006/main">
                  <a:graphicData uri="http://schemas.microsoft.com/office/word/2010/wordprocessingShape">
                    <wps:wsp>
                      <wps:cNvSpPr txBox="1"/>
                      <wps:spPr>
                        <a:xfrm>
                          <a:off x="0" y="0"/>
                          <a:ext cx="5731510" cy="163195"/>
                        </a:xfrm>
                        <a:prstGeom prst="rect">
                          <a:avLst/>
                        </a:prstGeom>
                        <a:solidFill>
                          <a:prstClr val="white"/>
                        </a:solidFill>
                        <a:ln>
                          <a:noFill/>
                        </a:ln>
                      </wps:spPr>
                      <wps:txbx>
                        <w:txbxContent>
                          <w:p w14:paraId="3FC06D67" w14:textId="7593E067" w:rsidR="003924CB" w:rsidRDefault="003924CB" w:rsidP="003924CB">
                            <w:pPr>
                              <w:pStyle w:val="Lgende"/>
                              <w:jc w:val="center"/>
                            </w:pPr>
                            <w:r>
                              <w:t xml:space="preserve">Figure </w:t>
                            </w:r>
                            <w:r w:rsidR="00675F3D">
                              <w:fldChar w:fldCharType="begin"/>
                            </w:r>
                            <w:r w:rsidR="00675F3D">
                              <w:instrText xml:space="preserve"> SEQ Figure \* ARABIC </w:instrText>
                            </w:r>
                            <w:r w:rsidR="00675F3D">
                              <w:fldChar w:fldCharType="separate"/>
                            </w:r>
                            <w:r w:rsidR="004D4217">
                              <w:rPr>
                                <w:noProof/>
                              </w:rPr>
                              <w:t>15</w:t>
                            </w:r>
                            <w:r w:rsidR="00675F3D">
                              <w:rPr>
                                <w:noProof/>
                              </w:rPr>
                              <w:fldChar w:fldCharType="end"/>
                            </w:r>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77137" id="Zone de texte 29" o:spid="_x0000_s1035" type="#_x0000_t202" style="position:absolute;left:0;text-align:left;margin-left:400.1pt;margin-top:297.05pt;width:451.3pt;height:12.85pt;z-index:251737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" stroked="f">
                <v:textbox inset="0,0,0,0">
                  <w:txbxContent>
                    <w:p w14:paraId="3FC06D67" w14:textId="7593E067" w:rsidR="003924CB" w:rsidRDefault="003924CB" w:rsidP="003924CB">
                      <w:pPr>
                        <w:pStyle w:val="Lgende"/>
                        <w:jc w:val="center"/>
                      </w:pPr>
                      <w:r>
                        <w:t xml:space="preserve">Figure </w:t>
                      </w:r>
                      <w:r w:rsidR="00675F3D">
                        <w:fldChar w:fldCharType="begin"/>
                      </w:r>
                      <w:r w:rsidR="00675F3D">
                        <w:instrText xml:space="preserve"> SEQ Figure \* ARABIC </w:instrText>
                      </w:r>
                      <w:r w:rsidR="00675F3D">
                        <w:fldChar w:fldCharType="separate"/>
                      </w:r>
                      <w:r w:rsidR="004D4217">
                        <w:rPr>
                          <w:noProof/>
                        </w:rPr>
                        <w:t>15</w:t>
                      </w:r>
                      <w:r w:rsidR="00675F3D">
                        <w:rPr>
                          <w:noProof/>
                        </w:rPr>
                        <w:fldChar w:fldCharType="end"/>
                      </w:r>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v:textbox>
                <w10:wrap type="square" anchorx="margin"/>
              </v:shape>
            </w:pict>
          </mc:Fallback>
        </mc:AlternateContent>
      </w:r>
      <w:r>
        <w:rPr>
          <w:rFonts w:ascii="3DS V2" w:eastAsia="宋体" w:hAnsi="3DS V2" w:cstheme="minorBidi"/>
          <w:noProof/>
          <w:lang w:val="fr-FR"/>
        </w:rPr>
        <w:drawing>
          <wp:inline distT="0" distB="0" distL="0" distR="0" wp14:anchorId="6868F0C4" wp14:editId="3BC8F65B">
            <wp:extent cx="2004365" cy="3289666"/>
            <wp:effectExtent l="0" t="0" r="0" b="635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12324" cy="3302729"/>
                    </a:xfrm>
                    <a:prstGeom prst="rect">
                      <a:avLst/>
                    </a:prstGeom>
                    <a:noFill/>
                    <a:ln>
                      <a:noFill/>
                    </a:ln>
                  </pic:spPr>
                </pic:pic>
              </a:graphicData>
            </a:graphic>
          </wp:inline>
        </w:drawing>
      </w:r>
    </w:p>
    <w:p w14:paraId="7FC561DB" w14:textId="77777777" w:rsidR="00850F9C" w:rsidRDefault="00850F9C" w:rsidP="00250A42">
      <w:pPr>
        <w:pStyle w:val="NormalWeb"/>
        <w:keepNext/>
        <w:rPr>
          <w:rFonts w:ascii="3DS V2" w:eastAsia="宋体" w:hAnsi="3DS V2" w:cstheme="minorBidi"/>
          <w:lang w:val="fr-FR"/>
        </w:rPr>
      </w:pPr>
    </w:p>
    <w:p w14:paraId="3D212B06" w14:textId="0D774B3D" w:rsidR="00250A42" w:rsidRDefault="00765956" w:rsidP="00250A42">
      <w:pPr>
        <w:pStyle w:val="NormalWeb"/>
        <w:keepNext/>
        <w:rPr>
          <w:rFonts w:ascii="3DS V2" w:eastAsia="宋体" w:hAnsi="3DS V2" w:cstheme="minorBidi"/>
          <w:lang w:val="fr-FR"/>
        </w:rPr>
      </w:pPr>
      <w:r>
        <w:rPr>
          <w:rFonts w:ascii="3DS V2" w:eastAsia="宋体" w:hAnsi="3DS V2" w:cstheme="minorBidi"/>
          <w:lang w:val="fr-FR"/>
        </w:rPr>
        <w:t>Voici un</w:t>
      </w:r>
      <w:r w:rsidR="00F27D54">
        <w:rPr>
          <w:rFonts w:ascii="3DS V2" w:eastAsia="宋体" w:hAnsi="3DS V2" w:cstheme="minorBidi"/>
          <w:lang w:val="fr-FR"/>
        </w:rPr>
        <w:t xml:space="preserve"> exemple</w:t>
      </w:r>
      <w:r>
        <w:rPr>
          <w:rFonts w:ascii="3DS V2" w:eastAsia="宋体" w:hAnsi="3DS V2" w:cstheme="minorBidi"/>
          <w:lang w:val="fr-FR"/>
        </w:rPr>
        <w:t xml:space="preserve"> à éviter</w:t>
      </w:r>
      <w:r w:rsidR="006B4ACE">
        <w:rPr>
          <w:rFonts w:ascii="3DS V2" w:eastAsia="宋体" w:hAnsi="3DS V2" w:cstheme="minorBidi"/>
          <w:lang w:val="fr-FR"/>
        </w:rPr>
        <w:t xml:space="preserve"> absolument</w:t>
      </w:r>
      <w:r>
        <w:rPr>
          <w:rFonts w:ascii="3DS V2" w:eastAsia="宋体" w:hAnsi="3DS V2" w:cstheme="minorBidi"/>
          <w:lang w:val="fr-FR"/>
        </w:rPr>
        <w:t>. Dans cet exemple,</w:t>
      </w:r>
      <w:r w:rsidR="00F27D54">
        <w:rPr>
          <w:rFonts w:ascii="3DS V2" w:eastAsia="宋体" w:hAnsi="3DS V2" w:cstheme="minorBidi"/>
          <w:lang w:val="fr-FR"/>
        </w:rPr>
        <w:t xml:space="preserve"> chaque</w:t>
      </w:r>
      <w:r w:rsidR="00956C76">
        <w:rPr>
          <w:rFonts w:ascii="3DS V2" w:eastAsia="宋体" w:hAnsi="3DS V2" w:cstheme="minorBidi"/>
          <w:lang w:val="fr-FR"/>
        </w:rPr>
        <w:t xml:space="preserve"> couleur</w:t>
      </w:r>
      <w:r w:rsidR="001215F2">
        <w:rPr>
          <w:rFonts w:ascii="3DS V2" w:eastAsia="宋体" w:hAnsi="3DS V2" w:cstheme="minorBidi"/>
          <w:lang w:val="fr-FR"/>
        </w:rPr>
        <w:t xml:space="preserve"> </w:t>
      </w:r>
      <w:r w:rsidR="009600B7">
        <w:rPr>
          <w:rFonts w:ascii="3DS V2" w:eastAsia="宋体" w:hAnsi="3DS V2" w:cstheme="minorBidi"/>
          <w:lang w:val="fr-FR"/>
        </w:rPr>
        <w:t>représente</w:t>
      </w:r>
      <w:r w:rsidR="001215F2">
        <w:rPr>
          <w:rFonts w:ascii="3DS V2" w:eastAsia="宋体" w:hAnsi="3DS V2" w:cstheme="minorBidi"/>
          <w:lang w:val="fr-FR"/>
        </w:rPr>
        <w:t xml:space="preserve"> </w:t>
      </w:r>
      <w:r w:rsidR="005B798C">
        <w:rPr>
          <w:rFonts w:ascii="3DS V2" w:eastAsia="宋体" w:hAnsi="3DS V2" w:cstheme="minorBidi"/>
          <w:lang w:val="fr-FR"/>
        </w:rPr>
        <w:t xml:space="preserve">une zone </w:t>
      </w:r>
      <w:r w:rsidR="00F27D54">
        <w:rPr>
          <w:rFonts w:ascii="3DS V2" w:eastAsia="宋体" w:hAnsi="3DS V2" w:cstheme="minorBidi"/>
          <w:lang w:val="fr-FR"/>
        </w:rPr>
        <w:t xml:space="preserve">de cavité </w:t>
      </w:r>
      <w:r w:rsidR="005B798C">
        <w:rPr>
          <w:rFonts w:ascii="3DS V2" w:eastAsia="宋体" w:hAnsi="3DS V2" w:cstheme="minorBidi"/>
          <w:lang w:val="fr-FR"/>
        </w:rPr>
        <w:t>allouer à un câble, il existe un croisement entre deux câbles</w:t>
      </w:r>
      <w:r w:rsidR="001F1F34">
        <w:rPr>
          <w:rFonts w:ascii="3DS V2" w:eastAsia="宋体" w:hAnsi="3DS V2" w:cstheme="minorBidi"/>
          <w:lang w:val="fr-FR"/>
        </w:rPr>
        <w:t xml:space="preserve">. Voici un piège : ces quatre cavités </w:t>
      </w:r>
      <w:r w:rsidR="001F1F34">
        <w:rPr>
          <w:rFonts w:ascii="3DS V2" w:eastAsia="宋体" w:hAnsi="3DS V2" w:cstheme="minorBidi"/>
          <w:noProof/>
          <w:lang w:val="fr-FR"/>
        </w:rPr>
        <w:t xml:space="preserve">présentent une répartition « carré », </w:t>
      </w:r>
      <w:r w:rsidR="00855E43">
        <w:rPr>
          <w:rFonts w:ascii="3DS V2" w:eastAsia="宋体" w:hAnsi="3DS V2" w:cstheme="minorBidi"/>
          <w:noProof/>
          <w:lang w:val="fr-FR"/>
        </w:rPr>
        <w:t>l</w:t>
      </w:r>
      <w:r w:rsidR="001F1F34" w:rsidRPr="001F1F34">
        <w:rPr>
          <w:rFonts w:ascii="3DS V2" w:eastAsia="宋体" w:hAnsi="3DS V2" w:cstheme="minorBidi"/>
          <w:noProof/>
          <w:lang w:val="fr-FR"/>
        </w:rPr>
        <w:t xml:space="preserve">es deux paires de sommets </w:t>
      </w:r>
      <w:r w:rsidR="001C1F1C" w:rsidRPr="001F1F34">
        <w:rPr>
          <w:rFonts w:ascii="3DS V2" w:eastAsia="宋体" w:hAnsi="3DS V2" w:cstheme="minorBidi"/>
          <w:noProof/>
          <w:lang w:val="fr-FR"/>
        </w:rPr>
        <w:t>opposés (</w:t>
      </w:r>
      <w:r w:rsidR="001F1F34" w:rsidRPr="001F1F34">
        <w:rPr>
          <w:rFonts w:ascii="3DS V2" w:eastAsia="宋体" w:hAnsi="3DS V2" w:cstheme="minorBidi"/>
          <w:noProof/>
          <w:lang w:val="fr-FR"/>
        </w:rPr>
        <w:t>A</w:t>
      </w:r>
      <w:r w:rsidR="00380FD6">
        <w:rPr>
          <w:rFonts w:ascii="3DS V2" w:eastAsia="宋体" w:hAnsi="3DS V2" w:cstheme="minorBidi"/>
          <w:noProof/>
          <w:lang w:val="fr-FR"/>
        </w:rPr>
        <w:t>F</w:t>
      </w:r>
      <w:r w:rsidR="001F1F34" w:rsidRPr="001F1F34">
        <w:rPr>
          <w:rFonts w:ascii="3DS V2" w:eastAsia="宋体" w:hAnsi="3DS V2" w:cstheme="minorBidi"/>
          <w:noProof/>
          <w:lang w:val="fr-FR"/>
        </w:rPr>
        <w:t xml:space="preserve"> et B</w:t>
      </w:r>
      <w:r w:rsidR="00380FD6">
        <w:rPr>
          <w:rFonts w:ascii="3DS V2" w:eastAsia="宋体" w:hAnsi="3DS V2" w:cstheme="minorBidi"/>
          <w:noProof/>
          <w:lang w:val="fr-FR"/>
        </w:rPr>
        <w:t>E</w:t>
      </w:r>
      <w:r w:rsidR="001F1F34" w:rsidRPr="001F1F34">
        <w:rPr>
          <w:rFonts w:ascii="3DS V2" w:eastAsia="宋体" w:hAnsi="3DS V2" w:cstheme="minorBidi"/>
          <w:noProof/>
          <w:lang w:val="fr-FR"/>
        </w:rPr>
        <w:t>)</w:t>
      </w:r>
      <w:r w:rsidR="001C1F1C">
        <w:rPr>
          <w:rFonts w:ascii="3DS V2" w:eastAsia="宋体" w:hAnsi="3DS V2" w:cstheme="minorBidi"/>
          <w:noProof/>
          <w:lang w:val="fr-FR"/>
        </w:rPr>
        <w:t xml:space="preserve"> </w:t>
      </w:r>
      <w:r w:rsidR="001C1F1C" w:rsidRPr="001C1F1C">
        <w:rPr>
          <w:rFonts w:ascii="3DS V2" w:eastAsia="宋体" w:hAnsi="3DS V2" w:cstheme="minorBidi"/>
          <w:noProof/>
          <w:lang w:val="fr-FR"/>
        </w:rPr>
        <w:t xml:space="preserve">sont considérées comme </w:t>
      </w:r>
      <w:r w:rsidR="00851D4E">
        <w:rPr>
          <w:rFonts w:ascii="3DS V2" w:eastAsia="宋体" w:hAnsi="3DS V2" w:cstheme="minorBidi"/>
          <w:noProof/>
          <w:lang w:val="fr-FR"/>
        </w:rPr>
        <w:t>deux</w:t>
      </w:r>
      <w:r w:rsidR="001C1F1C" w:rsidRPr="001C1F1C">
        <w:rPr>
          <w:rFonts w:ascii="3DS V2" w:eastAsia="宋体" w:hAnsi="3DS V2" w:cstheme="minorBidi"/>
          <w:noProof/>
          <w:lang w:val="fr-FR"/>
        </w:rPr>
        <w:t xml:space="preserve"> paires de </w:t>
      </w:r>
      <w:r w:rsidR="001C1F1C">
        <w:rPr>
          <w:rFonts w:ascii="3DS V2" w:eastAsia="宋体" w:hAnsi="3DS V2" w:cstheme="minorBidi"/>
          <w:noProof/>
          <w:lang w:val="fr-FR"/>
        </w:rPr>
        <w:t>cavité</w:t>
      </w:r>
      <w:r w:rsidR="001C1F1C" w:rsidRPr="001C1F1C">
        <w:rPr>
          <w:rFonts w:ascii="3DS V2" w:eastAsia="宋体" w:hAnsi="3DS V2" w:cstheme="minorBidi"/>
          <w:noProof/>
          <w:lang w:val="fr-FR"/>
        </w:rPr>
        <w:t xml:space="preserve"> voisin</w:t>
      </w:r>
      <w:r w:rsidR="001C1F1C">
        <w:rPr>
          <w:rFonts w:ascii="3DS V2" w:eastAsia="宋体" w:hAnsi="3DS V2" w:cstheme="minorBidi"/>
          <w:noProof/>
          <w:lang w:val="fr-FR"/>
        </w:rPr>
        <w:t>e</w:t>
      </w:r>
      <w:r w:rsidR="001C1F1C" w:rsidRPr="001C1F1C">
        <w:rPr>
          <w:rFonts w:ascii="3DS V2" w:eastAsia="宋体" w:hAnsi="3DS V2" w:cstheme="minorBidi"/>
          <w:noProof/>
          <w:lang w:val="fr-FR"/>
        </w:rPr>
        <w:t>.</w:t>
      </w:r>
      <w:r w:rsidR="00851D4E">
        <w:rPr>
          <w:rFonts w:ascii="3DS V2" w:eastAsia="宋体" w:hAnsi="3DS V2" w:cstheme="minorBidi"/>
          <w:lang w:val="fr-FR"/>
        </w:rPr>
        <w:t xml:space="preserve"> </w:t>
      </w:r>
      <w:r w:rsidR="003B3B09">
        <w:rPr>
          <w:rFonts w:ascii="3DS V2" w:eastAsia="宋体" w:hAnsi="3DS V2" w:cstheme="minorBidi"/>
          <w:lang w:val="fr-FR"/>
        </w:rPr>
        <w:t xml:space="preserve">Si aujourd’hui il y a deux câbles de deux fils à brancher, on risque de proposer cette solution erronée à l’utilisateur. </w:t>
      </w:r>
      <w:r w:rsidR="00250A42" w:rsidRPr="00250A42">
        <w:rPr>
          <w:rFonts w:ascii="3DS V2" w:eastAsia="宋体" w:hAnsi="3DS V2" w:cstheme="minorBidi"/>
          <w:lang w:val="fr-FR"/>
        </w:rPr>
        <w:t xml:space="preserve">Ce phénomène </w:t>
      </w:r>
      <w:r w:rsidR="00250A42">
        <w:rPr>
          <w:rFonts w:ascii="3DS V2" w:eastAsia="宋体" w:hAnsi="3DS V2" w:cstheme="minorBidi"/>
          <w:lang w:val="fr-FR"/>
        </w:rPr>
        <w:t>existe</w:t>
      </w:r>
      <w:r w:rsidR="00250A42" w:rsidRPr="00250A42">
        <w:rPr>
          <w:rFonts w:ascii="3DS V2" w:eastAsia="宋体" w:hAnsi="3DS V2" w:cstheme="minorBidi"/>
          <w:lang w:val="fr-FR"/>
        </w:rPr>
        <w:t xml:space="preserve"> </w:t>
      </w:r>
      <w:proofErr w:type="spellStart"/>
      <w:r w:rsidR="00FC31FE">
        <w:rPr>
          <w:rFonts w:ascii="3DS V2" w:eastAsia="宋体" w:hAnsi="3DS V2" w:cstheme="minorBidi"/>
          <w:lang w:val="fr-FR"/>
        </w:rPr>
        <w:t>existe</w:t>
      </w:r>
      <w:proofErr w:type="spellEnd"/>
      <w:r w:rsidR="00FC31FE">
        <w:rPr>
          <w:rFonts w:ascii="3DS V2" w:eastAsia="宋体" w:hAnsi="3DS V2" w:cstheme="minorBidi"/>
          <w:lang w:val="fr-FR"/>
        </w:rPr>
        <w:t xml:space="preserve"> généralement dans les</w:t>
      </w:r>
      <w:r w:rsidR="00250A42" w:rsidRPr="00250A42">
        <w:rPr>
          <w:rFonts w:ascii="3DS V2" w:eastAsia="宋体" w:hAnsi="3DS V2" w:cstheme="minorBidi"/>
          <w:lang w:val="fr-FR"/>
        </w:rPr>
        <w:t xml:space="preserve"> disposition</w:t>
      </w:r>
      <w:r w:rsidR="00FC31FE">
        <w:rPr>
          <w:rFonts w:ascii="3DS V2" w:eastAsia="宋体" w:hAnsi="3DS V2" w:cstheme="minorBidi"/>
          <w:lang w:val="fr-FR"/>
        </w:rPr>
        <w:t>s</w:t>
      </w:r>
      <w:r w:rsidR="00250A42" w:rsidRPr="00250A42">
        <w:rPr>
          <w:rFonts w:ascii="3DS V2" w:eastAsia="宋体" w:hAnsi="3DS V2" w:cstheme="minorBidi"/>
          <w:lang w:val="fr-FR"/>
        </w:rPr>
        <w:t xml:space="preserve"> </w:t>
      </w:r>
      <w:r w:rsidR="000C6584" w:rsidRPr="00250A42">
        <w:rPr>
          <w:rFonts w:ascii="3DS V2" w:eastAsia="宋体" w:hAnsi="3DS V2" w:cstheme="minorBidi"/>
          <w:lang w:val="fr-FR"/>
        </w:rPr>
        <w:t>symétrique</w:t>
      </w:r>
      <w:r w:rsidR="000C6584">
        <w:rPr>
          <w:rFonts w:ascii="3DS V2" w:eastAsia="宋体" w:hAnsi="3DS V2" w:cstheme="minorBidi"/>
          <w:lang w:val="fr-FR"/>
        </w:rPr>
        <w:t xml:space="preserve">s (ou presque </w:t>
      </w:r>
      <w:r w:rsidR="000C6584" w:rsidRPr="00250A42">
        <w:rPr>
          <w:rFonts w:ascii="3DS V2" w:eastAsia="宋体" w:hAnsi="3DS V2" w:cstheme="minorBidi"/>
          <w:lang w:val="fr-FR"/>
        </w:rPr>
        <w:t>symétrique</w:t>
      </w:r>
      <w:r w:rsidR="000C6584">
        <w:rPr>
          <w:rFonts w:ascii="3DS V2" w:eastAsia="宋体" w:hAnsi="3DS V2" w:cstheme="minorBidi"/>
          <w:lang w:val="fr-FR"/>
        </w:rPr>
        <w:t>s)</w:t>
      </w:r>
      <w:r w:rsidR="00FC31FE">
        <w:rPr>
          <w:rFonts w:ascii="3DS V2" w:eastAsia="宋体" w:hAnsi="3DS V2" w:cstheme="minorBidi"/>
          <w:lang w:val="fr-FR"/>
        </w:rPr>
        <w:t>. L</w:t>
      </w:r>
      <w:r w:rsidR="009F22A5">
        <w:rPr>
          <w:rFonts w:ascii="3DS V2" w:eastAsia="宋体" w:hAnsi="3DS V2" w:cstheme="minorBidi"/>
          <w:lang w:val="fr-FR"/>
        </w:rPr>
        <w:t>’exemple suivant donne un cas de croisement sur une disposition en trapèze :</w:t>
      </w:r>
    </w:p>
    <w:p w14:paraId="319EDE43" w14:textId="77777777" w:rsidR="00850F9C" w:rsidRDefault="00850F9C" w:rsidP="00250A42">
      <w:pPr>
        <w:pStyle w:val="NormalWeb"/>
        <w:keepNext/>
        <w:rPr>
          <w:rFonts w:ascii="3DS V2" w:eastAsia="宋体" w:hAnsi="3DS V2" w:cstheme="minorBidi"/>
          <w:lang w:val="fr-FR"/>
        </w:rPr>
      </w:pPr>
    </w:p>
    <w:p w14:paraId="23188433" w14:textId="4BEBFF4D" w:rsidR="00250A42" w:rsidRDefault="00850F9C" w:rsidP="00250A42">
      <w:pPr>
        <w:pStyle w:val="NormalWeb"/>
        <w:keepNext/>
        <w:jc w:val="center"/>
      </w:pPr>
      <w:r>
        <w:rPr>
          <w:noProof/>
        </w:rPr>
        <mc:AlternateContent>
          <mc:Choice Requires="wps">
            <w:drawing>
              <wp:anchor distT="0" distB="0" distL="114300" distR="114300" simplePos="0" relativeHeight="251759104" behindDoc="0" locked="0" layoutInCell="1" allowOverlap="1" wp14:anchorId="11AA5FFB" wp14:editId="04C67C91">
                <wp:simplePos x="0" y="0"/>
                <wp:positionH relativeFrom="column">
                  <wp:posOffset>3147712</wp:posOffset>
                </wp:positionH>
                <wp:positionV relativeFrom="paragraph">
                  <wp:posOffset>657208</wp:posOffset>
                </wp:positionV>
                <wp:extent cx="709684" cy="709684"/>
                <wp:effectExtent l="0" t="0" r="0" b="0"/>
                <wp:wrapNone/>
                <wp:docPr id="202" name="Ellipse 202"/>
                <wp:cNvGraphicFramePr/>
                <a:graphic xmlns:a="http://schemas.openxmlformats.org/drawingml/2006/main">
                  <a:graphicData uri="http://schemas.microsoft.com/office/word/2010/wordprocessingShape">
                    <wps:wsp>
                      <wps:cNvSpPr/>
                      <wps:spPr>
                        <a:xfrm flipV="1">
                          <a:off x="0" y="0"/>
                          <a:ext cx="709684" cy="709684"/>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726A38" id="Ellipse 202" o:spid="_x0000_s1026" style="position:absolute;margin-left:247.85pt;margin-top:51.75pt;width:55.9pt;height:55.9pt;flip:y;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" fillcolor="#7afff8 [1301]" stroked="f" strokeweight="2pt"/>
            </w:pict>
          </mc:Fallback>
        </mc:AlternateContent>
      </w:r>
      <w:r>
        <w:rPr>
          <w:noProof/>
        </w:rPr>
        <mc:AlternateContent>
          <mc:Choice Requires="wps">
            <w:drawing>
              <wp:anchor distT="0" distB="0" distL="114300" distR="114300" simplePos="0" relativeHeight="251757056" behindDoc="0" locked="0" layoutInCell="1" allowOverlap="1" wp14:anchorId="32389257" wp14:editId="467B653F">
                <wp:simplePos x="0" y="0"/>
                <wp:positionH relativeFrom="column">
                  <wp:posOffset>4084629</wp:posOffset>
                </wp:positionH>
                <wp:positionV relativeFrom="paragraph">
                  <wp:posOffset>52650</wp:posOffset>
                </wp:positionV>
                <wp:extent cx="356461" cy="356461"/>
                <wp:effectExtent l="0" t="0" r="5715" b="5715"/>
                <wp:wrapNone/>
                <wp:docPr id="201" name="Ellipse 201"/>
                <wp:cNvGraphicFramePr/>
                <a:graphic xmlns:a="http://schemas.openxmlformats.org/drawingml/2006/main">
                  <a:graphicData uri="http://schemas.microsoft.com/office/word/2010/wordprocessingShape">
                    <wps:wsp>
                      <wps:cNvSpPr/>
                      <wps:spPr>
                        <a:xfrm flipV="1">
                          <a:off x="0" y="0"/>
                          <a:ext cx="356461" cy="356461"/>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4803CC" id="Ellipse 201" o:spid="_x0000_s1026" style="position:absolute;margin-left:321.6pt;margin-top:4.15pt;width:28.05pt;height:28.05pt;flip:y;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52960" behindDoc="0" locked="0" layoutInCell="1" allowOverlap="1" wp14:anchorId="76815316" wp14:editId="7C13F78D">
                <wp:simplePos x="0" y="0"/>
                <wp:positionH relativeFrom="column">
                  <wp:posOffset>3588368</wp:posOffset>
                </wp:positionH>
                <wp:positionV relativeFrom="paragraph">
                  <wp:posOffset>54335</wp:posOffset>
                </wp:positionV>
                <wp:extent cx="352033" cy="352033"/>
                <wp:effectExtent l="0" t="0" r="0" b="0"/>
                <wp:wrapNone/>
                <wp:docPr id="198" name="Ellipse 198"/>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406BF2" id="Ellipse 198" o:spid="_x0000_s1026" style="position:absolute;margin-left:282.55pt;margin-top:4.3pt;width:27.7pt;height:27.7pt;flip:y;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" fillcolor="#ffcd00 [3206]" stroked="f" strokeweight="2pt"/>
            </w:pict>
          </mc:Fallback>
        </mc:AlternateContent>
      </w:r>
      <w:r>
        <w:rPr>
          <w:noProof/>
        </w:rPr>
        <mc:AlternateContent>
          <mc:Choice Requires="wps">
            <w:drawing>
              <wp:anchor distT="0" distB="0" distL="114300" distR="114300" simplePos="0" relativeHeight="251755008" behindDoc="0" locked="0" layoutInCell="1" allowOverlap="1" wp14:anchorId="17C1DD89" wp14:editId="79D1A1C3">
                <wp:simplePos x="0" y="0"/>
                <wp:positionH relativeFrom="column">
                  <wp:posOffset>4141792</wp:posOffset>
                </wp:positionH>
                <wp:positionV relativeFrom="paragraph">
                  <wp:posOffset>659926</wp:posOffset>
                </wp:positionV>
                <wp:extent cx="702860" cy="702860"/>
                <wp:effectExtent l="0" t="0" r="2540" b="2540"/>
                <wp:wrapNone/>
                <wp:docPr id="199" name="Ellipse 199"/>
                <wp:cNvGraphicFramePr/>
                <a:graphic xmlns:a="http://schemas.openxmlformats.org/drawingml/2006/main">
                  <a:graphicData uri="http://schemas.microsoft.com/office/word/2010/wordprocessingShape">
                    <wps:wsp>
                      <wps:cNvSpPr/>
                      <wps:spPr>
                        <a:xfrm flipV="1">
                          <a:off x="0" y="0"/>
                          <a:ext cx="702860" cy="7028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B2E2E9" id="Ellipse 199" o:spid="_x0000_s1026" style="position:absolute;margin-left:326.15pt;margin-top:51.95pt;width:55.35pt;height:55.35pt;flip:y;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" fillcolor="#ffcd00 [3206]" stroked="f" strokeweight="2pt"/>
            </w:pict>
          </mc:Fallback>
        </mc:AlternateContent>
      </w:r>
      <w:r w:rsidR="00250A42" w:rsidRPr="00250A42">
        <w:rPr>
          <w:rFonts w:ascii="3DS V2" w:eastAsia="宋体" w:hAnsi="3DS V2" w:cstheme="minorBidi"/>
          <w:noProof/>
          <w:lang w:val="fr-FR"/>
        </w:rPr>
        <w:drawing>
          <wp:inline distT="0" distB="0" distL="0" distR="0" wp14:anchorId="10838BA9" wp14:editId="4334F557">
            <wp:extent cx="4267654" cy="1924334"/>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39869" r="65354"/>
                    <a:stretch/>
                  </pic:blipFill>
                  <pic:spPr bwMode="auto">
                    <a:xfrm>
                      <a:off x="0" y="0"/>
                      <a:ext cx="4281612" cy="1930628"/>
                    </a:xfrm>
                    <a:prstGeom prst="rect">
                      <a:avLst/>
                    </a:prstGeom>
                    <a:ln>
                      <a:noFill/>
                    </a:ln>
                    <a:extLst>
                      <a:ext uri="{53640926-AAD7-44D8-BBD7-CCE9431645EC}">
                        <a14:shadowObscured xmlns:a14="http://schemas.microsoft.com/office/drawing/2010/main"/>
                      </a:ext>
                    </a:extLst>
                  </pic:spPr>
                </pic:pic>
              </a:graphicData>
            </a:graphic>
          </wp:inline>
        </w:drawing>
      </w:r>
    </w:p>
    <w:p w14:paraId="01707999" w14:textId="1934391F" w:rsidR="003B3B09" w:rsidRDefault="00250A42" w:rsidP="00250A42">
      <w:pPr>
        <w:pStyle w:val="Lgende"/>
        <w:jc w:val="center"/>
        <w:rPr>
          <w:rFonts w:ascii="3DS V2" w:hAnsi="3DS V2"/>
        </w:rPr>
      </w:pPr>
      <w:r>
        <w:t xml:space="preserve">Figure </w:t>
      </w:r>
      <w:r w:rsidR="00675F3D">
        <w:fldChar w:fldCharType="begin"/>
      </w:r>
      <w:r w:rsidR="00675F3D">
        <w:instrText xml:space="preserve"> SEQ Figure \* ARABIC </w:instrText>
      </w:r>
      <w:r w:rsidR="00675F3D">
        <w:fldChar w:fldCharType="separate"/>
      </w:r>
      <w:r w:rsidR="004D4217">
        <w:rPr>
          <w:noProof/>
        </w:rPr>
        <w:t>16</w:t>
      </w:r>
      <w:r w:rsidR="00675F3D">
        <w:rPr>
          <w:noProof/>
        </w:rPr>
        <w:fldChar w:fldCharType="end"/>
      </w:r>
      <w:r>
        <w:t xml:space="preserve"> :</w:t>
      </w:r>
      <w:r w:rsidR="001E3ECD">
        <w:t xml:space="preserve"> Un c</w:t>
      </w:r>
      <w:r>
        <w:t xml:space="preserve">as gênant sur une partie du </w:t>
      </w:r>
      <w:r w:rsidRPr="00A948E8">
        <w:t xml:space="preserve">Connecteur </w:t>
      </w:r>
      <w:r>
        <w:t>39 +10</w:t>
      </w:r>
      <w:r w:rsidRPr="00A948E8">
        <w:t xml:space="preserve"> </w:t>
      </w:r>
      <w:r>
        <w:t>P</w:t>
      </w:r>
      <w:r w:rsidRPr="00A948E8">
        <w:t>in "EN35450</w:t>
      </w:r>
      <w:r>
        <w:t>3</w:t>
      </w:r>
      <w:r w:rsidRPr="00A948E8">
        <w:t>"</w:t>
      </w:r>
    </w:p>
    <w:p w14:paraId="710A2C88" w14:textId="55D97ADE" w:rsidR="00B12B86" w:rsidRDefault="00850F9C" w:rsidP="00307B90">
      <w:pPr>
        <w:spacing w:line="240" w:lineRule="atLeast"/>
        <w:rPr>
          <w:rFonts w:ascii="3DS V2" w:hAnsi="3DS V2"/>
          <w:sz w:val="24"/>
          <w:szCs w:val="24"/>
          <w:lang w:eastAsia="zh-CN"/>
        </w:rPr>
      </w:pPr>
      <w:r>
        <w:rPr>
          <w:rFonts w:ascii="3DS V2" w:hAnsi="3DS V2"/>
          <w:sz w:val="24"/>
          <w:szCs w:val="24"/>
        </w:rPr>
        <w:lastRenderedPageBreak/>
        <w:t xml:space="preserve">Néanmoins, </w:t>
      </w:r>
      <w:r w:rsidR="00AA4446">
        <w:rPr>
          <w:rFonts w:ascii="3DS V2" w:hAnsi="3DS V2"/>
          <w:sz w:val="24"/>
          <w:szCs w:val="24"/>
        </w:rPr>
        <w:t xml:space="preserve">ce piège est </w:t>
      </w:r>
      <w:r w:rsidR="00B12B86">
        <w:rPr>
          <w:rFonts w:ascii="3DS V2" w:hAnsi="3DS V2"/>
          <w:sz w:val="24"/>
          <w:szCs w:val="24"/>
        </w:rPr>
        <w:t>évité</w:t>
      </w:r>
      <w:r w:rsidR="00AA4446">
        <w:rPr>
          <w:rFonts w:ascii="3DS V2" w:hAnsi="3DS V2"/>
          <w:sz w:val="24"/>
          <w:szCs w:val="24"/>
        </w:rPr>
        <w:t xml:space="preserve"> grâce au</w:t>
      </w:r>
      <w:r w:rsidR="00307B90">
        <w:rPr>
          <w:rFonts w:ascii="3DS V2" w:hAnsi="3DS V2"/>
          <w:sz w:val="24"/>
          <w:szCs w:val="24"/>
        </w:rPr>
        <w:t xml:space="preserve"> comportement de la triangulation Delaunay</w:t>
      </w:r>
      <w:r w:rsidR="00B3775E">
        <w:rPr>
          <w:rFonts w:ascii="3DS V2" w:hAnsi="3DS V2" w:hint="eastAsia"/>
          <w:sz w:val="24"/>
          <w:szCs w:val="24"/>
          <w:lang w:eastAsia="zh-CN"/>
        </w:rPr>
        <w:t>.</w:t>
      </w:r>
      <w:r w:rsidR="005363EA">
        <w:rPr>
          <w:rFonts w:ascii="3DS V2" w:hAnsi="3DS V2"/>
          <w:sz w:val="24"/>
          <w:szCs w:val="24"/>
          <w:lang w:eastAsia="zh-CN"/>
        </w:rPr>
        <w:t xml:space="preserve"> </w:t>
      </w:r>
    </w:p>
    <w:p w14:paraId="30267C9A" w14:textId="77777777" w:rsidR="004C4265" w:rsidRDefault="004C4265" w:rsidP="004C4265">
      <w:pPr>
        <w:keepNext/>
        <w:spacing w:line="240" w:lineRule="atLeast"/>
        <w:jc w:val="center"/>
      </w:pPr>
      <w:r w:rsidRPr="004C4265">
        <w:rPr>
          <w:rFonts w:ascii="3DS V2" w:hAnsi="3DS V2"/>
          <w:noProof/>
          <w:sz w:val="24"/>
          <w:szCs w:val="24"/>
          <w:lang w:eastAsia="zh-CN"/>
        </w:rPr>
        <w:drawing>
          <wp:inline distT="0" distB="0" distL="0" distR="0" wp14:anchorId="4442C8CB" wp14:editId="2856728C">
            <wp:extent cx="3199850" cy="2882914"/>
            <wp:effectExtent l="0" t="0" r="635" b="0"/>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05774" cy="2888251"/>
                    </a:xfrm>
                    <a:prstGeom prst="rect">
                      <a:avLst/>
                    </a:prstGeom>
                  </pic:spPr>
                </pic:pic>
              </a:graphicData>
            </a:graphic>
          </wp:inline>
        </w:drawing>
      </w:r>
    </w:p>
    <w:p w14:paraId="134B89E4" w14:textId="4AA49273" w:rsidR="004C4265" w:rsidRDefault="004C4265" w:rsidP="004C4265">
      <w:pPr>
        <w:pStyle w:val="Lgende"/>
        <w:jc w:val="center"/>
        <w:rPr>
          <w:rFonts w:ascii="3DS V2" w:hAnsi="3DS V2"/>
          <w:sz w:val="24"/>
          <w:szCs w:val="24"/>
          <w:lang w:eastAsia="zh-CN"/>
        </w:rPr>
      </w:pPr>
      <w:r>
        <w:t xml:space="preserve">Figure </w:t>
      </w:r>
      <w:r w:rsidR="00675F3D">
        <w:fldChar w:fldCharType="begin"/>
      </w:r>
      <w:r w:rsidR="00675F3D">
        <w:instrText xml:space="preserve"> SEQ Figure \* ARABIC </w:instrText>
      </w:r>
      <w:r w:rsidR="00675F3D">
        <w:fldChar w:fldCharType="separate"/>
      </w:r>
      <w:r w:rsidR="004D4217">
        <w:rPr>
          <w:noProof/>
        </w:rPr>
        <w:t>17</w:t>
      </w:r>
      <w:r w:rsidR="00675F3D">
        <w:rPr>
          <w:noProof/>
        </w:rPr>
        <w:fldChar w:fldCharType="end"/>
      </w:r>
      <w:r>
        <w:t>: Le résultat de triangulation sur connecteur 41 Pin</w:t>
      </w:r>
    </w:p>
    <w:p w14:paraId="00FC7041" w14:textId="427FDC8F" w:rsidR="00307B90" w:rsidRDefault="00137765" w:rsidP="00307B90">
      <w:pPr>
        <w:spacing w:line="240" w:lineRule="atLeast"/>
        <w:rPr>
          <w:rFonts w:ascii="3DS V2" w:hAnsi="3DS V2"/>
          <w:sz w:val="24"/>
          <w:szCs w:val="24"/>
        </w:rPr>
      </w:pPr>
      <w:r w:rsidRPr="00C374FE">
        <w:rPr>
          <w:rFonts w:ascii="3DS V2" w:hAnsi="3DS V2"/>
          <w:sz w:val="24"/>
          <w:szCs w:val="24"/>
        </w:rPr>
        <w:t xml:space="preserve">Un croisement </w:t>
      </w:r>
      <w:r>
        <w:rPr>
          <w:rFonts w:ascii="3DS V2" w:hAnsi="3DS V2"/>
          <w:sz w:val="24"/>
          <w:szCs w:val="24"/>
        </w:rPr>
        <w:t xml:space="preserve">de câbles </w:t>
      </w:r>
      <w:r w:rsidR="004D6202">
        <w:rPr>
          <w:rFonts w:ascii="3DS V2" w:hAnsi="3DS V2"/>
          <w:sz w:val="24"/>
          <w:szCs w:val="24"/>
        </w:rPr>
        <w:t xml:space="preserve">peut </w:t>
      </w:r>
      <w:r w:rsidRPr="00C374FE">
        <w:rPr>
          <w:rFonts w:ascii="3DS V2" w:hAnsi="3DS V2"/>
          <w:sz w:val="24"/>
          <w:szCs w:val="24"/>
        </w:rPr>
        <w:t>se produi</w:t>
      </w:r>
      <w:r w:rsidR="004D6202">
        <w:rPr>
          <w:rFonts w:ascii="3DS V2" w:hAnsi="3DS V2"/>
          <w:sz w:val="24"/>
          <w:szCs w:val="24"/>
        </w:rPr>
        <w:t>re</w:t>
      </w:r>
      <w:r w:rsidRPr="00C374FE">
        <w:rPr>
          <w:rFonts w:ascii="3DS V2" w:hAnsi="3DS V2"/>
          <w:sz w:val="24"/>
          <w:szCs w:val="24"/>
        </w:rPr>
        <w:t xml:space="preserve"> </w:t>
      </w:r>
      <w:r w:rsidR="00B67947" w:rsidRPr="00C374FE">
        <w:rPr>
          <w:rFonts w:ascii="3DS V2" w:hAnsi="3DS V2"/>
          <w:sz w:val="24"/>
          <w:szCs w:val="24"/>
        </w:rPr>
        <w:t>lorsqu’une</w:t>
      </w:r>
      <w:r w:rsidRPr="00C374FE">
        <w:rPr>
          <w:rFonts w:ascii="3DS V2" w:hAnsi="3DS V2"/>
          <w:sz w:val="24"/>
          <w:szCs w:val="24"/>
        </w:rPr>
        <w:t xml:space="preserve"> ligne reliant deux cavités adjacentes coupe une autre du même type.</w:t>
      </w:r>
      <w:r>
        <w:rPr>
          <w:rFonts w:ascii="3DS V2" w:hAnsi="3DS V2"/>
          <w:sz w:val="24"/>
          <w:szCs w:val="24"/>
        </w:rPr>
        <w:t xml:space="preserve"> </w:t>
      </w:r>
      <w:r w:rsidR="005363EA">
        <w:rPr>
          <w:rFonts w:ascii="3DS V2" w:hAnsi="3DS V2"/>
          <w:sz w:val="24"/>
          <w:szCs w:val="24"/>
          <w:lang w:eastAsia="zh-CN"/>
        </w:rPr>
        <w:t>En tant qu</w:t>
      </w:r>
      <w:r w:rsidR="00924A30">
        <w:rPr>
          <w:rFonts w:ascii="3DS V2" w:hAnsi="3DS V2"/>
          <w:sz w:val="24"/>
          <w:szCs w:val="24"/>
          <w:lang w:eastAsia="zh-CN"/>
        </w:rPr>
        <w:t>e</w:t>
      </w:r>
      <w:r w:rsidR="005363EA">
        <w:rPr>
          <w:rFonts w:ascii="3DS V2" w:hAnsi="3DS V2"/>
          <w:sz w:val="24"/>
          <w:szCs w:val="24"/>
          <w:lang w:eastAsia="zh-CN"/>
        </w:rPr>
        <w:t xml:space="preserve"> méthode </w:t>
      </w:r>
      <w:r w:rsidR="005B077A">
        <w:rPr>
          <w:rFonts w:ascii="3DS V2" w:hAnsi="3DS V2"/>
          <w:sz w:val="24"/>
          <w:szCs w:val="24"/>
          <w:lang w:eastAsia="zh-CN"/>
        </w:rPr>
        <w:t xml:space="preserve">de </w:t>
      </w:r>
      <w:r w:rsidR="005363EA">
        <w:rPr>
          <w:rFonts w:ascii="3DS V2" w:hAnsi="3DS V2"/>
          <w:sz w:val="24"/>
          <w:szCs w:val="24"/>
          <w:lang w:eastAsia="zh-CN"/>
        </w:rPr>
        <w:t xml:space="preserve">triangulation, elle donne toujours un </w:t>
      </w:r>
      <w:r w:rsidR="005363EA" w:rsidRPr="005363EA">
        <w:rPr>
          <w:rFonts w:ascii="3DS V2" w:hAnsi="3DS V2"/>
          <w:b/>
          <w:bCs/>
          <w:sz w:val="24"/>
          <w:szCs w:val="24"/>
          <w:lang w:eastAsia="zh-CN"/>
        </w:rPr>
        <w:t>graph</w:t>
      </w:r>
      <w:r w:rsidR="0005683D">
        <w:rPr>
          <w:rFonts w:ascii="3DS V2" w:hAnsi="3DS V2"/>
          <w:b/>
          <w:bCs/>
          <w:sz w:val="24"/>
          <w:szCs w:val="24"/>
          <w:lang w:eastAsia="zh-CN"/>
        </w:rPr>
        <w:t>e</w:t>
      </w:r>
      <w:r w:rsidR="005363EA" w:rsidRPr="005363EA">
        <w:rPr>
          <w:rFonts w:ascii="3DS V2" w:hAnsi="3DS V2"/>
          <w:b/>
          <w:bCs/>
          <w:sz w:val="24"/>
          <w:szCs w:val="24"/>
          <w:lang w:eastAsia="zh-CN"/>
        </w:rPr>
        <w:t xml:space="preserve"> planaire</w:t>
      </w:r>
      <w:r w:rsidR="003D0956">
        <w:rPr>
          <w:rFonts w:ascii="3DS V2" w:hAnsi="3DS V2"/>
          <w:sz w:val="24"/>
          <w:szCs w:val="24"/>
          <w:lang w:eastAsia="zh-CN"/>
        </w:rPr>
        <w:t>, qui est</w:t>
      </w:r>
      <w:r w:rsidR="005363EA" w:rsidRPr="005363EA">
        <w:rPr>
          <w:rFonts w:ascii="3DS V2" w:hAnsi="3DS V2"/>
          <w:sz w:val="24"/>
          <w:szCs w:val="24"/>
          <w:lang w:eastAsia="zh-CN"/>
        </w:rPr>
        <w:t xml:space="preserve"> un </w:t>
      </w:r>
      <w:r w:rsidR="006F3163">
        <w:rPr>
          <w:rFonts w:ascii="3DS V2" w:hAnsi="3DS V2"/>
          <w:sz w:val="24"/>
          <w:szCs w:val="24"/>
          <w:lang w:eastAsia="zh-CN"/>
        </w:rPr>
        <w:t xml:space="preserve">type de </w:t>
      </w:r>
      <w:hyperlink r:id="rId30" w:tooltip="Graphe (théorie des graphes)" w:history="1">
        <w:r w:rsidR="005363EA" w:rsidRPr="005363EA">
          <w:rPr>
            <w:rFonts w:ascii="3DS V2" w:hAnsi="3DS V2"/>
            <w:sz w:val="24"/>
            <w:szCs w:val="24"/>
            <w:lang w:eastAsia="zh-CN"/>
          </w:rPr>
          <w:t>graphe</w:t>
        </w:r>
      </w:hyperlink>
      <w:r w:rsidR="005363EA" w:rsidRPr="005363EA">
        <w:rPr>
          <w:rFonts w:ascii="3DS V2" w:hAnsi="3DS V2"/>
          <w:sz w:val="24"/>
          <w:szCs w:val="24"/>
          <w:lang w:eastAsia="zh-CN"/>
        </w:rPr>
        <w:t> </w:t>
      </w:r>
      <w:r w:rsidR="00FE049F">
        <w:rPr>
          <w:rFonts w:ascii="3DS V2" w:hAnsi="3DS V2"/>
          <w:sz w:val="24"/>
          <w:szCs w:val="24"/>
          <w:lang w:eastAsia="zh-CN"/>
        </w:rPr>
        <w:t>peut</w:t>
      </w:r>
      <w:r w:rsidR="005363EA" w:rsidRPr="005363EA">
        <w:rPr>
          <w:rFonts w:ascii="3DS V2" w:hAnsi="3DS V2"/>
          <w:sz w:val="24"/>
          <w:szCs w:val="24"/>
          <w:lang w:eastAsia="zh-CN"/>
        </w:rPr>
        <w:t xml:space="preserve"> se représenter sur un </w:t>
      </w:r>
      <w:hyperlink r:id="rId31" w:tooltip="Plan (mathématiques)" w:history="1">
        <w:r w:rsidR="005363EA" w:rsidRPr="005363EA">
          <w:rPr>
            <w:rFonts w:ascii="3DS V2" w:hAnsi="3DS V2"/>
            <w:sz w:val="24"/>
            <w:szCs w:val="24"/>
            <w:lang w:eastAsia="zh-CN"/>
          </w:rPr>
          <w:t>plan</w:t>
        </w:r>
      </w:hyperlink>
      <w:r w:rsidR="005363EA" w:rsidRPr="005363EA">
        <w:rPr>
          <w:rFonts w:ascii="3DS V2" w:hAnsi="3DS V2"/>
          <w:sz w:val="24"/>
          <w:szCs w:val="24"/>
          <w:lang w:eastAsia="zh-CN"/>
        </w:rPr>
        <w:t> sans qu'aucune arête n'en croise une autre.</w:t>
      </w:r>
      <w:r w:rsidR="005576B9">
        <w:rPr>
          <w:rFonts w:ascii="3DS V2" w:hAnsi="3DS V2"/>
          <w:sz w:val="24"/>
          <w:szCs w:val="24"/>
          <w:lang w:eastAsia="zh-CN"/>
        </w:rPr>
        <w:t xml:space="preserve"> Donc, e</w:t>
      </w:r>
      <w:r w:rsidR="005363EA">
        <w:rPr>
          <w:rFonts w:ascii="3DS V2" w:hAnsi="3DS V2"/>
          <w:sz w:val="24"/>
          <w:szCs w:val="24"/>
          <w:lang w:eastAsia="zh-CN"/>
        </w:rPr>
        <w:t xml:space="preserve">lle </w:t>
      </w:r>
      <w:r w:rsidR="00307B90" w:rsidRPr="00C374FE">
        <w:rPr>
          <w:rFonts w:ascii="3DS V2" w:hAnsi="3DS V2"/>
          <w:sz w:val="24"/>
          <w:szCs w:val="24"/>
        </w:rPr>
        <w:t xml:space="preserve">ne génère jamais </w:t>
      </w:r>
      <w:r w:rsidR="005576B9" w:rsidRPr="00C374FE">
        <w:rPr>
          <w:rFonts w:ascii="3DS V2" w:hAnsi="3DS V2"/>
          <w:sz w:val="24"/>
          <w:szCs w:val="24"/>
        </w:rPr>
        <w:t>de</w:t>
      </w:r>
      <w:r w:rsidR="005576B9">
        <w:rPr>
          <w:rFonts w:ascii="3DS V2" w:hAnsi="3DS V2"/>
          <w:sz w:val="24"/>
          <w:szCs w:val="24"/>
        </w:rPr>
        <w:t>s</w:t>
      </w:r>
      <w:r w:rsidR="005576B9" w:rsidRPr="00C374FE">
        <w:rPr>
          <w:rFonts w:ascii="3DS V2" w:hAnsi="3DS V2"/>
          <w:sz w:val="24"/>
          <w:szCs w:val="24"/>
        </w:rPr>
        <w:t xml:space="preserve"> </w:t>
      </w:r>
      <w:r w:rsidR="005576B9">
        <w:rPr>
          <w:rFonts w:ascii="3DS V2" w:hAnsi="3DS V2"/>
          <w:sz w:val="24"/>
          <w:szCs w:val="24"/>
        </w:rPr>
        <w:t>triangles</w:t>
      </w:r>
      <w:r w:rsidR="005576B9" w:rsidRPr="00C374FE">
        <w:rPr>
          <w:rFonts w:ascii="3DS V2" w:hAnsi="3DS V2"/>
          <w:sz w:val="24"/>
          <w:szCs w:val="24"/>
        </w:rPr>
        <w:t xml:space="preserve"> croisés</w:t>
      </w:r>
      <w:r w:rsidR="00307B90">
        <w:rPr>
          <w:rFonts w:ascii="3DS V2" w:hAnsi="3DS V2"/>
          <w:sz w:val="24"/>
          <w:szCs w:val="24"/>
          <w:lang w:eastAsia="zh-CN"/>
        </w:rPr>
        <w:t>, l</w:t>
      </w:r>
      <w:r w:rsidR="00307B90">
        <w:rPr>
          <w:rFonts w:ascii="3DS V2" w:hAnsi="3DS V2"/>
          <w:sz w:val="24"/>
          <w:szCs w:val="24"/>
        </w:rPr>
        <w:t>a</w:t>
      </w:r>
      <w:r w:rsidR="00307B90" w:rsidRPr="00C374FE">
        <w:rPr>
          <w:rFonts w:ascii="3DS V2" w:hAnsi="3DS V2"/>
          <w:sz w:val="24"/>
          <w:szCs w:val="24"/>
        </w:rPr>
        <w:t xml:space="preserve"> liste d’adjacence construite à partir de cette triangulation, est </w:t>
      </w:r>
      <w:r w:rsidR="00307B90">
        <w:rPr>
          <w:rFonts w:ascii="3DS V2" w:hAnsi="3DS V2"/>
          <w:sz w:val="24"/>
          <w:szCs w:val="24"/>
        </w:rPr>
        <w:t xml:space="preserve">donc </w:t>
      </w:r>
      <w:r w:rsidR="00307B90" w:rsidRPr="00C374FE">
        <w:rPr>
          <w:rFonts w:ascii="3DS V2" w:hAnsi="3DS V2"/>
          <w:sz w:val="24"/>
          <w:szCs w:val="24"/>
        </w:rPr>
        <w:t xml:space="preserve">garantie sans </w:t>
      </w:r>
      <w:r w:rsidR="00B67947">
        <w:rPr>
          <w:rFonts w:ascii="3DS V2" w:hAnsi="3DS V2"/>
          <w:sz w:val="24"/>
          <w:szCs w:val="24"/>
        </w:rPr>
        <w:t>ce type d’</w:t>
      </w:r>
      <w:r w:rsidR="00307B90" w:rsidRPr="00C374FE">
        <w:rPr>
          <w:rFonts w:ascii="3DS V2" w:hAnsi="3DS V2"/>
          <w:sz w:val="24"/>
          <w:szCs w:val="24"/>
        </w:rPr>
        <w:t>intersection.</w:t>
      </w:r>
      <w:r w:rsidR="00307B90">
        <w:rPr>
          <w:rFonts w:ascii="3DS V2" w:hAnsi="3DS V2"/>
          <w:sz w:val="24"/>
          <w:szCs w:val="24"/>
        </w:rPr>
        <w:t xml:space="preserve"> </w:t>
      </w:r>
    </w:p>
    <w:p w14:paraId="480581AF" w14:textId="77777777" w:rsidR="00B614C8" w:rsidRDefault="00B614C8" w:rsidP="00307B90">
      <w:pPr>
        <w:spacing w:line="240" w:lineRule="atLeast"/>
        <w:rPr>
          <w:rFonts w:ascii="3DS V2" w:hAnsi="3DS V2"/>
          <w:sz w:val="24"/>
          <w:szCs w:val="24"/>
          <w:lang w:eastAsia="zh-CN"/>
        </w:rPr>
      </w:pPr>
    </w:p>
    <w:p w14:paraId="5B4A9790" w14:textId="6D55470D" w:rsidR="00C75FF8" w:rsidRDefault="00E9626B" w:rsidP="00E9626B">
      <w:pPr>
        <w:spacing w:line="240" w:lineRule="atLeast"/>
        <w:jc w:val="center"/>
        <w:rPr>
          <w:rFonts w:ascii="3DS V2" w:hAnsi="3DS V2"/>
          <w:noProof/>
        </w:rPr>
      </w:pPr>
      <w:r w:rsidRPr="006A2D44">
        <w:rPr>
          <w:rFonts w:ascii="3DS V2" w:hAnsi="3DS V2"/>
          <w:noProof/>
          <w:sz w:val="24"/>
          <w:szCs w:val="24"/>
        </w:rPr>
        <w:drawing>
          <wp:inline distT="0" distB="0" distL="0" distR="0" wp14:anchorId="1804EF02" wp14:editId="1051D0CF">
            <wp:extent cx="1814830" cy="1313815"/>
            <wp:effectExtent l="0" t="0" r="0" b="635"/>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2720" r="6304" b="3078"/>
                    <a:stretch/>
                  </pic:blipFill>
                  <pic:spPr bwMode="auto">
                    <a:xfrm>
                      <a:off x="0" y="0"/>
                      <a:ext cx="1814830" cy="1313815"/>
                    </a:xfrm>
                    <a:prstGeom prst="rect">
                      <a:avLst/>
                    </a:prstGeom>
                    <a:ln>
                      <a:noFill/>
                    </a:ln>
                    <a:extLst>
                      <a:ext uri="{53640926-AAD7-44D8-BBD7-CCE9431645EC}">
                        <a14:shadowObscured xmlns:a14="http://schemas.microsoft.com/office/drawing/2010/main"/>
                      </a:ext>
                    </a:extLst>
                  </pic:spPr>
                </pic:pic>
              </a:graphicData>
            </a:graphic>
          </wp:inline>
        </w:drawing>
      </w:r>
    </w:p>
    <w:p w14:paraId="4ACF8BAB" w14:textId="7B93BA06" w:rsidR="00E9626B" w:rsidRDefault="007575C0" w:rsidP="00307B90">
      <w:pPr>
        <w:spacing w:line="240" w:lineRule="atLeast"/>
        <w:rPr>
          <w:rFonts w:ascii="3DS V2" w:hAnsi="3DS V2"/>
          <w:sz w:val="24"/>
          <w:szCs w:val="24"/>
        </w:rPr>
      </w:pPr>
      <w:r w:rsidRPr="0041418D">
        <w:rPr>
          <w:rFonts w:ascii="3DS V2" w:hAnsi="3DS V2"/>
          <w:noProof/>
        </w:rPr>
        <mc:AlternateContent>
          <mc:Choice Requires="wps">
            <w:drawing>
              <wp:anchor distT="0" distB="0" distL="114300" distR="114300" simplePos="0" relativeHeight="251679232" behindDoc="0" locked="0" layoutInCell="1" allowOverlap="1" wp14:anchorId="4621094E" wp14:editId="47E82703">
                <wp:simplePos x="0" y="0"/>
                <wp:positionH relativeFrom="margin">
                  <wp:posOffset>757555</wp:posOffset>
                </wp:positionH>
                <wp:positionV relativeFrom="paragraph">
                  <wp:posOffset>165536</wp:posOffset>
                </wp:positionV>
                <wp:extent cx="4125595" cy="160655"/>
                <wp:effectExtent l="0" t="0" r="8255"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4125595" cy="160655"/>
                        </a:xfrm>
                        <a:prstGeom prst="rect">
                          <a:avLst/>
                        </a:prstGeom>
                        <a:solidFill>
                          <a:prstClr val="white"/>
                        </a:solidFill>
                        <a:ln>
                          <a:noFill/>
                        </a:ln>
                      </wps:spPr>
                      <wps:txbx>
                        <w:txbxContent>
                          <w:p w14:paraId="5767BCC2" w14:textId="1E14C424" w:rsidR="00140E3E" w:rsidRPr="00507560" w:rsidRDefault="00140E3E" w:rsidP="00140E3E">
                            <w:pPr>
                              <w:pStyle w:val="Lgende"/>
                              <w:jc w:val="center"/>
                              <w:rPr>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18</w:t>
                            </w:r>
                            <w:r w:rsidR="00675F3D">
                              <w:rPr>
                                <w:noProof/>
                              </w:rPr>
                              <w:fldChar w:fldCharType="end"/>
                            </w:r>
                            <w:r>
                              <w:t xml:space="preserve"> : </w:t>
                            </w:r>
                            <w:r w:rsidR="00724D20">
                              <w:t>Résultat de triangulation est garanti planaire.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1094E" id="Zone de texte 15" o:spid="_x0000_s1036" type="#_x0000_t202" style="position:absolute;margin-left:59.65pt;margin-top:13.05pt;width:324.85pt;height:12.65pt;z-index:2516792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" stroked="f">
                <v:textbox inset="0,0,0,0">
                  <w:txbxContent>
                    <w:p w14:paraId="5767BCC2" w14:textId="1E14C424" w:rsidR="00140E3E" w:rsidRPr="00507560" w:rsidRDefault="00140E3E" w:rsidP="00140E3E">
                      <w:pPr>
                        <w:pStyle w:val="Lgende"/>
                        <w:jc w:val="center"/>
                        <w:rPr>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18</w:t>
                      </w:r>
                      <w:r w:rsidR="00675F3D">
                        <w:rPr>
                          <w:noProof/>
                        </w:rPr>
                        <w:fldChar w:fldCharType="end"/>
                      </w:r>
                      <w:r>
                        <w:t xml:space="preserve"> : </w:t>
                      </w:r>
                      <w:r w:rsidR="00724D20">
                        <w:t>Résultat de triangulation est garanti planaire.</w:t>
                      </w:r>
                    </w:p>
                  </w:txbxContent>
                </v:textbox>
                <w10:wrap type="square" anchorx="margin"/>
              </v:shape>
            </w:pict>
          </mc:Fallback>
        </mc:AlternateContent>
      </w:r>
    </w:p>
    <w:p w14:paraId="0048DD96" w14:textId="77777777" w:rsidR="00AF2A89" w:rsidRDefault="00AF2A89" w:rsidP="00307B90">
      <w:pPr>
        <w:spacing w:line="240" w:lineRule="atLeast"/>
        <w:rPr>
          <w:rFonts w:ascii="3DS V2" w:hAnsi="3DS V2"/>
          <w:sz w:val="24"/>
          <w:szCs w:val="24"/>
        </w:rPr>
      </w:pPr>
    </w:p>
    <w:p w14:paraId="6F6B103A" w14:textId="2DBCFD71" w:rsidR="00307B90" w:rsidRDefault="00037668" w:rsidP="00307B90">
      <w:pPr>
        <w:spacing w:line="240" w:lineRule="atLeast"/>
        <w:rPr>
          <w:rFonts w:ascii="3DS V2" w:hAnsi="3DS V2"/>
          <w:sz w:val="24"/>
          <w:szCs w:val="24"/>
        </w:rPr>
      </w:pPr>
      <w:r>
        <w:rPr>
          <w:rFonts w:ascii="3DS V2" w:hAnsi="3DS V2"/>
          <w:sz w:val="24"/>
          <w:szCs w:val="24"/>
        </w:rPr>
        <w:t>Ici</w:t>
      </w:r>
      <w:r w:rsidR="00307B90">
        <w:rPr>
          <w:rFonts w:ascii="3DS V2" w:hAnsi="3DS V2"/>
          <w:sz w:val="24"/>
          <w:szCs w:val="24"/>
        </w:rPr>
        <w:t xml:space="preserve"> la cavité 1 et 3 ne sont pas considér</w:t>
      </w:r>
      <w:r w:rsidR="00D8182F">
        <w:rPr>
          <w:rFonts w:ascii="3DS V2" w:hAnsi="3DS V2"/>
          <w:sz w:val="24"/>
          <w:szCs w:val="24"/>
        </w:rPr>
        <w:t>ées</w:t>
      </w:r>
      <w:r w:rsidR="00307B90">
        <w:rPr>
          <w:rFonts w:ascii="3DS V2" w:hAnsi="3DS V2"/>
          <w:sz w:val="24"/>
          <w:szCs w:val="24"/>
        </w:rPr>
        <w:t xml:space="preserve"> comme des cavités adjacentes, même </w:t>
      </w:r>
      <w:r w:rsidR="000A6D50">
        <w:rPr>
          <w:rFonts w:ascii="3DS V2" w:hAnsi="3DS V2"/>
          <w:sz w:val="24"/>
          <w:szCs w:val="24"/>
        </w:rPr>
        <w:t>si leur</w:t>
      </w:r>
      <w:r w:rsidR="00307B90">
        <w:rPr>
          <w:rFonts w:ascii="3DS V2" w:hAnsi="3DS V2"/>
          <w:sz w:val="24"/>
          <w:szCs w:val="24"/>
        </w:rPr>
        <w:t xml:space="preserve"> distance est de la même que celui entre la cavité 0 et 2. Imaginons un cas où un câble de deux fils a déjà pris la cavité 0 et 2, un autre câble de deux fils, avec un fil placé à la cavité 3, ne pourra jamais placer son deuxième fil à la cavité 1. Le croisement des câbles est donc évité. </w:t>
      </w:r>
    </w:p>
    <w:p w14:paraId="34BE3452" w14:textId="47E617F5" w:rsidR="00307B90" w:rsidRPr="0041418D" w:rsidRDefault="00307B90" w:rsidP="00EB28D8">
      <w:pPr>
        <w:pStyle w:val="NormalWeb"/>
        <w:rPr>
          <w:rFonts w:ascii="3DS V2" w:eastAsia="宋体" w:hAnsi="3DS V2" w:cstheme="minorBidi"/>
          <w:lang w:val="fr-FR"/>
        </w:rPr>
      </w:pPr>
    </w:p>
    <w:p w14:paraId="01642074" w14:textId="47D5C5E8" w:rsidR="00DB4024" w:rsidRPr="00287A18" w:rsidRDefault="00DB4024" w:rsidP="00DB4024">
      <w:pPr>
        <w:pStyle w:val="Titre3"/>
        <w:rPr>
          <w:rFonts w:ascii="3DS V2" w:hAnsi="3DS V2"/>
          <w:sz w:val="32"/>
          <w:szCs w:val="32"/>
        </w:rPr>
      </w:pPr>
      <w:bookmarkStart w:id="29" w:name="_Toc204887644"/>
      <w:r>
        <w:rPr>
          <w:rFonts w:ascii="3DS V2" w:hAnsi="3DS V2"/>
          <w:sz w:val="32"/>
          <w:szCs w:val="32"/>
        </w:rPr>
        <w:lastRenderedPageBreak/>
        <w:t>Stratégie de recherche</w:t>
      </w:r>
      <w:bookmarkEnd w:id="29"/>
    </w:p>
    <w:p w14:paraId="6673E631" w14:textId="2242D83A" w:rsidR="00287A18" w:rsidRPr="009D4812" w:rsidRDefault="003C3673" w:rsidP="00CD42DC">
      <w:pPr>
        <w:pStyle w:val="NormalWeb"/>
        <w:rPr>
          <w:rFonts w:ascii="3DS V2" w:hAnsi="3DS V2"/>
          <w:sz w:val="32"/>
          <w:szCs w:val="32"/>
          <w:lang w:val="fr-FR"/>
        </w:rPr>
      </w:pPr>
      <w:r>
        <w:rPr>
          <w:rFonts w:ascii="3DS V2" w:eastAsia="宋体" w:hAnsi="3DS V2" w:cstheme="minorBidi"/>
          <w:lang w:val="fr-FR"/>
        </w:rPr>
        <w:t>La recherche d’allocation pour chaque câble est basée sur l</w:t>
      </w:r>
      <w:r w:rsidR="00C1064F" w:rsidRPr="00C1064F">
        <w:rPr>
          <w:rFonts w:ascii="3DS V2" w:eastAsia="宋体" w:hAnsi="3DS V2" w:cstheme="minorBidi"/>
          <w:lang w:val="fr-FR"/>
        </w:rPr>
        <w:t>a table d'adjacence</w:t>
      </w:r>
      <w:r>
        <w:rPr>
          <w:rFonts w:ascii="3DS V2" w:eastAsia="宋体" w:hAnsi="3DS V2" w:cstheme="minorBidi"/>
          <w:lang w:val="fr-FR"/>
        </w:rPr>
        <w:t xml:space="preserve"> </w:t>
      </w:r>
      <w:r w:rsidR="00CD42DC">
        <w:rPr>
          <w:rFonts w:ascii="3DS V2" w:eastAsia="宋体" w:hAnsi="3DS V2" w:cstheme="minorBidi"/>
          <w:lang w:val="fr-FR"/>
        </w:rPr>
        <w:t>des cavités</w:t>
      </w:r>
      <w:r>
        <w:rPr>
          <w:rFonts w:ascii="3DS V2" w:eastAsia="宋体" w:hAnsi="3DS V2" w:cstheme="minorBidi"/>
          <w:lang w:val="fr-FR"/>
        </w:rPr>
        <w:t xml:space="preserve"> établie dans l’étape précédent. </w:t>
      </w:r>
      <w:r w:rsidR="00C1064F" w:rsidRPr="00C1064F">
        <w:rPr>
          <w:rFonts w:ascii="3DS V2" w:eastAsia="宋体" w:hAnsi="3DS V2" w:cstheme="minorBidi"/>
          <w:lang w:val="fr-FR"/>
        </w:rPr>
        <w:t xml:space="preserve"> </w:t>
      </w:r>
      <w:r w:rsidR="002338B8">
        <w:rPr>
          <w:rFonts w:ascii="3DS V2" w:eastAsia="宋体" w:hAnsi="3DS V2" w:cstheme="minorBidi"/>
          <w:lang w:val="fr-FR"/>
        </w:rPr>
        <w:t xml:space="preserve">Le processus de recherche est un processus de parcours d’arbre : la racine est la cavité de départ, </w:t>
      </w:r>
      <w:r w:rsidR="00011528">
        <w:rPr>
          <w:rFonts w:ascii="3DS V2" w:eastAsia="宋体" w:hAnsi="3DS V2" w:cstheme="minorBidi"/>
          <w:lang w:val="fr-FR"/>
        </w:rPr>
        <w:t>l</w:t>
      </w:r>
      <w:r w:rsidR="002338B8">
        <w:rPr>
          <w:rFonts w:ascii="3DS V2" w:eastAsia="宋体" w:hAnsi="3DS V2" w:cstheme="minorBidi"/>
          <w:lang w:val="fr-FR"/>
        </w:rPr>
        <w:t xml:space="preserve">es cavité voisines </w:t>
      </w:r>
      <w:r w:rsidR="002969BB">
        <w:rPr>
          <w:rFonts w:ascii="3DS V2" w:eastAsia="宋体" w:hAnsi="3DS V2" w:cstheme="minorBidi"/>
          <w:lang w:val="fr-FR"/>
        </w:rPr>
        <w:t xml:space="preserve">de chaque nœud </w:t>
      </w:r>
      <w:r w:rsidR="002338B8">
        <w:rPr>
          <w:rFonts w:ascii="3DS V2" w:eastAsia="宋体" w:hAnsi="3DS V2" w:cstheme="minorBidi"/>
          <w:lang w:val="fr-FR"/>
        </w:rPr>
        <w:t xml:space="preserve">sont les nœud fils, et la profondeur de recherche correspond au nombre de fils dans </w:t>
      </w:r>
      <w:r w:rsidR="00861561">
        <w:rPr>
          <w:rFonts w:ascii="3DS V2" w:eastAsia="宋体" w:hAnsi="3DS V2" w:cstheme="minorBidi"/>
          <w:lang w:val="fr-FR"/>
        </w:rPr>
        <w:t>un</w:t>
      </w:r>
      <w:r w:rsidR="002338B8">
        <w:rPr>
          <w:rFonts w:ascii="3DS V2" w:eastAsia="宋体" w:hAnsi="3DS V2" w:cstheme="minorBidi"/>
          <w:lang w:val="fr-FR"/>
        </w:rPr>
        <w:t xml:space="preserve"> câbl</w:t>
      </w:r>
      <w:r w:rsidR="004B796D">
        <w:rPr>
          <w:rFonts w:ascii="3DS V2" w:eastAsia="宋体" w:hAnsi="3DS V2" w:cstheme="minorBidi"/>
          <w:lang w:val="fr-FR"/>
        </w:rPr>
        <w:t>e</w:t>
      </w:r>
      <w:r w:rsidR="002338B8">
        <w:rPr>
          <w:rFonts w:ascii="3DS V2" w:eastAsia="宋体" w:hAnsi="3DS V2" w:cstheme="minorBidi"/>
          <w:lang w:val="fr-FR"/>
        </w:rPr>
        <w:t xml:space="preserve">. </w:t>
      </w:r>
    </w:p>
    <w:p w14:paraId="2F55D3B0" w14:textId="7388EF88" w:rsidR="002B51E4" w:rsidRDefault="00C27E59" w:rsidP="00C27E59">
      <w:pPr>
        <w:rPr>
          <w:rFonts w:ascii="3DS V2" w:hAnsi="3DS V2"/>
          <w:sz w:val="24"/>
          <w:szCs w:val="24"/>
        </w:rPr>
      </w:pPr>
      <w:r w:rsidRPr="00BF3E30">
        <w:rPr>
          <w:rFonts w:ascii="3DS V2" w:hAnsi="3DS V2"/>
          <w:sz w:val="24"/>
          <w:szCs w:val="24"/>
        </w:rPr>
        <w:t xml:space="preserve">La méthode plus simple </w:t>
      </w:r>
      <w:r w:rsidR="00D355B9">
        <w:rPr>
          <w:rFonts w:ascii="3DS V2" w:hAnsi="3DS V2"/>
          <w:sz w:val="24"/>
          <w:szCs w:val="24"/>
        </w:rPr>
        <w:t xml:space="preserve">pour trouver </w:t>
      </w:r>
      <w:r w:rsidR="00DB3488">
        <w:rPr>
          <w:rFonts w:ascii="3DS V2" w:hAnsi="3DS V2"/>
          <w:sz w:val="24"/>
          <w:szCs w:val="24"/>
        </w:rPr>
        <w:t>toutes les solutions possibles</w:t>
      </w:r>
      <w:r w:rsidR="00D355B9">
        <w:rPr>
          <w:rFonts w:ascii="3DS V2" w:hAnsi="3DS V2"/>
          <w:sz w:val="24"/>
          <w:szCs w:val="24"/>
        </w:rPr>
        <w:t xml:space="preserve">, </w:t>
      </w:r>
      <w:r w:rsidRPr="00BF3E30">
        <w:rPr>
          <w:rFonts w:ascii="3DS V2" w:hAnsi="3DS V2"/>
          <w:sz w:val="24"/>
          <w:szCs w:val="24"/>
        </w:rPr>
        <w:t xml:space="preserve">est sans doute la recherche par retour </w:t>
      </w:r>
      <w:r w:rsidR="004F126F" w:rsidRPr="00BF3E30">
        <w:rPr>
          <w:rFonts w:ascii="3DS V2" w:hAnsi="3DS V2"/>
          <w:sz w:val="24"/>
          <w:szCs w:val="24"/>
        </w:rPr>
        <w:t>sur trace</w:t>
      </w:r>
      <w:r w:rsidR="00BF3E30">
        <w:rPr>
          <w:rFonts w:ascii="3DS V2" w:hAnsi="3DS V2"/>
          <w:sz w:val="24"/>
          <w:szCs w:val="24"/>
        </w:rPr>
        <w:t>, dite « </w:t>
      </w:r>
      <w:proofErr w:type="spellStart"/>
      <w:r w:rsidR="00BF3E30" w:rsidRPr="009D4812">
        <w:rPr>
          <w:rFonts w:ascii="3DS V2" w:hAnsi="3DS V2"/>
          <w:sz w:val="24"/>
          <w:szCs w:val="24"/>
        </w:rPr>
        <w:t>Backtracking</w:t>
      </w:r>
      <w:proofErr w:type="spellEnd"/>
      <w:r w:rsidR="00BF3E30">
        <w:rPr>
          <w:rFonts w:ascii="3DS V2" w:hAnsi="3DS V2"/>
          <w:sz w:val="24"/>
          <w:szCs w:val="24"/>
        </w:rPr>
        <w:t> » en anglais</w:t>
      </w:r>
      <w:r w:rsidR="004F126F" w:rsidRPr="00BF3E30">
        <w:rPr>
          <w:rFonts w:ascii="3DS V2" w:hAnsi="3DS V2"/>
          <w:sz w:val="24"/>
          <w:szCs w:val="24"/>
        </w:rPr>
        <w:t xml:space="preserve">. </w:t>
      </w:r>
      <w:r w:rsidR="00F64267">
        <w:rPr>
          <w:rFonts w:ascii="3DS V2" w:hAnsi="3DS V2"/>
          <w:sz w:val="24"/>
          <w:szCs w:val="24"/>
        </w:rPr>
        <w:t>C’est</w:t>
      </w:r>
      <w:r w:rsidRPr="00BF3E30">
        <w:rPr>
          <w:rFonts w:ascii="3DS V2" w:hAnsi="3DS V2"/>
          <w:sz w:val="24"/>
          <w:szCs w:val="24"/>
        </w:rPr>
        <w:t xml:space="preserve"> une approche algorithmique </w:t>
      </w:r>
      <w:r w:rsidR="004F126F" w:rsidRPr="00BF3E30">
        <w:rPr>
          <w:rFonts w:ascii="3DS V2" w:hAnsi="3DS V2"/>
          <w:sz w:val="24"/>
          <w:szCs w:val="24"/>
        </w:rPr>
        <w:t xml:space="preserve">très souvent </w:t>
      </w:r>
      <w:r w:rsidRPr="00BF3E30">
        <w:rPr>
          <w:rFonts w:ascii="3DS V2" w:hAnsi="3DS V2"/>
          <w:sz w:val="24"/>
          <w:szCs w:val="24"/>
        </w:rPr>
        <w:t>utilis</w:t>
      </w:r>
      <w:r w:rsidRPr="00BF3E30">
        <w:rPr>
          <w:rFonts w:ascii="3DS V2" w:hAnsi="3DS V2" w:cs="3DS V2"/>
          <w:sz w:val="24"/>
          <w:szCs w:val="24"/>
        </w:rPr>
        <w:t>é</w:t>
      </w:r>
      <w:r w:rsidRPr="00BF3E30">
        <w:rPr>
          <w:rFonts w:ascii="3DS V2" w:hAnsi="3DS V2"/>
          <w:sz w:val="24"/>
          <w:szCs w:val="24"/>
        </w:rPr>
        <w:t>e pour r</w:t>
      </w:r>
      <w:r w:rsidRPr="00BF3E30">
        <w:rPr>
          <w:rFonts w:ascii="3DS V2" w:hAnsi="3DS V2" w:cs="3DS V2"/>
          <w:sz w:val="24"/>
          <w:szCs w:val="24"/>
        </w:rPr>
        <w:t>é</w:t>
      </w:r>
      <w:r w:rsidRPr="00BF3E30">
        <w:rPr>
          <w:rFonts w:ascii="3DS V2" w:hAnsi="3DS V2"/>
          <w:sz w:val="24"/>
          <w:szCs w:val="24"/>
        </w:rPr>
        <w:t>soudre des probl</w:t>
      </w:r>
      <w:r w:rsidRPr="00BF3E30">
        <w:rPr>
          <w:rFonts w:ascii="3DS V2" w:hAnsi="3DS V2" w:cs="3DS V2"/>
          <w:sz w:val="24"/>
          <w:szCs w:val="24"/>
        </w:rPr>
        <w:t>è</w:t>
      </w:r>
      <w:r w:rsidRPr="00BF3E30">
        <w:rPr>
          <w:rFonts w:ascii="3DS V2" w:hAnsi="3DS V2"/>
          <w:sz w:val="24"/>
          <w:szCs w:val="24"/>
        </w:rPr>
        <w:t>mes de recherche combinatoire</w:t>
      </w:r>
      <w:r w:rsidR="002355C1" w:rsidRPr="00BF3E30">
        <w:rPr>
          <w:rFonts w:ascii="3DS V2" w:hAnsi="3DS V2"/>
          <w:sz w:val="24"/>
          <w:szCs w:val="24"/>
        </w:rPr>
        <w:t xml:space="preserve">. Elle </w:t>
      </w:r>
      <w:r w:rsidRPr="00BF3E30">
        <w:rPr>
          <w:rFonts w:ascii="3DS V2" w:hAnsi="3DS V2"/>
          <w:sz w:val="24"/>
          <w:szCs w:val="24"/>
        </w:rPr>
        <w:t>explor</w:t>
      </w:r>
      <w:r w:rsidR="002355C1" w:rsidRPr="00BF3E30">
        <w:rPr>
          <w:rFonts w:ascii="3DS V2" w:hAnsi="3DS V2"/>
          <w:sz w:val="24"/>
          <w:szCs w:val="24"/>
        </w:rPr>
        <w:t>e</w:t>
      </w:r>
      <w:r w:rsidRPr="00BF3E30">
        <w:rPr>
          <w:rFonts w:ascii="3DS V2" w:hAnsi="3DS V2"/>
          <w:sz w:val="24"/>
          <w:szCs w:val="24"/>
        </w:rPr>
        <w:t xml:space="preserve"> l’ensemble des solutions possibles sur un parcours en profondeur (DFS)</w:t>
      </w:r>
      <w:r w:rsidR="00BF3E30">
        <w:rPr>
          <w:rFonts w:ascii="3DS V2" w:hAnsi="3DS V2"/>
          <w:sz w:val="24"/>
          <w:szCs w:val="24"/>
        </w:rPr>
        <w:t xml:space="preserve">. </w:t>
      </w:r>
    </w:p>
    <w:p w14:paraId="65BE3F32" w14:textId="24A4ACBD" w:rsidR="00287A18" w:rsidRDefault="00C27E59" w:rsidP="00C27E59">
      <w:pPr>
        <w:rPr>
          <w:rFonts w:ascii="3DS V2" w:hAnsi="3DS V2"/>
          <w:sz w:val="24"/>
          <w:szCs w:val="24"/>
        </w:rPr>
      </w:pPr>
      <w:r w:rsidRPr="00BF3E30">
        <w:rPr>
          <w:rFonts w:ascii="3DS V2" w:hAnsi="3DS V2"/>
          <w:sz w:val="24"/>
          <w:szCs w:val="24"/>
        </w:rPr>
        <w:t xml:space="preserve">Néanmoins, </w:t>
      </w:r>
      <w:r w:rsidR="000F106B" w:rsidRPr="00BF3E30">
        <w:rPr>
          <w:rFonts w:ascii="3DS V2" w:hAnsi="3DS V2"/>
          <w:sz w:val="24"/>
          <w:szCs w:val="24"/>
        </w:rPr>
        <w:t xml:space="preserve">bien qu’elle ait une simplicité à la réalisation, elle peut </w:t>
      </w:r>
      <w:r w:rsidR="002B51E4">
        <w:rPr>
          <w:rFonts w:ascii="3DS V2" w:hAnsi="3DS V2"/>
          <w:sz w:val="24"/>
          <w:szCs w:val="24"/>
        </w:rPr>
        <w:t>avoir</w:t>
      </w:r>
      <w:r w:rsidRPr="00BF3E30">
        <w:rPr>
          <w:rFonts w:ascii="3DS V2" w:hAnsi="3DS V2"/>
          <w:sz w:val="24"/>
          <w:szCs w:val="24"/>
        </w:rPr>
        <w:t xml:space="preserve"> une complexité temporelle</w:t>
      </w:r>
      <w:r w:rsidR="003E752C">
        <w:rPr>
          <w:rFonts w:ascii="3DS V2" w:hAnsi="3DS V2"/>
          <w:sz w:val="24"/>
          <w:szCs w:val="24"/>
        </w:rPr>
        <w:t xml:space="preserve"> </w:t>
      </w:r>
      <w:r w:rsidR="007B4189">
        <w:rPr>
          <w:rFonts w:ascii="3DS V2" w:hAnsi="3DS V2"/>
          <w:sz w:val="24"/>
          <w:szCs w:val="24"/>
        </w:rPr>
        <w:t>trop importante</w:t>
      </w:r>
      <w:r w:rsidRPr="00BF3E30">
        <w:rPr>
          <w:rFonts w:ascii="3DS V2" w:hAnsi="3DS V2"/>
          <w:sz w:val="24"/>
          <w:szCs w:val="24"/>
        </w:rPr>
        <w:t xml:space="preserve"> </w:t>
      </w:r>
      <w:r w:rsidR="008D6A70">
        <w:rPr>
          <w:rFonts w:ascii="3DS V2" w:hAnsi="3DS V2"/>
          <w:sz w:val="24"/>
          <w:szCs w:val="24"/>
        </w:rPr>
        <w:t>dans certain cas pratique</w:t>
      </w:r>
      <w:r w:rsidR="000F106B" w:rsidRPr="00BF3E30">
        <w:rPr>
          <w:rFonts w:ascii="3DS V2" w:hAnsi="3DS V2"/>
          <w:sz w:val="24"/>
          <w:szCs w:val="24"/>
        </w:rPr>
        <w:t xml:space="preserve">. </w:t>
      </w:r>
      <w:r w:rsidR="007B32B8">
        <w:rPr>
          <w:rFonts w:ascii="3DS V2" w:hAnsi="3DS V2"/>
          <w:sz w:val="24"/>
          <w:szCs w:val="24"/>
        </w:rPr>
        <w:t xml:space="preserve">Pour une démonstration du problème, faisons </w:t>
      </w:r>
      <w:r w:rsidR="00D22FFD">
        <w:rPr>
          <w:rFonts w:ascii="3DS V2" w:hAnsi="3DS V2"/>
          <w:sz w:val="24"/>
          <w:szCs w:val="24"/>
        </w:rPr>
        <w:t>une preuve simple par récurrence pour déterminer la complexité te</w:t>
      </w:r>
      <w:r w:rsidR="00E40A91">
        <w:rPr>
          <w:rFonts w:ascii="3DS V2" w:hAnsi="3DS V2"/>
          <w:sz w:val="24"/>
          <w:szCs w:val="24"/>
        </w:rPr>
        <w:t>m</w:t>
      </w:r>
      <w:r w:rsidR="00D22FFD">
        <w:rPr>
          <w:rFonts w:ascii="3DS V2" w:hAnsi="3DS V2"/>
          <w:sz w:val="24"/>
          <w:szCs w:val="24"/>
        </w:rPr>
        <w:t xml:space="preserve">porelle </w:t>
      </w:r>
      <w:r w:rsidR="00E40A91">
        <w:rPr>
          <w:rFonts w:ascii="3DS V2" w:hAnsi="3DS V2"/>
          <w:sz w:val="24"/>
          <w:szCs w:val="24"/>
        </w:rPr>
        <w:t>de cet algorithme.</w:t>
      </w:r>
    </w:p>
    <w:p w14:paraId="2ECF2380" w14:textId="7E356014" w:rsidR="00E40A91" w:rsidRDefault="00E40A91" w:rsidP="00C27E59">
      <w:pPr>
        <w:rPr>
          <w:rFonts w:ascii="Cambria Math" w:hAnsi="Cambria Math"/>
          <w:sz w:val="24"/>
          <w:szCs w:val="24"/>
        </w:rPr>
      </w:pPr>
      <w:r w:rsidRPr="00C2239B">
        <w:rPr>
          <w:rFonts w:ascii="Cambria Math" w:hAnsi="Cambria Math"/>
          <w:b/>
          <w:bCs/>
          <w:sz w:val="24"/>
          <w:szCs w:val="24"/>
        </w:rPr>
        <w:t>Initialisation</w:t>
      </w:r>
      <w:r w:rsidRPr="00A96D0D">
        <w:rPr>
          <w:rFonts w:ascii="Cambria Math" w:hAnsi="Cambria Math"/>
          <w:sz w:val="24"/>
          <w:szCs w:val="24"/>
        </w:rPr>
        <w:t xml:space="preserve"> : </w:t>
      </w:r>
    </w:p>
    <w:p w14:paraId="60B3CE15" w14:textId="5C9494B0" w:rsidR="00E81303" w:rsidRPr="00A96D0D" w:rsidRDefault="00E81303" w:rsidP="00C27E59">
      <w:pPr>
        <w:rPr>
          <w:rFonts w:ascii="Cambria Math" w:hAnsi="Cambria Math"/>
          <w:sz w:val="24"/>
          <w:szCs w:val="24"/>
        </w:rPr>
      </w:pPr>
      <w:r>
        <w:rPr>
          <w:rFonts w:ascii="Cambria Math" w:hAnsi="Cambria Math"/>
          <w:sz w:val="24"/>
          <w:szCs w:val="24"/>
        </w:rPr>
        <w:t>Soit</w:t>
      </w:r>
      <w:r w:rsidRPr="00A660F6">
        <w:rPr>
          <w:rFonts w:ascii="Cambria Math" w:hAnsi="Cambria Math"/>
          <w:sz w:val="24"/>
          <w:szCs w:val="24"/>
        </w:rPr>
        <w:t xml:space="preserve"> </w:t>
      </w:r>
      <m:oMath>
        <m:r>
          <w:rPr>
            <w:rFonts w:ascii="Cambria Math" w:hAnsi="Cambria Math"/>
            <w:sz w:val="24"/>
            <w:szCs w:val="24"/>
          </w:rPr>
          <m:t>b</m:t>
        </m:r>
      </m:oMath>
      <w:r w:rsidRPr="00A660F6">
        <w:rPr>
          <w:rFonts w:ascii="Cambria Math" w:hAnsi="Cambria Math"/>
          <w:sz w:val="24"/>
          <w:szCs w:val="24"/>
        </w:rPr>
        <w:t xml:space="preserve"> le nombre </w:t>
      </w:r>
      <w:r w:rsidR="00011528">
        <w:rPr>
          <w:rFonts w:ascii="Cambria Math" w:hAnsi="Cambria Math"/>
          <w:sz w:val="24"/>
          <w:szCs w:val="24"/>
        </w:rPr>
        <w:t>de nœud fils pour chaque nœud.</w:t>
      </w:r>
      <w:r w:rsidRPr="00A96D0D">
        <w:rPr>
          <w:rFonts w:ascii="Cambria Math" w:hAnsi="Cambria Math"/>
          <w:sz w:val="24"/>
          <w:szCs w:val="24"/>
        </w:rPr>
        <w:t xml:space="preserve"> </w:t>
      </w:r>
    </w:p>
    <w:p w14:paraId="645F4DBC" w14:textId="439CCA2B" w:rsidR="00E40A91" w:rsidRPr="00A96D0D" w:rsidRDefault="00E40A91" w:rsidP="00C27E59">
      <w:pPr>
        <w:rPr>
          <w:rFonts w:ascii="Cambria Math" w:hAnsi="Cambria Math"/>
          <w:sz w:val="24"/>
          <w:szCs w:val="24"/>
        </w:rPr>
      </w:pPr>
      <w:r w:rsidRPr="00A96D0D">
        <w:rPr>
          <w:rFonts w:ascii="Cambria Math" w:hAnsi="Cambria Math"/>
          <w:sz w:val="24"/>
          <w:szCs w:val="24"/>
        </w:rPr>
        <w:t xml:space="preserve">Si la profondeur </w:t>
      </w:r>
      <w:r w:rsidR="00BD017B">
        <w:rPr>
          <w:rFonts w:ascii="Cambria Math" w:hAnsi="Cambria Math"/>
          <w:sz w:val="24"/>
          <w:szCs w:val="24"/>
        </w:rPr>
        <w:t xml:space="preserve">de recherche </w:t>
      </w:r>
      <m:oMath>
        <m:r>
          <w:rPr>
            <w:rFonts w:ascii="Cambria Math" w:hAnsi="Cambria Math"/>
            <w:sz w:val="24"/>
            <w:szCs w:val="24"/>
          </w:rPr>
          <m:t>d=0</m:t>
        </m:r>
      </m:oMath>
      <w:r w:rsidRPr="00A96D0D">
        <w:rPr>
          <w:rFonts w:ascii="Cambria Math" w:hAnsi="Cambria Math"/>
          <w:sz w:val="24"/>
          <w:szCs w:val="24"/>
        </w:rPr>
        <w:t xml:space="preserve">, seulement la racine est visitée. </w:t>
      </w:r>
    </w:p>
    <w:p w14:paraId="12C93CE0" w14:textId="73ADE9E1" w:rsidR="00E40A91" w:rsidRPr="00506230" w:rsidRDefault="00506230" w:rsidP="00C27E59">
      <w:pPr>
        <w:rPr>
          <w:rFonts w:ascii="Cambria Math" w:hAnsi="Cambria Math"/>
          <w:i/>
          <w:sz w:val="24"/>
          <w:szCs w:val="24"/>
        </w:rPr>
      </w:pPr>
      <m:oMathPara>
        <m:oMath>
          <m:r>
            <w:rPr>
              <w:rFonts w:ascii="Cambria Math" w:hAnsi="Cambria Math"/>
              <w:sz w:val="24"/>
              <w:szCs w:val="24"/>
            </w:rPr>
            <m:t>T(0)=1=O(</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 xml:space="preserve"> )=O(1)</m:t>
          </m:r>
        </m:oMath>
      </m:oMathPara>
    </w:p>
    <w:p w14:paraId="41329F34" w14:textId="77777777" w:rsidR="00A660F6" w:rsidRDefault="007B32B8" w:rsidP="00A660F6">
      <w:pPr>
        <w:rPr>
          <w:rFonts w:ascii="Cambria Math" w:hAnsi="Cambria Math"/>
          <w:sz w:val="24"/>
          <w:szCs w:val="24"/>
        </w:rPr>
      </w:pPr>
      <w:r w:rsidRPr="00C2239B">
        <w:rPr>
          <w:rFonts w:ascii="Cambria Math" w:hAnsi="Cambria Math"/>
          <w:b/>
          <w:bCs/>
          <w:sz w:val="24"/>
          <w:szCs w:val="24"/>
        </w:rPr>
        <w:t>H</w:t>
      </w:r>
      <w:r w:rsidR="00A96D0D" w:rsidRPr="00C2239B">
        <w:rPr>
          <w:rFonts w:ascii="Cambria Math" w:hAnsi="Cambria Math"/>
          <w:b/>
          <w:bCs/>
          <w:sz w:val="24"/>
          <w:szCs w:val="24"/>
        </w:rPr>
        <w:t>érédité</w:t>
      </w:r>
      <w:r w:rsidRPr="00A96D0D">
        <w:rPr>
          <w:rFonts w:ascii="Cambria Math" w:hAnsi="Cambria Math"/>
          <w:sz w:val="24"/>
          <w:szCs w:val="24"/>
        </w:rPr>
        <w:t xml:space="preserve"> : </w:t>
      </w:r>
    </w:p>
    <w:p w14:paraId="1960BB29" w14:textId="6F0F8372" w:rsidR="00A660F6" w:rsidRDefault="007B764E" w:rsidP="00A660F6">
      <w:pPr>
        <w:rPr>
          <w:rFonts w:ascii="Cambria Math" w:hAnsi="Cambria Math"/>
          <w:sz w:val="24"/>
          <w:szCs w:val="24"/>
        </w:rPr>
      </w:pPr>
      <w:r w:rsidRPr="00A96D0D">
        <w:rPr>
          <w:rFonts w:ascii="Cambria Math" w:hAnsi="Cambria Math"/>
          <w:sz w:val="24"/>
          <w:szCs w:val="24"/>
        </w:rPr>
        <w:t xml:space="preserve">Supposons qu’il existe une constante </w:t>
      </w:r>
      <m:oMath>
        <m:r>
          <w:rPr>
            <w:rFonts w:ascii="Cambria Math" w:hAnsi="Cambria Math"/>
            <w:sz w:val="24"/>
            <w:szCs w:val="24"/>
          </w:rPr>
          <m:t>c&gt;0</m:t>
        </m:r>
      </m:oMath>
      <w:r w:rsidRPr="00A96D0D">
        <w:rPr>
          <w:rFonts w:ascii="Cambria Math" w:hAnsi="Cambria Math"/>
          <w:sz w:val="24"/>
          <w:szCs w:val="24"/>
        </w:rPr>
        <w:t xml:space="preserve"> telle que, pour une profondeur quelconque </w:t>
      </w:r>
      <m:oMath>
        <m:r>
          <w:rPr>
            <w:rFonts w:ascii="Cambria Math" w:hAnsi="Cambria Math"/>
            <w:sz w:val="24"/>
            <w:szCs w:val="24"/>
          </w:rPr>
          <m:t>k</m:t>
        </m:r>
        <m:r>
          <m:rPr>
            <m:scr m:val="double-struck"/>
          </m:rPr>
          <w:rPr>
            <w:rFonts w:ascii="Cambria Math" w:hAnsi="Cambria Math"/>
            <w:sz w:val="24"/>
            <w:szCs w:val="24"/>
          </w:rPr>
          <m:t>∈N</m:t>
        </m:r>
      </m:oMath>
      <w:r w:rsidRPr="00A96D0D">
        <w:rPr>
          <w:rFonts w:ascii="Cambria Math" w:hAnsi="Cambria Math"/>
          <w:sz w:val="24"/>
          <w:szCs w:val="24"/>
        </w:rPr>
        <w:t xml:space="preserve">, </w:t>
      </w:r>
      <w:r w:rsidR="00A660F6" w:rsidRPr="00A660F6">
        <w:rPr>
          <w:rFonts w:ascii="Cambria Math" w:hAnsi="Cambria Math"/>
          <w:sz w:val="24"/>
          <w:szCs w:val="24"/>
        </w:rPr>
        <w:t xml:space="preserve">le nombre maximal d’étapes explorées </w:t>
      </w:r>
      <w:r w:rsidR="00A660F6">
        <w:rPr>
          <w:rFonts w:ascii="Cambria Math" w:hAnsi="Cambria Math"/>
          <w:sz w:val="24"/>
          <w:szCs w:val="24"/>
        </w:rPr>
        <w:t>est de :</w:t>
      </w:r>
    </w:p>
    <w:p w14:paraId="6D8588A3" w14:textId="7B7EF283" w:rsidR="00287A18" w:rsidRDefault="007B764E"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m:oMathPara>
    </w:p>
    <w:p w14:paraId="0FD1E83B" w14:textId="53ADD4BA" w:rsidR="007B32B8" w:rsidRPr="00A96D0D" w:rsidRDefault="007B32B8" w:rsidP="00C27E59">
      <w:pPr>
        <w:rPr>
          <w:rFonts w:ascii="Cambria Math" w:hAnsi="Cambria Math"/>
          <w:sz w:val="24"/>
          <w:szCs w:val="24"/>
        </w:rPr>
      </w:pPr>
      <w:r w:rsidRPr="00A96D0D">
        <w:rPr>
          <w:rFonts w:ascii="Cambria Math" w:hAnsi="Cambria Math"/>
          <w:sz w:val="24"/>
          <w:szCs w:val="24"/>
        </w:rPr>
        <w:t xml:space="preserve">Considérons une exploration de profondeur </w:t>
      </w:r>
      <m:oMath>
        <m:r>
          <w:rPr>
            <w:rFonts w:ascii="Cambria Math" w:hAnsi="Cambria Math"/>
            <w:sz w:val="24"/>
            <w:szCs w:val="24"/>
          </w:rPr>
          <m:t>k+1 </m:t>
        </m:r>
      </m:oMath>
      <w:r w:rsidRPr="00A96D0D">
        <w:rPr>
          <w:rFonts w:ascii="Cambria Math" w:hAnsi="Cambria Math"/>
          <w:sz w:val="24"/>
          <w:szCs w:val="24"/>
        </w:rPr>
        <w:t xml:space="preserve">, Pour chaque choix, la suite de l’exploration correspond à une sous arborescence de profondeur k. dont le nombre d’étapes est </w:t>
      </w:r>
      <m:oMath>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w:r w:rsidRPr="00A96D0D">
        <w:rPr>
          <w:rFonts w:ascii="Cambria Math" w:hAnsi="Cambria Math"/>
          <w:sz w:val="24"/>
          <w:szCs w:val="24"/>
        </w:rPr>
        <w:t>. La totalité de l’exploration de profondeur K + 1 est de :</w:t>
      </w:r>
    </w:p>
    <w:p w14:paraId="639C10DD" w14:textId="4EAFE05D" w:rsidR="007B32B8" w:rsidRPr="00A96D0D" w:rsidRDefault="007B32B8"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+1</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m:t>
          </m:r>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⋅c⋅</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m:t>
              </m:r>
            </m:sup>
          </m:sSup>
          <m:r>
            <m:rPr>
              <m:sty m:val="p"/>
            </m:rPr>
            <w:rPr>
              <w:rFonts w:ascii="Cambria Math" w:hAnsi="Cambria Math" w:cs="Cambria Math"/>
              <w:sz w:val="24"/>
              <w:szCs w:val="24"/>
            </w:rPr>
            <m:t>=1+</m:t>
          </m:r>
          <m:r>
            <w:rPr>
              <w:rFonts w:ascii="Cambria Math" w:hAnsi="Cambria Math" w:cs="Cambria Math"/>
              <w:sz w:val="24"/>
              <w:szCs w:val="24"/>
            </w:rPr>
            <m:t>c</m:t>
          </m:r>
          <m:r>
            <m:rPr>
              <m:sty m:val="p"/>
            </m:rPr>
            <w:rPr>
              <w:rFonts w:ascii="Cambria Math" w:hAnsi="Cambria Math" w:cs="Cambria Math"/>
              <w:sz w:val="24"/>
              <w:szCs w:val="24"/>
            </w:rPr>
            <m:t>⋅</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k+1</m:t>
              </m:r>
            </m:sup>
          </m:sSup>
        </m:oMath>
      </m:oMathPara>
    </w:p>
    <w:p w14:paraId="4C3F2953" w14:textId="2E35298C" w:rsidR="007B32B8" w:rsidRPr="00A96D0D" w:rsidRDefault="007B32B8" w:rsidP="00C27E59">
      <w:pPr>
        <w:rPr>
          <w:rFonts w:ascii="Cambria Math" w:hAnsi="Cambria Math"/>
          <w:sz w:val="24"/>
          <w:szCs w:val="24"/>
        </w:rPr>
      </w:pPr>
      <w:r w:rsidRPr="00A96D0D">
        <w:rPr>
          <w:rFonts w:ascii="Cambria Math" w:hAnsi="Cambria Math"/>
          <w:sz w:val="24"/>
          <w:szCs w:val="24"/>
        </w:rPr>
        <w:t xml:space="preserve">Avec la notation big O, nous </w:t>
      </w:r>
      <w:r w:rsidR="00D63254">
        <w:rPr>
          <w:rFonts w:ascii="Cambria Math" w:hAnsi="Cambria Math"/>
          <w:sz w:val="24"/>
          <w:szCs w:val="24"/>
        </w:rPr>
        <w:t>obtenons</w:t>
      </w:r>
      <w:r w:rsidRPr="00A96D0D">
        <w:rPr>
          <w:rFonts w:ascii="Cambria Math" w:hAnsi="Cambria Math"/>
          <w:sz w:val="24"/>
          <w:szCs w:val="24"/>
        </w:rPr>
        <w:t xml:space="preserve"> la complexité temporelle de cet algorithme :</w:t>
      </w:r>
    </w:p>
    <w:p w14:paraId="1F5AEEEA" w14:textId="772A4F79" w:rsidR="007B32B8" w:rsidRPr="00A96D0D" w:rsidRDefault="007B32B8" w:rsidP="00C27E59">
      <w:pPr>
        <w:rPr>
          <w:rFonts w:ascii="Cambria Math" w:hAnsi="Cambria Math"/>
          <w:sz w:val="24"/>
          <w:szCs w:val="24"/>
          <w:lang w:eastAsia="zh-CN"/>
        </w:rPr>
      </w:pPr>
      <m:oMathPara>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m:rPr>
              <m:sty m:val="p"/>
            </m:rPr>
            <w:rPr>
              <w:rFonts w:ascii="Cambria Math" w:hAnsi="Cambria Math"/>
              <w:sz w:val="24"/>
              <w:szCs w:val="24"/>
            </w:rPr>
            <m:t>)</m:t>
          </m:r>
        </m:oMath>
      </m:oMathPara>
    </w:p>
    <w:p w14:paraId="1F9CCA15" w14:textId="77777777" w:rsidR="0065432C" w:rsidRDefault="0065432C">
      <w:pPr>
        <w:rPr>
          <w:rFonts w:ascii="3DS V2" w:hAnsi="3DS V2"/>
          <w:sz w:val="24"/>
          <w:szCs w:val="24"/>
        </w:rPr>
      </w:pPr>
      <w:r>
        <w:rPr>
          <w:rFonts w:ascii="3DS V2" w:hAnsi="3DS V2"/>
          <w:sz w:val="24"/>
          <w:szCs w:val="24"/>
        </w:rPr>
        <w:br w:type="page"/>
      </w:r>
    </w:p>
    <w:p w14:paraId="5D8F3F09" w14:textId="5E0D090A" w:rsidR="00B0720D" w:rsidRDefault="00287A18" w:rsidP="007D290B">
      <w:pPr>
        <w:spacing w:line="240" w:lineRule="auto"/>
        <w:rPr>
          <w:rFonts w:ascii="3DS V2" w:hAnsi="3DS V2"/>
          <w:sz w:val="24"/>
          <w:szCs w:val="24"/>
          <w:lang w:eastAsia="zh-CN"/>
        </w:rPr>
      </w:pPr>
      <w:r>
        <w:rPr>
          <w:rFonts w:ascii="3DS V2" w:hAnsi="3DS V2"/>
          <w:sz w:val="24"/>
          <w:szCs w:val="24"/>
        </w:rPr>
        <w:lastRenderedPageBreak/>
        <w:t>Dans</w:t>
      </w:r>
      <w:r w:rsidR="005C2847" w:rsidRPr="00153CE4">
        <w:rPr>
          <w:rFonts w:ascii="3DS V2" w:hAnsi="3DS V2"/>
          <w:sz w:val="24"/>
          <w:szCs w:val="24"/>
        </w:rPr>
        <w:t xml:space="preserve"> un scénario </w:t>
      </w:r>
      <w:r w:rsidR="00153CE4">
        <w:rPr>
          <w:rFonts w:ascii="3DS V2" w:hAnsi="3DS V2"/>
          <w:sz w:val="24"/>
          <w:szCs w:val="24"/>
          <w:lang w:eastAsia="zh-CN"/>
        </w:rPr>
        <w:t xml:space="preserve">d’une </w:t>
      </w:r>
      <w:r w:rsidR="005C2847" w:rsidRPr="00153CE4">
        <w:rPr>
          <w:rFonts w:ascii="3DS V2" w:hAnsi="3DS V2"/>
          <w:sz w:val="24"/>
          <w:szCs w:val="24"/>
        </w:rPr>
        <w:t xml:space="preserve">allocation de </w:t>
      </w:r>
      <w:r w:rsidR="00226F4A" w:rsidRPr="00153CE4">
        <w:rPr>
          <w:rFonts w:ascii="3DS V2" w:hAnsi="3DS V2"/>
          <w:sz w:val="24"/>
          <w:szCs w:val="24"/>
        </w:rPr>
        <w:t>20</w:t>
      </w:r>
      <w:r w:rsidR="005C2847" w:rsidRPr="00153CE4">
        <w:rPr>
          <w:rFonts w:ascii="3DS V2" w:hAnsi="3DS V2"/>
          <w:sz w:val="24"/>
          <w:szCs w:val="24"/>
        </w:rPr>
        <w:t xml:space="preserve"> fils </w:t>
      </w:r>
      <w:r w:rsidR="00F12DD7">
        <w:rPr>
          <w:rFonts w:ascii="3DS V2" w:hAnsi="3DS V2"/>
          <w:sz w:val="24"/>
          <w:szCs w:val="24"/>
        </w:rPr>
        <w:t>sur</w:t>
      </w:r>
      <w:r w:rsidR="005C2847" w:rsidRPr="00153CE4">
        <w:rPr>
          <w:rFonts w:ascii="3DS V2" w:hAnsi="3DS V2"/>
          <w:sz w:val="24"/>
          <w:szCs w:val="24"/>
        </w:rPr>
        <w:t xml:space="preserve"> </w:t>
      </w:r>
      <w:r w:rsidR="00226F4A" w:rsidRPr="00153CE4">
        <w:rPr>
          <w:rFonts w:ascii="3DS V2" w:hAnsi="3DS V2"/>
          <w:sz w:val="24"/>
          <w:szCs w:val="24"/>
        </w:rPr>
        <w:t>20</w:t>
      </w:r>
      <w:r w:rsidR="005C2847" w:rsidRPr="00153CE4">
        <w:rPr>
          <w:rFonts w:ascii="3DS V2" w:hAnsi="3DS V2"/>
          <w:sz w:val="24"/>
          <w:szCs w:val="24"/>
        </w:rPr>
        <w:t xml:space="preserve"> cavités</w:t>
      </w:r>
      <w:r w:rsidR="00226F4A" w:rsidRPr="00153CE4">
        <w:rPr>
          <w:rFonts w:ascii="3DS V2" w:hAnsi="3DS V2"/>
          <w:sz w:val="24"/>
          <w:szCs w:val="24"/>
        </w:rPr>
        <w:t xml:space="preserve">, </w:t>
      </w:r>
      <w:r w:rsidR="005C2847" w:rsidRPr="00153CE4">
        <w:rPr>
          <w:rFonts w:ascii="3DS V2" w:hAnsi="3DS V2"/>
          <w:sz w:val="24"/>
          <w:szCs w:val="24"/>
        </w:rPr>
        <w:t xml:space="preserve">donc </w:t>
      </w:r>
      <w:r w:rsidR="00226F4A" w:rsidRPr="00153CE4">
        <w:rPr>
          <w:rFonts w:ascii="3DS V2" w:hAnsi="3DS V2"/>
          <w:sz w:val="24"/>
          <w:szCs w:val="24"/>
        </w:rPr>
        <w:t xml:space="preserve">un cas </w:t>
      </w:r>
      <w:r w:rsidR="009C1446" w:rsidRPr="00153CE4">
        <w:rPr>
          <w:rFonts w:ascii="3DS V2" w:hAnsi="3DS V2"/>
          <w:sz w:val="24"/>
          <w:szCs w:val="24"/>
        </w:rPr>
        <w:t>assez raisonnable</w:t>
      </w:r>
      <w:r w:rsidR="005C2847" w:rsidRPr="00153CE4">
        <w:rPr>
          <w:rFonts w:ascii="3DS V2" w:hAnsi="3DS V2"/>
          <w:sz w:val="24"/>
          <w:szCs w:val="24"/>
        </w:rPr>
        <w:t xml:space="preserve"> </w:t>
      </w:r>
      <w:r w:rsidR="00226F4A" w:rsidRPr="00153CE4">
        <w:rPr>
          <w:rFonts w:ascii="3DS V2" w:hAnsi="3DS V2"/>
          <w:sz w:val="24"/>
          <w:szCs w:val="24"/>
        </w:rPr>
        <w:t>en</w:t>
      </w:r>
      <w:r w:rsidR="005C2847" w:rsidRPr="00153CE4">
        <w:rPr>
          <w:rFonts w:ascii="3DS V2" w:hAnsi="3DS V2"/>
          <w:sz w:val="24"/>
          <w:szCs w:val="24"/>
        </w:rPr>
        <w:t xml:space="preserve"> pratique</w:t>
      </w:r>
      <w:r w:rsidR="00BB5609">
        <w:rPr>
          <w:rFonts w:ascii="3DS V2" w:hAnsi="3DS V2"/>
          <w:sz w:val="24"/>
          <w:szCs w:val="24"/>
        </w:rPr>
        <w:t>, avec</w:t>
      </w:r>
      <w:r w:rsidR="005C2847" w:rsidRPr="00153CE4">
        <w:rPr>
          <w:rFonts w:ascii="3DS V2" w:hAnsi="3DS V2"/>
          <w:sz w:val="24"/>
          <w:szCs w:val="24"/>
        </w:rPr>
        <w:t xml:space="preserve"> </w:t>
      </w:r>
      <w:r w:rsidR="009C1446" w:rsidRPr="00153CE4">
        <w:rPr>
          <w:rFonts w:ascii="3DS V2" w:hAnsi="3DS V2"/>
          <w:sz w:val="24"/>
          <w:szCs w:val="24"/>
        </w:rPr>
        <w:t xml:space="preserve">un connecteur </w:t>
      </w:r>
      <w:r w:rsidR="00BB5609">
        <w:rPr>
          <w:rFonts w:ascii="3DS V2" w:hAnsi="3DS V2"/>
          <w:sz w:val="24"/>
          <w:szCs w:val="24"/>
        </w:rPr>
        <w:t>d’</w:t>
      </w:r>
      <w:r w:rsidR="009C1446" w:rsidRPr="00153CE4">
        <w:rPr>
          <w:rFonts w:ascii="3DS V2" w:hAnsi="3DS V2"/>
          <w:sz w:val="24"/>
          <w:szCs w:val="24"/>
        </w:rPr>
        <w:t xml:space="preserve">une distribution en forme de grille hexagonale (type "nid d'abeille"), où </w:t>
      </w:r>
      <w:r w:rsidR="000F106B" w:rsidRPr="00153CE4">
        <w:rPr>
          <w:rFonts w:ascii="3DS V2" w:hAnsi="3DS V2"/>
          <w:sz w:val="24"/>
          <w:szCs w:val="24"/>
        </w:rPr>
        <w:t xml:space="preserve">chaque cavité est </w:t>
      </w:r>
      <w:r w:rsidR="008C3AC8">
        <w:rPr>
          <w:rFonts w:ascii="3DS V2" w:hAnsi="3DS V2"/>
          <w:sz w:val="24"/>
          <w:szCs w:val="24"/>
        </w:rPr>
        <w:t xml:space="preserve">à côté de </w:t>
      </w:r>
      <w:r w:rsidR="00226F4A" w:rsidRPr="00153CE4">
        <w:rPr>
          <w:rFonts w:ascii="3DS V2" w:hAnsi="3DS V2"/>
          <w:sz w:val="24"/>
          <w:szCs w:val="24"/>
        </w:rPr>
        <w:t xml:space="preserve">6 </w:t>
      </w:r>
      <w:r w:rsidR="000F106B" w:rsidRPr="00153CE4">
        <w:rPr>
          <w:rFonts w:ascii="3DS V2" w:hAnsi="3DS V2"/>
          <w:sz w:val="24"/>
          <w:szCs w:val="24"/>
        </w:rPr>
        <w:t>cavités voisines</w:t>
      </w:r>
      <w:r w:rsidR="00226F4A" w:rsidRPr="00153CE4">
        <w:rPr>
          <w:rFonts w:ascii="3DS V2" w:hAnsi="3DS V2"/>
          <w:sz w:val="24"/>
          <w:szCs w:val="24"/>
        </w:rPr>
        <w:t xml:space="preserve">, </w:t>
      </w:r>
      <w:r w:rsidR="000F106B" w:rsidRPr="00153CE4">
        <w:rPr>
          <w:rFonts w:ascii="3DS V2" w:hAnsi="3DS V2"/>
          <w:sz w:val="24"/>
          <w:szCs w:val="24"/>
        </w:rPr>
        <w:t xml:space="preserve">on compte </w:t>
      </w:r>
      <m:oMath>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20</m:t>
            </m:r>
          </m:sup>
        </m:sSup>
      </m:oMath>
      <w:r w:rsidR="00C27E59" w:rsidRPr="00153CE4">
        <w:rPr>
          <w:rFonts w:ascii="3DS V2" w:hAnsi="3DS V2"/>
          <w:sz w:val="24"/>
          <w:szCs w:val="24"/>
        </w:rPr>
        <w:t xml:space="preserve"> </w:t>
      </w:r>
      <w:r w:rsidR="002D6FE0" w:rsidRPr="00153CE4">
        <w:rPr>
          <w:rFonts w:ascii="3DS V2" w:hAnsi="3DS V2"/>
          <w:sz w:val="24"/>
          <w:szCs w:val="24"/>
        </w:rPr>
        <w:t xml:space="preserve">fois </w:t>
      </w:r>
      <w:r w:rsidR="00B0720D" w:rsidRPr="00153CE4">
        <w:rPr>
          <w:rFonts w:ascii="3DS V2" w:hAnsi="3DS V2"/>
          <w:sz w:val="24"/>
          <w:szCs w:val="24"/>
        </w:rPr>
        <w:t xml:space="preserve">de </w:t>
      </w:r>
      <w:r w:rsidR="00F11824">
        <w:rPr>
          <w:rFonts w:ascii="3DS V2" w:hAnsi="3DS V2"/>
          <w:sz w:val="24"/>
          <w:szCs w:val="24"/>
        </w:rPr>
        <w:t>possibilité</w:t>
      </w:r>
      <w:r w:rsidR="00B0720D" w:rsidRPr="00153CE4">
        <w:rPr>
          <w:rFonts w:ascii="3DS V2" w:hAnsi="3DS V2"/>
          <w:sz w:val="24"/>
          <w:szCs w:val="24"/>
        </w:rPr>
        <w:t xml:space="preserve"> qui</w:t>
      </w:r>
      <w:r w:rsidR="002D6FE0" w:rsidRPr="00153CE4">
        <w:rPr>
          <w:rFonts w:ascii="3DS V2" w:hAnsi="3DS V2"/>
          <w:sz w:val="24"/>
          <w:szCs w:val="24"/>
        </w:rPr>
        <w:t xml:space="preserve"> est </w:t>
      </w:r>
      <w:r w:rsidR="00D22FFD" w:rsidRPr="00153CE4">
        <w:rPr>
          <w:rFonts w:ascii="3DS V2" w:hAnsi="3DS V2"/>
          <w:sz w:val="24"/>
          <w:szCs w:val="24"/>
        </w:rPr>
        <w:t xml:space="preserve">approximativement </w:t>
      </w:r>
      <w:r w:rsidR="002D6FE0" w:rsidRPr="00153CE4">
        <w:rPr>
          <w:rFonts w:ascii="3DS V2" w:hAnsi="3DS V2"/>
          <w:sz w:val="24"/>
          <w:szCs w:val="24"/>
        </w:rPr>
        <w:t>égal</w:t>
      </w:r>
      <w:r w:rsidR="00D22FFD" w:rsidRPr="00153CE4">
        <w:rPr>
          <w:rFonts w:ascii="3DS V2" w:hAnsi="3DS V2"/>
          <w:sz w:val="24"/>
          <w:szCs w:val="24"/>
        </w:rPr>
        <w:t xml:space="preserve"> à </w:t>
      </w:r>
      <m:oMath>
        <m:r>
          <w:rPr>
            <w:rFonts w:ascii="Cambria Math" w:hAnsi="Cambria Math"/>
            <w:sz w:val="24"/>
            <w:szCs w:val="24"/>
          </w:rPr>
          <m:t>3</m:t>
        </m:r>
        <m:r>
          <w:rPr>
            <w:rFonts w:ascii="Cambria Math" w:hAnsi="Cambria Math"/>
            <w:sz w:val="24"/>
            <w:szCs w:val="24"/>
            <w:lang w:eastAsia="zh-CN"/>
          </w:rPr>
          <m:t>,66</m:t>
        </m:r>
        <m:r>
          <m:rPr>
            <m:sty m:val="p"/>
          </m:rPr>
          <w:rPr>
            <w:rFonts w:ascii="Cambria Math" w:hAnsi="Cambria Math" w:cs="Cambria Math"/>
            <w:sz w:val="24"/>
            <w:szCs w:val="24"/>
          </w:rPr>
          <m:t>⋅</m:t>
        </m:r>
        <m:sSup>
          <m:sSupPr>
            <m:ctrlPr>
              <w:rPr>
                <w:rFonts w:ascii="Cambria Math" w:hAnsi="Cambria Math" w:cs="Cambria Math"/>
                <w:i/>
                <w:sz w:val="24"/>
                <w:szCs w:val="24"/>
                <w:lang w:eastAsia="zh-CN"/>
              </w:rPr>
            </m:ctrlPr>
          </m:sSupPr>
          <m:e>
            <m:r>
              <m:rPr>
                <m:sty m:val="p"/>
              </m:rPr>
              <w:rPr>
                <w:rFonts w:ascii="Cambria Math" w:hAnsi="Cambria Math" w:cs="Cambria Math"/>
                <w:sz w:val="24"/>
                <w:szCs w:val="24"/>
              </w:rPr>
              <m:t>10</m:t>
            </m:r>
            <m:ctrlPr>
              <w:rPr>
                <w:rFonts w:ascii="Cambria Math" w:hAnsi="Cambria Math" w:cs="Cambria Math"/>
                <w:sz w:val="24"/>
                <w:szCs w:val="24"/>
              </w:rPr>
            </m:ctrlPr>
          </m:e>
          <m:sup>
            <m:r>
              <w:rPr>
                <w:rFonts w:ascii="Cambria Math" w:hAnsi="Cambria Math" w:cs="Cambria Math"/>
                <w:sz w:val="24"/>
                <w:szCs w:val="24"/>
                <w:lang w:eastAsia="zh-CN"/>
              </w:rPr>
              <m:t>15</m:t>
            </m:r>
          </m:sup>
        </m:sSup>
      </m:oMath>
      <w:r w:rsidR="002D6FE0" w:rsidRPr="00153CE4">
        <w:rPr>
          <w:rFonts w:ascii="3DS V2" w:hAnsi="3DS V2"/>
          <w:sz w:val="24"/>
          <w:szCs w:val="24"/>
          <w:lang w:eastAsia="zh-CN"/>
        </w:rPr>
        <w:t xml:space="preserve">. </w:t>
      </w:r>
      <w:r w:rsidR="00B57CDB">
        <w:rPr>
          <w:rFonts w:ascii="3DS V2" w:hAnsi="3DS V2"/>
          <w:sz w:val="24"/>
          <w:szCs w:val="24"/>
          <w:lang w:eastAsia="zh-CN"/>
        </w:rPr>
        <w:t xml:space="preserve">Si </w:t>
      </w:r>
      <w:r w:rsidR="002D6FE0" w:rsidRPr="00153CE4">
        <w:rPr>
          <w:rFonts w:ascii="3DS V2" w:hAnsi="3DS V2"/>
          <w:sz w:val="24"/>
          <w:szCs w:val="24"/>
          <w:lang w:eastAsia="zh-CN"/>
        </w:rPr>
        <w:t xml:space="preserve">C++ permet de faire </w:t>
      </w:r>
      <m:oMath>
        <m:sSup>
          <m:sSupPr>
            <m:ctrlPr>
              <w:rPr>
                <w:rFonts w:ascii="Cambria Math" w:hAnsi="Cambria Math"/>
                <w:i/>
                <w:sz w:val="24"/>
                <w:szCs w:val="24"/>
                <w:lang w:eastAsia="zh-CN"/>
              </w:rPr>
            </m:ctrlPr>
          </m:sSupPr>
          <m:e>
            <m:r>
              <w:rPr>
                <w:rFonts w:ascii="Cambria Math" w:hAnsi="Cambria Math"/>
                <w:sz w:val="24"/>
                <w:szCs w:val="24"/>
                <w:lang w:eastAsia="zh-CN"/>
              </w:rPr>
              <m:t>10</m:t>
            </m:r>
          </m:e>
          <m:sup>
            <m:r>
              <w:rPr>
                <w:rFonts w:ascii="Cambria Math" w:hAnsi="Cambria Math"/>
                <w:sz w:val="24"/>
                <w:szCs w:val="24"/>
                <w:lang w:eastAsia="zh-CN"/>
              </w:rPr>
              <m:t>6</m:t>
            </m:r>
          </m:sup>
        </m:sSup>
      </m:oMath>
      <w:r w:rsidR="00D63254" w:rsidRPr="0040636C">
        <w:rPr>
          <w:rFonts w:ascii="3DS V2" w:hAnsi="3DS V2"/>
          <w:sz w:val="24"/>
          <w:szCs w:val="24"/>
          <w:lang w:eastAsia="zh-CN"/>
        </w:rPr>
        <w:t xml:space="preserve"> </w:t>
      </w:r>
      <w:r w:rsidR="00B0720D" w:rsidRPr="00153CE4">
        <w:rPr>
          <w:rFonts w:ascii="3DS V2" w:hAnsi="3DS V2"/>
          <w:sz w:val="24"/>
          <w:szCs w:val="24"/>
          <w:lang w:eastAsia="zh-CN"/>
        </w:rPr>
        <w:t>calculs</w:t>
      </w:r>
      <w:r w:rsidR="00B0720D" w:rsidRPr="0040636C">
        <w:rPr>
          <w:rFonts w:ascii="3DS V2" w:hAnsi="3DS V2"/>
          <w:sz w:val="24"/>
          <w:szCs w:val="24"/>
          <w:lang w:eastAsia="zh-CN"/>
        </w:rPr>
        <w:t xml:space="preserve"> </w:t>
      </w:r>
      <w:r w:rsidR="00B57CDB">
        <w:rPr>
          <w:rFonts w:ascii="3DS V2" w:hAnsi="3DS V2"/>
          <w:sz w:val="24"/>
          <w:szCs w:val="24"/>
          <w:lang w:eastAsia="zh-CN"/>
        </w:rPr>
        <w:t xml:space="preserve">chaque </w:t>
      </w:r>
      <w:r w:rsidR="00D63254" w:rsidRPr="00153CE4">
        <w:rPr>
          <w:rFonts w:ascii="3DS V2" w:hAnsi="3DS V2"/>
          <w:sz w:val="24"/>
          <w:szCs w:val="24"/>
          <w:lang w:eastAsia="zh-CN"/>
        </w:rPr>
        <w:t xml:space="preserve">seconde, </w:t>
      </w:r>
      <w:r w:rsidR="00B0720D" w:rsidRPr="00153CE4">
        <w:rPr>
          <w:rFonts w:ascii="3DS V2" w:hAnsi="3DS V2"/>
          <w:sz w:val="24"/>
          <w:szCs w:val="24"/>
          <w:lang w:eastAsia="zh-CN"/>
        </w:rPr>
        <w:t xml:space="preserve">cette opération </w:t>
      </w:r>
      <w:r w:rsidR="00144BA7" w:rsidRPr="00153CE4">
        <w:rPr>
          <w:rFonts w:ascii="3DS V2" w:hAnsi="3DS V2"/>
          <w:sz w:val="24"/>
          <w:szCs w:val="24"/>
          <w:lang w:eastAsia="zh-CN"/>
        </w:rPr>
        <w:t xml:space="preserve">d’allocation automatique </w:t>
      </w:r>
      <w:proofErr w:type="spellStart"/>
      <w:r w:rsidR="00591EF2">
        <w:rPr>
          <w:rFonts w:ascii="3DS V2" w:hAnsi="3DS V2"/>
          <w:sz w:val="24"/>
          <w:szCs w:val="24"/>
          <w:lang w:eastAsia="zh-CN"/>
        </w:rPr>
        <w:t>prendera</w:t>
      </w:r>
      <w:proofErr w:type="spellEnd"/>
      <w:r w:rsidR="00B0720D">
        <w:rPr>
          <w:rFonts w:ascii="3DS V2" w:hAnsi="3DS V2"/>
          <w:sz w:val="24"/>
          <w:szCs w:val="24"/>
          <w:lang w:eastAsia="zh-CN"/>
        </w:rPr>
        <w:t xml:space="preserve"> </w:t>
      </w:r>
      <w:r w:rsidR="00B0720D" w:rsidRPr="00144BA7">
        <w:rPr>
          <w:rFonts w:ascii="3DS V2" w:hAnsi="3DS V2"/>
          <w:b/>
          <w:bCs/>
          <w:sz w:val="24"/>
          <w:szCs w:val="24"/>
          <w:lang w:eastAsia="zh-CN"/>
        </w:rPr>
        <w:t>116 ans</w:t>
      </w:r>
      <w:r w:rsidR="00B0720D">
        <w:rPr>
          <w:rFonts w:ascii="3DS V2" w:hAnsi="3DS V2"/>
          <w:sz w:val="24"/>
          <w:szCs w:val="24"/>
          <w:lang w:eastAsia="zh-CN"/>
        </w:rPr>
        <w:t>.</w:t>
      </w:r>
    </w:p>
    <w:p w14:paraId="2D46E37C" w14:textId="6D0D482C" w:rsidR="00F0600E" w:rsidRDefault="00707A99" w:rsidP="007D290B">
      <w:pPr>
        <w:spacing w:line="240" w:lineRule="auto"/>
        <w:rPr>
          <w:rFonts w:ascii="3DS V2" w:hAnsi="3DS V2"/>
          <w:sz w:val="24"/>
          <w:szCs w:val="24"/>
          <w:lang w:eastAsia="zh-CN"/>
        </w:rPr>
      </w:pPr>
      <w:r>
        <w:rPr>
          <w:rFonts w:ascii="3DS V2" w:hAnsi="3DS V2"/>
          <w:sz w:val="24"/>
          <w:szCs w:val="24"/>
          <w:lang w:eastAsia="zh-CN"/>
        </w:rPr>
        <w:t>Un autre problème est le nombre de solution propos</w:t>
      </w:r>
      <w:r w:rsidR="007638C4">
        <w:rPr>
          <w:rFonts w:ascii="3DS V2" w:hAnsi="3DS V2"/>
          <w:sz w:val="24"/>
          <w:szCs w:val="24"/>
          <w:lang w:eastAsia="zh-CN"/>
        </w:rPr>
        <w:t>é</w:t>
      </w:r>
      <w:r w:rsidR="00D37EE9">
        <w:rPr>
          <w:rFonts w:ascii="3DS V2" w:hAnsi="3DS V2"/>
          <w:sz w:val="24"/>
          <w:szCs w:val="24"/>
          <w:lang w:eastAsia="zh-CN"/>
        </w:rPr>
        <w:t>es</w:t>
      </w:r>
      <w:r>
        <w:rPr>
          <w:rFonts w:ascii="3DS V2" w:hAnsi="3DS V2"/>
          <w:sz w:val="24"/>
          <w:szCs w:val="24"/>
          <w:lang w:eastAsia="zh-CN"/>
        </w:rPr>
        <w:t xml:space="preserve">. </w:t>
      </w:r>
      <w:r w:rsidR="000367C3">
        <w:rPr>
          <w:rFonts w:ascii="3DS V2" w:hAnsi="3DS V2"/>
          <w:sz w:val="24"/>
          <w:szCs w:val="24"/>
          <w:lang w:eastAsia="zh-CN"/>
        </w:rPr>
        <w:t xml:space="preserve">Voici </w:t>
      </w:r>
      <w:r w:rsidR="00F60A63" w:rsidRPr="00F60A63">
        <w:rPr>
          <w:rFonts w:ascii="3DS V2" w:hAnsi="3DS V2"/>
          <w:sz w:val="24"/>
          <w:szCs w:val="24"/>
          <w:lang w:eastAsia="zh-CN"/>
        </w:rPr>
        <w:t>une petite expérience pour estimer le nombre de solutions</w:t>
      </w:r>
      <w:r w:rsidR="00CB52A7">
        <w:rPr>
          <w:rFonts w:ascii="3DS V2" w:hAnsi="3DS V2"/>
          <w:sz w:val="24"/>
          <w:szCs w:val="24"/>
          <w:lang w:eastAsia="zh-CN"/>
        </w:rPr>
        <w:t xml:space="preserve"> valides pour un certain nombre de fils au total</w:t>
      </w:r>
      <w:r w:rsidR="00F60A63" w:rsidRPr="00F60A63">
        <w:rPr>
          <w:rFonts w:ascii="3DS V2" w:hAnsi="3DS V2"/>
          <w:sz w:val="24"/>
          <w:szCs w:val="24"/>
          <w:lang w:eastAsia="zh-CN"/>
        </w:rPr>
        <w:t>.</w:t>
      </w:r>
      <w:r w:rsidR="00222958">
        <w:rPr>
          <w:rFonts w:ascii="3DS V2" w:hAnsi="3DS V2"/>
          <w:sz w:val="24"/>
          <w:szCs w:val="24"/>
          <w:lang w:eastAsia="zh-CN"/>
        </w:rPr>
        <w:t xml:space="preserve"> </w:t>
      </w:r>
    </w:p>
    <w:p w14:paraId="45845AEB" w14:textId="2C41C3F8" w:rsidR="00707A99" w:rsidRDefault="005454CE" w:rsidP="007D290B">
      <w:pPr>
        <w:spacing w:line="240" w:lineRule="auto"/>
        <w:rPr>
          <w:rFonts w:ascii="3DS V2" w:hAnsi="3DS V2"/>
          <w:sz w:val="24"/>
          <w:szCs w:val="24"/>
          <w:lang w:eastAsia="zh-CN"/>
        </w:rPr>
      </w:pPr>
      <w:r>
        <w:rPr>
          <w:rFonts w:ascii="3DS V2" w:hAnsi="3DS V2"/>
          <w:sz w:val="24"/>
          <w:szCs w:val="24"/>
          <w:lang w:eastAsia="zh-CN"/>
        </w:rPr>
        <w:t>Ce</w:t>
      </w:r>
      <w:r w:rsidR="00222958">
        <w:rPr>
          <w:rFonts w:ascii="3DS V2" w:hAnsi="3DS V2"/>
          <w:sz w:val="24"/>
          <w:szCs w:val="24"/>
          <w:lang w:eastAsia="zh-CN"/>
        </w:rPr>
        <w:t xml:space="preserve"> tableau montre le nombre de solutions </w:t>
      </w:r>
      <w:r w:rsidR="005862C6">
        <w:rPr>
          <w:rFonts w:ascii="3DS V2" w:hAnsi="3DS V2"/>
          <w:sz w:val="24"/>
          <w:szCs w:val="24"/>
          <w:lang w:eastAsia="zh-CN"/>
        </w:rPr>
        <w:t>valides</w:t>
      </w:r>
      <w:r w:rsidR="00222958">
        <w:rPr>
          <w:rFonts w:ascii="3DS V2" w:hAnsi="3DS V2"/>
          <w:sz w:val="24"/>
          <w:szCs w:val="24"/>
          <w:lang w:eastAsia="zh-CN"/>
        </w:rPr>
        <w:t xml:space="preserve"> sur le </w:t>
      </w:r>
      <w:proofErr w:type="spellStart"/>
      <w:r w:rsidR="00222958">
        <w:rPr>
          <w:rFonts w:ascii="3DS V2" w:hAnsi="3DS V2"/>
          <w:sz w:val="24"/>
          <w:szCs w:val="24"/>
          <w:lang w:eastAsia="zh-CN"/>
        </w:rPr>
        <w:t>connector</w:t>
      </w:r>
      <w:proofErr w:type="spellEnd"/>
      <w:r w:rsidR="00222958">
        <w:rPr>
          <w:rFonts w:ascii="3DS V2" w:hAnsi="3DS V2"/>
          <w:sz w:val="24"/>
          <w:szCs w:val="24"/>
          <w:lang w:eastAsia="zh-CN"/>
        </w:rPr>
        <w:t xml:space="preserve"> 39 pin «EN354503 » : </w:t>
      </w:r>
    </w:p>
    <w:p w14:paraId="492484B1" w14:textId="77777777" w:rsidR="00222958" w:rsidRDefault="00222958" w:rsidP="00222958">
      <w:pPr>
        <w:keepNext/>
      </w:pPr>
      <w:r w:rsidRPr="00222958">
        <w:rPr>
          <w:rFonts w:ascii="3DS V2" w:hAnsi="3DS V2"/>
          <w:noProof/>
          <w:sz w:val="24"/>
          <w:szCs w:val="24"/>
          <w:lang w:eastAsia="zh-CN"/>
        </w:rPr>
        <w:drawing>
          <wp:inline distT="0" distB="0" distL="0" distR="0" wp14:anchorId="040509CF" wp14:editId="3F9D0F18">
            <wp:extent cx="5731510" cy="608965"/>
            <wp:effectExtent l="0" t="0" r="254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608965"/>
                    </a:xfrm>
                    <a:prstGeom prst="rect">
                      <a:avLst/>
                    </a:prstGeom>
                  </pic:spPr>
                </pic:pic>
              </a:graphicData>
            </a:graphic>
          </wp:inline>
        </w:drawing>
      </w:r>
    </w:p>
    <w:p w14:paraId="6ADBCDD4" w14:textId="3577EF55" w:rsidR="00222958" w:rsidRDefault="00222958" w:rsidP="00222958">
      <w:pPr>
        <w:pStyle w:val="Lgende"/>
        <w:jc w:val="center"/>
        <w:rPr>
          <w:rFonts w:ascii="3DS V2" w:hAnsi="3DS V2"/>
          <w:sz w:val="24"/>
          <w:szCs w:val="24"/>
          <w:lang w:eastAsia="zh-CN"/>
        </w:rPr>
      </w:pPr>
      <w:r>
        <w:t xml:space="preserve">Figure </w:t>
      </w:r>
      <w:r w:rsidR="00675F3D">
        <w:fldChar w:fldCharType="begin"/>
      </w:r>
      <w:r w:rsidR="00675F3D">
        <w:instrText xml:space="preserve"> SEQ Figure \* ARABIC </w:instrText>
      </w:r>
      <w:r w:rsidR="00675F3D">
        <w:fldChar w:fldCharType="separate"/>
      </w:r>
      <w:r w:rsidR="004D4217">
        <w:rPr>
          <w:noProof/>
        </w:rPr>
        <w:t>19</w:t>
      </w:r>
      <w:r w:rsidR="00675F3D">
        <w:rPr>
          <w:noProof/>
        </w:rPr>
        <w:fldChar w:fldCharType="end"/>
      </w:r>
      <w:r>
        <w:t xml:space="preserve"> : Partie taille 22 de </w:t>
      </w:r>
      <w:proofErr w:type="spellStart"/>
      <w:r>
        <w:t>Connector</w:t>
      </w:r>
      <w:proofErr w:type="spellEnd"/>
      <w:r>
        <w:t xml:space="preserve"> "EN354503", 39 Pin 22 + 10 Pin 16</w:t>
      </w:r>
    </w:p>
    <w:tbl>
      <w:tblPr>
        <w:tblStyle w:val="Grilledutableau"/>
        <w:tblW w:w="6374" w:type="dxa"/>
        <w:jc w:val="center"/>
        <w:tblLook w:val="04A0" w:firstRow="1" w:lastRow="0" w:firstColumn="1" w:lastColumn="0" w:noHBand="0" w:noVBand="1"/>
      </w:tblPr>
      <w:tblGrid>
        <w:gridCol w:w="2972"/>
        <w:gridCol w:w="3402"/>
      </w:tblGrid>
      <w:tr w:rsidR="00474FB4" w14:paraId="341AECF6" w14:textId="105F99F9" w:rsidTr="00474FB4">
        <w:trPr>
          <w:jc w:val="center"/>
        </w:trPr>
        <w:tc>
          <w:tcPr>
            <w:tcW w:w="2972" w:type="dxa"/>
          </w:tcPr>
          <w:p w14:paraId="01CC3FB7" w14:textId="629D27A7" w:rsidR="00474FB4" w:rsidRDefault="00474FB4" w:rsidP="00226F4A">
            <w:pPr>
              <w:rPr>
                <w:rFonts w:ascii="3DS V2" w:hAnsi="3DS V2"/>
                <w:sz w:val="24"/>
                <w:szCs w:val="24"/>
                <w:lang w:eastAsia="zh-CN"/>
              </w:rPr>
            </w:pPr>
            <w:r>
              <w:rPr>
                <w:rFonts w:ascii="3DS V2" w:hAnsi="3DS V2"/>
                <w:sz w:val="24"/>
                <w:szCs w:val="24"/>
                <w:lang w:eastAsia="zh-CN"/>
              </w:rPr>
              <w:t>Profondeur de recherche</w:t>
            </w:r>
          </w:p>
        </w:tc>
        <w:tc>
          <w:tcPr>
            <w:tcW w:w="3402" w:type="dxa"/>
          </w:tcPr>
          <w:p w14:paraId="7ED7B3D5" w14:textId="0F3A53E7" w:rsidR="00474FB4" w:rsidRDefault="00474FB4" w:rsidP="00226F4A">
            <w:pPr>
              <w:rPr>
                <w:rFonts w:ascii="3DS V2" w:hAnsi="3DS V2"/>
                <w:sz w:val="24"/>
                <w:szCs w:val="24"/>
                <w:lang w:eastAsia="zh-CN"/>
              </w:rPr>
            </w:pPr>
            <w:r>
              <w:rPr>
                <w:rFonts w:ascii="3DS V2" w:hAnsi="3DS V2"/>
                <w:sz w:val="24"/>
                <w:szCs w:val="24"/>
                <w:lang w:eastAsia="zh-CN"/>
              </w:rPr>
              <w:t xml:space="preserve">Nb. </w:t>
            </w:r>
            <w:proofErr w:type="gramStart"/>
            <w:r>
              <w:rPr>
                <w:rFonts w:ascii="3DS V2" w:hAnsi="3DS V2"/>
                <w:sz w:val="24"/>
                <w:szCs w:val="24"/>
                <w:lang w:eastAsia="zh-CN"/>
              </w:rPr>
              <w:t>de</w:t>
            </w:r>
            <w:proofErr w:type="gramEnd"/>
            <w:r>
              <w:rPr>
                <w:rFonts w:ascii="3DS V2" w:hAnsi="3DS V2"/>
                <w:sz w:val="24"/>
                <w:szCs w:val="24"/>
                <w:lang w:eastAsia="zh-CN"/>
              </w:rPr>
              <w:t xml:space="preserve"> solution </w:t>
            </w:r>
            <w:r w:rsidR="00D66452">
              <w:rPr>
                <w:rFonts w:ascii="3DS V2" w:hAnsi="3DS V2"/>
                <w:sz w:val="24"/>
                <w:szCs w:val="24"/>
                <w:lang w:eastAsia="zh-CN"/>
              </w:rPr>
              <w:t>valide</w:t>
            </w:r>
          </w:p>
        </w:tc>
      </w:tr>
      <w:tr w:rsidR="00474FB4" w14:paraId="5DABE14D" w14:textId="7D172E69" w:rsidTr="00474FB4">
        <w:trPr>
          <w:jc w:val="center"/>
        </w:trPr>
        <w:tc>
          <w:tcPr>
            <w:tcW w:w="2972" w:type="dxa"/>
          </w:tcPr>
          <w:p w14:paraId="2178EB9B" w14:textId="4A0FC855" w:rsidR="00474FB4" w:rsidRDefault="00474FB4" w:rsidP="00B87D83">
            <w:pPr>
              <w:jc w:val="center"/>
              <w:rPr>
                <w:rFonts w:ascii="3DS V2" w:hAnsi="3DS V2"/>
                <w:sz w:val="24"/>
                <w:szCs w:val="24"/>
                <w:lang w:eastAsia="zh-CN"/>
              </w:rPr>
            </w:pPr>
            <w:r>
              <w:rPr>
                <w:rFonts w:ascii="3DS V2" w:hAnsi="3DS V2"/>
                <w:sz w:val="24"/>
                <w:szCs w:val="24"/>
                <w:lang w:eastAsia="zh-CN"/>
              </w:rPr>
              <w:t>2</w:t>
            </w:r>
          </w:p>
        </w:tc>
        <w:tc>
          <w:tcPr>
            <w:tcW w:w="3402" w:type="dxa"/>
          </w:tcPr>
          <w:p w14:paraId="3B9EFF10" w14:textId="13B4FDCA" w:rsidR="00474FB4" w:rsidRDefault="00474FB4" w:rsidP="00474FB4">
            <w:pPr>
              <w:jc w:val="center"/>
              <w:rPr>
                <w:rFonts w:ascii="3DS V2" w:hAnsi="3DS V2"/>
                <w:sz w:val="24"/>
                <w:szCs w:val="24"/>
                <w:lang w:eastAsia="zh-CN"/>
              </w:rPr>
            </w:pPr>
            <w:r>
              <w:rPr>
                <w:rFonts w:ascii="3DS V2" w:hAnsi="3DS V2"/>
                <w:sz w:val="24"/>
                <w:szCs w:val="24"/>
                <w:lang w:eastAsia="zh-CN"/>
              </w:rPr>
              <w:t>75</w:t>
            </w:r>
          </w:p>
        </w:tc>
      </w:tr>
      <w:tr w:rsidR="00474FB4" w14:paraId="5BE27D36" w14:textId="5BE9B11E" w:rsidTr="00474FB4">
        <w:trPr>
          <w:jc w:val="center"/>
        </w:trPr>
        <w:tc>
          <w:tcPr>
            <w:tcW w:w="2972" w:type="dxa"/>
          </w:tcPr>
          <w:p w14:paraId="2ED58CB1" w14:textId="5A8547A2" w:rsidR="00474FB4" w:rsidRDefault="00474FB4" w:rsidP="00B87D83">
            <w:pPr>
              <w:jc w:val="center"/>
              <w:rPr>
                <w:rFonts w:ascii="3DS V2" w:hAnsi="3DS V2"/>
                <w:sz w:val="24"/>
                <w:szCs w:val="24"/>
                <w:lang w:eastAsia="zh-CN"/>
              </w:rPr>
            </w:pPr>
            <w:r>
              <w:rPr>
                <w:rFonts w:ascii="3DS V2" w:hAnsi="3DS V2"/>
                <w:sz w:val="24"/>
                <w:szCs w:val="24"/>
                <w:lang w:eastAsia="zh-CN"/>
              </w:rPr>
              <w:t>4</w:t>
            </w:r>
          </w:p>
        </w:tc>
        <w:tc>
          <w:tcPr>
            <w:tcW w:w="3402" w:type="dxa"/>
          </w:tcPr>
          <w:p w14:paraId="64C45AF6" w14:textId="6D26EAAE" w:rsidR="00474FB4" w:rsidRDefault="00474FB4" w:rsidP="00474FB4">
            <w:pPr>
              <w:jc w:val="center"/>
              <w:rPr>
                <w:rFonts w:ascii="3DS V2" w:hAnsi="3DS V2"/>
                <w:sz w:val="24"/>
                <w:szCs w:val="24"/>
                <w:lang w:eastAsia="zh-CN"/>
              </w:rPr>
            </w:pPr>
            <w:r>
              <w:rPr>
                <w:rFonts w:ascii="3DS V2" w:hAnsi="3DS V2"/>
                <w:sz w:val="24"/>
                <w:szCs w:val="24"/>
                <w:lang w:eastAsia="zh-CN"/>
              </w:rPr>
              <w:t>5 114</w:t>
            </w:r>
          </w:p>
        </w:tc>
      </w:tr>
      <w:tr w:rsidR="00474FB4" w14:paraId="271157C7" w14:textId="446A1870" w:rsidTr="00474FB4">
        <w:trPr>
          <w:jc w:val="center"/>
        </w:trPr>
        <w:tc>
          <w:tcPr>
            <w:tcW w:w="2972" w:type="dxa"/>
          </w:tcPr>
          <w:p w14:paraId="3295C387" w14:textId="4619FB20" w:rsidR="00474FB4" w:rsidRDefault="00474FB4" w:rsidP="00B87D83">
            <w:pPr>
              <w:jc w:val="center"/>
              <w:rPr>
                <w:rFonts w:ascii="3DS V2" w:hAnsi="3DS V2"/>
                <w:sz w:val="24"/>
                <w:szCs w:val="24"/>
                <w:lang w:eastAsia="zh-CN"/>
              </w:rPr>
            </w:pPr>
            <w:r>
              <w:rPr>
                <w:rFonts w:ascii="3DS V2" w:hAnsi="3DS V2"/>
                <w:sz w:val="24"/>
                <w:szCs w:val="24"/>
                <w:lang w:eastAsia="zh-CN"/>
              </w:rPr>
              <w:t>6</w:t>
            </w:r>
          </w:p>
        </w:tc>
        <w:tc>
          <w:tcPr>
            <w:tcW w:w="3402" w:type="dxa"/>
          </w:tcPr>
          <w:p w14:paraId="2D40B94C" w14:textId="09060A67" w:rsidR="00474FB4" w:rsidRDefault="00474FB4" w:rsidP="00474FB4">
            <w:pPr>
              <w:jc w:val="center"/>
              <w:rPr>
                <w:rFonts w:ascii="3DS V2" w:hAnsi="3DS V2"/>
                <w:sz w:val="24"/>
                <w:szCs w:val="24"/>
                <w:lang w:eastAsia="zh-CN"/>
              </w:rPr>
            </w:pPr>
            <w:r>
              <w:rPr>
                <w:rFonts w:ascii="3DS V2" w:hAnsi="3DS V2"/>
                <w:sz w:val="24"/>
                <w:szCs w:val="24"/>
                <w:lang w:eastAsia="zh-CN"/>
              </w:rPr>
              <w:t>314 970</w:t>
            </w:r>
          </w:p>
        </w:tc>
      </w:tr>
      <w:tr w:rsidR="00474FB4" w14:paraId="1C202596" w14:textId="4B779B6D" w:rsidTr="00474FB4">
        <w:trPr>
          <w:jc w:val="center"/>
        </w:trPr>
        <w:tc>
          <w:tcPr>
            <w:tcW w:w="2972" w:type="dxa"/>
          </w:tcPr>
          <w:p w14:paraId="229BA717" w14:textId="6DC3DC54" w:rsidR="00474FB4" w:rsidRPr="00F60A63" w:rsidRDefault="00474FB4" w:rsidP="00B87D83">
            <w:pPr>
              <w:jc w:val="center"/>
              <w:rPr>
                <w:rFonts w:ascii="3DS V2" w:hAnsi="3DS V2"/>
                <w:sz w:val="24"/>
                <w:szCs w:val="24"/>
                <w:lang w:eastAsia="zh-CN"/>
              </w:rPr>
            </w:pPr>
            <w:r>
              <w:rPr>
                <w:rFonts w:ascii="3DS V2" w:hAnsi="3DS V2"/>
                <w:sz w:val="24"/>
                <w:szCs w:val="24"/>
                <w:lang w:eastAsia="zh-CN"/>
              </w:rPr>
              <w:t>8</w:t>
            </w:r>
          </w:p>
        </w:tc>
        <w:tc>
          <w:tcPr>
            <w:tcW w:w="3402" w:type="dxa"/>
          </w:tcPr>
          <w:p w14:paraId="0E6036BA" w14:textId="311AD33F" w:rsidR="00474FB4" w:rsidRDefault="00474FB4" w:rsidP="00474FB4">
            <w:pPr>
              <w:jc w:val="center"/>
              <w:rPr>
                <w:rFonts w:ascii="3DS V2" w:hAnsi="3DS V2"/>
                <w:sz w:val="24"/>
                <w:szCs w:val="24"/>
                <w:lang w:eastAsia="zh-CN"/>
              </w:rPr>
            </w:pPr>
            <w:r w:rsidRPr="00F60A63">
              <w:rPr>
                <w:rFonts w:ascii="3DS V2" w:hAnsi="3DS V2"/>
                <w:sz w:val="24"/>
                <w:szCs w:val="24"/>
                <w:lang w:eastAsia="zh-CN"/>
              </w:rPr>
              <w:t>17</w:t>
            </w:r>
            <w:r>
              <w:rPr>
                <w:rFonts w:ascii="3DS V2" w:hAnsi="3DS V2"/>
                <w:sz w:val="24"/>
                <w:szCs w:val="24"/>
                <w:lang w:eastAsia="zh-CN"/>
              </w:rPr>
              <w:t xml:space="preserve"> </w:t>
            </w:r>
            <w:r w:rsidRPr="00F60A63">
              <w:rPr>
                <w:rFonts w:ascii="3DS V2" w:hAnsi="3DS V2"/>
                <w:sz w:val="24"/>
                <w:szCs w:val="24"/>
                <w:lang w:eastAsia="zh-CN"/>
              </w:rPr>
              <w:t>394</w:t>
            </w:r>
            <w:r>
              <w:rPr>
                <w:rFonts w:ascii="3DS V2" w:hAnsi="3DS V2"/>
                <w:sz w:val="24"/>
                <w:szCs w:val="24"/>
                <w:lang w:eastAsia="zh-CN"/>
              </w:rPr>
              <w:t xml:space="preserve"> </w:t>
            </w:r>
            <w:r w:rsidRPr="00F60A63">
              <w:rPr>
                <w:rFonts w:ascii="3DS V2" w:hAnsi="3DS V2"/>
                <w:sz w:val="24"/>
                <w:szCs w:val="24"/>
                <w:lang w:eastAsia="zh-CN"/>
              </w:rPr>
              <w:t>840</w:t>
            </w:r>
          </w:p>
        </w:tc>
      </w:tr>
    </w:tbl>
    <w:p w14:paraId="2498E1B2" w14:textId="77777777" w:rsidR="00F60A63" w:rsidRDefault="00F60A63" w:rsidP="00226F4A">
      <w:pPr>
        <w:rPr>
          <w:rFonts w:ascii="3DS V2" w:hAnsi="3DS V2"/>
          <w:sz w:val="24"/>
          <w:szCs w:val="24"/>
          <w:lang w:eastAsia="zh-CN"/>
        </w:rPr>
      </w:pPr>
    </w:p>
    <w:p w14:paraId="75C3DF83" w14:textId="3E7BB47D" w:rsidR="00AE2730" w:rsidRDefault="00F60A63" w:rsidP="007D290B">
      <w:pPr>
        <w:spacing w:line="240" w:lineRule="auto"/>
        <w:rPr>
          <w:rFonts w:ascii="3DS V2" w:hAnsi="3DS V2"/>
          <w:sz w:val="24"/>
          <w:szCs w:val="24"/>
          <w:lang w:eastAsia="zh-CN"/>
        </w:rPr>
      </w:pPr>
      <w:r w:rsidRPr="00F60A63">
        <w:rPr>
          <w:rFonts w:ascii="3DS V2" w:hAnsi="3DS V2"/>
          <w:sz w:val="24"/>
          <w:szCs w:val="24"/>
          <w:lang w:eastAsia="zh-CN"/>
        </w:rPr>
        <w:t xml:space="preserve">Lorsque </w:t>
      </w:r>
      <w:r>
        <w:rPr>
          <w:rFonts w:ascii="3DS V2" w:hAnsi="3DS V2"/>
          <w:sz w:val="24"/>
          <w:szCs w:val="24"/>
          <w:lang w:eastAsia="zh-CN"/>
        </w:rPr>
        <w:t xml:space="preserve">le calcul </w:t>
      </w:r>
      <w:r w:rsidR="00C8692B">
        <w:rPr>
          <w:rFonts w:ascii="3DS V2" w:hAnsi="3DS V2"/>
          <w:sz w:val="24"/>
          <w:szCs w:val="24"/>
          <w:lang w:eastAsia="zh-CN"/>
        </w:rPr>
        <w:t>de profondeur = 10</w:t>
      </w:r>
      <w:r w:rsidRPr="00F60A63">
        <w:rPr>
          <w:rFonts w:ascii="3DS V2" w:hAnsi="3DS V2"/>
          <w:sz w:val="24"/>
          <w:szCs w:val="24"/>
          <w:lang w:eastAsia="zh-CN"/>
        </w:rPr>
        <w:t xml:space="preserve">, </w:t>
      </w:r>
      <w:r w:rsidR="009A3B68">
        <w:rPr>
          <w:rFonts w:ascii="3DS V2" w:hAnsi="3DS V2"/>
          <w:sz w:val="24"/>
          <w:szCs w:val="24"/>
          <w:lang w:eastAsia="zh-CN"/>
        </w:rPr>
        <w:t xml:space="preserve">La </w:t>
      </w:r>
      <w:r w:rsidR="006D3E22">
        <w:rPr>
          <w:rFonts w:ascii="3DS V2" w:hAnsi="3DS V2"/>
          <w:sz w:val="24"/>
          <w:szCs w:val="24"/>
          <w:lang w:eastAsia="zh-CN"/>
        </w:rPr>
        <w:t xml:space="preserve">mémoire </w:t>
      </w:r>
      <w:r w:rsidR="009A3B68">
        <w:rPr>
          <w:rFonts w:ascii="3DS V2" w:hAnsi="3DS V2"/>
          <w:sz w:val="24"/>
          <w:szCs w:val="24"/>
          <w:lang w:eastAsia="zh-CN"/>
        </w:rPr>
        <w:t xml:space="preserve">utilisée par l’algorithme </w:t>
      </w:r>
      <w:r w:rsidR="006D3E22">
        <w:rPr>
          <w:rFonts w:ascii="3DS V2" w:hAnsi="3DS V2"/>
          <w:sz w:val="24"/>
          <w:szCs w:val="24"/>
          <w:lang w:eastAsia="zh-CN"/>
        </w:rPr>
        <w:t xml:space="preserve">dépasse </w:t>
      </w:r>
      <w:r w:rsidR="00356252" w:rsidRPr="00F60A63">
        <w:rPr>
          <w:rFonts w:ascii="3DS V2" w:hAnsi="3DS V2"/>
          <w:sz w:val="24"/>
          <w:szCs w:val="24"/>
          <w:lang w:eastAsia="zh-CN"/>
        </w:rPr>
        <w:t>32</w:t>
      </w:r>
      <w:r w:rsidR="00356252">
        <w:rPr>
          <w:rFonts w:ascii="3DS V2" w:hAnsi="3DS V2"/>
          <w:sz w:val="24"/>
          <w:szCs w:val="24"/>
          <w:lang w:eastAsia="zh-CN"/>
        </w:rPr>
        <w:t xml:space="preserve"> Go</w:t>
      </w:r>
      <w:r>
        <w:rPr>
          <w:rFonts w:ascii="3DS V2" w:hAnsi="3DS V2"/>
          <w:sz w:val="24"/>
          <w:szCs w:val="24"/>
          <w:lang w:eastAsia="zh-CN"/>
        </w:rPr>
        <w:t>.</w:t>
      </w:r>
      <w:r w:rsidR="00AE2730">
        <w:rPr>
          <w:rFonts w:ascii="3DS V2" w:hAnsi="3DS V2"/>
          <w:sz w:val="24"/>
          <w:szCs w:val="24"/>
          <w:lang w:eastAsia="zh-CN"/>
        </w:rPr>
        <w:t xml:space="preserve"> </w:t>
      </w:r>
      <w:r w:rsidR="00251FE0">
        <w:rPr>
          <w:rFonts w:ascii="3DS V2" w:hAnsi="3DS V2"/>
          <w:sz w:val="24"/>
          <w:szCs w:val="24"/>
          <w:lang w:eastAsia="zh-CN"/>
        </w:rPr>
        <w:t>On ne peut donc pas avoir le résultat exact</w:t>
      </w:r>
      <w:r w:rsidR="00AC5CA0">
        <w:rPr>
          <w:rFonts w:ascii="3DS V2" w:hAnsi="3DS V2"/>
          <w:sz w:val="24"/>
          <w:szCs w:val="24"/>
          <w:lang w:eastAsia="zh-CN"/>
        </w:rPr>
        <w:t xml:space="preserve">. Mathématiquement, </w:t>
      </w:r>
      <w:r w:rsidR="009D63F8">
        <w:rPr>
          <w:rFonts w:ascii="3DS V2" w:hAnsi="3DS V2"/>
          <w:sz w:val="24"/>
          <w:szCs w:val="24"/>
          <w:lang w:eastAsia="zh-CN"/>
        </w:rPr>
        <w:t>le</w:t>
      </w:r>
      <w:r w:rsidR="00110032">
        <w:rPr>
          <w:rFonts w:ascii="3DS V2" w:hAnsi="3DS V2"/>
          <w:sz w:val="24"/>
          <w:szCs w:val="24"/>
          <w:lang w:eastAsia="zh-CN"/>
        </w:rPr>
        <w:t xml:space="preserve"> nombre de</w:t>
      </w:r>
      <w:r w:rsidR="009D63F8">
        <w:rPr>
          <w:rFonts w:ascii="3DS V2" w:hAnsi="3DS V2"/>
          <w:sz w:val="24"/>
          <w:szCs w:val="24"/>
          <w:lang w:eastAsia="zh-CN"/>
        </w:rPr>
        <w:t xml:space="preserve"> résultat </w:t>
      </w:r>
      <w:r w:rsidR="00AC5CA0">
        <w:rPr>
          <w:rFonts w:ascii="3DS V2" w:hAnsi="3DS V2"/>
          <w:sz w:val="24"/>
          <w:szCs w:val="24"/>
          <w:lang w:eastAsia="zh-CN"/>
        </w:rPr>
        <w:t xml:space="preserve">dans </w:t>
      </w:r>
      <w:r w:rsidR="00405178">
        <w:rPr>
          <w:rFonts w:ascii="3DS V2" w:hAnsi="3DS V2"/>
          <w:sz w:val="24"/>
          <w:szCs w:val="24"/>
          <w:lang w:eastAsia="zh-CN"/>
        </w:rPr>
        <w:t>ce cas est d’environ</w:t>
      </w:r>
      <w:r w:rsidR="009D63F8">
        <w:rPr>
          <w:rFonts w:ascii="3DS V2" w:hAnsi="3DS V2"/>
          <w:sz w:val="24"/>
          <w:szCs w:val="24"/>
          <w:lang w:eastAsia="zh-CN"/>
        </w:rPr>
        <w:t xml:space="preserve"> 850 000 000.</w:t>
      </w:r>
    </w:p>
    <w:p w14:paraId="3EC64337" w14:textId="1CBA703D" w:rsidR="003D35DB" w:rsidRDefault="00AE7E33" w:rsidP="007D290B">
      <w:pPr>
        <w:pStyle w:val="NormalWeb"/>
        <w:rPr>
          <w:rFonts w:ascii="3DS V2" w:hAnsi="3DS V2"/>
          <w:lang w:val="fr-FR"/>
        </w:rPr>
      </w:pPr>
      <w:r w:rsidRPr="00AE7E33">
        <w:rPr>
          <w:rFonts w:ascii="3DS V2" w:hAnsi="3DS V2"/>
          <w:lang w:val="fr-FR"/>
        </w:rPr>
        <w:t xml:space="preserve">D’après ces </w:t>
      </w:r>
      <w:r w:rsidR="00D06D40">
        <w:rPr>
          <w:rFonts w:ascii="3DS V2" w:hAnsi="3DS V2"/>
          <w:lang w:val="fr-FR"/>
        </w:rPr>
        <w:t xml:space="preserve">raisonnements et </w:t>
      </w:r>
      <w:r w:rsidRPr="00AE7E33">
        <w:rPr>
          <w:rFonts w:ascii="3DS V2" w:hAnsi="3DS V2"/>
          <w:lang w:val="fr-FR"/>
        </w:rPr>
        <w:t>démonstrations</w:t>
      </w:r>
      <w:r w:rsidR="00EC0C0F">
        <w:rPr>
          <w:rFonts w:ascii="3DS V2" w:hAnsi="3DS V2"/>
          <w:lang w:val="fr-FR"/>
        </w:rPr>
        <w:t>, b</w:t>
      </w:r>
      <w:r w:rsidR="00EC0C0F" w:rsidRPr="00A423F6">
        <w:rPr>
          <w:rFonts w:ascii="3DS V2" w:hAnsi="3DS V2"/>
          <w:lang w:val="fr-FR"/>
        </w:rPr>
        <w:t xml:space="preserve">ien que </w:t>
      </w:r>
      <w:proofErr w:type="spellStart"/>
      <w:r w:rsidR="00EC0C0F">
        <w:rPr>
          <w:rFonts w:ascii="3DS V2" w:hAnsi="3DS V2"/>
          <w:lang w:val="fr-FR"/>
        </w:rPr>
        <w:t>que</w:t>
      </w:r>
      <w:proofErr w:type="spellEnd"/>
      <w:r w:rsidR="00EC0C0F">
        <w:rPr>
          <w:rFonts w:ascii="3DS V2" w:hAnsi="3DS V2"/>
          <w:lang w:val="fr-FR"/>
        </w:rPr>
        <w:t xml:space="preserve"> cet algorithme</w:t>
      </w:r>
      <w:r w:rsidR="00EC0C0F" w:rsidRPr="00A423F6">
        <w:rPr>
          <w:rFonts w:ascii="3DS V2" w:hAnsi="3DS V2"/>
          <w:lang w:val="fr-FR"/>
        </w:rPr>
        <w:t xml:space="preserve"> permet</w:t>
      </w:r>
      <w:r w:rsidR="00EC0C0F">
        <w:rPr>
          <w:rFonts w:ascii="3DS V2" w:hAnsi="3DS V2"/>
          <w:lang w:val="fr-FR"/>
        </w:rPr>
        <w:t>te théoriquement</w:t>
      </w:r>
      <w:r w:rsidR="00EC0C0F" w:rsidRPr="00A423F6">
        <w:rPr>
          <w:rFonts w:ascii="3DS V2" w:hAnsi="3DS V2"/>
          <w:lang w:val="fr-FR"/>
        </w:rPr>
        <w:t xml:space="preserve"> de trouver toutes les solutions valides</w:t>
      </w:r>
      <w:r w:rsidRPr="00AE7E33">
        <w:rPr>
          <w:rFonts w:ascii="3DS V2" w:hAnsi="3DS V2"/>
          <w:lang w:val="fr-FR"/>
        </w:rPr>
        <w:t>, son coût en pratique est inacceptable d’un point de vue d’ingénierie</w:t>
      </w:r>
      <w:r w:rsidR="00EC0C0F">
        <w:rPr>
          <w:rFonts w:ascii="3DS V2" w:hAnsi="3DS V2"/>
          <w:lang w:val="fr-FR"/>
        </w:rPr>
        <w:t>. Cela</w:t>
      </w:r>
      <w:r w:rsidR="00C27E59" w:rsidRPr="00A423F6">
        <w:rPr>
          <w:rFonts w:ascii="3DS V2" w:hAnsi="3DS V2"/>
          <w:lang w:val="fr-FR"/>
        </w:rPr>
        <w:t xml:space="preserve"> rend son usage peu réaliste sans une stratégie de réduction de l’espace de recherche.</w:t>
      </w:r>
      <w:r w:rsidR="00A423F6" w:rsidRPr="00A423F6">
        <w:rPr>
          <w:rFonts w:ascii="3DS V2" w:hAnsi="3DS V2"/>
          <w:lang w:val="fr-FR"/>
        </w:rPr>
        <w:t xml:space="preserve"> </w:t>
      </w:r>
      <w:r w:rsidR="003E1639">
        <w:rPr>
          <w:rFonts w:ascii="3DS V2" w:hAnsi="3DS V2"/>
          <w:lang w:val="fr-FR"/>
        </w:rPr>
        <w:t>De plus</w:t>
      </w:r>
      <w:r w:rsidR="00A423F6" w:rsidRPr="00A423F6">
        <w:rPr>
          <w:rFonts w:ascii="3DS V2" w:hAnsi="3DS V2"/>
          <w:lang w:val="fr-FR"/>
        </w:rPr>
        <w:t xml:space="preserve">, </w:t>
      </w:r>
      <w:r w:rsidR="00A97AC5">
        <w:rPr>
          <w:rFonts w:ascii="3DS V2" w:hAnsi="3DS V2"/>
          <w:lang w:val="fr-FR"/>
        </w:rPr>
        <w:t>il est inutile</w:t>
      </w:r>
      <w:r w:rsidR="00A423F6" w:rsidRPr="00A423F6">
        <w:rPr>
          <w:rFonts w:ascii="3DS V2" w:hAnsi="3DS V2"/>
          <w:lang w:val="fr-FR"/>
        </w:rPr>
        <w:t xml:space="preserve"> de dépenser tant de temps pour trouver </w:t>
      </w:r>
      <w:r w:rsidR="00B36405" w:rsidRPr="00A423F6">
        <w:rPr>
          <w:rFonts w:ascii="3DS V2" w:hAnsi="3DS V2"/>
          <w:lang w:val="fr-FR"/>
        </w:rPr>
        <w:t xml:space="preserve">toutes les solutions </w:t>
      </w:r>
      <w:r w:rsidR="00B36405">
        <w:rPr>
          <w:rFonts w:ascii="3DS V2" w:hAnsi="3DS V2"/>
          <w:lang w:val="fr-FR"/>
        </w:rPr>
        <w:t>possibles</w:t>
      </w:r>
      <w:r w:rsidR="00A423F6">
        <w:rPr>
          <w:rFonts w:ascii="3DS V2" w:hAnsi="3DS V2"/>
          <w:lang w:val="fr-FR"/>
        </w:rPr>
        <w:t xml:space="preserve"> </w:t>
      </w:r>
      <w:r w:rsidR="00A423F6" w:rsidRPr="00A423F6">
        <w:rPr>
          <w:rFonts w:ascii="3DS V2" w:hAnsi="3DS V2"/>
          <w:lang w:val="fr-FR"/>
        </w:rPr>
        <w:t xml:space="preserve">car les utilisateurs ne </w:t>
      </w:r>
      <w:r w:rsidR="00B36405" w:rsidRPr="00A423F6">
        <w:rPr>
          <w:rFonts w:ascii="3DS V2" w:hAnsi="3DS V2"/>
          <w:lang w:val="fr-FR"/>
        </w:rPr>
        <w:t>peuvent</w:t>
      </w:r>
      <w:r w:rsidR="00A423F6" w:rsidRPr="00A423F6">
        <w:rPr>
          <w:rFonts w:ascii="3DS V2" w:hAnsi="3DS V2"/>
          <w:lang w:val="fr-FR"/>
        </w:rPr>
        <w:t xml:space="preserve"> en aucun cas gérer des dizaines </w:t>
      </w:r>
      <w:r w:rsidR="00A423F6">
        <w:rPr>
          <w:rFonts w:ascii="3DS V2" w:hAnsi="3DS V2"/>
          <w:lang w:val="fr-FR"/>
        </w:rPr>
        <w:t xml:space="preserve">ou centaines </w:t>
      </w:r>
      <w:r w:rsidR="00A423F6" w:rsidRPr="00A423F6">
        <w:rPr>
          <w:rFonts w:ascii="3DS V2" w:hAnsi="3DS V2"/>
          <w:lang w:val="fr-FR"/>
        </w:rPr>
        <w:t>de millions de solution</w:t>
      </w:r>
      <w:r w:rsidR="007A481A">
        <w:rPr>
          <w:rFonts w:ascii="3DS V2" w:hAnsi="3DS V2"/>
          <w:lang w:val="fr-FR"/>
        </w:rPr>
        <w:t>s proposées</w:t>
      </w:r>
      <w:r w:rsidR="00360FB9">
        <w:rPr>
          <w:rFonts w:ascii="3DS V2" w:hAnsi="3DS V2"/>
          <w:lang w:val="fr-FR"/>
        </w:rPr>
        <w:t>.</w:t>
      </w:r>
    </w:p>
    <w:p w14:paraId="00AAA4B1" w14:textId="1DF12E2B" w:rsidR="00167796" w:rsidRDefault="003D35DB" w:rsidP="007D290B">
      <w:pPr>
        <w:pStyle w:val="NormalWeb"/>
        <w:rPr>
          <w:rFonts w:ascii="3DS V2" w:hAnsi="3DS V2"/>
          <w:lang w:val="fr-FR"/>
        </w:rPr>
      </w:pPr>
      <w:r w:rsidRPr="003D35DB">
        <w:rPr>
          <w:rFonts w:ascii="3DS V2" w:hAnsi="3DS V2"/>
          <w:lang w:val="fr-FR"/>
        </w:rPr>
        <w:t xml:space="preserve">L’orientation du projet a été rapidement </w:t>
      </w:r>
      <w:r w:rsidR="00D84D81">
        <w:rPr>
          <w:rFonts w:ascii="3DS V2" w:hAnsi="3DS V2"/>
          <w:lang w:val="fr-FR"/>
        </w:rPr>
        <w:t>revue</w:t>
      </w:r>
      <w:r w:rsidRPr="003D35DB">
        <w:rPr>
          <w:rFonts w:ascii="3DS V2" w:hAnsi="3DS V2"/>
          <w:lang w:val="fr-FR"/>
        </w:rPr>
        <w:t xml:space="preserve"> après avoir constaté que la première version n’était pas réalisable.</w:t>
      </w:r>
      <w:r>
        <w:rPr>
          <w:rFonts w:ascii="3DS V2" w:hAnsi="3DS V2"/>
          <w:lang w:val="fr-FR"/>
        </w:rPr>
        <w:t xml:space="preserve"> Une autre approche est d’essayer de trouve</w:t>
      </w:r>
      <w:r w:rsidR="00040E55">
        <w:rPr>
          <w:rFonts w:ascii="3DS V2" w:hAnsi="3DS V2"/>
          <w:lang w:val="fr-FR"/>
        </w:rPr>
        <w:t xml:space="preserve">r quelques solutions qui sont meilleurs que les autres. Une fois </w:t>
      </w:r>
      <w:r w:rsidR="009A3700">
        <w:rPr>
          <w:rFonts w:ascii="3DS V2" w:hAnsi="3DS V2"/>
          <w:lang w:val="fr-FR"/>
        </w:rPr>
        <w:t>une</w:t>
      </w:r>
      <w:r w:rsidR="00040E55">
        <w:rPr>
          <w:rFonts w:ascii="3DS V2" w:hAnsi="3DS V2"/>
          <w:lang w:val="fr-FR"/>
        </w:rPr>
        <w:t xml:space="preserve"> solution qualifiée est trouvée, le programme arrête le calcul et la propose aux utilisateurs. C’est une méthode </w:t>
      </w:r>
      <w:r>
        <w:rPr>
          <w:rFonts w:ascii="3DS V2" w:hAnsi="3DS V2"/>
          <w:lang w:val="fr-FR"/>
        </w:rPr>
        <w:t>plus réaliste et s’adapte mieux aux besoins des clients</w:t>
      </w:r>
      <w:r w:rsidR="00040E55">
        <w:rPr>
          <w:rFonts w:ascii="3DS V2" w:hAnsi="3DS V2"/>
          <w:lang w:val="fr-FR"/>
        </w:rPr>
        <w:t>.</w:t>
      </w:r>
      <w:r w:rsidR="00167796">
        <w:rPr>
          <w:rFonts w:ascii="3DS V2" w:hAnsi="3DS V2"/>
          <w:lang w:val="fr-FR"/>
        </w:rPr>
        <w:t xml:space="preserve"> </w:t>
      </w:r>
    </w:p>
    <w:p w14:paraId="3C1F1272" w14:textId="77F1D86F" w:rsidR="00CE5838" w:rsidRPr="00E876BD" w:rsidRDefault="00E876BD" w:rsidP="00E876BD">
      <w:pPr>
        <w:pStyle w:val="NormalWeb"/>
        <w:rPr>
          <w:rFonts w:ascii="3DS V2" w:hAnsi="3DS V2"/>
          <w:lang w:val="fr-FR"/>
        </w:rPr>
      </w:pPr>
      <w:r>
        <w:rPr>
          <w:rFonts w:ascii="3DS V2" w:hAnsi="3DS V2"/>
          <w:lang w:val="fr-FR"/>
        </w:rPr>
        <w:t>Même si l</w:t>
      </w:r>
      <w:r w:rsidR="00683871">
        <w:rPr>
          <w:rFonts w:ascii="3DS V2" w:hAnsi="3DS V2"/>
          <w:lang w:val="fr-FR"/>
        </w:rPr>
        <w:t>a notion de « meilleur solution » d’un câblage</w:t>
      </w:r>
      <w:r w:rsidR="004F4AD9">
        <w:rPr>
          <w:rFonts w:ascii="3DS V2" w:hAnsi="3DS V2"/>
          <w:lang w:val="fr-FR"/>
        </w:rPr>
        <w:t xml:space="preserve"> </w:t>
      </w:r>
      <w:r w:rsidR="004825CD">
        <w:rPr>
          <w:rFonts w:ascii="3DS V2" w:hAnsi="3DS V2"/>
          <w:lang w:val="fr-FR"/>
        </w:rPr>
        <w:t>est</w:t>
      </w:r>
      <w:r w:rsidR="00683871">
        <w:rPr>
          <w:rFonts w:ascii="3DS V2" w:hAnsi="3DS V2"/>
          <w:lang w:val="fr-FR"/>
        </w:rPr>
        <w:t xml:space="preserve"> ambiguë. </w:t>
      </w:r>
      <w:r w:rsidR="00EA0048">
        <w:rPr>
          <w:rFonts w:ascii="3DS V2" w:hAnsi="3DS V2"/>
          <w:lang w:val="fr-FR"/>
        </w:rPr>
        <w:t>Vu</w:t>
      </w:r>
      <w:r w:rsidR="002B270D">
        <w:rPr>
          <w:rFonts w:ascii="3DS V2" w:hAnsi="3DS V2"/>
          <w:lang w:val="fr-FR"/>
        </w:rPr>
        <w:t xml:space="preserve"> les contraintes définies dans la</w:t>
      </w:r>
      <w:r w:rsidR="008F7536">
        <w:rPr>
          <w:rFonts w:ascii="3DS V2" w:hAnsi="3DS V2"/>
          <w:lang w:val="fr-FR"/>
        </w:rPr>
        <w:t xml:space="preserve"> phase de la</w:t>
      </w:r>
      <w:r w:rsidR="002B270D">
        <w:rPr>
          <w:rFonts w:ascii="3DS V2" w:hAnsi="3DS V2"/>
          <w:lang w:val="fr-FR"/>
        </w:rPr>
        <w:t xml:space="preserve"> modalisation</w:t>
      </w:r>
      <w:r w:rsidR="00AA618B">
        <w:rPr>
          <w:rFonts w:ascii="3DS V2" w:hAnsi="3DS V2"/>
          <w:lang w:val="fr-FR"/>
        </w:rPr>
        <w:t xml:space="preserve"> ainsi que les besoins des clients</w:t>
      </w:r>
      <w:r w:rsidR="002B270D">
        <w:rPr>
          <w:rFonts w:ascii="3DS V2" w:hAnsi="3DS V2"/>
          <w:lang w:val="fr-FR"/>
        </w:rPr>
        <w:t xml:space="preserve">, </w:t>
      </w:r>
      <w:r w:rsidR="00683871">
        <w:rPr>
          <w:rFonts w:ascii="3DS V2" w:hAnsi="3DS V2"/>
          <w:lang w:val="fr-FR"/>
        </w:rPr>
        <w:t xml:space="preserve">Il </w:t>
      </w:r>
      <w:r w:rsidR="002B270D">
        <w:rPr>
          <w:rFonts w:ascii="3DS V2" w:hAnsi="3DS V2"/>
          <w:lang w:val="fr-FR"/>
        </w:rPr>
        <w:t xml:space="preserve">est </w:t>
      </w:r>
      <w:r w:rsidR="00B41AF9">
        <w:rPr>
          <w:rFonts w:ascii="3DS V2" w:hAnsi="3DS V2"/>
          <w:lang w:val="fr-FR"/>
        </w:rPr>
        <w:t>possible</w:t>
      </w:r>
      <w:r w:rsidR="002B270D">
        <w:rPr>
          <w:rFonts w:ascii="3DS V2" w:hAnsi="3DS V2"/>
          <w:lang w:val="fr-FR"/>
        </w:rPr>
        <w:t xml:space="preserve"> d’identifier </w:t>
      </w:r>
      <w:r w:rsidR="00683871">
        <w:rPr>
          <w:rFonts w:ascii="3DS V2" w:hAnsi="3DS V2"/>
          <w:lang w:val="fr-FR"/>
        </w:rPr>
        <w:t xml:space="preserve">quelques scénarii </w:t>
      </w:r>
      <w:r w:rsidR="00626076">
        <w:rPr>
          <w:rFonts w:ascii="3DS V2" w:hAnsi="3DS V2"/>
          <w:lang w:val="fr-FR"/>
        </w:rPr>
        <w:t xml:space="preserve">qui sont </w:t>
      </w:r>
      <w:r w:rsidR="00683871">
        <w:rPr>
          <w:rFonts w:ascii="3DS V2" w:hAnsi="3DS V2"/>
          <w:lang w:val="fr-FR"/>
        </w:rPr>
        <w:t>« </w:t>
      </w:r>
      <w:r w:rsidR="001A7EEC">
        <w:rPr>
          <w:rFonts w:ascii="3DS V2" w:hAnsi="3DS V2"/>
          <w:lang w:val="fr-FR"/>
        </w:rPr>
        <w:t>moins bon</w:t>
      </w:r>
      <w:r w:rsidR="00683871">
        <w:rPr>
          <w:rFonts w:ascii="3DS V2" w:hAnsi="3DS V2"/>
          <w:lang w:val="fr-FR"/>
        </w:rPr>
        <w:t xml:space="preserve"> ». </w:t>
      </w:r>
    </w:p>
    <w:p w14:paraId="1A61F96E" w14:textId="42C722E3" w:rsidR="00517948" w:rsidRPr="009D4812" w:rsidRDefault="00A92141" w:rsidP="00BF5BEB">
      <w:pPr>
        <w:pStyle w:val="NormalWeb"/>
        <w:numPr>
          <w:ilvl w:val="0"/>
          <w:numId w:val="41"/>
        </w:numPr>
        <w:rPr>
          <w:lang w:val="fr-FR"/>
        </w:rPr>
      </w:pPr>
      <w:r w:rsidRPr="00D348AC">
        <w:rPr>
          <w:rFonts w:ascii="3DS V2" w:hAnsi="3DS V2"/>
          <w:noProof/>
          <w:lang w:val="fr-FR"/>
        </w:rPr>
        <w:lastRenderedPageBreak/>
        <w:drawing>
          <wp:anchor distT="0" distB="0" distL="114300" distR="114300" simplePos="0" relativeHeight="251786752" behindDoc="1" locked="0" layoutInCell="1" allowOverlap="1" wp14:anchorId="510E1778" wp14:editId="289E1AAF">
            <wp:simplePos x="0" y="0"/>
            <wp:positionH relativeFrom="margin">
              <wp:align>right</wp:align>
            </wp:positionH>
            <wp:positionV relativeFrom="paragraph">
              <wp:posOffset>675778</wp:posOffset>
            </wp:positionV>
            <wp:extent cx="5731510" cy="1342390"/>
            <wp:effectExtent l="0" t="0" r="2540" b="0"/>
            <wp:wrapTight wrapText="bothSides">
              <wp:wrapPolygon edited="0">
                <wp:start x="0" y="0"/>
                <wp:lineTo x="0" y="21150"/>
                <wp:lineTo x="21538" y="21150"/>
                <wp:lineTo x="21538"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342390"/>
                    </a:xfrm>
                    <a:prstGeom prst="rect">
                      <a:avLst/>
                    </a:prstGeom>
                  </pic:spPr>
                </pic:pic>
              </a:graphicData>
            </a:graphic>
          </wp:anchor>
        </w:drawing>
      </w:r>
      <w:r w:rsidR="00196D6A">
        <w:rPr>
          <w:noProof/>
        </w:rPr>
        <mc:AlternateContent>
          <mc:Choice Requires="wps">
            <w:drawing>
              <wp:anchor distT="0" distB="0" distL="114300" distR="114300" simplePos="0" relativeHeight="251781632" behindDoc="0" locked="0" layoutInCell="1" allowOverlap="1" wp14:anchorId="36597CD2" wp14:editId="53AB63A1">
                <wp:simplePos x="0" y="0"/>
                <wp:positionH relativeFrom="column">
                  <wp:posOffset>4813300</wp:posOffset>
                </wp:positionH>
                <wp:positionV relativeFrom="paragraph">
                  <wp:posOffset>1324610</wp:posOffset>
                </wp:positionV>
                <wp:extent cx="351790" cy="351790"/>
                <wp:effectExtent l="0" t="0" r="0" b="0"/>
                <wp:wrapNone/>
                <wp:docPr id="215" name="Ellipse 215"/>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698336" id="Ellipse 215" o:spid="_x0000_s1026" style="position:absolute;margin-left:379pt;margin-top:104.3pt;width:27.7pt;height:27.7pt;flip:y;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uDkw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" fillcolor="#84bd00 [3208]" stroked="f" strokeweight="2pt"/>
            </w:pict>
          </mc:Fallback>
        </mc:AlternateContent>
      </w:r>
      <w:r w:rsidR="00196D6A">
        <w:rPr>
          <w:noProof/>
        </w:rPr>
        <mc:AlternateContent>
          <mc:Choice Requires="wps">
            <w:drawing>
              <wp:anchor distT="0" distB="0" distL="114300" distR="114300" simplePos="0" relativeHeight="251779584" behindDoc="0" locked="0" layoutInCell="1" allowOverlap="1" wp14:anchorId="6E65E8DC" wp14:editId="061E4E38">
                <wp:simplePos x="0" y="0"/>
                <wp:positionH relativeFrom="column">
                  <wp:posOffset>5049520</wp:posOffset>
                </wp:positionH>
                <wp:positionV relativeFrom="paragraph">
                  <wp:posOffset>786130</wp:posOffset>
                </wp:positionV>
                <wp:extent cx="351790" cy="351790"/>
                <wp:effectExtent l="0" t="0" r="0" b="0"/>
                <wp:wrapNone/>
                <wp:docPr id="214" name="Ellipse 214"/>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85B5E7" id="Ellipse 214" o:spid="_x0000_s1026" style="position:absolute;margin-left:397.6pt;margin-top:61.9pt;width:27.7pt;height:27.7pt;flip:y;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7536" behindDoc="0" locked="0" layoutInCell="1" allowOverlap="1" wp14:anchorId="0DA18D06" wp14:editId="3C1ED6AC">
                <wp:simplePos x="0" y="0"/>
                <wp:positionH relativeFrom="column">
                  <wp:posOffset>4596130</wp:posOffset>
                </wp:positionH>
                <wp:positionV relativeFrom="paragraph">
                  <wp:posOffset>786130</wp:posOffset>
                </wp:positionV>
                <wp:extent cx="351790" cy="351790"/>
                <wp:effectExtent l="0" t="0" r="0" b="0"/>
                <wp:wrapNone/>
                <wp:docPr id="213" name="Ellipse 213"/>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F6D631" id="Ellipse 213" o:spid="_x0000_s1026" style="position:absolute;margin-left:361.9pt;margin-top:61.9pt;width:27.7pt;height:27.7pt;flip:y;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5488" behindDoc="0" locked="0" layoutInCell="1" allowOverlap="1" wp14:anchorId="33896AAB" wp14:editId="645215E5">
                <wp:simplePos x="0" y="0"/>
                <wp:positionH relativeFrom="column">
                  <wp:posOffset>4347845</wp:posOffset>
                </wp:positionH>
                <wp:positionV relativeFrom="paragraph">
                  <wp:posOffset>1319530</wp:posOffset>
                </wp:positionV>
                <wp:extent cx="351790" cy="351790"/>
                <wp:effectExtent l="0" t="0" r="0" b="0"/>
                <wp:wrapNone/>
                <wp:docPr id="212" name="Ellipse 212"/>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F46784" id="Ellipse 212" o:spid="_x0000_s1026" style="position:absolute;margin-left:342.35pt;margin-top:103.9pt;width:27.7pt;height:27.7pt;flip:y;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ufkg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3440" behindDoc="0" locked="0" layoutInCell="1" allowOverlap="1" wp14:anchorId="0F6CE76D" wp14:editId="3087C9B6">
                <wp:simplePos x="0" y="0"/>
                <wp:positionH relativeFrom="column">
                  <wp:posOffset>3882390</wp:posOffset>
                </wp:positionH>
                <wp:positionV relativeFrom="paragraph">
                  <wp:posOffset>1341120</wp:posOffset>
                </wp:positionV>
                <wp:extent cx="351790" cy="351790"/>
                <wp:effectExtent l="0" t="0" r="0" b="0"/>
                <wp:wrapNone/>
                <wp:docPr id="211" name="Ellipse 211"/>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5821C6" id="Ellipse 211" o:spid="_x0000_s1026" style="position:absolute;margin-left:305.7pt;margin-top:105.6pt;width:27.7pt;height:27.7pt;flip:y;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1392" behindDoc="0" locked="0" layoutInCell="1" allowOverlap="1" wp14:anchorId="6E052D88" wp14:editId="2CA77D89">
                <wp:simplePos x="0" y="0"/>
                <wp:positionH relativeFrom="column">
                  <wp:posOffset>4117975</wp:posOffset>
                </wp:positionH>
                <wp:positionV relativeFrom="paragraph">
                  <wp:posOffset>780415</wp:posOffset>
                </wp:positionV>
                <wp:extent cx="351790" cy="351790"/>
                <wp:effectExtent l="0" t="0" r="0" b="0"/>
                <wp:wrapNone/>
                <wp:docPr id="210" name="Ellipse 210"/>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865971" id="Ellipse 210" o:spid="_x0000_s1026" style="position:absolute;margin-left:324.25pt;margin-top:61.45pt;width:27.7pt;height:27.7pt;flip:y;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" fillcolor="#a31e15 [2414]" stroked="f" strokeweight="2pt"/>
            </w:pict>
          </mc:Fallback>
        </mc:AlternateContent>
      </w:r>
      <w:r w:rsidR="00196D6A">
        <w:rPr>
          <w:noProof/>
        </w:rPr>
        <mc:AlternateContent>
          <mc:Choice Requires="wps">
            <w:drawing>
              <wp:anchor distT="0" distB="0" distL="114300" distR="114300" simplePos="0" relativeHeight="251769344" behindDoc="0" locked="0" layoutInCell="1" allowOverlap="1" wp14:anchorId="22FEA83A" wp14:editId="7A51BC08">
                <wp:simplePos x="0" y="0"/>
                <wp:positionH relativeFrom="column">
                  <wp:posOffset>3642995</wp:posOffset>
                </wp:positionH>
                <wp:positionV relativeFrom="paragraph">
                  <wp:posOffset>795655</wp:posOffset>
                </wp:positionV>
                <wp:extent cx="351790" cy="351790"/>
                <wp:effectExtent l="0" t="0" r="0" b="0"/>
                <wp:wrapNone/>
                <wp:docPr id="209" name="Ellipse 209"/>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C366E9" id="Ellipse 209" o:spid="_x0000_s1026" style="position:absolute;margin-left:286.85pt;margin-top:62.65pt;width:27.7pt;height:27.7pt;flip:y;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lh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7296" behindDoc="0" locked="0" layoutInCell="1" allowOverlap="1" wp14:anchorId="72FD228B" wp14:editId="3E8E7600">
                <wp:simplePos x="0" y="0"/>
                <wp:positionH relativeFrom="column">
                  <wp:posOffset>3395345</wp:posOffset>
                </wp:positionH>
                <wp:positionV relativeFrom="paragraph">
                  <wp:posOffset>1338580</wp:posOffset>
                </wp:positionV>
                <wp:extent cx="351790" cy="351790"/>
                <wp:effectExtent l="0" t="0" r="0" b="0"/>
                <wp:wrapNone/>
                <wp:docPr id="208" name="Ellipse 208"/>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C3038A" id="Ellipse 208" o:spid="_x0000_s1026" style="position:absolute;margin-left:267.35pt;margin-top:105.4pt;width:27.7pt;height:27.7pt;flip:y;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Ig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5248" behindDoc="0" locked="0" layoutInCell="1" allowOverlap="1" wp14:anchorId="2D986363" wp14:editId="13EB2245">
                <wp:simplePos x="0" y="0"/>
                <wp:positionH relativeFrom="column">
                  <wp:posOffset>2933700</wp:posOffset>
                </wp:positionH>
                <wp:positionV relativeFrom="paragraph">
                  <wp:posOffset>1338580</wp:posOffset>
                </wp:positionV>
                <wp:extent cx="351790" cy="351790"/>
                <wp:effectExtent l="0" t="0" r="0" b="0"/>
                <wp:wrapNone/>
                <wp:docPr id="207" name="Ellipse 207"/>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A30DB7" id="Ellipse 207" o:spid="_x0000_s1026" style="position:absolute;margin-left:231pt;margin-top:105.4pt;width:27.7pt;height:27.7pt;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" fillcolor="#ffcd00 [3206]" stroked="f" strokeweight="2pt"/>
            </w:pict>
          </mc:Fallback>
        </mc:AlternateContent>
      </w:r>
      <w:r w:rsidR="00196D6A">
        <w:rPr>
          <w:noProof/>
        </w:rPr>
        <mc:AlternateContent>
          <mc:Choice Requires="wps">
            <w:drawing>
              <wp:anchor distT="0" distB="0" distL="114300" distR="114300" simplePos="0" relativeHeight="251763200" behindDoc="0" locked="0" layoutInCell="1" allowOverlap="1" wp14:anchorId="007EE3D0" wp14:editId="77C8826B">
                <wp:simplePos x="0" y="0"/>
                <wp:positionH relativeFrom="column">
                  <wp:posOffset>3171825</wp:posOffset>
                </wp:positionH>
                <wp:positionV relativeFrom="paragraph">
                  <wp:posOffset>796070</wp:posOffset>
                </wp:positionV>
                <wp:extent cx="352033" cy="352033"/>
                <wp:effectExtent l="0" t="0" r="0" b="0"/>
                <wp:wrapNone/>
                <wp:docPr id="206" name="Ellipse 206"/>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9D5EE6" id="Ellipse 206" o:spid="_x0000_s1026" style="position:absolute;margin-left:249.75pt;margin-top:62.7pt;width:27.7pt;height:27.7pt;flip:y;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" fillcolor="#ffcd00 [3206]" stroked="f" strokeweight="2pt"/>
            </w:pict>
          </mc:Fallback>
        </mc:AlternateContent>
      </w:r>
      <w:r w:rsidR="00921285">
        <w:rPr>
          <w:rFonts w:ascii="3DS V2" w:hAnsi="3DS V2"/>
          <w:lang w:val="fr-FR"/>
        </w:rPr>
        <w:t xml:space="preserve">Cette solution génère des cavités isolées (1 et 14). </w:t>
      </w:r>
      <w:r w:rsidR="00921285" w:rsidRPr="00AC57C7">
        <w:rPr>
          <w:rFonts w:ascii="3DS V2" w:hAnsi="3DS V2"/>
          <w:lang w:val="fr-FR"/>
        </w:rPr>
        <w:t xml:space="preserve">Avec </w:t>
      </w:r>
      <w:r w:rsidR="007A028A">
        <w:rPr>
          <w:rFonts w:ascii="3DS V2" w:hAnsi="3DS V2"/>
          <w:lang w:val="fr-FR"/>
        </w:rPr>
        <w:t>les évolutions futures des systèmes</w:t>
      </w:r>
      <w:r w:rsidR="00921285" w:rsidRPr="00AC57C7">
        <w:rPr>
          <w:rFonts w:ascii="3DS V2" w:hAnsi="3DS V2"/>
          <w:lang w:val="fr-FR"/>
        </w:rPr>
        <w:t>, il est très probable que de nouveaux câbles soient ajoutés à l'avenir</w:t>
      </w:r>
      <w:r w:rsidR="00E842A3">
        <w:rPr>
          <w:rFonts w:ascii="3DS V2" w:hAnsi="3DS V2"/>
          <w:lang w:val="fr-FR"/>
        </w:rPr>
        <w:t>, m</w:t>
      </w:r>
      <w:r w:rsidR="00921285">
        <w:rPr>
          <w:rFonts w:ascii="3DS V2" w:hAnsi="3DS V2"/>
          <w:lang w:val="fr-FR"/>
        </w:rPr>
        <w:t xml:space="preserve">ais ces cavités isolées ne </w:t>
      </w:r>
      <w:r w:rsidR="005C50DD">
        <w:rPr>
          <w:rFonts w:ascii="3DS V2" w:hAnsi="3DS V2"/>
          <w:lang w:val="fr-FR"/>
        </w:rPr>
        <w:t xml:space="preserve">pourront </w:t>
      </w:r>
      <w:r w:rsidR="00921285">
        <w:rPr>
          <w:rFonts w:ascii="3DS V2" w:hAnsi="3DS V2"/>
          <w:lang w:val="fr-FR"/>
        </w:rPr>
        <w:t xml:space="preserve">pas être </w:t>
      </w:r>
      <w:r w:rsidR="00E842A3">
        <w:rPr>
          <w:rFonts w:ascii="3DS V2" w:hAnsi="3DS V2"/>
          <w:lang w:val="fr-FR"/>
        </w:rPr>
        <w:t>exploitées</w:t>
      </w:r>
      <w:r w:rsidR="00921285">
        <w:rPr>
          <w:rFonts w:ascii="3DS V2" w:hAnsi="3DS V2"/>
          <w:lang w:val="fr-FR"/>
        </w:rPr>
        <w:t>.</w:t>
      </w:r>
    </w:p>
    <w:p w14:paraId="78D86845" w14:textId="77777777" w:rsidR="007147A8" w:rsidRDefault="007147A8" w:rsidP="00517948">
      <w:pPr>
        <w:pStyle w:val="Lgende"/>
        <w:jc w:val="center"/>
      </w:pPr>
    </w:p>
    <w:p w14:paraId="384AE8EB" w14:textId="1C174DD6" w:rsidR="00C27E59" w:rsidRDefault="00517948" w:rsidP="00517948">
      <w:pPr>
        <w:pStyle w:val="Lgende"/>
        <w:jc w:val="center"/>
        <w:rPr>
          <w:rFonts w:ascii="3DS V2" w:hAnsi="3DS V2"/>
          <w:sz w:val="24"/>
          <w:szCs w:val="24"/>
          <w:lang w:eastAsia="zh-CN"/>
        </w:rPr>
      </w:pPr>
      <w:r>
        <w:t xml:space="preserve">Figure </w:t>
      </w:r>
      <w:r w:rsidR="00675F3D">
        <w:fldChar w:fldCharType="begin"/>
      </w:r>
      <w:r w:rsidR="00675F3D">
        <w:instrText xml:space="preserve"> SEQ Figure \* ARABIC </w:instrText>
      </w:r>
      <w:r w:rsidR="00675F3D">
        <w:fldChar w:fldCharType="separate"/>
      </w:r>
      <w:r w:rsidR="004D4217">
        <w:rPr>
          <w:noProof/>
        </w:rPr>
        <w:t>20</w:t>
      </w:r>
      <w:r w:rsidR="00675F3D">
        <w:rPr>
          <w:noProof/>
        </w:rPr>
        <w:fldChar w:fldCharType="end"/>
      </w:r>
      <w:r>
        <w:t xml:space="preserve"> : </w:t>
      </w:r>
      <w:r w:rsidR="005C368D">
        <w:t>S</w:t>
      </w:r>
      <w:r>
        <w:t>olution problématique</w:t>
      </w:r>
      <w:r w:rsidR="005C368D">
        <w:t> : Génération des</w:t>
      </w:r>
      <w:r>
        <w:t xml:space="preserve"> cavité</w:t>
      </w:r>
      <w:r w:rsidR="00D348AC">
        <w:t>s</w:t>
      </w:r>
      <w:r>
        <w:t xml:space="preserve"> isolée</w:t>
      </w:r>
      <w:r w:rsidR="00D348AC">
        <w:t>s</w:t>
      </w:r>
    </w:p>
    <w:p w14:paraId="52946394" w14:textId="00FB603D" w:rsidR="00647375" w:rsidRPr="009D4812" w:rsidRDefault="009349EF" w:rsidP="00BF5BEB">
      <w:pPr>
        <w:pStyle w:val="NormalWeb"/>
        <w:numPr>
          <w:ilvl w:val="0"/>
          <w:numId w:val="41"/>
        </w:numPr>
        <w:rPr>
          <w:lang w:val="fr-FR"/>
        </w:rPr>
      </w:pPr>
      <w:r w:rsidRPr="00647375">
        <w:rPr>
          <w:rFonts w:ascii="3DS V2" w:hAnsi="3DS V2"/>
          <w:noProof/>
          <w:lang w:val="fr-FR"/>
        </w:rPr>
        <w:drawing>
          <wp:anchor distT="0" distB="0" distL="114300" distR="114300" simplePos="0" relativeHeight="251785728" behindDoc="0" locked="0" layoutInCell="1" allowOverlap="1" wp14:anchorId="6CA32B62" wp14:editId="606E77FA">
            <wp:simplePos x="0" y="0"/>
            <wp:positionH relativeFrom="margin">
              <wp:align>right</wp:align>
            </wp:positionH>
            <wp:positionV relativeFrom="paragraph">
              <wp:posOffset>868045</wp:posOffset>
            </wp:positionV>
            <wp:extent cx="5731510" cy="1522730"/>
            <wp:effectExtent l="0" t="0" r="2540" b="1270"/>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522730"/>
                    </a:xfrm>
                    <a:prstGeom prst="rect">
                      <a:avLst/>
                    </a:prstGeom>
                  </pic:spPr>
                </pic:pic>
              </a:graphicData>
            </a:graphic>
          </wp:anchor>
        </w:drawing>
      </w:r>
      <w:r w:rsidR="00647375">
        <w:rPr>
          <w:rFonts w:ascii="3DS V2" w:hAnsi="3DS V2"/>
          <w:lang w:val="fr-FR"/>
        </w:rPr>
        <w:t>Il vaut mieux</w:t>
      </w:r>
      <w:r w:rsidR="00647375" w:rsidRPr="00647375">
        <w:rPr>
          <w:rFonts w:ascii="3DS V2" w:hAnsi="3DS V2"/>
          <w:lang w:val="fr-FR"/>
        </w:rPr>
        <w:t xml:space="preserve"> </w:t>
      </w:r>
      <w:r w:rsidR="00647375">
        <w:rPr>
          <w:rFonts w:ascii="3DS V2" w:hAnsi="3DS V2"/>
          <w:lang w:val="fr-FR"/>
        </w:rPr>
        <w:t xml:space="preserve">de </w:t>
      </w:r>
      <w:r w:rsidR="00647375" w:rsidRPr="00647375">
        <w:rPr>
          <w:rFonts w:ascii="3DS V2" w:hAnsi="3DS V2"/>
          <w:lang w:val="fr-FR"/>
        </w:rPr>
        <w:t xml:space="preserve">regrouper les </w:t>
      </w:r>
      <w:r w:rsidR="00647375">
        <w:rPr>
          <w:rFonts w:ascii="3DS V2" w:hAnsi="3DS V2"/>
          <w:lang w:val="fr-FR"/>
        </w:rPr>
        <w:t>câbles</w:t>
      </w:r>
      <w:r w:rsidR="00647375" w:rsidRPr="00647375">
        <w:rPr>
          <w:rFonts w:ascii="3DS V2" w:hAnsi="3DS V2"/>
          <w:lang w:val="fr-FR"/>
        </w:rPr>
        <w:t xml:space="preserve"> sur des </w:t>
      </w:r>
      <w:r w:rsidR="00AF16FF">
        <w:rPr>
          <w:rFonts w:ascii="3DS V2" w:hAnsi="3DS V2"/>
          <w:lang w:val="fr-FR"/>
        </w:rPr>
        <w:t>cavités</w:t>
      </w:r>
      <w:r w:rsidR="00647375" w:rsidRPr="00647375">
        <w:rPr>
          <w:rFonts w:ascii="3DS V2" w:hAnsi="3DS V2"/>
          <w:lang w:val="fr-FR"/>
        </w:rPr>
        <w:t xml:space="preserve"> adjacent</w:t>
      </w:r>
      <w:r w:rsidR="00AF16FF">
        <w:rPr>
          <w:rFonts w:ascii="3DS V2" w:hAnsi="3DS V2"/>
          <w:lang w:val="fr-FR"/>
        </w:rPr>
        <w:t>e</w:t>
      </w:r>
      <w:r w:rsidR="00647375" w:rsidRPr="00647375">
        <w:rPr>
          <w:rFonts w:ascii="3DS V2" w:hAnsi="3DS V2"/>
          <w:lang w:val="fr-FR"/>
        </w:rPr>
        <w:t xml:space="preserve">s, </w:t>
      </w:r>
      <w:r w:rsidR="00647375">
        <w:rPr>
          <w:rFonts w:ascii="3DS V2" w:hAnsi="3DS V2"/>
          <w:lang w:val="fr-FR"/>
        </w:rPr>
        <w:t xml:space="preserve">pour </w:t>
      </w:r>
      <w:r w:rsidR="00647375" w:rsidRPr="00647375">
        <w:rPr>
          <w:rFonts w:ascii="3DS V2" w:hAnsi="3DS V2"/>
          <w:lang w:val="fr-FR"/>
        </w:rPr>
        <w:t xml:space="preserve">faciliter la gestion et d’éviter une </w:t>
      </w:r>
      <w:r w:rsidR="00647375">
        <w:rPr>
          <w:rFonts w:ascii="3DS V2" w:hAnsi="3DS V2"/>
          <w:lang w:val="fr-FR"/>
        </w:rPr>
        <w:t xml:space="preserve">allocation chaotique, </w:t>
      </w:r>
      <w:r w:rsidR="00647375" w:rsidRPr="00647375">
        <w:rPr>
          <w:rFonts w:ascii="3DS V2" w:hAnsi="3DS V2"/>
          <w:lang w:val="fr-FR"/>
        </w:rPr>
        <w:t xml:space="preserve">désorganisée qui pourrait </w:t>
      </w:r>
      <w:r w:rsidR="00647375">
        <w:rPr>
          <w:rFonts w:ascii="3DS V2" w:hAnsi="3DS V2"/>
          <w:lang w:val="fr-FR"/>
        </w:rPr>
        <w:t>dégrader</w:t>
      </w:r>
      <w:r w:rsidR="00647375" w:rsidRPr="00647375">
        <w:rPr>
          <w:rFonts w:ascii="3DS V2" w:hAnsi="3DS V2"/>
          <w:lang w:val="fr-FR"/>
        </w:rPr>
        <w:t xml:space="preserve"> la lisibilité et </w:t>
      </w:r>
      <w:r w:rsidR="00647375">
        <w:rPr>
          <w:rFonts w:ascii="3DS V2" w:hAnsi="3DS V2"/>
          <w:lang w:val="fr-FR"/>
        </w:rPr>
        <w:t>rendre</w:t>
      </w:r>
      <w:r w:rsidR="00647375" w:rsidRPr="00647375">
        <w:rPr>
          <w:rFonts w:ascii="3DS V2" w:hAnsi="3DS V2"/>
          <w:lang w:val="fr-FR"/>
        </w:rPr>
        <w:t xml:space="preserve"> la maintenance </w:t>
      </w:r>
      <w:r w:rsidR="00647375">
        <w:rPr>
          <w:rFonts w:ascii="3DS V2" w:hAnsi="3DS V2"/>
          <w:lang w:val="fr-FR"/>
        </w:rPr>
        <w:t>plus diffici</w:t>
      </w:r>
      <w:r w:rsidR="00196D6A">
        <w:rPr>
          <w:rFonts w:ascii="3DS V2" w:hAnsi="3DS V2"/>
          <w:lang w:val="fr-FR"/>
        </w:rPr>
        <w:t>le.</w:t>
      </w:r>
    </w:p>
    <w:p w14:paraId="7168DB07" w14:textId="61754745" w:rsidR="00895750" w:rsidRDefault="00895750" w:rsidP="00647375">
      <w:pPr>
        <w:pStyle w:val="Lgende"/>
        <w:jc w:val="center"/>
      </w:pPr>
    </w:p>
    <w:p w14:paraId="7BEF5EF7" w14:textId="37F565CF" w:rsidR="00647375" w:rsidRPr="00647375" w:rsidRDefault="00647375" w:rsidP="00647375">
      <w:pPr>
        <w:pStyle w:val="Lgende"/>
        <w:jc w:val="center"/>
        <w:rPr>
          <w:rFonts w:ascii="3DS V2" w:eastAsia="Times New Roman" w:hAnsi="3DS V2"/>
        </w:rPr>
      </w:pPr>
      <w:r>
        <w:t xml:space="preserve">Figure </w:t>
      </w:r>
      <w:r w:rsidR="00675F3D">
        <w:fldChar w:fldCharType="begin"/>
      </w:r>
      <w:r w:rsidR="00675F3D">
        <w:instrText xml:space="preserve"> SEQ Figure \* ARABIC </w:instrText>
      </w:r>
      <w:r w:rsidR="00675F3D">
        <w:fldChar w:fldCharType="separate"/>
      </w:r>
      <w:r w:rsidR="004D4217">
        <w:rPr>
          <w:noProof/>
        </w:rPr>
        <w:t>21</w:t>
      </w:r>
      <w:r w:rsidR="00675F3D">
        <w:rPr>
          <w:noProof/>
        </w:rPr>
        <w:fldChar w:fldCharType="end"/>
      </w:r>
      <w:r>
        <w:t xml:space="preserve"> : Solution problématique : R</w:t>
      </w:r>
      <w:r w:rsidRPr="00B362A9">
        <w:t xml:space="preserve">épartition </w:t>
      </w:r>
      <w:r>
        <w:t xml:space="preserve">des câbles </w:t>
      </w:r>
      <w:r w:rsidRPr="00B362A9">
        <w:t>trop dispersée</w:t>
      </w:r>
    </w:p>
    <w:p w14:paraId="198F1964" w14:textId="7E916929" w:rsidR="00CE5838" w:rsidRDefault="00CE5838" w:rsidP="00BF5BEB">
      <w:pPr>
        <w:pStyle w:val="NormalWeb"/>
        <w:numPr>
          <w:ilvl w:val="0"/>
          <w:numId w:val="41"/>
        </w:numPr>
        <w:rPr>
          <w:rFonts w:ascii="3DS V2" w:eastAsia="宋体" w:hAnsi="3DS V2"/>
          <w:lang w:val="fr-FR"/>
        </w:rPr>
      </w:pPr>
      <w:r>
        <w:rPr>
          <w:rFonts w:ascii="3DS V2" w:eastAsia="宋体" w:hAnsi="3DS V2"/>
          <w:lang w:val="fr-FR"/>
        </w:rPr>
        <w:t xml:space="preserve">Voici trois stratégies de placement. De la manière intuitive, une </w:t>
      </w:r>
      <w:r w:rsidRPr="00731565">
        <w:rPr>
          <w:rFonts w:ascii="3DS V2" w:eastAsia="宋体" w:hAnsi="3DS V2"/>
          <w:lang w:val="fr-FR"/>
        </w:rPr>
        <w:t xml:space="preserve">organisation </w:t>
      </w:r>
      <w:r w:rsidR="00A87087">
        <w:rPr>
          <w:rFonts w:ascii="3DS V2" w:eastAsia="宋体" w:hAnsi="3DS V2"/>
          <w:lang w:val="fr-FR"/>
        </w:rPr>
        <w:t>centralisée (</w:t>
      </w:r>
      <w:r>
        <w:rPr>
          <w:rFonts w:ascii="3DS V2" w:eastAsia="宋体" w:hAnsi="3DS V2"/>
          <w:lang w:val="fr-FR"/>
        </w:rPr>
        <w:t>cas à gauche)</w:t>
      </w:r>
      <w:r w:rsidRPr="00731565">
        <w:rPr>
          <w:rFonts w:ascii="3DS V2" w:eastAsia="宋体" w:hAnsi="3DS V2"/>
          <w:lang w:val="fr-FR"/>
        </w:rPr>
        <w:t xml:space="preserve"> est considérée comme meilleure qu’une répartition </w:t>
      </w:r>
      <w:r w:rsidR="00206804" w:rsidRPr="00731565">
        <w:rPr>
          <w:rFonts w:ascii="3DS V2" w:eastAsia="宋体" w:hAnsi="3DS V2"/>
          <w:lang w:val="fr-FR"/>
        </w:rPr>
        <w:t>linéaire</w:t>
      </w:r>
      <w:r w:rsidR="00206804">
        <w:rPr>
          <w:rFonts w:ascii="3DS V2" w:eastAsia="宋体" w:hAnsi="3DS V2"/>
          <w:lang w:val="fr-FR"/>
        </w:rPr>
        <w:t xml:space="preserve"> (</w:t>
      </w:r>
      <w:r w:rsidR="00000D2D">
        <w:rPr>
          <w:rFonts w:ascii="3DS V2" w:eastAsia="宋体" w:hAnsi="3DS V2"/>
          <w:lang w:val="fr-FR"/>
        </w:rPr>
        <w:t>cas au milieu)</w:t>
      </w:r>
      <w:r w:rsidRPr="00731565">
        <w:rPr>
          <w:rFonts w:ascii="3DS V2" w:eastAsia="宋体" w:hAnsi="3DS V2"/>
          <w:lang w:val="fr-FR"/>
        </w:rPr>
        <w:t xml:space="preserve"> car elle favorise la compacité</w:t>
      </w:r>
      <w:r>
        <w:rPr>
          <w:rFonts w:ascii="3DS V2" w:eastAsia="宋体" w:hAnsi="3DS V2"/>
          <w:lang w:val="fr-FR"/>
        </w:rPr>
        <w:t xml:space="preserve">. </w:t>
      </w:r>
      <w:r w:rsidR="00A47651">
        <w:rPr>
          <w:rFonts w:ascii="3DS V2" w:eastAsia="宋体" w:hAnsi="3DS V2"/>
          <w:lang w:val="fr-FR"/>
        </w:rPr>
        <w:t>L</w:t>
      </w:r>
      <w:r w:rsidRPr="008D4C1D">
        <w:rPr>
          <w:rFonts w:ascii="3DS V2" w:eastAsia="宋体" w:hAnsi="3DS V2"/>
          <w:lang w:val="fr-FR"/>
        </w:rPr>
        <w:t xml:space="preserve">’idée est de concevoir un indice permettant d’évaluer le niveau de centralisation des cavités allouées, puis de laisser l’utilisateur choisir la </w:t>
      </w:r>
      <w:r w:rsidR="002F6973">
        <w:rPr>
          <w:rFonts w:ascii="3DS V2" w:eastAsia="宋体" w:hAnsi="3DS V2"/>
          <w:lang w:val="fr-FR"/>
        </w:rPr>
        <w:t>répartition</w:t>
      </w:r>
      <w:r w:rsidRPr="008D4C1D">
        <w:rPr>
          <w:rFonts w:ascii="3DS V2" w:eastAsia="宋体" w:hAnsi="3DS V2"/>
          <w:lang w:val="fr-FR"/>
        </w:rPr>
        <w:t xml:space="preserve"> qu’il souhaite</w:t>
      </w:r>
      <w:r>
        <w:rPr>
          <w:rFonts w:ascii="3DS V2" w:eastAsia="宋体" w:hAnsi="3DS V2"/>
          <w:lang w:val="fr-FR"/>
        </w:rPr>
        <w:t xml:space="preserve">. </w:t>
      </w:r>
    </w:p>
    <w:p w14:paraId="2AE9A81E" w14:textId="3BF85800" w:rsidR="00ED4520" w:rsidRPr="0040636C" w:rsidRDefault="00CE5838" w:rsidP="00196D6A">
      <w:pPr>
        <w:pStyle w:val="NormalWeb"/>
        <w:keepNext/>
        <w:rPr>
          <w:lang w:val="fr-FR"/>
        </w:rPr>
      </w:pPr>
      <w:r w:rsidRPr="00ED4520">
        <w:rPr>
          <w:noProof/>
        </w:rPr>
        <w:drawing>
          <wp:inline distT="0" distB="0" distL="0" distR="0" wp14:anchorId="4154BB70" wp14:editId="6AA77D72">
            <wp:extent cx="1760561" cy="1522284"/>
            <wp:effectExtent l="0" t="0" r="0" b="19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69274"/>
                    <a:stretch/>
                  </pic:blipFill>
                  <pic:spPr bwMode="auto">
                    <a:xfrm>
                      <a:off x="0" y="0"/>
                      <a:ext cx="1761077"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ED4520">
        <w:rPr>
          <w:rFonts w:ascii="3DS V2" w:eastAsia="宋体" w:hAnsi="3DS V2"/>
          <w:noProof/>
          <w:lang w:val="fr-FR"/>
        </w:rPr>
        <w:drawing>
          <wp:inline distT="0" distB="0" distL="0" distR="0" wp14:anchorId="71E7897B" wp14:editId="36024CD3">
            <wp:extent cx="1760561" cy="1522730"/>
            <wp:effectExtent l="0" t="0" r="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69283"/>
                    <a:stretch/>
                  </pic:blipFill>
                  <pic:spPr bwMode="auto">
                    <a:xfrm>
                      <a:off x="0" y="0"/>
                      <a:ext cx="1760561"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r w:rsidR="00ED4520" w:rsidRPr="00ED4520">
        <w:rPr>
          <w:noProof/>
        </w:rPr>
        <w:drawing>
          <wp:inline distT="0" distB="0" distL="0" distR="0" wp14:anchorId="3CEB477B" wp14:editId="0A9DFE54">
            <wp:extent cx="1753738" cy="1521803"/>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69384"/>
                    <a:stretch/>
                  </pic:blipFill>
                  <pic:spPr bwMode="auto">
                    <a:xfrm>
                      <a:off x="0" y="0"/>
                      <a:ext cx="1754806"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p>
    <w:p w14:paraId="5A52E90A" w14:textId="1F5CA58D" w:rsidR="0026509D" w:rsidRDefault="00ED4520" w:rsidP="00ED4520">
      <w:pPr>
        <w:pStyle w:val="Lgende"/>
        <w:jc w:val="center"/>
      </w:pPr>
      <w:r>
        <w:t xml:space="preserve">Figure </w:t>
      </w:r>
      <w:r w:rsidR="00675F3D">
        <w:fldChar w:fldCharType="begin"/>
      </w:r>
      <w:r w:rsidR="00675F3D">
        <w:instrText xml:space="preserve"> SEQ Figure \* ARABIC </w:instrText>
      </w:r>
      <w:r w:rsidR="00675F3D">
        <w:fldChar w:fldCharType="separate"/>
      </w:r>
      <w:r w:rsidR="004D4217">
        <w:rPr>
          <w:noProof/>
        </w:rPr>
        <w:t>22</w:t>
      </w:r>
      <w:r w:rsidR="00675F3D">
        <w:rPr>
          <w:noProof/>
        </w:rPr>
        <w:fldChar w:fldCharType="end"/>
      </w:r>
      <w:r>
        <w:t xml:space="preserve"> : Solutions valides avec différentes formes</w:t>
      </w:r>
    </w:p>
    <w:p w14:paraId="194B449C" w14:textId="0F7E0301" w:rsidR="00953636" w:rsidRPr="009D4812" w:rsidRDefault="006B14DC" w:rsidP="0003322E">
      <w:pPr>
        <w:pStyle w:val="NormalWeb"/>
        <w:rPr>
          <w:rFonts w:ascii="3DS V2" w:hAnsi="3DS V2"/>
          <w:lang w:val="fr-FR"/>
        </w:rPr>
      </w:pPr>
      <w:r>
        <w:rPr>
          <w:rFonts w:ascii="3DS V2" w:eastAsia="宋体" w:hAnsi="3DS V2"/>
          <w:lang w:val="fr-FR"/>
        </w:rPr>
        <w:t>En tenant compte ces cas</w:t>
      </w:r>
      <w:r w:rsidR="00A75CDB">
        <w:rPr>
          <w:rFonts w:ascii="3DS V2" w:eastAsia="宋体" w:hAnsi="3DS V2"/>
          <w:lang w:val="fr-FR"/>
        </w:rPr>
        <w:t xml:space="preserve">, le nombre de </w:t>
      </w:r>
      <w:r w:rsidR="00662E38">
        <w:rPr>
          <w:rFonts w:ascii="3DS V2" w:eastAsia="宋体" w:hAnsi="3DS V2"/>
          <w:lang w:val="fr-FR"/>
        </w:rPr>
        <w:t xml:space="preserve">solution est </w:t>
      </w:r>
      <w:r w:rsidR="00A75CDB">
        <w:rPr>
          <w:rFonts w:ascii="3DS V2" w:eastAsia="宋体" w:hAnsi="3DS V2"/>
          <w:lang w:val="fr-FR"/>
        </w:rPr>
        <w:t xml:space="preserve">considérablement réduit. </w:t>
      </w:r>
      <w:r w:rsidR="00EA7371" w:rsidRPr="009D4812">
        <w:rPr>
          <w:rFonts w:ascii="3DS V2" w:hAnsi="3DS V2"/>
          <w:lang w:val="fr-FR"/>
        </w:rPr>
        <w:br w:type="page"/>
      </w:r>
    </w:p>
    <w:p w14:paraId="6BEA3373" w14:textId="09A0901F" w:rsidR="00F5295E" w:rsidRPr="00F5295E" w:rsidRDefault="00F5295E" w:rsidP="00F5295E">
      <w:pPr>
        <w:pStyle w:val="Titre2"/>
        <w:rPr>
          <w:rFonts w:ascii="3DS V2" w:hAnsi="3DS V2" w:cs="Arial"/>
          <w:sz w:val="40"/>
          <w:szCs w:val="40"/>
        </w:rPr>
      </w:pPr>
      <w:bookmarkStart w:id="30" w:name="_Toc204887645"/>
      <w:r>
        <w:rPr>
          <w:rFonts w:ascii="3DS V2" w:hAnsi="3DS V2" w:cs="Arial"/>
          <w:sz w:val="40"/>
          <w:szCs w:val="40"/>
        </w:rPr>
        <w:lastRenderedPageBreak/>
        <w:t xml:space="preserve">Phase 2 : Implémentation </w:t>
      </w:r>
      <w:r w:rsidR="00567BC9">
        <w:rPr>
          <w:rFonts w:ascii="3DS V2" w:hAnsi="3DS V2" w:cs="Arial"/>
          <w:sz w:val="40"/>
          <w:szCs w:val="40"/>
        </w:rPr>
        <w:t>d’un prototype</w:t>
      </w:r>
      <w:bookmarkEnd w:id="30"/>
    </w:p>
    <w:p w14:paraId="54556968" w14:textId="77777777" w:rsidR="00FB2868" w:rsidRDefault="00FB2868" w:rsidP="008701A9">
      <w:pPr>
        <w:spacing w:line="240" w:lineRule="auto"/>
        <w:rPr>
          <w:rFonts w:ascii="3DS V2" w:hAnsi="3DS V2"/>
          <w:sz w:val="24"/>
          <w:szCs w:val="24"/>
        </w:rPr>
      </w:pPr>
    </w:p>
    <w:p w14:paraId="34E28868" w14:textId="1C904055" w:rsidR="008701A9" w:rsidRPr="008701A9" w:rsidRDefault="008701A9" w:rsidP="008701A9">
      <w:pPr>
        <w:spacing w:line="240" w:lineRule="auto"/>
        <w:rPr>
          <w:rFonts w:ascii="3DS V2" w:hAnsi="3DS V2"/>
          <w:sz w:val="24"/>
          <w:szCs w:val="24"/>
        </w:rPr>
      </w:pPr>
      <w:r w:rsidRPr="008701A9">
        <w:rPr>
          <w:rFonts w:ascii="3DS V2" w:hAnsi="3DS V2"/>
          <w:sz w:val="24"/>
          <w:szCs w:val="24"/>
        </w:rPr>
        <w:t xml:space="preserve">Dans la première phase, une version fonctionnelle de l'algorithme a été conçue. Bien qu'elle offre encore de nombreuses possibilités d'amélioration en termes de complexité temporelle, de précision, etc., elle est capable de résoudre </w:t>
      </w:r>
      <w:r w:rsidR="003E1E11">
        <w:rPr>
          <w:rFonts w:ascii="3DS V2" w:hAnsi="3DS V2"/>
          <w:sz w:val="24"/>
          <w:szCs w:val="24"/>
        </w:rPr>
        <w:t>la problématique</w:t>
      </w:r>
      <w:r w:rsidR="003E1E11" w:rsidRPr="008701A9">
        <w:rPr>
          <w:rFonts w:ascii="3DS V2" w:hAnsi="3DS V2"/>
          <w:sz w:val="24"/>
          <w:szCs w:val="24"/>
        </w:rPr>
        <w:t>.</w:t>
      </w:r>
    </w:p>
    <w:p w14:paraId="6A5173C2" w14:textId="4E85170A" w:rsidR="008701A9" w:rsidRPr="008701A9" w:rsidRDefault="008701A9" w:rsidP="008701A9">
      <w:pPr>
        <w:spacing w:line="240" w:lineRule="auto"/>
        <w:rPr>
          <w:rFonts w:ascii="3DS V2" w:hAnsi="3DS V2"/>
          <w:sz w:val="24"/>
          <w:szCs w:val="24"/>
        </w:rPr>
      </w:pPr>
      <w:r w:rsidRPr="008701A9">
        <w:rPr>
          <w:rFonts w:ascii="3DS V2" w:hAnsi="3DS V2"/>
          <w:sz w:val="24"/>
          <w:szCs w:val="24"/>
        </w:rPr>
        <w:t xml:space="preserve">Dans </w:t>
      </w:r>
      <w:r w:rsidR="006A3292">
        <w:rPr>
          <w:rFonts w:ascii="3DS V2" w:hAnsi="3DS V2"/>
          <w:sz w:val="24"/>
          <w:szCs w:val="24"/>
        </w:rPr>
        <w:t>une</w:t>
      </w:r>
      <w:r w:rsidRPr="008701A9">
        <w:rPr>
          <w:rFonts w:ascii="3DS V2" w:hAnsi="3DS V2"/>
          <w:sz w:val="24"/>
          <w:szCs w:val="24"/>
        </w:rPr>
        <w:t xml:space="preserve"> deuxième phase, </w:t>
      </w:r>
      <w:r w:rsidR="00A664B6">
        <w:rPr>
          <w:rFonts w:ascii="3DS V2" w:hAnsi="3DS V2"/>
          <w:sz w:val="24"/>
          <w:szCs w:val="24"/>
        </w:rPr>
        <w:t>un prototype</w:t>
      </w:r>
      <w:r w:rsidR="00A664B6" w:rsidRPr="008701A9">
        <w:rPr>
          <w:rFonts w:ascii="3DS V2" w:hAnsi="3DS V2"/>
          <w:sz w:val="24"/>
          <w:szCs w:val="24"/>
        </w:rPr>
        <w:t xml:space="preserve"> </w:t>
      </w:r>
      <w:r w:rsidRPr="008701A9">
        <w:rPr>
          <w:rFonts w:ascii="3DS V2" w:hAnsi="3DS V2"/>
          <w:sz w:val="24"/>
          <w:szCs w:val="24"/>
        </w:rPr>
        <w:t>et simple en C/C++ standard est réalisée dans le but de vérifier la performance, la précision, et le comportement global de l’algorithme</w:t>
      </w:r>
      <w:r w:rsidR="00320B4D">
        <w:rPr>
          <w:rFonts w:ascii="3DS V2" w:hAnsi="3DS V2"/>
          <w:sz w:val="24"/>
          <w:szCs w:val="24"/>
          <w:lang w:eastAsia="zh-CN"/>
        </w:rPr>
        <w:t>.</w:t>
      </w:r>
      <w:r w:rsidR="00320B4D">
        <w:rPr>
          <w:rFonts w:ascii="3DS V2" w:hAnsi="3DS V2"/>
          <w:sz w:val="24"/>
          <w:szCs w:val="24"/>
        </w:rPr>
        <w:t xml:space="preserve"> </w:t>
      </w:r>
      <w:r w:rsidR="00753120">
        <w:rPr>
          <w:rFonts w:ascii="3DS V2" w:hAnsi="3DS V2"/>
          <w:sz w:val="24"/>
          <w:szCs w:val="24"/>
        </w:rPr>
        <w:t>Cela a permis</w:t>
      </w:r>
      <w:r w:rsidR="00753120" w:rsidRPr="008701A9">
        <w:rPr>
          <w:rFonts w:ascii="3DS V2" w:hAnsi="3DS V2"/>
          <w:sz w:val="24"/>
          <w:szCs w:val="24"/>
        </w:rPr>
        <w:t xml:space="preserve"> </w:t>
      </w:r>
      <w:r w:rsidRPr="008701A9">
        <w:rPr>
          <w:rFonts w:ascii="3DS V2" w:hAnsi="3DS V2"/>
          <w:sz w:val="24"/>
          <w:szCs w:val="24"/>
        </w:rPr>
        <w:t>de se concentrer sur la logique algorithmique sans être bloqué par les contraintes techniques de la plateforme. Cela facilite également le débogage et l'identification des pistes d'amélioration avant une éventuelle intégration finale</w:t>
      </w:r>
      <w:r w:rsidR="00220874" w:rsidRPr="00220874">
        <w:rPr>
          <w:rFonts w:ascii="3DS V2" w:hAnsi="3DS V2"/>
          <w:sz w:val="24"/>
          <w:szCs w:val="24"/>
        </w:rPr>
        <w:t xml:space="preserve"> </w:t>
      </w:r>
      <w:r w:rsidR="00220874">
        <w:rPr>
          <w:rFonts w:ascii="3DS V2" w:hAnsi="3DS V2"/>
          <w:sz w:val="24"/>
          <w:szCs w:val="24"/>
        </w:rPr>
        <w:t>dans CATIA, ce qui est plus complexe</w:t>
      </w:r>
    </w:p>
    <w:p w14:paraId="48A1C6A0" w14:textId="77777777" w:rsidR="009A61C6" w:rsidRDefault="0024134C" w:rsidP="007D290B">
      <w:pPr>
        <w:spacing w:line="240" w:lineRule="auto"/>
        <w:rPr>
          <w:rFonts w:ascii="3DS V2" w:hAnsi="3DS V2"/>
          <w:sz w:val="24"/>
          <w:szCs w:val="24"/>
        </w:rPr>
      </w:pPr>
      <w:r w:rsidRPr="00592042">
        <w:rPr>
          <w:rFonts w:ascii="3DS V2" w:hAnsi="3DS V2"/>
          <w:sz w:val="24"/>
          <w:szCs w:val="24"/>
        </w:rPr>
        <w:t xml:space="preserve">Ce </w:t>
      </w:r>
      <w:r w:rsidR="00F77904">
        <w:rPr>
          <w:rFonts w:ascii="3DS V2" w:hAnsi="3DS V2"/>
          <w:sz w:val="24"/>
          <w:szCs w:val="24"/>
        </w:rPr>
        <w:t>prototype</w:t>
      </w:r>
      <w:r w:rsidR="00F77904" w:rsidRPr="00592042">
        <w:rPr>
          <w:rFonts w:ascii="3DS V2" w:hAnsi="3DS V2"/>
          <w:sz w:val="24"/>
          <w:szCs w:val="24"/>
        </w:rPr>
        <w:t xml:space="preserve"> </w:t>
      </w:r>
      <w:r w:rsidRPr="00592042">
        <w:rPr>
          <w:rFonts w:ascii="3DS V2" w:hAnsi="3DS V2"/>
          <w:sz w:val="24"/>
          <w:szCs w:val="24"/>
        </w:rPr>
        <w:t xml:space="preserve">est </w:t>
      </w:r>
      <w:r w:rsidR="00D64B25" w:rsidRPr="00592042">
        <w:rPr>
          <w:rFonts w:ascii="3DS V2" w:hAnsi="3DS V2"/>
          <w:sz w:val="24"/>
          <w:szCs w:val="24"/>
        </w:rPr>
        <w:t>réalisé</w:t>
      </w:r>
      <w:r w:rsidRPr="00592042">
        <w:rPr>
          <w:rFonts w:ascii="3DS V2" w:hAnsi="3DS V2"/>
          <w:sz w:val="24"/>
          <w:szCs w:val="24"/>
        </w:rPr>
        <w:t xml:space="preserve"> </w:t>
      </w:r>
      <w:r w:rsidR="00A40911">
        <w:rPr>
          <w:rFonts w:ascii="3DS V2" w:hAnsi="3DS V2"/>
          <w:sz w:val="24"/>
          <w:szCs w:val="24"/>
        </w:rPr>
        <w:t>avec</w:t>
      </w:r>
      <w:r w:rsidRPr="00592042">
        <w:rPr>
          <w:rFonts w:ascii="3DS V2" w:hAnsi="3DS V2"/>
          <w:sz w:val="24"/>
          <w:szCs w:val="24"/>
        </w:rPr>
        <w:t xml:space="preserve"> Ubuntu 24.04(wsl2)</w:t>
      </w:r>
      <w:r w:rsidR="003D52B6">
        <w:rPr>
          <w:rFonts w:ascii="3DS V2" w:hAnsi="3DS V2"/>
          <w:sz w:val="24"/>
          <w:szCs w:val="24"/>
        </w:rPr>
        <w:t>,</w:t>
      </w:r>
      <w:r w:rsidRPr="00592042">
        <w:rPr>
          <w:rFonts w:ascii="3DS V2" w:hAnsi="3DS V2"/>
          <w:sz w:val="24"/>
          <w:szCs w:val="24"/>
        </w:rPr>
        <w:t xml:space="preserve"> </w:t>
      </w:r>
      <w:r w:rsidR="00AC7BBC">
        <w:rPr>
          <w:rFonts w:ascii="3DS V2" w:hAnsi="3DS V2"/>
          <w:sz w:val="24"/>
          <w:szCs w:val="24"/>
        </w:rPr>
        <w:t>P</w:t>
      </w:r>
      <w:r w:rsidR="00354670" w:rsidRPr="00592042">
        <w:rPr>
          <w:rFonts w:ascii="3DS V2" w:hAnsi="3DS V2"/>
          <w:sz w:val="24"/>
          <w:szCs w:val="24"/>
        </w:rPr>
        <w:t>ython 3.12</w:t>
      </w:r>
      <w:r w:rsidR="003D52B6">
        <w:rPr>
          <w:rFonts w:ascii="3DS V2" w:hAnsi="3DS V2"/>
          <w:sz w:val="24"/>
          <w:szCs w:val="24"/>
        </w:rPr>
        <w:t>,</w:t>
      </w:r>
      <w:r w:rsidR="00354670" w:rsidRPr="00592042">
        <w:rPr>
          <w:rFonts w:ascii="3DS V2" w:hAnsi="3DS V2"/>
          <w:sz w:val="24"/>
          <w:szCs w:val="24"/>
        </w:rPr>
        <w:t xml:space="preserve"> </w:t>
      </w:r>
      <w:r w:rsidR="00AC7BBC">
        <w:rPr>
          <w:rFonts w:ascii="3DS V2" w:hAnsi="3DS V2"/>
          <w:sz w:val="24"/>
          <w:szCs w:val="24"/>
        </w:rPr>
        <w:t>GCC</w:t>
      </w:r>
      <w:r w:rsidR="00354670" w:rsidRPr="00592042">
        <w:rPr>
          <w:rFonts w:ascii="3DS V2" w:hAnsi="3DS V2"/>
          <w:sz w:val="24"/>
          <w:szCs w:val="24"/>
        </w:rPr>
        <w:t xml:space="preserve"> </w:t>
      </w:r>
      <w:r w:rsidRPr="00592042">
        <w:rPr>
          <w:rFonts w:ascii="3DS V2" w:hAnsi="3DS V2"/>
          <w:sz w:val="24"/>
          <w:szCs w:val="24"/>
        </w:rPr>
        <w:t>14.2</w:t>
      </w:r>
      <w:r w:rsidR="00EA6C1B">
        <w:rPr>
          <w:rFonts w:ascii="3DS V2" w:hAnsi="3DS V2"/>
          <w:sz w:val="24"/>
          <w:szCs w:val="24"/>
        </w:rPr>
        <w:t xml:space="preserve"> </w:t>
      </w:r>
      <w:r w:rsidR="003D52B6">
        <w:rPr>
          <w:rFonts w:ascii="3DS V2" w:hAnsi="3DS V2"/>
          <w:sz w:val="24"/>
          <w:szCs w:val="24"/>
        </w:rPr>
        <w:t>et</w:t>
      </w:r>
      <w:r w:rsidR="00EA6C1B">
        <w:rPr>
          <w:rFonts w:ascii="3DS V2" w:hAnsi="3DS V2"/>
          <w:sz w:val="24"/>
          <w:szCs w:val="24"/>
        </w:rPr>
        <w:t xml:space="preserve"> </w:t>
      </w:r>
      <w:proofErr w:type="spellStart"/>
      <w:r w:rsidR="00EA6C1B">
        <w:rPr>
          <w:rFonts w:ascii="3DS V2" w:hAnsi="3DS V2"/>
          <w:sz w:val="24"/>
          <w:szCs w:val="24"/>
        </w:rPr>
        <w:t>CMake</w:t>
      </w:r>
      <w:proofErr w:type="spellEnd"/>
      <w:r w:rsidR="00EA6C1B">
        <w:rPr>
          <w:rFonts w:ascii="3DS V2" w:hAnsi="3DS V2"/>
          <w:sz w:val="24"/>
          <w:szCs w:val="24"/>
        </w:rPr>
        <w:t xml:space="preserve"> 3.28</w:t>
      </w:r>
      <w:r w:rsidRPr="00592042">
        <w:rPr>
          <w:rFonts w:ascii="3DS V2" w:hAnsi="3DS V2"/>
          <w:sz w:val="24"/>
          <w:szCs w:val="24"/>
        </w:rPr>
        <w:t xml:space="preserve">. L’avantage d’utiliser </w:t>
      </w:r>
      <w:r w:rsidR="00E167E0">
        <w:rPr>
          <w:rFonts w:ascii="3DS V2" w:hAnsi="3DS V2"/>
          <w:sz w:val="24"/>
          <w:szCs w:val="24"/>
        </w:rPr>
        <w:t xml:space="preserve">le </w:t>
      </w:r>
      <w:r w:rsidRPr="00592042">
        <w:rPr>
          <w:rFonts w:ascii="3DS V2" w:hAnsi="3DS V2"/>
          <w:sz w:val="24"/>
          <w:szCs w:val="24"/>
        </w:rPr>
        <w:t xml:space="preserve">standard C++23 est de profiter </w:t>
      </w:r>
      <w:r w:rsidR="009A0B5B">
        <w:rPr>
          <w:rFonts w:ascii="3DS V2" w:hAnsi="3DS V2"/>
          <w:sz w:val="24"/>
          <w:szCs w:val="24"/>
        </w:rPr>
        <w:t>des</w:t>
      </w:r>
      <w:r w:rsidRPr="00592042">
        <w:rPr>
          <w:rFonts w:ascii="3DS V2" w:hAnsi="3DS V2"/>
          <w:sz w:val="24"/>
          <w:szCs w:val="24"/>
        </w:rPr>
        <w:t xml:space="preserve"> technologies et </w:t>
      </w:r>
      <w:r w:rsidR="00247FCB">
        <w:rPr>
          <w:rFonts w:ascii="3DS V2" w:hAnsi="3DS V2"/>
          <w:sz w:val="24"/>
          <w:szCs w:val="24"/>
        </w:rPr>
        <w:t>des</w:t>
      </w:r>
      <w:r w:rsidRPr="00592042">
        <w:rPr>
          <w:rFonts w:ascii="3DS V2" w:hAnsi="3DS V2"/>
          <w:sz w:val="24"/>
          <w:szCs w:val="24"/>
        </w:rPr>
        <w:t xml:space="preserve"> outils</w:t>
      </w:r>
      <w:r w:rsidR="00DC32BC">
        <w:rPr>
          <w:rFonts w:ascii="3DS V2" w:hAnsi="3DS V2"/>
          <w:sz w:val="24"/>
          <w:szCs w:val="24"/>
        </w:rPr>
        <w:t xml:space="preserve"> les </w:t>
      </w:r>
      <w:r w:rsidRPr="00592042">
        <w:rPr>
          <w:rFonts w:ascii="3DS V2" w:hAnsi="3DS V2"/>
          <w:sz w:val="24"/>
          <w:szCs w:val="24"/>
        </w:rPr>
        <w:t xml:space="preserve">plus puissantes </w:t>
      </w:r>
      <w:r w:rsidR="00D61C46">
        <w:rPr>
          <w:rFonts w:ascii="3DS V2" w:hAnsi="3DS V2"/>
          <w:sz w:val="24"/>
          <w:szCs w:val="24"/>
        </w:rPr>
        <w:t>et</w:t>
      </w:r>
      <w:r w:rsidRPr="00592042">
        <w:rPr>
          <w:rFonts w:ascii="3DS V2" w:hAnsi="3DS V2"/>
          <w:sz w:val="24"/>
          <w:szCs w:val="24"/>
        </w:rPr>
        <w:t xml:space="preserve"> plus récentes.</w:t>
      </w:r>
    </w:p>
    <w:p w14:paraId="5CD6DDAA" w14:textId="014DB17C" w:rsidR="00354670" w:rsidRDefault="00354670" w:rsidP="007D290B">
      <w:pPr>
        <w:spacing w:line="240" w:lineRule="auto"/>
        <w:rPr>
          <w:rFonts w:ascii="3DS V2" w:hAnsi="3DS V2"/>
          <w:sz w:val="24"/>
          <w:szCs w:val="24"/>
        </w:rPr>
      </w:pPr>
      <w:r w:rsidRPr="00592042">
        <w:rPr>
          <w:rFonts w:ascii="3DS V2" w:hAnsi="3DS V2"/>
          <w:sz w:val="24"/>
          <w:szCs w:val="24"/>
        </w:rPr>
        <w:t>La partie python consiste à automatiser la saisie de données</w:t>
      </w:r>
      <w:r w:rsidR="005461EC" w:rsidRPr="00592042">
        <w:rPr>
          <w:rFonts w:ascii="3DS V2" w:hAnsi="3DS V2"/>
          <w:sz w:val="24"/>
          <w:szCs w:val="24"/>
        </w:rPr>
        <w:t xml:space="preserve"> et visualiser le résultat</w:t>
      </w:r>
      <w:r w:rsidRPr="00592042">
        <w:rPr>
          <w:rFonts w:ascii="3DS V2" w:hAnsi="3DS V2"/>
          <w:sz w:val="24"/>
          <w:szCs w:val="24"/>
        </w:rPr>
        <w:t>.</w:t>
      </w:r>
      <w:r w:rsidR="00AA0B1C" w:rsidRPr="00592042">
        <w:rPr>
          <w:rFonts w:ascii="3DS V2" w:hAnsi="3DS V2"/>
          <w:sz w:val="24"/>
          <w:szCs w:val="24"/>
        </w:rPr>
        <w:t xml:space="preserve"> La communication entre C++ et python se fait par pybind11.</w:t>
      </w:r>
      <w:r w:rsidR="00592042" w:rsidRPr="00592042">
        <w:rPr>
          <w:rFonts w:ascii="3DS V2" w:hAnsi="3DS V2"/>
          <w:sz w:val="24"/>
          <w:szCs w:val="24"/>
        </w:rPr>
        <w:t xml:space="preserve"> </w:t>
      </w:r>
    </w:p>
    <w:p w14:paraId="54520D33" w14:textId="77777777" w:rsidR="00E44F86" w:rsidRDefault="00C579DC" w:rsidP="00E44F86">
      <w:pPr>
        <w:pStyle w:val="Titre3"/>
        <w:rPr>
          <w:rFonts w:ascii="3DS V2" w:hAnsi="3DS V2"/>
          <w:sz w:val="32"/>
          <w:szCs w:val="32"/>
        </w:rPr>
      </w:pPr>
      <w:bookmarkStart w:id="31" w:name="_Toc204887646"/>
      <w:r>
        <w:rPr>
          <w:rFonts w:ascii="3DS V2" w:hAnsi="3DS V2"/>
          <w:sz w:val="32"/>
          <w:szCs w:val="32"/>
        </w:rPr>
        <w:t>Auto-détections des cavités</w:t>
      </w:r>
      <w:bookmarkEnd w:id="31"/>
    </w:p>
    <w:p w14:paraId="7509B544" w14:textId="77777777" w:rsidR="009D4812" w:rsidRDefault="00C579DC" w:rsidP="00E44F86">
      <w:pPr>
        <w:pStyle w:val="NormalWeb"/>
        <w:rPr>
          <w:rFonts w:ascii="3DS V2" w:eastAsia="宋体" w:hAnsi="3DS V2"/>
          <w:lang w:val="fr-FR"/>
        </w:rPr>
      </w:pPr>
      <w:r w:rsidRPr="00E44F86">
        <w:rPr>
          <w:rFonts w:ascii="3DS V2" w:eastAsia="宋体" w:hAnsi="3DS V2"/>
          <w:lang w:val="fr-FR"/>
        </w:rPr>
        <w:t xml:space="preserve">Ce processus est </w:t>
      </w:r>
      <w:r w:rsidR="007631EC">
        <w:rPr>
          <w:rFonts w:ascii="3DS V2" w:eastAsia="宋体" w:hAnsi="3DS V2"/>
          <w:lang w:val="fr-FR"/>
        </w:rPr>
        <w:t>composé</w:t>
      </w:r>
      <w:r w:rsidR="007631EC" w:rsidRPr="00E44F86">
        <w:rPr>
          <w:rFonts w:ascii="3DS V2" w:eastAsia="宋体" w:hAnsi="3DS V2"/>
          <w:lang w:val="fr-FR"/>
        </w:rPr>
        <w:t xml:space="preserve"> </w:t>
      </w:r>
      <w:r w:rsidR="00EA60ED">
        <w:rPr>
          <w:rFonts w:ascii="3DS V2" w:eastAsia="宋体" w:hAnsi="3DS V2"/>
          <w:lang w:val="fr-FR"/>
        </w:rPr>
        <w:t>d’</w:t>
      </w:r>
      <w:r w:rsidRPr="00E44F86">
        <w:rPr>
          <w:rFonts w:ascii="3DS V2" w:eastAsia="宋体" w:hAnsi="3DS V2"/>
          <w:lang w:val="fr-FR"/>
        </w:rPr>
        <w:t>un script python</w:t>
      </w:r>
      <w:r w:rsidR="00F25D35">
        <w:rPr>
          <w:rFonts w:ascii="3DS V2" w:eastAsia="宋体" w:hAnsi="3DS V2"/>
          <w:lang w:val="fr-FR"/>
        </w:rPr>
        <w:t xml:space="preserve"> « </w:t>
      </w:r>
      <w:r w:rsidR="00F25D35">
        <w:rPr>
          <w:rFonts w:ascii="3DS V2" w:eastAsia="宋体" w:hAnsi="3DS V2"/>
          <w:noProof/>
          <w:lang w:val="fr-FR"/>
        </w:rPr>
        <w:t>cavity_detector</w:t>
      </w:r>
      <w:r w:rsidR="00F25D35">
        <w:rPr>
          <w:rFonts w:ascii="3DS V2" w:eastAsia="宋体" w:hAnsi="3DS V2"/>
          <w:lang w:val="fr-FR"/>
        </w:rPr>
        <w:t> »</w:t>
      </w:r>
      <w:r w:rsidR="001139A2" w:rsidRPr="00E44F86">
        <w:rPr>
          <w:rFonts w:ascii="3DS V2" w:eastAsia="宋体" w:hAnsi="3DS V2"/>
          <w:lang w:val="fr-FR"/>
        </w:rPr>
        <w:t>. Son rôle est d’</w:t>
      </w:r>
      <w:r w:rsidRPr="00E44F86">
        <w:rPr>
          <w:rFonts w:ascii="3DS V2" w:eastAsia="宋体" w:hAnsi="3DS V2"/>
          <w:lang w:val="fr-FR"/>
        </w:rPr>
        <w:t>identifie</w:t>
      </w:r>
      <w:r w:rsidR="006D5B9B">
        <w:rPr>
          <w:rFonts w:ascii="3DS V2" w:eastAsia="宋体" w:hAnsi="3DS V2"/>
          <w:lang w:val="fr-FR"/>
        </w:rPr>
        <w:t>r</w:t>
      </w:r>
      <w:r w:rsidRPr="00E44F86">
        <w:rPr>
          <w:rFonts w:ascii="3DS V2" w:eastAsia="宋体" w:hAnsi="3DS V2"/>
          <w:lang w:val="fr-FR"/>
        </w:rPr>
        <w:t xml:space="preserve"> toutes les cavités et enregistre leur position et leur rayon à partir d’un fichier d’image du connecteur. </w:t>
      </w:r>
    </w:p>
    <w:p w14:paraId="469C41CB" w14:textId="0BC08DB9" w:rsidR="005515D1" w:rsidRDefault="00C579DC" w:rsidP="00E44F86">
      <w:pPr>
        <w:pStyle w:val="NormalWeb"/>
        <w:rPr>
          <w:rFonts w:ascii="3DS V2" w:eastAsia="宋体" w:hAnsi="3DS V2"/>
          <w:lang w:val="fr-FR"/>
        </w:rPr>
      </w:pPr>
      <w:r w:rsidRPr="00E44F86">
        <w:rPr>
          <w:rFonts w:ascii="3DS V2" w:eastAsia="宋体" w:hAnsi="3DS V2"/>
          <w:lang w:val="fr-FR"/>
        </w:rPr>
        <w:t>Il utilise la fonction « </w:t>
      </w:r>
      <w:proofErr w:type="spellStart"/>
      <w:r w:rsidRPr="00E44F86">
        <w:rPr>
          <w:rFonts w:ascii="3DS V2" w:eastAsia="宋体" w:hAnsi="3DS V2"/>
          <w:lang w:val="fr-FR"/>
        </w:rPr>
        <w:t>findContours</w:t>
      </w:r>
      <w:proofErr w:type="spellEnd"/>
      <w:r w:rsidRPr="00E44F86">
        <w:rPr>
          <w:rFonts w:ascii="3DS V2" w:eastAsia="宋体" w:hAnsi="3DS V2"/>
          <w:lang w:val="fr-FR"/>
        </w:rPr>
        <w:t xml:space="preserve"> » de bibliothèque </w:t>
      </w:r>
      <w:proofErr w:type="spellStart"/>
      <w:r w:rsidRPr="00E44F86">
        <w:rPr>
          <w:rFonts w:ascii="3DS V2" w:eastAsia="宋体" w:hAnsi="3DS V2"/>
          <w:lang w:val="fr-FR"/>
        </w:rPr>
        <w:t>opencv</w:t>
      </w:r>
      <w:proofErr w:type="spellEnd"/>
      <w:r w:rsidRPr="00E44F86">
        <w:rPr>
          <w:rFonts w:ascii="3DS V2" w:eastAsia="宋体" w:hAnsi="3DS V2"/>
          <w:lang w:val="fr-FR"/>
        </w:rPr>
        <w:t xml:space="preserve"> pour trouver les cavités, donc graphiquement des cercles, avec quelques traitements préalables d’image</w:t>
      </w:r>
      <w:r w:rsidR="00237D31" w:rsidRPr="00E44F86">
        <w:rPr>
          <w:rFonts w:ascii="3DS V2" w:eastAsia="宋体" w:hAnsi="3DS V2"/>
          <w:lang w:val="fr-FR"/>
        </w:rPr>
        <w:t xml:space="preserve">. </w:t>
      </w:r>
    </w:p>
    <w:p w14:paraId="7B80DFAE" w14:textId="77777777" w:rsidR="009D4812" w:rsidRDefault="005515D1" w:rsidP="00E44F86">
      <w:pPr>
        <w:pStyle w:val="NormalWeb"/>
        <w:rPr>
          <w:rFonts w:ascii="3DS V2" w:eastAsia="宋体" w:hAnsi="3DS V2"/>
          <w:lang w:val="fr-FR"/>
        </w:rPr>
      </w:pPr>
      <w:r>
        <w:rPr>
          <w:rFonts w:ascii="3DS V2" w:eastAsia="宋体" w:hAnsi="3DS V2"/>
          <w:lang w:val="fr-FR"/>
        </w:rPr>
        <w:t>D</w:t>
      </w:r>
      <w:r w:rsidR="00237D31" w:rsidRPr="00E44F86">
        <w:rPr>
          <w:rFonts w:ascii="3DS V2" w:eastAsia="宋体" w:hAnsi="3DS V2"/>
          <w:lang w:val="fr-FR"/>
        </w:rPr>
        <w:t>es traitements</w:t>
      </w:r>
      <w:r w:rsidR="00C579DC" w:rsidRPr="00E44F86">
        <w:rPr>
          <w:rFonts w:ascii="3DS V2" w:eastAsia="宋体" w:hAnsi="3DS V2"/>
          <w:lang w:val="fr-FR"/>
        </w:rPr>
        <w:t xml:space="preserve"> comme un renforcement de contraste d’image ou</w:t>
      </w:r>
      <w:r w:rsidR="001139A2" w:rsidRPr="00E44F86">
        <w:rPr>
          <w:rFonts w:ascii="3DS V2" w:eastAsia="宋体" w:hAnsi="3DS V2"/>
          <w:lang w:val="fr-FR"/>
        </w:rPr>
        <w:t xml:space="preserve"> un</w:t>
      </w:r>
      <w:r w:rsidR="00C579DC" w:rsidRPr="00E44F86">
        <w:rPr>
          <w:rFonts w:ascii="3DS V2" w:eastAsia="宋体" w:hAnsi="3DS V2"/>
          <w:lang w:val="fr-FR"/>
        </w:rPr>
        <w:t xml:space="preserve"> filtre avec un masque de couleur est nécessaire avant de scanner </w:t>
      </w:r>
      <w:r w:rsidR="0062508D">
        <w:rPr>
          <w:rFonts w:ascii="3DS V2" w:eastAsia="宋体" w:hAnsi="3DS V2"/>
          <w:lang w:val="fr-FR"/>
        </w:rPr>
        <w:t xml:space="preserve">les </w:t>
      </w:r>
      <w:r w:rsidR="00C579DC" w:rsidRPr="00E44F86">
        <w:rPr>
          <w:rFonts w:ascii="3DS V2" w:eastAsia="宋体" w:hAnsi="3DS V2"/>
          <w:lang w:val="fr-FR"/>
        </w:rPr>
        <w:t>contours</w:t>
      </w:r>
      <w:r w:rsidR="001139A2" w:rsidRPr="00E44F86">
        <w:rPr>
          <w:rFonts w:ascii="3DS V2" w:eastAsia="宋体" w:hAnsi="3DS V2"/>
          <w:lang w:val="fr-FR"/>
        </w:rPr>
        <w:t xml:space="preserve"> pour un meilleur résultat de détection.</w:t>
      </w:r>
      <w:r w:rsidR="002F4E0F" w:rsidRPr="00E44F86">
        <w:rPr>
          <w:rFonts w:ascii="3DS V2" w:eastAsia="宋体" w:hAnsi="3DS V2"/>
          <w:lang w:val="fr-FR"/>
        </w:rPr>
        <w:t xml:space="preserve"> </w:t>
      </w:r>
    </w:p>
    <w:p w14:paraId="4379CC40" w14:textId="62F808FB" w:rsidR="009D4812" w:rsidRDefault="002F4E0F" w:rsidP="00E44F86">
      <w:pPr>
        <w:pStyle w:val="NormalWeb"/>
        <w:rPr>
          <w:rFonts w:ascii="3DS V2" w:eastAsia="宋体" w:hAnsi="3DS V2"/>
          <w:lang w:val="fr-FR"/>
        </w:rPr>
      </w:pPr>
      <w:r w:rsidRPr="00E44F86">
        <w:rPr>
          <w:rFonts w:ascii="3DS V2" w:eastAsia="宋体" w:hAnsi="3DS V2"/>
          <w:lang w:val="fr-FR"/>
        </w:rPr>
        <w:t>U</w:t>
      </w:r>
      <w:r w:rsidR="00C579DC" w:rsidRPr="00E44F86">
        <w:rPr>
          <w:rFonts w:ascii="3DS V2" w:eastAsia="宋体" w:hAnsi="3DS V2"/>
          <w:lang w:val="fr-FR"/>
        </w:rPr>
        <w:t xml:space="preserve">n contrôle de circularité est effectué sur les </w:t>
      </w:r>
      <w:r w:rsidR="001139A2" w:rsidRPr="00E44F86">
        <w:rPr>
          <w:rFonts w:ascii="3DS V2" w:eastAsia="宋体" w:hAnsi="3DS V2"/>
          <w:lang w:val="fr-FR"/>
        </w:rPr>
        <w:t>cercles</w:t>
      </w:r>
      <w:r w:rsidR="00C579DC" w:rsidRPr="00E44F86">
        <w:rPr>
          <w:rFonts w:ascii="3DS V2" w:eastAsia="宋体" w:hAnsi="3DS V2"/>
          <w:lang w:val="fr-FR"/>
        </w:rPr>
        <w:t xml:space="preserve"> trouv</w:t>
      </w:r>
      <w:r w:rsidR="00014B8E" w:rsidRPr="00E44F86">
        <w:rPr>
          <w:rFonts w:ascii="3DS V2" w:eastAsia="宋体" w:hAnsi="3DS V2"/>
          <w:lang w:val="fr-FR"/>
        </w:rPr>
        <w:t>és</w:t>
      </w:r>
      <w:r w:rsidRPr="00E44F86">
        <w:rPr>
          <w:rFonts w:ascii="3DS V2" w:eastAsia="宋体" w:hAnsi="3DS V2"/>
          <w:lang w:val="fr-FR"/>
        </w:rPr>
        <w:t>, pour éviter les fausses détections, notamment les lettres qui ressemble</w:t>
      </w:r>
      <w:r w:rsidR="009D4812">
        <w:rPr>
          <w:rFonts w:ascii="3DS V2" w:eastAsia="宋体" w:hAnsi="3DS V2" w:hint="eastAsia"/>
          <w:lang w:val="fr-FR"/>
        </w:rPr>
        <w:t>nt</w:t>
      </w:r>
      <w:r w:rsidRPr="00E44F86">
        <w:rPr>
          <w:rFonts w:ascii="3DS V2" w:eastAsia="宋体" w:hAnsi="3DS V2"/>
          <w:lang w:val="fr-FR"/>
        </w:rPr>
        <w:t xml:space="preserve"> au cercle, comme « C » ou « G ». </w:t>
      </w:r>
    </w:p>
    <w:p w14:paraId="72C67A16" w14:textId="1A1219F0" w:rsidR="00456626" w:rsidRDefault="00BF7354" w:rsidP="00E44F86">
      <w:pPr>
        <w:pStyle w:val="NormalWeb"/>
        <w:rPr>
          <w:rFonts w:ascii="3DS V2" w:eastAsia="宋体" w:hAnsi="3DS V2"/>
          <w:lang w:val="fr-FR"/>
        </w:rPr>
      </w:pPr>
      <w:r w:rsidRPr="00E44F86">
        <w:rPr>
          <w:rFonts w:ascii="3DS V2" w:eastAsia="宋体" w:hAnsi="3DS V2"/>
          <w:lang w:val="fr-FR"/>
        </w:rPr>
        <w:t>La correspondance de rayon et gauge est saisie à la main.</w:t>
      </w:r>
      <w:r w:rsidR="00C579DC" w:rsidRPr="00E44F86">
        <w:rPr>
          <w:rFonts w:ascii="3DS V2" w:eastAsia="宋体" w:hAnsi="3DS V2"/>
          <w:lang w:val="fr-FR"/>
        </w:rPr>
        <w:t xml:space="preserve"> </w:t>
      </w:r>
      <w:r w:rsidRPr="00E44F86">
        <w:rPr>
          <w:rFonts w:ascii="3DS V2" w:eastAsia="宋体" w:hAnsi="3DS V2"/>
          <w:lang w:val="fr-FR"/>
        </w:rPr>
        <w:t>Les</w:t>
      </w:r>
      <w:r w:rsidR="00C579DC" w:rsidRPr="00E44F86">
        <w:rPr>
          <w:rFonts w:ascii="3DS V2" w:eastAsia="宋体" w:hAnsi="3DS V2"/>
          <w:lang w:val="fr-FR"/>
        </w:rPr>
        <w:t xml:space="preserve"> données détectées, sous la forme d’une liste de tuple [ID, gauge, x, y], vont être envoyé à l’exécutable C++</w:t>
      </w:r>
      <w:r w:rsidR="003525E9" w:rsidRPr="00E44F86">
        <w:rPr>
          <w:rFonts w:ascii="3DS V2" w:eastAsia="宋体" w:hAnsi="3DS V2"/>
          <w:lang w:val="fr-FR"/>
        </w:rPr>
        <w:t xml:space="preserve"> grâce à la bibliothèque pybind11, </w:t>
      </w:r>
      <w:r w:rsidR="00C579DC" w:rsidRPr="00E44F86">
        <w:rPr>
          <w:rFonts w:ascii="3DS V2" w:eastAsia="宋体" w:hAnsi="3DS V2"/>
          <w:lang w:val="fr-FR"/>
        </w:rPr>
        <w:t>pour le</w:t>
      </w:r>
      <w:r w:rsidR="003525E9" w:rsidRPr="00E44F86">
        <w:rPr>
          <w:rFonts w:ascii="3DS V2" w:eastAsia="宋体" w:hAnsi="3DS V2"/>
          <w:lang w:val="fr-FR"/>
        </w:rPr>
        <w:t>s</w:t>
      </w:r>
      <w:r w:rsidR="00C579DC" w:rsidRPr="00E44F86">
        <w:rPr>
          <w:rFonts w:ascii="3DS V2" w:eastAsia="宋体" w:hAnsi="3DS V2"/>
          <w:lang w:val="fr-FR"/>
        </w:rPr>
        <w:t xml:space="preserve"> calcul</w:t>
      </w:r>
      <w:r w:rsidR="003525E9" w:rsidRPr="00E44F86">
        <w:rPr>
          <w:rFonts w:ascii="3DS V2" w:eastAsia="宋体" w:hAnsi="3DS V2"/>
          <w:lang w:val="fr-FR"/>
        </w:rPr>
        <w:t>s</w:t>
      </w:r>
      <w:r w:rsidR="00C579DC" w:rsidRPr="00E44F86">
        <w:rPr>
          <w:rFonts w:ascii="3DS V2" w:eastAsia="宋体" w:hAnsi="3DS V2"/>
          <w:lang w:val="fr-FR"/>
        </w:rPr>
        <w:t xml:space="preserve">. </w:t>
      </w:r>
    </w:p>
    <w:p w14:paraId="43468ADD" w14:textId="2B575FF2" w:rsidR="00456626" w:rsidRPr="00E44F86" w:rsidRDefault="00456626" w:rsidP="00456626">
      <w:pPr>
        <w:pStyle w:val="NormalWeb"/>
        <w:rPr>
          <w:rFonts w:ascii="3DS V2" w:eastAsia="宋体" w:hAnsi="3DS V2"/>
          <w:lang w:val="fr-FR"/>
        </w:rPr>
      </w:pPr>
      <w:r>
        <w:rPr>
          <w:rFonts w:ascii="3DS V2" w:eastAsia="宋体" w:hAnsi="3DS V2"/>
          <w:lang w:val="fr-FR"/>
        </w:rPr>
        <w:t>Nous avons pensé à une solution basée sur de l’intelligence artificielle</w:t>
      </w:r>
      <w:r w:rsidRPr="00E44F86">
        <w:rPr>
          <w:rFonts w:ascii="3DS V2" w:eastAsia="宋体" w:hAnsi="3DS V2"/>
          <w:lang w:val="fr-FR"/>
        </w:rPr>
        <w:t xml:space="preserve">, mais </w:t>
      </w:r>
      <w:r>
        <w:rPr>
          <w:rFonts w:ascii="3DS V2" w:eastAsia="宋体" w:hAnsi="3DS V2"/>
          <w:lang w:val="fr-FR"/>
        </w:rPr>
        <w:t xml:space="preserve">elle a été </w:t>
      </w:r>
      <w:r w:rsidRPr="00E44F86">
        <w:rPr>
          <w:rFonts w:ascii="3DS V2" w:eastAsia="宋体" w:hAnsi="3DS V2"/>
          <w:lang w:val="fr-FR"/>
        </w:rPr>
        <w:t xml:space="preserve">rapidement jugée </w:t>
      </w:r>
      <w:r>
        <w:rPr>
          <w:rFonts w:ascii="3DS V2" w:eastAsia="宋体" w:hAnsi="3DS V2"/>
          <w:lang w:val="fr-FR"/>
        </w:rPr>
        <w:t>non</w:t>
      </w:r>
      <w:r w:rsidRPr="00E44F86">
        <w:rPr>
          <w:rFonts w:ascii="3DS V2" w:eastAsia="宋体" w:hAnsi="3DS V2"/>
          <w:lang w:val="fr-FR"/>
        </w:rPr>
        <w:t xml:space="preserve"> faisable en raison de manque de données </w:t>
      </w:r>
      <w:r>
        <w:rPr>
          <w:rFonts w:ascii="3DS V2" w:eastAsia="宋体" w:hAnsi="3DS V2"/>
          <w:lang w:val="fr-FR"/>
        </w:rPr>
        <w:t>d’apprentissage.</w:t>
      </w:r>
    </w:p>
    <w:p w14:paraId="148CF8D7" w14:textId="79882C56" w:rsidR="00C72EC1" w:rsidRDefault="00C72EC1" w:rsidP="00C72EC1">
      <w:pPr>
        <w:pStyle w:val="Titre3"/>
        <w:rPr>
          <w:rFonts w:ascii="3DS V2" w:hAnsi="3DS V2"/>
          <w:sz w:val="32"/>
          <w:szCs w:val="32"/>
        </w:rPr>
      </w:pPr>
      <w:bookmarkStart w:id="32" w:name="_Toc204887647"/>
      <w:r>
        <w:rPr>
          <w:rFonts w:ascii="3DS V2" w:hAnsi="3DS V2"/>
          <w:sz w:val="32"/>
          <w:szCs w:val="32"/>
        </w:rPr>
        <w:lastRenderedPageBreak/>
        <w:t>Conception de la structure de données</w:t>
      </w:r>
      <w:bookmarkEnd w:id="32"/>
    </w:p>
    <w:p w14:paraId="21CFE28A" w14:textId="05C02B86" w:rsidR="00291DC4" w:rsidRPr="00291DC4" w:rsidRDefault="00291DC4" w:rsidP="00291DC4">
      <w:pPr>
        <w:pStyle w:val="NormalWeb"/>
        <w:rPr>
          <w:rFonts w:ascii="3DS V2" w:hAnsi="3DS V2"/>
          <w:lang w:val="fr-FR"/>
        </w:rPr>
      </w:pPr>
      <w:r w:rsidRPr="00291DC4">
        <w:rPr>
          <w:rFonts w:ascii="3DS V2" w:hAnsi="3DS V2"/>
          <w:lang w:val="fr-FR"/>
        </w:rPr>
        <w:t xml:space="preserve">Pour faciliter une éventuelle intégration </w:t>
      </w:r>
      <w:r>
        <w:rPr>
          <w:rFonts w:ascii="3DS V2" w:eastAsia="宋体" w:hAnsi="3DS V2"/>
          <w:lang w:val="fr-FR"/>
        </w:rPr>
        <w:t>future</w:t>
      </w:r>
      <w:r w:rsidRPr="00291DC4">
        <w:rPr>
          <w:rFonts w:ascii="3DS V2" w:hAnsi="3DS V2"/>
          <w:lang w:val="fr-FR"/>
        </w:rPr>
        <w:t xml:space="preserve"> </w:t>
      </w:r>
      <w:r w:rsidRPr="00291DC4">
        <w:rPr>
          <w:rFonts w:ascii="3DS V2" w:hAnsi="3DS V2"/>
          <w:lang w:val="fr-FR"/>
        </w:rPr>
        <w:t xml:space="preserve">dans </w:t>
      </w:r>
      <w:r>
        <w:rPr>
          <w:rFonts w:ascii="3DS V2" w:eastAsia="宋体" w:hAnsi="3DS V2"/>
          <w:lang w:val="fr-FR"/>
        </w:rPr>
        <w:t>les commandes existantes</w:t>
      </w:r>
      <w:r w:rsidRPr="00291DC4">
        <w:rPr>
          <w:rFonts w:ascii="3DS V2" w:hAnsi="3DS V2"/>
          <w:lang w:val="fr-FR"/>
        </w:rPr>
        <w:t xml:space="preserve">, </w:t>
      </w:r>
      <w:r w:rsidR="00B62C48">
        <w:rPr>
          <w:rFonts w:ascii="3DS V2" w:eastAsia="宋体" w:hAnsi="3DS V2"/>
          <w:lang w:val="fr-FR"/>
        </w:rPr>
        <w:t>ce prototype</w:t>
      </w:r>
      <w:r w:rsidRPr="00291DC4">
        <w:rPr>
          <w:rFonts w:ascii="3DS V2" w:hAnsi="3DS V2"/>
          <w:lang w:val="fr-FR"/>
        </w:rPr>
        <w:t xml:space="preserve"> a été conçue pour reproduire la logique des objets utilisés dans CATIA. </w:t>
      </w:r>
    </w:p>
    <w:p w14:paraId="3F327D08" w14:textId="226D9FB9" w:rsidR="00291DC4" w:rsidRPr="00291DC4" w:rsidRDefault="00291DC4" w:rsidP="00291DC4">
      <w:pPr>
        <w:pStyle w:val="NormalWeb"/>
        <w:rPr>
          <w:rFonts w:ascii="3DS V2" w:hAnsi="3DS V2"/>
          <w:lang w:val="fr-FR"/>
        </w:rPr>
      </w:pPr>
      <w:r w:rsidRPr="00291DC4">
        <w:rPr>
          <w:rFonts w:ascii="3DS V2" w:hAnsi="3DS V2"/>
          <w:lang w:val="fr-FR"/>
        </w:rPr>
        <w:t>Plutôt que de reproduire cette complexité en totalité, une approche simplifiée a été adoptée afin d’imiter les comportements essentiels. Deux types d’objets de base sont définis : le fil (</w:t>
      </w:r>
      <w:r w:rsidR="00011736" w:rsidRPr="00291DC4">
        <w:rPr>
          <w:rFonts w:ascii="3DS V2" w:hAnsi="3DS V2"/>
          <w:lang w:val="fr-FR"/>
        </w:rPr>
        <w:t>Wire</w:t>
      </w:r>
      <w:r w:rsidRPr="00291DC4">
        <w:rPr>
          <w:rFonts w:ascii="3DS V2" w:hAnsi="3DS V2"/>
          <w:lang w:val="fr-FR"/>
        </w:rPr>
        <w:t>) et la cavité (</w:t>
      </w:r>
      <w:proofErr w:type="spellStart"/>
      <w:r w:rsidR="00011736" w:rsidRPr="004D4217">
        <w:rPr>
          <w:rFonts w:ascii="3DS V2" w:hAnsi="3DS V2"/>
          <w:lang w:val="fr-FR"/>
        </w:rPr>
        <w:t>C</w:t>
      </w:r>
      <w:r w:rsidRPr="00291DC4">
        <w:rPr>
          <w:rFonts w:ascii="3DS V2" w:hAnsi="3DS V2"/>
          <w:lang w:val="fr-FR"/>
        </w:rPr>
        <w:t>avity</w:t>
      </w:r>
      <w:proofErr w:type="spellEnd"/>
      <w:r w:rsidRPr="00291DC4">
        <w:rPr>
          <w:rFonts w:ascii="3DS V2" w:hAnsi="3DS V2"/>
          <w:lang w:val="fr-FR"/>
        </w:rPr>
        <w:t>), chacun identifié par un ID unique et une taille normalisée (en AWG).</w:t>
      </w:r>
      <w:r w:rsidR="00011736" w:rsidRPr="00011736">
        <w:rPr>
          <w:rFonts w:ascii="3DS V2" w:hAnsi="3DS V2"/>
          <w:lang w:val="fr-FR"/>
        </w:rPr>
        <w:t xml:space="preserve"> </w:t>
      </w:r>
      <w:r w:rsidR="00011736" w:rsidRPr="00011736">
        <w:rPr>
          <w:noProof/>
          <w:lang w:val="fr-FR"/>
        </w:rPr>
        <w:t xml:space="preserve"> </w:t>
      </w:r>
    </w:p>
    <w:p w14:paraId="0EF37EE4" w14:textId="5518A0CA" w:rsidR="00291DC4" w:rsidRPr="00291DC4" w:rsidRDefault="00291DC4" w:rsidP="00291DC4">
      <w:pPr>
        <w:pStyle w:val="NormalWeb"/>
        <w:rPr>
          <w:rFonts w:ascii="3DS V2" w:hAnsi="3DS V2"/>
          <w:lang w:val="fr-FR"/>
        </w:rPr>
      </w:pPr>
      <w:r w:rsidRPr="00291DC4">
        <w:rPr>
          <w:rFonts w:ascii="3DS V2" w:hAnsi="3DS V2"/>
          <w:lang w:val="fr-FR"/>
        </w:rPr>
        <w:t>Pour garantir que chaque objet soit bien unique et éviter les erreurs liées à des duplications non contrôlées, la copie de ces objets a été rendue impossible. Ils ne sont manipulables que via des pointeurs intelligents (</w:t>
      </w:r>
      <w:r w:rsidR="00A3137E">
        <w:rPr>
          <w:rFonts w:ascii="3DS V2" w:hAnsi="3DS V2"/>
          <w:lang w:val="fr-FR"/>
        </w:rPr>
        <w:t xml:space="preserve"> </w:t>
      </w:r>
      <w:r w:rsidR="00A3137E" w:rsidRPr="00A3137E">
        <w:rPr>
          <w:rFonts w:ascii="Cascadia Code" w:hAnsi="Cascadia Code" w:cs="Cascadia Code"/>
          <w:noProof/>
          <w:color w:val="00B050"/>
          <w:sz w:val="20"/>
          <w:szCs w:val="20"/>
          <w:lang w:val="fr-FR"/>
        </w:rPr>
        <w:t>std</w:t>
      </w:r>
      <w:r w:rsidR="00A3137E" w:rsidRPr="00A3137E">
        <w:rPr>
          <w:rFonts w:ascii="Cascadia Code" w:hAnsi="Cascadia Code" w:cs="Cascadia Code"/>
          <w:noProof/>
          <w:color w:val="4472C4"/>
          <w:sz w:val="20"/>
          <w:szCs w:val="20"/>
          <w:lang w:val="fr-FR"/>
        </w:rPr>
        <w:t>::</w:t>
      </w:r>
      <w:r w:rsidR="00A3137E" w:rsidRPr="00A3137E">
        <w:rPr>
          <w:rFonts w:ascii="Cascadia Code" w:hAnsi="Cascadia Code" w:cs="Cascadia Code"/>
          <w:noProof/>
          <w:color w:val="00B050"/>
          <w:sz w:val="20"/>
          <w:szCs w:val="20"/>
          <w:lang w:val="fr-FR"/>
        </w:rPr>
        <w:t>shared_ptr</w:t>
      </w:r>
      <w:r w:rsidR="00A3137E">
        <w:rPr>
          <w:rFonts w:ascii="3DS V2" w:hAnsi="3DS V2"/>
          <w:lang w:val="fr-FR"/>
        </w:rPr>
        <w:t xml:space="preserve"> ) </w:t>
      </w:r>
      <w:r w:rsidRPr="00291DC4">
        <w:rPr>
          <w:rFonts w:ascii="3DS V2" w:hAnsi="3DS V2"/>
          <w:lang w:val="fr-FR"/>
        </w:rPr>
        <w:t>, ce qui permet un meilleur contrôle de leur durée de vie et de leur unicité.</w:t>
      </w:r>
    </w:p>
    <w:p w14:paraId="2E57A248" w14:textId="19F6FC2F" w:rsidR="00291DC4" w:rsidRPr="00291DC4" w:rsidRDefault="00C13B6A" w:rsidP="00291DC4">
      <w:pPr>
        <w:pStyle w:val="NormalWeb"/>
        <w:rPr>
          <w:rFonts w:ascii="3DS V2" w:hAnsi="3DS V2"/>
          <w:lang w:val="fr-FR"/>
        </w:rPr>
      </w:pPr>
      <w:r w:rsidRPr="00011736">
        <w:rPr>
          <w:rFonts w:ascii="3DS V2" w:hAnsi="3DS V2"/>
          <w:lang w:val="fr-FR"/>
        </w:rPr>
        <w:drawing>
          <wp:anchor distT="0" distB="0" distL="114300" distR="114300" simplePos="0" relativeHeight="251798016" behindDoc="0" locked="0" layoutInCell="1" allowOverlap="1" wp14:anchorId="6C4C5A24" wp14:editId="13E3E8CB">
            <wp:simplePos x="0" y="0"/>
            <wp:positionH relativeFrom="column">
              <wp:posOffset>767715</wp:posOffset>
            </wp:positionH>
            <wp:positionV relativeFrom="paragraph">
              <wp:posOffset>594995</wp:posOffset>
            </wp:positionV>
            <wp:extent cx="3465195" cy="950595"/>
            <wp:effectExtent l="0" t="0" r="1905" b="1905"/>
            <wp:wrapSquare wrapText="bothSides"/>
            <wp:docPr id="183533957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9572" name="Image 1" descr="Une image contenant texte, capture d’écran, Police, ligne&#10;&#10;Le contenu généré par l’IA peut être incorrect."/>
                    <pic:cNvPicPr/>
                  </pic:nvPicPr>
                  <pic:blipFill>
                    <a:blip r:embed="rId39"/>
                    <a:stretch>
                      <a:fillRect/>
                    </a:stretch>
                  </pic:blipFill>
                  <pic:spPr>
                    <a:xfrm>
                      <a:off x="0" y="0"/>
                      <a:ext cx="3465195" cy="950595"/>
                    </a:xfrm>
                    <a:prstGeom prst="rect">
                      <a:avLst/>
                    </a:prstGeom>
                  </pic:spPr>
                </pic:pic>
              </a:graphicData>
            </a:graphic>
            <wp14:sizeRelH relativeFrom="margin">
              <wp14:pctWidth>0</wp14:pctWidth>
            </wp14:sizeRelH>
            <wp14:sizeRelV relativeFrom="margin">
              <wp14:pctHeight>0</wp14:pctHeight>
            </wp14:sizeRelV>
          </wp:anchor>
        </w:drawing>
      </w:r>
      <w:r w:rsidR="004705B0">
        <w:rPr>
          <w:rFonts w:ascii="3DS V2" w:hAnsi="3DS V2"/>
          <w:lang w:val="fr-FR"/>
        </w:rPr>
        <w:t>U</w:t>
      </w:r>
      <w:r w:rsidR="00291DC4" w:rsidRPr="00291DC4">
        <w:rPr>
          <w:rFonts w:ascii="3DS V2" w:hAnsi="3DS V2"/>
          <w:lang w:val="fr-FR"/>
        </w:rPr>
        <w:t xml:space="preserve">ne interface commune </w:t>
      </w:r>
      <w:r w:rsidR="00AD6108">
        <w:rPr>
          <w:rFonts w:ascii="3DS V2" w:hAnsi="3DS V2"/>
          <w:lang w:val="fr-FR"/>
        </w:rPr>
        <w:t>pour ces deux classe</w:t>
      </w:r>
      <w:r w:rsidR="007E138B">
        <w:rPr>
          <w:rFonts w:ascii="3DS V2" w:hAnsi="3DS V2"/>
          <w:lang w:val="fr-FR"/>
        </w:rPr>
        <w:t xml:space="preserve"> </w:t>
      </w:r>
      <w:r w:rsidR="00291DC4" w:rsidRPr="00291DC4">
        <w:rPr>
          <w:rFonts w:ascii="3DS V2" w:hAnsi="3DS V2"/>
          <w:lang w:val="fr-FR"/>
        </w:rPr>
        <w:t>(</w:t>
      </w:r>
      <w:r w:rsidR="00061140">
        <w:rPr>
          <w:rFonts w:ascii="3DS V2" w:hAnsi="3DS V2"/>
          <w:lang w:val="fr-FR"/>
        </w:rPr>
        <w:t xml:space="preserve"> </w:t>
      </w:r>
      <w:r w:rsidR="00061140" w:rsidRPr="00AD6108">
        <w:rPr>
          <w:rFonts w:ascii="Cascadia Code" w:hAnsi="Cascadia Code" w:cs="Cascadia Code"/>
          <w:noProof/>
          <w:color w:val="1043FF" w:themeColor="text2" w:themeTint="99"/>
          <w:sz w:val="20"/>
          <w:szCs w:val="20"/>
          <w:lang w:val="fr-FR"/>
        </w:rPr>
        <w:t>electronic_component_base</w:t>
      </w:r>
      <w:r w:rsidR="00061140">
        <w:rPr>
          <w:rFonts w:ascii="3DS V2" w:hAnsi="3DS V2"/>
          <w:lang w:val="fr-FR"/>
        </w:rPr>
        <w:t xml:space="preserve"> </w:t>
      </w:r>
      <w:r w:rsidR="00291DC4" w:rsidRPr="00291DC4">
        <w:rPr>
          <w:rFonts w:ascii="3DS V2" w:hAnsi="3DS V2"/>
          <w:lang w:val="fr-FR"/>
        </w:rPr>
        <w:t>) permettant de vérifier leur disponibilité, leur compatibilité, et d’assurer une allocation cohérente entre les composants.</w:t>
      </w:r>
    </w:p>
    <w:p w14:paraId="7C3B53F2" w14:textId="053DD8F4" w:rsidR="00C13B6A" w:rsidRDefault="00C13B6A" w:rsidP="00C13B6A">
      <w:pPr>
        <w:pStyle w:val="NormalWeb"/>
        <w:rPr>
          <w:rFonts w:ascii="3DS V2" w:hAnsi="3DS V2"/>
          <w:lang w:val="fr-FR"/>
        </w:rPr>
      </w:pPr>
    </w:p>
    <w:p w14:paraId="5049A9FA" w14:textId="77777777" w:rsidR="00C13B6A" w:rsidRDefault="00C13B6A" w:rsidP="00C13B6A">
      <w:pPr>
        <w:pStyle w:val="NormalWeb"/>
        <w:rPr>
          <w:rFonts w:ascii="3DS V2" w:hAnsi="3DS V2"/>
          <w:lang w:val="fr-FR"/>
        </w:rPr>
      </w:pPr>
    </w:p>
    <w:p w14:paraId="754FB86D" w14:textId="333550D8" w:rsidR="00C13B6A" w:rsidRDefault="00C13B6A" w:rsidP="00C13B6A">
      <w:pPr>
        <w:pStyle w:val="NormalWeb"/>
        <w:rPr>
          <w:rFonts w:ascii="3DS V2" w:hAnsi="3DS V2"/>
          <w:lang w:val="fr-FR"/>
        </w:rPr>
      </w:pPr>
      <w:r>
        <w:rPr>
          <w:noProof/>
        </w:rPr>
        <mc:AlternateContent>
          <mc:Choice Requires="wps">
            <w:drawing>
              <wp:anchor distT="0" distB="0" distL="114300" distR="114300" simplePos="0" relativeHeight="251801088" behindDoc="0" locked="0" layoutInCell="1" allowOverlap="1" wp14:anchorId="5A0D8F60" wp14:editId="1BB72964">
                <wp:simplePos x="0" y="0"/>
                <wp:positionH relativeFrom="column">
                  <wp:posOffset>987425</wp:posOffset>
                </wp:positionH>
                <wp:positionV relativeFrom="paragraph">
                  <wp:posOffset>76200</wp:posOffset>
                </wp:positionV>
                <wp:extent cx="3112770" cy="635"/>
                <wp:effectExtent l="0" t="0" r="0" b="8255"/>
                <wp:wrapSquare wrapText="bothSides"/>
                <wp:docPr id="1340491075" name="Zone de texte 1"/>
                <wp:cNvGraphicFramePr/>
                <a:graphic xmlns:a="http://schemas.openxmlformats.org/drawingml/2006/main">
                  <a:graphicData uri="http://schemas.microsoft.com/office/word/2010/wordprocessingShape">
                    <wps:wsp>
                      <wps:cNvSpPr txBox="1"/>
                      <wps:spPr>
                        <a:xfrm>
                          <a:off x="0" y="0"/>
                          <a:ext cx="3112770" cy="635"/>
                        </a:xfrm>
                        <a:prstGeom prst="rect">
                          <a:avLst/>
                        </a:prstGeom>
                        <a:solidFill>
                          <a:prstClr val="white"/>
                        </a:solidFill>
                        <a:ln>
                          <a:noFill/>
                        </a:ln>
                      </wps:spPr>
                      <wps:txbx>
                        <w:txbxContent>
                          <w:p w14:paraId="1505E594" w14:textId="5271005D" w:rsidR="004D4217" w:rsidRPr="00E02429" w:rsidRDefault="004D4217" w:rsidP="004D4217">
                            <w:pPr>
                              <w:pStyle w:val="Lgende"/>
                              <w:jc w:val="center"/>
                              <w:rPr>
                                <w:rFonts w:ascii="3DS V2" w:eastAsia="Times New Roman" w:hAnsi="3DS V2" w:cs="Times New Roman"/>
                                <w:sz w:val="24"/>
                              </w:rPr>
                            </w:pPr>
                            <w:r>
                              <w:t xml:space="preserve">Figure </w:t>
                            </w:r>
                            <w:r>
                              <w:fldChar w:fldCharType="begin"/>
                            </w:r>
                            <w:r>
                              <w:instrText xml:space="preserve"> SEQ Figure \* ARABIC </w:instrText>
                            </w:r>
                            <w:r>
                              <w:fldChar w:fldCharType="separate"/>
                            </w:r>
                            <w:r>
                              <w:rPr>
                                <w:noProof/>
                              </w:rPr>
                              <w:t>23</w:t>
                            </w:r>
                            <w:r>
                              <w:fldChar w:fldCharType="end"/>
                            </w:r>
                            <w:r>
                              <w:t xml:space="preserve"> : Relation des classe</w:t>
                            </w:r>
                            <w:r w:rsidR="00C6439A">
                              <w:t>s</w:t>
                            </w:r>
                            <w:r>
                              <w:t xml:space="preserve"> et l'interface</w:t>
                            </w:r>
                            <w:r w:rsidR="00C6439A">
                              <w:t xml:space="preserve"> de</w:t>
                            </w:r>
                            <w:r>
                              <w:t xml:space="preserve"> composant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0D8F60" id="Zone de texte 1" o:spid="_x0000_s1037" type="#_x0000_t202" style="position:absolute;margin-left:77.75pt;margin-top:6pt;width:245.1pt;height:.05pt;z-index:251801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" stroked="f">
                <v:textbox style="mso-fit-shape-to-text:t" inset="0,0,0,0">
                  <w:txbxContent>
                    <w:p w14:paraId="1505E594" w14:textId="5271005D" w:rsidR="004D4217" w:rsidRPr="00E02429" w:rsidRDefault="004D4217" w:rsidP="004D4217">
                      <w:pPr>
                        <w:pStyle w:val="Lgende"/>
                        <w:jc w:val="center"/>
                        <w:rPr>
                          <w:rFonts w:ascii="3DS V2" w:eastAsia="Times New Roman" w:hAnsi="3DS V2" w:cs="Times New Roman"/>
                          <w:sz w:val="24"/>
                        </w:rPr>
                      </w:pPr>
                      <w:r>
                        <w:t xml:space="preserve">Figure </w:t>
                      </w:r>
                      <w:r>
                        <w:fldChar w:fldCharType="begin"/>
                      </w:r>
                      <w:r>
                        <w:instrText xml:space="preserve"> SEQ Figure \* ARABIC </w:instrText>
                      </w:r>
                      <w:r>
                        <w:fldChar w:fldCharType="separate"/>
                      </w:r>
                      <w:r>
                        <w:rPr>
                          <w:noProof/>
                        </w:rPr>
                        <w:t>23</w:t>
                      </w:r>
                      <w:r>
                        <w:fldChar w:fldCharType="end"/>
                      </w:r>
                      <w:r>
                        <w:t xml:space="preserve"> : Relation des classe</w:t>
                      </w:r>
                      <w:r w:rsidR="00C6439A">
                        <w:t>s</w:t>
                      </w:r>
                      <w:r>
                        <w:t xml:space="preserve"> et l'interface</w:t>
                      </w:r>
                      <w:r w:rsidR="00C6439A">
                        <w:t xml:space="preserve"> de</w:t>
                      </w:r>
                      <w:r>
                        <w:t xml:space="preserve"> composant</w:t>
                      </w:r>
                    </w:p>
                  </w:txbxContent>
                </v:textbox>
                <w10:wrap type="square"/>
              </v:shape>
            </w:pict>
          </mc:Fallback>
        </mc:AlternateContent>
      </w:r>
    </w:p>
    <w:p w14:paraId="29D733C9" w14:textId="77777777" w:rsidR="00C13B6A" w:rsidRDefault="00C13B6A" w:rsidP="00C13B6A">
      <w:pPr>
        <w:pStyle w:val="NormalWeb"/>
        <w:rPr>
          <w:rFonts w:ascii="3DS V2" w:hAnsi="3DS V2"/>
          <w:lang w:val="fr-FR"/>
        </w:rPr>
      </w:pPr>
    </w:p>
    <w:p w14:paraId="385735D7" w14:textId="0638B202" w:rsidR="00C13B6A" w:rsidRPr="00C13B6A" w:rsidRDefault="00C13B6A" w:rsidP="00C13B6A">
      <w:pPr>
        <w:pStyle w:val="NormalWeb"/>
        <w:rPr>
          <w:rFonts w:ascii="3DS V2" w:hAnsi="3DS V2"/>
          <w:lang w:val="fr-FR"/>
        </w:rPr>
      </w:pPr>
      <w:r>
        <w:rPr>
          <w:noProof/>
        </w:rPr>
        <mc:AlternateContent>
          <mc:Choice Requires="wps">
            <w:drawing>
              <wp:anchor distT="0" distB="0" distL="114300" distR="114300" simplePos="0" relativeHeight="251803136" behindDoc="0" locked="0" layoutInCell="1" allowOverlap="1" wp14:anchorId="39436728" wp14:editId="38785D0E">
                <wp:simplePos x="0" y="0"/>
                <wp:positionH relativeFrom="column">
                  <wp:posOffset>1118870</wp:posOffset>
                </wp:positionH>
                <wp:positionV relativeFrom="paragraph">
                  <wp:posOffset>3400425</wp:posOffset>
                </wp:positionV>
                <wp:extent cx="3171825" cy="635"/>
                <wp:effectExtent l="0" t="0" r="9525" b="8255"/>
                <wp:wrapSquare wrapText="bothSides"/>
                <wp:docPr id="347167953" name="Zone de texte 1"/>
                <wp:cNvGraphicFramePr/>
                <a:graphic xmlns:a="http://schemas.openxmlformats.org/drawingml/2006/main">
                  <a:graphicData uri="http://schemas.microsoft.com/office/word/2010/wordprocessingShape">
                    <wps:wsp>
                      <wps:cNvSpPr txBox="1"/>
                      <wps:spPr>
                        <a:xfrm>
                          <a:off x="0" y="0"/>
                          <a:ext cx="3171825" cy="635"/>
                        </a:xfrm>
                        <a:prstGeom prst="rect">
                          <a:avLst/>
                        </a:prstGeom>
                        <a:solidFill>
                          <a:prstClr val="white"/>
                        </a:solidFill>
                        <a:ln>
                          <a:noFill/>
                        </a:ln>
                      </wps:spPr>
                      <wps:txbx>
                        <w:txbxContent>
                          <w:p w14:paraId="73DADD7C" w14:textId="6CD56AD9" w:rsidR="004D4217" w:rsidRPr="00046ACE" w:rsidRDefault="004D4217" w:rsidP="004D4217">
                            <w:pPr>
                              <w:pStyle w:val="Lgende"/>
                              <w:jc w:val="center"/>
                              <w:rPr>
                                <w:rFonts w:ascii="Times New Roman" w:eastAsia="Times New Roman" w:hAnsi="Times New Roman" w:cs="Times New Roman"/>
                                <w:noProof/>
                                <w:sz w:val="24"/>
                              </w:rPr>
                            </w:pPr>
                            <w:r>
                              <w:t xml:space="preserve">Figure </w:t>
                            </w:r>
                            <w:r>
                              <w:fldChar w:fldCharType="begin"/>
                            </w:r>
                            <w:r>
                              <w:instrText xml:space="preserve"> SEQ Figure \* ARABIC </w:instrText>
                            </w:r>
                            <w:r>
                              <w:fldChar w:fldCharType="separate"/>
                            </w:r>
                            <w:r>
                              <w:rPr>
                                <w:noProof/>
                              </w:rPr>
                              <w:t>24</w:t>
                            </w:r>
                            <w:r>
                              <w:fldChar w:fldCharType="end"/>
                            </w:r>
                            <w:r>
                              <w:t xml:space="preserve"> : Relation des classe</w:t>
                            </w:r>
                            <w:r w:rsidR="00C6439A">
                              <w:t>s</w:t>
                            </w:r>
                            <w:r>
                              <w:t xml:space="preserve"> et l'interface </w:t>
                            </w:r>
                            <w:r w:rsidR="00C6439A">
                              <w:t xml:space="preserve">de </w:t>
                            </w:r>
                            <w:r>
                              <w:t>conteneur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36728" id="_x0000_s1038" type="#_x0000_t202" style="position:absolute;margin-left:88.1pt;margin-top:267.75pt;width:249.75pt;height:.05pt;z-index:25180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" stroked="f">
                <v:textbox style="mso-fit-shape-to-text:t" inset="0,0,0,0">
                  <w:txbxContent>
                    <w:p w14:paraId="73DADD7C" w14:textId="6CD56AD9" w:rsidR="004D4217" w:rsidRPr="00046ACE" w:rsidRDefault="004D4217" w:rsidP="004D4217">
                      <w:pPr>
                        <w:pStyle w:val="Lgende"/>
                        <w:jc w:val="center"/>
                        <w:rPr>
                          <w:rFonts w:ascii="Times New Roman" w:eastAsia="Times New Roman" w:hAnsi="Times New Roman" w:cs="Times New Roman"/>
                          <w:noProof/>
                          <w:sz w:val="24"/>
                        </w:rPr>
                      </w:pPr>
                      <w:r>
                        <w:t xml:space="preserve">Figure </w:t>
                      </w:r>
                      <w:r>
                        <w:fldChar w:fldCharType="begin"/>
                      </w:r>
                      <w:r>
                        <w:instrText xml:space="preserve"> SEQ Figure \* ARABIC </w:instrText>
                      </w:r>
                      <w:r>
                        <w:fldChar w:fldCharType="separate"/>
                      </w:r>
                      <w:r>
                        <w:rPr>
                          <w:noProof/>
                        </w:rPr>
                        <w:t>24</w:t>
                      </w:r>
                      <w:r>
                        <w:fldChar w:fldCharType="end"/>
                      </w:r>
                      <w:r>
                        <w:t xml:space="preserve"> : Relation des classe</w:t>
                      </w:r>
                      <w:r w:rsidR="00C6439A">
                        <w:t>s</w:t>
                      </w:r>
                      <w:r>
                        <w:t xml:space="preserve"> et l'interface </w:t>
                      </w:r>
                      <w:r w:rsidR="00C6439A">
                        <w:t xml:space="preserve">de </w:t>
                      </w:r>
                      <w:r>
                        <w:t>conteneur</w:t>
                      </w:r>
                    </w:p>
                  </w:txbxContent>
                </v:textbox>
                <w10:wrap type="square"/>
              </v:shape>
            </w:pict>
          </mc:Fallback>
        </mc:AlternateContent>
      </w:r>
      <w:r w:rsidRPr="004D4217">
        <w:rPr>
          <w:noProof/>
          <w:lang w:val="fr-FR"/>
        </w:rPr>
        <w:drawing>
          <wp:anchor distT="0" distB="0" distL="114300" distR="114300" simplePos="0" relativeHeight="251799040" behindDoc="0" locked="0" layoutInCell="1" allowOverlap="1" wp14:anchorId="4E5DF3AB" wp14:editId="5848418F">
            <wp:simplePos x="0" y="0"/>
            <wp:positionH relativeFrom="column">
              <wp:posOffset>1030834</wp:posOffset>
            </wp:positionH>
            <wp:positionV relativeFrom="paragraph">
              <wp:posOffset>1220546</wp:posOffset>
            </wp:positionV>
            <wp:extent cx="3550285" cy="1823085"/>
            <wp:effectExtent l="0" t="0" r="0" b="5715"/>
            <wp:wrapSquare wrapText="bothSides"/>
            <wp:docPr id="48358928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9282" name="Image 1" descr="Une image contenant texte, capture d’écran, Police, ligne&#10;&#10;Le contenu généré par l’IA peut être incorrect."/>
                    <pic:cNvPicPr/>
                  </pic:nvPicPr>
                  <pic:blipFill>
                    <a:blip r:embed="rId40"/>
                    <a:stretch>
                      <a:fillRect/>
                    </a:stretch>
                  </pic:blipFill>
                  <pic:spPr>
                    <a:xfrm>
                      <a:off x="0" y="0"/>
                      <a:ext cx="3550285" cy="1823085"/>
                    </a:xfrm>
                    <a:prstGeom prst="rect">
                      <a:avLst/>
                    </a:prstGeom>
                  </pic:spPr>
                </pic:pic>
              </a:graphicData>
            </a:graphic>
            <wp14:sizeRelH relativeFrom="margin">
              <wp14:pctWidth>0</wp14:pctWidth>
            </wp14:sizeRelH>
            <wp14:sizeRelV relativeFrom="margin">
              <wp14:pctHeight>0</wp14:pctHeight>
            </wp14:sizeRelV>
          </wp:anchor>
        </w:drawing>
      </w:r>
      <w:r w:rsidR="00291DC4" w:rsidRPr="00291DC4">
        <w:rPr>
          <w:rFonts w:ascii="3DS V2" w:hAnsi="3DS V2"/>
          <w:lang w:val="fr-FR"/>
        </w:rPr>
        <w:t>L</w:t>
      </w:r>
      <w:r w:rsidR="00E67C7A">
        <w:rPr>
          <w:rFonts w:ascii="3DS V2" w:hAnsi="3DS V2"/>
          <w:lang w:val="fr-FR"/>
        </w:rPr>
        <w:t>a classe</w:t>
      </w:r>
      <w:r w:rsidR="00291DC4" w:rsidRPr="00291DC4">
        <w:rPr>
          <w:rFonts w:ascii="3DS V2" w:hAnsi="3DS V2"/>
          <w:lang w:val="fr-FR"/>
        </w:rPr>
        <w:t xml:space="preserve"> </w:t>
      </w:r>
      <w:r w:rsidR="006C5719">
        <w:rPr>
          <w:rFonts w:ascii="3DS V2" w:hAnsi="3DS V2"/>
          <w:lang w:val="fr-FR"/>
        </w:rPr>
        <w:t xml:space="preserve">de </w:t>
      </w:r>
      <w:r w:rsidR="00291DC4" w:rsidRPr="00291DC4">
        <w:rPr>
          <w:rFonts w:ascii="3DS V2" w:hAnsi="3DS V2"/>
          <w:lang w:val="fr-FR"/>
        </w:rPr>
        <w:t xml:space="preserve">câble et </w:t>
      </w:r>
      <w:r w:rsidR="00501377">
        <w:rPr>
          <w:rFonts w:ascii="3DS V2" w:hAnsi="3DS V2"/>
          <w:lang w:val="fr-FR"/>
        </w:rPr>
        <w:t xml:space="preserve">de </w:t>
      </w:r>
      <w:r w:rsidR="00291DC4" w:rsidRPr="00291DC4">
        <w:rPr>
          <w:rFonts w:ascii="3DS V2" w:hAnsi="3DS V2"/>
          <w:lang w:val="fr-FR"/>
        </w:rPr>
        <w:t>connecteur</w:t>
      </w:r>
      <w:r w:rsidR="00D53F0E">
        <w:rPr>
          <w:rFonts w:ascii="3DS V2" w:hAnsi="3DS V2"/>
          <w:lang w:val="fr-FR"/>
        </w:rPr>
        <w:t xml:space="preserve"> </w:t>
      </w:r>
      <w:r w:rsidR="00291DC4" w:rsidRPr="00291DC4">
        <w:rPr>
          <w:rFonts w:ascii="3DS V2" w:hAnsi="3DS V2"/>
          <w:lang w:val="fr-FR"/>
        </w:rPr>
        <w:t>implémentent une interface de type conteneur (</w:t>
      </w:r>
      <w:r w:rsidR="00D53F0E">
        <w:rPr>
          <w:rFonts w:ascii="3DS V2" w:hAnsi="3DS V2"/>
          <w:lang w:val="fr-FR"/>
        </w:rPr>
        <w:t xml:space="preserve"> </w:t>
      </w:r>
      <w:r w:rsidR="00D53F0E" w:rsidRPr="0040636C">
        <w:rPr>
          <w:rFonts w:ascii="Cascadia Code" w:hAnsi="Cascadia Code" w:cs="Cascadia Code"/>
          <w:noProof/>
          <w:color w:val="1043FF" w:themeColor="text2" w:themeTint="99"/>
          <w:sz w:val="20"/>
          <w:szCs w:val="20"/>
          <w:lang w:val="fr-FR"/>
        </w:rPr>
        <w:t>electronic_container_base</w:t>
      </w:r>
      <w:r w:rsidR="00D53F0E">
        <w:rPr>
          <w:rFonts w:ascii="3DS V2" w:hAnsi="3DS V2"/>
          <w:lang w:val="fr-FR"/>
        </w:rPr>
        <w:t xml:space="preserve"> </w:t>
      </w:r>
      <w:r w:rsidR="00291DC4" w:rsidRPr="00291DC4">
        <w:rPr>
          <w:rFonts w:ascii="3DS V2" w:hAnsi="3DS V2"/>
          <w:lang w:val="fr-FR"/>
        </w:rPr>
        <w:t>)</w:t>
      </w:r>
      <w:r w:rsidR="00D53F0E">
        <w:rPr>
          <w:rFonts w:ascii="3DS V2" w:hAnsi="3DS V2"/>
          <w:lang w:val="fr-FR"/>
        </w:rPr>
        <w:t xml:space="preserve"> </w:t>
      </w:r>
      <w:r w:rsidR="00291DC4" w:rsidRPr="00291DC4">
        <w:rPr>
          <w:rFonts w:ascii="3DS V2" w:hAnsi="3DS V2"/>
          <w:lang w:val="fr-FR"/>
        </w:rPr>
        <w:t xml:space="preserve"> capable de gérer </w:t>
      </w:r>
      <w:r w:rsidR="00E51F34">
        <w:rPr>
          <w:rFonts w:ascii="3DS V2" w:hAnsi="3DS V2"/>
          <w:lang w:val="fr-FR"/>
        </w:rPr>
        <w:t>une</w:t>
      </w:r>
      <w:r w:rsidR="00291DC4" w:rsidRPr="00291DC4">
        <w:rPr>
          <w:rFonts w:ascii="3DS V2" w:hAnsi="3DS V2"/>
          <w:lang w:val="fr-FR"/>
        </w:rPr>
        <w:t xml:space="preserve"> listes internes de composants. Le connecteur calcule à son initialisation une liste d’adjacence globale permettant de savoir quelles cavités sont voisines. Le câble, de son côté, conserve une référence vers le connecteur auquel il est censé se brancher.</w:t>
      </w:r>
      <w:r w:rsidR="00011736" w:rsidRPr="00011736">
        <w:rPr>
          <w:noProof/>
          <w:lang w:val="fr-FR"/>
        </w:rPr>
        <w:t xml:space="preserve"> </w:t>
      </w:r>
      <w:bookmarkStart w:id="33" w:name="_Toc204887648"/>
      <w:r>
        <w:rPr>
          <w:rFonts w:ascii="3DS V2" w:hAnsi="3DS V2"/>
          <w:sz w:val="32"/>
          <w:szCs w:val="32"/>
        </w:rPr>
        <w:br w:type="page"/>
      </w:r>
    </w:p>
    <w:p w14:paraId="5F57F767" w14:textId="3CB9A0B6" w:rsidR="00BD204C" w:rsidRDefault="00F252FA" w:rsidP="00BD204C">
      <w:pPr>
        <w:pStyle w:val="Titre3"/>
        <w:rPr>
          <w:rFonts w:ascii="3DS V2" w:hAnsi="3DS V2"/>
          <w:sz w:val="32"/>
          <w:szCs w:val="32"/>
        </w:rPr>
      </w:pPr>
      <w:r>
        <w:rPr>
          <w:rFonts w:ascii="3DS V2" w:hAnsi="3DS V2"/>
          <w:sz w:val="32"/>
          <w:szCs w:val="32"/>
        </w:rPr>
        <w:lastRenderedPageBreak/>
        <w:t>Triangulation Delaunay</w:t>
      </w:r>
      <w:bookmarkEnd w:id="33"/>
    </w:p>
    <w:p w14:paraId="561B9DFD" w14:textId="70B59A28" w:rsidR="00E62F64" w:rsidRPr="00E62F64" w:rsidRDefault="00E62F64" w:rsidP="00E62F64">
      <w:pPr>
        <w:rPr>
          <w:rFonts w:ascii="3DS V2" w:hAnsi="3DS V2"/>
          <w:sz w:val="24"/>
          <w:szCs w:val="24"/>
        </w:rPr>
      </w:pPr>
      <w:r w:rsidRPr="00E62F64">
        <w:rPr>
          <w:rFonts w:ascii="3DS V2" w:hAnsi="3DS V2"/>
          <w:sz w:val="24"/>
          <w:szCs w:val="24"/>
        </w:rPr>
        <w:t>Afin de déterminer quelles cavités sont voisines dans un connecteur, une méthode de triangulation appelée Bowyer-Watson a été utilisée.</w:t>
      </w:r>
    </w:p>
    <w:p w14:paraId="184ABED9" w14:textId="468CFA22" w:rsidR="003C7B96" w:rsidRDefault="0083560B" w:rsidP="00965B38">
      <w:pPr>
        <w:rPr>
          <w:rFonts w:ascii="3DS V2" w:hAnsi="3DS V2"/>
          <w:sz w:val="24"/>
          <w:szCs w:val="24"/>
        </w:rPr>
      </w:pPr>
      <w:bookmarkStart w:id="34" w:name="_Toc204887649"/>
      <w:bookmarkStart w:id="35" w:name="_Recherche_DFS"/>
      <w:bookmarkEnd w:id="35"/>
      <w:r>
        <w:rPr>
          <w:rFonts w:ascii="3DS V2" w:hAnsi="3DS V2"/>
          <w:sz w:val="24"/>
          <w:szCs w:val="24"/>
        </w:rPr>
        <w:t>Une liste des triangle</w:t>
      </w:r>
      <w:r w:rsidR="00C20AF0">
        <w:rPr>
          <w:rFonts w:ascii="3DS V2" w:hAnsi="3DS V2"/>
          <w:sz w:val="24"/>
          <w:szCs w:val="24"/>
        </w:rPr>
        <w:t>s</w:t>
      </w:r>
      <w:r>
        <w:rPr>
          <w:rFonts w:ascii="3DS V2" w:hAnsi="3DS V2"/>
          <w:sz w:val="24"/>
          <w:szCs w:val="24"/>
        </w:rPr>
        <w:t xml:space="preserve"> représente les triangles dans la triangulation. Au début, on rajoute</w:t>
      </w:r>
      <w:r w:rsidR="00965B38" w:rsidRPr="00965B38">
        <w:rPr>
          <w:rFonts w:ascii="3DS V2" w:hAnsi="3DS V2"/>
          <w:sz w:val="24"/>
          <w:szCs w:val="24"/>
        </w:rPr>
        <w:t xml:space="preserve"> un grand triangle imaginaire qui englobe tou</w:t>
      </w:r>
      <w:r w:rsidR="002867E2">
        <w:rPr>
          <w:rFonts w:ascii="3DS V2" w:hAnsi="3DS V2"/>
          <w:sz w:val="24"/>
          <w:szCs w:val="24"/>
        </w:rPr>
        <w:t>te</w:t>
      </w:r>
      <w:r w:rsidR="00965B38" w:rsidRPr="00965B38">
        <w:rPr>
          <w:rFonts w:ascii="3DS V2" w:hAnsi="3DS V2"/>
          <w:sz w:val="24"/>
          <w:szCs w:val="24"/>
        </w:rPr>
        <w:t xml:space="preserve">s les </w:t>
      </w:r>
      <w:r w:rsidR="002867E2">
        <w:rPr>
          <w:rFonts w:ascii="3DS V2" w:hAnsi="3DS V2"/>
          <w:sz w:val="24"/>
          <w:szCs w:val="24"/>
        </w:rPr>
        <w:t>cavités</w:t>
      </w:r>
      <w:r>
        <w:rPr>
          <w:rFonts w:ascii="3DS V2" w:hAnsi="3DS V2"/>
          <w:sz w:val="24"/>
          <w:szCs w:val="24"/>
        </w:rPr>
        <w:t xml:space="preserve"> dans la liste</w:t>
      </w:r>
      <w:r w:rsidR="00965B38" w:rsidRPr="00965B38">
        <w:rPr>
          <w:rFonts w:ascii="3DS V2" w:hAnsi="3DS V2"/>
          <w:sz w:val="24"/>
          <w:szCs w:val="24"/>
        </w:rPr>
        <w:t xml:space="preserve">. </w:t>
      </w:r>
      <w:r w:rsidR="002867E2" w:rsidRPr="002867E2">
        <w:rPr>
          <w:rFonts w:ascii="3DS V2" w:hAnsi="3DS V2"/>
          <w:sz w:val="24"/>
          <w:szCs w:val="24"/>
        </w:rPr>
        <w:t>Ensuite, les cavités sont ajoutées une par une dans l</w:t>
      </w:r>
      <w:r>
        <w:rPr>
          <w:rFonts w:ascii="3DS V2" w:hAnsi="3DS V2"/>
          <w:sz w:val="24"/>
          <w:szCs w:val="24"/>
        </w:rPr>
        <w:t>e graphe</w:t>
      </w:r>
      <w:r w:rsidR="002867E2" w:rsidRPr="002867E2">
        <w:rPr>
          <w:rFonts w:ascii="3DS V2" w:hAnsi="3DS V2"/>
          <w:sz w:val="24"/>
          <w:szCs w:val="24"/>
        </w:rPr>
        <w:t xml:space="preserve">. </w:t>
      </w:r>
      <w:r w:rsidR="003C7B96" w:rsidRPr="003C7B96">
        <w:rPr>
          <w:rFonts w:ascii="3DS V2" w:hAnsi="3DS V2"/>
          <w:sz w:val="24"/>
          <w:szCs w:val="24"/>
        </w:rPr>
        <w:t xml:space="preserve">À chaque ajout, on </w:t>
      </w:r>
      <w:r>
        <w:rPr>
          <w:rFonts w:ascii="3DS V2" w:hAnsi="3DS V2"/>
          <w:sz w:val="24"/>
          <w:szCs w:val="24"/>
        </w:rPr>
        <w:t>vérifie si la cavité ajoutée est dans</w:t>
      </w:r>
      <w:r w:rsidR="003C7B96" w:rsidRPr="003C7B96">
        <w:rPr>
          <w:rFonts w:ascii="3DS V2" w:hAnsi="3DS V2"/>
          <w:sz w:val="24"/>
          <w:szCs w:val="24"/>
        </w:rPr>
        <w:t xml:space="preserve"> </w:t>
      </w:r>
      <w:r>
        <w:rPr>
          <w:rFonts w:ascii="3DS V2" w:hAnsi="3DS V2"/>
          <w:sz w:val="24"/>
          <w:szCs w:val="24"/>
        </w:rPr>
        <w:t xml:space="preserve">le cercle circonscrit </w:t>
      </w:r>
      <w:r w:rsidR="00C20AF0">
        <w:rPr>
          <w:rFonts w:ascii="3DS V2" w:hAnsi="3DS V2"/>
          <w:sz w:val="24"/>
          <w:szCs w:val="24"/>
        </w:rPr>
        <w:t xml:space="preserve">de chaque triangle dans la liste des triangles. Si oui, ce triangle est marqué « mauvais » et alors </w:t>
      </w:r>
      <w:r w:rsidR="00C20AF0" w:rsidRPr="00C20AF0">
        <w:rPr>
          <w:rFonts w:ascii="3DS V2" w:hAnsi="3DS V2"/>
          <w:sz w:val="24"/>
          <w:szCs w:val="24"/>
        </w:rPr>
        <w:t>supprimés</w:t>
      </w:r>
      <w:r w:rsidR="00C20AF0">
        <w:rPr>
          <w:rFonts w:ascii="3DS V2" w:hAnsi="3DS V2"/>
          <w:sz w:val="24"/>
          <w:szCs w:val="24"/>
        </w:rPr>
        <w:t>. On utilise la cavité nouvellement ajoutée et les trois arrêts du triangle supprimé pour reconstruire trois nouveau triangle, ces triangles vont être rajoutés dans la liste des triangles.</w:t>
      </w:r>
    </w:p>
    <w:p w14:paraId="75CFEBCE" w14:textId="0908E88C" w:rsidR="00965B38" w:rsidRPr="00965B38" w:rsidRDefault="00965B38" w:rsidP="00965B38">
      <w:pPr>
        <w:rPr>
          <w:rFonts w:ascii="3DS V2" w:hAnsi="3DS V2"/>
          <w:sz w:val="24"/>
          <w:szCs w:val="24"/>
        </w:rPr>
      </w:pPr>
      <w:r w:rsidRPr="00965B38">
        <w:rPr>
          <w:rFonts w:ascii="3DS V2" w:hAnsi="3DS V2"/>
          <w:sz w:val="24"/>
          <w:szCs w:val="24"/>
        </w:rPr>
        <w:t>Une fois tou</w:t>
      </w:r>
      <w:r w:rsidR="009A6D2F">
        <w:rPr>
          <w:rFonts w:ascii="3DS V2" w:hAnsi="3DS V2"/>
          <w:sz w:val="24"/>
          <w:szCs w:val="24"/>
        </w:rPr>
        <w:t>te</w:t>
      </w:r>
      <w:r w:rsidRPr="00965B38">
        <w:rPr>
          <w:rFonts w:ascii="3DS V2" w:hAnsi="3DS V2"/>
          <w:sz w:val="24"/>
          <w:szCs w:val="24"/>
        </w:rPr>
        <w:t xml:space="preserve">s les </w:t>
      </w:r>
      <w:r w:rsidR="009A6D2F">
        <w:rPr>
          <w:rFonts w:ascii="3DS V2" w:hAnsi="3DS V2"/>
          <w:sz w:val="24"/>
          <w:szCs w:val="24"/>
        </w:rPr>
        <w:t>cavités</w:t>
      </w:r>
      <w:r w:rsidRPr="00965B38">
        <w:rPr>
          <w:rFonts w:ascii="3DS V2" w:hAnsi="3DS V2"/>
          <w:sz w:val="24"/>
          <w:szCs w:val="24"/>
        </w:rPr>
        <w:t xml:space="preserve"> inséré</w:t>
      </w:r>
      <w:r w:rsidR="009A6D2F">
        <w:rPr>
          <w:rFonts w:ascii="3DS V2" w:hAnsi="3DS V2"/>
          <w:sz w:val="24"/>
          <w:szCs w:val="24"/>
        </w:rPr>
        <w:t>e</w:t>
      </w:r>
      <w:r w:rsidRPr="00965B38">
        <w:rPr>
          <w:rFonts w:ascii="3DS V2" w:hAnsi="3DS V2"/>
          <w:sz w:val="24"/>
          <w:szCs w:val="24"/>
        </w:rPr>
        <w:t xml:space="preserve">s, on supprime les triangles contenant les sommets du triangle imaginaire initial. </w:t>
      </w:r>
      <w:r w:rsidR="00A77F77">
        <w:rPr>
          <w:rFonts w:ascii="3DS V2" w:hAnsi="3DS V2"/>
          <w:sz w:val="24"/>
          <w:szCs w:val="24"/>
        </w:rPr>
        <w:t xml:space="preserve">Les triangles restants </w:t>
      </w:r>
      <w:r w:rsidR="00B83344">
        <w:rPr>
          <w:rFonts w:ascii="3DS V2" w:hAnsi="3DS V2"/>
          <w:sz w:val="24"/>
          <w:szCs w:val="24"/>
        </w:rPr>
        <w:t>constitue</w:t>
      </w:r>
      <w:r w:rsidR="00AE4D4C">
        <w:rPr>
          <w:rFonts w:ascii="3DS V2" w:hAnsi="3DS V2"/>
          <w:sz w:val="24"/>
          <w:szCs w:val="24"/>
        </w:rPr>
        <w:t>nt</w:t>
      </w:r>
      <w:r w:rsidR="00A77F77">
        <w:rPr>
          <w:rFonts w:ascii="3DS V2" w:hAnsi="3DS V2"/>
          <w:sz w:val="24"/>
          <w:szCs w:val="24"/>
        </w:rPr>
        <w:t xml:space="preserve"> une triangulation Delaunay.</w:t>
      </w:r>
      <w:r w:rsidR="006115CA">
        <w:rPr>
          <w:rFonts w:ascii="3DS V2" w:hAnsi="3DS V2"/>
          <w:sz w:val="24"/>
          <w:szCs w:val="24"/>
        </w:rPr>
        <w:t xml:space="preserve"> Le code de cet algorithme est dans l’Annexe 2. </w:t>
      </w:r>
    </w:p>
    <w:p w14:paraId="78767A0D" w14:textId="2C060635" w:rsidR="00E43F48" w:rsidRPr="00E43F48" w:rsidRDefault="00251307" w:rsidP="00E43F48">
      <w:pPr>
        <w:pStyle w:val="Titre3"/>
        <w:rPr>
          <w:rFonts w:ascii="3DS V2" w:hAnsi="3DS V2"/>
          <w:sz w:val="32"/>
          <w:szCs w:val="32"/>
        </w:rPr>
      </w:pPr>
      <w:r>
        <w:rPr>
          <w:rFonts w:ascii="3DS V2" w:hAnsi="3DS V2"/>
          <w:sz w:val="32"/>
          <w:szCs w:val="32"/>
        </w:rPr>
        <w:t>Recherche</w:t>
      </w:r>
      <w:r w:rsidR="00311857">
        <w:rPr>
          <w:rFonts w:ascii="3DS V2" w:hAnsi="3DS V2"/>
          <w:sz w:val="32"/>
          <w:szCs w:val="32"/>
        </w:rPr>
        <w:t xml:space="preserve"> DFS</w:t>
      </w:r>
      <w:bookmarkEnd w:id="34"/>
    </w:p>
    <w:p w14:paraId="74ED9C5A" w14:textId="1FBCADE0" w:rsidR="00604590" w:rsidRPr="00904369" w:rsidRDefault="00304753" w:rsidP="00604590">
      <w:pPr>
        <w:rPr>
          <w:rFonts w:ascii="3DS V2" w:hAnsi="3DS V2"/>
          <w:sz w:val="24"/>
          <w:szCs w:val="24"/>
        </w:rPr>
      </w:pPr>
      <w:r w:rsidRPr="00304753">
        <w:rPr>
          <w:rFonts w:ascii="3DS V2" w:hAnsi="3DS V2"/>
          <w:sz w:val="24"/>
          <w:szCs w:val="24"/>
        </w:rPr>
        <w:t>L’algorithme DFS pour le parcours d’arbre est simple : pour chaque câble, on commence par une cavité disponible (la racine), puis on parcourt ses nœuds fils en vérifiant à chaque fois la compatibilité entre le fil et la cavité. Une fois la profondeur maximale atteinte (c’est-à-dire, tous les fils du câble sont affectés), on enregistre le résultat comme une solution valide. Un retour sur trace est effectué ensuite pour explorer d'autres possibilités.</w:t>
      </w:r>
      <w:r w:rsidR="00311857">
        <w:rPr>
          <w:rFonts w:ascii="3DS V2" w:hAnsi="3DS V2"/>
          <w:sz w:val="24"/>
          <w:szCs w:val="24"/>
        </w:rPr>
        <w:t xml:space="preserve"> </w:t>
      </w:r>
      <w:r w:rsidR="00C51200" w:rsidRPr="00904369">
        <w:rPr>
          <w:rFonts w:ascii="3DS V2" w:hAnsi="3DS V2"/>
          <w:sz w:val="24"/>
          <w:szCs w:val="24"/>
        </w:rPr>
        <w:t xml:space="preserve">Voici le </w:t>
      </w:r>
      <w:r w:rsidR="00DA4DFD" w:rsidRPr="00904369">
        <w:rPr>
          <w:rFonts w:ascii="3DS V2" w:hAnsi="3DS V2"/>
          <w:sz w:val="24"/>
          <w:szCs w:val="24"/>
        </w:rPr>
        <w:t xml:space="preserve">Pseudo-code </w:t>
      </w:r>
      <w:r w:rsidR="00C51200" w:rsidRPr="00904369">
        <w:rPr>
          <w:rFonts w:ascii="3DS V2" w:hAnsi="3DS V2"/>
          <w:sz w:val="24"/>
          <w:szCs w:val="24"/>
        </w:rPr>
        <w:t>d</w:t>
      </w:r>
      <w:r w:rsidR="000C7CFC" w:rsidRPr="00904369">
        <w:rPr>
          <w:rFonts w:ascii="3DS V2" w:hAnsi="3DS V2"/>
          <w:sz w:val="24"/>
          <w:szCs w:val="24"/>
        </w:rPr>
        <w:t>e l</w:t>
      </w:r>
      <w:r w:rsidR="00C51200" w:rsidRPr="00904369">
        <w:rPr>
          <w:rFonts w:ascii="3DS V2" w:hAnsi="3DS V2"/>
          <w:sz w:val="24"/>
          <w:szCs w:val="24"/>
        </w:rPr>
        <w:t>’algorithme :</w:t>
      </w:r>
    </w:p>
    <w:p w14:paraId="399398E9"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for</w:t>
      </w:r>
      <w:r w:rsidRPr="009D4812">
        <w:rPr>
          <w:rFonts w:ascii="Cascadia Code" w:eastAsia="Times New Roman" w:hAnsi="Cascadia Code" w:cs="Times New Roman"/>
          <w:noProof/>
          <w:color w:val="000000"/>
          <w:sz w:val="20"/>
          <w:szCs w:val="20"/>
          <w:lang w:val="en-US" w:eastAsia="zh-CN"/>
        </w:rPr>
        <w:t xml:space="preserve"> </w:t>
      </w:r>
      <w:r w:rsidRPr="009D4812">
        <w:rPr>
          <w:rFonts w:ascii="Cascadia Code" w:eastAsia="Times New Roman" w:hAnsi="Cascadia Code" w:cs="Times New Roman"/>
          <w:noProof/>
          <w:color w:val="4472C4"/>
          <w:sz w:val="20"/>
          <w:szCs w:val="20"/>
          <w:lang w:val="en-US" w:eastAsia="zh-CN"/>
        </w:rPr>
        <w:t>(const</w:t>
      </w:r>
      <w:r w:rsidRPr="009D4812">
        <w:rPr>
          <w:rFonts w:ascii="Cascadia Code" w:eastAsia="Times New Roman" w:hAnsi="Cascadia Code" w:cs="Times New Roman"/>
          <w:noProof/>
          <w:color w:val="000000"/>
          <w:sz w:val="20"/>
          <w:szCs w:val="20"/>
          <w:lang w:val="en-US" w:eastAsia="zh-CN"/>
        </w:rPr>
        <w:t xml:space="preserve"> </w:t>
      </w:r>
      <w:r w:rsidRPr="009D4812">
        <w:rPr>
          <w:rFonts w:ascii="Cascadia Code" w:eastAsia="Times New Roman" w:hAnsi="Cascadia Code" w:cs="Times New Roman"/>
          <w:noProof/>
          <w:color w:val="8064A2"/>
          <w:sz w:val="20"/>
          <w:szCs w:val="20"/>
          <w:lang w:val="en-US" w:eastAsia="zh-CN"/>
        </w:rPr>
        <w:t>auto</w:t>
      </w:r>
      <w:r w:rsidRPr="009D4812">
        <w:rPr>
          <w:rFonts w:ascii="Cascadia Code" w:eastAsia="Times New Roman" w:hAnsi="Cascadia Code" w:cs="Times New Roman"/>
          <w:noProof/>
          <w:color w:val="4472C4"/>
          <w:sz w:val="20"/>
          <w:szCs w:val="20"/>
          <w:lang w:val="en-US" w:eastAsia="zh-CN"/>
        </w:rPr>
        <w:t>&amp;</w:t>
      </w:r>
      <w:r w:rsidRPr="009D4812">
        <w:rPr>
          <w:rFonts w:ascii="Cascadia Code" w:eastAsia="Times New Roman" w:hAnsi="Cascadia Code" w:cs="Times New Roman"/>
          <w:noProof/>
          <w:color w:val="000000"/>
          <w:sz w:val="20"/>
          <w:szCs w:val="20"/>
          <w:lang w:val="en-US" w:eastAsia="zh-CN"/>
        </w:rPr>
        <w:t xml:space="preserve"> cavity </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searching_range</w:t>
      </w:r>
      <w:r w:rsidRPr="009D4812">
        <w:rPr>
          <w:rFonts w:ascii="Cascadia Code" w:eastAsia="Times New Roman" w:hAnsi="Cascadia Code" w:cs="Times New Roman"/>
          <w:noProof/>
          <w:color w:val="4472C4"/>
          <w:sz w:val="20"/>
          <w:szCs w:val="20"/>
          <w:lang w:val="en-US" w:eastAsia="zh-CN"/>
        </w:rPr>
        <w:t>)</w:t>
      </w:r>
    </w:p>
    <w:p w14:paraId="6E5DFA15"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w:t>
      </w:r>
    </w:p>
    <w:p w14:paraId="264FF6DC"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std</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70AD47"/>
          <w:sz w:val="20"/>
          <w:szCs w:val="20"/>
          <w:lang w:val="en-US" w:eastAsia="zh-CN"/>
        </w:rPr>
        <w:t>vector</w:t>
      </w:r>
      <w:r w:rsidRPr="009D4812">
        <w:rPr>
          <w:rFonts w:ascii="Cascadia Code" w:eastAsia="Times New Roman" w:hAnsi="Cascadia Code" w:cs="Times New Roman"/>
          <w:noProof/>
          <w:color w:val="4472C4"/>
          <w:sz w:val="20"/>
          <w:szCs w:val="20"/>
          <w:lang w:val="en-US" w:eastAsia="zh-CN"/>
        </w:rPr>
        <w:t>&lt;</w:t>
      </w:r>
      <w:r w:rsidRPr="009D4812">
        <w:rPr>
          <w:rFonts w:ascii="Cascadia Code" w:eastAsia="Times New Roman" w:hAnsi="Cascadia Code" w:cs="Times New Roman"/>
          <w:noProof/>
          <w:color w:val="8064A2"/>
          <w:sz w:val="20"/>
          <w:szCs w:val="20"/>
          <w:lang w:val="en-US" w:eastAsia="zh-CN"/>
        </w:rPr>
        <w:t>int</w:t>
      </w:r>
      <w:r w:rsidRPr="009D4812">
        <w:rPr>
          <w:rFonts w:ascii="Cascadia Code" w:eastAsia="Times New Roman" w:hAnsi="Cascadia Code" w:cs="Times New Roman"/>
          <w:noProof/>
          <w:color w:val="4472C4"/>
          <w:sz w:val="20"/>
          <w:szCs w:val="20"/>
          <w:lang w:val="en-US" w:eastAsia="zh-CN"/>
        </w:rPr>
        <w:t>&gt;</w:t>
      </w:r>
      <w:r w:rsidRPr="009D4812">
        <w:rPr>
          <w:rFonts w:ascii="Cascadia Code" w:eastAsia="Times New Roman" w:hAnsi="Cascadia Code" w:cs="Times New Roman"/>
          <w:noProof/>
          <w:color w:val="000000"/>
          <w:sz w:val="20"/>
          <w:szCs w:val="20"/>
          <w:lang w:val="en-US" w:eastAsia="zh-CN"/>
        </w:rPr>
        <w:t xml:space="preserve"> visited_cavity_indices</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w:t>
      </w:r>
    </w:p>
    <w:p w14:paraId="64BE19E1"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8064A2"/>
          <w:sz w:val="20"/>
          <w:szCs w:val="20"/>
          <w:lang w:val="en-US" w:eastAsia="zh-CN"/>
        </w:rPr>
        <w:t>auto</w:t>
      </w:r>
      <w:r w:rsidRPr="001D049A">
        <w:rPr>
          <w:rFonts w:ascii="Cascadia Code" w:eastAsia="Times New Roman" w:hAnsi="Cascadia Code" w:cs="Times New Roman"/>
          <w:noProof/>
          <w:color w:val="000000"/>
          <w:sz w:val="20"/>
          <w:szCs w:val="20"/>
          <w:lang w:val="en-US" w:eastAsia="zh-CN"/>
        </w:rPr>
        <w:t xml:space="preserve"> dfs </w:t>
      </w:r>
      <w:r w:rsidRPr="001D049A">
        <w:rPr>
          <w:rFonts w:ascii="Cascadia Code" w:eastAsia="Times New Roman" w:hAnsi="Cascadia Code" w:cs="Times New Roman"/>
          <w:noProof/>
          <w:color w:val="4472C4"/>
          <w:sz w:val="20"/>
          <w:szCs w:val="20"/>
          <w:lang w:val="en-US" w:eastAsia="zh-CN"/>
        </w:rPr>
        <w:t>=</w:t>
      </w:r>
    </w:p>
    <w:p w14:paraId="21E20747" w14:textId="220E6FA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3A29F5"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4472C4"/>
          <w:sz w:val="20"/>
          <w:szCs w:val="20"/>
          <w:lang w:val="en-US" w:eastAsia="zh-CN"/>
        </w:rPr>
        <w:t>&amp;</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B2A1C7"/>
          <w:sz w:val="20"/>
          <w:szCs w:val="20"/>
          <w:lang w:val="en-US" w:eastAsia="zh-CN"/>
        </w:rPr>
        <w:t>self</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wire_ID</w:t>
      </w:r>
      <w:r w:rsidRPr="001D049A">
        <w:rPr>
          <w:rFonts w:ascii="Cascadia Code" w:eastAsia="Times New Roman" w:hAnsi="Cascadia Code" w:cs="Times New Roman"/>
          <w:noProof/>
          <w:color w:val="000000"/>
          <w:sz w:val="20"/>
          <w:szCs w:val="20"/>
          <w:lang w:val="en-US" w:eastAsia="zh-CN"/>
        </w:rPr>
        <w:t>)</w:t>
      </w:r>
    </w:p>
    <w:p w14:paraId="773DFA05"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5EDD81A6" w14:textId="025A572A"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if</w:t>
      </w:r>
      <w:r w:rsidR="00C219D8" w:rsidRPr="001D049A">
        <w:rPr>
          <w:rFonts w:ascii="Cascadia Code" w:eastAsia="Times New Roman" w:hAnsi="Cascadia Code" w:cs="Times New Roman"/>
          <w:noProof/>
          <w:color w:val="000000"/>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i/>
          <w:iCs/>
          <w:noProof/>
          <w:color w:val="A5A5A5"/>
          <w:sz w:val="20"/>
          <w:szCs w:val="20"/>
          <w:lang w:val="en-US" w:eastAsia="zh-CN"/>
        </w:rPr>
        <w:t>//</w:t>
      </w:r>
      <w:r w:rsidR="00C219D8" w:rsidRPr="001D049A">
        <w:rPr>
          <w:rFonts w:ascii="Cascadia Code" w:eastAsia="Times New Roman" w:hAnsi="Cascadia Code" w:cs="Times New Roman"/>
          <w:i/>
          <w:iCs/>
          <w:noProof/>
          <w:color w:val="A5A5A5"/>
          <w:sz w:val="20"/>
          <w:szCs w:val="20"/>
          <w:lang w:val="en-US" w:eastAsia="zh-CN"/>
        </w:rPr>
        <w:t xml:space="preserve"> C</w:t>
      </w:r>
      <w:r w:rsidRPr="001D049A">
        <w:rPr>
          <w:rFonts w:ascii="Cascadia Code" w:eastAsia="Times New Roman" w:hAnsi="Cascadia Code" w:cs="Times New Roman"/>
          <w:i/>
          <w:iCs/>
          <w:noProof/>
          <w:color w:val="A5A5A5"/>
          <w:sz w:val="20"/>
          <w:szCs w:val="20"/>
          <w:lang w:val="en-US" w:eastAsia="zh-CN"/>
        </w:rPr>
        <w:t>avity is not available</w:t>
      </w:r>
      <w:r w:rsidR="00636506" w:rsidRPr="001D049A">
        <w:rPr>
          <w:rFonts w:ascii="Cascadia Code" w:eastAsia="Times New Roman" w:hAnsi="Cascadia Code" w:cs="Times New Roman"/>
          <w:i/>
          <w:iCs/>
          <w:noProof/>
          <w:color w:val="A5A5A5"/>
          <w:sz w:val="20"/>
          <w:szCs w:val="20"/>
          <w:lang w:val="en-US" w:eastAsia="zh-CN"/>
        </w:rPr>
        <w:t xml:space="preserve"> or compatible</w:t>
      </w:r>
      <w:r w:rsidR="00C219D8" w:rsidRPr="001D049A">
        <w:rPr>
          <w:rFonts w:ascii="Cascadia Code" w:eastAsia="Times New Roman" w:hAnsi="Cascadia Code" w:cs="Times New Roman"/>
          <w:noProof/>
          <w:color w:val="4472C4"/>
          <w:sz w:val="20"/>
          <w:szCs w:val="20"/>
          <w:lang w:val="en-US" w:eastAsia="zh-CN"/>
        </w:rPr>
        <w:t>)</w:t>
      </w:r>
      <w:r w:rsidR="00895211" w:rsidRPr="001D049A">
        <w:rPr>
          <w:rFonts w:ascii="Cascadia Code" w:eastAsia="Times New Roman" w:hAnsi="Cascadia Code" w:cs="Times New Roman"/>
          <w:noProof/>
          <w:color w:val="4472C4"/>
          <w:sz w:val="20"/>
          <w:szCs w:val="20"/>
          <w:lang w:val="en-US" w:eastAsia="zh-CN"/>
        </w:rPr>
        <w:t xml:space="preserve"> return;</w:t>
      </w:r>
    </w:p>
    <w:p w14:paraId="72C3AD3F" w14:textId="61FDB125"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p>
    <w:p w14:paraId="60D8F3C0" w14:textId="1D9C873B"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push_back</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p>
    <w:p w14:paraId="7E866302" w14:textId="1C652B8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size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CA3033" w:rsidRPr="001D049A">
        <w:rPr>
          <w:rFonts w:ascii="Cascadia Code" w:eastAsia="Times New Roman" w:hAnsi="Cascadia Code" w:cs="Times New Roman"/>
          <w:noProof/>
          <w:color w:val="4472C4"/>
          <w:sz w:val="20"/>
          <w:szCs w:val="20"/>
          <w:lang w:val="en-US" w:eastAsia="zh-CN"/>
        </w:rPr>
        <w:t xml:space="preserve"> </w:t>
      </w:r>
      <w:r w:rsidR="00CA3033" w:rsidRPr="001D049A">
        <w:rPr>
          <w:rFonts w:ascii="Cascadia Code" w:eastAsia="Times New Roman" w:hAnsi="Cascadia Code" w:cs="Times New Roman"/>
          <w:i/>
          <w:iCs/>
          <w:noProof/>
          <w:color w:val="A5A5A5"/>
          <w:sz w:val="20"/>
          <w:szCs w:val="20"/>
          <w:lang w:val="en-US" w:eastAsia="zh-CN"/>
        </w:rPr>
        <w:t>// Nb of wires</w:t>
      </w:r>
      <w:r w:rsidR="008B5CE1" w:rsidRPr="001D049A">
        <w:rPr>
          <w:rFonts w:ascii="Cascadia Code" w:eastAsia="Times New Roman" w:hAnsi="Cascadia Code" w:cs="Times New Roman"/>
          <w:i/>
          <w:iCs/>
          <w:noProof/>
          <w:color w:val="A5A5A5"/>
          <w:sz w:val="20"/>
          <w:szCs w:val="20"/>
          <w:lang w:val="en-US" w:eastAsia="zh-CN"/>
        </w:rPr>
        <w:t xml:space="preserve"> in cable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04912EA7" w14:textId="73E3B32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1B4583" w:rsidRPr="001D049A">
        <w:rPr>
          <w:rFonts w:ascii="Cascadia Code" w:eastAsia="Times New Roman" w:hAnsi="Cascadia Code" w:cs="Times New Roman"/>
          <w:i/>
          <w:iCs/>
          <w:noProof/>
          <w:color w:val="A5A5A5"/>
          <w:sz w:val="20"/>
          <w:szCs w:val="20"/>
          <w:lang w:val="en-US" w:eastAsia="zh-CN"/>
        </w:rPr>
        <w:t>// All wires are allocated</w:t>
      </w:r>
      <w:r w:rsidR="007537B1" w:rsidRPr="001D049A">
        <w:rPr>
          <w:rFonts w:ascii="Cascadia Code" w:eastAsia="Times New Roman" w:hAnsi="Cascadia Code" w:cs="Times New Roman"/>
          <w:i/>
          <w:iCs/>
          <w:noProof/>
          <w:color w:val="A5A5A5"/>
          <w:sz w:val="20"/>
          <w:szCs w:val="20"/>
          <w:lang w:val="en-US" w:eastAsia="zh-CN"/>
        </w:rPr>
        <w:t xml:space="preserve">, </w:t>
      </w:r>
      <w:r w:rsidRPr="001D049A">
        <w:rPr>
          <w:rFonts w:ascii="Cascadia Code" w:eastAsia="Times New Roman" w:hAnsi="Cascadia Code" w:cs="Times New Roman"/>
          <w:i/>
          <w:iCs/>
          <w:noProof/>
          <w:color w:val="A5A5A5"/>
          <w:sz w:val="20"/>
          <w:szCs w:val="20"/>
          <w:lang w:val="en-US" w:eastAsia="zh-CN"/>
        </w:rPr>
        <w:t xml:space="preserve">Save valid </w:t>
      </w:r>
      <w:r w:rsidR="007537B1" w:rsidRPr="001D049A">
        <w:rPr>
          <w:rFonts w:ascii="Cascadia Code" w:eastAsia="Times New Roman" w:hAnsi="Cascadia Code" w:cs="Times New Roman"/>
          <w:i/>
          <w:iCs/>
          <w:noProof/>
          <w:color w:val="A5A5A5"/>
          <w:sz w:val="20"/>
          <w:szCs w:val="20"/>
          <w:lang w:val="en-US" w:eastAsia="zh-CN"/>
        </w:rPr>
        <w:t>result</w:t>
      </w:r>
      <w:r w:rsidRPr="001D049A">
        <w:rPr>
          <w:rFonts w:ascii="Cascadia Code" w:eastAsia="Times New Roman" w:hAnsi="Cascadia Code" w:cs="Times New Roman"/>
          <w:i/>
          <w:iCs/>
          <w:noProof/>
          <w:color w:val="A5A5A5"/>
          <w:sz w:val="20"/>
          <w:szCs w:val="20"/>
          <w:lang w:val="en-US" w:eastAsia="zh-CN"/>
        </w:rPr>
        <w:t>.</w:t>
      </w:r>
    </w:p>
    <w:p w14:paraId="50B777F0"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_allocations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emplace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p>
    <w:p w14:paraId="54DCEF8D" w14:textId="5E6BF311"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else</w:t>
      </w:r>
    </w:p>
    <w:p w14:paraId="3ADEE969" w14:textId="57B6E53E"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6821BC"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for</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EA6CFD" w:rsidRPr="001D049A">
        <w:rPr>
          <w:rFonts w:ascii="Cascadia Code" w:eastAsia="Times New Roman" w:hAnsi="Cascadia Code" w:cs="Times New Roman"/>
          <w:i/>
          <w:iCs/>
          <w:noProof/>
          <w:color w:val="A5A5A5"/>
          <w:sz w:val="20"/>
          <w:szCs w:val="20"/>
          <w:lang w:val="en-US" w:eastAsia="zh-CN"/>
        </w:rPr>
        <w:t xml:space="preserve">// </w:t>
      </w:r>
      <w:r w:rsidR="00CC41A7" w:rsidRPr="001D049A">
        <w:rPr>
          <w:rFonts w:ascii="Cascadia Code" w:eastAsia="Times New Roman" w:hAnsi="Cascadia Code" w:cs="Times New Roman"/>
          <w:i/>
          <w:iCs/>
          <w:noProof/>
          <w:color w:val="A5A5A5"/>
          <w:sz w:val="20"/>
          <w:szCs w:val="20"/>
          <w:lang w:val="en-US" w:eastAsia="zh-CN"/>
        </w:rPr>
        <w:t>All</w:t>
      </w:r>
      <w:r w:rsidR="00EA6CFD" w:rsidRPr="001D049A">
        <w:rPr>
          <w:rFonts w:ascii="Cascadia Code" w:eastAsia="Times New Roman" w:hAnsi="Cascadia Code" w:cs="Times New Roman"/>
          <w:i/>
          <w:iCs/>
          <w:noProof/>
          <w:color w:val="A5A5A5"/>
          <w:sz w:val="20"/>
          <w:szCs w:val="20"/>
          <w:lang w:val="en-US" w:eastAsia="zh-CN"/>
        </w:rPr>
        <w:t xml:space="preserve"> current cavity’s </w:t>
      </w:r>
      <w:r w:rsidR="00CC41A7" w:rsidRPr="001D049A">
        <w:rPr>
          <w:rFonts w:ascii="Cascadia Code" w:eastAsia="Times New Roman" w:hAnsi="Cascadia Code" w:cs="Times New Roman"/>
          <w:i/>
          <w:iCs/>
          <w:noProof/>
          <w:color w:val="A5A5A5"/>
          <w:sz w:val="20"/>
          <w:szCs w:val="20"/>
          <w:lang w:val="en-US" w:eastAsia="zh-CN"/>
        </w:rPr>
        <w:t>neighbor</w:t>
      </w:r>
      <w:r w:rsidRPr="001D049A">
        <w:rPr>
          <w:rFonts w:ascii="Cascadia Code" w:eastAsia="Times New Roman" w:hAnsi="Cascadia Code" w:cs="Times New Roman"/>
          <w:noProof/>
          <w:color w:val="4472C4"/>
          <w:sz w:val="20"/>
          <w:szCs w:val="20"/>
          <w:lang w:val="en-US" w:eastAsia="zh-CN"/>
        </w:rPr>
        <w:t>)</w:t>
      </w:r>
    </w:p>
    <w:p w14:paraId="14AD3E49" w14:textId="08639C5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2576FC" w:rsidRPr="001D049A">
        <w:rPr>
          <w:rFonts w:ascii="Cascadia Code" w:eastAsia="Times New Roman" w:hAnsi="Cascadia Code" w:cs="Times New Roman"/>
          <w:i/>
          <w:iCs/>
          <w:noProof/>
          <w:color w:val="A5A5A5"/>
          <w:sz w:val="20"/>
          <w:szCs w:val="20"/>
          <w:lang w:val="en-US" w:eastAsia="zh-CN"/>
        </w:rPr>
        <w:t>// Neighbor cavity is not visited</w:t>
      </w:r>
      <w:r w:rsidRPr="001D049A">
        <w:rPr>
          <w:rFonts w:ascii="Cascadia Code" w:eastAsia="Times New Roman" w:hAnsi="Cascadia Code" w:cs="Times New Roman"/>
          <w:noProof/>
          <w:color w:val="4472C4"/>
          <w:sz w:val="20"/>
          <w:szCs w:val="20"/>
          <w:lang w:val="en-US" w:eastAsia="zh-CN"/>
        </w:rPr>
        <w:t>)</w:t>
      </w:r>
    </w:p>
    <w:p w14:paraId="58821BEC" w14:textId="1C4746B0"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neighbor</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wire_index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1</w:t>
      </w:r>
      <w:r w:rsidRPr="001D049A">
        <w:rPr>
          <w:rFonts w:ascii="Cascadia Code" w:eastAsia="Times New Roman" w:hAnsi="Cascadia Code" w:cs="Times New Roman"/>
          <w:noProof/>
          <w:color w:val="4472C4"/>
          <w:sz w:val="20"/>
          <w:szCs w:val="20"/>
          <w:lang w:val="en-US" w:eastAsia="zh-CN"/>
        </w:rPr>
        <w:t>);</w:t>
      </w:r>
    </w:p>
    <w:p w14:paraId="12760B72"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 Backtrack</w:t>
      </w:r>
    </w:p>
    <w:p w14:paraId="55A1DEAB"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pop_back</w:t>
      </w:r>
      <w:r w:rsidRPr="001D049A">
        <w:rPr>
          <w:rFonts w:ascii="Cascadia Code" w:eastAsia="Times New Roman" w:hAnsi="Cascadia Code" w:cs="Times New Roman"/>
          <w:noProof/>
          <w:color w:val="4472C4"/>
          <w:sz w:val="20"/>
          <w:szCs w:val="20"/>
          <w:lang w:val="en-US" w:eastAsia="zh-CN"/>
        </w:rPr>
        <w:t>();</w:t>
      </w:r>
    </w:p>
    <w:p w14:paraId="3DE8202F"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p>
    <w:p w14:paraId="0D2791A8" w14:textId="7179D09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cavity</w:t>
      </w:r>
      <w:r w:rsidRPr="001D049A">
        <w:rPr>
          <w:rFonts w:ascii="Cascadia Code" w:eastAsia="Times New Roman" w:hAnsi="Cascadia Code" w:cs="Times New Roman"/>
          <w:noProof/>
          <w:color w:val="4472C4"/>
          <w:sz w:val="20"/>
          <w:szCs w:val="20"/>
          <w:lang w:val="en-US" w:eastAsia="zh-CN"/>
        </w:rPr>
        <w:t>-&gt;</w:t>
      </w:r>
      <w:r w:rsidRPr="001D049A">
        <w:rPr>
          <w:rFonts w:ascii="Cascadia Code" w:eastAsia="Times New Roman" w:hAnsi="Cascadia Code" w:cs="Times New Roman"/>
          <w:noProof/>
          <w:color w:val="5B9BD5"/>
          <w:sz w:val="20"/>
          <w:szCs w:val="20"/>
          <w:lang w:val="en-US" w:eastAsia="zh-CN"/>
        </w:rPr>
        <w:t>get_ID</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0</w:t>
      </w:r>
      <w:r w:rsidRPr="001D049A">
        <w:rPr>
          <w:rFonts w:ascii="Cascadia Code" w:eastAsia="Times New Roman" w:hAnsi="Cascadia Code" w:cs="Times New Roman"/>
          <w:noProof/>
          <w:color w:val="4472C4"/>
          <w:sz w:val="20"/>
          <w:szCs w:val="20"/>
          <w:lang w:val="en-US" w:eastAsia="zh-CN"/>
        </w:rPr>
        <w:t>);</w:t>
      </w:r>
    </w:p>
    <w:p w14:paraId="578CC477" w14:textId="0E45CFAA" w:rsidR="00443817" w:rsidRPr="001D049A" w:rsidRDefault="00604590" w:rsidP="001D049A">
      <w:pPr>
        <w:shd w:val="clear" w:color="auto" w:fill="FFFFFF"/>
        <w:spacing w:after="0" w:line="240" w:lineRule="exact"/>
        <w:rPr>
          <w:rFonts w:ascii="Cascadia Code" w:eastAsia="Times New Roman" w:hAnsi="Cascadia Code" w:cs="Times New Roman"/>
          <w:noProof/>
          <w:color w:val="4472C4"/>
          <w:sz w:val="20"/>
          <w:szCs w:val="20"/>
          <w:lang w:eastAsia="zh-CN"/>
        </w:rPr>
      </w:pPr>
      <w:r w:rsidRPr="001D049A">
        <w:rPr>
          <w:rFonts w:ascii="Cascadia Code" w:eastAsia="Times New Roman" w:hAnsi="Cascadia Code" w:cs="Times New Roman"/>
          <w:noProof/>
          <w:color w:val="4472C4"/>
          <w:sz w:val="20"/>
          <w:szCs w:val="20"/>
          <w:lang w:eastAsia="zh-CN"/>
        </w:rPr>
        <w:t>}</w:t>
      </w:r>
    </w:p>
    <w:p w14:paraId="35B064E1" w14:textId="6B82D250" w:rsidR="00251307" w:rsidRPr="00796A18" w:rsidRDefault="00796A18" w:rsidP="00796A18">
      <w:pPr>
        <w:pStyle w:val="Titre3"/>
        <w:rPr>
          <w:rFonts w:ascii="3DS V2" w:hAnsi="3DS V2"/>
          <w:sz w:val="32"/>
          <w:szCs w:val="32"/>
        </w:rPr>
      </w:pPr>
      <w:bookmarkStart w:id="36" w:name="_Toc204887650"/>
      <w:r>
        <w:rPr>
          <w:rFonts w:ascii="3DS V2" w:hAnsi="3DS V2"/>
          <w:sz w:val="32"/>
          <w:szCs w:val="32"/>
        </w:rPr>
        <w:lastRenderedPageBreak/>
        <w:t xml:space="preserve">Allocation et </w:t>
      </w:r>
      <w:r w:rsidR="00F34BF5">
        <w:rPr>
          <w:rFonts w:ascii="3DS V2" w:hAnsi="3DS V2"/>
          <w:sz w:val="32"/>
          <w:szCs w:val="32"/>
        </w:rPr>
        <w:t>son évaluation</w:t>
      </w:r>
      <w:bookmarkEnd w:id="36"/>
      <w:r w:rsidR="00F34BF5">
        <w:rPr>
          <w:rFonts w:ascii="3DS V2" w:hAnsi="3DS V2"/>
          <w:sz w:val="32"/>
          <w:szCs w:val="32"/>
        </w:rPr>
        <w:t xml:space="preserve"> </w:t>
      </w:r>
    </w:p>
    <w:p w14:paraId="3CBD0B4A" w14:textId="77777777" w:rsidR="001742E6" w:rsidRPr="001742E6" w:rsidRDefault="007815A1" w:rsidP="001742E6">
      <w:pPr>
        <w:pStyle w:val="NormalWeb"/>
        <w:rPr>
          <w:rFonts w:ascii="3DS V2" w:hAnsi="3DS V2"/>
          <w:lang w:val="fr-FR"/>
        </w:rPr>
      </w:pPr>
      <w:r w:rsidRPr="001742E6">
        <w:rPr>
          <w:rFonts w:ascii="3DS V2" w:hAnsi="3DS V2"/>
          <w:lang w:val="fr-FR"/>
        </w:rPr>
        <w:drawing>
          <wp:anchor distT="0" distB="0" distL="114300" distR="114300" simplePos="0" relativeHeight="251782656" behindDoc="0" locked="0" layoutInCell="1" allowOverlap="1" wp14:anchorId="428821E1" wp14:editId="50F71305">
            <wp:simplePos x="0" y="0"/>
            <wp:positionH relativeFrom="column">
              <wp:posOffset>3714816</wp:posOffset>
            </wp:positionH>
            <wp:positionV relativeFrom="paragraph">
              <wp:posOffset>1773406</wp:posOffset>
            </wp:positionV>
            <wp:extent cx="1943019" cy="1693628"/>
            <wp:effectExtent l="0" t="0" r="635" b="1905"/>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943019" cy="1693628"/>
                    </a:xfrm>
                    <a:prstGeom prst="rect">
                      <a:avLst/>
                    </a:prstGeom>
                  </pic:spPr>
                </pic:pic>
              </a:graphicData>
            </a:graphic>
          </wp:anchor>
        </w:drawing>
      </w:r>
      <w:r w:rsidR="001742E6" w:rsidRPr="001742E6">
        <w:rPr>
          <w:rFonts w:ascii="3DS V2" w:hAnsi="3DS V2"/>
          <w:lang w:val="fr-FR"/>
        </w:rPr>
        <w:t>Comme présenté précédemment, la stratégie de recherche impose une allocation câble par câble. Or, dans la pratique, cette recherche génère souvent un grand nombre de solutions valides pour un même câble.</w:t>
      </w:r>
    </w:p>
    <w:p w14:paraId="3B66F93E" w14:textId="77777777" w:rsidR="001742E6" w:rsidRPr="001742E6" w:rsidRDefault="001742E6" w:rsidP="001742E6">
      <w:pPr>
        <w:pStyle w:val="NormalWeb"/>
        <w:rPr>
          <w:rFonts w:ascii="3DS V2" w:hAnsi="3DS V2"/>
          <w:lang w:val="fr-FR"/>
        </w:rPr>
      </w:pPr>
      <w:r w:rsidRPr="001742E6">
        <w:rPr>
          <w:rFonts w:ascii="3DS V2" w:hAnsi="3DS V2"/>
          <w:lang w:val="fr-FR"/>
        </w:rPr>
        <w:t xml:space="preserve">Pour cette raison, un </w:t>
      </w:r>
      <w:r w:rsidRPr="001742E6">
        <w:rPr>
          <w:rFonts w:ascii="3DS V2" w:hAnsi="3DS V2"/>
          <w:b/>
          <w:bCs/>
          <w:lang w:val="fr-FR"/>
        </w:rPr>
        <w:t xml:space="preserve">mécanisme de </w:t>
      </w:r>
      <w:proofErr w:type="spellStart"/>
      <w:r w:rsidRPr="001742E6">
        <w:rPr>
          <w:rFonts w:ascii="3DS V2" w:hAnsi="3DS V2"/>
          <w:b/>
          <w:bCs/>
          <w:lang w:val="fr-FR"/>
        </w:rPr>
        <w:t>scoring</w:t>
      </w:r>
      <w:proofErr w:type="spellEnd"/>
      <w:r w:rsidRPr="001742E6">
        <w:rPr>
          <w:rFonts w:ascii="3DS V2" w:hAnsi="3DS V2"/>
          <w:lang w:val="fr-FR"/>
        </w:rPr>
        <w:t xml:space="preserve"> a été introduit afin d’évaluer la qualité de chaque solution et de proposer la plus pertinente à l’utilisateur.</w:t>
      </w:r>
    </w:p>
    <w:p w14:paraId="78748474" w14:textId="77777777" w:rsidR="001742E6" w:rsidRPr="001742E6" w:rsidRDefault="001742E6" w:rsidP="001742E6">
      <w:pPr>
        <w:pStyle w:val="NormalWeb"/>
        <w:rPr>
          <w:rFonts w:ascii="3DS V2" w:hAnsi="3DS V2"/>
          <w:lang w:val="fr-FR"/>
        </w:rPr>
      </w:pPr>
      <w:r w:rsidRPr="001742E6">
        <w:rPr>
          <w:rFonts w:ascii="3DS V2" w:hAnsi="3DS V2"/>
          <w:lang w:val="fr-FR"/>
        </w:rPr>
        <w:t xml:space="preserve">Dans ce prototype, </w:t>
      </w:r>
      <w:r w:rsidRPr="001742E6">
        <w:rPr>
          <w:rFonts w:ascii="3DS V2" w:hAnsi="3DS V2"/>
          <w:b/>
          <w:bCs/>
          <w:lang w:val="fr-FR"/>
        </w:rPr>
        <w:t>plusieurs solutions sont volontairement affichées</w:t>
      </w:r>
      <w:r w:rsidRPr="001742E6">
        <w:rPr>
          <w:rFonts w:ascii="3DS V2" w:hAnsi="3DS V2"/>
          <w:lang w:val="fr-FR"/>
        </w:rPr>
        <w:t xml:space="preserve"> avec leur score respectif, ce qui permet de valider expérimentalement le bon fonctionnement du système de classement. À terme, dans la version finale, </w:t>
      </w:r>
      <w:r w:rsidRPr="001742E6">
        <w:rPr>
          <w:rFonts w:ascii="3DS V2" w:hAnsi="3DS V2"/>
          <w:b/>
          <w:bCs/>
          <w:lang w:val="fr-FR"/>
        </w:rPr>
        <w:t>seule la meilleure solution sera proposée automatiquement</w:t>
      </w:r>
      <w:r w:rsidRPr="001742E6">
        <w:rPr>
          <w:rFonts w:ascii="3DS V2" w:hAnsi="3DS V2"/>
          <w:lang w:val="fr-FR"/>
        </w:rPr>
        <w:t>.</w:t>
      </w:r>
    </w:p>
    <w:p w14:paraId="290A5A8A" w14:textId="77777777" w:rsidR="001742E6" w:rsidRPr="001742E6" w:rsidRDefault="001742E6" w:rsidP="001742E6">
      <w:pPr>
        <w:pStyle w:val="NormalWeb"/>
        <w:rPr>
          <w:rFonts w:ascii="3DS V2" w:hAnsi="3DS V2"/>
          <w:lang w:val="fr-FR"/>
        </w:rPr>
      </w:pPr>
      <w:r w:rsidRPr="001742E6">
        <w:rPr>
          <w:rFonts w:ascii="3DS V2" w:hAnsi="3DS V2"/>
          <w:lang w:val="fr-FR"/>
        </w:rPr>
        <w:t xml:space="preserve">Une solution correspond à une zone de cavités occupée par un câble. Le score associé permet de mesurer, ici, le degré de concentration des points. Pour simplifier, la version actuelle utilise comme critère unique le </w:t>
      </w:r>
      <w:r w:rsidRPr="001742E6">
        <w:rPr>
          <w:rFonts w:ascii="3DS V2" w:hAnsi="3DS V2"/>
          <w:b/>
          <w:bCs/>
          <w:lang w:val="fr-FR"/>
        </w:rPr>
        <w:t>rayon du plus petit cercle englobant</w:t>
      </w:r>
      <w:r w:rsidRPr="001742E6">
        <w:rPr>
          <w:rFonts w:ascii="3DS V2" w:hAnsi="3DS V2"/>
          <w:lang w:val="fr-FR"/>
        </w:rPr>
        <w:t>, calculé avec l’algorithme de Welzl.</w:t>
      </w:r>
    </w:p>
    <w:p w14:paraId="0D40387A" w14:textId="77777777" w:rsidR="001742E6" w:rsidRPr="001742E6" w:rsidRDefault="001742E6" w:rsidP="001742E6">
      <w:pPr>
        <w:pStyle w:val="NormalWeb"/>
        <w:rPr>
          <w:rFonts w:ascii="3DS V2" w:hAnsi="3DS V2"/>
          <w:lang w:val="fr-FR"/>
        </w:rPr>
      </w:pPr>
      <w:r w:rsidRPr="001742E6">
        <w:rPr>
          <w:rFonts w:ascii="3DS V2" w:hAnsi="3DS V2"/>
          <w:lang w:val="fr-FR"/>
        </w:rPr>
        <w:t xml:space="preserve">Dans un contexte industriel, ce score pourra devenir </w:t>
      </w:r>
      <w:r w:rsidRPr="001742E6">
        <w:rPr>
          <w:rFonts w:ascii="3DS V2" w:hAnsi="3DS V2"/>
          <w:b/>
          <w:bCs/>
          <w:lang w:val="fr-FR"/>
        </w:rPr>
        <w:t>un critère composite</w:t>
      </w:r>
      <w:r w:rsidRPr="001742E6">
        <w:rPr>
          <w:rFonts w:ascii="3DS V2" w:hAnsi="3DS V2"/>
          <w:lang w:val="fr-FR"/>
        </w:rPr>
        <w:t xml:space="preserve"> tenant compte de plusieurs paramètres techniques, personnalisables selon les besoins des clients.</w:t>
      </w:r>
    </w:p>
    <w:p w14:paraId="73C359B6" w14:textId="77777777" w:rsidR="001742E6" w:rsidRPr="001742E6" w:rsidRDefault="001742E6" w:rsidP="001742E6">
      <w:pPr>
        <w:pStyle w:val="NormalWeb"/>
        <w:rPr>
          <w:rFonts w:ascii="3DS V2" w:hAnsi="3DS V2"/>
          <w:lang w:val="fr-FR"/>
        </w:rPr>
      </w:pPr>
      <w:r w:rsidRPr="001742E6">
        <w:rPr>
          <w:rFonts w:ascii="3DS V2" w:hAnsi="3DS V2"/>
          <w:lang w:val="fr-FR"/>
        </w:rPr>
        <w:t>Les résultats (c’est-à-dire les allocations valides triées par score) sont affichés dans la console.</w:t>
      </w:r>
      <w:r w:rsidRPr="001742E6">
        <w:rPr>
          <w:rFonts w:ascii="3DS V2" w:hAnsi="3DS V2"/>
          <w:lang w:val="fr-FR"/>
        </w:rPr>
        <w:br/>
        <w:t>À gauche, on voit un exemple de résultat pour un câble à trois fils. Le programme invite l’utilisateur à sélectionner une solution en entrant le numéro correspondant. Une fois la sélection confirmée, les données sont transmises à un script Python (« visualizer ») pour une visualisation rapide.</w:t>
      </w:r>
    </w:p>
    <w:p w14:paraId="1A0FBB2D" w14:textId="2855A091" w:rsidR="00466521" w:rsidRDefault="00466521" w:rsidP="001742E6">
      <w:pPr>
        <w:pStyle w:val="NormalWeb"/>
        <w:rPr>
          <w:rFonts w:ascii="3DS V2" w:hAnsi="3DS V2"/>
          <w:lang w:val="fr-FR"/>
        </w:rPr>
      </w:pPr>
    </w:p>
    <w:p w14:paraId="43FBE0BE" w14:textId="352BD48A" w:rsidR="008D41D9" w:rsidRDefault="007815A1" w:rsidP="008D41D9">
      <w:pPr>
        <w:pStyle w:val="Titre3"/>
        <w:rPr>
          <w:rFonts w:ascii="3DS V2" w:hAnsi="3DS V2"/>
          <w:sz w:val="32"/>
          <w:szCs w:val="32"/>
        </w:rPr>
      </w:pPr>
      <w:bookmarkStart w:id="37" w:name="_Toc204887651"/>
      <w:r>
        <w:rPr>
          <w:noProof/>
        </w:rPr>
        <w:lastRenderedPageBreak/>
        <mc:AlternateContent>
          <mc:Choice Requires="wps">
            <w:drawing>
              <wp:anchor distT="0" distB="0" distL="114300" distR="114300" simplePos="0" relativeHeight="251804160" behindDoc="0" locked="0" layoutInCell="1" allowOverlap="1" wp14:anchorId="520BC5ED" wp14:editId="2BD22813">
                <wp:simplePos x="0" y="0"/>
                <wp:positionH relativeFrom="column">
                  <wp:posOffset>2956956</wp:posOffset>
                </wp:positionH>
                <wp:positionV relativeFrom="paragraph">
                  <wp:posOffset>95003</wp:posOffset>
                </wp:positionV>
                <wp:extent cx="2872740" cy="635"/>
                <wp:effectExtent l="0" t="0" r="3810" b="8255"/>
                <wp:wrapSquare wrapText="bothSides"/>
                <wp:docPr id="216" name="Zone de texte 216"/>
                <wp:cNvGraphicFramePr/>
                <a:graphic xmlns:a="http://schemas.openxmlformats.org/drawingml/2006/main">
                  <a:graphicData uri="http://schemas.microsoft.com/office/word/2010/wordprocessingShape">
                    <wps:wsp>
                      <wps:cNvSpPr txBox="1"/>
                      <wps:spPr>
                        <a:xfrm>
                          <a:off x="0" y="0"/>
                          <a:ext cx="2872740" cy="635"/>
                        </a:xfrm>
                        <a:prstGeom prst="rect">
                          <a:avLst/>
                        </a:prstGeom>
                        <a:solidFill>
                          <a:prstClr val="white"/>
                        </a:solidFill>
                        <a:ln>
                          <a:noFill/>
                        </a:ln>
                      </wps:spPr>
                      <wps:txbx>
                        <w:txbxContent>
                          <w:p w14:paraId="1FE69118" w14:textId="03C2DDAB" w:rsidR="00AD2388" w:rsidRPr="004F2C7D" w:rsidRDefault="00AD2388" w:rsidP="00AD2388">
                            <w:pPr>
                              <w:pStyle w:val="Lgende"/>
                              <w:rPr>
                                <w:rFonts w:ascii="3DS V2" w:eastAsia="Times New Roman" w:hAnsi="3DS V2" w:cs="Times New Roman"/>
                                <w:noProof/>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25</w:t>
                            </w:r>
                            <w:r w:rsidR="00675F3D">
                              <w:rPr>
                                <w:noProof/>
                              </w:rPr>
                              <w:fldChar w:fldCharType="end"/>
                            </w:r>
                            <w:r>
                              <w:t xml:space="preserve"> : </w:t>
                            </w:r>
                            <w:r w:rsidRPr="00752F64">
                              <w:t>Liste des allocations proposée à l’utilisateur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0BC5ED" id="Zone de texte 216" o:spid="_x0000_s1039" type="#_x0000_t202" style="position:absolute;margin-left:232.85pt;margin-top:7.5pt;width:226.2pt;height:.05pt;z-index:251804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" stroked="f">
                <v:textbox style="mso-fit-shape-to-text:t" inset="0,0,0,0">
                  <w:txbxContent>
                    <w:p w14:paraId="1FE69118" w14:textId="03C2DDAB" w:rsidR="00AD2388" w:rsidRPr="004F2C7D" w:rsidRDefault="00AD2388" w:rsidP="00AD2388">
                      <w:pPr>
                        <w:pStyle w:val="Lgende"/>
                        <w:rPr>
                          <w:rFonts w:ascii="3DS V2" w:eastAsia="Times New Roman" w:hAnsi="3DS V2" w:cs="Times New Roman"/>
                          <w:noProof/>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25</w:t>
                      </w:r>
                      <w:r w:rsidR="00675F3D">
                        <w:rPr>
                          <w:noProof/>
                        </w:rPr>
                        <w:fldChar w:fldCharType="end"/>
                      </w:r>
                      <w:r>
                        <w:t xml:space="preserve"> : </w:t>
                      </w:r>
                      <w:r w:rsidRPr="00752F64">
                        <w:t>Liste des allocations proposée à l’utilisateur</w:t>
                      </w:r>
                    </w:p>
                  </w:txbxContent>
                </v:textbox>
                <w10:wrap type="square"/>
              </v:shape>
            </w:pict>
          </mc:Fallback>
        </mc:AlternateContent>
      </w:r>
      <w:r w:rsidR="009754F8">
        <w:rPr>
          <w:rFonts w:ascii="3DS V2" w:hAnsi="3DS V2"/>
          <w:sz w:val="32"/>
          <w:szCs w:val="32"/>
        </w:rPr>
        <w:t>Visualisation</w:t>
      </w:r>
      <w:bookmarkEnd w:id="37"/>
      <w:r w:rsidR="009754F8">
        <w:rPr>
          <w:rFonts w:ascii="3DS V2" w:hAnsi="3DS V2"/>
          <w:sz w:val="32"/>
          <w:szCs w:val="32"/>
        </w:rPr>
        <w:t xml:space="preserve"> </w:t>
      </w:r>
    </w:p>
    <w:p w14:paraId="2C70DC59" w14:textId="084076DE" w:rsidR="00A267C4" w:rsidRPr="008D41D9" w:rsidRDefault="00DD2D2C" w:rsidP="008D41D9">
      <w:pPr>
        <w:pStyle w:val="NormalWeb"/>
        <w:rPr>
          <w:rFonts w:ascii="3DS V2" w:hAnsi="3DS V2"/>
          <w:lang w:val="fr-FR"/>
        </w:rPr>
      </w:pPr>
      <w:r w:rsidRPr="008D41D9">
        <w:rPr>
          <w:rFonts w:ascii="3DS V2" w:hAnsi="3DS V2"/>
          <w:noProof/>
          <w:lang w:val="fr-FR"/>
        </w:rPr>
        <w:drawing>
          <wp:anchor distT="0" distB="0" distL="114300" distR="114300" simplePos="0" relativeHeight="251703808" behindDoc="1" locked="0" layoutInCell="1" allowOverlap="1" wp14:anchorId="67BB88B4" wp14:editId="47AAF388">
            <wp:simplePos x="0" y="0"/>
            <wp:positionH relativeFrom="column">
              <wp:posOffset>40640</wp:posOffset>
            </wp:positionH>
            <wp:positionV relativeFrom="paragraph">
              <wp:posOffset>945496</wp:posOffset>
            </wp:positionV>
            <wp:extent cx="5731510" cy="1401445"/>
            <wp:effectExtent l="0" t="0" r="2540" b="8255"/>
            <wp:wrapTight wrapText="bothSides">
              <wp:wrapPolygon edited="0">
                <wp:start x="0" y="0"/>
                <wp:lineTo x="0" y="21434"/>
                <wp:lineTo x="21538" y="21434"/>
                <wp:lineTo x="21538"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401445"/>
                    </a:xfrm>
                    <a:prstGeom prst="rect">
                      <a:avLst/>
                    </a:prstGeom>
                  </pic:spPr>
                </pic:pic>
              </a:graphicData>
            </a:graphic>
          </wp:anchor>
        </w:drawing>
      </w:r>
      <w:r w:rsidR="00425172">
        <w:rPr>
          <w:rFonts w:ascii="3DS V2" w:hAnsi="3DS V2"/>
          <w:lang w:val="fr-FR"/>
        </w:rPr>
        <w:t>Le</w:t>
      </w:r>
      <w:r w:rsidR="009754F8" w:rsidRPr="008D41D9">
        <w:rPr>
          <w:rFonts w:ascii="3DS V2" w:hAnsi="3DS V2"/>
          <w:lang w:val="fr-FR"/>
        </w:rPr>
        <w:t xml:space="preserve"> script python </w:t>
      </w:r>
      <w:r w:rsidR="00425172">
        <w:rPr>
          <w:rFonts w:ascii="3DS V2" w:hAnsi="3DS V2"/>
          <w:lang w:val="fr-FR"/>
        </w:rPr>
        <w:t>« </w:t>
      </w:r>
      <w:r w:rsidR="00425172" w:rsidRPr="0040636C">
        <w:rPr>
          <w:rFonts w:ascii="3DS V2" w:hAnsi="3DS V2"/>
          <w:lang w:val="fr-FR"/>
        </w:rPr>
        <w:t>visualizer</w:t>
      </w:r>
      <w:r w:rsidR="00425172">
        <w:rPr>
          <w:rFonts w:ascii="3DS V2" w:hAnsi="3DS V2"/>
          <w:lang w:val="fr-FR"/>
        </w:rPr>
        <w:t xml:space="preserve"> » </w:t>
      </w:r>
      <w:r w:rsidR="009754F8" w:rsidRPr="008D41D9">
        <w:rPr>
          <w:rFonts w:ascii="3DS V2" w:hAnsi="3DS V2"/>
          <w:lang w:val="fr-FR"/>
        </w:rPr>
        <w:t>accepte une liste</w:t>
      </w:r>
      <w:r>
        <w:rPr>
          <w:rFonts w:ascii="3DS V2" w:hAnsi="3DS V2"/>
          <w:lang w:val="fr-FR"/>
        </w:rPr>
        <w:t xml:space="preserve"> en provenance du programme C++, </w:t>
      </w:r>
      <w:r w:rsidRPr="008D41D9">
        <w:rPr>
          <w:rFonts w:ascii="3DS V2" w:hAnsi="3DS V2"/>
          <w:lang w:val="fr-FR"/>
        </w:rPr>
        <w:t>qui</w:t>
      </w:r>
      <w:r w:rsidR="009754F8" w:rsidRPr="008D41D9">
        <w:rPr>
          <w:rFonts w:ascii="3DS V2" w:hAnsi="3DS V2"/>
          <w:lang w:val="fr-FR"/>
        </w:rPr>
        <w:t xml:space="preserve"> indique les cavités occupées et le faire visualiser avec </w:t>
      </w:r>
      <w:proofErr w:type="spellStart"/>
      <w:r w:rsidR="009754F8" w:rsidRPr="008D41D9">
        <w:rPr>
          <w:rFonts w:ascii="3DS V2" w:hAnsi="3DS V2"/>
          <w:lang w:val="fr-FR"/>
        </w:rPr>
        <w:t>opencv</w:t>
      </w:r>
      <w:proofErr w:type="spellEnd"/>
      <w:r w:rsidR="009754F8" w:rsidRPr="008D41D9">
        <w:rPr>
          <w:rFonts w:ascii="3DS V2" w:hAnsi="3DS V2"/>
          <w:lang w:val="fr-FR"/>
        </w:rPr>
        <w:t>. Pour distinguer les différent</w:t>
      </w:r>
      <w:r w:rsidR="00214A45" w:rsidRPr="008D41D9">
        <w:rPr>
          <w:rFonts w:ascii="3DS V2" w:hAnsi="3DS V2"/>
          <w:lang w:val="fr-FR"/>
        </w:rPr>
        <w:t>s</w:t>
      </w:r>
      <w:r w:rsidR="009754F8" w:rsidRPr="008D41D9">
        <w:rPr>
          <w:rFonts w:ascii="3DS V2" w:hAnsi="3DS V2"/>
          <w:lang w:val="fr-FR"/>
        </w:rPr>
        <w:t xml:space="preserve"> câble</w:t>
      </w:r>
      <w:r w:rsidR="00214A45" w:rsidRPr="008D41D9">
        <w:rPr>
          <w:rFonts w:ascii="3DS V2" w:hAnsi="3DS V2"/>
          <w:lang w:val="fr-FR"/>
        </w:rPr>
        <w:t>s</w:t>
      </w:r>
      <w:r w:rsidR="009754F8" w:rsidRPr="008D41D9">
        <w:rPr>
          <w:rFonts w:ascii="3DS V2" w:hAnsi="3DS V2"/>
          <w:lang w:val="fr-FR"/>
        </w:rPr>
        <w:t xml:space="preserve">, </w:t>
      </w:r>
      <w:r w:rsidR="00214A45" w:rsidRPr="008D41D9">
        <w:rPr>
          <w:rFonts w:ascii="3DS V2" w:hAnsi="3DS V2"/>
          <w:lang w:val="fr-FR"/>
        </w:rPr>
        <w:t>les cavités occupées par différents câbles sont affichées en différent couleurs</w:t>
      </w:r>
      <w:r w:rsidR="00F46CBD">
        <w:rPr>
          <w:rFonts w:ascii="3DS V2" w:hAnsi="3DS V2"/>
          <w:lang w:val="fr-FR"/>
        </w:rPr>
        <w:t xml:space="preserve"> aléatoirement distribués.</w:t>
      </w:r>
    </w:p>
    <w:p w14:paraId="24E2DCE9" w14:textId="78939636" w:rsidR="00A267C4" w:rsidRPr="008D41D9" w:rsidRDefault="005E7ED5" w:rsidP="008D41D9">
      <w:pPr>
        <w:pStyle w:val="NormalWeb"/>
        <w:rPr>
          <w:rFonts w:ascii="3DS V2" w:hAnsi="3DS V2"/>
          <w:lang w:val="fr-FR"/>
        </w:rPr>
      </w:pPr>
      <w:r w:rsidRPr="008D41D9">
        <w:rPr>
          <w:rFonts w:ascii="3DS V2" w:hAnsi="3DS V2"/>
          <w:noProof/>
          <w:lang w:val="fr-FR"/>
        </w:rPr>
        <mc:AlternateContent>
          <mc:Choice Requires="wps">
            <w:drawing>
              <wp:anchor distT="0" distB="0" distL="114300" distR="114300" simplePos="0" relativeHeight="251705856" behindDoc="1" locked="0" layoutInCell="1" allowOverlap="1" wp14:anchorId="1D77C8F8" wp14:editId="50F686FC">
                <wp:simplePos x="0" y="0"/>
                <wp:positionH relativeFrom="margin">
                  <wp:align>right</wp:align>
                </wp:positionH>
                <wp:positionV relativeFrom="paragraph">
                  <wp:posOffset>1478280</wp:posOffset>
                </wp:positionV>
                <wp:extent cx="5731510" cy="635"/>
                <wp:effectExtent l="0" t="0" r="2540" b="8255"/>
                <wp:wrapTight wrapText="bothSides">
                  <wp:wrapPolygon edited="0">
                    <wp:start x="0" y="0"/>
                    <wp:lineTo x="0" y="20698"/>
                    <wp:lineTo x="21538" y="20698"/>
                    <wp:lineTo x="21538"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DA32F4" w14:textId="1BB3BCB6" w:rsidR="00214A45" w:rsidRPr="00A15F47" w:rsidRDefault="00214A45" w:rsidP="00214A45">
                            <w:pPr>
                              <w:pStyle w:val="Lgende"/>
                              <w:jc w:val="center"/>
                              <w:rPr>
                                <w:rFonts w:ascii="3DS V2" w:hAnsi="3DS V2"/>
                              </w:rPr>
                            </w:pPr>
                            <w:r>
                              <w:t xml:space="preserve">Figure </w:t>
                            </w:r>
                            <w:r w:rsidR="00675F3D">
                              <w:fldChar w:fldCharType="begin"/>
                            </w:r>
                            <w:r w:rsidR="00675F3D">
                              <w:instrText xml:space="preserve"> SEQ Figure \* ARABIC </w:instrText>
                            </w:r>
                            <w:r w:rsidR="00675F3D">
                              <w:fldChar w:fldCharType="separate"/>
                            </w:r>
                            <w:r w:rsidR="004D4217">
                              <w:rPr>
                                <w:noProof/>
                              </w:rPr>
                              <w:t>26</w:t>
                            </w:r>
                            <w:r w:rsidR="00675F3D">
                              <w:rPr>
                                <w:noProof/>
                              </w:rPr>
                              <w:fldChar w:fldCharType="end"/>
                            </w:r>
                            <w:r>
                              <w:t xml:space="preserve"> : </w:t>
                            </w:r>
                            <w:r w:rsidR="00221FDC">
                              <w:t xml:space="preserve">Exemple d’une visualisation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7C8F8" id="Zone de texte 38" o:spid="_x0000_s1040" type="#_x0000_t202" style="position:absolute;margin-left:400.1pt;margin-top:116.4pt;width:451.3pt;height:.05pt;z-index:-2516106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WygGgIAAEAEAAAOAAAAZHJzL2Uyb0RvYy54bWysU8Fu2zAMvQ/YPwi6L07ap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" stroked="f">
                <v:textbox style="mso-fit-shape-to-text:t" inset="0,0,0,0">
                  <w:txbxContent>
                    <w:p w14:paraId="28DA32F4" w14:textId="1BB3BCB6" w:rsidR="00214A45" w:rsidRPr="00A15F47" w:rsidRDefault="00214A45" w:rsidP="00214A45">
                      <w:pPr>
                        <w:pStyle w:val="Lgende"/>
                        <w:jc w:val="center"/>
                        <w:rPr>
                          <w:rFonts w:ascii="3DS V2" w:hAnsi="3DS V2"/>
                        </w:rPr>
                      </w:pPr>
                      <w:r>
                        <w:t xml:space="preserve">Figure </w:t>
                      </w:r>
                      <w:r w:rsidR="00675F3D">
                        <w:fldChar w:fldCharType="begin"/>
                      </w:r>
                      <w:r w:rsidR="00675F3D">
                        <w:instrText xml:space="preserve"> SEQ Figure \* ARABIC </w:instrText>
                      </w:r>
                      <w:r w:rsidR="00675F3D">
                        <w:fldChar w:fldCharType="separate"/>
                      </w:r>
                      <w:r w:rsidR="004D4217">
                        <w:rPr>
                          <w:noProof/>
                        </w:rPr>
                        <w:t>26</w:t>
                      </w:r>
                      <w:r w:rsidR="00675F3D">
                        <w:rPr>
                          <w:noProof/>
                        </w:rPr>
                        <w:fldChar w:fldCharType="end"/>
                      </w:r>
                      <w:r>
                        <w:t xml:space="preserve"> : </w:t>
                      </w:r>
                      <w:r w:rsidR="00221FDC">
                        <w:t xml:space="preserve">Exemple d’une visualisation </w:t>
                      </w:r>
                    </w:p>
                  </w:txbxContent>
                </v:textbox>
                <w10:wrap type="tight" anchorx="margin"/>
              </v:shape>
            </w:pict>
          </mc:Fallback>
        </mc:AlternateContent>
      </w:r>
      <w:r w:rsidR="00A267C4" w:rsidRPr="008D41D9">
        <w:rPr>
          <w:rFonts w:ascii="3DS V2" w:hAnsi="3DS V2"/>
          <w:lang w:val="fr-FR"/>
        </w:rPr>
        <w:br w:type="page"/>
      </w:r>
    </w:p>
    <w:p w14:paraId="7748A9A0" w14:textId="021663F7" w:rsidR="00446D0B" w:rsidRDefault="00DA2E9C" w:rsidP="00461CD3">
      <w:pPr>
        <w:pStyle w:val="Titre2"/>
        <w:rPr>
          <w:rFonts w:ascii="3DS V2" w:hAnsi="3DS V2" w:cs="Arial"/>
          <w:sz w:val="40"/>
          <w:szCs w:val="40"/>
        </w:rPr>
      </w:pPr>
      <w:bookmarkStart w:id="38" w:name="_Toc204887652"/>
      <w:r>
        <w:rPr>
          <w:rFonts w:ascii="3DS V2" w:hAnsi="3DS V2" w:cs="Arial"/>
          <w:sz w:val="40"/>
          <w:szCs w:val="40"/>
        </w:rPr>
        <w:lastRenderedPageBreak/>
        <w:t xml:space="preserve">Phase 3 : Implémentation </w:t>
      </w:r>
      <w:r w:rsidR="00AC0D26">
        <w:rPr>
          <w:rFonts w:ascii="3DS V2" w:hAnsi="3DS V2" w:cs="Arial"/>
          <w:sz w:val="40"/>
          <w:szCs w:val="40"/>
        </w:rPr>
        <w:t>d’une commande</w:t>
      </w:r>
      <w:r>
        <w:rPr>
          <w:rFonts w:ascii="3DS V2" w:hAnsi="3DS V2" w:cs="Arial"/>
          <w:sz w:val="40"/>
          <w:szCs w:val="40"/>
        </w:rPr>
        <w:t xml:space="preserve"> CATIA</w:t>
      </w:r>
      <w:bookmarkEnd w:id="38"/>
    </w:p>
    <w:p w14:paraId="7ABCA37F" w14:textId="1B024CEB" w:rsidR="007A59D8" w:rsidRPr="007A59D8" w:rsidRDefault="007A59D8" w:rsidP="007A59D8">
      <w:pPr>
        <w:pStyle w:val="Titre3"/>
        <w:rPr>
          <w:rFonts w:ascii="3DS V2" w:hAnsi="3DS V2"/>
          <w:sz w:val="32"/>
          <w:szCs w:val="32"/>
        </w:rPr>
      </w:pPr>
      <w:bookmarkStart w:id="39" w:name="_Toc204887653"/>
      <w:r>
        <w:rPr>
          <w:rFonts w:ascii="3DS V2" w:hAnsi="3DS V2"/>
          <w:sz w:val="32"/>
          <w:szCs w:val="32"/>
        </w:rPr>
        <w:t xml:space="preserve">Introduction d’infrastructure </w:t>
      </w:r>
      <w:r w:rsidR="00FC362C">
        <w:rPr>
          <w:rFonts w:ascii="3DS V2" w:hAnsi="3DS V2"/>
          <w:sz w:val="32"/>
          <w:szCs w:val="32"/>
        </w:rPr>
        <w:t xml:space="preserve">code </w:t>
      </w:r>
      <w:r>
        <w:rPr>
          <w:rFonts w:ascii="3DS V2" w:hAnsi="3DS V2"/>
          <w:sz w:val="32"/>
          <w:szCs w:val="32"/>
        </w:rPr>
        <w:t xml:space="preserve">de </w:t>
      </w:r>
      <w:r w:rsidR="007C392A">
        <w:rPr>
          <w:rFonts w:ascii="3DS V2" w:hAnsi="3DS V2"/>
          <w:sz w:val="32"/>
          <w:szCs w:val="32"/>
        </w:rPr>
        <w:t>Dassault Systèmes</w:t>
      </w:r>
      <w:bookmarkEnd w:id="39"/>
    </w:p>
    <w:p w14:paraId="12B73E17" w14:textId="37D9D8EE" w:rsidR="00EA7BEE" w:rsidRDefault="00EA7BEE" w:rsidP="00EA7BEE">
      <w:pPr>
        <w:pStyle w:val="NormalWeb"/>
        <w:rPr>
          <w:rFonts w:ascii="3DS V2" w:eastAsia="宋体" w:hAnsi="3DS V2"/>
          <w:lang w:val="fr-FR"/>
        </w:rPr>
      </w:pPr>
      <w:r>
        <w:rPr>
          <w:rFonts w:ascii="3DS V2" w:eastAsia="宋体" w:hAnsi="3DS V2"/>
          <w:lang w:val="fr-FR"/>
        </w:rPr>
        <w:t xml:space="preserve">Jusqu’au CATIA V4 (1993), le langage de programmation chez Dassault Systèmes est de FORTRAN, le langage n°1 dans le domaine de calcul numérique. Malgré sa performance, il n’arrive plus à adapter aux </w:t>
      </w:r>
      <w:r w:rsidRPr="000E6008">
        <w:rPr>
          <w:rFonts w:ascii="3DS V2" w:eastAsia="宋体" w:hAnsi="3DS V2"/>
          <w:lang w:val="fr-FR"/>
        </w:rPr>
        <w:t>exigences organisationnelles des grands projets de logiciels.</w:t>
      </w:r>
      <w:r>
        <w:rPr>
          <w:rFonts w:ascii="3DS V2" w:eastAsia="宋体" w:hAnsi="3DS V2"/>
          <w:lang w:val="fr-FR"/>
        </w:rPr>
        <w:t xml:space="preserve"> Pour répondre aux croissances rapides de modules et de développeurs, CATIA V5 est devenue un projet en C++, avec une architecture COM (Component Object Model) « fait maison » chez Dassault Systèmes, on l’appelle « Object Modeler ». </w:t>
      </w:r>
    </w:p>
    <w:p w14:paraId="3589CAAD" w14:textId="3A969E82" w:rsidR="00105B19" w:rsidRPr="0040636C" w:rsidRDefault="00B24FDF" w:rsidP="00105B19">
      <w:pPr>
        <w:pStyle w:val="NormalWeb"/>
        <w:keepNext/>
        <w:rPr>
          <w:lang w:val="fr-FR"/>
        </w:rPr>
      </w:pPr>
      <w:r w:rsidRPr="00B24FDF">
        <w:rPr>
          <w:rFonts w:ascii="3DS V2" w:eastAsia="宋体" w:hAnsi="3DS V2"/>
          <w:lang w:val="fr-FR"/>
        </w:rPr>
        <w:t xml:space="preserve">Dans </w:t>
      </w:r>
      <w:r>
        <w:rPr>
          <w:rFonts w:ascii="3DS V2" w:eastAsia="宋体" w:hAnsi="3DS V2"/>
          <w:lang w:val="fr-FR"/>
        </w:rPr>
        <w:t>Object Modeler</w:t>
      </w:r>
      <w:r w:rsidRPr="00B24FDF">
        <w:rPr>
          <w:rFonts w:ascii="3DS V2" w:eastAsia="宋体" w:hAnsi="3DS V2"/>
          <w:lang w:val="fr-FR"/>
        </w:rPr>
        <w:t xml:space="preserve">, </w:t>
      </w:r>
      <w:r w:rsidR="00B740F0">
        <w:rPr>
          <w:rFonts w:ascii="3DS V2" w:eastAsia="宋体" w:hAnsi="3DS V2"/>
          <w:lang w:val="fr-FR"/>
        </w:rPr>
        <w:t xml:space="preserve">l’objet de base s’appelle un component. </w:t>
      </w:r>
      <w:r w:rsidR="00105B19">
        <w:rPr>
          <w:rFonts w:ascii="3DS V2" w:eastAsia="宋体" w:hAnsi="3DS V2"/>
          <w:lang w:val="fr-FR"/>
        </w:rPr>
        <w:t xml:space="preserve">Il a forcément une implémentation, qui gère ses propriétés de base, et une ou plusieurs extensions, qui permet de lui ajouter des autres fonctionnalités. </w:t>
      </w:r>
    </w:p>
    <w:p w14:paraId="62CC442D" w14:textId="4FEE9607" w:rsidR="00B24FDF" w:rsidRPr="00B24FDF" w:rsidRDefault="00B740F0" w:rsidP="00B24FDF">
      <w:pPr>
        <w:pStyle w:val="NormalWeb"/>
        <w:rPr>
          <w:rFonts w:ascii="3DS V2" w:eastAsia="宋体" w:hAnsi="3DS V2"/>
          <w:lang w:val="fr-FR"/>
        </w:rPr>
      </w:pPr>
      <w:r>
        <w:rPr>
          <w:rFonts w:ascii="3DS V2" w:eastAsia="宋体" w:hAnsi="3DS V2"/>
          <w:lang w:val="fr-FR"/>
        </w:rPr>
        <w:t>L</w:t>
      </w:r>
      <w:r w:rsidR="00314305">
        <w:rPr>
          <w:rFonts w:ascii="3DS V2" w:eastAsia="宋体" w:hAnsi="3DS V2"/>
          <w:lang w:val="fr-FR"/>
        </w:rPr>
        <w:t xml:space="preserve">es fonctions </w:t>
      </w:r>
      <w:r w:rsidR="00B24FDF" w:rsidRPr="00B24FDF">
        <w:rPr>
          <w:rFonts w:ascii="3DS V2" w:eastAsia="宋体" w:hAnsi="3DS V2"/>
          <w:lang w:val="fr-FR"/>
        </w:rPr>
        <w:t xml:space="preserve">d’un composant </w:t>
      </w:r>
      <w:r w:rsidR="00314305">
        <w:rPr>
          <w:rFonts w:ascii="3DS V2" w:eastAsia="宋体" w:hAnsi="3DS V2"/>
          <w:lang w:val="fr-FR"/>
        </w:rPr>
        <w:t>sont définies par u</w:t>
      </w:r>
      <w:r w:rsidR="00B24FDF" w:rsidRPr="00B24FDF">
        <w:rPr>
          <w:rFonts w:ascii="3DS V2" w:eastAsia="宋体" w:hAnsi="3DS V2"/>
          <w:lang w:val="fr-FR"/>
        </w:rPr>
        <w:t xml:space="preserve">ne </w:t>
      </w:r>
      <w:r w:rsidR="00314305">
        <w:rPr>
          <w:rFonts w:ascii="3DS V2" w:eastAsia="宋体" w:hAnsi="3DS V2"/>
          <w:lang w:val="fr-FR"/>
        </w:rPr>
        <w:t xml:space="preserve">ou plusieurs </w:t>
      </w:r>
      <w:r w:rsidR="00B24FDF" w:rsidRPr="00B24FDF">
        <w:rPr>
          <w:rFonts w:ascii="3DS V2" w:eastAsia="宋体" w:hAnsi="3DS V2"/>
          <w:lang w:val="fr-FR"/>
        </w:rPr>
        <w:t>interface</w:t>
      </w:r>
      <w:r w:rsidR="00B91C3F">
        <w:rPr>
          <w:rFonts w:ascii="3DS V2" w:eastAsia="宋体" w:hAnsi="3DS V2"/>
          <w:lang w:val="fr-FR"/>
        </w:rPr>
        <w:t>s</w:t>
      </w:r>
      <w:r w:rsidR="00B24FDF" w:rsidRPr="00B24FDF">
        <w:rPr>
          <w:rFonts w:ascii="3DS V2" w:eastAsia="宋体" w:hAnsi="3DS V2"/>
          <w:lang w:val="fr-FR"/>
        </w:rPr>
        <w:t>. Ce</w:t>
      </w:r>
      <w:r w:rsidR="00702307">
        <w:rPr>
          <w:rFonts w:ascii="3DS V2" w:eastAsia="宋体" w:hAnsi="3DS V2"/>
          <w:lang w:val="fr-FR"/>
        </w:rPr>
        <w:t>s</w:t>
      </w:r>
      <w:r w:rsidR="00B24FDF" w:rsidRPr="00B24FDF">
        <w:rPr>
          <w:rFonts w:ascii="3DS V2" w:eastAsia="宋体" w:hAnsi="3DS V2"/>
          <w:lang w:val="fr-FR"/>
        </w:rPr>
        <w:t xml:space="preserve"> classe</w:t>
      </w:r>
      <w:r w:rsidR="00702307">
        <w:rPr>
          <w:rFonts w:ascii="3DS V2" w:eastAsia="宋体" w:hAnsi="3DS V2"/>
          <w:lang w:val="fr-FR"/>
        </w:rPr>
        <w:t>s</w:t>
      </w:r>
      <w:r w:rsidR="00B24FDF" w:rsidRPr="00B24FDF">
        <w:rPr>
          <w:rFonts w:ascii="3DS V2" w:eastAsia="宋体" w:hAnsi="3DS V2"/>
          <w:lang w:val="fr-FR"/>
        </w:rPr>
        <w:t xml:space="preserve"> abstraite</w:t>
      </w:r>
      <w:r w:rsidR="00DA64D8">
        <w:rPr>
          <w:rFonts w:ascii="3DS V2" w:eastAsia="宋体" w:hAnsi="3DS V2"/>
          <w:lang w:val="fr-FR"/>
        </w:rPr>
        <w:t>s</w:t>
      </w:r>
      <w:r w:rsidR="00B24FDF" w:rsidRPr="00B24FDF">
        <w:rPr>
          <w:rFonts w:ascii="3DS V2" w:eastAsia="宋体" w:hAnsi="3DS V2"/>
          <w:lang w:val="fr-FR"/>
        </w:rPr>
        <w:t xml:space="preserve"> contient </w:t>
      </w:r>
      <w:r w:rsidR="007814FB">
        <w:rPr>
          <w:rFonts w:ascii="3DS V2" w:eastAsia="宋体" w:hAnsi="3DS V2"/>
          <w:lang w:val="fr-FR"/>
        </w:rPr>
        <w:t xml:space="preserve">que </w:t>
      </w:r>
      <w:r w:rsidR="00B24FDF" w:rsidRPr="00B24FDF">
        <w:rPr>
          <w:rFonts w:ascii="3DS V2" w:eastAsia="宋体" w:hAnsi="3DS V2"/>
          <w:lang w:val="fr-FR"/>
        </w:rPr>
        <w:t>des méthodes</w:t>
      </w:r>
      <w:r w:rsidR="00136E35" w:rsidRPr="00136E35">
        <w:rPr>
          <w:rFonts w:ascii="3DS V2" w:eastAsia="宋体" w:hAnsi="3DS V2"/>
          <w:lang w:val="fr-FR"/>
        </w:rPr>
        <w:t xml:space="preserve"> </w:t>
      </w:r>
      <w:r w:rsidR="00B24FDF" w:rsidRPr="00B24FDF">
        <w:rPr>
          <w:rFonts w:ascii="3DS V2" w:eastAsia="宋体" w:hAnsi="3DS V2"/>
          <w:lang w:val="fr-FR"/>
        </w:rPr>
        <w:t>virtuelles</w:t>
      </w:r>
      <w:r w:rsidR="008E766F">
        <w:rPr>
          <w:rFonts w:ascii="3DS V2" w:eastAsia="宋体" w:hAnsi="3DS V2"/>
          <w:lang w:val="fr-FR"/>
        </w:rPr>
        <w:t xml:space="preserve"> </w:t>
      </w:r>
      <w:r w:rsidR="008E766F" w:rsidRPr="00B24FDF">
        <w:rPr>
          <w:rFonts w:ascii="3DS V2" w:eastAsia="宋体" w:hAnsi="3DS V2"/>
          <w:lang w:val="fr-FR"/>
        </w:rPr>
        <w:t>pures</w:t>
      </w:r>
      <w:r w:rsidR="00B24FDF" w:rsidRPr="00B24FDF">
        <w:rPr>
          <w:rFonts w:ascii="3DS V2" w:eastAsia="宋体" w:hAnsi="3DS V2"/>
          <w:lang w:val="fr-FR"/>
        </w:rPr>
        <w:t>, chacune correspondant à une opération ou un service que le composant s’engage à fournir. En utilisant des macros dédiées, chaque interface se voit attribuer un identifiant unique au moyen d’un UUID</w:t>
      </w:r>
      <w:r w:rsidR="000F3AB7">
        <w:rPr>
          <w:rFonts w:ascii="3DS V2" w:eastAsia="宋体" w:hAnsi="3DS V2"/>
          <w:lang w:val="fr-FR"/>
        </w:rPr>
        <w:t xml:space="preserve">. </w:t>
      </w:r>
      <w:r w:rsidR="00011681">
        <w:rPr>
          <w:rFonts w:ascii="3DS V2" w:eastAsia="宋体" w:hAnsi="3DS V2"/>
          <w:lang w:val="fr-FR"/>
        </w:rPr>
        <w:t>Le but de</w:t>
      </w:r>
      <w:r w:rsidR="00B24FDF" w:rsidRPr="00B24FDF">
        <w:rPr>
          <w:rFonts w:ascii="3DS V2" w:eastAsia="宋体" w:hAnsi="3DS V2"/>
          <w:lang w:val="fr-FR"/>
        </w:rPr>
        <w:t xml:space="preserve"> cette séparation entre l’interface et l’implémentation se révèle </w:t>
      </w:r>
      <w:r w:rsidR="00956EC8">
        <w:rPr>
          <w:rFonts w:ascii="3DS V2" w:eastAsia="宋体" w:hAnsi="3DS V2"/>
          <w:lang w:val="fr-FR"/>
        </w:rPr>
        <w:t>important</w:t>
      </w:r>
      <w:r w:rsidR="00B24FDF" w:rsidRPr="00B24FDF">
        <w:rPr>
          <w:rFonts w:ascii="3DS V2" w:eastAsia="宋体" w:hAnsi="3DS V2"/>
          <w:lang w:val="fr-FR"/>
        </w:rPr>
        <w:t xml:space="preserve"> </w:t>
      </w:r>
      <w:r w:rsidR="00956EC8">
        <w:rPr>
          <w:rFonts w:ascii="3DS V2" w:eastAsia="宋体" w:hAnsi="3DS V2"/>
          <w:lang w:val="fr-FR"/>
        </w:rPr>
        <w:t>au fur et à</w:t>
      </w:r>
      <w:r w:rsidR="00B24FDF" w:rsidRPr="00B24FDF">
        <w:rPr>
          <w:rFonts w:ascii="3DS V2" w:eastAsia="宋体" w:hAnsi="3DS V2"/>
          <w:lang w:val="fr-FR"/>
        </w:rPr>
        <w:t xml:space="preserve"> mesure que le projet grandit</w:t>
      </w:r>
      <w:r w:rsidR="00816409">
        <w:rPr>
          <w:rFonts w:ascii="3DS V2" w:eastAsia="宋体" w:hAnsi="3DS V2"/>
          <w:lang w:val="fr-FR"/>
        </w:rPr>
        <w:t xml:space="preserve"> petit à petit</w:t>
      </w:r>
      <w:r w:rsidR="00B24FDF" w:rsidRPr="00B24FDF">
        <w:rPr>
          <w:rFonts w:ascii="3DS V2" w:eastAsia="宋体" w:hAnsi="3DS V2"/>
          <w:lang w:val="fr-FR"/>
        </w:rPr>
        <w:t xml:space="preserve">, car elle permet aux développeurs de travailler sur des </w:t>
      </w:r>
      <w:r w:rsidR="00D87D2F">
        <w:rPr>
          <w:rFonts w:ascii="3DS V2" w:eastAsia="宋体" w:hAnsi="3DS V2"/>
          <w:lang w:val="fr-FR"/>
        </w:rPr>
        <w:t>secteurs</w:t>
      </w:r>
      <w:r w:rsidR="00B24FDF" w:rsidRPr="00B24FDF">
        <w:rPr>
          <w:rFonts w:ascii="3DS V2" w:eastAsia="宋体" w:hAnsi="3DS V2"/>
          <w:lang w:val="fr-FR"/>
        </w:rPr>
        <w:t xml:space="preserve"> différents</w:t>
      </w:r>
      <w:r w:rsidR="00D87D2F">
        <w:rPr>
          <w:rFonts w:ascii="3DS V2" w:eastAsia="宋体" w:hAnsi="3DS V2"/>
          <w:lang w:val="fr-FR"/>
        </w:rPr>
        <w:t> :</w:t>
      </w:r>
      <w:r w:rsidR="00B24FDF" w:rsidRPr="00B24FDF">
        <w:rPr>
          <w:rFonts w:ascii="3DS V2" w:eastAsia="宋体" w:hAnsi="3DS V2"/>
          <w:lang w:val="fr-FR"/>
        </w:rPr>
        <w:t xml:space="preserve"> certains se concentr</w:t>
      </w:r>
      <w:r w:rsidR="00D87D2F">
        <w:rPr>
          <w:rFonts w:ascii="3DS V2" w:eastAsia="宋体" w:hAnsi="3DS V2"/>
          <w:lang w:val="fr-FR"/>
        </w:rPr>
        <w:t>e</w:t>
      </w:r>
      <w:r w:rsidR="00B24FDF" w:rsidRPr="00B24FDF">
        <w:rPr>
          <w:rFonts w:ascii="3DS V2" w:eastAsia="宋体" w:hAnsi="3DS V2"/>
          <w:lang w:val="fr-FR"/>
        </w:rPr>
        <w:t xml:space="preserve"> sur l</w:t>
      </w:r>
      <w:r w:rsidR="00784B84">
        <w:rPr>
          <w:rFonts w:ascii="3DS V2" w:eastAsia="宋体" w:hAnsi="3DS V2"/>
          <w:lang w:val="fr-FR"/>
        </w:rPr>
        <w:t>a signature</w:t>
      </w:r>
      <w:r w:rsidR="00B24FDF" w:rsidRPr="00B24FDF">
        <w:rPr>
          <w:rFonts w:ascii="3DS V2" w:eastAsia="宋体" w:hAnsi="3DS V2"/>
          <w:lang w:val="fr-FR"/>
        </w:rPr>
        <w:t xml:space="preserve"> défini</w:t>
      </w:r>
      <w:r w:rsidR="00B11565">
        <w:rPr>
          <w:rFonts w:ascii="3DS V2" w:eastAsia="宋体" w:hAnsi="3DS V2"/>
          <w:lang w:val="fr-FR"/>
        </w:rPr>
        <w:t>e</w:t>
      </w:r>
      <w:r w:rsidR="00B24FDF" w:rsidRPr="00B24FDF">
        <w:rPr>
          <w:rFonts w:ascii="3DS V2" w:eastAsia="宋体" w:hAnsi="3DS V2"/>
          <w:lang w:val="fr-FR"/>
        </w:rPr>
        <w:t xml:space="preserve"> par l’interface, d’autres sur l’algorithme concret ou l’optimisation de performances dans la classe d’implémentation.</w:t>
      </w:r>
      <w:r w:rsidR="00F10F31" w:rsidRPr="00F10F31">
        <w:rPr>
          <w:rFonts w:ascii="3DS V2" w:eastAsia="宋体" w:hAnsi="3DS V2"/>
          <w:lang w:val="fr-FR"/>
        </w:rPr>
        <w:t xml:space="preserve"> </w:t>
      </w:r>
    </w:p>
    <w:p w14:paraId="1AC07D8B" w14:textId="6F2CD931" w:rsidR="00593217" w:rsidRPr="0040636C" w:rsidRDefault="00B24FDF" w:rsidP="00593217">
      <w:pPr>
        <w:pStyle w:val="NormalWeb"/>
        <w:keepNext/>
        <w:rPr>
          <w:lang w:val="fr-FR"/>
        </w:rPr>
      </w:pPr>
      <w:r w:rsidRPr="00B24FDF">
        <w:rPr>
          <w:rFonts w:ascii="3DS V2" w:eastAsia="宋体" w:hAnsi="3DS V2"/>
          <w:lang w:val="fr-FR"/>
        </w:rPr>
        <w:t xml:space="preserve">Une fois les interfaces établies, le développeur implémente la partie concrète du composant. Cette implémentation se </w:t>
      </w:r>
      <w:r w:rsidR="00F10F31">
        <w:rPr>
          <w:rFonts w:ascii="3DS V2" w:eastAsia="宋体" w:hAnsi="3DS V2"/>
          <w:lang w:val="fr-FR"/>
        </w:rPr>
        <w:t>fait</w:t>
      </w:r>
      <w:r w:rsidRPr="00B24FDF">
        <w:rPr>
          <w:rFonts w:ascii="3DS V2" w:eastAsia="宋体" w:hAnsi="3DS V2"/>
          <w:lang w:val="fr-FR"/>
        </w:rPr>
        <w:t xml:space="preserve"> par une classe C++ dérivée de la même base </w:t>
      </w:r>
      <w:r w:rsidRPr="00B24FDF">
        <w:rPr>
          <w:rFonts w:ascii="Cascadia Code" w:eastAsia="宋体" w:hAnsi="Cascadia Code" w:cs="Cascadia Code"/>
          <w:noProof/>
          <w:color w:val="0070C0"/>
          <w:lang w:val="fr-FR"/>
        </w:rPr>
        <w:t>CATBaseUnknown</w:t>
      </w:r>
      <w:r w:rsidRPr="00B24FDF">
        <w:rPr>
          <w:rFonts w:ascii="3DS V2" w:eastAsia="宋体" w:hAnsi="3DS V2"/>
          <w:lang w:val="fr-FR"/>
        </w:rPr>
        <w:t xml:space="preserve"> et portant les macros ambiantes qui facilitent l’enregistrement automatique dans le système </w:t>
      </w:r>
      <w:proofErr w:type="spellStart"/>
      <w:r w:rsidR="00212905">
        <w:rPr>
          <w:rFonts w:ascii="3DS V2" w:eastAsia="宋体" w:hAnsi="3DS V2"/>
          <w:lang w:val="fr-FR"/>
        </w:rPr>
        <w:t>d’object</w:t>
      </w:r>
      <w:proofErr w:type="spellEnd"/>
      <w:r w:rsidR="00212905">
        <w:rPr>
          <w:rFonts w:ascii="3DS V2" w:eastAsia="宋体" w:hAnsi="3DS V2"/>
          <w:lang w:val="fr-FR"/>
        </w:rPr>
        <w:t xml:space="preserve"> modeler</w:t>
      </w:r>
      <w:r w:rsidRPr="00B24FDF">
        <w:rPr>
          <w:rFonts w:ascii="3DS V2" w:eastAsia="宋体" w:hAnsi="3DS V2"/>
          <w:lang w:val="fr-FR"/>
        </w:rPr>
        <w:t xml:space="preserve">. </w:t>
      </w:r>
      <w:r w:rsidR="00F10F31" w:rsidRPr="00105B19">
        <w:rPr>
          <w:rFonts w:ascii="3DS V2" w:eastAsia="宋体" w:hAnsi="3DS V2"/>
          <w:noProof/>
          <w:lang w:val="fr-FR"/>
        </w:rPr>
        <w:drawing>
          <wp:inline distT="0" distB="0" distL="0" distR="0" wp14:anchorId="0CC86267" wp14:editId="79388902">
            <wp:extent cx="5731510" cy="2564765"/>
            <wp:effectExtent l="0" t="0" r="2540" b="698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564765"/>
                    </a:xfrm>
                    <a:prstGeom prst="rect">
                      <a:avLst/>
                    </a:prstGeom>
                  </pic:spPr>
                </pic:pic>
              </a:graphicData>
            </a:graphic>
          </wp:inline>
        </w:drawing>
      </w:r>
    </w:p>
    <w:p w14:paraId="516052EE" w14:textId="519FA630" w:rsidR="00B24FDF" w:rsidRDefault="00593217" w:rsidP="00593217">
      <w:pPr>
        <w:pStyle w:val="Lgende"/>
        <w:jc w:val="center"/>
        <w:rPr>
          <w:rFonts w:ascii="3DS V2" w:hAnsi="3DS V2"/>
        </w:rPr>
      </w:pPr>
      <w:r>
        <w:t xml:space="preserve">Figure </w:t>
      </w:r>
      <w:r w:rsidR="00675F3D">
        <w:fldChar w:fldCharType="begin"/>
      </w:r>
      <w:r w:rsidR="00675F3D">
        <w:instrText xml:space="preserve"> SEQ Figure \* ARABIC </w:instrText>
      </w:r>
      <w:r w:rsidR="00675F3D">
        <w:fldChar w:fldCharType="separate"/>
      </w:r>
      <w:r w:rsidR="004D4217">
        <w:rPr>
          <w:noProof/>
        </w:rPr>
        <w:t>27</w:t>
      </w:r>
      <w:r w:rsidR="00675F3D">
        <w:rPr>
          <w:noProof/>
        </w:rPr>
        <w:fldChar w:fldCharType="end"/>
      </w:r>
      <w:r>
        <w:t xml:space="preserve"> : Relation entre les notions</w:t>
      </w:r>
    </w:p>
    <w:p w14:paraId="2654C432" w14:textId="77777777" w:rsidR="00321CC2" w:rsidRDefault="00B24FDF" w:rsidP="00B24FDF">
      <w:pPr>
        <w:pStyle w:val="NormalWeb"/>
        <w:rPr>
          <w:rFonts w:ascii="3DS V2" w:eastAsia="宋体" w:hAnsi="3DS V2"/>
          <w:lang w:val="fr-FR"/>
        </w:rPr>
      </w:pPr>
      <w:r w:rsidRPr="00B24FDF">
        <w:rPr>
          <w:rFonts w:ascii="3DS V2" w:eastAsia="宋体" w:hAnsi="3DS V2"/>
          <w:lang w:val="fr-FR"/>
        </w:rPr>
        <w:lastRenderedPageBreak/>
        <w:t>L’interaction entre un composant et ses interface</w:t>
      </w:r>
      <w:r w:rsidR="00176404">
        <w:rPr>
          <w:rFonts w:ascii="3DS V2" w:eastAsia="宋体" w:hAnsi="3DS V2"/>
          <w:lang w:val="fr-FR"/>
        </w:rPr>
        <w:t>s est fait par l</w:t>
      </w:r>
      <w:r w:rsidRPr="00B24FDF">
        <w:rPr>
          <w:rFonts w:ascii="3DS V2" w:eastAsia="宋体" w:hAnsi="3DS V2"/>
          <w:lang w:val="fr-FR"/>
        </w:rPr>
        <w:t xml:space="preserve">a méthode </w:t>
      </w:r>
      <w:r w:rsidRPr="00881562">
        <w:rPr>
          <w:rFonts w:ascii="Cascadia Code" w:eastAsia="宋体" w:hAnsi="Cascadia Code" w:cs="Cascadia Code"/>
          <w:noProof/>
          <w:color w:val="0070C0"/>
          <w:sz w:val="20"/>
          <w:szCs w:val="20"/>
          <w:lang w:val="fr-FR"/>
        </w:rPr>
        <w:t>QueryInterface</w:t>
      </w:r>
      <w:r w:rsidR="009E5BC7">
        <w:rPr>
          <w:rFonts w:ascii="3DS V2" w:eastAsia="宋体" w:hAnsi="3DS V2"/>
          <w:lang w:val="fr-FR"/>
        </w:rPr>
        <w:t>. Elle</w:t>
      </w:r>
      <w:r w:rsidRPr="00B24FDF">
        <w:rPr>
          <w:rFonts w:ascii="3DS V2" w:eastAsia="宋体" w:hAnsi="3DS V2"/>
          <w:lang w:val="fr-FR"/>
        </w:rPr>
        <w:t xml:space="preserve"> permet à un client disposant d’une référence à une interface de découvrir et d’accéder à d’autres services fournis</w:t>
      </w:r>
      <w:r w:rsidR="00FD2F51">
        <w:rPr>
          <w:rFonts w:ascii="3DS V2" w:eastAsia="宋体" w:hAnsi="3DS V2"/>
          <w:lang w:val="fr-FR"/>
        </w:rPr>
        <w:t xml:space="preserve">, donc </w:t>
      </w:r>
      <w:r w:rsidR="004753F7">
        <w:rPr>
          <w:rFonts w:ascii="3DS V2" w:eastAsia="宋体" w:hAnsi="3DS V2"/>
          <w:lang w:val="fr-FR"/>
        </w:rPr>
        <w:t>une autre interface</w:t>
      </w:r>
      <w:r w:rsidR="00FD2F51">
        <w:rPr>
          <w:rFonts w:ascii="3DS V2" w:eastAsia="宋体" w:hAnsi="3DS V2"/>
          <w:lang w:val="fr-FR"/>
        </w:rPr>
        <w:t>,</w:t>
      </w:r>
      <w:r w:rsidRPr="00B24FDF">
        <w:rPr>
          <w:rFonts w:ascii="3DS V2" w:eastAsia="宋体" w:hAnsi="3DS V2"/>
          <w:lang w:val="fr-FR"/>
        </w:rPr>
        <w:t xml:space="preserve"> par le même composant. </w:t>
      </w:r>
    </w:p>
    <w:p w14:paraId="775A5378" w14:textId="76C95F2A" w:rsidR="00B24FDF" w:rsidRPr="00B24FDF" w:rsidRDefault="00B24FDF" w:rsidP="00B24FDF">
      <w:pPr>
        <w:pStyle w:val="NormalWeb"/>
        <w:rPr>
          <w:rFonts w:ascii="3DS V2" w:eastAsia="宋体" w:hAnsi="3DS V2"/>
          <w:lang w:val="fr-FR"/>
        </w:rPr>
      </w:pPr>
      <w:r w:rsidRPr="00B24FDF">
        <w:rPr>
          <w:rFonts w:ascii="3DS V2" w:eastAsia="宋体" w:hAnsi="3DS V2"/>
          <w:lang w:val="fr-FR"/>
        </w:rPr>
        <w:t xml:space="preserve">Cette capacité à naviguer dynamiquement entre les interfaces enrichit considérablement le potentiel de réutilisation : un composant initialement conçu pour fournir une fonctionnalité A peut, sans modification, exposer ultérieurement une interface B </w:t>
      </w:r>
      <w:r w:rsidR="00C31770">
        <w:rPr>
          <w:rFonts w:ascii="3DS V2" w:eastAsia="宋体" w:hAnsi="3DS V2"/>
          <w:lang w:val="fr-FR"/>
        </w:rPr>
        <w:t>qui offre</w:t>
      </w:r>
      <w:r w:rsidRPr="00B24FDF">
        <w:rPr>
          <w:rFonts w:ascii="3DS V2" w:eastAsia="宋体" w:hAnsi="3DS V2"/>
          <w:lang w:val="fr-FR"/>
        </w:rPr>
        <w:t xml:space="preserve"> un </w:t>
      </w:r>
      <w:r w:rsidR="003B556A">
        <w:rPr>
          <w:rFonts w:ascii="3DS V2" w:eastAsia="宋体" w:hAnsi="3DS V2"/>
          <w:lang w:val="fr-FR"/>
        </w:rPr>
        <w:t xml:space="preserve">autre </w:t>
      </w:r>
      <w:r w:rsidRPr="00B24FDF">
        <w:rPr>
          <w:rFonts w:ascii="3DS V2" w:eastAsia="宋体" w:hAnsi="3DS V2"/>
          <w:lang w:val="fr-FR"/>
        </w:rPr>
        <w:t xml:space="preserve">service. Le code client, s’il appelle </w:t>
      </w:r>
      <w:r w:rsidR="00443EEB" w:rsidRPr="00881562">
        <w:rPr>
          <w:rFonts w:ascii="Cascadia Code" w:eastAsia="宋体" w:hAnsi="Cascadia Code" w:cs="Cascadia Code"/>
          <w:noProof/>
          <w:color w:val="0070C0"/>
          <w:sz w:val="20"/>
          <w:szCs w:val="20"/>
          <w:lang w:val="fr-FR"/>
        </w:rPr>
        <w:t>QueryInterface</w:t>
      </w:r>
      <w:r w:rsidR="00443EEB" w:rsidRPr="00B24FDF">
        <w:rPr>
          <w:rFonts w:ascii="3DS V2" w:eastAsia="宋体" w:hAnsi="3DS V2"/>
          <w:lang w:val="fr-FR"/>
        </w:rPr>
        <w:t xml:space="preserve"> </w:t>
      </w:r>
      <w:r w:rsidRPr="00B24FDF">
        <w:rPr>
          <w:rFonts w:ascii="3DS V2" w:eastAsia="宋体" w:hAnsi="3DS V2"/>
          <w:lang w:val="fr-FR"/>
        </w:rPr>
        <w:t xml:space="preserve">avec l’IID de B, reçoit un pointeur valide si l’extension a été attachée, ou NULL sinon. </w:t>
      </w:r>
    </w:p>
    <w:p w14:paraId="455728C5" w14:textId="2204BE1C" w:rsidR="00E67EC1" w:rsidRDefault="00B24FDF" w:rsidP="00B24FDF">
      <w:pPr>
        <w:pStyle w:val="NormalWeb"/>
        <w:rPr>
          <w:rFonts w:ascii="3DS V2" w:eastAsia="宋体" w:hAnsi="3DS V2"/>
          <w:lang w:val="fr-FR"/>
        </w:rPr>
      </w:pPr>
      <w:r w:rsidRPr="00B24FDF">
        <w:rPr>
          <w:rFonts w:ascii="3DS V2" w:eastAsia="宋体" w:hAnsi="3DS V2"/>
          <w:lang w:val="fr-FR"/>
        </w:rPr>
        <w:t>La gestion du cycle de vie des objets se fonde sur un comptage de références explicite</w:t>
      </w:r>
      <w:r w:rsidR="00F84E14">
        <w:rPr>
          <w:rFonts w:ascii="3DS V2" w:eastAsia="宋体" w:hAnsi="3DS V2"/>
          <w:lang w:val="fr-FR"/>
        </w:rPr>
        <w:t xml:space="preserve"> (</w:t>
      </w:r>
      <w:r w:rsidRPr="00B24FDF">
        <w:rPr>
          <w:rFonts w:ascii="3DS V2" w:eastAsia="宋体" w:hAnsi="3DS V2"/>
          <w:lang w:val="fr-FR"/>
        </w:rPr>
        <w:t>automatisé</w:t>
      </w:r>
      <w:r w:rsidR="00F84E14">
        <w:rPr>
          <w:rFonts w:ascii="3DS V2" w:eastAsia="宋体" w:hAnsi="3DS V2"/>
          <w:lang w:val="fr-FR"/>
        </w:rPr>
        <w:t xml:space="preserve"> avec nouvelle infrastructure)</w:t>
      </w:r>
      <w:r w:rsidRPr="00B24FDF">
        <w:rPr>
          <w:rFonts w:ascii="3DS V2" w:eastAsia="宋体" w:hAnsi="3DS V2"/>
          <w:lang w:val="fr-FR"/>
        </w:rPr>
        <w:t xml:space="preserve">. À chaque obtention d’un pointeur sur une interface, l’appel </w:t>
      </w:r>
      <w:r w:rsidR="00A348C3">
        <w:rPr>
          <w:rFonts w:ascii="3DS V2" w:eastAsia="宋体" w:hAnsi="3DS V2"/>
          <w:lang w:val="fr-FR"/>
        </w:rPr>
        <w:t>à</w:t>
      </w:r>
      <w:r w:rsidRPr="00B24FDF">
        <w:rPr>
          <w:rFonts w:ascii="3DS V2" w:eastAsia="宋体" w:hAnsi="3DS V2"/>
          <w:lang w:val="fr-FR"/>
        </w:rPr>
        <w:t xml:space="preserve"> </w:t>
      </w:r>
      <w:r w:rsidRPr="00881562">
        <w:rPr>
          <w:rFonts w:ascii="Cascadia Code" w:eastAsia="宋体" w:hAnsi="Cascadia Code" w:cs="Cascadia Code"/>
          <w:noProof/>
          <w:color w:val="0070C0"/>
          <w:sz w:val="20"/>
          <w:szCs w:val="20"/>
          <w:lang w:val="fr-FR"/>
        </w:rPr>
        <w:t xml:space="preserve">AddRef() </w:t>
      </w:r>
      <w:r w:rsidRPr="00B24FDF">
        <w:rPr>
          <w:rFonts w:ascii="3DS V2" w:eastAsia="宋体" w:hAnsi="3DS V2"/>
          <w:lang w:val="fr-FR"/>
        </w:rPr>
        <w:t xml:space="preserve">augmente le compteur interne, tandis que </w:t>
      </w:r>
      <w:r w:rsidRPr="00881562">
        <w:rPr>
          <w:rFonts w:ascii="Cascadia Code" w:eastAsia="宋体" w:hAnsi="Cascadia Code" w:cs="Cascadia Code"/>
          <w:noProof/>
          <w:color w:val="0070C0"/>
          <w:sz w:val="20"/>
          <w:szCs w:val="20"/>
          <w:lang w:val="fr-FR"/>
        </w:rPr>
        <w:t xml:space="preserve">Release() </w:t>
      </w:r>
      <w:r w:rsidRPr="00B24FDF">
        <w:rPr>
          <w:rFonts w:ascii="3DS V2" w:eastAsia="宋体" w:hAnsi="3DS V2"/>
          <w:lang w:val="fr-FR"/>
        </w:rPr>
        <w:t>le diminue</w:t>
      </w:r>
      <w:r w:rsidR="00D83439">
        <w:rPr>
          <w:rFonts w:ascii="3DS V2" w:eastAsia="宋体" w:hAnsi="3DS V2"/>
          <w:lang w:val="fr-FR"/>
        </w:rPr>
        <w:t>. L</w:t>
      </w:r>
      <w:r w:rsidRPr="00B24FDF">
        <w:rPr>
          <w:rFonts w:ascii="3DS V2" w:eastAsia="宋体" w:hAnsi="3DS V2"/>
          <w:lang w:val="fr-FR"/>
        </w:rPr>
        <w:t>orsqu</w:t>
      </w:r>
      <w:r w:rsidR="00453FAD">
        <w:rPr>
          <w:rFonts w:ascii="3DS V2" w:eastAsia="宋体" w:hAnsi="3DS V2"/>
          <w:lang w:val="fr-FR"/>
        </w:rPr>
        <w:t>e ce chiffre</w:t>
      </w:r>
      <w:r w:rsidRPr="00B24FDF">
        <w:rPr>
          <w:rFonts w:ascii="3DS V2" w:eastAsia="宋体" w:hAnsi="3DS V2"/>
          <w:lang w:val="fr-FR"/>
        </w:rPr>
        <w:t xml:space="preserve"> atteint zéro, la libération de la mémoire</w:t>
      </w:r>
      <w:r w:rsidR="00BE0E64">
        <w:rPr>
          <w:rFonts w:ascii="3DS V2" w:eastAsia="宋体" w:hAnsi="3DS V2"/>
          <w:lang w:val="fr-FR"/>
        </w:rPr>
        <w:t xml:space="preserve"> se fait </w:t>
      </w:r>
      <w:r w:rsidR="00BE0E64" w:rsidRPr="00B24FDF">
        <w:rPr>
          <w:rFonts w:ascii="3DS V2" w:eastAsia="宋体" w:hAnsi="3DS V2"/>
          <w:lang w:val="fr-FR"/>
        </w:rPr>
        <w:t>automatique</w:t>
      </w:r>
      <w:r w:rsidR="00BE0E64">
        <w:rPr>
          <w:rFonts w:ascii="3DS V2" w:eastAsia="宋体" w:hAnsi="3DS V2"/>
          <w:lang w:val="fr-FR"/>
        </w:rPr>
        <w:t>ment</w:t>
      </w:r>
      <w:r w:rsidRPr="00B24FDF">
        <w:rPr>
          <w:rFonts w:ascii="3DS V2" w:eastAsia="宋体" w:hAnsi="3DS V2"/>
          <w:lang w:val="fr-FR"/>
        </w:rPr>
        <w:t xml:space="preserve">. </w:t>
      </w:r>
    </w:p>
    <w:p w14:paraId="3C88936E" w14:textId="3B8D125A" w:rsidR="00AE0146" w:rsidRDefault="00B24FDF" w:rsidP="00B24FDF">
      <w:pPr>
        <w:pStyle w:val="NormalWeb"/>
        <w:rPr>
          <w:rFonts w:ascii="3DS V2" w:eastAsia="宋体" w:hAnsi="3DS V2"/>
          <w:lang w:val="fr-FR"/>
        </w:rPr>
      </w:pPr>
      <w:r w:rsidRPr="00B24FDF">
        <w:rPr>
          <w:rFonts w:ascii="3DS V2" w:eastAsia="宋体" w:hAnsi="3DS V2"/>
          <w:lang w:val="fr-FR"/>
        </w:rPr>
        <w:t xml:space="preserve">Pour simplifier la vie des développeurs et éviter les oublis de </w:t>
      </w:r>
      <w:r w:rsidRPr="00881562">
        <w:rPr>
          <w:rFonts w:ascii="Cascadia Code" w:eastAsia="宋体" w:hAnsi="Cascadia Code" w:cs="Cascadia Code"/>
          <w:noProof/>
          <w:color w:val="0070C0"/>
          <w:sz w:val="20"/>
          <w:szCs w:val="20"/>
          <w:lang w:val="fr-FR"/>
        </w:rPr>
        <w:t>Release()</w:t>
      </w:r>
      <w:r w:rsidRPr="00B24FDF">
        <w:rPr>
          <w:rFonts w:ascii="3DS V2" w:eastAsia="宋体" w:hAnsi="3DS V2"/>
          <w:lang w:val="fr-FR"/>
        </w:rPr>
        <w:t xml:space="preserve"> </w:t>
      </w:r>
      <w:r w:rsidR="0099625C">
        <w:rPr>
          <w:rFonts w:ascii="3DS V2" w:eastAsia="宋体" w:hAnsi="3DS V2"/>
          <w:lang w:val="fr-FR"/>
        </w:rPr>
        <w:t>qui cause</w:t>
      </w:r>
      <w:r w:rsidRPr="00B24FDF">
        <w:rPr>
          <w:rFonts w:ascii="3DS V2" w:eastAsia="宋体" w:hAnsi="3DS V2"/>
          <w:lang w:val="fr-FR"/>
        </w:rPr>
        <w:t xml:space="preserve"> à des fuites </w:t>
      </w:r>
      <w:r w:rsidR="0099625C">
        <w:rPr>
          <w:rFonts w:ascii="3DS V2" w:eastAsia="宋体" w:hAnsi="3DS V2"/>
          <w:lang w:val="fr-FR"/>
        </w:rPr>
        <w:t>de mémoire</w:t>
      </w:r>
      <w:r w:rsidRPr="00B24FDF">
        <w:rPr>
          <w:rFonts w:ascii="3DS V2" w:eastAsia="宋体" w:hAnsi="3DS V2"/>
          <w:lang w:val="fr-FR"/>
        </w:rPr>
        <w:t xml:space="preserve">, </w:t>
      </w:r>
      <w:proofErr w:type="spellStart"/>
      <w:r w:rsidR="006362E8">
        <w:rPr>
          <w:rFonts w:ascii="3DS V2" w:eastAsia="宋体" w:hAnsi="3DS V2"/>
          <w:lang w:val="fr-FR"/>
        </w:rPr>
        <w:t>object</w:t>
      </w:r>
      <w:proofErr w:type="spellEnd"/>
      <w:r w:rsidR="006362E8">
        <w:rPr>
          <w:rFonts w:ascii="3DS V2" w:eastAsia="宋体" w:hAnsi="3DS V2"/>
          <w:lang w:val="fr-FR"/>
        </w:rPr>
        <w:t xml:space="preserve"> modeler</w:t>
      </w:r>
      <w:r w:rsidR="006362E8" w:rsidRPr="00B24FDF">
        <w:rPr>
          <w:rFonts w:ascii="3DS V2" w:eastAsia="宋体" w:hAnsi="3DS V2"/>
          <w:lang w:val="fr-FR"/>
        </w:rPr>
        <w:t xml:space="preserve"> </w:t>
      </w:r>
      <w:r w:rsidRPr="00B24FDF">
        <w:rPr>
          <w:rFonts w:ascii="3DS V2" w:eastAsia="宋体" w:hAnsi="3DS V2"/>
          <w:lang w:val="fr-FR"/>
        </w:rPr>
        <w:t xml:space="preserve">offre des smart </w:t>
      </w:r>
      <w:r w:rsidR="00690A17">
        <w:rPr>
          <w:rFonts w:ascii="3DS V2" w:eastAsia="宋体" w:hAnsi="3DS V2"/>
          <w:lang w:val="fr-FR"/>
        </w:rPr>
        <w:t>pointeur</w:t>
      </w:r>
      <w:r w:rsidRPr="00B24FDF">
        <w:rPr>
          <w:rFonts w:ascii="3DS V2" w:eastAsia="宋体" w:hAnsi="3DS V2"/>
          <w:lang w:val="fr-FR"/>
        </w:rPr>
        <w:t xml:space="preserve">s. </w:t>
      </w:r>
    </w:p>
    <w:p w14:paraId="580FE7CC" w14:textId="35876F0C" w:rsidR="00AE0146" w:rsidRDefault="00B66400" w:rsidP="00B24FDF">
      <w:pPr>
        <w:pStyle w:val="NormalWeb"/>
        <w:rPr>
          <w:rFonts w:ascii="3DS V2" w:eastAsia="宋体" w:hAnsi="3DS V2"/>
          <w:lang w:val="fr-FR"/>
        </w:rPr>
      </w:pPr>
      <w:r>
        <w:rPr>
          <w:rFonts w:ascii="3DS V2" w:eastAsia="宋体" w:hAnsi="3DS V2"/>
          <w:lang w:val="fr-FR"/>
        </w:rPr>
        <w:t xml:space="preserve">Il y a deux types de smart </w:t>
      </w:r>
      <w:r w:rsidR="00690A17">
        <w:rPr>
          <w:rFonts w:ascii="3DS V2" w:eastAsia="宋体" w:hAnsi="3DS V2"/>
          <w:lang w:val="fr-FR"/>
        </w:rPr>
        <w:t>pointeur</w:t>
      </w:r>
      <w:r>
        <w:rPr>
          <w:rFonts w:ascii="3DS V2" w:eastAsia="宋体" w:hAnsi="3DS V2"/>
          <w:lang w:val="fr-FR"/>
        </w:rPr>
        <w:t>s, l</w:t>
      </w:r>
      <w:r w:rsidR="00561506">
        <w:rPr>
          <w:rFonts w:ascii="3DS V2" w:eastAsia="宋体" w:hAnsi="3DS V2"/>
          <w:lang w:val="fr-FR"/>
        </w:rPr>
        <w:t xml:space="preserve">’ancien </w:t>
      </w:r>
      <w:r>
        <w:rPr>
          <w:rFonts w:ascii="3DS V2" w:eastAsia="宋体" w:hAnsi="3DS V2"/>
          <w:lang w:val="fr-FR"/>
        </w:rPr>
        <w:t>du style CORBA, g</w:t>
      </w:r>
      <w:r w:rsidR="00B24FDF" w:rsidRPr="00B24FDF">
        <w:rPr>
          <w:rFonts w:ascii="3DS V2" w:eastAsia="宋体" w:hAnsi="3DS V2"/>
          <w:lang w:val="fr-FR"/>
        </w:rPr>
        <w:t xml:space="preserve">énérés </w:t>
      </w:r>
      <w:r w:rsidR="00952AEB">
        <w:rPr>
          <w:rFonts w:ascii="3DS V2" w:eastAsia="宋体" w:hAnsi="3DS V2"/>
          <w:lang w:val="fr-FR"/>
        </w:rPr>
        <w:t>par</w:t>
      </w:r>
      <w:r w:rsidR="007E39F7">
        <w:rPr>
          <w:rFonts w:ascii="3DS V2" w:eastAsia="宋体" w:hAnsi="3DS V2"/>
          <w:lang w:val="fr-FR"/>
        </w:rPr>
        <w:t xml:space="preserve"> </w:t>
      </w:r>
      <w:r w:rsidR="00B24FDF" w:rsidRPr="00B24FDF">
        <w:rPr>
          <w:rFonts w:ascii="3DS V2" w:eastAsia="宋体" w:hAnsi="3DS V2"/>
          <w:lang w:val="fr-FR"/>
        </w:rPr>
        <w:t>de</w:t>
      </w:r>
      <w:r w:rsidR="00952AEB">
        <w:rPr>
          <w:rFonts w:ascii="3DS V2" w:eastAsia="宋体" w:hAnsi="3DS V2"/>
          <w:lang w:val="fr-FR"/>
        </w:rPr>
        <w:t>s</w:t>
      </w:r>
      <w:r w:rsidR="00B24FDF" w:rsidRPr="00B24FDF">
        <w:rPr>
          <w:rFonts w:ascii="3DS V2" w:eastAsia="宋体" w:hAnsi="3DS V2"/>
          <w:lang w:val="fr-FR"/>
        </w:rPr>
        <w:t xml:space="preserve"> macros, ces </w:t>
      </w:r>
      <w:r w:rsidR="00690A17">
        <w:rPr>
          <w:rFonts w:ascii="3DS V2" w:eastAsia="宋体" w:hAnsi="3DS V2"/>
          <w:lang w:val="fr-FR"/>
        </w:rPr>
        <w:t>pointeur</w:t>
      </w:r>
      <w:r w:rsidR="00387694">
        <w:rPr>
          <w:rFonts w:ascii="3DS V2" w:eastAsia="宋体" w:hAnsi="3DS V2"/>
          <w:lang w:val="fr-FR"/>
        </w:rPr>
        <w:t xml:space="preserve">s sont sous la forme de </w:t>
      </w:r>
      <w:r w:rsidR="003017E6">
        <w:rPr>
          <w:rFonts w:ascii="3DS V2" w:eastAsia="宋体" w:hAnsi="3DS V2"/>
          <w:lang w:val="fr-FR"/>
        </w:rPr>
        <w:t>« </w:t>
      </w:r>
      <w:proofErr w:type="spellStart"/>
      <w:r w:rsidR="00387694">
        <w:rPr>
          <w:rFonts w:ascii="3DS V2" w:eastAsia="宋体" w:hAnsi="3DS V2"/>
          <w:lang w:val="fr-FR"/>
        </w:rPr>
        <w:t>type_var</w:t>
      </w:r>
      <w:proofErr w:type="spellEnd"/>
      <w:r w:rsidR="003017E6">
        <w:rPr>
          <w:rFonts w:ascii="3DS V2" w:eastAsia="宋体" w:hAnsi="3DS V2"/>
          <w:lang w:val="fr-FR"/>
        </w:rPr>
        <w:t> » </w:t>
      </w:r>
      <w:r w:rsidR="00B24FDF" w:rsidRPr="00B24FDF">
        <w:rPr>
          <w:rFonts w:ascii="3DS V2" w:eastAsia="宋体" w:hAnsi="3DS V2"/>
          <w:lang w:val="fr-FR"/>
        </w:rPr>
        <w:t xml:space="preserve">encapsulent les appels à </w:t>
      </w:r>
      <w:r w:rsidR="00B24FDF" w:rsidRPr="00881562">
        <w:rPr>
          <w:rFonts w:ascii="Cascadia Code" w:eastAsia="宋体" w:hAnsi="Cascadia Code" w:cs="Cascadia Code"/>
          <w:noProof/>
          <w:color w:val="0070C0"/>
          <w:sz w:val="20"/>
          <w:szCs w:val="20"/>
          <w:lang w:val="fr-FR"/>
        </w:rPr>
        <w:t>AddRef</w:t>
      </w:r>
      <w:r w:rsidR="0085206B" w:rsidRPr="00881562">
        <w:rPr>
          <w:rFonts w:ascii="Cascadia Code" w:eastAsia="宋体" w:hAnsi="Cascadia Code" w:cs="Cascadia Code"/>
          <w:noProof/>
          <w:color w:val="0070C0"/>
          <w:sz w:val="20"/>
          <w:szCs w:val="20"/>
          <w:lang w:val="fr-FR"/>
        </w:rPr>
        <w:t>()</w:t>
      </w:r>
      <w:r w:rsidR="00B24FDF" w:rsidRPr="00B24FDF">
        <w:rPr>
          <w:rFonts w:ascii="3DS V2" w:eastAsia="宋体" w:hAnsi="3DS V2"/>
          <w:lang w:val="fr-FR"/>
        </w:rPr>
        <w:t xml:space="preserve"> et </w:t>
      </w:r>
      <w:r w:rsidR="00B24FDF" w:rsidRPr="00881562">
        <w:rPr>
          <w:rFonts w:ascii="Cascadia Code" w:eastAsia="宋体" w:hAnsi="Cascadia Code" w:cs="Cascadia Code"/>
          <w:noProof/>
          <w:color w:val="0070C0"/>
          <w:sz w:val="20"/>
          <w:szCs w:val="20"/>
          <w:lang w:val="fr-FR"/>
        </w:rPr>
        <w:t>Release</w:t>
      </w:r>
      <w:r w:rsidR="0085206B" w:rsidRPr="00881562">
        <w:rPr>
          <w:rFonts w:ascii="Cascadia Code" w:eastAsia="宋体" w:hAnsi="Cascadia Code" w:cs="Cascadia Code"/>
          <w:noProof/>
          <w:color w:val="0070C0"/>
          <w:sz w:val="20"/>
          <w:szCs w:val="20"/>
          <w:lang w:val="fr-FR"/>
        </w:rPr>
        <w:t>()</w:t>
      </w:r>
      <w:r w:rsidR="00B24FDF" w:rsidRPr="00881562">
        <w:rPr>
          <w:rFonts w:ascii="Cascadia Code" w:eastAsia="宋体" w:hAnsi="Cascadia Code" w:cs="Cascadia Code"/>
          <w:noProof/>
          <w:color w:val="0070C0"/>
          <w:sz w:val="20"/>
          <w:szCs w:val="20"/>
          <w:lang w:val="fr-FR"/>
        </w:rPr>
        <w:t xml:space="preserve"> </w:t>
      </w:r>
      <w:r w:rsidR="00B24FDF" w:rsidRPr="00B24FDF">
        <w:rPr>
          <w:rFonts w:ascii="3DS V2" w:eastAsia="宋体" w:hAnsi="3DS V2"/>
          <w:lang w:val="fr-FR"/>
        </w:rPr>
        <w:t xml:space="preserve">de manière </w:t>
      </w:r>
      <w:r w:rsidR="00DA7C61">
        <w:rPr>
          <w:rFonts w:ascii="3DS V2" w:eastAsia="宋体" w:hAnsi="3DS V2"/>
          <w:lang w:val="fr-FR"/>
        </w:rPr>
        <w:t>automatique</w:t>
      </w:r>
      <w:r w:rsidR="00B24FDF" w:rsidRPr="00B24FDF">
        <w:rPr>
          <w:rFonts w:ascii="3DS V2" w:eastAsia="宋体" w:hAnsi="3DS V2"/>
          <w:lang w:val="fr-FR"/>
        </w:rPr>
        <w:t xml:space="preserve">. </w:t>
      </w:r>
      <w:r w:rsidR="009A5245">
        <w:rPr>
          <w:rFonts w:ascii="3DS V2" w:eastAsia="宋体" w:hAnsi="3DS V2"/>
          <w:lang w:val="fr-FR"/>
        </w:rPr>
        <w:t xml:space="preserve">Cela </w:t>
      </w:r>
      <w:r w:rsidR="00B24FDF" w:rsidRPr="00B24FDF">
        <w:rPr>
          <w:rFonts w:ascii="3DS V2" w:eastAsia="宋体" w:hAnsi="3DS V2"/>
          <w:lang w:val="fr-FR"/>
        </w:rPr>
        <w:t>assure la libération</w:t>
      </w:r>
      <w:r w:rsidR="00561506">
        <w:rPr>
          <w:rFonts w:ascii="3DS V2" w:eastAsia="宋体" w:hAnsi="3DS V2"/>
          <w:lang w:val="fr-FR"/>
        </w:rPr>
        <w:t xml:space="preserve"> de la mémoire</w:t>
      </w:r>
      <w:r w:rsidR="00B24FDF" w:rsidRPr="00B24FDF">
        <w:rPr>
          <w:rFonts w:ascii="3DS V2" w:eastAsia="宋体" w:hAnsi="3DS V2"/>
          <w:lang w:val="fr-FR"/>
        </w:rPr>
        <w:t xml:space="preserve"> lorsque la variable sort de son champ</w:t>
      </w:r>
      <w:r w:rsidR="00561506">
        <w:rPr>
          <w:rFonts w:ascii="3DS V2" w:eastAsia="宋体" w:hAnsi="3DS V2"/>
          <w:lang w:val="fr-FR"/>
        </w:rPr>
        <w:t xml:space="preserve"> d’utilisation</w:t>
      </w:r>
      <w:r w:rsidR="00B24FDF" w:rsidRPr="00B24FDF">
        <w:rPr>
          <w:rFonts w:ascii="3DS V2" w:eastAsia="宋体" w:hAnsi="3DS V2"/>
          <w:lang w:val="fr-FR"/>
        </w:rPr>
        <w:t>.</w:t>
      </w:r>
      <w:r w:rsidR="00952AEB">
        <w:rPr>
          <w:rFonts w:ascii="3DS V2" w:eastAsia="宋体" w:hAnsi="3DS V2"/>
          <w:lang w:val="fr-FR"/>
        </w:rPr>
        <w:t xml:space="preserve"> Néanmoins, cette implémentation de smart </w:t>
      </w:r>
      <w:r w:rsidR="00690A17">
        <w:rPr>
          <w:rFonts w:ascii="3DS V2" w:eastAsia="宋体" w:hAnsi="3DS V2"/>
          <w:lang w:val="fr-FR"/>
        </w:rPr>
        <w:t>pointeur</w:t>
      </w:r>
      <w:r w:rsidR="00952AEB">
        <w:rPr>
          <w:rFonts w:ascii="3DS V2" w:eastAsia="宋体" w:hAnsi="3DS V2"/>
          <w:lang w:val="fr-FR"/>
        </w:rPr>
        <w:t xml:space="preserve"> est </w:t>
      </w:r>
      <w:r w:rsidR="005A56E0">
        <w:rPr>
          <w:rFonts w:ascii="3DS V2" w:eastAsia="宋体" w:hAnsi="3DS V2"/>
          <w:lang w:val="fr-FR"/>
        </w:rPr>
        <w:t>faite</w:t>
      </w:r>
      <w:r w:rsidR="00952AEB">
        <w:rPr>
          <w:rFonts w:ascii="3DS V2" w:eastAsia="宋体" w:hAnsi="3DS V2"/>
          <w:lang w:val="fr-FR"/>
        </w:rPr>
        <w:t xml:space="preserve"> avec des macros. </w:t>
      </w:r>
      <w:r w:rsidR="00952AEB" w:rsidRPr="00952AEB">
        <w:rPr>
          <w:rFonts w:ascii="3DS V2" w:eastAsia="宋体" w:hAnsi="3DS V2"/>
          <w:lang w:val="fr-FR"/>
        </w:rPr>
        <w:t xml:space="preserve">La conséquence de cette implémentation est qu'il y a </w:t>
      </w:r>
      <w:r w:rsidR="00561506">
        <w:rPr>
          <w:rFonts w:ascii="3DS V2" w:eastAsia="宋体" w:hAnsi="3DS V2"/>
          <w:lang w:val="fr-FR"/>
        </w:rPr>
        <w:t xml:space="preserve">des </w:t>
      </w:r>
      <w:r w:rsidR="00B24E19">
        <w:rPr>
          <w:rFonts w:ascii="3DS V2" w:eastAsia="宋体" w:hAnsi="3DS V2"/>
          <w:lang w:val="fr-FR"/>
        </w:rPr>
        <w:t>problème</w:t>
      </w:r>
      <w:r w:rsidR="00561506">
        <w:rPr>
          <w:rFonts w:ascii="3DS V2" w:eastAsia="宋体" w:hAnsi="3DS V2"/>
          <w:lang w:val="fr-FR"/>
        </w:rPr>
        <w:t>s</w:t>
      </w:r>
      <w:r w:rsidR="00B24E19">
        <w:rPr>
          <w:rFonts w:ascii="3DS V2" w:eastAsia="宋体" w:hAnsi="3DS V2"/>
          <w:lang w:val="fr-FR"/>
        </w:rPr>
        <w:t xml:space="preserve"> de performance</w:t>
      </w:r>
      <w:r w:rsidR="00952AEB" w:rsidRPr="00952AEB">
        <w:rPr>
          <w:rFonts w:ascii="3DS V2" w:eastAsia="宋体" w:hAnsi="3DS V2"/>
          <w:lang w:val="fr-FR"/>
        </w:rPr>
        <w:t xml:space="preserve"> lors de l'utilisation de cette macro, car</w:t>
      </w:r>
      <w:r w:rsidR="00154C58">
        <w:rPr>
          <w:rFonts w:ascii="3DS V2" w:eastAsia="宋体" w:hAnsi="3DS V2"/>
          <w:lang w:val="fr-FR"/>
        </w:rPr>
        <w:t xml:space="preserve"> </w:t>
      </w:r>
      <w:r w:rsidR="00952AEB" w:rsidRPr="00952AEB">
        <w:rPr>
          <w:rFonts w:ascii="3DS V2" w:eastAsia="宋体" w:hAnsi="3DS V2"/>
          <w:lang w:val="fr-FR"/>
        </w:rPr>
        <w:t xml:space="preserve">elle appelle </w:t>
      </w:r>
      <w:r w:rsidR="00561506">
        <w:rPr>
          <w:rFonts w:ascii="3DS V2" w:eastAsia="宋体" w:hAnsi="3DS V2"/>
          <w:lang w:val="fr-FR"/>
        </w:rPr>
        <w:t>souvent</w:t>
      </w:r>
      <w:r w:rsidR="00561506" w:rsidRPr="00952AEB">
        <w:rPr>
          <w:rFonts w:ascii="3DS V2" w:eastAsia="宋体" w:hAnsi="3DS V2"/>
          <w:lang w:val="fr-FR"/>
        </w:rPr>
        <w:t xml:space="preserve"> </w:t>
      </w:r>
      <w:r w:rsidR="00561506">
        <w:rPr>
          <w:rFonts w:ascii="3DS V2" w:eastAsia="宋体" w:hAnsi="3DS V2"/>
          <w:lang w:val="fr-FR"/>
        </w:rPr>
        <w:t xml:space="preserve">la méthode </w:t>
      </w:r>
      <w:r w:rsidR="003017E6" w:rsidRPr="00881562">
        <w:rPr>
          <w:rFonts w:ascii="Cascadia Code" w:eastAsia="宋体" w:hAnsi="Cascadia Code" w:cs="Cascadia Code"/>
          <w:noProof/>
          <w:color w:val="0070C0"/>
          <w:sz w:val="20"/>
          <w:szCs w:val="20"/>
          <w:lang w:val="fr-FR"/>
        </w:rPr>
        <w:t>QueryInterface</w:t>
      </w:r>
      <w:r w:rsidR="003017E6">
        <w:rPr>
          <w:rFonts w:ascii="3DS V2" w:eastAsia="宋体" w:hAnsi="3DS V2"/>
          <w:lang w:val="fr-FR"/>
        </w:rPr>
        <w:t xml:space="preserve"> pour rien</w:t>
      </w:r>
      <w:r w:rsidR="00F67C77">
        <w:rPr>
          <w:rFonts w:ascii="3DS V2" w:eastAsia="宋体" w:hAnsi="3DS V2"/>
          <w:lang w:val="fr-FR"/>
        </w:rPr>
        <w:t xml:space="preserve"> à cause d</w:t>
      </w:r>
      <w:r w:rsidR="003A7C4B">
        <w:rPr>
          <w:rFonts w:ascii="3DS V2" w:eastAsia="宋体" w:hAnsi="3DS V2"/>
          <w:lang w:val="fr-FR"/>
        </w:rPr>
        <w:t>’une</w:t>
      </w:r>
      <w:r w:rsidR="00F67C77">
        <w:rPr>
          <w:rFonts w:ascii="3DS V2" w:eastAsia="宋体" w:hAnsi="3DS V2"/>
          <w:lang w:val="fr-FR"/>
        </w:rPr>
        <w:t xml:space="preserve"> mécanisme interne</w:t>
      </w:r>
      <w:r w:rsidR="00561506">
        <w:rPr>
          <w:rFonts w:ascii="3DS V2" w:eastAsia="宋体" w:hAnsi="3DS V2"/>
          <w:lang w:val="fr-FR"/>
        </w:rPr>
        <w:t xml:space="preserve"> qui dégrade la performance</w:t>
      </w:r>
      <w:r w:rsidR="0091163C">
        <w:rPr>
          <w:rFonts w:ascii="3DS V2" w:eastAsia="宋体" w:hAnsi="3DS V2"/>
          <w:lang w:val="fr-FR"/>
        </w:rPr>
        <w:t>.</w:t>
      </w:r>
      <w:r w:rsidR="00952AEB" w:rsidRPr="00952AEB">
        <w:rPr>
          <w:rFonts w:ascii="3DS V2" w:eastAsia="宋体" w:hAnsi="3DS V2"/>
          <w:lang w:val="fr-FR"/>
        </w:rPr>
        <w:t xml:space="preserve"> Un autre effet secondaire est que l</w:t>
      </w:r>
      <w:r w:rsidR="006E4FC3">
        <w:rPr>
          <w:rFonts w:ascii="3DS V2" w:eastAsia="宋体" w:hAnsi="3DS V2"/>
          <w:lang w:val="fr-FR"/>
        </w:rPr>
        <w:t>’utilisation des macros génère des</w:t>
      </w:r>
      <w:r w:rsidR="00952AEB" w:rsidRPr="00952AEB">
        <w:rPr>
          <w:rFonts w:ascii="3DS V2" w:eastAsia="宋体" w:hAnsi="3DS V2"/>
          <w:lang w:val="fr-FR"/>
        </w:rPr>
        <w:t xml:space="preserve"> messages d'erreur </w:t>
      </w:r>
      <w:r w:rsidR="006E4FC3">
        <w:rPr>
          <w:rFonts w:ascii="3DS V2" w:eastAsia="宋体" w:hAnsi="3DS V2"/>
          <w:lang w:val="fr-FR"/>
        </w:rPr>
        <w:t xml:space="preserve">qui sont très </w:t>
      </w:r>
      <w:r w:rsidR="00952AEB" w:rsidRPr="00952AEB">
        <w:rPr>
          <w:rFonts w:ascii="3DS V2" w:eastAsia="宋体" w:hAnsi="3DS V2"/>
          <w:lang w:val="fr-FR"/>
        </w:rPr>
        <w:t xml:space="preserve">difficiles à </w:t>
      </w:r>
      <w:r w:rsidR="006E4FC3">
        <w:rPr>
          <w:rFonts w:ascii="3DS V2" w:eastAsia="宋体" w:hAnsi="3DS V2"/>
          <w:lang w:val="fr-FR"/>
        </w:rPr>
        <w:t xml:space="preserve">lire et </w:t>
      </w:r>
      <w:r w:rsidR="00952AEB" w:rsidRPr="00952AEB">
        <w:rPr>
          <w:rFonts w:ascii="3DS V2" w:eastAsia="宋体" w:hAnsi="3DS V2"/>
          <w:lang w:val="fr-FR"/>
        </w:rPr>
        <w:t>comprendre.</w:t>
      </w:r>
      <w:r w:rsidR="00816A76">
        <w:rPr>
          <w:rFonts w:ascii="3DS V2" w:eastAsia="宋体" w:hAnsi="3DS V2"/>
          <w:lang w:val="fr-FR"/>
        </w:rPr>
        <w:t xml:space="preserve"> </w:t>
      </w:r>
    </w:p>
    <w:p w14:paraId="40498BA7" w14:textId="4EF5CD44" w:rsidR="005A7C1A" w:rsidRDefault="00816A76" w:rsidP="00B24FDF">
      <w:pPr>
        <w:pStyle w:val="NormalWeb"/>
        <w:rPr>
          <w:rFonts w:ascii="3DS V2" w:eastAsia="宋体" w:hAnsi="3DS V2"/>
          <w:lang w:val="fr-FR"/>
        </w:rPr>
      </w:pPr>
      <w:r>
        <w:rPr>
          <w:rFonts w:ascii="3DS V2" w:eastAsia="宋体" w:hAnsi="3DS V2"/>
          <w:lang w:val="fr-FR"/>
        </w:rPr>
        <w:t>Un nouv</w:t>
      </w:r>
      <w:r w:rsidR="00681DC4">
        <w:rPr>
          <w:rFonts w:ascii="3DS V2" w:eastAsia="宋体" w:hAnsi="3DS V2"/>
          <w:lang w:val="fr-FR"/>
        </w:rPr>
        <w:t>eau</w:t>
      </w:r>
      <w:r>
        <w:rPr>
          <w:rFonts w:ascii="3DS V2" w:eastAsia="宋体" w:hAnsi="3DS V2"/>
          <w:lang w:val="fr-FR"/>
        </w:rPr>
        <w:t xml:space="preserve"> smart </w:t>
      </w:r>
      <w:r w:rsidR="00690A17">
        <w:rPr>
          <w:rFonts w:ascii="3DS V2" w:eastAsia="宋体" w:hAnsi="3DS V2"/>
          <w:lang w:val="fr-FR"/>
        </w:rPr>
        <w:t>pointeur</w:t>
      </w:r>
      <w:r>
        <w:rPr>
          <w:rFonts w:ascii="3DS V2" w:eastAsia="宋体" w:hAnsi="3DS V2"/>
          <w:lang w:val="fr-FR"/>
        </w:rPr>
        <w:t xml:space="preserve">, </w:t>
      </w:r>
      <w:r w:rsidR="00C20553">
        <w:rPr>
          <w:rFonts w:ascii="3DS V2" w:eastAsia="宋体" w:hAnsi="3DS V2"/>
          <w:lang w:val="fr-FR"/>
        </w:rPr>
        <w:t xml:space="preserve">comme une partie d’un projet de moderniser l’infrastructure C++ au sein de Dassault Systèmes Ce </w:t>
      </w:r>
      <w:r w:rsidR="002F237F">
        <w:rPr>
          <w:rFonts w:ascii="3DS V2" w:eastAsia="宋体" w:hAnsi="3DS V2"/>
          <w:lang w:val="fr-FR"/>
        </w:rPr>
        <w:t>projet s’appelle</w:t>
      </w:r>
      <w:r>
        <w:rPr>
          <w:rFonts w:ascii="3DS V2" w:eastAsia="宋体" w:hAnsi="3DS V2"/>
          <w:lang w:val="fr-FR"/>
        </w:rPr>
        <w:t xml:space="preserve"> </w:t>
      </w:r>
      <w:proofErr w:type="spellStart"/>
      <w:r>
        <w:rPr>
          <w:rFonts w:ascii="3DS V2" w:eastAsia="宋体" w:hAnsi="3DS V2"/>
          <w:lang w:val="fr-FR"/>
        </w:rPr>
        <w:t>CATOmx</w:t>
      </w:r>
      <w:proofErr w:type="spellEnd"/>
      <w:r>
        <w:rPr>
          <w:rFonts w:ascii="3DS V2" w:eastAsia="宋体" w:hAnsi="3DS V2"/>
          <w:lang w:val="fr-FR"/>
        </w:rPr>
        <w:t xml:space="preserve">, est inventé depuis 2019. </w:t>
      </w:r>
      <w:r w:rsidR="00AE0146">
        <w:rPr>
          <w:rFonts w:ascii="3DS V2" w:eastAsia="宋体" w:hAnsi="3DS V2"/>
          <w:lang w:val="fr-FR"/>
        </w:rPr>
        <w:t xml:space="preserve">Il est </w:t>
      </w:r>
      <w:r w:rsidR="00110A37">
        <w:rPr>
          <w:rFonts w:ascii="3DS V2" w:eastAsia="宋体" w:hAnsi="3DS V2"/>
          <w:lang w:val="fr-FR"/>
        </w:rPr>
        <w:t>beaucoup plus intuitif et conforme</w:t>
      </w:r>
      <w:r w:rsidR="00AE0146">
        <w:rPr>
          <w:rFonts w:ascii="3DS V2" w:eastAsia="宋体" w:hAnsi="3DS V2"/>
          <w:lang w:val="fr-FR"/>
        </w:rPr>
        <w:t xml:space="preserve"> aux norme </w:t>
      </w:r>
      <w:r w:rsidR="00110A37">
        <w:rPr>
          <w:rFonts w:ascii="3DS V2" w:eastAsia="宋体" w:hAnsi="3DS V2"/>
          <w:lang w:val="fr-FR"/>
        </w:rPr>
        <w:t xml:space="preserve">C++ par rapport à l’ancien smart </w:t>
      </w:r>
      <w:r w:rsidR="00690A17">
        <w:rPr>
          <w:rFonts w:ascii="3DS V2" w:eastAsia="宋体" w:hAnsi="3DS V2"/>
          <w:lang w:val="fr-FR"/>
        </w:rPr>
        <w:t>pointeur</w:t>
      </w:r>
      <w:r w:rsidR="00110A37">
        <w:rPr>
          <w:rFonts w:ascii="3DS V2" w:eastAsia="宋体" w:hAnsi="3DS V2"/>
          <w:lang w:val="fr-FR"/>
        </w:rPr>
        <w:t xml:space="preserve"> fait par « magique noire » de macro. </w:t>
      </w:r>
    </w:p>
    <w:p w14:paraId="1A0B9C2F" w14:textId="1670AE06" w:rsidR="00816A76" w:rsidRDefault="00085210" w:rsidP="00B24FDF">
      <w:pPr>
        <w:pStyle w:val="NormalWeb"/>
        <w:rPr>
          <w:rFonts w:ascii="3DS V2" w:eastAsia="宋体" w:hAnsi="3DS V2"/>
          <w:lang w:val="fr-FR"/>
        </w:rPr>
      </w:pPr>
      <w:r>
        <w:rPr>
          <w:rFonts w:ascii="3DS V2" w:eastAsia="宋体" w:hAnsi="3DS V2"/>
          <w:lang w:val="fr-FR"/>
        </w:rPr>
        <w:t xml:space="preserve">Jusqu’à </w:t>
      </w:r>
      <w:r w:rsidR="009842E1">
        <w:rPr>
          <w:rFonts w:ascii="3DS V2" w:eastAsia="宋体" w:hAnsi="3DS V2"/>
          <w:lang w:val="fr-FR"/>
        </w:rPr>
        <w:t xml:space="preserve">aujourd’hui, </w:t>
      </w:r>
      <w:r w:rsidR="009E5238">
        <w:rPr>
          <w:rFonts w:ascii="3DS V2" w:eastAsia="宋体" w:hAnsi="3DS V2"/>
          <w:lang w:val="fr-FR"/>
        </w:rPr>
        <w:t>une grande partie d</w:t>
      </w:r>
      <w:r w:rsidR="00AE4AAF">
        <w:rPr>
          <w:rFonts w:ascii="3DS V2" w:eastAsia="宋体" w:hAnsi="3DS V2"/>
          <w:lang w:val="fr-FR"/>
        </w:rPr>
        <w:t>u</w:t>
      </w:r>
      <w:r w:rsidR="00C474AD">
        <w:rPr>
          <w:rFonts w:ascii="3DS V2" w:eastAsia="宋体" w:hAnsi="3DS V2"/>
          <w:lang w:val="fr-FR"/>
        </w:rPr>
        <w:t xml:space="preserve"> code </w:t>
      </w:r>
      <w:r w:rsidR="00154EE4">
        <w:rPr>
          <w:rFonts w:ascii="3DS V2" w:eastAsia="宋体" w:hAnsi="3DS V2"/>
          <w:lang w:val="fr-FR"/>
        </w:rPr>
        <w:t>est</w:t>
      </w:r>
      <w:r w:rsidR="00C474AD">
        <w:rPr>
          <w:rFonts w:ascii="3DS V2" w:eastAsia="宋体" w:hAnsi="3DS V2"/>
          <w:lang w:val="fr-FR"/>
        </w:rPr>
        <w:t xml:space="preserve"> « mixte », il faut adapter le code aux APIs existants. </w:t>
      </w:r>
      <w:r w:rsidR="005A7C1A">
        <w:rPr>
          <w:rFonts w:ascii="3DS V2" w:eastAsia="宋体" w:hAnsi="3DS V2"/>
          <w:lang w:val="fr-FR"/>
        </w:rPr>
        <w:t xml:space="preserve">Des outils de conversion sont créer avec </w:t>
      </w:r>
      <w:proofErr w:type="spellStart"/>
      <w:r w:rsidR="005A7C1A">
        <w:rPr>
          <w:rFonts w:ascii="3DS V2" w:eastAsia="宋体" w:hAnsi="3DS V2"/>
          <w:lang w:val="fr-FR"/>
        </w:rPr>
        <w:t>CATOmx</w:t>
      </w:r>
      <w:proofErr w:type="spellEnd"/>
      <w:r w:rsidR="005A7C1A">
        <w:rPr>
          <w:rFonts w:ascii="3DS V2" w:eastAsia="宋体" w:hAnsi="3DS V2"/>
          <w:lang w:val="fr-FR"/>
        </w:rPr>
        <w:t xml:space="preserve"> pour faciliter le travail dans ce</w:t>
      </w:r>
      <w:r w:rsidR="0022434B">
        <w:rPr>
          <w:rFonts w:ascii="3DS V2" w:eastAsia="宋体" w:hAnsi="3DS V2"/>
          <w:lang w:val="fr-FR"/>
        </w:rPr>
        <w:t>t environnement</w:t>
      </w:r>
      <w:r w:rsidR="005A7C1A">
        <w:rPr>
          <w:rFonts w:ascii="3DS V2" w:eastAsia="宋体" w:hAnsi="3DS V2"/>
          <w:lang w:val="fr-FR"/>
        </w:rPr>
        <w:t>.</w:t>
      </w:r>
    </w:p>
    <w:p w14:paraId="5CF86ADC" w14:textId="3719C48B" w:rsidR="00B24FDF" w:rsidRPr="00B24FDF" w:rsidRDefault="00685A92" w:rsidP="00B24FDF">
      <w:pPr>
        <w:pStyle w:val="NormalWeb"/>
        <w:rPr>
          <w:rFonts w:ascii="3DS V2" w:eastAsia="宋体" w:hAnsi="3DS V2"/>
          <w:lang w:val="fr-FR"/>
        </w:rPr>
      </w:pPr>
      <w:r>
        <w:rPr>
          <w:rFonts w:ascii="3DS V2" w:eastAsia="宋体" w:hAnsi="3DS V2"/>
          <w:lang w:val="fr-FR"/>
        </w:rPr>
        <w:t>L</w:t>
      </w:r>
      <w:r w:rsidR="00B24FDF" w:rsidRPr="00B24FDF">
        <w:rPr>
          <w:rFonts w:ascii="3DS V2" w:eastAsia="宋体" w:hAnsi="3DS V2"/>
          <w:lang w:val="fr-FR"/>
        </w:rPr>
        <w:t>’extension</w:t>
      </w:r>
      <w:r>
        <w:rPr>
          <w:rFonts w:ascii="3DS V2" w:eastAsia="宋体" w:hAnsi="3DS V2"/>
          <w:lang w:val="fr-FR"/>
        </w:rPr>
        <w:t xml:space="preserve">, comme son nom indique, </w:t>
      </w:r>
      <w:r w:rsidR="00095F16">
        <w:rPr>
          <w:rFonts w:ascii="3DS V2" w:eastAsia="宋体" w:hAnsi="3DS V2"/>
          <w:lang w:val="fr-FR"/>
        </w:rPr>
        <w:t>a pour</w:t>
      </w:r>
      <w:r>
        <w:rPr>
          <w:rFonts w:ascii="3DS V2" w:eastAsia="宋体" w:hAnsi="3DS V2"/>
          <w:lang w:val="fr-FR"/>
        </w:rPr>
        <w:t xml:space="preserve"> but d’</w:t>
      </w:r>
      <w:r w:rsidR="00B24FDF" w:rsidRPr="00B24FDF">
        <w:rPr>
          <w:rFonts w:ascii="3DS V2" w:eastAsia="宋体" w:hAnsi="3DS V2"/>
          <w:lang w:val="fr-FR"/>
        </w:rPr>
        <w:t>ajout</w:t>
      </w:r>
      <w:r>
        <w:rPr>
          <w:rFonts w:ascii="3DS V2" w:eastAsia="宋体" w:hAnsi="3DS V2"/>
          <w:lang w:val="fr-FR"/>
        </w:rPr>
        <w:t>er</w:t>
      </w:r>
      <w:r w:rsidR="00B24FDF" w:rsidRPr="00B24FDF">
        <w:rPr>
          <w:rFonts w:ascii="3DS V2" w:eastAsia="宋体" w:hAnsi="3DS V2"/>
          <w:lang w:val="fr-FR"/>
        </w:rPr>
        <w:t xml:space="preserve"> de nouvelles capacités à un composant </w:t>
      </w:r>
      <w:r w:rsidR="00B57244">
        <w:rPr>
          <w:rFonts w:ascii="3DS V2" w:eastAsia="宋体" w:hAnsi="3DS V2"/>
          <w:lang w:val="fr-FR"/>
        </w:rPr>
        <w:t>existant</w:t>
      </w:r>
      <w:r w:rsidR="00B24FDF" w:rsidRPr="00B24FDF">
        <w:rPr>
          <w:rFonts w:ascii="3DS V2" w:eastAsia="宋体" w:hAnsi="3DS V2"/>
          <w:lang w:val="fr-FR"/>
        </w:rPr>
        <w:t>. Une extension est, comme l</w:t>
      </w:r>
      <w:r w:rsidR="009E7E28">
        <w:rPr>
          <w:rFonts w:ascii="3DS V2" w:eastAsia="宋体" w:hAnsi="3DS V2"/>
          <w:lang w:val="fr-FR"/>
        </w:rPr>
        <w:t>’implémentation</w:t>
      </w:r>
      <w:r w:rsidR="00B24FDF" w:rsidRPr="00B24FDF">
        <w:rPr>
          <w:rFonts w:ascii="3DS V2" w:eastAsia="宋体" w:hAnsi="3DS V2"/>
          <w:lang w:val="fr-FR"/>
        </w:rPr>
        <w:t xml:space="preserve">, une classe dérivée de </w:t>
      </w:r>
      <w:r w:rsidR="009E7E28" w:rsidRPr="00881562">
        <w:rPr>
          <w:rFonts w:ascii="Cascadia Code" w:eastAsia="宋体" w:hAnsi="Cascadia Code" w:cs="Cascadia Code"/>
          <w:noProof/>
          <w:color w:val="0070C0"/>
          <w:sz w:val="20"/>
          <w:szCs w:val="20"/>
          <w:lang w:val="fr-FR"/>
        </w:rPr>
        <w:t>CATBaseUnknown</w:t>
      </w:r>
      <w:r w:rsidR="00B24FDF" w:rsidRPr="00B24FDF">
        <w:rPr>
          <w:rFonts w:ascii="3DS V2" w:eastAsia="宋体" w:hAnsi="3DS V2"/>
          <w:lang w:val="fr-FR"/>
        </w:rPr>
        <w:t xml:space="preserve">, enregistrée via la même </w:t>
      </w:r>
      <w:r w:rsidR="009E7E28">
        <w:rPr>
          <w:rFonts w:ascii="3DS V2" w:eastAsia="宋体" w:hAnsi="3DS V2"/>
          <w:lang w:val="fr-FR"/>
        </w:rPr>
        <w:t>fonction</w:t>
      </w:r>
      <w:r w:rsidR="00B24FDF" w:rsidRPr="00B24FDF">
        <w:rPr>
          <w:rFonts w:ascii="3DS V2" w:eastAsia="宋体" w:hAnsi="3DS V2"/>
          <w:lang w:val="fr-FR"/>
        </w:rPr>
        <w:t xml:space="preserve">. Dès qu’un </w:t>
      </w:r>
      <w:r w:rsidR="00776037">
        <w:rPr>
          <w:rFonts w:ascii="3DS V2" w:eastAsia="宋体" w:hAnsi="3DS V2"/>
          <w:lang w:val="fr-FR"/>
        </w:rPr>
        <w:t>utilisateur</w:t>
      </w:r>
      <w:r w:rsidR="00B24FDF" w:rsidRPr="00B24FDF">
        <w:rPr>
          <w:rFonts w:ascii="3DS V2" w:eastAsia="宋体" w:hAnsi="3DS V2"/>
          <w:lang w:val="fr-FR"/>
        </w:rPr>
        <w:t xml:space="preserve"> appelle </w:t>
      </w:r>
      <w:r w:rsidR="009C7E5D" w:rsidRPr="00881562">
        <w:rPr>
          <w:rFonts w:ascii="Cascadia Code" w:eastAsia="宋体" w:hAnsi="Cascadia Code" w:cs="Cascadia Code"/>
          <w:noProof/>
          <w:color w:val="0070C0"/>
          <w:sz w:val="20"/>
          <w:szCs w:val="20"/>
          <w:lang w:val="fr-FR"/>
        </w:rPr>
        <w:t>QueryInterface</w:t>
      </w:r>
      <w:r w:rsidR="009C7E5D" w:rsidRPr="00B24FDF">
        <w:rPr>
          <w:rFonts w:ascii="3DS V2" w:eastAsia="宋体" w:hAnsi="3DS V2"/>
          <w:lang w:val="fr-FR"/>
        </w:rPr>
        <w:t xml:space="preserve"> </w:t>
      </w:r>
      <w:r w:rsidR="00B24FDF" w:rsidRPr="00B24FDF">
        <w:rPr>
          <w:rFonts w:ascii="3DS V2" w:eastAsia="宋体" w:hAnsi="3DS V2"/>
          <w:lang w:val="fr-FR"/>
        </w:rPr>
        <w:t xml:space="preserve">pour demander l’interface d’extension, OM crée ou récupère l’instance correspondante suivant la catégorie d’extension choisie. On distingue quatre catégories : </w:t>
      </w:r>
      <w:proofErr w:type="spellStart"/>
      <w:r w:rsidR="00B24FDF" w:rsidRPr="00B24FDF">
        <w:rPr>
          <w:rFonts w:ascii="3DS V2" w:eastAsia="宋体" w:hAnsi="3DS V2"/>
          <w:lang w:val="fr-FR"/>
        </w:rPr>
        <w:t>CodeExtension</w:t>
      </w:r>
      <w:proofErr w:type="spellEnd"/>
      <w:r w:rsidR="00F906DC">
        <w:rPr>
          <w:rFonts w:ascii="3DS V2" w:eastAsia="宋体" w:hAnsi="3DS V2"/>
          <w:lang w:val="fr-FR"/>
        </w:rPr>
        <w:t xml:space="preserve">, </w:t>
      </w:r>
      <w:proofErr w:type="spellStart"/>
      <w:r w:rsidR="00B24FDF" w:rsidRPr="00B24FDF">
        <w:rPr>
          <w:rFonts w:ascii="3DS V2" w:eastAsia="宋体" w:hAnsi="3DS V2"/>
          <w:lang w:val="fr-FR"/>
        </w:rPr>
        <w:t>DataExtension</w:t>
      </w:r>
      <w:proofErr w:type="spellEnd"/>
      <w:r w:rsidR="00B24FDF" w:rsidRPr="00B24FDF">
        <w:rPr>
          <w:rFonts w:ascii="3DS V2" w:eastAsia="宋体" w:hAnsi="3DS V2"/>
          <w:lang w:val="fr-FR"/>
        </w:rPr>
        <w:t xml:space="preserve">, </w:t>
      </w:r>
      <w:proofErr w:type="spellStart"/>
      <w:r w:rsidR="00B24FDF" w:rsidRPr="00B24FDF">
        <w:rPr>
          <w:rFonts w:ascii="3DS V2" w:eastAsia="宋体" w:hAnsi="3DS V2"/>
          <w:lang w:val="fr-FR"/>
        </w:rPr>
        <w:t>TransientExtension</w:t>
      </w:r>
      <w:proofErr w:type="spellEnd"/>
      <w:r w:rsidR="00B24FDF" w:rsidRPr="00B24FDF">
        <w:rPr>
          <w:rFonts w:ascii="3DS V2" w:eastAsia="宋体" w:hAnsi="3DS V2"/>
          <w:lang w:val="fr-FR"/>
        </w:rPr>
        <w:t xml:space="preserve"> et </w:t>
      </w:r>
      <w:proofErr w:type="spellStart"/>
      <w:r w:rsidR="00B24FDF" w:rsidRPr="00B24FDF">
        <w:rPr>
          <w:rFonts w:ascii="3DS V2" w:eastAsia="宋体" w:hAnsi="3DS V2"/>
          <w:lang w:val="fr-FR"/>
        </w:rPr>
        <w:t>CacheExtension</w:t>
      </w:r>
      <w:proofErr w:type="spellEnd"/>
      <w:r w:rsidR="00B24FDF" w:rsidRPr="00B24FDF">
        <w:rPr>
          <w:rFonts w:ascii="3DS V2" w:eastAsia="宋体" w:hAnsi="3DS V2"/>
          <w:lang w:val="fr-FR"/>
        </w:rPr>
        <w:t xml:space="preserve">. </w:t>
      </w:r>
      <w:r w:rsidR="009E6852">
        <w:rPr>
          <w:rFonts w:ascii="3DS V2" w:eastAsia="宋体" w:hAnsi="3DS V2"/>
          <w:lang w:val="fr-FR"/>
        </w:rPr>
        <w:t xml:space="preserve">La différence entre eux, est </w:t>
      </w:r>
      <w:r w:rsidR="00E8535F">
        <w:rPr>
          <w:rFonts w:ascii="3DS V2" w:eastAsia="宋体" w:hAnsi="3DS V2"/>
          <w:lang w:val="fr-FR"/>
        </w:rPr>
        <w:t>réside dans le</w:t>
      </w:r>
      <w:r w:rsidR="00B24FDF" w:rsidRPr="00B24FDF">
        <w:rPr>
          <w:rFonts w:ascii="3DS V2" w:eastAsia="宋体" w:hAnsi="3DS V2"/>
          <w:lang w:val="fr-FR"/>
        </w:rPr>
        <w:t xml:space="preserve"> cycle de vie et la volumétrie.</w:t>
      </w:r>
    </w:p>
    <w:p w14:paraId="412868F7" w14:textId="27141E72" w:rsidR="00B24FDF" w:rsidRPr="00B24FDF" w:rsidRDefault="00B24FDF" w:rsidP="00B24FDF">
      <w:pPr>
        <w:pStyle w:val="NormalWeb"/>
        <w:rPr>
          <w:rFonts w:ascii="3DS V2" w:eastAsia="宋体" w:hAnsi="3DS V2"/>
          <w:lang w:val="fr-FR"/>
        </w:rPr>
      </w:pPr>
      <w:r w:rsidRPr="00B24FDF">
        <w:rPr>
          <w:rFonts w:ascii="3DS V2" w:eastAsia="宋体" w:hAnsi="3DS V2"/>
          <w:lang w:val="fr-FR"/>
        </w:rPr>
        <w:lastRenderedPageBreak/>
        <w:t xml:space="preserve">La </w:t>
      </w:r>
      <w:proofErr w:type="spellStart"/>
      <w:r w:rsidRPr="00B24FDF">
        <w:rPr>
          <w:rFonts w:ascii="3DS V2" w:eastAsia="宋体" w:hAnsi="3DS V2"/>
          <w:lang w:val="fr-FR"/>
        </w:rPr>
        <w:t>CodeExtension</w:t>
      </w:r>
      <w:proofErr w:type="spellEnd"/>
      <w:r w:rsidRPr="00B24FDF">
        <w:rPr>
          <w:rFonts w:ascii="3DS V2" w:eastAsia="宋体" w:hAnsi="3DS V2"/>
          <w:lang w:val="fr-FR"/>
        </w:rPr>
        <w:t xml:space="preserve"> fourni</w:t>
      </w:r>
      <w:r w:rsidR="00DA7B90">
        <w:rPr>
          <w:rFonts w:ascii="3DS V2" w:eastAsia="宋体" w:hAnsi="3DS V2"/>
          <w:lang w:val="fr-FR"/>
        </w:rPr>
        <w:t>t</w:t>
      </w:r>
      <w:r w:rsidRPr="00B24FDF">
        <w:rPr>
          <w:rFonts w:ascii="3DS V2" w:eastAsia="宋体" w:hAnsi="3DS V2"/>
          <w:lang w:val="fr-FR"/>
        </w:rPr>
        <w:t xml:space="preserve"> </w:t>
      </w:r>
      <w:r w:rsidR="00DA3B46">
        <w:rPr>
          <w:rFonts w:ascii="3DS V2" w:eastAsia="宋体" w:hAnsi="3DS V2"/>
          <w:lang w:val="fr-FR"/>
        </w:rPr>
        <w:t>un</w:t>
      </w:r>
      <w:r w:rsidRPr="00B24FDF">
        <w:rPr>
          <w:rFonts w:ascii="3DS V2" w:eastAsia="宋体" w:hAnsi="3DS V2"/>
          <w:lang w:val="fr-FR"/>
        </w:rPr>
        <w:t xml:space="preserve"> comportement</w:t>
      </w:r>
      <w:r w:rsidR="00800221">
        <w:rPr>
          <w:rFonts w:ascii="3DS V2" w:eastAsia="宋体" w:hAnsi="3DS V2"/>
          <w:lang w:val="fr-FR"/>
        </w:rPr>
        <w:t xml:space="preserve"> </w:t>
      </w:r>
      <w:r w:rsidRPr="00B24FDF">
        <w:rPr>
          <w:rFonts w:ascii="3DS V2" w:eastAsia="宋体" w:hAnsi="3DS V2"/>
          <w:lang w:val="fr-FR"/>
        </w:rPr>
        <w:t xml:space="preserve">sans stocker de données. Elle est instanciée une seule fois par session et partagée par tous les composants, </w:t>
      </w:r>
      <w:r w:rsidR="00687344">
        <w:rPr>
          <w:rFonts w:ascii="3DS V2" w:eastAsia="宋体" w:hAnsi="3DS V2"/>
          <w:lang w:val="fr-FR"/>
        </w:rPr>
        <w:t>offre</w:t>
      </w:r>
      <w:r w:rsidRPr="00B24FDF">
        <w:rPr>
          <w:rFonts w:ascii="3DS V2" w:eastAsia="宋体" w:hAnsi="3DS V2"/>
          <w:lang w:val="fr-FR"/>
        </w:rPr>
        <w:t xml:space="preserve"> un gain de performance pour des fonctionnalités transverses telles que la journalisation ou la génération de rapports. La </w:t>
      </w:r>
      <w:proofErr w:type="spellStart"/>
      <w:r w:rsidRPr="00B24FDF">
        <w:rPr>
          <w:rFonts w:ascii="3DS V2" w:eastAsia="宋体" w:hAnsi="3DS V2"/>
          <w:lang w:val="fr-FR"/>
        </w:rPr>
        <w:t>DataExtension</w:t>
      </w:r>
      <w:proofErr w:type="spellEnd"/>
      <w:r w:rsidRPr="00B24FDF">
        <w:rPr>
          <w:rFonts w:ascii="3DS V2" w:eastAsia="宋体" w:hAnsi="3DS V2"/>
          <w:lang w:val="fr-FR"/>
        </w:rPr>
        <w:t xml:space="preserve">, quant à elle, est créée pour chaque instance de composant et persiste son état au travers du cycle de vie complet de l’objet ; elle est appropriée pour stocker des informations métier ou des attributs invariants, tels que des métadonnées. L’extension éphémère, </w:t>
      </w:r>
      <w:proofErr w:type="spellStart"/>
      <w:r w:rsidRPr="00B24FDF">
        <w:rPr>
          <w:rFonts w:ascii="3DS V2" w:eastAsia="宋体" w:hAnsi="3DS V2"/>
          <w:lang w:val="fr-FR"/>
        </w:rPr>
        <w:t>TransientExtension</w:t>
      </w:r>
      <w:proofErr w:type="spellEnd"/>
      <w:r w:rsidRPr="00B24FDF">
        <w:rPr>
          <w:rFonts w:ascii="3DS V2" w:eastAsia="宋体" w:hAnsi="3DS V2"/>
          <w:lang w:val="fr-FR"/>
        </w:rPr>
        <w:t xml:space="preserve">, fonctionne de concert avec le </w:t>
      </w:r>
      <w:proofErr w:type="spellStart"/>
      <w:r w:rsidRPr="00B24FDF">
        <w:rPr>
          <w:rFonts w:ascii="3DS V2" w:eastAsia="宋体" w:hAnsi="3DS V2"/>
          <w:lang w:val="fr-FR"/>
        </w:rPr>
        <w:t>DataExtension</w:t>
      </w:r>
      <w:proofErr w:type="spellEnd"/>
      <w:r w:rsidRPr="00B24FDF">
        <w:rPr>
          <w:rFonts w:ascii="3DS V2" w:eastAsia="宋体" w:hAnsi="3DS V2"/>
          <w:lang w:val="fr-FR"/>
        </w:rPr>
        <w:t xml:space="preserve">, à ceci près que son état n’est pas sérialisé lors de la sauvegarde du modèle et s’efface dès que le dernier handler la relâche. Enfin, la </w:t>
      </w:r>
      <w:proofErr w:type="spellStart"/>
      <w:r w:rsidRPr="00B24FDF">
        <w:rPr>
          <w:rFonts w:ascii="3DS V2" w:eastAsia="宋体" w:hAnsi="3DS V2"/>
          <w:lang w:val="fr-FR"/>
        </w:rPr>
        <w:t>CacheExtension</w:t>
      </w:r>
      <w:proofErr w:type="spellEnd"/>
      <w:r w:rsidRPr="00B24FDF">
        <w:rPr>
          <w:rFonts w:ascii="3DS V2" w:eastAsia="宋体" w:hAnsi="3DS V2"/>
          <w:lang w:val="fr-FR"/>
        </w:rPr>
        <w:t xml:space="preserve"> se comporte comme un objet jetable : recréée à chaque appel à </w:t>
      </w:r>
      <w:r w:rsidR="007C42CF" w:rsidRPr="00881562">
        <w:rPr>
          <w:rFonts w:ascii="Cascadia Code" w:eastAsia="宋体" w:hAnsi="Cascadia Code" w:cs="Cascadia Code"/>
          <w:noProof/>
          <w:color w:val="0070C0"/>
          <w:sz w:val="20"/>
          <w:szCs w:val="20"/>
          <w:lang w:val="fr-FR"/>
        </w:rPr>
        <w:t>QueryInterface</w:t>
      </w:r>
      <w:r w:rsidR="007C42CF" w:rsidRPr="00B24FDF">
        <w:rPr>
          <w:rFonts w:ascii="3DS V2" w:eastAsia="宋体" w:hAnsi="3DS V2"/>
          <w:lang w:val="fr-FR"/>
        </w:rPr>
        <w:t xml:space="preserve"> </w:t>
      </w:r>
      <w:r w:rsidRPr="00B24FDF">
        <w:rPr>
          <w:rFonts w:ascii="3DS V2" w:eastAsia="宋体" w:hAnsi="3DS V2"/>
          <w:lang w:val="fr-FR"/>
        </w:rPr>
        <w:t xml:space="preserve">et détruite après </w:t>
      </w:r>
      <w:r w:rsidR="004F6877" w:rsidRPr="00881562">
        <w:rPr>
          <w:rFonts w:ascii="Cascadia Code" w:eastAsia="宋体" w:hAnsi="Cascadia Code" w:cs="Cascadia Code"/>
          <w:noProof/>
          <w:color w:val="0070C0"/>
          <w:sz w:val="20"/>
          <w:szCs w:val="20"/>
          <w:lang w:val="fr-FR"/>
        </w:rPr>
        <w:t>Release()</w:t>
      </w:r>
      <w:r w:rsidRPr="00B24FDF">
        <w:rPr>
          <w:rFonts w:ascii="3DS V2" w:eastAsia="宋体" w:hAnsi="3DS V2"/>
          <w:lang w:val="fr-FR"/>
        </w:rPr>
        <w:t>, elle sert à mettre en cache des données coûteuses à recalculer, garantissant une fraîcheur et des performances optimales lorsque l’on répète fréquemment une même requête.</w:t>
      </w:r>
    </w:p>
    <w:p w14:paraId="464FACEA" w14:textId="6ABB6AFF" w:rsidR="00B24FDF" w:rsidRPr="00B24FDF" w:rsidRDefault="00B24FDF" w:rsidP="00B24FDF">
      <w:pPr>
        <w:pStyle w:val="NormalWeb"/>
        <w:rPr>
          <w:rFonts w:ascii="3DS V2" w:eastAsia="宋体" w:hAnsi="3DS V2"/>
          <w:lang w:val="fr-FR"/>
        </w:rPr>
      </w:pPr>
      <w:r w:rsidRPr="00B24FDF">
        <w:rPr>
          <w:rFonts w:ascii="3DS V2" w:eastAsia="宋体" w:hAnsi="3DS V2"/>
          <w:lang w:val="fr-FR"/>
        </w:rPr>
        <w:t xml:space="preserve">L’harmonie entre composant, interface et extension repose sur un protocole de nommage et d’enregistrement unifié. Lors de l’enregistrement initial, </w:t>
      </w:r>
      <w:r w:rsidR="00460E25">
        <w:rPr>
          <w:rFonts w:ascii="3DS V2" w:eastAsia="宋体" w:hAnsi="3DS V2"/>
          <w:lang w:val="fr-FR"/>
        </w:rPr>
        <w:t xml:space="preserve">la </w:t>
      </w:r>
      <w:proofErr w:type="spellStart"/>
      <w:r w:rsidR="00460E25">
        <w:rPr>
          <w:rFonts w:ascii="3DS V2" w:eastAsia="宋体" w:hAnsi="3DS V2"/>
          <w:lang w:val="fr-FR"/>
        </w:rPr>
        <w:t>factory</w:t>
      </w:r>
      <w:proofErr w:type="spellEnd"/>
      <w:r w:rsidR="00DC245B">
        <w:rPr>
          <w:rFonts w:ascii="3DS V2" w:eastAsia="宋体" w:hAnsi="3DS V2"/>
          <w:lang w:val="fr-FR"/>
        </w:rPr>
        <w:t xml:space="preserve"> </w:t>
      </w:r>
      <w:r w:rsidRPr="00B24FDF">
        <w:rPr>
          <w:rFonts w:ascii="3DS V2" w:eastAsia="宋体" w:hAnsi="3DS V2"/>
          <w:lang w:val="fr-FR"/>
        </w:rPr>
        <w:t xml:space="preserve">OM associe chaque nom de composant à sa classe d’implémentation, puis répertorie les interfaces déclarées et les extensions disponibles. Le client reste indifférent à ces détails, formulant sa demande par un appel unique à </w:t>
      </w:r>
      <w:proofErr w:type="spellStart"/>
      <w:r w:rsidRPr="00DC245B">
        <w:rPr>
          <w:rFonts w:ascii="Cascadia Code" w:eastAsia="宋体" w:hAnsi="Cascadia Code" w:cs="Cascadia Code"/>
          <w:color w:val="7030A0"/>
          <w:lang w:val="fr-FR"/>
        </w:rPr>
        <w:t>CATInstantiateComponent</w:t>
      </w:r>
      <w:proofErr w:type="spellEnd"/>
      <w:r w:rsidRPr="00B24FDF">
        <w:rPr>
          <w:rFonts w:ascii="3DS V2" w:eastAsia="宋体" w:hAnsi="3DS V2"/>
          <w:lang w:val="fr-FR"/>
        </w:rPr>
        <w:t xml:space="preserve"> ou </w:t>
      </w:r>
      <w:r w:rsidR="00DC245B" w:rsidRPr="00881562">
        <w:rPr>
          <w:rFonts w:ascii="Cascadia Code" w:eastAsia="宋体" w:hAnsi="Cascadia Code" w:cs="Cascadia Code"/>
          <w:noProof/>
          <w:color w:val="0070C0"/>
          <w:sz w:val="20"/>
          <w:szCs w:val="20"/>
          <w:lang w:val="fr-FR"/>
        </w:rPr>
        <w:t>QueryInterface</w:t>
      </w:r>
      <w:r w:rsidRPr="00B24FDF">
        <w:rPr>
          <w:rFonts w:ascii="3DS V2" w:eastAsia="宋体" w:hAnsi="3DS V2"/>
          <w:lang w:val="fr-FR"/>
        </w:rPr>
        <w:t>. Cette mise en commun du registre des composants et des extensions établit une cohérence forte entre les différents éléments du système, facilitant l’interopérabilité et l’évolution des éléments sans nécessiter de reconfiguration manuelle ou de recompilation des composants consommateurs.</w:t>
      </w:r>
    </w:p>
    <w:p w14:paraId="79A95709" w14:textId="617672A1" w:rsidR="00B24FDF" w:rsidRPr="00B24FDF" w:rsidRDefault="00B24FDF" w:rsidP="00B24FDF">
      <w:pPr>
        <w:pStyle w:val="NormalWeb"/>
        <w:rPr>
          <w:rFonts w:ascii="3DS V2" w:eastAsia="宋体" w:hAnsi="3DS V2"/>
          <w:lang w:val="fr-FR"/>
        </w:rPr>
      </w:pPr>
      <w:r w:rsidRPr="00B24FDF">
        <w:rPr>
          <w:rFonts w:ascii="3DS V2" w:eastAsia="宋体" w:hAnsi="3DS V2"/>
          <w:lang w:val="fr-FR"/>
        </w:rPr>
        <w:t xml:space="preserve">La puissance de cette architecture se révèle pleinement lorsqu’il s’agit d’évolutivité et de maintenance. Ajouter une nouvelle fonctionnalité à un composant existant ne requiert pas de modification du code client : il suffit d’implémenter une extension, de la déclarer via la macro adéquate et de l’enregistrer dans la même </w:t>
      </w:r>
      <w:r w:rsidR="009427B1">
        <w:rPr>
          <w:rFonts w:ascii="3DS V2" w:eastAsia="宋体" w:hAnsi="3DS V2"/>
          <w:lang w:val="fr-FR"/>
        </w:rPr>
        <w:t>usine</w:t>
      </w:r>
      <w:r w:rsidRPr="00B24FDF">
        <w:rPr>
          <w:rFonts w:ascii="3DS V2" w:eastAsia="宋体" w:hAnsi="3DS V2"/>
          <w:lang w:val="fr-FR"/>
        </w:rPr>
        <w:t>. Les clients, s’ils sont conçus pour chercher l’interface correspondante, bénéficieront automatiquement de cette capacité supplémentaire. Cette stratégie minimise les risques de régression et accélère le déploiement de nouvelles fonctionnalités. De plus, en dissociant l’interface de son implémentation, il devient possible de proposer plusieurs implémentations d’une même interface, sélectionnables à l’exécution par simple configuration, ouvrant la voie à des scénarios de test, de simulation ou de remplacement progressif.</w:t>
      </w:r>
    </w:p>
    <w:p w14:paraId="707CDFCA" w14:textId="186BBAE3" w:rsidR="00B24FDF" w:rsidRPr="00B24FDF" w:rsidRDefault="002D5450" w:rsidP="00B24FDF">
      <w:pPr>
        <w:pStyle w:val="NormalWeb"/>
        <w:rPr>
          <w:rFonts w:ascii="3DS V2" w:eastAsia="宋体" w:hAnsi="3DS V2"/>
          <w:lang w:val="fr-FR"/>
        </w:rPr>
      </w:pPr>
      <w:r>
        <w:rPr>
          <w:rFonts w:ascii="3DS V2" w:eastAsia="宋体" w:hAnsi="3DS V2"/>
          <w:lang w:val="fr-FR"/>
        </w:rPr>
        <w:t>L</w:t>
      </w:r>
      <w:r w:rsidR="00B24FDF" w:rsidRPr="00B24FDF">
        <w:rPr>
          <w:rFonts w:ascii="3DS V2" w:eastAsia="宋体" w:hAnsi="3DS V2"/>
          <w:lang w:val="fr-FR"/>
        </w:rPr>
        <w:t>a relation entre composant, interface et extension dans Object Modeler traduit une vision clairement orientée vers la modularité et l’adaptabilité. Les interfaces définissent des contrats, les composants incarnent des réalisations, et les extensions orchestrent l’ajout harmonieux de fonctionnalités sans perturber l’existant. Grâce à un système d</w:t>
      </w:r>
      <w:r w:rsidR="00C2717D">
        <w:rPr>
          <w:rFonts w:ascii="3DS V2" w:eastAsia="宋体" w:hAnsi="3DS V2"/>
          <w:lang w:val="fr-FR"/>
        </w:rPr>
        <w:t xml:space="preserve">’usine </w:t>
      </w:r>
      <w:r w:rsidR="00B24FDF" w:rsidRPr="00B24FDF">
        <w:rPr>
          <w:rFonts w:ascii="3DS V2" w:eastAsia="宋体" w:hAnsi="3DS V2"/>
          <w:lang w:val="fr-FR"/>
        </w:rPr>
        <w:t>unifié, à un comptage de références fiable et à une typologie d’extensions fine, OM permet de concevoir des applications</w:t>
      </w:r>
      <w:r w:rsidR="00C2717D">
        <w:rPr>
          <w:rFonts w:ascii="3DS V2" w:eastAsia="宋体" w:hAnsi="3DS V2"/>
          <w:lang w:val="fr-FR"/>
        </w:rPr>
        <w:t xml:space="preserve"> </w:t>
      </w:r>
      <w:r w:rsidR="00B24FDF" w:rsidRPr="00B24FDF">
        <w:rPr>
          <w:rFonts w:ascii="3DS V2" w:eastAsia="宋体" w:hAnsi="3DS V2"/>
          <w:lang w:val="fr-FR"/>
        </w:rPr>
        <w:t>puissantes et agiles, capables de suivre l’évolution rapide des besoins métier tout en maintenant un haut niveau de qualité et de performance.</w:t>
      </w:r>
    </w:p>
    <w:p w14:paraId="069DF501" w14:textId="77777777" w:rsidR="00B24FDF" w:rsidRPr="00064BFB" w:rsidRDefault="00B24FDF" w:rsidP="00064BFB">
      <w:pPr>
        <w:pStyle w:val="NormalWeb"/>
        <w:rPr>
          <w:rFonts w:ascii="3DS V2" w:eastAsia="宋体" w:hAnsi="3DS V2"/>
          <w:lang w:val="fr-FR"/>
        </w:rPr>
      </w:pPr>
    </w:p>
    <w:p w14:paraId="44053063" w14:textId="73EA8E8E" w:rsidR="00C7571A" w:rsidRDefault="00C7571A" w:rsidP="00C7571A">
      <w:pPr>
        <w:pStyle w:val="Titre3"/>
        <w:rPr>
          <w:rFonts w:ascii="3DS V2" w:hAnsi="3DS V2"/>
          <w:sz w:val="32"/>
          <w:szCs w:val="32"/>
        </w:rPr>
      </w:pPr>
      <w:bookmarkStart w:id="40" w:name="_Toc204887654"/>
      <w:r>
        <w:rPr>
          <w:rFonts w:ascii="3DS V2" w:hAnsi="3DS V2"/>
          <w:sz w:val="32"/>
          <w:szCs w:val="32"/>
        </w:rPr>
        <w:lastRenderedPageBreak/>
        <w:t>Création d’une nouvelle commande</w:t>
      </w:r>
      <w:r w:rsidR="007F1E10">
        <w:rPr>
          <w:rFonts w:ascii="3DS V2" w:hAnsi="3DS V2"/>
          <w:sz w:val="32"/>
          <w:szCs w:val="32"/>
        </w:rPr>
        <w:t xml:space="preserve"> dans CATIA </w:t>
      </w:r>
      <w:proofErr w:type="spellStart"/>
      <w:r w:rsidR="007F1E10">
        <w:rPr>
          <w:rFonts w:ascii="3DS V2" w:hAnsi="3DS V2"/>
          <w:sz w:val="32"/>
          <w:szCs w:val="32"/>
        </w:rPr>
        <w:t>Electrical</w:t>
      </w:r>
      <w:proofErr w:type="spellEnd"/>
      <w:r w:rsidR="007F1E10">
        <w:rPr>
          <w:rFonts w:ascii="3DS V2" w:hAnsi="3DS V2"/>
          <w:sz w:val="32"/>
          <w:szCs w:val="32"/>
        </w:rPr>
        <w:t xml:space="preserve"> System Design</w:t>
      </w:r>
      <w:bookmarkEnd w:id="40"/>
    </w:p>
    <w:p w14:paraId="3BE32AE7" w14:textId="36E0D713" w:rsidR="00FB4D05" w:rsidRDefault="00EF3F9D" w:rsidP="005B569A">
      <w:pPr>
        <w:rPr>
          <w:rFonts w:ascii="3DS V2" w:hAnsi="3DS V2"/>
          <w:sz w:val="24"/>
          <w:szCs w:val="24"/>
          <w:lang w:eastAsia="zh-CN"/>
        </w:rPr>
      </w:pPr>
      <w:r>
        <w:rPr>
          <w:rFonts w:ascii="3DS V2" w:hAnsi="3DS V2"/>
          <w:sz w:val="24"/>
          <w:szCs w:val="24"/>
        </w:rPr>
        <w:t>Le premier objectif est de trouver</w:t>
      </w:r>
      <w:r w:rsidR="00D3735A">
        <w:rPr>
          <w:rFonts w:ascii="3DS V2" w:hAnsi="3DS V2"/>
          <w:sz w:val="24"/>
          <w:szCs w:val="24"/>
        </w:rPr>
        <w:t xml:space="preserve"> un mécanisme permettant </w:t>
      </w:r>
      <w:r w:rsidR="00454453">
        <w:rPr>
          <w:rFonts w:ascii="3DS V2" w:hAnsi="3DS V2"/>
          <w:sz w:val="24"/>
          <w:szCs w:val="24"/>
        </w:rPr>
        <w:t>l’</w:t>
      </w:r>
      <w:r>
        <w:rPr>
          <w:rFonts w:ascii="3DS V2" w:hAnsi="3DS V2"/>
          <w:sz w:val="24"/>
          <w:szCs w:val="24"/>
        </w:rPr>
        <w:t>exécut</w:t>
      </w:r>
      <w:r w:rsidR="00454453">
        <w:rPr>
          <w:rFonts w:ascii="3DS V2" w:hAnsi="3DS V2"/>
          <w:sz w:val="24"/>
          <w:szCs w:val="24"/>
        </w:rPr>
        <w:t>ion de</w:t>
      </w:r>
      <w:r>
        <w:rPr>
          <w:rFonts w:ascii="3DS V2" w:hAnsi="3DS V2"/>
          <w:sz w:val="24"/>
          <w:szCs w:val="24"/>
        </w:rPr>
        <w:t xml:space="preserve"> notre algorithme. </w:t>
      </w:r>
      <w:r w:rsidR="005B569A">
        <w:rPr>
          <w:rFonts w:ascii="3DS V2" w:hAnsi="3DS V2"/>
          <w:sz w:val="24"/>
          <w:szCs w:val="24"/>
        </w:rPr>
        <w:t xml:space="preserve">Dans CATIA, une </w:t>
      </w:r>
      <w:r w:rsidR="00197F5A">
        <w:rPr>
          <w:rFonts w:ascii="3DS V2" w:hAnsi="3DS V2"/>
          <w:sz w:val="24"/>
          <w:szCs w:val="24"/>
        </w:rPr>
        <w:t xml:space="preserve">fonctionnalité, quel que soit sa complexité, </w:t>
      </w:r>
      <w:r w:rsidR="005B569A">
        <w:rPr>
          <w:rFonts w:ascii="3DS V2" w:hAnsi="3DS V2"/>
          <w:sz w:val="24"/>
          <w:szCs w:val="24"/>
        </w:rPr>
        <w:t>est</w:t>
      </w:r>
      <w:r w:rsidR="00197F5A">
        <w:rPr>
          <w:rFonts w:ascii="3DS V2" w:hAnsi="3DS V2"/>
          <w:sz w:val="24"/>
          <w:szCs w:val="24"/>
        </w:rPr>
        <w:t xml:space="preserve"> </w:t>
      </w:r>
      <w:r w:rsidR="00454453">
        <w:rPr>
          <w:rFonts w:ascii="3DS V2" w:hAnsi="3DS V2"/>
          <w:sz w:val="24"/>
          <w:szCs w:val="24"/>
        </w:rPr>
        <w:t>généralement encapsulée</w:t>
      </w:r>
      <w:r w:rsidR="005B569A">
        <w:rPr>
          <w:rFonts w:ascii="3DS V2" w:hAnsi="3DS V2"/>
          <w:sz w:val="24"/>
          <w:szCs w:val="24"/>
        </w:rPr>
        <w:t xml:space="preserve"> </w:t>
      </w:r>
      <w:r w:rsidR="00291368">
        <w:rPr>
          <w:rFonts w:ascii="3DS V2" w:hAnsi="3DS V2"/>
          <w:sz w:val="24"/>
          <w:szCs w:val="24"/>
        </w:rPr>
        <w:t>dans</w:t>
      </w:r>
      <w:r w:rsidR="005B569A">
        <w:rPr>
          <w:rFonts w:ascii="3DS V2" w:hAnsi="3DS V2"/>
          <w:sz w:val="24"/>
          <w:szCs w:val="24"/>
        </w:rPr>
        <w:t xml:space="preserve"> une commande. </w:t>
      </w:r>
      <w:r w:rsidR="007528C3">
        <w:rPr>
          <w:rFonts w:ascii="3DS V2" w:hAnsi="3DS V2"/>
          <w:sz w:val="24"/>
          <w:szCs w:val="24"/>
        </w:rPr>
        <w:t>C’</w:t>
      </w:r>
      <w:r w:rsidR="00454453">
        <w:rPr>
          <w:rFonts w:ascii="3DS V2" w:hAnsi="3DS V2"/>
          <w:sz w:val="24"/>
          <w:szCs w:val="24"/>
        </w:rPr>
        <w:t>est</w:t>
      </w:r>
      <w:r w:rsidR="00197F5A">
        <w:rPr>
          <w:rFonts w:ascii="3DS V2" w:hAnsi="3DS V2"/>
          <w:sz w:val="24"/>
          <w:szCs w:val="24"/>
        </w:rPr>
        <w:t xml:space="preserve"> une opération interne qui peut être lanc</w:t>
      </w:r>
      <w:r w:rsidR="00FA53B0">
        <w:rPr>
          <w:rFonts w:ascii="3DS V2" w:hAnsi="3DS V2"/>
          <w:sz w:val="24"/>
          <w:szCs w:val="24"/>
        </w:rPr>
        <w:t>é</w:t>
      </w:r>
      <w:r w:rsidR="00840376">
        <w:rPr>
          <w:rFonts w:ascii="3DS V2" w:hAnsi="3DS V2"/>
          <w:sz w:val="24"/>
          <w:szCs w:val="24"/>
        </w:rPr>
        <w:t>e</w:t>
      </w:r>
      <w:r w:rsidR="00197F5A">
        <w:rPr>
          <w:rFonts w:ascii="3DS V2" w:hAnsi="3DS V2"/>
          <w:sz w:val="24"/>
          <w:szCs w:val="24"/>
        </w:rPr>
        <w:t xml:space="preserve"> </w:t>
      </w:r>
      <w:r w:rsidR="00FA53B0">
        <w:rPr>
          <w:rFonts w:ascii="3DS V2" w:hAnsi="3DS V2"/>
          <w:sz w:val="24"/>
          <w:szCs w:val="24"/>
        </w:rPr>
        <w:t>depuis</w:t>
      </w:r>
      <w:r w:rsidR="00197F5A">
        <w:rPr>
          <w:rFonts w:ascii="3DS V2" w:hAnsi="3DS V2"/>
          <w:sz w:val="24"/>
          <w:szCs w:val="24"/>
        </w:rPr>
        <w:t xml:space="preserve"> </w:t>
      </w:r>
      <w:r w:rsidR="00B56CB3">
        <w:rPr>
          <w:rFonts w:ascii="3DS V2" w:hAnsi="3DS V2"/>
          <w:sz w:val="24"/>
          <w:szCs w:val="24"/>
        </w:rPr>
        <w:t>une</w:t>
      </w:r>
      <w:r w:rsidR="00197F5A">
        <w:rPr>
          <w:rFonts w:ascii="3DS V2" w:hAnsi="3DS V2"/>
          <w:sz w:val="24"/>
          <w:szCs w:val="24"/>
        </w:rPr>
        <w:t xml:space="preserve"> ligne de commande</w:t>
      </w:r>
      <w:r w:rsidR="008C3A11">
        <w:rPr>
          <w:rFonts w:ascii="3DS V2" w:hAnsi="3DS V2"/>
          <w:sz w:val="24"/>
          <w:szCs w:val="24"/>
        </w:rPr>
        <w:t>,</w:t>
      </w:r>
      <w:r w:rsidR="00197F5A">
        <w:rPr>
          <w:rFonts w:ascii="3DS V2" w:hAnsi="3DS V2"/>
          <w:sz w:val="24"/>
          <w:szCs w:val="24"/>
        </w:rPr>
        <w:t xml:space="preserve"> ou </w:t>
      </w:r>
      <w:r w:rsidR="008C3A11">
        <w:rPr>
          <w:rFonts w:ascii="3DS V2" w:hAnsi="3DS V2"/>
          <w:sz w:val="24"/>
          <w:szCs w:val="24"/>
        </w:rPr>
        <w:t xml:space="preserve">plus souvent, </w:t>
      </w:r>
      <w:r w:rsidR="006036D1">
        <w:rPr>
          <w:rFonts w:ascii="3DS V2" w:hAnsi="3DS V2"/>
          <w:sz w:val="24"/>
          <w:szCs w:val="24"/>
        </w:rPr>
        <w:t xml:space="preserve">être </w:t>
      </w:r>
      <w:r w:rsidR="008C3A11">
        <w:rPr>
          <w:rFonts w:ascii="3DS V2" w:hAnsi="3DS V2"/>
          <w:sz w:val="24"/>
          <w:szCs w:val="24"/>
        </w:rPr>
        <w:t xml:space="preserve">lancée </w:t>
      </w:r>
      <w:r w:rsidR="002C5ECB">
        <w:rPr>
          <w:rFonts w:ascii="3DS V2" w:hAnsi="3DS V2"/>
          <w:sz w:val="24"/>
          <w:szCs w:val="24"/>
        </w:rPr>
        <w:t>en</w:t>
      </w:r>
      <w:r w:rsidR="00197F5A">
        <w:rPr>
          <w:rFonts w:ascii="3DS V2" w:hAnsi="3DS V2"/>
          <w:sz w:val="24"/>
          <w:szCs w:val="24"/>
          <w:lang w:eastAsia="zh-CN"/>
        </w:rPr>
        <w:t xml:space="preserve"> </w:t>
      </w:r>
      <w:r w:rsidR="00EB693C">
        <w:rPr>
          <w:rFonts w:ascii="3DS V2" w:hAnsi="3DS V2"/>
          <w:sz w:val="24"/>
          <w:szCs w:val="24"/>
          <w:lang w:eastAsia="zh-CN"/>
        </w:rPr>
        <w:t>cliquant sur</w:t>
      </w:r>
      <w:r w:rsidR="00197F5A">
        <w:rPr>
          <w:rFonts w:ascii="3DS V2" w:hAnsi="3DS V2"/>
          <w:sz w:val="24"/>
          <w:szCs w:val="24"/>
          <w:lang w:eastAsia="zh-CN"/>
        </w:rPr>
        <w:t xml:space="preserve"> un bouton</w:t>
      </w:r>
      <w:r w:rsidR="008C3A11">
        <w:rPr>
          <w:rFonts w:ascii="3DS V2" w:hAnsi="3DS V2"/>
          <w:sz w:val="24"/>
          <w:szCs w:val="24"/>
          <w:lang w:eastAsia="zh-CN"/>
        </w:rPr>
        <w:t>.</w:t>
      </w:r>
      <w:r w:rsidR="00CA7FA9">
        <w:rPr>
          <w:rFonts w:ascii="3DS V2" w:hAnsi="3DS V2"/>
          <w:sz w:val="24"/>
          <w:szCs w:val="24"/>
          <w:lang w:eastAsia="zh-CN"/>
        </w:rPr>
        <w:t xml:space="preserve"> </w:t>
      </w:r>
    </w:p>
    <w:p w14:paraId="0AD50BEC" w14:textId="00ED5361" w:rsidR="00FB4D05" w:rsidRDefault="00FB4D05" w:rsidP="005B569A">
      <w:pPr>
        <w:rPr>
          <w:rFonts w:ascii="3DS V2" w:hAnsi="3DS V2"/>
          <w:sz w:val="24"/>
          <w:szCs w:val="24"/>
          <w:lang w:eastAsia="zh-CN"/>
        </w:rPr>
      </w:pPr>
      <w:r>
        <w:rPr>
          <w:rFonts w:ascii="3DS V2" w:hAnsi="3DS V2"/>
          <w:sz w:val="24"/>
          <w:szCs w:val="24"/>
          <w:lang w:eastAsia="zh-CN"/>
        </w:rPr>
        <w:t xml:space="preserve">Dans </w:t>
      </w:r>
      <w:r w:rsidR="00FE56DA">
        <w:rPr>
          <w:rFonts w:ascii="3DS V2" w:hAnsi="3DS V2"/>
          <w:sz w:val="24"/>
          <w:szCs w:val="24"/>
          <w:lang w:eastAsia="zh-CN"/>
        </w:rPr>
        <w:t>notre cas</w:t>
      </w:r>
      <w:r>
        <w:rPr>
          <w:rFonts w:ascii="3DS V2" w:hAnsi="3DS V2"/>
          <w:sz w:val="24"/>
          <w:szCs w:val="24"/>
          <w:lang w:eastAsia="zh-CN"/>
        </w:rPr>
        <w:t xml:space="preserve">, cette nouvelle commande </w:t>
      </w:r>
      <w:r w:rsidR="005F7614">
        <w:rPr>
          <w:rFonts w:ascii="3DS V2" w:hAnsi="3DS V2"/>
          <w:sz w:val="24"/>
          <w:szCs w:val="24"/>
          <w:lang w:eastAsia="zh-CN"/>
        </w:rPr>
        <w:t>s’intégrera dans le</w:t>
      </w:r>
      <w:r w:rsidR="00374243">
        <w:rPr>
          <w:rFonts w:ascii="3DS V2" w:hAnsi="3DS V2"/>
          <w:sz w:val="24"/>
          <w:szCs w:val="24"/>
          <w:lang w:eastAsia="zh-CN"/>
        </w:rPr>
        <w:t xml:space="preserve"> panneau</w:t>
      </w:r>
      <w:r w:rsidR="00CE674D">
        <w:rPr>
          <w:rFonts w:ascii="3DS V2" w:hAnsi="3DS V2"/>
          <w:sz w:val="24"/>
          <w:szCs w:val="24"/>
          <w:lang w:eastAsia="zh-CN"/>
        </w:rPr>
        <w:t xml:space="preserve"> «</w:t>
      </w:r>
      <w:r w:rsidR="00CE674D" w:rsidRPr="0040636C">
        <w:rPr>
          <w:rFonts w:ascii="3DS V2" w:hAnsi="3DS V2"/>
          <w:sz w:val="24"/>
          <w:szCs w:val="24"/>
          <w:lang w:eastAsia="zh-CN"/>
        </w:rPr>
        <w:t xml:space="preserve"> </w:t>
      </w:r>
      <w:proofErr w:type="spellStart"/>
      <w:r w:rsidR="00CE674D" w:rsidRPr="009D4812">
        <w:rPr>
          <w:rFonts w:ascii="3DS V2" w:hAnsi="3DS V2"/>
          <w:sz w:val="24"/>
          <w:szCs w:val="24"/>
          <w:lang w:eastAsia="zh-CN"/>
        </w:rPr>
        <w:t>Wiring</w:t>
      </w:r>
      <w:proofErr w:type="spellEnd"/>
      <w:r w:rsidRPr="009D4812">
        <w:rPr>
          <w:rFonts w:ascii="3DS V2" w:hAnsi="3DS V2"/>
          <w:sz w:val="24"/>
          <w:szCs w:val="24"/>
          <w:lang w:eastAsia="zh-CN"/>
        </w:rPr>
        <w:t xml:space="preserve"> </w:t>
      </w:r>
      <w:proofErr w:type="spellStart"/>
      <w:r w:rsidRPr="009D4812">
        <w:rPr>
          <w:rFonts w:ascii="3DS V2" w:hAnsi="3DS V2"/>
          <w:sz w:val="24"/>
          <w:szCs w:val="24"/>
          <w:lang w:eastAsia="zh-CN"/>
        </w:rPr>
        <w:t>definition</w:t>
      </w:r>
      <w:proofErr w:type="spellEnd"/>
      <w:r w:rsidRPr="009D4812">
        <w:rPr>
          <w:rFonts w:ascii="3DS V2" w:hAnsi="3DS V2"/>
          <w:sz w:val="24"/>
          <w:szCs w:val="24"/>
          <w:lang w:eastAsia="zh-CN"/>
        </w:rPr>
        <w:t xml:space="preserve"> assistant </w:t>
      </w:r>
      <w:r>
        <w:rPr>
          <w:rFonts w:ascii="3DS V2" w:hAnsi="3DS V2"/>
          <w:sz w:val="24"/>
          <w:szCs w:val="24"/>
          <w:lang w:eastAsia="zh-CN"/>
        </w:rPr>
        <w:t>» sous la section « Net to Wire »</w:t>
      </w:r>
      <w:r w:rsidR="00374243">
        <w:rPr>
          <w:rFonts w:ascii="3DS V2" w:hAnsi="3DS V2"/>
          <w:sz w:val="24"/>
          <w:szCs w:val="24"/>
          <w:lang w:eastAsia="zh-CN"/>
        </w:rPr>
        <w:t xml:space="preserve"> de</w:t>
      </w:r>
      <w:r w:rsidR="00170B32">
        <w:rPr>
          <w:rFonts w:ascii="3DS V2" w:hAnsi="3DS V2"/>
          <w:sz w:val="24"/>
          <w:szCs w:val="24"/>
          <w:lang w:eastAsia="zh-CN"/>
        </w:rPr>
        <w:t xml:space="preserve"> la</w:t>
      </w:r>
      <w:r w:rsidR="00374243">
        <w:rPr>
          <w:rFonts w:ascii="3DS V2" w:hAnsi="3DS V2"/>
          <w:sz w:val="24"/>
          <w:szCs w:val="24"/>
          <w:lang w:eastAsia="zh-CN"/>
        </w:rPr>
        <w:t xml:space="preserve"> barre d’outils</w:t>
      </w:r>
      <w:r>
        <w:rPr>
          <w:rFonts w:ascii="3DS V2" w:hAnsi="3DS V2"/>
          <w:sz w:val="24"/>
          <w:szCs w:val="24"/>
          <w:lang w:eastAsia="zh-CN"/>
        </w:rPr>
        <w:t xml:space="preserve">. </w:t>
      </w:r>
      <w:r w:rsidR="00CE674D">
        <w:rPr>
          <w:rFonts w:ascii="3DS V2" w:hAnsi="3DS V2"/>
          <w:sz w:val="24"/>
          <w:szCs w:val="24"/>
          <w:lang w:eastAsia="zh-CN"/>
        </w:rPr>
        <w:t xml:space="preserve">Les câbles à allouer et les connecteurs disponibles </w:t>
      </w:r>
      <w:r w:rsidR="00043B80">
        <w:rPr>
          <w:rFonts w:ascii="3DS V2" w:hAnsi="3DS V2"/>
          <w:sz w:val="24"/>
          <w:szCs w:val="24"/>
          <w:lang w:eastAsia="zh-CN"/>
        </w:rPr>
        <w:t>sont en base de données.</w:t>
      </w:r>
      <w:r w:rsidR="00CE674D">
        <w:rPr>
          <w:rFonts w:ascii="3DS V2" w:hAnsi="3DS V2"/>
          <w:sz w:val="24"/>
          <w:szCs w:val="24"/>
          <w:lang w:eastAsia="zh-CN"/>
        </w:rPr>
        <w:t xml:space="preserve"> </w:t>
      </w:r>
      <w:r w:rsidRPr="00FB4D05">
        <w:rPr>
          <w:rFonts w:ascii="3DS V2" w:hAnsi="3DS V2"/>
          <w:noProof/>
          <w:sz w:val="24"/>
          <w:szCs w:val="24"/>
          <w:lang w:eastAsia="zh-CN"/>
        </w:rPr>
        <w:drawing>
          <wp:inline distT="0" distB="0" distL="0" distR="0" wp14:anchorId="60FE6F06" wp14:editId="6A1097D2">
            <wp:extent cx="5731510" cy="2012315"/>
            <wp:effectExtent l="0" t="0" r="2540" b="698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012315"/>
                    </a:xfrm>
                    <a:prstGeom prst="rect">
                      <a:avLst/>
                    </a:prstGeom>
                  </pic:spPr>
                </pic:pic>
              </a:graphicData>
            </a:graphic>
          </wp:inline>
        </w:drawing>
      </w:r>
    </w:p>
    <w:p w14:paraId="05BCD0C8" w14:textId="77777777" w:rsidR="009C4672" w:rsidRDefault="00F87C62" w:rsidP="00F87C62">
      <w:pPr>
        <w:rPr>
          <w:rFonts w:ascii="3DS V2" w:hAnsi="3DS V2"/>
          <w:sz w:val="24"/>
          <w:szCs w:val="24"/>
          <w:lang w:eastAsia="zh-CN"/>
        </w:rPr>
      </w:pPr>
      <w:r>
        <w:rPr>
          <w:rFonts w:ascii="3DS V2" w:hAnsi="3DS V2"/>
          <w:sz w:val="24"/>
          <w:szCs w:val="24"/>
          <w:lang w:eastAsia="zh-CN"/>
        </w:rPr>
        <w:t xml:space="preserve">Pour créer une nouvelle commande, </w:t>
      </w:r>
      <w:r w:rsidR="00F76B1F">
        <w:rPr>
          <w:rFonts w:ascii="3DS V2" w:hAnsi="3DS V2"/>
          <w:sz w:val="24"/>
          <w:szCs w:val="24"/>
          <w:lang w:eastAsia="zh-CN"/>
        </w:rPr>
        <w:t>il faut d’abord l’</w:t>
      </w:r>
      <w:r>
        <w:rPr>
          <w:rFonts w:ascii="3DS V2" w:hAnsi="3DS V2"/>
          <w:sz w:val="24"/>
          <w:szCs w:val="24"/>
          <w:lang w:eastAsia="zh-CN"/>
        </w:rPr>
        <w:t>enregistrer sous la forme de « </w:t>
      </w:r>
      <w:proofErr w:type="spellStart"/>
      <w:r>
        <w:rPr>
          <w:rFonts w:ascii="3DS V2" w:hAnsi="3DS V2"/>
          <w:sz w:val="24"/>
          <w:szCs w:val="24"/>
          <w:lang w:eastAsia="zh-CN"/>
        </w:rPr>
        <w:t>NomDeCommandeHdr</w:t>
      </w:r>
      <w:proofErr w:type="spellEnd"/>
      <w:r>
        <w:rPr>
          <w:rFonts w:ascii="3DS V2" w:hAnsi="3DS V2"/>
          <w:sz w:val="24"/>
          <w:szCs w:val="24"/>
          <w:lang w:eastAsia="zh-CN"/>
        </w:rPr>
        <w:t xml:space="preserve"> » dans le fichier « ModuleHeaders.cpp ». Dans notre cas, nous enregistrons le header </w:t>
      </w:r>
      <w:r w:rsidRPr="0040636C">
        <w:rPr>
          <w:rFonts w:ascii="Cascadia Mono" w:hAnsi="Cascadia Mono" w:cs="Cascadia Mono"/>
          <w:noProof/>
          <w:color w:val="A31515"/>
          <w:sz w:val="19"/>
          <w:szCs w:val="19"/>
        </w:rPr>
        <w:t>CATELEditorCableToConnectorAllocationHdr</w:t>
      </w:r>
      <w:r w:rsidRPr="00F87C62">
        <w:rPr>
          <w:rFonts w:ascii="3DS V2" w:hAnsi="3DS V2"/>
          <w:noProof/>
          <w:sz w:val="24"/>
          <w:szCs w:val="24"/>
          <w:lang w:eastAsia="zh-CN"/>
        </w:rPr>
        <w:t xml:space="preserve"> </w:t>
      </w:r>
      <w:r>
        <w:rPr>
          <w:rFonts w:ascii="3DS V2" w:hAnsi="3DS V2"/>
          <w:sz w:val="24"/>
          <w:szCs w:val="24"/>
          <w:lang w:eastAsia="zh-CN"/>
        </w:rPr>
        <w:t xml:space="preserve">dans </w:t>
      </w:r>
      <w:r>
        <w:rPr>
          <w:rFonts w:ascii="3DS V2" w:hAnsi="3DS V2"/>
          <w:noProof/>
          <w:sz w:val="24"/>
          <w:szCs w:val="24"/>
          <w:lang w:eastAsia="zh-CN"/>
        </w:rPr>
        <w:t>« CATELEditorHeaders.cpp »</w:t>
      </w:r>
      <w:r>
        <w:rPr>
          <w:rFonts w:ascii="3DS V2" w:hAnsi="3DS V2"/>
          <w:sz w:val="24"/>
          <w:szCs w:val="24"/>
          <w:lang w:eastAsia="zh-CN"/>
        </w:rPr>
        <w:t xml:space="preserve"> avec la macro </w:t>
      </w:r>
      <w:r w:rsidRPr="0040636C">
        <w:rPr>
          <w:rFonts w:ascii="Cascadia Mono" w:hAnsi="Cascadia Mono" w:cs="Cascadia Mono"/>
          <w:noProof/>
          <w:color w:val="6F008A"/>
          <w:sz w:val="19"/>
          <w:szCs w:val="19"/>
        </w:rPr>
        <w:t>CATCreateCommandHeader</w:t>
      </w:r>
      <w:r w:rsidR="00EA321C">
        <w:rPr>
          <w:rFonts w:ascii="3DS V2" w:hAnsi="3DS V2"/>
          <w:sz w:val="24"/>
          <w:szCs w:val="24"/>
          <w:lang w:eastAsia="zh-CN"/>
        </w:rPr>
        <w:t>.</w:t>
      </w:r>
      <w:r w:rsidR="009D245A">
        <w:rPr>
          <w:rFonts w:ascii="3DS V2" w:hAnsi="3DS V2"/>
          <w:sz w:val="24"/>
          <w:szCs w:val="24"/>
          <w:lang w:eastAsia="zh-CN"/>
        </w:rPr>
        <w:t xml:space="preserve"> </w:t>
      </w:r>
    </w:p>
    <w:p w14:paraId="7DB4A694" w14:textId="77777777" w:rsidR="0052456E" w:rsidRDefault="009D245A" w:rsidP="0052456E">
      <w:pPr>
        <w:autoSpaceDE w:val="0"/>
        <w:autoSpaceDN w:val="0"/>
        <w:adjustRightInd w:val="0"/>
        <w:spacing w:after="0" w:line="240" w:lineRule="auto"/>
        <w:rPr>
          <w:rFonts w:ascii="3DS V2" w:hAnsi="3DS V2"/>
          <w:sz w:val="24"/>
          <w:szCs w:val="24"/>
          <w:lang w:eastAsia="zh-CN"/>
        </w:rPr>
      </w:pPr>
      <w:r>
        <w:rPr>
          <w:rFonts w:ascii="3DS V2" w:hAnsi="3DS V2"/>
          <w:sz w:val="24"/>
          <w:szCs w:val="24"/>
          <w:lang w:eastAsia="zh-CN"/>
        </w:rPr>
        <w:t>L</w:t>
      </w:r>
      <w:r w:rsidR="009C4672">
        <w:rPr>
          <w:rFonts w:ascii="3DS V2" w:hAnsi="3DS V2"/>
          <w:sz w:val="24"/>
          <w:szCs w:val="24"/>
          <w:lang w:eastAsia="zh-CN"/>
        </w:rPr>
        <w:t>’</w:t>
      </w:r>
      <w:r>
        <w:rPr>
          <w:rFonts w:ascii="3DS V2" w:hAnsi="3DS V2"/>
          <w:sz w:val="24"/>
          <w:szCs w:val="24"/>
          <w:lang w:eastAsia="zh-CN"/>
        </w:rPr>
        <w:t xml:space="preserve">étape </w:t>
      </w:r>
      <w:r w:rsidR="009C4672">
        <w:rPr>
          <w:rFonts w:ascii="3DS V2" w:hAnsi="3DS V2"/>
          <w:sz w:val="24"/>
          <w:szCs w:val="24"/>
          <w:lang w:eastAsia="zh-CN"/>
        </w:rPr>
        <w:t xml:space="preserve">suivante </w:t>
      </w:r>
      <w:r>
        <w:rPr>
          <w:rFonts w:ascii="3DS V2" w:hAnsi="3DS V2"/>
          <w:sz w:val="24"/>
          <w:szCs w:val="24"/>
          <w:lang w:eastAsia="zh-CN"/>
        </w:rPr>
        <w:t xml:space="preserve">est </w:t>
      </w:r>
      <w:r w:rsidR="00971C35">
        <w:rPr>
          <w:rFonts w:ascii="3DS V2" w:hAnsi="3DS V2"/>
          <w:sz w:val="24"/>
          <w:szCs w:val="24"/>
          <w:lang w:eastAsia="zh-CN"/>
        </w:rPr>
        <w:t>d’implémenter le</w:t>
      </w:r>
      <w:r>
        <w:rPr>
          <w:rFonts w:ascii="3DS V2" w:hAnsi="3DS V2"/>
          <w:sz w:val="24"/>
          <w:szCs w:val="24"/>
          <w:lang w:eastAsia="zh-CN"/>
        </w:rPr>
        <w:t xml:space="preserve"> corps</w:t>
      </w:r>
      <w:r w:rsidR="0048621D">
        <w:rPr>
          <w:rFonts w:ascii="3DS V2" w:hAnsi="3DS V2"/>
          <w:sz w:val="24"/>
          <w:szCs w:val="24"/>
          <w:lang w:eastAsia="zh-CN"/>
        </w:rPr>
        <w:t xml:space="preserve"> dans</w:t>
      </w:r>
      <w:r>
        <w:rPr>
          <w:rFonts w:ascii="3DS V2" w:hAnsi="3DS V2"/>
          <w:sz w:val="24"/>
          <w:szCs w:val="24"/>
          <w:lang w:eastAsia="zh-CN"/>
        </w:rPr>
        <w:t xml:space="preserve"> le fichier de code source « </w:t>
      </w:r>
      <w:r w:rsidRPr="009D245A">
        <w:rPr>
          <w:rFonts w:ascii="3DS V2" w:hAnsi="3DS V2"/>
          <w:sz w:val="24"/>
          <w:szCs w:val="24"/>
          <w:lang w:eastAsia="zh-CN"/>
        </w:rPr>
        <w:t>CATELEditorCableToConnectorAllocation</w:t>
      </w:r>
      <w:r>
        <w:rPr>
          <w:rFonts w:ascii="3DS V2" w:hAnsi="3DS V2"/>
          <w:sz w:val="24"/>
          <w:szCs w:val="24"/>
          <w:lang w:eastAsia="zh-CN"/>
        </w:rPr>
        <w:t>Cmd.cpp »</w:t>
      </w:r>
      <w:r w:rsidR="00CA7789">
        <w:rPr>
          <w:rFonts w:ascii="3DS V2" w:hAnsi="3DS V2"/>
          <w:sz w:val="24"/>
          <w:szCs w:val="24"/>
          <w:lang w:eastAsia="zh-CN"/>
        </w:rPr>
        <w:t xml:space="preserve">, où nous programmons notre commande et l’associer avec le panneau de </w:t>
      </w:r>
      <w:proofErr w:type="spellStart"/>
      <w:r w:rsidR="00CA7789" w:rsidRPr="009D4812">
        <w:rPr>
          <w:rFonts w:ascii="3DS V2" w:hAnsi="3DS V2"/>
          <w:sz w:val="24"/>
          <w:szCs w:val="24"/>
          <w:lang w:eastAsia="zh-CN"/>
        </w:rPr>
        <w:t>Wiring</w:t>
      </w:r>
      <w:proofErr w:type="spellEnd"/>
      <w:r w:rsidR="00CA7789" w:rsidRPr="009D4812">
        <w:rPr>
          <w:rFonts w:ascii="3DS V2" w:hAnsi="3DS V2"/>
          <w:sz w:val="24"/>
          <w:szCs w:val="24"/>
          <w:lang w:eastAsia="zh-CN"/>
        </w:rPr>
        <w:t xml:space="preserve"> </w:t>
      </w:r>
      <w:proofErr w:type="spellStart"/>
      <w:r w:rsidR="00CA7789" w:rsidRPr="009D4812">
        <w:rPr>
          <w:rFonts w:ascii="3DS V2" w:hAnsi="3DS V2"/>
          <w:sz w:val="24"/>
          <w:szCs w:val="24"/>
          <w:lang w:eastAsia="zh-CN"/>
        </w:rPr>
        <w:t>definition</w:t>
      </w:r>
      <w:proofErr w:type="spellEnd"/>
      <w:r w:rsidR="00CA7789" w:rsidRPr="009D4812">
        <w:rPr>
          <w:rFonts w:ascii="3DS V2" w:hAnsi="3DS V2"/>
          <w:sz w:val="24"/>
          <w:szCs w:val="24"/>
          <w:lang w:eastAsia="zh-CN"/>
        </w:rPr>
        <w:t xml:space="preserve"> assistant</w:t>
      </w:r>
      <w:r w:rsidR="00CA7789" w:rsidRPr="0040636C">
        <w:rPr>
          <w:rFonts w:ascii="3DS V2" w:hAnsi="3DS V2"/>
          <w:sz w:val="24"/>
          <w:szCs w:val="24"/>
          <w:lang w:eastAsia="zh-CN"/>
        </w:rPr>
        <w:t xml:space="preserve"> </w:t>
      </w:r>
      <w:r w:rsidR="00D053B4" w:rsidRPr="0040636C">
        <w:rPr>
          <w:rFonts w:ascii="3DS V2" w:hAnsi="3DS V2"/>
          <w:sz w:val="24"/>
          <w:szCs w:val="24"/>
          <w:lang w:eastAsia="zh-CN"/>
        </w:rPr>
        <w:t xml:space="preserve">: </w:t>
      </w:r>
      <w:r w:rsidR="00D053B4" w:rsidRPr="00387CB1">
        <w:rPr>
          <w:rFonts w:ascii="3DS V2" w:hAnsi="3DS V2"/>
          <w:sz w:val="24"/>
          <w:szCs w:val="24"/>
          <w:lang w:eastAsia="zh-CN"/>
        </w:rPr>
        <w:t>u</w:t>
      </w:r>
      <w:r w:rsidR="00CA7789" w:rsidRPr="00387CB1">
        <w:rPr>
          <w:rFonts w:ascii="3DS V2" w:hAnsi="3DS V2"/>
          <w:sz w:val="24"/>
          <w:szCs w:val="24"/>
          <w:lang w:eastAsia="zh-CN"/>
        </w:rPr>
        <w:t xml:space="preserve">n </w:t>
      </w:r>
      <w:r w:rsidR="00690A17" w:rsidRPr="00387CB1">
        <w:rPr>
          <w:rFonts w:ascii="3DS V2" w:hAnsi="3DS V2"/>
          <w:sz w:val="24"/>
          <w:szCs w:val="24"/>
          <w:lang w:eastAsia="zh-CN"/>
        </w:rPr>
        <w:t>pointeur</w:t>
      </w:r>
      <w:r w:rsidR="00CA7789" w:rsidRPr="00387CB1">
        <w:rPr>
          <w:rFonts w:ascii="3DS V2" w:hAnsi="3DS V2"/>
          <w:sz w:val="24"/>
          <w:szCs w:val="24"/>
          <w:lang w:eastAsia="zh-CN"/>
        </w:rPr>
        <w:t xml:space="preserve"> du type de</w:t>
      </w:r>
      <w:r w:rsidR="00CA7789" w:rsidRPr="0040636C">
        <w:rPr>
          <w:rFonts w:ascii="3DS V2" w:hAnsi="3DS V2"/>
          <w:sz w:val="24"/>
          <w:szCs w:val="24"/>
          <w:lang w:eastAsia="zh-CN"/>
        </w:rPr>
        <w:t xml:space="preserve"> </w:t>
      </w:r>
      <w:r w:rsidR="00CA7789" w:rsidRPr="00CA7789">
        <w:rPr>
          <w:rFonts w:ascii="3DS V2" w:hAnsi="3DS V2"/>
          <w:sz w:val="24"/>
          <w:szCs w:val="24"/>
          <w:lang w:eastAsia="zh-CN"/>
        </w:rPr>
        <w:t>panneau</w:t>
      </w:r>
      <w:r w:rsidR="00CA7789" w:rsidRPr="0040636C">
        <w:rPr>
          <w:rFonts w:ascii="3DS V2" w:hAnsi="3DS V2"/>
          <w:sz w:val="24"/>
          <w:szCs w:val="24"/>
          <w:lang w:eastAsia="zh-CN"/>
        </w:rPr>
        <w:t xml:space="preserve"> </w:t>
      </w:r>
      <w:proofErr w:type="spellStart"/>
      <w:r w:rsidR="00CA7789" w:rsidRPr="0040636C">
        <w:rPr>
          <w:rFonts w:ascii="Cascadia Mono" w:hAnsi="Cascadia Mono" w:cs="Cascadia Mono"/>
          <w:color w:val="2B91AF"/>
          <w:sz w:val="19"/>
          <w:szCs w:val="19"/>
        </w:rPr>
        <w:t>CATELEditorPinToCavityAllocationDialogAndPanel</w:t>
      </w:r>
      <w:proofErr w:type="spellEnd"/>
      <w:r w:rsidR="00CA7789" w:rsidRPr="0040636C">
        <w:rPr>
          <w:rFonts w:ascii="Cascadia Mono" w:hAnsi="Cascadia Mono" w:cs="Cascadia Mono"/>
          <w:color w:val="2B91AF"/>
          <w:sz w:val="19"/>
          <w:szCs w:val="19"/>
        </w:rPr>
        <w:t xml:space="preserve">* </w:t>
      </w:r>
      <w:r w:rsidR="00CA7789">
        <w:rPr>
          <w:rFonts w:ascii="3DS V2" w:hAnsi="3DS V2"/>
          <w:sz w:val="24"/>
          <w:szCs w:val="24"/>
          <w:lang w:eastAsia="zh-CN"/>
        </w:rPr>
        <w:t>est demandé à l’initialisation de la classe</w:t>
      </w:r>
      <w:r w:rsidR="00D053B4">
        <w:rPr>
          <w:rFonts w:ascii="3DS V2" w:hAnsi="3DS V2"/>
          <w:sz w:val="24"/>
          <w:szCs w:val="24"/>
          <w:lang w:eastAsia="zh-CN"/>
        </w:rPr>
        <w:t xml:space="preserve"> pour la communication entre notre commande et le panneau. </w:t>
      </w:r>
      <w:r w:rsidR="0052456E" w:rsidRPr="0040636C">
        <w:rPr>
          <w:rFonts w:ascii="Cascadia Mono" w:hAnsi="Cascadia Mono" w:cs="Cascadia Mono"/>
          <w:noProof/>
          <w:color w:val="000000"/>
          <w:sz w:val="19"/>
          <w:szCs w:val="19"/>
        </w:rPr>
        <w:t>BuildGraph()</w:t>
      </w:r>
      <w:r w:rsidR="0052456E">
        <w:rPr>
          <w:rFonts w:ascii="3DS V2" w:hAnsi="3DS V2"/>
          <w:sz w:val="24"/>
          <w:szCs w:val="24"/>
          <w:lang w:eastAsia="zh-CN"/>
        </w:rPr>
        <w:t xml:space="preserve"> est un membre indispensable pour tous les commandes, qui définit l’algorigramme de la commande. Il définit quelque état (</w:t>
      </w:r>
      <w:proofErr w:type="spellStart"/>
      <w:r w:rsidR="0052456E" w:rsidRPr="0040636C">
        <w:rPr>
          <w:rFonts w:ascii="Cascadia Mono" w:hAnsi="Cascadia Mono" w:cs="Cascadia Mono"/>
          <w:color w:val="2B91AF"/>
          <w:sz w:val="19"/>
          <w:szCs w:val="19"/>
        </w:rPr>
        <w:t>CATDialogState</w:t>
      </w:r>
      <w:proofErr w:type="spellEnd"/>
      <w:r w:rsidR="0052456E">
        <w:rPr>
          <w:rFonts w:ascii="3DS V2" w:hAnsi="3DS V2"/>
          <w:sz w:val="24"/>
          <w:szCs w:val="24"/>
          <w:lang w:eastAsia="zh-CN"/>
        </w:rPr>
        <w:t>) de la commande et indiquer les conditions à vérifier et les fonctions à appeler dans la transition des états par la fonction « </w:t>
      </w:r>
      <w:proofErr w:type="spellStart"/>
      <w:r w:rsidR="0052456E">
        <w:rPr>
          <w:rFonts w:ascii="3DS V2" w:hAnsi="3DS V2"/>
          <w:sz w:val="24"/>
          <w:szCs w:val="24"/>
          <w:lang w:eastAsia="zh-CN"/>
        </w:rPr>
        <w:t>AddTransition</w:t>
      </w:r>
      <w:proofErr w:type="spellEnd"/>
      <w:r w:rsidR="0052456E">
        <w:rPr>
          <w:rFonts w:ascii="3DS V2" w:hAnsi="3DS V2"/>
          <w:sz w:val="24"/>
          <w:szCs w:val="24"/>
          <w:lang w:eastAsia="zh-CN"/>
        </w:rPr>
        <w:t> ». Voici sa signature :</w:t>
      </w:r>
    </w:p>
    <w:p w14:paraId="1667851D" w14:textId="77777777" w:rsidR="0052456E" w:rsidRDefault="0052456E" w:rsidP="0052456E">
      <w:pPr>
        <w:autoSpaceDE w:val="0"/>
        <w:autoSpaceDN w:val="0"/>
        <w:adjustRightInd w:val="0"/>
        <w:spacing w:after="0" w:line="240" w:lineRule="auto"/>
        <w:rPr>
          <w:rFonts w:ascii="3DS V2" w:hAnsi="3DS V2"/>
          <w:sz w:val="24"/>
          <w:szCs w:val="24"/>
          <w:lang w:eastAsia="zh-CN"/>
        </w:rPr>
      </w:pPr>
    </w:p>
    <w:p w14:paraId="1C6A5B11"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FF"/>
          <w:sz w:val="19"/>
          <w:szCs w:val="19"/>
        </w:rPr>
        <w:t>virtual</w:t>
      </w: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CATDialogTransition</w:t>
      </w:r>
      <w:r w:rsidRPr="00CD6C95">
        <w:rPr>
          <w:rFonts w:ascii="Cascadia Mono" w:hAnsi="Cascadia Mono" w:cs="Cascadia Mono"/>
          <w:noProof/>
          <w:color w:val="000000"/>
          <w:sz w:val="19"/>
          <w:szCs w:val="19"/>
        </w:rPr>
        <w:t xml:space="preserve"> * AddTransition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iSource</w:t>
      </w:r>
      <w:r w:rsidRPr="00CD6C95">
        <w:rPr>
          <w:rFonts w:ascii="Cascadia Mono" w:hAnsi="Cascadia Mono" w:cs="Cascadia Mono"/>
          <w:noProof/>
          <w:color w:val="000000"/>
          <w:sz w:val="19"/>
          <w:szCs w:val="19"/>
        </w:rPr>
        <w:t>,</w:t>
      </w:r>
    </w:p>
    <w:p w14:paraId="37345120"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iTarget</w:t>
      </w:r>
      <w:r w:rsidRPr="00CD6C95">
        <w:rPr>
          <w:rFonts w:ascii="Cascadia Mono" w:hAnsi="Cascadia Mono" w:cs="Cascadia Mono"/>
          <w:noProof/>
          <w:color w:val="000000"/>
          <w:sz w:val="19"/>
          <w:szCs w:val="19"/>
        </w:rPr>
        <w:t xml:space="preserve">, </w:t>
      </w:r>
    </w:p>
    <w:p w14:paraId="6D190A12"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CATStateCondition</w:t>
      </w:r>
      <w:r w:rsidRPr="00CD6C95">
        <w:rPr>
          <w:rFonts w:ascii="Cascadia Mono" w:hAnsi="Cascadia Mono" w:cs="Cascadia Mono"/>
          <w:noProof/>
          <w:color w:val="000000"/>
          <w:sz w:val="19"/>
          <w:szCs w:val="19"/>
        </w:rPr>
        <w:t>*</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iCondition</w:t>
      </w:r>
      <w:r w:rsidRPr="00CD6C95">
        <w:rPr>
          <w:rFonts w:ascii="Cascadia Mono" w:hAnsi="Cascadia Mono" w:cs="Cascadia Mono"/>
          <w:noProof/>
          <w:color w:val="000000"/>
          <w:sz w:val="19"/>
          <w:szCs w:val="19"/>
        </w:rPr>
        <w:t>,</w:t>
      </w:r>
    </w:p>
    <w:p w14:paraId="74A43F62" w14:textId="77777777" w:rsidR="0052456E" w:rsidRDefault="0052456E" w:rsidP="0052456E">
      <w:pPr>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CATDiaAction</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iAction</w:t>
      </w:r>
      <w:r w:rsidRPr="00CD6C95">
        <w:rPr>
          <w:rFonts w:ascii="Cascadia Mono" w:hAnsi="Cascadia Mono" w:cs="Cascadia Mono"/>
          <w:noProof/>
          <w:color w:val="000000"/>
          <w:sz w:val="19"/>
          <w:szCs w:val="19"/>
        </w:rPr>
        <w:t>);</w:t>
      </w:r>
    </w:p>
    <w:p w14:paraId="5C2093B4" w14:textId="77777777" w:rsidR="0052456E" w:rsidRDefault="0052456E" w:rsidP="0052456E">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Cette fonction permet à la commande de passer d’un état(</w:t>
      </w:r>
      <w:r w:rsidRPr="00CD6C95">
        <w:rPr>
          <w:rFonts w:ascii="Cascadia Mono" w:hAnsi="Cascadia Mono" w:cs="Cascadia Mono"/>
          <w:noProof/>
          <w:color w:val="808080"/>
          <w:sz w:val="19"/>
          <w:szCs w:val="19"/>
        </w:rPr>
        <w:t>iSource</w:t>
      </w:r>
      <w:r>
        <w:rPr>
          <w:rFonts w:ascii="3DS V2" w:hAnsi="3DS V2"/>
          <w:noProof/>
          <w:sz w:val="24"/>
          <w:szCs w:val="24"/>
          <w:lang w:eastAsia="zh-CN"/>
        </w:rPr>
        <w:t>) à un autre(</w:t>
      </w:r>
      <w:r w:rsidRPr="00CD6C95">
        <w:rPr>
          <w:rFonts w:ascii="Cascadia Mono" w:hAnsi="Cascadia Mono" w:cs="Cascadia Mono"/>
          <w:noProof/>
          <w:color w:val="808080"/>
          <w:sz w:val="19"/>
          <w:szCs w:val="19"/>
        </w:rPr>
        <w:t>iTarget</w:t>
      </w:r>
      <w:r>
        <w:rPr>
          <w:rFonts w:ascii="Cascadia Mono" w:hAnsi="Cascadia Mono" w:cs="Cascadia Mono"/>
          <w:noProof/>
          <w:color w:val="808080"/>
          <w:sz w:val="19"/>
          <w:szCs w:val="19"/>
        </w:rPr>
        <w:t>)</w:t>
      </w:r>
      <w:r>
        <w:rPr>
          <w:rFonts w:ascii="3DS V2" w:hAnsi="3DS V2"/>
          <w:noProof/>
          <w:sz w:val="24"/>
          <w:szCs w:val="24"/>
          <w:lang w:eastAsia="zh-CN"/>
        </w:rPr>
        <w:t>, en vérifiant la condition(</w:t>
      </w:r>
      <w:r w:rsidRPr="00CD6C95">
        <w:rPr>
          <w:rFonts w:ascii="Cascadia Mono" w:hAnsi="Cascadia Mono" w:cs="Cascadia Mono"/>
          <w:noProof/>
          <w:color w:val="808080"/>
          <w:sz w:val="19"/>
          <w:szCs w:val="19"/>
        </w:rPr>
        <w:t>iCondition</w:t>
      </w:r>
      <w:r>
        <w:rPr>
          <w:rFonts w:ascii="Cascadia Mono" w:hAnsi="Cascadia Mono" w:cs="Cascadia Mono"/>
          <w:noProof/>
          <w:color w:val="808080"/>
          <w:sz w:val="19"/>
          <w:szCs w:val="19"/>
        </w:rPr>
        <w:t>)</w:t>
      </w:r>
      <w:r>
        <w:rPr>
          <w:rFonts w:ascii="3DS V2" w:hAnsi="3DS V2"/>
          <w:noProof/>
          <w:sz w:val="24"/>
          <w:szCs w:val="24"/>
          <w:lang w:eastAsia="zh-CN"/>
        </w:rPr>
        <w:t xml:space="preserve"> et appliquant l’action (donc la fonction à appeler lorsque la condition est satisfaite).  </w:t>
      </w:r>
    </w:p>
    <w:p w14:paraId="1EE11B49" w14:textId="68CF3907" w:rsidR="00EA321C" w:rsidRDefault="00EA321C" w:rsidP="00F87C62">
      <w:pPr>
        <w:rPr>
          <w:rFonts w:ascii="3DS V2" w:hAnsi="3DS V2"/>
          <w:sz w:val="24"/>
          <w:szCs w:val="24"/>
          <w:lang w:eastAsia="zh-CN"/>
        </w:rPr>
      </w:pPr>
    </w:p>
    <w:p w14:paraId="6298529C" w14:textId="77777777" w:rsidR="00AB714C" w:rsidRDefault="00AB714C" w:rsidP="00AB714C">
      <w:pPr>
        <w:keepNext/>
        <w:autoSpaceDE w:val="0"/>
        <w:autoSpaceDN w:val="0"/>
        <w:adjustRightInd w:val="0"/>
        <w:spacing w:after="0" w:line="240" w:lineRule="auto"/>
      </w:pPr>
      <w:r w:rsidRPr="00FB57CC">
        <w:rPr>
          <w:rFonts w:ascii="3DS V2" w:hAnsi="3DS V2"/>
          <w:noProof/>
          <w:color w:val="FF0000"/>
          <w:sz w:val="24"/>
          <w:szCs w:val="24"/>
          <w:lang w:eastAsia="zh-CN"/>
        </w:rPr>
        <w:lastRenderedPageBreak/>
        <mc:AlternateContent>
          <mc:Choice Requires="wps">
            <w:drawing>
              <wp:anchor distT="0" distB="0" distL="114300" distR="114300" simplePos="0" relativeHeight="251788800" behindDoc="0" locked="0" layoutInCell="1" allowOverlap="1" wp14:anchorId="10C20A65" wp14:editId="7F158474">
                <wp:simplePos x="0" y="0"/>
                <wp:positionH relativeFrom="column">
                  <wp:posOffset>4119969</wp:posOffset>
                </wp:positionH>
                <wp:positionV relativeFrom="paragraph">
                  <wp:posOffset>4987009</wp:posOffset>
                </wp:positionV>
                <wp:extent cx="225551" cy="484495"/>
                <wp:effectExtent l="0" t="110172" r="0" b="83503"/>
                <wp:wrapNone/>
                <wp:docPr id="45" name="Flèche : bas 45"/>
                <wp:cNvGraphicFramePr/>
                <a:graphic xmlns:a="http://schemas.openxmlformats.org/drawingml/2006/main">
                  <a:graphicData uri="http://schemas.microsoft.com/office/word/2010/wordprocessingShape">
                    <wps:wsp>
                      <wps:cNvSpPr/>
                      <wps:spPr>
                        <a:xfrm rot="3170695">
                          <a:off x="0" y="0"/>
                          <a:ext cx="225551" cy="484495"/>
                        </a:xfrm>
                        <a:prstGeom prst="downArrow">
                          <a:avLst/>
                        </a:prstGeom>
                        <a:solidFill>
                          <a:schemeClr val="bg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E84221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45" o:spid="_x0000_s1026" type="#_x0000_t67" style="position:absolute;margin-left:324.4pt;margin-top:392.7pt;width:17.75pt;height:38.15pt;rotation:3463244fd;z-index:251788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" adj="16572" fillcolor="#da291c [3214]" strokecolor="white [3212]" strokeweight="2pt"/>
            </w:pict>
          </mc:Fallback>
        </mc:AlternateContent>
      </w:r>
      <w:r w:rsidRPr="005D6F4E">
        <w:rPr>
          <w:rFonts w:ascii="3DS V2" w:hAnsi="3DS V2"/>
          <w:noProof/>
          <w:sz w:val="24"/>
          <w:szCs w:val="24"/>
          <w:lang w:eastAsia="zh-CN"/>
        </w:rPr>
        <w:drawing>
          <wp:inline distT="0" distB="0" distL="0" distR="0" wp14:anchorId="77874615" wp14:editId="1B987BDB">
            <wp:extent cx="6148248" cy="5598543"/>
            <wp:effectExtent l="0" t="0" r="5080" b="254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62485" cy="5611507"/>
                    </a:xfrm>
                    <a:prstGeom prst="rect">
                      <a:avLst/>
                    </a:prstGeom>
                  </pic:spPr>
                </pic:pic>
              </a:graphicData>
            </a:graphic>
          </wp:inline>
        </w:drawing>
      </w:r>
    </w:p>
    <w:p w14:paraId="08A61E97" w14:textId="4328AA22" w:rsidR="00AB714C" w:rsidRDefault="00AB714C" w:rsidP="00AB714C">
      <w:pPr>
        <w:pStyle w:val="Lgende"/>
        <w:jc w:val="center"/>
      </w:pPr>
      <w:r>
        <w:t xml:space="preserve">Figure </w:t>
      </w:r>
      <w:r w:rsidR="00675F3D">
        <w:fldChar w:fldCharType="begin"/>
      </w:r>
      <w:r w:rsidR="00675F3D">
        <w:instrText xml:space="preserve"> SEQ Figure \* ARABIC </w:instrText>
      </w:r>
      <w:r w:rsidR="00675F3D">
        <w:fldChar w:fldCharType="separate"/>
      </w:r>
      <w:r w:rsidR="004D4217">
        <w:rPr>
          <w:noProof/>
        </w:rPr>
        <w:t>28</w:t>
      </w:r>
      <w:r w:rsidR="00675F3D">
        <w:rPr>
          <w:noProof/>
        </w:rPr>
        <w:fldChar w:fldCharType="end"/>
      </w:r>
      <w:r>
        <w:t xml:space="preserve"> : </w:t>
      </w:r>
      <w:r w:rsidRPr="00AA6B97">
        <w:t>Panneau "</w:t>
      </w:r>
      <w:r>
        <w:t xml:space="preserve"> </w:t>
      </w:r>
      <w:proofErr w:type="spellStart"/>
      <w:r w:rsidRPr="0040636C">
        <w:t>Wiring</w:t>
      </w:r>
      <w:proofErr w:type="spellEnd"/>
      <w:r w:rsidRPr="0040636C">
        <w:t xml:space="preserve"> </w:t>
      </w:r>
      <w:proofErr w:type="spellStart"/>
      <w:r w:rsidRPr="0040636C">
        <w:t>Definition</w:t>
      </w:r>
      <w:proofErr w:type="spellEnd"/>
      <w:r w:rsidRPr="0040636C">
        <w:t xml:space="preserve"> Assistant</w:t>
      </w:r>
      <w:r>
        <w:t xml:space="preserve"> </w:t>
      </w:r>
      <w:r w:rsidRPr="00AA6B97">
        <w:t>"</w:t>
      </w:r>
      <w:r w:rsidR="001540F6">
        <w:t xml:space="preserve"> et notre nouvelle commande</w:t>
      </w:r>
    </w:p>
    <w:p w14:paraId="67F03A41" w14:textId="201AFA55" w:rsidR="00AB714C" w:rsidRDefault="00AB714C" w:rsidP="00AB714C">
      <w:pPr>
        <w:autoSpaceDE w:val="0"/>
        <w:autoSpaceDN w:val="0"/>
        <w:adjustRightInd w:val="0"/>
        <w:spacing w:after="0" w:line="240" w:lineRule="auto"/>
        <w:rPr>
          <w:rFonts w:ascii="3DS V2" w:hAnsi="3DS V2"/>
          <w:sz w:val="24"/>
          <w:szCs w:val="24"/>
          <w:lang w:eastAsia="zh-CN"/>
        </w:rPr>
      </w:pPr>
      <w:r>
        <w:rPr>
          <w:rFonts w:ascii="3DS V2" w:hAnsi="3DS V2"/>
          <w:sz w:val="24"/>
          <w:szCs w:val="24"/>
          <w:lang w:eastAsia="zh-CN"/>
        </w:rPr>
        <w:t xml:space="preserve">Dans </w:t>
      </w:r>
      <w:r w:rsidR="00892433">
        <w:rPr>
          <w:rFonts w:ascii="3DS V2" w:hAnsi="3DS V2"/>
          <w:sz w:val="24"/>
          <w:szCs w:val="24"/>
          <w:lang w:eastAsia="zh-CN"/>
        </w:rPr>
        <w:t>ce</w:t>
      </w:r>
      <w:r>
        <w:rPr>
          <w:rFonts w:ascii="3DS V2" w:hAnsi="3DS V2"/>
          <w:sz w:val="24"/>
          <w:szCs w:val="24"/>
          <w:lang w:eastAsia="zh-CN"/>
        </w:rPr>
        <w:t xml:space="preserve"> panneau : </w:t>
      </w:r>
    </w:p>
    <w:p w14:paraId="05F7C0AF" w14:textId="77777777" w:rsidR="00AB714C" w:rsidRDefault="00AB714C" w:rsidP="00AB714C">
      <w:pPr>
        <w:autoSpaceDE w:val="0"/>
        <w:autoSpaceDN w:val="0"/>
        <w:adjustRightInd w:val="0"/>
        <w:spacing w:after="0" w:line="240" w:lineRule="auto"/>
        <w:rPr>
          <w:rFonts w:ascii="3DS V2" w:hAnsi="3DS V2"/>
          <w:sz w:val="24"/>
          <w:szCs w:val="24"/>
          <w:lang w:eastAsia="zh-CN"/>
        </w:rPr>
      </w:pPr>
    </w:p>
    <w:p w14:paraId="0CA7B0BA" w14:textId="77777777" w:rsidR="00AB714C" w:rsidRDefault="00AB714C" w:rsidP="00AB714C">
      <w:pPr>
        <w:rPr>
          <w:rFonts w:ascii="3DS V2" w:hAnsi="3DS V2"/>
          <w:sz w:val="24"/>
          <w:szCs w:val="24"/>
          <w:lang w:eastAsia="zh-CN"/>
        </w:rPr>
      </w:pPr>
      <w:r>
        <w:rPr>
          <w:rFonts w:ascii="3DS V2" w:hAnsi="3DS V2"/>
          <w:sz w:val="24"/>
          <w:szCs w:val="24"/>
          <w:lang w:eastAsia="zh-CN"/>
        </w:rPr>
        <w:t xml:space="preserve">À gauge : La liste des câbles dans le harnais et leurs états : </w:t>
      </w:r>
      <w:r w:rsidRPr="0040636C">
        <w:rPr>
          <w:rFonts w:ascii="3DS V2" w:hAnsi="3DS V2"/>
          <w:sz w:val="24"/>
          <w:szCs w:val="24"/>
          <w:lang w:eastAsia="zh-CN"/>
        </w:rPr>
        <w:t xml:space="preserve">free, </w:t>
      </w:r>
      <w:r w:rsidRPr="009D4812">
        <w:rPr>
          <w:rFonts w:ascii="3DS V2" w:hAnsi="3DS V2"/>
          <w:sz w:val="24"/>
          <w:szCs w:val="24"/>
          <w:lang w:eastAsia="zh-CN"/>
        </w:rPr>
        <w:t xml:space="preserve">allocation </w:t>
      </w:r>
      <w:proofErr w:type="spellStart"/>
      <w:r w:rsidRPr="009D4812">
        <w:rPr>
          <w:rFonts w:ascii="3DS V2" w:hAnsi="3DS V2"/>
          <w:sz w:val="24"/>
          <w:szCs w:val="24"/>
          <w:lang w:eastAsia="zh-CN"/>
        </w:rPr>
        <w:t>pending</w:t>
      </w:r>
      <w:proofErr w:type="spellEnd"/>
      <w:r>
        <w:rPr>
          <w:rFonts w:ascii="3DS V2" w:hAnsi="3DS V2"/>
          <w:sz w:val="24"/>
          <w:szCs w:val="24"/>
          <w:lang w:eastAsia="zh-CN"/>
        </w:rPr>
        <w:t xml:space="preserve"> ou </w:t>
      </w:r>
      <w:proofErr w:type="spellStart"/>
      <w:r w:rsidRPr="009D4812">
        <w:rPr>
          <w:rFonts w:ascii="3DS V2" w:hAnsi="3DS V2"/>
          <w:sz w:val="24"/>
          <w:szCs w:val="24"/>
          <w:lang w:eastAsia="zh-CN"/>
        </w:rPr>
        <w:t>allocated</w:t>
      </w:r>
      <w:proofErr w:type="spellEnd"/>
      <w:r>
        <w:rPr>
          <w:rFonts w:ascii="3DS V2" w:hAnsi="3DS V2"/>
          <w:sz w:val="24"/>
          <w:szCs w:val="24"/>
          <w:lang w:eastAsia="zh-CN"/>
        </w:rPr>
        <w:t xml:space="preserve"> ;</w:t>
      </w:r>
    </w:p>
    <w:p w14:paraId="1833770F" w14:textId="77777777" w:rsidR="00AB714C" w:rsidRDefault="00AB714C" w:rsidP="00AB714C">
      <w:pPr>
        <w:rPr>
          <w:rFonts w:ascii="3DS V2" w:hAnsi="3DS V2"/>
          <w:sz w:val="24"/>
          <w:szCs w:val="24"/>
          <w:lang w:eastAsia="zh-CN"/>
        </w:rPr>
      </w:pPr>
      <w:r>
        <w:rPr>
          <w:rFonts w:ascii="3DS V2" w:hAnsi="3DS V2"/>
          <w:sz w:val="24"/>
          <w:szCs w:val="24"/>
          <w:lang w:eastAsia="zh-CN"/>
        </w:rPr>
        <w:t xml:space="preserve">À droit : La liste des connecteurs dans le même harnais, leurs états et leur vue en 3D.  </w:t>
      </w:r>
    </w:p>
    <w:p w14:paraId="096B49BA" w14:textId="6D5250B7" w:rsidR="00AB714C" w:rsidRDefault="00AB714C" w:rsidP="00AB714C">
      <w:pPr>
        <w:rPr>
          <w:rFonts w:ascii="3DS V2" w:hAnsi="3DS V2"/>
          <w:sz w:val="24"/>
          <w:szCs w:val="24"/>
          <w:lang w:eastAsia="zh-CN"/>
        </w:rPr>
      </w:pPr>
      <w:r>
        <w:rPr>
          <w:rFonts w:ascii="3DS V2" w:hAnsi="3DS V2"/>
          <w:sz w:val="24"/>
          <w:szCs w:val="24"/>
          <w:lang w:eastAsia="zh-CN"/>
        </w:rPr>
        <w:t>En bas : Le barre d’outils « Instructions » avec plusieurs boutons de commande. Ce sont les commandes déjà existent pour une allocation manuelle en mode « </w:t>
      </w:r>
      <w:r w:rsidRPr="0067512E">
        <w:rPr>
          <w:rFonts w:ascii="3DS V2" w:hAnsi="3DS V2"/>
          <w:sz w:val="24"/>
          <w:szCs w:val="24"/>
          <w:lang w:eastAsia="zh-CN"/>
        </w:rPr>
        <w:t>glisser-déposer</w:t>
      </w:r>
      <w:r>
        <w:rPr>
          <w:rFonts w:ascii="3DS V2" w:hAnsi="3DS V2"/>
          <w:sz w:val="24"/>
          <w:szCs w:val="24"/>
          <w:lang w:eastAsia="zh-CN"/>
        </w:rPr>
        <w:t xml:space="preserve"> ». Ce processus manuel est assez long, même fastidieux en pratique à cause d’un grand nombre de câble à traiter. </w:t>
      </w:r>
      <w:r w:rsidR="00847D2E">
        <w:rPr>
          <w:rFonts w:ascii="3DS V2" w:hAnsi="3DS V2"/>
          <w:sz w:val="24"/>
          <w:szCs w:val="24"/>
          <w:lang w:eastAsia="zh-CN"/>
        </w:rPr>
        <w:t>C’</w:t>
      </w:r>
      <w:r w:rsidR="007738E2">
        <w:rPr>
          <w:rFonts w:ascii="3DS V2" w:hAnsi="3DS V2"/>
          <w:sz w:val="24"/>
          <w:szCs w:val="24"/>
          <w:lang w:eastAsia="zh-CN"/>
        </w:rPr>
        <w:t>est aussi le générateur de nombreuse erreur</w:t>
      </w:r>
      <w:r w:rsidR="00847D2E">
        <w:rPr>
          <w:rFonts w:ascii="3DS V2" w:hAnsi="3DS V2"/>
          <w:sz w:val="24"/>
          <w:szCs w:val="24"/>
          <w:lang w:eastAsia="zh-CN"/>
        </w:rPr>
        <w:t>.</w:t>
      </w:r>
    </w:p>
    <w:p w14:paraId="29C0C027" w14:textId="161A1FA9" w:rsidR="00AB714C" w:rsidRDefault="00AB714C" w:rsidP="00AB714C">
      <w:pPr>
        <w:rPr>
          <w:rFonts w:ascii="3DS V2" w:hAnsi="3DS V2"/>
          <w:sz w:val="24"/>
          <w:szCs w:val="24"/>
          <w:lang w:eastAsia="zh-CN"/>
        </w:rPr>
      </w:pPr>
      <w:r>
        <w:rPr>
          <w:rFonts w:ascii="3DS V2" w:hAnsi="3DS V2"/>
          <w:sz w:val="24"/>
          <w:szCs w:val="24"/>
          <w:lang w:eastAsia="zh-CN"/>
        </w:rPr>
        <w:t xml:space="preserve">Notre bouton pour lancer la commande </w:t>
      </w:r>
      <w:r w:rsidRPr="0040636C">
        <w:rPr>
          <w:rFonts w:ascii="Cascadia Mono" w:hAnsi="Cascadia Mono" w:cs="Cascadia Mono"/>
          <w:noProof/>
          <w:color w:val="A31515"/>
          <w:sz w:val="19"/>
          <w:szCs w:val="19"/>
        </w:rPr>
        <w:t>CATELEditorCableToConnectorAllocationCmd</w:t>
      </w:r>
      <w:r>
        <w:rPr>
          <w:rFonts w:ascii="3DS V2" w:hAnsi="3DS V2"/>
          <w:sz w:val="24"/>
          <w:szCs w:val="24"/>
          <w:lang w:eastAsia="zh-CN"/>
        </w:rPr>
        <w:t xml:space="preserve"> se situer sur le plus droit de cette barre d’outils. </w:t>
      </w:r>
    </w:p>
    <w:p w14:paraId="48FD3D0C" w14:textId="2D14AB75" w:rsidR="00E54ED4" w:rsidRPr="00C26451" w:rsidRDefault="00E34B9E" w:rsidP="00C26451">
      <w:pPr>
        <w:pStyle w:val="Titre3"/>
        <w:rPr>
          <w:rFonts w:ascii="3DS V2" w:hAnsi="3DS V2"/>
          <w:sz w:val="32"/>
          <w:szCs w:val="32"/>
        </w:rPr>
      </w:pPr>
      <w:bookmarkStart w:id="41" w:name="_Toc204887655"/>
      <w:r>
        <w:rPr>
          <w:rFonts w:ascii="3DS V2" w:hAnsi="3DS V2"/>
          <w:sz w:val="32"/>
          <w:szCs w:val="32"/>
        </w:rPr>
        <w:lastRenderedPageBreak/>
        <w:t>L’int</w:t>
      </w:r>
      <w:r w:rsidR="00AB3168">
        <w:rPr>
          <w:rFonts w:ascii="3DS V2" w:hAnsi="3DS V2"/>
          <w:sz w:val="32"/>
          <w:szCs w:val="32"/>
        </w:rPr>
        <w:t>erface utilisateur et l’int</w:t>
      </w:r>
      <w:r>
        <w:rPr>
          <w:rFonts w:ascii="3DS V2" w:hAnsi="3DS V2"/>
          <w:sz w:val="32"/>
          <w:szCs w:val="32"/>
        </w:rPr>
        <w:t>rospection</w:t>
      </w:r>
      <w:bookmarkEnd w:id="41"/>
    </w:p>
    <w:p w14:paraId="117E8747" w14:textId="1CB62ED8" w:rsidR="00E54ED4" w:rsidRDefault="00F142E1" w:rsidP="00C26451">
      <w:pPr>
        <w:rPr>
          <w:rFonts w:ascii="3DS V2" w:hAnsi="3DS V2"/>
          <w:noProof/>
          <w:sz w:val="24"/>
          <w:szCs w:val="24"/>
          <w:lang w:eastAsia="zh-CN"/>
        </w:rPr>
      </w:pPr>
      <w:r>
        <w:rPr>
          <w:rFonts w:ascii="3DS V2" w:hAnsi="3DS V2"/>
          <w:noProof/>
          <w:sz w:val="24"/>
          <w:szCs w:val="24"/>
          <w:lang w:eastAsia="zh-CN"/>
        </w:rPr>
        <w:t>Afin que la commande</w:t>
      </w:r>
      <w:r w:rsidR="00C50270">
        <w:rPr>
          <w:rFonts w:ascii="3DS V2" w:hAnsi="3DS V2"/>
          <w:noProof/>
          <w:sz w:val="24"/>
          <w:szCs w:val="24"/>
          <w:lang w:eastAsia="zh-CN"/>
        </w:rPr>
        <w:t xml:space="preserve"> soit </w:t>
      </w:r>
      <w:r>
        <w:rPr>
          <w:rFonts w:ascii="3DS V2" w:hAnsi="3DS V2"/>
          <w:noProof/>
          <w:sz w:val="24"/>
          <w:szCs w:val="24"/>
          <w:lang w:eastAsia="zh-CN"/>
        </w:rPr>
        <w:t xml:space="preserve">accecible </w:t>
      </w:r>
      <w:r w:rsidR="00C50270">
        <w:rPr>
          <w:rFonts w:ascii="3DS V2" w:hAnsi="3DS V2"/>
          <w:noProof/>
          <w:sz w:val="24"/>
          <w:szCs w:val="24"/>
          <w:lang w:eastAsia="zh-CN"/>
        </w:rPr>
        <w:t xml:space="preserve">par l’utilisateur. </w:t>
      </w:r>
      <w:r w:rsidR="00C26451">
        <w:rPr>
          <w:rFonts w:ascii="3DS V2" w:hAnsi="3DS V2"/>
          <w:noProof/>
          <w:sz w:val="24"/>
          <w:szCs w:val="24"/>
        </w:rPr>
        <w:t>Le 3DExpérience et CATIA est bien évidement, une application GUI. Cette nouvelle commande fait une partie du paneau de « Wiring Definition Assitant », donc à la conception de l’interface d’utilisateur, il faut mise en place un style visuel qui est hormogène avec les functionnalités existantes.</w:t>
      </w:r>
    </w:p>
    <w:p w14:paraId="603C4F33" w14:textId="552D312A" w:rsidR="00B26CBE" w:rsidRDefault="002A3D43"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La programmation d’UI est </w:t>
      </w:r>
      <w:r w:rsidR="007B5D39">
        <w:rPr>
          <w:rFonts w:ascii="3DS V2" w:hAnsi="3DS V2"/>
          <w:noProof/>
          <w:sz w:val="24"/>
          <w:szCs w:val="24"/>
          <w:lang w:eastAsia="zh-CN"/>
        </w:rPr>
        <w:t>différente que la programmation</w:t>
      </w:r>
      <w:r w:rsidR="00295A91">
        <w:rPr>
          <w:rFonts w:ascii="3DS V2" w:hAnsi="3DS V2"/>
          <w:noProof/>
          <w:sz w:val="24"/>
          <w:szCs w:val="24"/>
          <w:lang w:eastAsia="zh-CN"/>
        </w:rPr>
        <w:t> </w:t>
      </w:r>
      <w:r w:rsidR="007B5D39">
        <w:rPr>
          <w:rFonts w:ascii="3DS V2" w:hAnsi="3DS V2"/>
          <w:noProof/>
          <w:sz w:val="24"/>
          <w:szCs w:val="24"/>
          <w:lang w:eastAsia="zh-CN"/>
        </w:rPr>
        <w:t xml:space="preserve"> </w:t>
      </w:r>
      <w:r w:rsidR="00295A91">
        <w:rPr>
          <w:rFonts w:ascii="3DS V2" w:hAnsi="3DS V2"/>
          <w:noProof/>
          <w:sz w:val="24"/>
          <w:szCs w:val="24"/>
          <w:lang w:eastAsia="zh-CN"/>
        </w:rPr>
        <w:t>« </w:t>
      </w:r>
      <w:r w:rsidR="007B5D39">
        <w:rPr>
          <w:rFonts w:ascii="3DS V2" w:hAnsi="3DS V2"/>
          <w:noProof/>
          <w:sz w:val="24"/>
          <w:szCs w:val="24"/>
          <w:lang w:eastAsia="zh-CN"/>
        </w:rPr>
        <w:t>back-end</w:t>
      </w:r>
      <w:r w:rsidR="00295A91">
        <w:rPr>
          <w:rFonts w:ascii="3DS V2" w:hAnsi="3DS V2"/>
          <w:noProof/>
          <w:sz w:val="24"/>
          <w:szCs w:val="24"/>
          <w:lang w:eastAsia="zh-CN"/>
        </w:rPr>
        <w:t> »</w:t>
      </w:r>
      <w:r w:rsidR="007B5D39">
        <w:rPr>
          <w:rFonts w:ascii="3DS V2" w:hAnsi="3DS V2"/>
          <w:noProof/>
          <w:sz w:val="24"/>
          <w:szCs w:val="24"/>
          <w:lang w:eastAsia="zh-CN"/>
        </w:rPr>
        <w:t xml:space="preserve">. Ce que nous souhaitons est d’une </w:t>
      </w:r>
      <w:r w:rsidR="00FC3493">
        <w:rPr>
          <w:rFonts w:ascii="3DS V2" w:hAnsi="3DS V2"/>
          <w:noProof/>
          <w:sz w:val="24"/>
          <w:szCs w:val="24"/>
          <w:lang w:eastAsia="zh-CN"/>
        </w:rPr>
        <w:t>possibilité d’</w:t>
      </w:r>
      <w:r w:rsidR="007B5D39">
        <w:rPr>
          <w:rFonts w:ascii="3DS V2" w:hAnsi="3DS V2"/>
          <w:noProof/>
          <w:sz w:val="24"/>
          <w:szCs w:val="24"/>
          <w:lang w:eastAsia="zh-CN"/>
        </w:rPr>
        <w:t xml:space="preserve">observation dynamique(en runtime) </w:t>
      </w:r>
      <w:r w:rsidR="00495C97">
        <w:rPr>
          <w:rFonts w:ascii="3DS V2" w:hAnsi="3DS V2"/>
          <w:noProof/>
          <w:sz w:val="24"/>
          <w:szCs w:val="24"/>
          <w:lang w:eastAsia="zh-CN"/>
        </w:rPr>
        <w:t>d</w:t>
      </w:r>
      <w:r w:rsidR="007B5D39">
        <w:rPr>
          <w:rFonts w:ascii="3DS V2" w:hAnsi="3DS V2"/>
          <w:noProof/>
          <w:sz w:val="24"/>
          <w:szCs w:val="24"/>
          <w:lang w:eastAsia="zh-CN"/>
        </w:rPr>
        <w:t>es caratéristiques</w:t>
      </w:r>
      <w:r w:rsidR="00FC3493">
        <w:rPr>
          <w:rFonts w:ascii="3DS V2" w:hAnsi="3DS V2"/>
          <w:noProof/>
          <w:sz w:val="24"/>
          <w:szCs w:val="24"/>
          <w:lang w:eastAsia="zh-CN"/>
        </w:rPr>
        <w:t xml:space="preserve"> d’objet lui-même</w:t>
      </w:r>
      <w:r w:rsidR="00B26CBE">
        <w:rPr>
          <w:rFonts w:ascii="3DS V2" w:hAnsi="3DS V2"/>
          <w:noProof/>
          <w:sz w:val="24"/>
          <w:szCs w:val="24"/>
          <w:lang w:eastAsia="zh-CN"/>
        </w:rPr>
        <w:t>.</w:t>
      </w:r>
      <w:r w:rsidR="00B26CBE" w:rsidRPr="00B26CBE">
        <w:rPr>
          <w:rFonts w:ascii="3DS V2" w:hAnsi="3DS V2"/>
          <w:noProof/>
          <w:sz w:val="24"/>
          <w:szCs w:val="24"/>
          <w:lang w:eastAsia="zh-CN"/>
        </w:rPr>
        <w:t xml:space="preserve"> </w:t>
      </w:r>
      <w:r w:rsidR="00B26CBE">
        <w:rPr>
          <w:rFonts w:ascii="3DS V2" w:hAnsi="3DS V2"/>
          <w:noProof/>
          <w:sz w:val="24"/>
          <w:szCs w:val="24"/>
          <w:lang w:eastAsia="zh-CN"/>
        </w:rPr>
        <w:t>Cette capacité s’apelle « introspection », elle est ess</w:t>
      </w:r>
      <w:r w:rsidR="00B26CBE" w:rsidRPr="00B26CBE">
        <w:rPr>
          <w:rFonts w:ascii="3DS V2" w:hAnsi="3DS V2"/>
          <w:noProof/>
          <w:sz w:val="24"/>
          <w:szCs w:val="24"/>
          <w:lang w:eastAsia="zh-CN"/>
        </w:rPr>
        <w:t>entielle en programmation UI car elle permet à l’interface de découvrir et d’adapter dynamiquement les composants.</w:t>
      </w:r>
      <w:r w:rsidR="00B26CBE">
        <w:rPr>
          <w:rFonts w:ascii="3DS V2" w:hAnsi="3DS V2"/>
          <w:noProof/>
          <w:sz w:val="24"/>
          <w:szCs w:val="24"/>
          <w:lang w:eastAsia="zh-CN"/>
        </w:rPr>
        <w:t xml:space="preserve"> </w:t>
      </w:r>
    </w:p>
    <w:p w14:paraId="1E1DAFAF" w14:textId="77777777" w:rsidR="00C72AB5" w:rsidRDefault="00C72AB5" w:rsidP="00CD6C95">
      <w:pPr>
        <w:autoSpaceDE w:val="0"/>
        <w:autoSpaceDN w:val="0"/>
        <w:adjustRightInd w:val="0"/>
        <w:spacing w:after="0" w:line="240" w:lineRule="auto"/>
        <w:rPr>
          <w:rFonts w:ascii="3DS V2" w:hAnsi="3DS V2"/>
          <w:noProof/>
          <w:sz w:val="24"/>
          <w:szCs w:val="24"/>
          <w:lang w:eastAsia="zh-CN"/>
        </w:rPr>
      </w:pPr>
    </w:p>
    <w:p w14:paraId="00016AEC" w14:textId="01339C03" w:rsidR="00C50270" w:rsidRDefault="00892A59"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Etant</w:t>
      </w:r>
      <w:r w:rsidR="00FC3493">
        <w:rPr>
          <w:rFonts w:ascii="3DS V2" w:hAnsi="3DS V2"/>
          <w:noProof/>
          <w:sz w:val="24"/>
          <w:szCs w:val="24"/>
          <w:lang w:eastAsia="zh-CN"/>
        </w:rPr>
        <w:t xml:space="preserve"> un language de programmation statique, C++ n’a pas de cette capacité</w:t>
      </w:r>
      <w:r w:rsidR="00735BBE">
        <w:rPr>
          <w:rFonts w:ascii="3DS V2" w:hAnsi="3DS V2"/>
          <w:noProof/>
          <w:sz w:val="24"/>
          <w:szCs w:val="24"/>
          <w:lang w:eastAsia="zh-CN"/>
        </w:rPr>
        <w:t>.</w:t>
      </w:r>
      <w:r w:rsidR="00FC3493">
        <w:rPr>
          <w:rStyle w:val="Appelnotedebasdep"/>
          <w:rFonts w:ascii="3DS V2" w:hAnsi="3DS V2"/>
          <w:noProof/>
          <w:sz w:val="24"/>
          <w:szCs w:val="24"/>
          <w:lang w:eastAsia="zh-CN"/>
        </w:rPr>
        <w:footnoteReference w:id="1"/>
      </w:r>
      <w:r w:rsidR="00596EF6">
        <w:rPr>
          <w:rFonts w:ascii="3DS V2" w:hAnsi="3DS V2"/>
          <w:noProof/>
          <w:sz w:val="24"/>
          <w:szCs w:val="24"/>
          <w:lang w:eastAsia="zh-CN"/>
        </w:rPr>
        <w:t xml:space="preserve"> </w:t>
      </w:r>
      <w:r w:rsidR="008444E3">
        <w:rPr>
          <w:rFonts w:ascii="3DS V2" w:hAnsi="3DS V2"/>
          <w:noProof/>
          <w:sz w:val="24"/>
          <w:szCs w:val="24"/>
          <w:lang w:eastAsia="zh-CN"/>
        </w:rPr>
        <w:t>Mais</w:t>
      </w:r>
      <w:r w:rsidR="00596EF6">
        <w:rPr>
          <w:rFonts w:ascii="3DS V2" w:hAnsi="3DS V2"/>
          <w:noProof/>
          <w:sz w:val="24"/>
          <w:szCs w:val="24"/>
          <w:lang w:eastAsia="zh-CN"/>
        </w:rPr>
        <w:t xml:space="preserve">, il est possible de mettre en œuvre un mécanisme </w:t>
      </w:r>
      <w:r w:rsidR="001718DD">
        <w:rPr>
          <w:rFonts w:ascii="3DS V2" w:hAnsi="3DS V2"/>
          <w:noProof/>
          <w:sz w:val="24"/>
          <w:szCs w:val="24"/>
          <w:lang w:eastAsia="zh-CN"/>
        </w:rPr>
        <w:t>similaire</w:t>
      </w:r>
      <w:r w:rsidR="0044226A">
        <w:rPr>
          <w:rFonts w:ascii="3DS V2" w:hAnsi="3DS V2"/>
          <w:noProof/>
          <w:sz w:val="24"/>
          <w:szCs w:val="24"/>
          <w:lang w:eastAsia="zh-CN"/>
        </w:rPr>
        <w:t>,</w:t>
      </w:r>
      <w:r w:rsidR="002D0047">
        <w:rPr>
          <w:rFonts w:ascii="3DS V2" w:hAnsi="3DS V2"/>
          <w:noProof/>
          <w:sz w:val="24"/>
          <w:szCs w:val="24"/>
          <w:lang w:eastAsia="zh-CN"/>
        </w:rPr>
        <w:t xml:space="preserve"> </w:t>
      </w:r>
      <w:r w:rsidR="0044226A">
        <w:rPr>
          <w:rFonts w:ascii="3DS V2" w:hAnsi="3DS V2"/>
          <w:noProof/>
          <w:sz w:val="24"/>
          <w:szCs w:val="24"/>
          <w:lang w:eastAsia="zh-CN"/>
        </w:rPr>
        <w:t>d</w:t>
      </w:r>
      <w:r w:rsidR="00596EF6">
        <w:rPr>
          <w:rFonts w:ascii="3DS V2" w:hAnsi="3DS V2"/>
          <w:noProof/>
          <w:sz w:val="24"/>
          <w:szCs w:val="24"/>
          <w:lang w:eastAsia="zh-CN"/>
        </w:rPr>
        <w:t>ans l</w:t>
      </w:r>
      <w:r w:rsidR="002A3D43">
        <w:rPr>
          <w:rFonts w:ascii="3DS V2" w:hAnsi="3DS V2"/>
          <w:noProof/>
          <w:sz w:val="24"/>
          <w:szCs w:val="24"/>
          <w:lang w:eastAsia="zh-CN"/>
        </w:rPr>
        <w:t>a plateforme 3DExperience</w:t>
      </w:r>
      <w:r w:rsidR="00596EF6">
        <w:rPr>
          <w:rFonts w:ascii="3DS V2" w:hAnsi="3DS V2"/>
          <w:noProof/>
          <w:sz w:val="24"/>
          <w:szCs w:val="24"/>
          <w:lang w:eastAsia="zh-CN"/>
        </w:rPr>
        <w:t>, c’est</w:t>
      </w:r>
      <w:r w:rsidR="002A3D43">
        <w:rPr>
          <w:rFonts w:ascii="3DS V2" w:hAnsi="3DS V2"/>
          <w:noProof/>
          <w:sz w:val="24"/>
          <w:szCs w:val="24"/>
          <w:lang w:eastAsia="zh-CN"/>
        </w:rPr>
        <w:t xml:space="preserve"> un mécanisme</w:t>
      </w:r>
      <w:r w:rsidR="00596EF6">
        <w:rPr>
          <w:rFonts w:ascii="3DS V2" w:hAnsi="3DS V2"/>
          <w:noProof/>
          <w:sz w:val="24"/>
          <w:szCs w:val="24"/>
          <w:lang w:eastAsia="zh-CN"/>
        </w:rPr>
        <w:t xml:space="preserve"> s’apelle CID</w:t>
      </w:r>
      <w:r w:rsidR="000A6029">
        <w:rPr>
          <w:rFonts w:ascii="3DS V2" w:hAnsi="3DS V2"/>
          <w:noProof/>
          <w:sz w:val="24"/>
          <w:szCs w:val="24"/>
          <w:lang w:eastAsia="zh-CN"/>
        </w:rPr>
        <w:t xml:space="preserve">, </w:t>
      </w:r>
      <w:r w:rsidR="00655FC5">
        <w:rPr>
          <w:rFonts w:ascii="3DS V2" w:hAnsi="3DS V2"/>
          <w:noProof/>
          <w:sz w:val="24"/>
          <w:szCs w:val="24"/>
          <w:lang w:eastAsia="zh-CN"/>
        </w:rPr>
        <w:t>« </w:t>
      </w:r>
      <w:r w:rsidR="000A6029" w:rsidRPr="000A6029">
        <w:rPr>
          <w:rFonts w:ascii="3DS V2" w:hAnsi="3DS V2"/>
          <w:noProof/>
          <w:sz w:val="24"/>
          <w:szCs w:val="24"/>
          <w:lang w:eastAsia="zh-CN"/>
        </w:rPr>
        <w:t>Common Interface Design</w:t>
      </w:r>
      <w:r w:rsidR="00655FC5">
        <w:rPr>
          <w:rFonts w:ascii="3DS V2" w:hAnsi="3DS V2"/>
          <w:noProof/>
          <w:sz w:val="24"/>
          <w:szCs w:val="24"/>
          <w:lang w:eastAsia="zh-CN"/>
        </w:rPr>
        <w:t> »</w:t>
      </w:r>
      <w:r w:rsidR="000A6029">
        <w:rPr>
          <w:rFonts w:ascii="3DS V2" w:hAnsi="3DS V2"/>
          <w:noProof/>
          <w:sz w:val="24"/>
          <w:szCs w:val="24"/>
          <w:lang w:eastAsia="zh-CN"/>
        </w:rPr>
        <w:t xml:space="preserve">. </w:t>
      </w:r>
      <w:r w:rsidR="00E51189">
        <w:rPr>
          <w:rFonts w:ascii="3DS V2" w:hAnsi="3DS V2"/>
          <w:noProof/>
          <w:sz w:val="24"/>
          <w:szCs w:val="24"/>
          <w:lang w:eastAsia="zh-CN"/>
        </w:rPr>
        <w:t>Il</w:t>
      </w:r>
      <w:r w:rsidR="000A6029">
        <w:rPr>
          <w:rFonts w:ascii="3DS V2" w:hAnsi="3DS V2"/>
          <w:noProof/>
          <w:sz w:val="24"/>
          <w:szCs w:val="24"/>
          <w:lang w:eastAsia="zh-CN"/>
        </w:rPr>
        <w:t xml:space="preserve"> crée </w:t>
      </w:r>
      <w:r w:rsidR="000A6029" w:rsidRPr="000A6029">
        <w:rPr>
          <w:rFonts w:ascii="3DS V2" w:hAnsi="3DS V2"/>
          <w:noProof/>
          <w:sz w:val="24"/>
          <w:szCs w:val="24"/>
          <w:lang w:eastAsia="zh-CN"/>
        </w:rPr>
        <w:t>un fichier qui liste les propriétés</w:t>
      </w:r>
      <w:r w:rsidR="000A6029">
        <w:rPr>
          <w:rFonts w:ascii="3DS V2" w:hAnsi="3DS V2"/>
          <w:noProof/>
          <w:sz w:val="24"/>
          <w:szCs w:val="24"/>
          <w:lang w:eastAsia="zh-CN"/>
        </w:rPr>
        <w:t xml:space="preserve"> des classes</w:t>
      </w:r>
      <w:r w:rsidR="000A6029" w:rsidRPr="000A6029">
        <w:rPr>
          <w:rFonts w:ascii="3DS V2" w:hAnsi="3DS V2"/>
          <w:noProof/>
          <w:sz w:val="24"/>
          <w:szCs w:val="24"/>
          <w:lang w:eastAsia="zh-CN"/>
        </w:rPr>
        <w:t xml:space="preserve"> et génère un code qui permet l'introspectio</w:t>
      </w:r>
      <w:r w:rsidR="00C2153E">
        <w:rPr>
          <w:rFonts w:ascii="3DS V2" w:hAnsi="3DS V2"/>
          <w:noProof/>
          <w:sz w:val="24"/>
          <w:szCs w:val="24"/>
          <w:lang w:eastAsia="zh-CN"/>
        </w:rPr>
        <w:t>n</w:t>
      </w:r>
      <w:r w:rsidR="000A6029" w:rsidRPr="000A6029">
        <w:rPr>
          <w:rFonts w:ascii="3DS V2" w:hAnsi="3DS V2"/>
          <w:noProof/>
          <w:sz w:val="24"/>
          <w:szCs w:val="24"/>
          <w:lang w:eastAsia="zh-CN"/>
        </w:rPr>
        <w:t>.</w:t>
      </w:r>
      <w:r w:rsidR="005B5DEC">
        <w:rPr>
          <w:rFonts w:ascii="3DS V2" w:hAnsi="3DS V2"/>
          <w:noProof/>
          <w:sz w:val="24"/>
          <w:szCs w:val="24"/>
          <w:lang w:eastAsia="zh-CN"/>
        </w:rPr>
        <w:t xml:space="preserve"> On peut consulter la valeurs des propritétés en donnant son nom.</w:t>
      </w:r>
    </w:p>
    <w:p w14:paraId="6569D7DE" w14:textId="77777777" w:rsidR="00E54ED4" w:rsidRDefault="00E54ED4" w:rsidP="00CD6C95">
      <w:pPr>
        <w:autoSpaceDE w:val="0"/>
        <w:autoSpaceDN w:val="0"/>
        <w:adjustRightInd w:val="0"/>
        <w:spacing w:after="0" w:line="240" w:lineRule="auto"/>
        <w:rPr>
          <w:rFonts w:ascii="3DS V2" w:hAnsi="3DS V2"/>
          <w:noProof/>
          <w:sz w:val="24"/>
          <w:szCs w:val="24"/>
          <w:lang w:eastAsia="zh-CN"/>
        </w:rPr>
      </w:pPr>
    </w:p>
    <w:p w14:paraId="5F60D4AC" w14:textId="00058D7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w:drawing>
          <wp:anchor distT="0" distB="0" distL="114300" distR="114300" simplePos="0" relativeHeight="251706880" behindDoc="1" locked="0" layoutInCell="1" allowOverlap="1" wp14:anchorId="130EC4BE" wp14:editId="13EC5920">
            <wp:simplePos x="0" y="0"/>
            <wp:positionH relativeFrom="margin">
              <wp:posOffset>958850</wp:posOffset>
            </wp:positionH>
            <wp:positionV relativeFrom="paragraph">
              <wp:posOffset>38100</wp:posOffset>
            </wp:positionV>
            <wp:extent cx="3734435" cy="1869440"/>
            <wp:effectExtent l="0" t="0" r="0" b="0"/>
            <wp:wrapTight wrapText="bothSides">
              <wp:wrapPolygon edited="0">
                <wp:start x="0" y="0"/>
                <wp:lineTo x="0" y="16508"/>
                <wp:lineTo x="6831" y="17609"/>
                <wp:lineTo x="4077" y="19149"/>
                <wp:lineTo x="3967" y="21130"/>
                <wp:lineTo x="4848" y="21351"/>
                <wp:lineTo x="16197" y="21351"/>
                <wp:lineTo x="16858" y="20910"/>
                <wp:lineTo x="16418" y="18709"/>
                <wp:lineTo x="13994" y="17609"/>
                <wp:lineTo x="21486" y="16508"/>
                <wp:lineTo x="21486"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34435" cy="1869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06E355" w14:textId="556475E0" w:rsidR="00FB3187" w:rsidRDefault="00FB3187" w:rsidP="00CD6C95">
      <w:pPr>
        <w:autoSpaceDE w:val="0"/>
        <w:autoSpaceDN w:val="0"/>
        <w:adjustRightInd w:val="0"/>
        <w:spacing w:after="0" w:line="240" w:lineRule="auto"/>
        <w:rPr>
          <w:rFonts w:ascii="3DS V2" w:hAnsi="3DS V2"/>
          <w:noProof/>
          <w:sz w:val="24"/>
          <w:szCs w:val="24"/>
          <w:lang w:eastAsia="zh-CN"/>
        </w:rPr>
      </w:pPr>
    </w:p>
    <w:p w14:paraId="6B77BC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9DB1EC5"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BBF4AE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59261E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3B8955A"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1B86BBD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07F1FCD"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164E323"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F0403EC" w14:textId="554AAE9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08928" behindDoc="1" locked="0" layoutInCell="1" allowOverlap="1" wp14:anchorId="5CE1AF2F" wp14:editId="2D18CE4B">
                <wp:simplePos x="0" y="0"/>
                <wp:positionH relativeFrom="margin">
                  <wp:align>center</wp:align>
                </wp:positionH>
                <wp:positionV relativeFrom="paragraph">
                  <wp:posOffset>80806</wp:posOffset>
                </wp:positionV>
                <wp:extent cx="3657600" cy="635"/>
                <wp:effectExtent l="0" t="0" r="0" b="8255"/>
                <wp:wrapTight wrapText="bothSides">
                  <wp:wrapPolygon edited="0">
                    <wp:start x="0" y="0"/>
                    <wp:lineTo x="0" y="20698"/>
                    <wp:lineTo x="21488" y="20698"/>
                    <wp:lineTo x="21488" y="0"/>
                    <wp:lineTo x="0" y="0"/>
                  </wp:wrapPolygon>
                </wp:wrapTight>
                <wp:docPr id="43" name="Zone de texte 43"/>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26EC2B2" w14:textId="7E43A421" w:rsidR="00FB3187" w:rsidRPr="00EA371B" w:rsidRDefault="00FB3187" w:rsidP="00FB3187">
                            <w:pPr>
                              <w:pStyle w:val="Lgende"/>
                              <w:jc w:val="center"/>
                              <w:rPr>
                                <w:noProof/>
                              </w:rPr>
                            </w:pPr>
                            <w:r>
                              <w:t xml:space="preserve">Figure </w:t>
                            </w:r>
                            <w:r w:rsidR="00675F3D">
                              <w:fldChar w:fldCharType="begin"/>
                            </w:r>
                            <w:r w:rsidR="00675F3D">
                              <w:instrText xml:space="preserve"> SEQ Figure \* ARABIC </w:instrText>
                            </w:r>
                            <w:r w:rsidR="00675F3D">
                              <w:fldChar w:fldCharType="separate"/>
                            </w:r>
                            <w:r w:rsidR="004D4217">
                              <w:rPr>
                                <w:noProof/>
                              </w:rPr>
                              <w:t>29</w:t>
                            </w:r>
                            <w:r w:rsidR="00675F3D">
                              <w:rPr>
                                <w:noProof/>
                              </w:rPr>
                              <w:fldChar w:fldCharType="end"/>
                            </w:r>
                            <w:r>
                              <w:t xml:space="preserve"> : Model d'une classe C++ </w:t>
                            </w:r>
                            <w:proofErr w:type="spellStart"/>
                            <w:r>
                              <w:t>introspectable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1AF2F" id="Zone de texte 43" o:spid="_x0000_s1041" type="#_x0000_t202" style="position:absolute;margin-left:0;margin-top:6.35pt;width:4in;height:.05pt;z-index:-251607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" stroked="f">
                <v:textbox style="mso-fit-shape-to-text:t" inset="0,0,0,0">
                  <w:txbxContent>
                    <w:p w14:paraId="526EC2B2" w14:textId="7E43A421" w:rsidR="00FB3187" w:rsidRPr="00EA371B" w:rsidRDefault="00FB3187" w:rsidP="00FB3187">
                      <w:pPr>
                        <w:pStyle w:val="Lgende"/>
                        <w:jc w:val="center"/>
                        <w:rPr>
                          <w:noProof/>
                        </w:rPr>
                      </w:pPr>
                      <w:r>
                        <w:t xml:space="preserve">Figure </w:t>
                      </w:r>
                      <w:r w:rsidR="00675F3D">
                        <w:fldChar w:fldCharType="begin"/>
                      </w:r>
                      <w:r w:rsidR="00675F3D">
                        <w:instrText xml:space="preserve"> SEQ Figure \* ARABIC </w:instrText>
                      </w:r>
                      <w:r w:rsidR="00675F3D">
                        <w:fldChar w:fldCharType="separate"/>
                      </w:r>
                      <w:r w:rsidR="004D4217">
                        <w:rPr>
                          <w:noProof/>
                        </w:rPr>
                        <w:t>29</w:t>
                      </w:r>
                      <w:r w:rsidR="00675F3D">
                        <w:rPr>
                          <w:noProof/>
                        </w:rPr>
                        <w:fldChar w:fldCharType="end"/>
                      </w:r>
                      <w:r>
                        <w:t xml:space="preserve"> : Model d'une classe C++ </w:t>
                      </w:r>
                      <w:proofErr w:type="spellStart"/>
                      <w:r>
                        <w:t>introspectable</w:t>
                      </w:r>
                      <w:proofErr w:type="spellEnd"/>
                    </w:p>
                  </w:txbxContent>
                </v:textbox>
                <w10:wrap type="tight" anchorx="margin"/>
              </v:shape>
            </w:pict>
          </mc:Fallback>
        </mc:AlternateContent>
      </w:r>
    </w:p>
    <w:p w14:paraId="64E5A444"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11076A8" w14:textId="51C065F9" w:rsidR="00F84A8E" w:rsidRDefault="00395873"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Création d’</w:t>
      </w:r>
      <w:r w:rsidR="001F4901">
        <w:rPr>
          <w:rFonts w:ascii="3DS V2" w:hAnsi="3DS V2"/>
          <w:noProof/>
          <w:sz w:val="24"/>
          <w:szCs w:val="24"/>
          <w:lang w:eastAsia="zh-CN"/>
        </w:rPr>
        <w:t>u</w:t>
      </w:r>
      <w:r w:rsidR="00181505">
        <w:rPr>
          <w:rFonts w:ascii="3DS V2" w:hAnsi="3DS V2"/>
          <w:noProof/>
          <w:sz w:val="24"/>
          <w:szCs w:val="24"/>
          <w:lang w:eastAsia="zh-CN"/>
        </w:rPr>
        <w:t xml:space="preserve">n bouton « CableAllocationButton » dans </w:t>
      </w:r>
      <w:r w:rsidR="00E55CB2">
        <w:rPr>
          <w:rFonts w:ascii="3DS V2" w:hAnsi="3DS V2"/>
          <w:noProof/>
          <w:sz w:val="24"/>
          <w:szCs w:val="24"/>
          <w:lang w:eastAsia="zh-CN"/>
        </w:rPr>
        <w:t>un</w:t>
      </w:r>
      <w:r w:rsidR="00181505">
        <w:rPr>
          <w:rFonts w:ascii="3DS V2" w:hAnsi="3DS V2"/>
          <w:noProof/>
          <w:sz w:val="24"/>
          <w:szCs w:val="24"/>
          <w:lang w:eastAsia="zh-CN"/>
        </w:rPr>
        <w:t xml:space="preserve"> fichier .syp</w:t>
      </w:r>
      <w:r w:rsidR="00F84A8E">
        <w:rPr>
          <w:rFonts w:ascii="3DS V2" w:hAnsi="3DS V2"/>
          <w:noProof/>
          <w:sz w:val="24"/>
          <w:szCs w:val="24"/>
          <w:lang w:eastAsia="zh-CN"/>
        </w:rPr>
        <w:t>style</w:t>
      </w:r>
      <w:r w:rsidR="001F4901">
        <w:rPr>
          <w:rFonts w:ascii="3DS V2" w:hAnsi="3DS V2"/>
          <w:noProof/>
          <w:sz w:val="24"/>
          <w:szCs w:val="24"/>
          <w:lang w:eastAsia="zh-CN"/>
        </w:rPr>
        <w:t xml:space="preserve"> </w:t>
      </w:r>
      <w:r w:rsidR="00F84A8E">
        <w:rPr>
          <w:rFonts w:ascii="3DS V2" w:hAnsi="3DS V2"/>
          <w:noProof/>
          <w:sz w:val="24"/>
          <w:szCs w:val="24"/>
          <w:lang w:eastAsia="zh-CN"/>
        </w:rPr>
        <w:t>:</w:t>
      </w:r>
    </w:p>
    <w:p w14:paraId="0825E716" w14:textId="77777777" w:rsidR="001F4901" w:rsidRDefault="001F4901" w:rsidP="00CD6C95">
      <w:pPr>
        <w:autoSpaceDE w:val="0"/>
        <w:autoSpaceDN w:val="0"/>
        <w:adjustRightInd w:val="0"/>
        <w:spacing w:after="0" w:line="240" w:lineRule="auto"/>
        <w:rPr>
          <w:rFonts w:ascii="3DS V2" w:hAnsi="3DS V2"/>
          <w:noProof/>
          <w:sz w:val="24"/>
          <w:szCs w:val="24"/>
          <w:lang w:eastAsia="zh-CN"/>
        </w:rPr>
      </w:pPr>
    </w:p>
    <w:p w14:paraId="530FEEBF" w14:textId="002F6DEF" w:rsidR="00F84A8E" w:rsidRPr="0040636C" w:rsidRDefault="00F84A8E" w:rsidP="00CD6C95">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CATVidCtlButton</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syp:name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35D3F367" w14:textId="77777777" w:rsidR="00F84A8E" w:rsidRPr="0040636C" w:rsidRDefault="00F84A8E" w:rsidP="00F84A8E">
      <w:pPr>
        <w:autoSpaceDE w:val="0"/>
        <w:autoSpaceDN w:val="0"/>
        <w:adjustRightInd w:val="0"/>
        <w:spacing w:after="0" w:line="240" w:lineRule="auto"/>
        <w:ind w:left="1416"/>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1D8D65C3" w14:textId="77777777" w:rsidR="00F84A8E" w:rsidRDefault="00F84A8E" w:rsidP="00F84A8E">
      <w:pPr>
        <w:autoSpaceDE w:val="0"/>
        <w:autoSpaceDN w:val="0"/>
        <w:adjustRightInd w:val="0"/>
        <w:spacing w:after="0" w:line="240" w:lineRule="auto"/>
        <w:ind w:left="1416" w:firstLine="708"/>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IconDimension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32 32</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4910951C" w14:textId="77777777" w:rsidR="00F84A8E" w:rsidRDefault="00F84A8E" w:rsidP="00F84A8E">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I_CATELEditorAllocationAutomatic</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r w:rsidRPr="00F84A8E">
        <w:rPr>
          <w:rFonts w:ascii="Cascadia Mono" w:hAnsi="Cascadia Mono" w:cs="Cascadia Mono"/>
          <w:noProof/>
          <w:color w:val="FF0000"/>
          <w:sz w:val="19"/>
          <w:szCs w:val="19"/>
        </w:rPr>
        <w:t>Click</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@OnCable2ConnectorAllocationClick</w:t>
      </w:r>
      <w:r w:rsidRPr="00F84A8E">
        <w:rPr>
          <w:rFonts w:ascii="Cascadia Mono" w:hAnsi="Cascadia Mono" w:cs="Cascadia Mono"/>
          <w:noProof/>
          <w:color w:val="000000"/>
          <w:sz w:val="19"/>
          <w:szCs w:val="19"/>
        </w:rPr>
        <w:t>"</w:t>
      </w:r>
    </w:p>
    <w:p w14:paraId="53C8F185" w14:textId="45D94BA4" w:rsidR="00961383" w:rsidRDefault="00F84A8E" w:rsidP="00961383">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syp:Template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/&gt;</w:t>
      </w:r>
    </w:p>
    <w:p w14:paraId="550DE6AA" w14:textId="63EDFE6D" w:rsidR="00961383" w:rsidRDefault="00961383" w:rsidP="00961383">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On voit bien les </w:t>
      </w:r>
      <w:r w:rsidR="0075214E">
        <w:rPr>
          <w:rFonts w:ascii="3DS V2" w:hAnsi="3DS V2"/>
          <w:noProof/>
          <w:sz w:val="24"/>
          <w:szCs w:val="24"/>
          <w:lang w:eastAsia="zh-CN"/>
        </w:rPr>
        <w:t>caractéristique :</w:t>
      </w:r>
      <w:r>
        <w:rPr>
          <w:rFonts w:ascii="3DS V2" w:hAnsi="3DS V2"/>
          <w:noProof/>
          <w:sz w:val="24"/>
          <w:szCs w:val="24"/>
          <w:lang w:eastAsia="zh-CN"/>
        </w:rPr>
        <w:t xml:space="preserve"> son nom, taille, icône</w:t>
      </w:r>
      <w:r w:rsidR="0010285C">
        <w:rPr>
          <w:rFonts w:ascii="3DS V2" w:hAnsi="3DS V2"/>
          <w:noProof/>
          <w:sz w:val="24"/>
          <w:szCs w:val="24"/>
          <w:lang w:eastAsia="zh-CN"/>
        </w:rPr>
        <w:t xml:space="preserve"> et l’association du bouton </w:t>
      </w:r>
      <w:r w:rsidR="00616DDA">
        <w:rPr>
          <w:rFonts w:ascii="3DS V2" w:hAnsi="3DS V2"/>
          <w:noProof/>
          <w:sz w:val="24"/>
          <w:szCs w:val="24"/>
          <w:lang w:eastAsia="zh-CN"/>
        </w:rPr>
        <w:t xml:space="preserve">à son </w:t>
      </w:r>
      <w:r w:rsidR="00D8678C">
        <w:rPr>
          <w:rFonts w:ascii="3DS V2" w:hAnsi="3DS V2"/>
          <w:noProof/>
          <w:sz w:val="24"/>
          <w:szCs w:val="24"/>
          <w:lang w:eastAsia="zh-CN"/>
        </w:rPr>
        <w:t>événement</w:t>
      </w:r>
      <w:r w:rsidR="0010285C">
        <w:rPr>
          <w:rFonts w:ascii="3DS V2" w:hAnsi="3DS V2"/>
          <w:noProof/>
          <w:sz w:val="24"/>
          <w:szCs w:val="24"/>
          <w:lang w:eastAsia="zh-CN"/>
        </w:rPr>
        <w:t xml:space="preserve"> </w:t>
      </w:r>
      <w:r w:rsidR="00D16496">
        <w:rPr>
          <w:rFonts w:ascii="3DS V2" w:hAnsi="3DS V2"/>
          <w:noProof/>
          <w:sz w:val="24"/>
          <w:szCs w:val="24"/>
          <w:lang w:eastAsia="zh-CN"/>
        </w:rPr>
        <w:t>« </w:t>
      </w:r>
      <w:r w:rsidR="0010285C">
        <w:rPr>
          <w:rFonts w:ascii="3DS V2" w:hAnsi="3DS V2"/>
          <w:noProof/>
          <w:sz w:val="24"/>
          <w:szCs w:val="24"/>
          <w:lang w:eastAsia="zh-CN"/>
        </w:rPr>
        <w:t>clique</w:t>
      </w:r>
      <w:r w:rsidR="00D16496">
        <w:rPr>
          <w:rFonts w:ascii="3DS V2" w:hAnsi="3DS V2"/>
          <w:noProof/>
          <w:sz w:val="24"/>
          <w:szCs w:val="24"/>
          <w:lang w:eastAsia="zh-CN"/>
        </w:rPr>
        <w:t> »</w:t>
      </w:r>
      <w:r w:rsidR="0010285C">
        <w:rPr>
          <w:rFonts w:ascii="3DS V2" w:hAnsi="3DS V2"/>
          <w:noProof/>
          <w:sz w:val="24"/>
          <w:szCs w:val="24"/>
          <w:lang w:eastAsia="zh-CN"/>
        </w:rPr>
        <w:t>. Ce</w:t>
      </w:r>
      <w:r w:rsidR="00D8678C">
        <w:rPr>
          <w:rFonts w:ascii="3DS V2" w:hAnsi="3DS V2"/>
          <w:noProof/>
          <w:sz w:val="24"/>
          <w:szCs w:val="24"/>
          <w:lang w:eastAsia="zh-CN"/>
        </w:rPr>
        <w:t>t</w:t>
      </w:r>
      <w:r w:rsidR="0010285C">
        <w:rPr>
          <w:rFonts w:ascii="3DS V2" w:hAnsi="3DS V2"/>
          <w:noProof/>
          <w:sz w:val="24"/>
          <w:szCs w:val="24"/>
          <w:lang w:eastAsia="zh-CN"/>
        </w:rPr>
        <w:t xml:space="preserve"> </w:t>
      </w:r>
      <w:r w:rsidR="00D8678C">
        <w:rPr>
          <w:rFonts w:ascii="3DS V2" w:hAnsi="3DS V2"/>
          <w:noProof/>
          <w:sz w:val="24"/>
          <w:szCs w:val="24"/>
          <w:lang w:eastAsia="zh-CN"/>
        </w:rPr>
        <w:t>événement</w:t>
      </w:r>
      <w:r>
        <w:rPr>
          <w:rFonts w:ascii="3DS V2" w:hAnsi="3DS V2"/>
          <w:noProof/>
          <w:sz w:val="24"/>
          <w:szCs w:val="24"/>
          <w:lang w:eastAsia="zh-CN"/>
        </w:rPr>
        <w:t xml:space="preserve"> « OnCable2ConnectorAllocationClick » est définit comme un </w:t>
      </w:r>
      <w:r w:rsidR="00CD27F3" w:rsidRPr="000C1A2C">
        <w:rPr>
          <w:rFonts w:ascii="Cascadia Mono" w:hAnsi="Cascadia Mono" w:cs="Cascadia Mono"/>
          <w:noProof/>
          <w:color w:val="A31515"/>
          <w:sz w:val="19"/>
          <w:szCs w:val="19"/>
        </w:rPr>
        <w:t>EventHandler</w:t>
      </w:r>
      <w:r w:rsidR="00CD27F3" w:rsidRPr="000C1A2C">
        <w:rPr>
          <w:rFonts w:ascii="Cascadia Mono" w:hAnsi="Cascadia Mono" w:cs="Cascadia Mono"/>
          <w:noProof/>
          <w:color w:val="0000FF"/>
          <w:sz w:val="19"/>
          <w:szCs w:val="19"/>
        </w:rPr>
        <w:t xml:space="preserve"> </w:t>
      </w:r>
      <w:r>
        <w:rPr>
          <w:rFonts w:ascii="3DS V2" w:hAnsi="3DS V2"/>
          <w:noProof/>
          <w:sz w:val="24"/>
          <w:szCs w:val="24"/>
          <w:lang w:eastAsia="zh-CN"/>
        </w:rPr>
        <w:t xml:space="preserve">dans le fichier .sypintro : </w:t>
      </w:r>
    </w:p>
    <w:p w14:paraId="0B52010B" w14:textId="77777777" w:rsidR="001F4901" w:rsidRDefault="001F4901" w:rsidP="00961383">
      <w:pPr>
        <w:autoSpaceDE w:val="0"/>
        <w:autoSpaceDN w:val="0"/>
        <w:adjustRightInd w:val="0"/>
        <w:spacing w:after="0" w:line="240" w:lineRule="auto"/>
        <w:rPr>
          <w:rFonts w:ascii="3DS V2" w:hAnsi="3DS V2"/>
          <w:noProof/>
          <w:sz w:val="24"/>
          <w:szCs w:val="24"/>
          <w:lang w:eastAsia="zh-CN"/>
        </w:rPr>
      </w:pPr>
    </w:p>
    <w:p w14:paraId="4DC5F47E" w14:textId="3E417471" w:rsidR="00961383" w:rsidRPr="0040636C" w:rsidRDefault="00961383" w:rsidP="00961383">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EventHandler</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OnCable2ConnectorAllocationClick</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5CA71938" w14:textId="1156E619" w:rsidR="00961383" w:rsidRPr="0040636C" w:rsidRDefault="00961383" w:rsidP="00961383">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r w:rsidRPr="0040636C">
        <w:rPr>
          <w:rFonts w:ascii="Cascadia Mono" w:hAnsi="Cascadia Mono" w:cs="Cascadia Mono"/>
          <w:noProof/>
          <w:color w:val="FF0000"/>
          <w:sz w:val="19"/>
          <w:szCs w:val="19"/>
          <w:lang w:val="en-US"/>
        </w:rPr>
        <w:t>args</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CATSYPEventArgs</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/&gt;</w:t>
      </w:r>
    </w:p>
    <w:p w14:paraId="28359D1F" w14:textId="77777777" w:rsidR="000C1A2C" w:rsidRDefault="000C1A2C" w:rsidP="00CD6C95">
      <w:pPr>
        <w:autoSpaceDE w:val="0"/>
        <w:autoSpaceDN w:val="0"/>
        <w:adjustRightInd w:val="0"/>
        <w:spacing w:after="0" w:line="240" w:lineRule="auto"/>
        <w:rPr>
          <w:rFonts w:ascii="Cascadia Mono" w:hAnsi="Cascadia Mono" w:cs="Cascadia Mono"/>
          <w:color w:val="000000"/>
          <w:sz w:val="19"/>
          <w:szCs w:val="19"/>
          <w:lang w:val="en-US"/>
        </w:rPr>
      </w:pPr>
    </w:p>
    <w:p w14:paraId="1B23CCC9" w14:textId="2D44F95C" w:rsidR="00700C26" w:rsidRDefault="001F4901"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Dans le header </w:t>
      </w:r>
      <w:r w:rsidR="0028741A">
        <w:rPr>
          <w:rFonts w:ascii="3DS V2" w:hAnsi="3DS V2"/>
          <w:noProof/>
          <w:sz w:val="24"/>
          <w:szCs w:val="24"/>
          <w:lang w:eastAsia="zh-CN"/>
        </w:rPr>
        <w:t>du</w:t>
      </w:r>
      <w:r>
        <w:rPr>
          <w:rFonts w:ascii="3DS V2" w:hAnsi="3DS V2"/>
          <w:noProof/>
          <w:sz w:val="24"/>
          <w:szCs w:val="24"/>
          <w:lang w:eastAsia="zh-CN"/>
        </w:rPr>
        <w:t xml:space="preserve"> panneau, </w:t>
      </w:r>
      <w:r w:rsidR="005A1551">
        <w:rPr>
          <w:rFonts w:ascii="3DS V2" w:hAnsi="3DS V2"/>
          <w:noProof/>
          <w:sz w:val="24"/>
          <w:szCs w:val="24"/>
          <w:lang w:eastAsia="zh-CN"/>
        </w:rPr>
        <w:t>li faut déclarer</w:t>
      </w:r>
      <w:r>
        <w:rPr>
          <w:rFonts w:ascii="3DS V2" w:hAnsi="3DS V2"/>
          <w:noProof/>
          <w:sz w:val="24"/>
          <w:szCs w:val="24"/>
          <w:lang w:eastAsia="zh-CN"/>
        </w:rPr>
        <w:t xml:space="preserve"> </w:t>
      </w:r>
      <w:r w:rsidR="005A1551">
        <w:rPr>
          <w:rFonts w:ascii="3DS V2" w:hAnsi="3DS V2"/>
          <w:noProof/>
          <w:sz w:val="24"/>
          <w:szCs w:val="24"/>
          <w:lang w:eastAsia="zh-CN"/>
        </w:rPr>
        <w:t xml:space="preserve">un membre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40636C">
        <w:rPr>
          <w:rFonts w:ascii="Cascadia Mono" w:hAnsi="Cascadia Mono" w:cs="Cascadia Mono"/>
          <w:noProof/>
          <w:color w:val="2B91AF"/>
          <w:sz w:val="20"/>
          <w:szCs w:val="20"/>
        </w:rPr>
        <w:t>CATVidCtlButton</w:t>
      </w:r>
      <w:r w:rsidRPr="0040636C">
        <w:rPr>
          <w:rFonts w:ascii="Cascadia Mono" w:hAnsi="Cascadia Mono" w:cs="Cascadia Mono"/>
          <w:color w:val="2B91AF"/>
          <w:sz w:val="20"/>
          <w:szCs w:val="20"/>
        </w:rPr>
        <w:t>*</w:t>
      </w:r>
      <w:r>
        <w:rPr>
          <w:rFonts w:ascii="3DS V2" w:hAnsi="3DS V2"/>
          <w:noProof/>
          <w:sz w:val="24"/>
          <w:szCs w:val="24"/>
          <w:lang w:eastAsia="zh-CN"/>
        </w:rPr>
        <w:t xml:space="preserve"> </w:t>
      </w:r>
      <w:r w:rsidR="005A1551">
        <w:rPr>
          <w:rFonts w:ascii="3DS V2" w:hAnsi="3DS V2"/>
          <w:noProof/>
          <w:sz w:val="24"/>
          <w:szCs w:val="24"/>
          <w:lang w:eastAsia="zh-CN"/>
        </w:rPr>
        <w:t>pour enregistrer ce bouton.</w:t>
      </w:r>
      <w:r>
        <w:rPr>
          <w:rFonts w:ascii="3DS V2" w:hAnsi="3DS V2"/>
          <w:noProof/>
          <w:sz w:val="24"/>
          <w:szCs w:val="24"/>
          <w:lang w:eastAsia="zh-CN"/>
        </w:rPr>
        <w:t xml:space="preserve"> </w:t>
      </w:r>
      <w:r w:rsidR="005A1551">
        <w:rPr>
          <w:rFonts w:ascii="3DS V2" w:hAnsi="3DS V2"/>
          <w:noProof/>
          <w:sz w:val="24"/>
          <w:szCs w:val="24"/>
          <w:lang w:eastAsia="zh-CN"/>
        </w:rPr>
        <w:t>Ici dans le ficher C++ correpondant, il</w:t>
      </w:r>
      <w:r>
        <w:rPr>
          <w:rFonts w:ascii="3DS V2" w:hAnsi="3DS V2"/>
          <w:noProof/>
          <w:sz w:val="24"/>
          <w:szCs w:val="24"/>
          <w:lang w:eastAsia="zh-CN"/>
        </w:rPr>
        <w:t xml:space="preserve"> est posible de récupérer le bouton que nous avons défini</w:t>
      </w:r>
      <w:r w:rsidR="005A1551">
        <w:rPr>
          <w:rFonts w:ascii="3DS V2" w:hAnsi="3DS V2"/>
          <w:noProof/>
          <w:sz w:val="24"/>
          <w:szCs w:val="24"/>
          <w:lang w:eastAsia="zh-CN"/>
        </w:rPr>
        <w:t xml:space="preserve"> dans le fichier .sypintro,</w:t>
      </w:r>
      <w:r>
        <w:rPr>
          <w:rFonts w:ascii="3DS V2" w:hAnsi="3DS V2"/>
          <w:noProof/>
          <w:sz w:val="24"/>
          <w:szCs w:val="24"/>
          <w:lang w:eastAsia="zh-CN"/>
        </w:rPr>
        <w:t xml:space="preserve"> avec la fonction </w:t>
      </w:r>
      <w:r w:rsidRPr="0040636C">
        <w:rPr>
          <w:rFonts w:ascii="Cascadia Mono" w:hAnsi="Cascadia Mono" w:cs="Cascadia Mono"/>
          <w:noProof/>
          <w:color w:val="000000"/>
          <w:sz w:val="19"/>
          <w:szCs w:val="19"/>
        </w:rPr>
        <w:t>RetrieveSypNamedObject</w:t>
      </w:r>
      <w:r w:rsidRPr="0040636C">
        <w:rPr>
          <w:rFonts w:ascii="Cascadia Mono" w:hAnsi="Cascadia Mono" w:cs="Cascadia Mono"/>
          <w:color w:val="000000"/>
          <w:sz w:val="19"/>
          <w:szCs w:val="19"/>
        </w:rPr>
        <w:t>()</w:t>
      </w:r>
      <w:r>
        <w:rPr>
          <w:rFonts w:ascii="3DS V2" w:hAnsi="3DS V2"/>
          <w:noProof/>
          <w:sz w:val="24"/>
          <w:szCs w:val="24"/>
          <w:lang w:eastAsia="zh-CN"/>
        </w:rPr>
        <w:t xml:space="preserve">. Elle retourne un </w:t>
      </w:r>
      <w:r w:rsidR="00690A17">
        <w:rPr>
          <w:rFonts w:ascii="3DS V2" w:hAnsi="3DS V2"/>
          <w:noProof/>
          <w:sz w:val="24"/>
          <w:szCs w:val="24"/>
          <w:lang w:eastAsia="zh-CN"/>
        </w:rPr>
        <w:t>pointeur</w:t>
      </w:r>
      <w:r>
        <w:rPr>
          <w:rFonts w:ascii="3DS V2" w:hAnsi="3DS V2"/>
          <w:noProof/>
          <w:sz w:val="24"/>
          <w:szCs w:val="24"/>
          <w:lang w:eastAsia="zh-CN"/>
        </w:rPr>
        <w:t xml:space="preserve"> du type </w:t>
      </w:r>
      <w:proofErr w:type="spellStart"/>
      <w:r w:rsidRPr="0040636C">
        <w:rPr>
          <w:rFonts w:ascii="Cascadia Mono" w:hAnsi="Cascadia Mono" w:cs="Cascadia Mono"/>
          <w:color w:val="2B91AF"/>
          <w:sz w:val="20"/>
          <w:szCs w:val="20"/>
        </w:rPr>
        <w:t>CATBaseUnknown</w:t>
      </w:r>
      <w:proofErr w:type="spellEnd"/>
      <w:r w:rsidRPr="0040636C">
        <w:rPr>
          <w:rFonts w:ascii="Cascadia Mono" w:hAnsi="Cascadia Mono" w:cs="Cascadia Mono"/>
          <w:color w:val="2B91AF"/>
          <w:sz w:val="20"/>
          <w:szCs w:val="20"/>
        </w:rPr>
        <w:t>*</w:t>
      </w:r>
      <w:r w:rsidRPr="001F4901">
        <w:rPr>
          <w:rFonts w:ascii="3DS V2" w:hAnsi="3DS V2"/>
          <w:noProof/>
          <w:sz w:val="24"/>
          <w:szCs w:val="24"/>
          <w:lang w:eastAsia="zh-CN"/>
        </w:rPr>
        <w:t xml:space="preserve"> </w:t>
      </w:r>
      <w:r>
        <w:rPr>
          <w:rFonts w:ascii="3DS V2" w:hAnsi="3DS V2"/>
          <w:noProof/>
          <w:sz w:val="24"/>
          <w:szCs w:val="24"/>
          <w:lang w:eastAsia="zh-CN"/>
        </w:rPr>
        <w:t xml:space="preserve">qui </w:t>
      </w:r>
      <w:r w:rsidR="005A1551">
        <w:rPr>
          <w:rFonts w:ascii="3DS V2" w:hAnsi="3DS V2"/>
          <w:noProof/>
          <w:sz w:val="24"/>
          <w:szCs w:val="24"/>
          <w:lang w:eastAsia="zh-CN"/>
        </w:rPr>
        <w:t xml:space="preserve">peut être </w:t>
      </w:r>
      <w:r>
        <w:rPr>
          <w:rFonts w:ascii="3DS V2" w:hAnsi="3DS V2"/>
          <w:noProof/>
          <w:sz w:val="24"/>
          <w:szCs w:val="24"/>
          <w:lang w:eastAsia="zh-CN"/>
        </w:rPr>
        <w:t>convert</w:t>
      </w:r>
      <w:r w:rsidR="005A1551">
        <w:rPr>
          <w:rFonts w:ascii="3DS V2" w:hAnsi="3DS V2"/>
          <w:noProof/>
          <w:sz w:val="24"/>
          <w:szCs w:val="24"/>
          <w:lang w:eastAsia="zh-CN"/>
        </w:rPr>
        <w:t>ir dynamiquement</w:t>
      </w:r>
      <w:r>
        <w:rPr>
          <w:rFonts w:ascii="3DS V2" w:hAnsi="3DS V2"/>
          <w:noProof/>
          <w:sz w:val="24"/>
          <w:szCs w:val="24"/>
          <w:lang w:eastAsia="zh-CN"/>
        </w:rPr>
        <w:t xml:space="preserve"> ver le type </w:t>
      </w:r>
      <w:proofErr w:type="spellStart"/>
      <w:r w:rsidRPr="0040636C">
        <w:rPr>
          <w:rFonts w:ascii="Cascadia Mono" w:hAnsi="Cascadia Mono" w:cs="Cascadia Mono"/>
          <w:color w:val="2B91AF"/>
          <w:sz w:val="20"/>
          <w:szCs w:val="20"/>
        </w:rPr>
        <w:t>CATVidCtlButton</w:t>
      </w:r>
      <w:proofErr w:type="spellEnd"/>
      <w:r w:rsidRPr="0040636C">
        <w:rPr>
          <w:rFonts w:ascii="Cascadia Mono" w:hAnsi="Cascadia Mono" w:cs="Cascadia Mono"/>
          <w:color w:val="2B91AF"/>
          <w:sz w:val="20"/>
          <w:szCs w:val="20"/>
        </w:rPr>
        <w:t>*</w:t>
      </w:r>
      <w:r>
        <w:rPr>
          <w:rFonts w:ascii="3DS V2" w:hAnsi="3DS V2"/>
          <w:noProof/>
          <w:sz w:val="24"/>
          <w:szCs w:val="24"/>
          <w:lang w:eastAsia="zh-CN"/>
        </w:rPr>
        <w:t>.</w:t>
      </w:r>
      <w:r w:rsidR="005A1551">
        <w:rPr>
          <w:rFonts w:ascii="3DS V2" w:hAnsi="3DS V2"/>
          <w:noProof/>
          <w:sz w:val="24"/>
          <w:szCs w:val="24"/>
          <w:lang w:eastAsia="zh-CN"/>
        </w:rPr>
        <w:t xml:space="preserve"> </w:t>
      </w:r>
      <w:r w:rsidR="00E54ED4">
        <w:rPr>
          <w:rFonts w:ascii="3DS V2" w:hAnsi="3DS V2"/>
          <w:noProof/>
          <w:sz w:val="24"/>
          <w:szCs w:val="24"/>
          <w:lang w:eastAsia="zh-CN"/>
        </w:rPr>
        <w:t xml:space="preserve"> </w:t>
      </w:r>
    </w:p>
    <w:p w14:paraId="490F4797" w14:textId="77777777" w:rsidR="00700C26" w:rsidRDefault="00700C26" w:rsidP="00CD6C95">
      <w:pPr>
        <w:autoSpaceDE w:val="0"/>
        <w:autoSpaceDN w:val="0"/>
        <w:adjustRightInd w:val="0"/>
        <w:spacing w:after="0" w:line="240" w:lineRule="auto"/>
        <w:rPr>
          <w:rFonts w:ascii="3DS V2" w:hAnsi="3DS V2"/>
          <w:sz w:val="24"/>
          <w:szCs w:val="24"/>
          <w:lang w:eastAsia="zh-CN"/>
        </w:rPr>
      </w:pPr>
    </w:p>
    <w:p w14:paraId="4A7C776F" w14:textId="241D716D" w:rsidR="00FB3187" w:rsidRDefault="00E54ED4"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L’</w:t>
      </w:r>
      <w:r w:rsidR="00D8678C">
        <w:rPr>
          <w:rFonts w:ascii="3DS V2" w:hAnsi="3DS V2"/>
          <w:noProof/>
          <w:sz w:val="24"/>
          <w:szCs w:val="24"/>
          <w:lang w:eastAsia="zh-CN"/>
        </w:rPr>
        <w:t>événement</w:t>
      </w:r>
      <w:r>
        <w:rPr>
          <w:rFonts w:ascii="3DS V2" w:hAnsi="3DS V2"/>
          <w:noProof/>
          <w:sz w:val="24"/>
          <w:szCs w:val="24"/>
          <w:lang w:eastAsia="zh-CN"/>
        </w:rPr>
        <w:t xml:space="preserve"> </w:t>
      </w:r>
      <w:r w:rsidRPr="000C1A2C">
        <w:rPr>
          <w:rFonts w:ascii="Cascadia Mono" w:hAnsi="Cascadia Mono" w:cs="Cascadia Mono"/>
          <w:noProof/>
          <w:color w:val="0000FF"/>
          <w:sz w:val="19"/>
          <w:szCs w:val="19"/>
        </w:rPr>
        <w:t>OnCable2ConnectorAllocationClick</w:t>
      </w:r>
      <w:r>
        <w:rPr>
          <w:rFonts w:ascii="3DS V2" w:hAnsi="3DS V2"/>
          <w:noProof/>
          <w:sz w:val="24"/>
          <w:szCs w:val="24"/>
          <w:lang w:eastAsia="zh-CN"/>
        </w:rPr>
        <w:t xml:space="preserve">, qui </w:t>
      </w:r>
      <w:r w:rsidR="002D3616">
        <w:rPr>
          <w:rFonts w:ascii="3DS V2" w:hAnsi="3DS V2"/>
          <w:noProof/>
          <w:sz w:val="24"/>
          <w:szCs w:val="24"/>
          <w:lang w:eastAsia="zh-CN"/>
        </w:rPr>
        <w:t>est</w:t>
      </w:r>
      <w:r>
        <w:rPr>
          <w:rFonts w:ascii="3DS V2" w:hAnsi="3DS V2"/>
          <w:noProof/>
          <w:sz w:val="24"/>
          <w:szCs w:val="24"/>
          <w:lang w:eastAsia="zh-CN"/>
        </w:rPr>
        <w:t xml:space="preserve"> associé avec le</w:t>
      </w:r>
      <w:r w:rsidR="002D3616">
        <w:rPr>
          <w:rFonts w:ascii="3DS V2" w:hAnsi="3DS V2"/>
          <w:noProof/>
          <w:sz w:val="24"/>
          <w:szCs w:val="24"/>
          <w:lang w:eastAsia="zh-CN"/>
        </w:rPr>
        <w:t xml:space="preserve"> clique gauche de</w:t>
      </w:r>
      <w:r>
        <w:rPr>
          <w:rFonts w:ascii="3DS V2" w:hAnsi="3DS V2"/>
          <w:noProof/>
          <w:sz w:val="24"/>
          <w:szCs w:val="24"/>
          <w:lang w:eastAsia="zh-CN"/>
        </w:rPr>
        <w:t xml:space="preserve"> bouton </w:t>
      </w:r>
      <w:r w:rsidRPr="00F84A8E">
        <w:rPr>
          <w:rFonts w:ascii="Cascadia Mono" w:hAnsi="Cascadia Mono" w:cs="Cascadia Mono"/>
          <w:noProof/>
          <w:color w:val="0000FF"/>
          <w:sz w:val="19"/>
          <w:szCs w:val="19"/>
        </w:rPr>
        <w:t>CableAllocationButton</w:t>
      </w:r>
      <w:r>
        <w:rPr>
          <w:rFonts w:ascii="3DS V2" w:hAnsi="3DS V2"/>
          <w:noProof/>
          <w:sz w:val="24"/>
          <w:szCs w:val="24"/>
          <w:lang w:eastAsia="zh-CN"/>
        </w:rPr>
        <w:t>, est défini aussi dans l</w:t>
      </w:r>
      <w:r w:rsidR="00700C26">
        <w:rPr>
          <w:rFonts w:ascii="3DS V2" w:hAnsi="3DS V2"/>
          <w:noProof/>
          <w:sz w:val="24"/>
          <w:szCs w:val="24"/>
          <w:lang w:eastAsia="zh-CN"/>
        </w:rPr>
        <w:t>a class</w:t>
      </w:r>
      <w:r>
        <w:rPr>
          <w:rFonts w:ascii="3DS V2" w:hAnsi="3DS V2"/>
          <w:noProof/>
          <w:sz w:val="24"/>
          <w:szCs w:val="24"/>
          <w:lang w:eastAsia="zh-CN"/>
        </w:rPr>
        <w:t xml:space="preserve"> d</w:t>
      </w:r>
      <w:r w:rsidR="004B76DC">
        <w:rPr>
          <w:rFonts w:ascii="3DS V2" w:hAnsi="3DS V2"/>
          <w:noProof/>
          <w:sz w:val="24"/>
          <w:szCs w:val="24"/>
          <w:lang w:eastAsia="zh-CN"/>
        </w:rPr>
        <w:t>u</w:t>
      </w:r>
      <w:r>
        <w:rPr>
          <w:rFonts w:ascii="3DS V2" w:hAnsi="3DS V2"/>
          <w:noProof/>
          <w:sz w:val="24"/>
          <w:szCs w:val="24"/>
          <w:lang w:eastAsia="zh-CN"/>
        </w:rPr>
        <w:t xml:space="preserve"> panneau</w:t>
      </w:r>
      <w:r w:rsidR="00700C26">
        <w:rPr>
          <w:rFonts w:ascii="3DS V2" w:hAnsi="3DS V2"/>
          <w:noProof/>
          <w:sz w:val="24"/>
          <w:szCs w:val="24"/>
          <w:lang w:eastAsia="zh-CN"/>
        </w:rPr>
        <w:t xml:space="preserve">. </w:t>
      </w:r>
      <w:r w:rsidR="002D3616">
        <w:rPr>
          <w:rFonts w:ascii="3DS V2" w:hAnsi="3DS V2"/>
          <w:noProof/>
          <w:sz w:val="24"/>
          <w:szCs w:val="24"/>
          <w:lang w:eastAsia="zh-CN"/>
        </w:rPr>
        <w:t xml:space="preserve">On souhaite éxécuter la commande </w:t>
      </w:r>
      <w:proofErr w:type="spellStart"/>
      <w:r w:rsidR="002D3616" w:rsidRPr="0040636C">
        <w:rPr>
          <w:rFonts w:ascii="Cascadia Mono" w:hAnsi="Cascadia Mono" w:cs="Cascadia Mono"/>
          <w:color w:val="A31515"/>
          <w:sz w:val="19"/>
          <w:szCs w:val="19"/>
        </w:rPr>
        <w:t>CATELEditorCableToConnectorAllocationCmd</w:t>
      </w:r>
      <w:proofErr w:type="spellEnd"/>
      <w:r w:rsidR="002D3616">
        <w:rPr>
          <w:rFonts w:ascii="3DS V2" w:hAnsi="3DS V2"/>
          <w:noProof/>
          <w:sz w:val="24"/>
          <w:szCs w:val="24"/>
          <w:lang w:eastAsia="zh-CN"/>
        </w:rPr>
        <w:t xml:space="preserve"> en cliquant le bouton. Pour</w:t>
      </w:r>
      <w:r>
        <w:rPr>
          <w:rFonts w:ascii="3DS V2" w:hAnsi="3DS V2"/>
          <w:noProof/>
          <w:sz w:val="24"/>
          <w:szCs w:val="24"/>
          <w:lang w:eastAsia="zh-CN"/>
        </w:rPr>
        <w:t xml:space="preserve"> récupère </w:t>
      </w:r>
      <w:r w:rsidR="002D3616">
        <w:rPr>
          <w:rFonts w:ascii="3DS V2" w:hAnsi="3DS V2"/>
          <w:noProof/>
          <w:sz w:val="24"/>
          <w:szCs w:val="24"/>
          <w:lang w:eastAsia="zh-CN"/>
        </w:rPr>
        <w:t xml:space="preserve">cette commande, il suffit de récupérer </w:t>
      </w:r>
      <w:r>
        <w:rPr>
          <w:rFonts w:ascii="3DS V2" w:hAnsi="3DS V2"/>
          <w:noProof/>
          <w:sz w:val="24"/>
          <w:szCs w:val="24"/>
          <w:lang w:eastAsia="zh-CN"/>
        </w:rPr>
        <w:t xml:space="preserve">son header </w:t>
      </w:r>
      <w:proofErr w:type="spellStart"/>
      <w:r w:rsidRPr="0040636C">
        <w:rPr>
          <w:rFonts w:ascii="Cascadia Mono" w:hAnsi="Cascadia Mono" w:cs="Cascadia Mono"/>
          <w:color w:val="A31515"/>
          <w:sz w:val="19"/>
          <w:szCs w:val="19"/>
        </w:rPr>
        <w:t>CATELEditorCableToConnectorAllocationHdr</w:t>
      </w:r>
      <w:proofErr w:type="spellEnd"/>
      <w:r>
        <w:rPr>
          <w:rFonts w:ascii="3DS V2" w:hAnsi="3DS V2"/>
          <w:noProof/>
          <w:sz w:val="24"/>
          <w:szCs w:val="24"/>
          <w:lang w:eastAsia="zh-CN"/>
        </w:rPr>
        <w:t xml:space="preserve"> par la fonction </w:t>
      </w:r>
      <w:proofErr w:type="spellStart"/>
      <w:r w:rsidRPr="0040636C">
        <w:rPr>
          <w:rFonts w:ascii="Cascadia Mono" w:hAnsi="Cascadia Mono" w:cs="Cascadia Mono"/>
          <w:color w:val="000000"/>
          <w:sz w:val="19"/>
          <w:szCs w:val="19"/>
        </w:rPr>
        <w:t>GetHeaderFromList</w:t>
      </w:r>
      <w:proofErr w:type="spellEnd"/>
      <w:r w:rsidRPr="0040636C">
        <w:rPr>
          <w:rFonts w:ascii="Cascadia Mono" w:hAnsi="Cascadia Mono" w:cs="Cascadia Mono"/>
          <w:color w:val="000000"/>
          <w:sz w:val="19"/>
          <w:szCs w:val="19"/>
        </w:rPr>
        <w:t>()</w:t>
      </w:r>
      <w:r w:rsidR="002D3616">
        <w:rPr>
          <w:rFonts w:ascii="3DS V2" w:hAnsi="3DS V2"/>
          <w:noProof/>
          <w:sz w:val="24"/>
          <w:szCs w:val="24"/>
          <w:lang w:eastAsia="zh-CN"/>
        </w:rPr>
        <w:t xml:space="preserve">. Comme on a enregistrer précédement ce header dans le « CATELEditorHeaders h », </w:t>
      </w:r>
      <w:r w:rsidR="006C602F">
        <w:rPr>
          <w:rFonts w:ascii="3DS V2" w:hAnsi="3DS V2"/>
          <w:noProof/>
          <w:sz w:val="24"/>
          <w:szCs w:val="24"/>
          <w:lang w:eastAsia="zh-CN"/>
        </w:rPr>
        <w:t xml:space="preserve">on trouvera </w:t>
      </w:r>
      <w:r>
        <w:rPr>
          <w:rFonts w:ascii="3DS V2" w:hAnsi="3DS V2"/>
          <w:noProof/>
          <w:sz w:val="24"/>
          <w:szCs w:val="24"/>
          <w:lang w:eastAsia="zh-CN"/>
        </w:rPr>
        <w:t xml:space="preserve">un pointeur du type </w:t>
      </w:r>
      <w:proofErr w:type="spellStart"/>
      <w:r w:rsidRPr="0040636C">
        <w:rPr>
          <w:rFonts w:ascii="Cascadia Mono" w:hAnsi="Cascadia Mono" w:cs="Cascadia Mono"/>
          <w:color w:val="2B91AF"/>
          <w:sz w:val="20"/>
          <w:szCs w:val="20"/>
        </w:rPr>
        <w:t>CATCommandHeader</w:t>
      </w:r>
      <w:proofErr w:type="spellEnd"/>
      <w:r w:rsidRPr="0040636C">
        <w:rPr>
          <w:rFonts w:ascii="Cascadia Mono" w:hAnsi="Cascadia Mono" w:cs="Cascadia Mono"/>
          <w:color w:val="2B91AF"/>
          <w:sz w:val="20"/>
          <w:szCs w:val="20"/>
        </w:rPr>
        <w:t>*</w:t>
      </w:r>
      <w:r w:rsidR="006C602F">
        <w:rPr>
          <w:rFonts w:ascii="3DS V2" w:hAnsi="3DS V2"/>
          <w:noProof/>
          <w:sz w:val="24"/>
          <w:szCs w:val="24"/>
          <w:lang w:eastAsia="zh-CN"/>
        </w:rPr>
        <w:t xml:space="preserve">, </w:t>
      </w:r>
      <w:r>
        <w:rPr>
          <w:rFonts w:ascii="3DS V2" w:hAnsi="3DS V2"/>
          <w:noProof/>
          <w:sz w:val="24"/>
          <w:szCs w:val="24"/>
          <w:lang w:eastAsia="zh-CN"/>
        </w:rPr>
        <w:t>qui a u</w:t>
      </w:r>
      <w:r w:rsidR="006C602F">
        <w:rPr>
          <w:rFonts w:ascii="3DS V2" w:hAnsi="3DS V2"/>
          <w:noProof/>
          <w:sz w:val="24"/>
          <w:szCs w:val="24"/>
          <w:lang w:eastAsia="zh-CN"/>
        </w:rPr>
        <w:t xml:space="preserve">ne méthode qui s’apelle </w:t>
      </w:r>
      <w:proofErr w:type="spellStart"/>
      <w:r w:rsidRPr="0040636C">
        <w:rPr>
          <w:rFonts w:ascii="Cascadia Mono" w:hAnsi="Cascadia Mono" w:cs="Cascadia Mono"/>
          <w:color w:val="000000"/>
          <w:sz w:val="19"/>
          <w:szCs w:val="19"/>
        </w:rPr>
        <w:t>StartCommand</w:t>
      </w:r>
      <w:proofErr w:type="spellEnd"/>
      <w:r w:rsidRPr="0040636C">
        <w:rPr>
          <w:rFonts w:ascii="Cascadia Mono" w:hAnsi="Cascadia Mono" w:cs="Cascadia Mono"/>
          <w:color w:val="000000"/>
          <w:sz w:val="19"/>
          <w:szCs w:val="19"/>
        </w:rPr>
        <w:t>()</w:t>
      </w:r>
      <w:r>
        <w:rPr>
          <w:rFonts w:ascii="3DS V2" w:hAnsi="3DS V2"/>
          <w:noProof/>
          <w:sz w:val="24"/>
          <w:szCs w:val="24"/>
          <w:lang w:eastAsia="zh-CN"/>
        </w:rPr>
        <w:t xml:space="preserve"> pour lancer notre commande. </w:t>
      </w:r>
    </w:p>
    <w:p w14:paraId="739BD9B6" w14:textId="3B3681BC" w:rsidR="005D6F4E" w:rsidRDefault="0083501B"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drawing>
          <wp:anchor distT="0" distB="0" distL="114300" distR="114300" simplePos="0" relativeHeight="251710976" behindDoc="1" locked="0" layoutInCell="1" allowOverlap="1" wp14:anchorId="187AED55" wp14:editId="40CFB7D9">
            <wp:simplePos x="0" y="0"/>
            <wp:positionH relativeFrom="margin">
              <wp:align>center</wp:align>
            </wp:positionH>
            <wp:positionV relativeFrom="paragraph">
              <wp:posOffset>367018</wp:posOffset>
            </wp:positionV>
            <wp:extent cx="6007735" cy="5049520"/>
            <wp:effectExtent l="0" t="0" r="0" b="0"/>
            <wp:wrapTight wrapText="bothSides">
              <wp:wrapPolygon edited="0">
                <wp:start x="0" y="0"/>
                <wp:lineTo x="0" y="9290"/>
                <wp:lineTo x="15616" y="10431"/>
                <wp:lineTo x="15616" y="10675"/>
                <wp:lineTo x="17876" y="11734"/>
                <wp:lineTo x="0" y="11979"/>
                <wp:lineTo x="0" y="21513"/>
                <wp:lineTo x="21506" y="21513"/>
                <wp:lineTo x="21506" y="11979"/>
                <wp:lineTo x="19315" y="11734"/>
                <wp:lineTo x="21506" y="10757"/>
                <wp:lineTo x="2143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07735" cy="504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7ACF86" w14:textId="6EF9F2CD" w:rsidR="005D6F4E" w:rsidRDefault="005D6F4E" w:rsidP="00CD6C95">
      <w:pPr>
        <w:autoSpaceDE w:val="0"/>
        <w:autoSpaceDN w:val="0"/>
        <w:adjustRightInd w:val="0"/>
        <w:spacing w:after="0" w:line="240" w:lineRule="auto"/>
        <w:rPr>
          <w:rFonts w:ascii="3DS V2" w:hAnsi="3DS V2"/>
          <w:noProof/>
          <w:sz w:val="24"/>
          <w:szCs w:val="24"/>
          <w:lang w:eastAsia="zh-CN"/>
        </w:rPr>
      </w:pPr>
    </w:p>
    <w:p w14:paraId="180CA41B" w14:textId="342B90D7" w:rsidR="005D6F4E" w:rsidRDefault="005D6F4E" w:rsidP="00CD6C95">
      <w:pPr>
        <w:autoSpaceDE w:val="0"/>
        <w:autoSpaceDN w:val="0"/>
        <w:adjustRightInd w:val="0"/>
        <w:spacing w:after="0" w:line="240" w:lineRule="auto"/>
        <w:rPr>
          <w:rFonts w:ascii="3DS V2" w:hAnsi="3DS V2"/>
          <w:noProof/>
          <w:sz w:val="24"/>
          <w:szCs w:val="24"/>
          <w:lang w:eastAsia="zh-CN"/>
        </w:rPr>
      </w:pPr>
    </w:p>
    <w:p w14:paraId="7EEF900B" w14:textId="387275F6" w:rsidR="005D6F4E" w:rsidRDefault="0083501B"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13024" behindDoc="1" locked="0" layoutInCell="1" allowOverlap="1" wp14:anchorId="68D1B7B5" wp14:editId="1A241E22">
                <wp:simplePos x="0" y="0"/>
                <wp:positionH relativeFrom="margin">
                  <wp:align>center</wp:align>
                </wp:positionH>
                <wp:positionV relativeFrom="paragraph">
                  <wp:posOffset>2796624</wp:posOffset>
                </wp:positionV>
                <wp:extent cx="6007735" cy="635"/>
                <wp:effectExtent l="0" t="0" r="0" b="8255"/>
                <wp:wrapTight wrapText="bothSides">
                  <wp:wrapPolygon edited="0">
                    <wp:start x="0" y="0"/>
                    <wp:lineTo x="0" y="20698"/>
                    <wp:lineTo x="21506" y="20698"/>
                    <wp:lineTo x="21506" y="0"/>
                    <wp:lineTo x="0" y="0"/>
                  </wp:wrapPolygon>
                </wp:wrapTight>
                <wp:docPr id="46" name="Zone de texte 46"/>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29252753" w14:textId="02435BDD" w:rsidR="005D6F4E" w:rsidRPr="0052067F" w:rsidRDefault="005D6F4E" w:rsidP="005D6F4E">
                            <w:pPr>
                              <w:pStyle w:val="Lgende"/>
                              <w:jc w:val="center"/>
                              <w:rPr>
                                <w:rFonts w:ascii="3DS V2" w:hAnsi="3DS V2"/>
                                <w:noProof/>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30</w:t>
                            </w:r>
                            <w:r w:rsidR="00675F3D">
                              <w:rPr>
                                <w:noProof/>
                              </w:rPr>
                              <w:fldChar w:fldCharType="end"/>
                            </w:r>
                            <w:r>
                              <w:t xml:space="preserve"> : Mode de fonctionnement de la commande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1B7B5" id="Zone de texte 46" o:spid="_x0000_s1042" type="#_x0000_t202" style="position:absolute;margin-left:0;margin-top:220.2pt;width:473.05pt;height:.05pt;z-index:-251603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" stroked="f">
                <v:textbox style="mso-fit-shape-to-text:t" inset="0,0,0,0">
                  <w:txbxContent>
                    <w:p w14:paraId="29252753" w14:textId="02435BDD" w:rsidR="005D6F4E" w:rsidRPr="0052067F" w:rsidRDefault="005D6F4E" w:rsidP="005D6F4E">
                      <w:pPr>
                        <w:pStyle w:val="Lgende"/>
                        <w:jc w:val="center"/>
                        <w:rPr>
                          <w:rFonts w:ascii="3DS V2" w:hAnsi="3DS V2"/>
                          <w:noProof/>
                          <w:sz w:val="24"/>
                          <w:szCs w:val="24"/>
                        </w:rPr>
                      </w:pPr>
                      <w:r>
                        <w:t xml:space="preserve">Figure </w:t>
                      </w:r>
                      <w:r w:rsidR="00675F3D">
                        <w:fldChar w:fldCharType="begin"/>
                      </w:r>
                      <w:r w:rsidR="00675F3D">
                        <w:instrText xml:space="preserve"> SEQ Figure \* ARABIC </w:instrText>
                      </w:r>
                      <w:r w:rsidR="00675F3D">
                        <w:fldChar w:fldCharType="separate"/>
                      </w:r>
                      <w:r w:rsidR="004D4217">
                        <w:rPr>
                          <w:noProof/>
                        </w:rPr>
                        <w:t>30</w:t>
                      </w:r>
                      <w:r w:rsidR="00675F3D">
                        <w:rPr>
                          <w:noProof/>
                        </w:rPr>
                        <w:fldChar w:fldCharType="end"/>
                      </w:r>
                      <w:r>
                        <w:t xml:space="preserve"> : Mode de fonctionnement de la commande</w:t>
                      </w:r>
                    </w:p>
                  </w:txbxContent>
                </v:textbox>
                <w10:wrap type="tight" anchorx="margin"/>
              </v:shape>
            </w:pict>
          </mc:Fallback>
        </mc:AlternateContent>
      </w:r>
    </w:p>
    <w:p w14:paraId="73BA2259" w14:textId="69C04694" w:rsidR="00C7571A" w:rsidRPr="00AD36E0" w:rsidRDefault="00C7571A" w:rsidP="00F87C62">
      <w:pPr>
        <w:rPr>
          <w:rFonts w:ascii="3DS V2" w:hAnsi="3DS V2"/>
          <w:sz w:val="24"/>
          <w:szCs w:val="24"/>
          <w:lang w:eastAsia="zh-CN"/>
        </w:rPr>
      </w:pPr>
      <w:r w:rsidRPr="00F87C62">
        <w:rPr>
          <w:rFonts w:ascii="3DS V2" w:hAnsi="3DS V2"/>
          <w:noProof/>
          <w:sz w:val="16"/>
          <w:szCs w:val="16"/>
        </w:rPr>
        <w:br w:type="page"/>
      </w:r>
    </w:p>
    <w:p w14:paraId="644A0169" w14:textId="370C7805" w:rsidR="008D5545" w:rsidRDefault="003F0104" w:rsidP="008D5545">
      <w:pPr>
        <w:pStyle w:val="Titre3"/>
        <w:rPr>
          <w:rFonts w:ascii="3DS V2" w:hAnsi="3DS V2"/>
          <w:sz w:val="32"/>
          <w:szCs w:val="32"/>
        </w:rPr>
      </w:pPr>
      <w:bookmarkStart w:id="42" w:name="_Toc204887656"/>
      <w:r>
        <w:rPr>
          <w:rFonts w:ascii="3DS V2" w:hAnsi="3DS V2"/>
          <w:sz w:val="32"/>
          <w:szCs w:val="32"/>
        </w:rPr>
        <w:lastRenderedPageBreak/>
        <w:t>Nouvelle classe de cavité</w:t>
      </w:r>
      <w:r w:rsidR="00BD4FC0">
        <w:rPr>
          <w:rFonts w:ascii="3DS V2" w:hAnsi="3DS V2"/>
          <w:sz w:val="32"/>
          <w:szCs w:val="32"/>
        </w:rPr>
        <w:t>, câble et fil</w:t>
      </w:r>
      <w:bookmarkEnd w:id="42"/>
    </w:p>
    <w:p w14:paraId="795CECDF" w14:textId="77777777" w:rsidR="001F20EE" w:rsidRDefault="002123CA" w:rsidP="001F20EE">
      <w:pPr>
        <w:rPr>
          <w:rFonts w:ascii="3DS V2" w:hAnsi="3DS V2"/>
          <w:sz w:val="24"/>
          <w:szCs w:val="24"/>
        </w:rPr>
      </w:pPr>
      <w:r w:rsidRPr="00766471">
        <w:rPr>
          <w:rFonts w:ascii="3DS V2" w:hAnsi="3DS V2"/>
          <w:sz w:val="24"/>
          <w:szCs w:val="24"/>
        </w:rPr>
        <w:t xml:space="preserve">Dans </w:t>
      </w:r>
      <w:r w:rsidR="00FF0D6A">
        <w:rPr>
          <w:rFonts w:ascii="3DS V2" w:hAnsi="3DS V2"/>
          <w:sz w:val="24"/>
          <w:szCs w:val="24"/>
        </w:rPr>
        <w:t>CATIA</w:t>
      </w:r>
      <w:r w:rsidRPr="00766471">
        <w:rPr>
          <w:rFonts w:ascii="3DS V2" w:hAnsi="3DS V2"/>
          <w:sz w:val="24"/>
          <w:szCs w:val="24"/>
        </w:rPr>
        <w:t xml:space="preserve">, </w:t>
      </w:r>
      <w:r w:rsidR="000176DA">
        <w:rPr>
          <w:rFonts w:ascii="3DS V2" w:hAnsi="3DS V2"/>
          <w:sz w:val="24"/>
          <w:szCs w:val="24"/>
        </w:rPr>
        <w:t xml:space="preserve">nous </w:t>
      </w:r>
      <w:r w:rsidR="007551F9">
        <w:rPr>
          <w:rFonts w:ascii="3DS V2" w:hAnsi="3DS V2"/>
          <w:sz w:val="24"/>
          <w:szCs w:val="24"/>
        </w:rPr>
        <w:t>distinguons</w:t>
      </w:r>
      <w:r w:rsidR="000176DA">
        <w:rPr>
          <w:rFonts w:ascii="3DS V2" w:hAnsi="3DS V2"/>
          <w:sz w:val="24"/>
          <w:szCs w:val="24"/>
        </w:rPr>
        <w:t xml:space="preserve"> la notion d’objet « logique » et d’objets « physique »</w:t>
      </w:r>
      <w:r w:rsidRPr="00766471">
        <w:rPr>
          <w:rFonts w:ascii="3DS V2" w:hAnsi="3DS V2"/>
          <w:sz w:val="24"/>
          <w:szCs w:val="24"/>
        </w:rPr>
        <w:t xml:space="preserve">. Chacun </w:t>
      </w:r>
      <w:r w:rsidR="00EE4F2E">
        <w:rPr>
          <w:rFonts w:ascii="3DS V2" w:hAnsi="3DS V2"/>
          <w:sz w:val="24"/>
          <w:szCs w:val="24"/>
        </w:rPr>
        <w:t xml:space="preserve">a </w:t>
      </w:r>
      <w:r w:rsidRPr="00766471">
        <w:rPr>
          <w:rFonts w:ascii="3DS V2" w:hAnsi="3DS V2"/>
          <w:sz w:val="24"/>
          <w:szCs w:val="24"/>
        </w:rPr>
        <w:t xml:space="preserve">sa </w:t>
      </w:r>
      <w:r w:rsidR="00EE4F2E">
        <w:rPr>
          <w:rFonts w:ascii="3DS V2" w:hAnsi="3DS V2"/>
          <w:sz w:val="24"/>
          <w:szCs w:val="24"/>
        </w:rPr>
        <w:t xml:space="preserve">propre </w:t>
      </w:r>
      <w:r w:rsidRPr="00766471">
        <w:rPr>
          <w:rFonts w:ascii="3DS V2" w:hAnsi="3DS V2"/>
          <w:sz w:val="24"/>
          <w:szCs w:val="24"/>
        </w:rPr>
        <w:t xml:space="preserve">définition et comportement. </w:t>
      </w:r>
      <w:r w:rsidR="001F20EE">
        <w:rPr>
          <w:rFonts w:ascii="3DS V2" w:hAnsi="3DS V2"/>
          <w:sz w:val="24"/>
          <w:szCs w:val="24"/>
        </w:rPr>
        <w:t>L’un définit, la logique (le comportement), l’autre les caractéristiques physiques.</w:t>
      </w:r>
    </w:p>
    <w:p w14:paraId="14E2F571" w14:textId="514BFB67" w:rsidR="008D5545" w:rsidRPr="00766471" w:rsidRDefault="00D3668D" w:rsidP="008D5545">
      <w:pPr>
        <w:rPr>
          <w:rFonts w:ascii="3DS V2" w:hAnsi="3DS V2"/>
          <w:sz w:val="24"/>
          <w:szCs w:val="24"/>
        </w:rPr>
      </w:pPr>
      <w:r w:rsidRPr="00766471">
        <w:rPr>
          <w:rFonts w:ascii="3DS V2" w:hAnsi="3DS V2"/>
          <w:sz w:val="24"/>
          <w:szCs w:val="24"/>
        </w:rPr>
        <w:t>Cependant</w:t>
      </w:r>
      <w:r w:rsidR="002123CA" w:rsidRPr="00766471">
        <w:rPr>
          <w:rFonts w:ascii="3DS V2" w:hAnsi="3DS V2"/>
          <w:sz w:val="24"/>
          <w:szCs w:val="24"/>
        </w:rPr>
        <w:t>,</w:t>
      </w:r>
      <w:r w:rsidR="00A137D6">
        <w:rPr>
          <w:rFonts w:ascii="3DS V2" w:hAnsi="3DS V2"/>
          <w:sz w:val="24"/>
          <w:szCs w:val="24"/>
        </w:rPr>
        <w:t xml:space="preserve"> dans le contexte d’</w:t>
      </w:r>
      <w:proofErr w:type="spellStart"/>
      <w:r w:rsidR="00A137D6" w:rsidRPr="009D4812">
        <w:rPr>
          <w:rFonts w:ascii="3DS V2" w:hAnsi="3DS V2"/>
          <w:sz w:val="24"/>
          <w:szCs w:val="24"/>
        </w:rPr>
        <w:t>electrical</w:t>
      </w:r>
      <w:proofErr w:type="spellEnd"/>
      <w:r w:rsidR="00A137D6" w:rsidRPr="009D4812">
        <w:rPr>
          <w:rFonts w:ascii="3DS V2" w:hAnsi="3DS V2"/>
          <w:sz w:val="24"/>
          <w:szCs w:val="24"/>
        </w:rPr>
        <w:t xml:space="preserve"> system design</w:t>
      </w:r>
      <w:r w:rsidR="00A137D6">
        <w:rPr>
          <w:rFonts w:ascii="3DS V2" w:hAnsi="3DS V2"/>
          <w:sz w:val="24"/>
          <w:szCs w:val="24"/>
        </w:rPr>
        <w:t>,</w:t>
      </w:r>
      <w:r w:rsidR="002123CA" w:rsidRPr="00766471">
        <w:rPr>
          <w:rFonts w:ascii="3DS V2" w:hAnsi="3DS V2"/>
          <w:sz w:val="24"/>
          <w:szCs w:val="24"/>
        </w:rPr>
        <w:t xml:space="preserve"> ces deux types d’objet portent le même nom</w:t>
      </w:r>
      <w:r w:rsidR="00BE562A" w:rsidRPr="00766471">
        <w:rPr>
          <w:rFonts w:ascii="3DS V2" w:hAnsi="3DS V2"/>
          <w:sz w:val="24"/>
          <w:szCs w:val="24"/>
        </w:rPr>
        <w:t>, i</w:t>
      </w:r>
      <w:r w:rsidR="002123CA" w:rsidRPr="00766471">
        <w:rPr>
          <w:rFonts w:ascii="3DS V2" w:hAnsi="3DS V2"/>
          <w:sz w:val="24"/>
          <w:szCs w:val="24"/>
        </w:rPr>
        <w:t xml:space="preserve">ls sont donc </w:t>
      </w:r>
      <w:r w:rsidR="008021B5" w:rsidRPr="00766471">
        <w:rPr>
          <w:rFonts w:ascii="3DS V2" w:hAnsi="3DS V2"/>
          <w:sz w:val="24"/>
          <w:szCs w:val="24"/>
        </w:rPr>
        <w:t>reliés</w:t>
      </w:r>
      <w:r w:rsidR="002123CA" w:rsidRPr="00766471">
        <w:rPr>
          <w:rFonts w:ascii="3DS V2" w:hAnsi="3DS V2"/>
          <w:sz w:val="24"/>
          <w:szCs w:val="24"/>
        </w:rPr>
        <w:t xml:space="preserve"> par ce nom</w:t>
      </w:r>
      <w:r w:rsidR="00BE562A" w:rsidRPr="00766471">
        <w:rPr>
          <w:rFonts w:ascii="3DS V2" w:hAnsi="3DS V2"/>
          <w:sz w:val="24"/>
          <w:szCs w:val="24"/>
        </w:rPr>
        <w:t xml:space="preserve"> en commun</w:t>
      </w:r>
      <w:r w:rsidR="002123CA" w:rsidRPr="00766471">
        <w:rPr>
          <w:rFonts w:ascii="3DS V2" w:hAnsi="3DS V2"/>
          <w:sz w:val="24"/>
          <w:szCs w:val="24"/>
        </w:rPr>
        <w:t xml:space="preserve">. </w:t>
      </w:r>
      <w:r w:rsidR="00C752B1">
        <w:rPr>
          <w:rFonts w:ascii="3DS V2" w:hAnsi="3DS V2"/>
          <w:sz w:val="24"/>
          <w:szCs w:val="24"/>
        </w:rPr>
        <w:t>Notre projet d’</w:t>
      </w:r>
      <w:r w:rsidR="00611CA0">
        <w:rPr>
          <w:rFonts w:ascii="3DS V2" w:hAnsi="3DS V2"/>
          <w:sz w:val="24"/>
          <w:szCs w:val="24"/>
        </w:rPr>
        <w:t xml:space="preserve">allocation automatique </w:t>
      </w:r>
      <w:r w:rsidR="001B7AEA" w:rsidRPr="00766471">
        <w:rPr>
          <w:rFonts w:ascii="3DS V2" w:hAnsi="3DS V2"/>
          <w:sz w:val="24"/>
          <w:szCs w:val="24"/>
        </w:rPr>
        <w:t>est un projet mixte entre le niveau « </w:t>
      </w:r>
      <w:proofErr w:type="spellStart"/>
      <w:r w:rsidR="001B7AEA" w:rsidRPr="0040636C">
        <w:rPr>
          <w:rFonts w:ascii="3DS V2" w:hAnsi="3DS V2"/>
          <w:sz w:val="24"/>
          <w:szCs w:val="24"/>
        </w:rPr>
        <w:t>logical</w:t>
      </w:r>
      <w:proofErr w:type="spellEnd"/>
      <w:r w:rsidR="001B7AEA" w:rsidRPr="00766471">
        <w:rPr>
          <w:rFonts w:ascii="3DS V2" w:hAnsi="3DS V2"/>
          <w:sz w:val="24"/>
          <w:szCs w:val="24"/>
        </w:rPr>
        <w:t> » et le niveau « </w:t>
      </w:r>
      <w:proofErr w:type="spellStart"/>
      <w:r w:rsidR="001B7AEA" w:rsidRPr="0040636C">
        <w:rPr>
          <w:rFonts w:ascii="3DS V2" w:hAnsi="3DS V2"/>
          <w:sz w:val="24"/>
          <w:szCs w:val="24"/>
        </w:rPr>
        <w:t>physical</w:t>
      </w:r>
      <w:proofErr w:type="spellEnd"/>
      <w:r w:rsidR="001B7AEA" w:rsidRPr="00766471">
        <w:rPr>
          <w:rFonts w:ascii="3DS V2" w:hAnsi="3DS V2"/>
          <w:sz w:val="24"/>
          <w:szCs w:val="24"/>
        </w:rPr>
        <w:t> »</w:t>
      </w:r>
      <w:r w:rsidR="00611CA0">
        <w:rPr>
          <w:rFonts w:ascii="3DS V2" w:hAnsi="3DS V2"/>
          <w:sz w:val="24"/>
          <w:szCs w:val="24"/>
        </w:rPr>
        <w:t xml:space="preserve">, elle </w:t>
      </w:r>
      <w:r w:rsidR="00067A08" w:rsidRPr="00766471">
        <w:rPr>
          <w:rFonts w:ascii="3DS V2" w:hAnsi="3DS V2"/>
          <w:sz w:val="24"/>
          <w:szCs w:val="24"/>
        </w:rPr>
        <w:t xml:space="preserve">a besoin </w:t>
      </w:r>
      <w:r w:rsidR="00E105F7">
        <w:rPr>
          <w:rFonts w:ascii="3DS V2" w:hAnsi="3DS V2"/>
          <w:sz w:val="24"/>
          <w:szCs w:val="24"/>
        </w:rPr>
        <w:t xml:space="preserve">de </w:t>
      </w:r>
      <w:r w:rsidR="00067A08" w:rsidRPr="00766471">
        <w:rPr>
          <w:rFonts w:ascii="3DS V2" w:hAnsi="3DS V2"/>
          <w:sz w:val="24"/>
          <w:szCs w:val="24"/>
        </w:rPr>
        <w:t xml:space="preserve">ces deux objets </w:t>
      </w:r>
      <w:r w:rsidR="007C184F">
        <w:rPr>
          <w:rFonts w:ascii="3DS V2" w:hAnsi="3DS V2"/>
          <w:sz w:val="24"/>
          <w:szCs w:val="24"/>
        </w:rPr>
        <w:t>de cavité</w:t>
      </w:r>
      <w:r w:rsidR="002E670D">
        <w:rPr>
          <w:rFonts w:ascii="3DS V2" w:hAnsi="3DS V2"/>
          <w:sz w:val="24"/>
          <w:szCs w:val="24"/>
        </w:rPr>
        <w:t>. En effet, l</w:t>
      </w:r>
      <w:r w:rsidR="007C184F">
        <w:rPr>
          <w:rFonts w:ascii="3DS V2" w:hAnsi="3DS V2"/>
          <w:sz w:val="24"/>
          <w:szCs w:val="24"/>
        </w:rPr>
        <w:t>a cavité</w:t>
      </w:r>
      <w:r w:rsidR="00E76D23" w:rsidRPr="00766471">
        <w:rPr>
          <w:rFonts w:ascii="3DS V2" w:hAnsi="3DS V2"/>
          <w:sz w:val="24"/>
          <w:szCs w:val="24"/>
        </w:rPr>
        <w:t xml:space="preserve"> logique est indispensable pour </w:t>
      </w:r>
      <w:r w:rsidR="00511AC3">
        <w:rPr>
          <w:rFonts w:ascii="3DS V2" w:hAnsi="3DS V2"/>
          <w:sz w:val="24"/>
          <w:szCs w:val="24"/>
        </w:rPr>
        <w:t>consulter sa</w:t>
      </w:r>
      <w:r w:rsidR="00E76D23" w:rsidRPr="00766471">
        <w:rPr>
          <w:rFonts w:ascii="3DS V2" w:hAnsi="3DS V2"/>
          <w:sz w:val="24"/>
          <w:szCs w:val="24"/>
        </w:rPr>
        <w:t xml:space="preserve"> disponibilité, </w:t>
      </w:r>
      <w:r w:rsidR="004E5B9D" w:rsidRPr="00766471">
        <w:rPr>
          <w:rFonts w:ascii="3DS V2" w:hAnsi="3DS V2"/>
          <w:sz w:val="24"/>
          <w:szCs w:val="24"/>
        </w:rPr>
        <w:t>récupér</w:t>
      </w:r>
      <w:r w:rsidR="00511AC3">
        <w:rPr>
          <w:rFonts w:ascii="3DS V2" w:hAnsi="3DS V2"/>
          <w:sz w:val="24"/>
          <w:szCs w:val="24"/>
        </w:rPr>
        <w:t>er</w:t>
      </w:r>
      <w:r w:rsidR="004E5B9D" w:rsidRPr="00766471">
        <w:rPr>
          <w:rFonts w:ascii="3DS V2" w:hAnsi="3DS V2"/>
          <w:sz w:val="24"/>
          <w:szCs w:val="24"/>
        </w:rPr>
        <w:t xml:space="preserve"> </w:t>
      </w:r>
      <w:r w:rsidR="00511AC3">
        <w:rPr>
          <w:rFonts w:ascii="3DS V2" w:hAnsi="3DS V2"/>
          <w:sz w:val="24"/>
          <w:szCs w:val="24"/>
        </w:rPr>
        <w:t>ses</w:t>
      </w:r>
      <w:r w:rsidR="00E76D23" w:rsidRPr="00766471">
        <w:rPr>
          <w:rFonts w:ascii="3DS V2" w:hAnsi="3DS V2"/>
          <w:sz w:val="24"/>
          <w:szCs w:val="24"/>
        </w:rPr>
        <w:t xml:space="preserve"> propriétés et </w:t>
      </w:r>
      <w:r w:rsidR="004E5B9D" w:rsidRPr="00766471">
        <w:rPr>
          <w:rFonts w:ascii="3DS V2" w:hAnsi="3DS V2"/>
          <w:sz w:val="24"/>
          <w:szCs w:val="24"/>
        </w:rPr>
        <w:t>cré</w:t>
      </w:r>
      <w:r w:rsidR="007F2560">
        <w:rPr>
          <w:rFonts w:ascii="3DS V2" w:hAnsi="3DS V2"/>
          <w:sz w:val="24"/>
          <w:szCs w:val="24"/>
        </w:rPr>
        <w:t>er</w:t>
      </w:r>
      <w:r w:rsidR="004E5B9D" w:rsidRPr="00766471">
        <w:rPr>
          <w:rFonts w:ascii="3DS V2" w:hAnsi="3DS V2"/>
          <w:sz w:val="24"/>
          <w:szCs w:val="24"/>
        </w:rPr>
        <w:t xml:space="preserve"> </w:t>
      </w:r>
      <w:r w:rsidR="00BC62CA">
        <w:rPr>
          <w:rFonts w:ascii="3DS V2" w:hAnsi="3DS V2"/>
          <w:sz w:val="24"/>
          <w:szCs w:val="24"/>
        </w:rPr>
        <w:t>sa connexion avec le fil</w:t>
      </w:r>
      <w:r w:rsidR="004E5B9D" w:rsidRPr="00766471">
        <w:rPr>
          <w:rFonts w:ascii="3DS V2" w:hAnsi="3DS V2"/>
          <w:sz w:val="24"/>
          <w:szCs w:val="24"/>
        </w:rPr>
        <w:t xml:space="preserve">. </w:t>
      </w:r>
      <w:r w:rsidR="007C184F">
        <w:rPr>
          <w:rFonts w:ascii="3DS V2" w:hAnsi="3DS V2"/>
          <w:sz w:val="24"/>
          <w:szCs w:val="24"/>
        </w:rPr>
        <w:t>La cavité</w:t>
      </w:r>
      <w:r w:rsidR="004E5B9D" w:rsidRPr="00766471">
        <w:rPr>
          <w:rFonts w:ascii="3DS V2" w:hAnsi="3DS V2"/>
          <w:sz w:val="24"/>
          <w:szCs w:val="24"/>
        </w:rPr>
        <w:t xml:space="preserve"> </w:t>
      </w:r>
      <w:r w:rsidR="00620607" w:rsidRPr="00766471">
        <w:rPr>
          <w:rFonts w:ascii="3DS V2" w:hAnsi="3DS V2"/>
          <w:sz w:val="24"/>
          <w:szCs w:val="24"/>
        </w:rPr>
        <w:t xml:space="preserve">physique procède </w:t>
      </w:r>
      <w:r w:rsidR="00301905">
        <w:rPr>
          <w:rFonts w:ascii="3DS V2" w:hAnsi="3DS V2"/>
          <w:sz w:val="24"/>
          <w:szCs w:val="24"/>
        </w:rPr>
        <w:t>ses</w:t>
      </w:r>
      <w:r w:rsidR="00620607" w:rsidRPr="00766471">
        <w:rPr>
          <w:rFonts w:ascii="3DS V2" w:hAnsi="3DS V2"/>
          <w:sz w:val="24"/>
          <w:szCs w:val="24"/>
        </w:rPr>
        <w:t xml:space="preserve"> coordonnée</w:t>
      </w:r>
      <w:r w:rsidR="00301905">
        <w:rPr>
          <w:rFonts w:ascii="3DS V2" w:hAnsi="3DS V2"/>
          <w:sz w:val="24"/>
          <w:szCs w:val="24"/>
        </w:rPr>
        <w:t>s</w:t>
      </w:r>
      <w:r w:rsidR="00620607" w:rsidRPr="00766471">
        <w:rPr>
          <w:rFonts w:ascii="3DS V2" w:hAnsi="3DS V2"/>
          <w:sz w:val="24"/>
          <w:szCs w:val="24"/>
        </w:rPr>
        <w:t xml:space="preserve"> </w:t>
      </w:r>
      <w:r w:rsidR="00301905">
        <w:rPr>
          <w:rFonts w:ascii="3DS V2" w:hAnsi="3DS V2"/>
          <w:sz w:val="24"/>
          <w:szCs w:val="24"/>
        </w:rPr>
        <w:t>« </w:t>
      </w:r>
      <w:r w:rsidR="00620607" w:rsidRPr="00766471">
        <w:rPr>
          <w:rFonts w:ascii="3DS V2" w:hAnsi="3DS V2"/>
          <w:sz w:val="24"/>
          <w:szCs w:val="24"/>
        </w:rPr>
        <w:t>3D</w:t>
      </w:r>
      <w:r w:rsidR="00301905">
        <w:rPr>
          <w:rFonts w:ascii="3DS V2" w:hAnsi="3DS V2"/>
          <w:sz w:val="24"/>
          <w:szCs w:val="24"/>
        </w:rPr>
        <w:t> »</w:t>
      </w:r>
      <w:r w:rsidR="00620607" w:rsidRPr="00766471">
        <w:rPr>
          <w:rFonts w:ascii="3DS V2" w:hAnsi="3DS V2"/>
          <w:sz w:val="24"/>
          <w:szCs w:val="24"/>
        </w:rPr>
        <w:t xml:space="preserve">, </w:t>
      </w:r>
      <w:r w:rsidR="00BB1BD6">
        <w:rPr>
          <w:rFonts w:ascii="3DS V2" w:hAnsi="3DS V2"/>
          <w:sz w:val="24"/>
          <w:szCs w:val="24"/>
        </w:rPr>
        <w:t xml:space="preserve">ce </w:t>
      </w:r>
      <w:r w:rsidR="00620607" w:rsidRPr="00766471">
        <w:rPr>
          <w:rFonts w:ascii="3DS V2" w:hAnsi="3DS V2"/>
          <w:sz w:val="24"/>
          <w:szCs w:val="24"/>
        </w:rPr>
        <w:t xml:space="preserve">qui est crucial pour le calcul de liste d’adjacence. </w:t>
      </w:r>
      <w:r w:rsidR="003C6CDC" w:rsidRPr="00766471">
        <w:rPr>
          <w:rFonts w:ascii="3DS V2" w:hAnsi="3DS V2"/>
          <w:sz w:val="24"/>
          <w:szCs w:val="24"/>
        </w:rPr>
        <w:t>La création d’un nouvel component</w:t>
      </w:r>
      <w:r w:rsidR="00657C4E">
        <w:rPr>
          <w:rFonts w:ascii="3DS V2" w:hAnsi="3DS V2"/>
          <w:sz w:val="24"/>
          <w:szCs w:val="24"/>
        </w:rPr>
        <w:t xml:space="preserve"> de cavité</w:t>
      </w:r>
      <w:r w:rsidR="003C6CDC" w:rsidRPr="00766471">
        <w:rPr>
          <w:rFonts w:ascii="3DS V2" w:hAnsi="3DS V2"/>
          <w:sz w:val="24"/>
          <w:szCs w:val="24"/>
        </w:rPr>
        <w:t xml:space="preserve">, qui </w:t>
      </w:r>
      <w:r w:rsidR="00112546">
        <w:rPr>
          <w:rFonts w:ascii="3DS V2" w:hAnsi="3DS V2"/>
          <w:sz w:val="24"/>
          <w:szCs w:val="24"/>
        </w:rPr>
        <w:t>réalise la</w:t>
      </w:r>
      <w:r w:rsidR="003C6CDC" w:rsidRPr="00766471">
        <w:rPr>
          <w:rFonts w:ascii="3DS V2" w:hAnsi="3DS V2"/>
          <w:sz w:val="24"/>
          <w:szCs w:val="24"/>
        </w:rPr>
        <w:t xml:space="preserve"> combinaison des</w:t>
      </w:r>
      <w:r w:rsidR="00112546">
        <w:rPr>
          <w:rFonts w:ascii="3DS V2" w:hAnsi="3DS V2"/>
          <w:sz w:val="24"/>
          <w:szCs w:val="24"/>
        </w:rPr>
        <w:t xml:space="preserve"> toutes ces caractéristiques</w:t>
      </w:r>
      <w:r w:rsidR="003C6CDC" w:rsidRPr="00766471">
        <w:rPr>
          <w:rFonts w:ascii="3DS V2" w:hAnsi="3DS V2"/>
          <w:sz w:val="24"/>
          <w:szCs w:val="24"/>
        </w:rPr>
        <w:t xml:space="preserve">, est donc nécessaire. </w:t>
      </w:r>
    </w:p>
    <w:p w14:paraId="637C0D2B" w14:textId="29120908" w:rsidR="00FC755F" w:rsidRDefault="00AB3A5E" w:rsidP="000266DD">
      <w:pPr>
        <w:spacing w:line="240" w:lineRule="auto"/>
        <w:rPr>
          <w:rFonts w:ascii="3DS V2" w:hAnsi="3DS V2"/>
          <w:sz w:val="24"/>
          <w:szCs w:val="24"/>
        </w:rPr>
      </w:pPr>
      <w:r>
        <w:rPr>
          <w:rFonts w:ascii="3DS V2" w:hAnsi="3DS V2"/>
          <w:sz w:val="24"/>
          <w:szCs w:val="24"/>
        </w:rPr>
        <w:t>L</w:t>
      </w:r>
      <w:r w:rsidRPr="00766471">
        <w:rPr>
          <w:rFonts w:ascii="3DS V2" w:hAnsi="3DS V2"/>
          <w:sz w:val="24"/>
          <w:szCs w:val="24"/>
        </w:rPr>
        <w:t xml:space="preserve">’approche </w:t>
      </w:r>
      <w:r w:rsidR="004146E7">
        <w:rPr>
          <w:rFonts w:ascii="3DS V2" w:hAnsi="3DS V2"/>
          <w:sz w:val="24"/>
          <w:szCs w:val="24"/>
        </w:rPr>
        <w:t xml:space="preserve">la </w:t>
      </w:r>
      <w:r w:rsidRPr="00766471">
        <w:rPr>
          <w:rFonts w:ascii="3DS V2" w:hAnsi="3DS V2"/>
          <w:sz w:val="24"/>
          <w:szCs w:val="24"/>
        </w:rPr>
        <w:t xml:space="preserve">plus simple et intuitive </w:t>
      </w:r>
      <w:r w:rsidR="009110A1">
        <w:rPr>
          <w:rFonts w:ascii="3DS V2" w:hAnsi="3DS V2"/>
          <w:sz w:val="24"/>
          <w:szCs w:val="24"/>
        </w:rPr>
        <w:t xml:space="preserve">est de </w:t>
      </w:r>
      <w:r w:rsidR="00E45EEE" w:rsidRPr="00766471">
        <w:rPr>
          <w:rFonts w:ascii="3DS V2" w:hAnsi="3DS V2"/>
          <w:sz w:val="24"/>
          <w:szCs w:val="24"/>
        </w:rPr>
        <w:t xml:space="preserve">garder un </w:t>
      </w:r>
      <w:r w:rsidR="00690A17">
        <w:rPr>
          <w:rFonts w:ascii="3DS V2" w:hAnsi="3DS V2"/>
          <w:sz w:val="24"/>
          <w:szCs w:val="24"/>
        </w:rPr>
        <w:t>pointeur</w:t>
      </w:r>
      <w:r w:rsidR="00E45EEE" w:rsidRPr="00766471">
        <w:rPr>
          <w:rFonts w:ascii="3DS V2" w:hAnsi="3DS V2"/>
          <w:sz w:val="24"/>
          <w:szCs w:val="24"/>
        </w:rPr>
        <w:t xml:space="preserve"> pour chaque </w:t>
      </w:r>
      <w:r w:rsidR="009110A1">
        <w:rPr>
          <w:rFonts w:ascii="3DS V2" w:hAnsi="3DS V2"/>
          <w:sz w:val="24"/>
          <w:szCs w:val="24"/>
        </w:rPr>
        <w:t>type d’</w:t>
      </w:r>
      <w:r w:rsidR="00E45EEE" w:rsidRPr="00766471">
        <w:rPr>
          <w:rFonts w:ascii="3DS V2" w:hAnsi="3DS V2"/>
          <w:sz w:val="24"/>
          <w:szCs w:val="24"/>
        </w:rPr>
        <w:t>objet :</w:t>
      </w:r>
    </w:p>
    <w:p w14:paraId="7D8D9FFF" w14:textId="562C897D" w:rsidR="00E45EEE" w:rsidRPr="000266DD" w:rsidRDefault="00E45EEE" w:rsidP="000266DD">
      <w:pPr>
        <w:autoSpaceDE w:val="0"/>
        <w:autoSpaceDN w:val="0"/>
        <w:adjustRightInd w:val="0"/>
        <w:spacing w:after="0" w:line="240" w:lineRule="auto"/>
        <w:rPr>
          <w:rFonts w:ascii="Cascadia Mono" w:hAnsi="Cascadia Mono" w:cs="Cascadia Mono"/>
          <w:noProof/>
          <w:color w:val="000000"/>
          <w:sz w:val="20"/>
          <w:szCs w:val="20"/>
          <w:lang w:val="en-US"/>
        </w:rPr>
      </w:pPr>
      <w:r w:rsidRPr="009D4812">
        <w:rPr>
          <w:rFonts w:ascii="Cascadia Mono" w:hAnsi="Cascadia Mono" w:cs="Cascadia Mono"/>
          <w:noProof/>
          <w:color w:val="000000"/>
          <w:sz w:val="24"/>
          <w:szCs w:val="24"/>
        </w:rPr>
        <w:tab/>
      </w:r>
      <w:r w:rsidRPr="000266DD">
        <w:rPr>
          <w:rFonts w:ascii="Cascadia Mono" w:hAnsi="Cascadia Mono" w:cs="Cascadia Mono"/>
          <w:noProof/>
          <w:color w:val="0000FF"/>
          <w:sz w:val="20"/>
          <w:szCs w:val="20"/>
          <w:lang w:val="en-US"/>
        </w:rPr>
        <w:t>CATOmxSR</w:t>
      </w:r>
      <w:r w:rsidRPr="000266DD">
        <w:rPr>
          <w:rFonts w:ascii="Cascadia Mono" w:hAnsi="Cascadia Mono" w:cs="Cascadia Mono"/>
          <w:noProof/>
          <w:color w:val="000000"/>
          <w:sz w:val="20"/>
          <w:szCs w:val="20"/>
          <w:lang w:val="en-US"/>
        </w:rPr>
        <w:t>&lt;</w:t>
      </w:r>
      <w:r w:rsidRPr="000266DD">
        <w:rPr>
          <w:rFonts w:ascii="Cascadia Mono" w:hAnsi="Cascadia Mono" w:cs="Cascadia Mono"/>
          <w:noProof/>
          <w:color w:val="2B91AF"/>
          <w:sz w:val="20"/>
          <w:szCs w:val="20"/>
          <w:lang w:val="en-US"/>
        </w:rPr>
        <w:t>CATBaseUnknown</w:t>
      </w:r>
      <w:r w:rsidRPr="000266DD">
        <w:rPr>
          <w:rFonts w:ascii="Cascadia Mono" w:hAnsi="Cascadia Mono" w:cs="Cascadia Mono"/>
          <w:noProof/>
          <w:color w:val="000000"/>
          <w:sz w:val="20"/>
          <w:szCs w:val="20"/>
          <w:lang w:val="en-US"/>
        </w:rPr>
        <w:t>&gt; _sr</w:t>
      </w:r>
      <w:r w:rsidR="004C25BE" w:rsidRPr="000266DD">
        <w:rPr>
          <w:rFonts w:ascii="Cascadia Mono" w:hAnsi="Cascadia Mono" w:cs="Cascadia Mono"/>
          <w:noProof/>
          <w:color w:val="000000"/>
          <w:sz w:val="20"/>
          <w:szCs w:val="20"/>
          <w:lang w:val="en-US"/>
        </w:rPr>
        <w:t>PhysicalObj</w:t>
      </w:r>
      <w:r w:rsidRPr="000266DD">
        <w:rPr>
          <w:rFonts w:ascii="Cascadia Mono" w:hAnsi="Cascadia Mono" w:cs="Cascadia Mono"/>
          <w:noProof/>
          <w:color w:val="000000"/>
          <w:sz w:val="20"/>
          <w:szCs w:val="20"/>
          <w:lang w:val="en-US"/>
        </w:rPr>
        <w:t>;</w:t>
      </w:r>
      <w:r w:rsidR="0090760A" w:rsidRPr="000266DD">
        <w:rPr>
          <w:rFonts w:ascii="Cascadia Mono" w:hAnsi="Cascadia Mono" w:cs="Cascadia Mono"/>
          <w:noProof/>
          <w:color w:val="008000"/>
          <w:sz w:val="20"/>
          <w:szCs w:val="20"/>
          <w:lang w:val="en-US"/>
        </w:rPr>
        <w:t xml:space="preserve"> //Locigal </w:t>
      </w:r>
      <w:r w:rsidR="00126266" w:rsidRPr="000266DD">
        <w:rPr>
          <w:rFonts w:ascii="Cascadia Mono" w:hAnsi="Cascadia Mono" w:cs="Cascadia Mono" w:hint="eastAsia"/>
          <w:noProof/>
          <w:color w:val="008000"/>
          <w:sz w:val="20"/>
          <w:szCs w:val="20"/>
          <w:lang w:val="en-US" w:eastAsia="zh-CN"/>
        </w:rPr>
        <w:t xml:space="preserve"> </w:t>
      </w:r>
      <w:r w:rsidR="0090760A" w:rsidRPr="000266DD">
        <w:rPr>
          <w:rFonts w:ascii="Cascadia Mono" w:hAnsi="Cascadia Mono" w:cs="Cascadia Mono"/>
          <w:noProof/>
          <w:color w:val="008000"/>
          <w:sz w:val="20"/>
          <w:szCs w:val="20"/>
          <w:lang w:val="en-US"/>
        </w:rPr>
        <w:t>object pointer</w:t>
      </w:r>
    </w:p>
    <w:p w14:paraId="224E3C4E" w14:textId="6B35A891" w:rsidR="00E45EEE" w:rsidRPr="000266DD" w:rsidRDefault="0043573A" w:rsidP="000266DD">
      <w:pPr>
        <w:autoSpaceDE w:val="0"/>
        <w:autoSpaceDN w:val="0"/>
        <w:adjustRightInd w:val="0"/>
        <w:spacing w:after="0" w:line="240" w:lineRule="auto"/>
        <w:rPr>
          <w:rFonts w:ascii="Cascadia Mono" w:hAnsi="Cascadia Mono" w:cs="Cascadia Mono"/>
          <w:noProof/>
          <w:color w:val="008000"/>
          <w:sz w:val="20"/>
          <w:szCs w:val="20"/>
          <w:lang w:val="en-US"/>
        </w:rPr>
      </w:pPr>
      <w:r w:rsidRPr="000266DD">
        <w:rPr>
          <w:rFonts w:ascii="Cascadia Mono" w:hAnsi="Cascadia Mono" w:cs="Cascadia Mono"/>
          <w:noProof/>
          <w:color w:val="000000"/>
          <w:sz w:val="20"/>
          <w:szCs w:val="20"/>
          <w:lang w:val="en-US"/>
        </w:rPr>
        <w:tab/>
      </w:r>
      <w:r w:rsidRPr="000266DD">
        <w:rPr>
          <w:rFonts w:ascii="Cascadia Mono" w:hAnsi="Cascadia Mono" w:cs="Cascadia Mono"/>
          <w:noProof/>
          <w:color w:val="0000FF"/>
          <w:sz w:val="20"/>
          <w:szCs w:val="20"/>
          <w:lang w:val="en-US"/>
        </w:rPr>
        <w:t>CATOmxSR</w:t>
      </w:r>
      <w:r w:rsidRPr="000266DD">
        <w:rPr>
          <w:rFonts w:ascii="Cascadia Mono" w:hAnsi="Cascadia Mono" w:cs="Cascadia Mono"/>
          <w:noProof/>
          <w:color w:val="000000"/>
          <w:sz w:val="20"/>
          <w:szCs w:val="20"/>
          <w:lang w:val="en-US"/>
        </w:rPr>
        <w:t>&lt;</w:t>
      </w:r>
      <w:r w:rsidRPr="000266DD">
        <w:rPr>
          <w:rFonts w:ascii="Cascadia Mono" w:hAnsi="Cascadia Mono" w:cs="Cascadia Mono"/>
          <w:noProof/>
          <w:color w:val="2B91AF"/>
          <w:sz w:val="20"/>
          <w:szCs w:val="20"/>
          <w:lang w:val="en-US"/>
        </w:rPr>
        <w:t>CATBaseUnknown</w:t>
      </w:r>
      <w:r w:rsidRPr="000266DD">
        <w:rPr>
          <w:rFonts w:ascii="Cascadia Mono" w:hAnsi="Cascadia Mono" w:cs="Cascadia Mono"/>
          <w:noProof/>
          <w:color w:val="000000"/>
          <w:sz w:val="20"/>
          <w:szCs w:val="20"/>
          <w:lang w:val="en-US"/>
        </w:rPr>
        <w:t>&gt; _srPhysicalObj;</w:t>
      </w:r>
      <w:r w:rsidR="0090760A" w:rsidRPr="000266DD">
        <w:rPr>
          <w:rFonts w:ascii="Cascadia Mono" w:hAnsi="Cascadia Mono" w:cs="Cascadia Mono"/>
          <w:noProof/>
          <w:color w:val="000000"/>
          <w:sz w:val="20"/>
          <w:szCs w:val="20"/>
          <w:lang w:val="en-US"/>
        </w:rPr>
        <w:t xml:space="preserve"> </w:t>
      </w:r>
      <w:r w:rsidR="0090760A" w:rsidRPr="000266DD">
        <w:rPr>
          <w:rFonts w:ascii="Cascadia Mono" w:hAnsi="Cascadia Mono" w:cs="Cascadia Mono"/>
          <w:noProof/>
          <w:color w:val="008000"/>
          <w:sz w:val="20"/>
          <w:szCs w:val="20"/>
          <w:lang w:val="en-US"/>
        </w:rPr>
        <w:t>//Physical object pointer</w:t>
      </w:r>
    </w:p>
    <w:p w14:paraId="0490A955" w14:textId="77777777" w:rsidR="000266DD" w:rsidRPr="00614BEA" w:rsidRDefault="000266DD" w:rsidP="00614BEA">
      <w:pPr>
        <w:autoSpaceDE w:val="0"/>
        <w:autoSpaceDN w:val="0"/>
        <w:adjustRightInd w:val="0"/>
        <w:spacing w:after="0" w:line="160" w:lineRule="exact"/>
        <w:rPr>
          <w:rFonts w:ascii="Cascadia Mono" w:hAnsi="Cascadia Mono" w:cs="Cascadia Mono"/>
          <w:noProof/>
          <w:color w:val="000000"/>
          <w:sz w:val="16"/>
          <w:szCs w:val="16"/>
          <w:lang w:val="en-US"/>
        </w:rPr>
      </w:pPr>
    </w:p>
    <w:p w14:paraId="64C404FA" w14:textId="77777777" w:rsidR="00FC755F" w:rsidRDefault="006B5BE5" w:rsidP="004403F4">
      <w:pPr>
        <w:rPr>
          <w:rFonts w:ascii="3DS V2" w:hAnsi="3DS V2"/>
          <w:sz w:val="24"/>
          <w:szCs w:val="24"/>
        </w:rPr>
      </w:pPr>
      <w:r w:rsidRPr="00766471">
        <w:rPr>
          <w:rFonts w:ascii="3DS V2" w:hAnsi="3DS V2"/>
          <w:sz w:val="24"/>
          <w:szCs w:val="24"/>
        </w:rPr>
        <w:t xml:space="preserve">Avec ces deux </w:t>
      </w:r>
      <w:r w:rsidR="00690A17">
        <w:rPr>
          <w:rFonts w:ascii="3DS V2" w:hAnsi="3DS V2"/>
          <w:sz w:val="24"/>
          <w:szCs w:val="24"/>
        </w:rPr>
        <w:t>pointeur</w:t>
      </w:r>
      <w:r w:rsidRPr="00766471">
        <w:rPr>
          <w:rFonts w:ascii="3DS V2" w:hAnsi="3DS V2"/>
          <w:sz w:val="24"/>
          <w:szCs w:val="24"/>
        </w:rPr>
        <w:t xml:space="preserve">s, il est </w:t>
      </w:r>
      <w:r w:rsidR="00234C0F" w:rsidRPr="00766471">
        <w:rPr>
          <w:rFonts w:ascii="3DS V2" w:hAnsi="3DS V2"/>
          <w:sz w:val="24"/>
          <w:szCs w:val="24"/>
        </w:rPr>
        <w:t xml:space="preserve">toujours </w:t>
      </w:r>
      <w:r w:rsidRPr="00766471">
        <w:rPr>
          <w:rFonts w:ascii="3DS V2" w:hAnsi="3DS V2"/>
          <w:sz w:val="24"/>
          <w:szCs w:val="24"/>
        </w:rPr>
        <w:t>possible</w:t>
      </w:r>
      <w:r w:rsidR="00234C0F" w:rsidRPr="00766471">
        <w:rPr>
          <w:rFonts w:ascii="3DS V2" w:hAnsi="3DS V2"/>
          <w:sz w:val="24"/>
          <w:szCs w:val="24"/>
        </w:rPr>
        <w:t xml:space="preserve"> de consulter </w:t>
      </w:r>
      <w:r w:rsidR="00E37A34" w:rsidRPr="00766471">
        <w:rPr>
          <w:rFonts w:ascii="3DS V2" w:hAnsi="3DS V2"/>
          <w:sz w:val="24"/>
          <w:szCs w:val="24"/>
        </w:rPr>
        <w:t>les propriétés souhaitées</w:t>
      </w:r>
      <w:r w:rsidR="00234C0F" w:rsidRPr="00766471">
        <w:rPr>
          <w:rFonts w:ascii="3DS V2" w:hAnsi="3DS V2"/>
          <w:sz w:val="24"/>
          <w:szCs w:val="24"/>
        </w:rPr>
        <w:t xml:space="preserve"> ou faire </w:t>
      </w:r>
      <w:r w:rsidR="00E37A34" w:rsidRPr="00766471">
        <w:rPr>
          <w:rFonts w:ascii="3DS V2" w:hAnsi="3DS V2"/>
          <w:sz w:val="24"/>
          <w:szCs w:val="24"/>
        </w:rPr>
        <w:t>des modifications</w:t>
      </w:r>
      <w:r w:rsidR="00234C0F" w:rsidRPr="00766471">
        <w:rPr>
          <w:rFonts w:ascii="3DS V2" w:hAnsi="3DS V2"/>
          <w:sz w:val="24"/>
          <w:szCs w:val="24"/>
        </w:rPr>
        <w:t xml:space="preserve">. </w:t>
      </w:r>
    </w:p>
    <w:p w14:paraId="470E2336" w14:textId="77777777" w:rsidR="00FC755F" w:rsidRDefault="00FE74F6" w:rsidP="004403F4">
      <w:pPr>
        <w:rPr>
          <w:rFonts w:ascii="3DS V2" w:hAnsi="3DS V2"/>
          <w:sz w:val="24"/>
          <w:szCs w:val="24"/>
        </w:rPr>
      </w:pPr>
      <w:r w:rsidRPr="00FE74F6">
        <w:rPr>
          <w:rFonts w:ascii="3DS V2" w:hAnsi="3DS V2"/>
          <w:sz w:val="24"/>
          <w:szCs w:val="24"/>
        </w:rPr>
        <w:t xml:space="preserve">Néanmoins, elle comporte un inconvénient : nous ne sommes pas responsables des objets pointés. Utiliser un smart pointeur pour un objet dont on ne possède pas la propriété est très dangereux, car cela </w:t>
      </w:r>
      <w:proofErr w:type="spellStart"/>
      <w:r w:rsidR="00D45737" w:rsidRPr="00D45737">
        <w:rPr>
          <w:rFonts w:ascii="3DS V2" w:hAnsi="3DS V2"/>
          <w:sz w:val="24"/>
          <w:szCs w:val="24"/>
        </w:rPr>
        <w:t>cela</w:t>
      </w:r>
      <w:proofErr w:type="spellEnd"/>
      <w:r w:rsidR="00D45737" w:rsidRPr="00D45737">
        <w:rPr>
          <w:rFonts w:ascii="3DS V2" w:hAnsi="3DS V2"/>
          <w:sz w:val="24"/>
          <w:szCs w:val="24"/>
        </w:rPr>
        <w:t xml:space="preserve"> introduit une ambiguïté dans la gestion de la durée de vie de l’objet</w:t>
      </w:r>
      <w:r w:rsidRPr="00FE74F6">
        <w:rPr>
          <w:rFonts w:ascii="3DS V2" w:hAnsi="3DS V2"/>
          <w:sz w:val="24"/>
          <w:szCs w:val="24"/>
        </w:rPr>
        <w:t xml:space="preserve">. L’objet pourrait ne pas être supprimé au </w:t>
      </w:r>
      <w:r w:rsidR="007018A1">
        <w:rPr>
          <w:rFonts w:ascii="3DS V2" w:hAnsi="3DS V2"/>
          <w:sz w:val="24"/>
          <w:szCs w:val="24"/>
        </w:rPr>
        <w:t xml:space="preserve">bon </w:t>
      </w:r>
      <w:r w:rsidRPr="00FE74F6">
        <w:rPr>
          <w:rFonts w:ascii="3DS V2" w:hAnsi="3DS V2"/>
          <w:sz w:val="24"/>
          <w:szCs w:val="24"/>
        </w:rPr>
        <w:t>moment</w:t>
      </w:r>
      <w:r w:rsidR="007018A1">
        <w:rPr>
          <w:rFonts w:ascii="3DS V2" w:hAnsi="3DS V2"/>
          <w:sz w:val="24"/>
          <w:szCs w:val="24"/>
        </w:rPr>
        <w:t xml:space="preserve"> car</w:t>
      </w:r>
      <w:r w:rsidRPr="00FE74F6">
        <w:rPr>
          <w:rFonts w:ascii="3DS V2" w:hAnsi="3DS V2"/>
          <w:sz w:val="24"/>
          <w:szCs w:val="24"/>
        </w:rPr>
        <w:t xml:space="preserve"> le compteur de références restant à 1 du fait de la présence de ce pointeur.</w:t>
      </w:r>
      <w:r w:rsidR="0039386F">
        <w:rPr>
          <w:rFonts w:ascii="3DS V2" w:hAnsi="3DS V2"/>
          <w:sz w:val="24"/>
          <w:szCs w:val="24"/>
        </w:rPr>
        <w:t xml:space="preserve"> </w:t>
      </w:r>
      <w:r w:rsidRPr="00FE74F6">
        <w:rPr>
          <w:rFonts w:ascii="3DS V2" w:hAnsi="3DS V2"/>
          <w:sz w:val="24"/>
          <w:szCs w:val="24"/>
        </w:rPr>
        <w:t>Cette situation peut entraîner des fuites mémoire ou d’autres comportements indéfinis.</w:t>
      </w:r>
      <w:r w:rsidR="00614BEA">
        <w:rPr>
          <w:rFonts w:ascii="3DS V2" w:hAnsi="3DS V2"/>
          <w:sz w:val="24"/>
          <w:szCs w:val="24"/>
        </w:rPr>
        <w:t xml:space="preserve"> </w:t>
      </w:r>
    </w:p>
    <w:p w14:paraId="7CB6C7E8" w14:textId="4EFFD152" w:rsidR="00407651" w:rsidRDefault="00FE74F6" w:rsidP="004403F4">
      <w:pPr>
        <w:rPr>
          <w:rFonts w:ascii="3DS V2" w:hAnsi="3DS V2"/>
          <w:sz w:val="24"/>
          <w:szCs w:val="24"/>
        </w:rPr>
      </w:pPr>
      <w:r w:rsidRPr="00FE74F6">
        <w:rPr>
          <w:rFonts w:ascii="3DS V2" w:hAnsi="3DS V2"/>
          <w:sz w:val="24"/>
          <w:szCs w:val="24"/>
        </w:rPr>
        <w:t xml:space="preserve">À l’inverse, avec des pointeurs classiques, </w:t>
      </w:r>
      <w:r w:rsidR="00A13C48">
        <w:rPr>
          <w:rFonts w:ascii="3DS V2" w:hAnsi="3DS V2" w:hint="eastAsia"/>
          <w:sz w:val="24"/>
          <w:szCs w:val="24"/>
          <w:lang w:eastAsia="zh-CN"/>
        </w:rPr>
        <w:t>s</w:t>
      </w:r>
      <w:r w:rsidR="00A13C48" w:rsidRPr="00A13C48">
        <w:rPr>
          <w:rFonts w:ascii="3DS V2" w:hAnsi="3DS V2"/>
          <w:sz w:val="24"/>
          <w:szCs w:val="24"/>
        </w:rPr>
        <w:t>i l’objet pointé a déjà été détruit au moment de l’utilisation du pointeur, le programme plantera avec une erreur de segmentation (</w:t>
      </w:r>
      <w:r w:rsidR="00A13C48" w:rsidRPr="009D4812">
        <w:rPr>
          <w:rFonts w:ascii="3DS V2" w:hAnsi="3DS V2"/>
          <w:i/>
          <w:iCs/>
          <w:sz w:val="24"/>
          <w:szCs w:val="24"/>
        </w:rPr>
        <w:t xml:space="preserve">segmentation </w:t>
      </w:r>
      <w:proofErr w:type="spellStart"/>
      <w:r w:rsidR="00A13C48" w:rsidRPr="009D4812">
        <w:rPr>
          <w:rFonts w:ascii="3DS V2" w:hAnsi="3DS V2"/>
          <w:i/>
          <w:iCs/>
          <w:sz w:val="24"/>
          <w:szCs w:val="24"/>
        </w:rPr>
        <w:t>fault</w:t>
      </w:r>
      <w:proofErr w:type="spellEnd"/>
      <w:r w:rsidR="00A13C48" w:rsidRPr="00A13C48">
        <w:rPr>
          <w:rFonts w:ascii="3DS V2" w:hAnsi="3DS V2"/>
          <w:sz w:val="24"/>
          <w:szCs w:val="24"/>
        </w:rPr>
        <w:t>) ou une violation d’accès mémoire (</w:t>
      </w:r>
      <w:proofErr w:type="spellStart"/>
      <w:r w:rsidR="00A13C48" w:rsidRPr="009D4812">
        <w:rPr>
          <w:rFonts w:ascii="3DS V2" w:hAnsi="3DS V2"/>
          <w:i/>
          <w:iCs/>
          <w:sz w:val="24"/>
          <w:szCs w:val="24"/>
        </w:rPr>
        <w:t>access</w:t>
      </w:r>
      <w:proofErr w:type="spellEnd"/>
      <w:r w:rsidR="00A13C48" w:rsidRPr="009D4812">
        <w:rPr>
          <w:rFonts w:ascii="3DS V2" w:hAnsi="3DS V2"/>
          <w:i/>
          <w:iCs/>
          <w:sz w:val="24"/>
          <w:szCs w:val="24"/>
        </w:rPr>
        <w:t xml:space="preserve"> violation</w:t>
      </w:r>
      <w:r w:rsidR="00A13C48" w:rsidRPr="00A13C48">
        <w:rPr>
          <w:rFonts w:ascii="3DS V2" w:hAnsi="3DS V2"/>
          <w:sz w:val="24"/>
          <w:szCs w:val="24"/>
        </w:rPr>
        <w:t>).</w:t>
      </w:r>
      <w:r w:rsidR="00A13C48">
        <w:rPr>
          <w:rFonts w:ascii="3DS V2" w:hAnsi="3DS V2"/>
          <w:sz w:val="24"/>
          <w:szCs w:val="24"/>
        </w:rPr>
        <w:t xml:space="preserve"> </w:t>
      </w:r>
    </w:p>
    <w:p w14:paraId="28566020" w14:textId="0B20128F" w:rsidR="00C61950" w:rsidRDefault="005C67FC" w:rsidP="004403F4">
      <w:pPr>
        <w:rPr>
          <w:rFonts w:ascii="3DS V2" w:hAnsi="3DS V2"/>
          <w:sz w:val="24"/>
          <w:szCs w:val="24"/>
        </w:rPr>
      </w:pPr>
      <w:r>
        <w:rPr>
          <w:rFonts w:ascii="3DS V2" w:hAnsi="3DS V2"/>
          <w:sz w:val="24"/>
          <w:szCs w:val="24"/>
        </w:rPr>
        <w:t xml:space="preserve">Une autre approche plus pratique est de récupérer </w:t>
      </w:r>
      <w:r w:rsidR="00DB04D5">
        <w:rPr>
          <w:rFonts w:ascii="3DS V2" w:hAnsi="3DS V2"/>
          <w:sz w:val="24"/>
          <w:szCs w:val="24"/>
        </w:rPr>
        <w:t xml:space="preserve">et copier </w:t>
      </w:r>
      <w:r w:rsidR="00D740C8">
        <w:rPr>
          <w:rFonts w:ascii="3DS V2" w:hAnsi="3DS V2"/>
          <w:sz w:val="24"/>
          <w:szCs w:val="24"/>
        </w:rPr>
        <w:t>toutes les propriétés nécessaires</w:t>
      </w:r>
      <w:r>
        <w:rPr>
          <w:rFonts w:ascii="3DS V2" w:hAnsi="3DS V2"/>
          <w:sz w:val="24"/>
          <w:szCs w:val="24"/>
        </w:rPr>
        <w:t xml:space="preserve"> </w:t>
      </w:r>
      <w:r w:rsidR="00DB04D5">
        <w:rPr>
          <w:rFonts w:ascii="3DS V2" w:hAnsi="3DS V2"/>
          <w:sz w:val="24"/>
          <w:szCs w:val="24"/>
        </w:rPr>
        <w:t>d</w:t>
      </w:r>
      <w:r>
        <w:rPr>
          <w:rFonts w:ascii="3DS V2" w:hAnsi="3DS V2"/>
          <w:sz w:val="24"/>
          <w:szCs w:val="24"/>
        </w:rPr>
        <w:t xml:space="preserve">es deux objets </w:t>
      </w:r>
      <w:r w:rsidR="00DB04D5">
        <w:rPr>
          <w:rFonts w:ascii="3DS V2" w:hAnsi="3DS V2"/>
          <w:sz w:val="24"/>
          <w:szCs w:val="24"/>
        </w:rPr>
        <w:t>au moment de</w:t>
      </w:r>
      <w:r>
        <w:rPr>
          <w:rFonts w:ascii="3DS V2" w:hAnsi="3DS V2"/>
          <w:sz w:val="24"/>
          <w:szCs w:val="24"/>
        </w:rPr>
        <w:t xml:space="preserve"> l’initialisation. Le coût de copie des propriétés</w:t>
      </w:r>
      <w:r w:rsidR="00CB4FCC">
        <w:rPr>
          <w:rFonts w:ascii="3DS V2" w:hAnsi="3DS V2"/>
          <w:sz w:val="24"/>
          <w:szCs w:val="24"/>
        </w:rPr>
        <w:t>,</w:t>
      </w:r>
      <w:r w:rsidR="00ED7C57">
        <w:rPr>
          <w:rFonts w:ascii="3DS V2" w:hAnsi="3DS V2"/>
          <w:sz w:val="24"/>
          <w:szCs w:val="24"/>
        </w:rPr>
        <w:t xml:space="preserve"> comme les petites chaînes de caractères ou nombre à virgule flottant</w:t>
      </w:r>
      <w:r w:rsidR="00CB4FCC">
        <w:rPr>
          <w:rFonts w:ascii="3DS V2" w:hAnsi="3DS V2"/>
          <w:sz w:val="24"/>
          <w:szCs w:val="24"/>
        </w:rPr>
        <w:t>,</w:t>
      </w:r>
      <w:r w:rsidR="00ED7C57">
        <w:rPr>
          <w:rFonts w:ascii="3DS V2" w:hAnsi="3DS V2"/>
          <w:sz w:val="24"/>
          <w:szCs w:val="24"/>
        </w:rPr>
        <w:t xml:space="preserve"> </w:t>
      </w:r>
      <w:r>
        <w:rPr>
          <w:rFonts w:ascii="3DS V2" w:hAnsi="3DS V2"/>
          <w:sz w:val="24"/>
          <w:szCs w:val="24"/>
        </w:rPr>
        <w:t xml:space="preserve">est </w:t>
      </w:r>
      <w:r w:rsidR="003776F3">
        <w:rPr>
          <w:rFonts w:ascii="3DS V2" w:hAnsi="3DS V2"/>
          <w:sz w:val="24"/>
          <w:szCs w:val="24"/>
        </w:rPr>
        <w:t>assez raisonnable</w:t>
      </w:r>
      <w:r w:rsidR="00ED7C57">
        <w:rPr>
          <w:rFonts w:ascii="3DS V2" w:hAnsi="3DS V2"/>
          <w:sz w:val="24"/>
          <w:szCs w:val="24"/>
        </w:rPr>
        <w:t xml:space="preserve">. De cette façon nous possédons nous-même les informations que nous avons besoin et nous nous inquiétons plus </w:t>
      </w:r>
      <w:r w:rsidR="00533FE8">
        <w:rPr>
          <w:rFonts w:ascii="3DS V2" w:hAnsi="3DS V2"/>
          <w:sz w:val="24"/>
          <w:szCs w:val="24"/>
        </w:rPr>
        <w:t>du</w:t>
      </w:r>
      <w:r w:rsidR="00ED7C57">
        <w:rPr>
          <w:rFonts w:ascii="3DS V2" w:hAnsi="3DS V2"/>
          <w:sz w:val="24"/>
          <w:szCs w:val="24"/>
        </w:rPr>
        <w:t xml:space="preserve"> problème de cycle de vie</w:t>
      </w:r>
      <w:r w:rsidR="00533FE8">
        <w:rPr>
          <w:rFonts w:ascii="3DS V2" w:hAnsi="3DS V2"/>
          <w:sz w:val="24"/>
          <w:szCs w:val="24"/>
        </w:rPr>
        <w:t xml:space="preserve"> et </w:t>
      </w:r>
      <w:r w:rsidR="00727842">
        <w:rPr>
          <w:rFonts w:ascii="3DS V2" w:hAnsi="3DS V2"/>
          <w:sz w:val="24"/>
          <w:szCs w:val="24"/>
        </w:rPr>
        <w:t>d’</w:t>
      </w:r>
      <w:r w:rsidR="00533FE8">
        <w:rPr>
          <w:rFonts w:ascii="3DS V2" w:hAnsi="3DS V2"/>
          <w:sz w:val="24"/>
          <w:szCs w:val="24"/>
        </w:rPr>
        <w:t xml:space="preserve">utilisation de </w:t>
      </w:r>
      <w:r w:rsidR="00690A17">
        <w:rPr>
          <w:rFonts w:ascii="3DS V2" w:hAnsi="3DS V2"/>
          <w:sz w:val="24"/>
          <w:szCs w:val="24"/>
        </w:rPr>
        <w:t>pointeur</w:t>
      </w:r>
      <w:r w:rsidR="00533FE8">
        <w:rPr>
          <w:rFonts w:ascii="3DS V2" w:hAnsi="3DS V2"/>
          <w:sz w:val="24"/>
          <w:szCs w:val="24"/>
        </w:rPr>
        <w:t xml:space="preserve"> invalide</w:t>
      </w:r>
      <w:r w:rsidR="00ED7C57">
        <w:rPr>
          <w:rFonts w:ascii="3DS V2" w:hAnsi="3DS V2"/>
          <w:sz w:val="24"/>
          <w:szCs w:val="24"/>
        </w:rPr>
        <w:t>.</w:t>
      </w:r>
      <w:r w:rsidR="0056288D">
        <w:rPr>
          <w:rFonts w:ascii="3DS V2" w:hAnsi="3DS V2"/>
          <w:sz w:val="24"/>
          <w:szCs w:val="24"/>
        </w:rPr>
        <w:t xml:space="preserve"> </w:t>
      </w:r>
      <w:r w:rsidR="00B6248A">
        <w:rPr>
          <w:rFonts w:ascii="3DS V2" w:hAnsi="3DS V2"/>
          <w:sz w:val="24"/>
          <w:szCs w:val="24"/>
        </w:rPr>
        <w:t xml:space="preserve">Elle améliore aussi </w:t>
      </w:r>
      <w:r w:rsidR="00C61950">
        <w:rPr>
          <w:rFonts w:ascii="3DS V2" w:hAnsi="3DS V2"/>
          <w:sz w:val="24"/>
          <w:szCs w:val="24"/>
        </w:rPr>
        <w:t>la performance</w:t>
      </w:r>
      <w:r w:rsidR="00B6248A">
        <w:rPr>
          <w:rFonts w:ascii="3DS V2" w:hAnsi="3DS V2"/>
          <w:sz w:val="24"/>
          <w:szCs w:val="24"/>
        </w:rPr>
        <w:t xml:space="preserve"> en limitant </w:t>
      </w:r>
      <w:r w:rsidR="00C61950">
        <w:rPr>
          <w:rFonts w:ascii="3DS V2" w:hAnsi="3DS V2"/>
          <w:sz w:val="24"/>
          <w:szCs w:val="24"/>
        </w:rPr>
        <w:t>l’appel fréquents</w:t>
      </w:r>
      <w:r w:rsidR="00B6248A">
        <w:rPr>
          <w:rFonts w:ascii="3DS V2" w:hAnsi="3DS V2"/>
          <w:sz w:val="24"/>
          <w:szCs w:val="24"/>
        </w:rPr>
        <w:t xml:space="preserve"> aux </w:t>
      </w:r>
      <w:r w:rsidR="0056288D">
        <w:rPr>
          <w:rFonts w:ascii="3DS V2" w:hAnsi="3DS V2"/>
          <w:sz w:val="24"/>
          <w:szCs w:val="24"/>
        </w:rPr>
        <w:t>fonctions</w:t>
      </w:r>
      <w:r w:rsidR="00B6248A">
        <w:rPr>
          <w:rFonts w:ascii="3DS V2" w:hAnsi="3DS V2"/>
          <w:sz w:val="24"/>
          <w:szCs w:val="24"/>
        </w:rPr>
        <w:t xml:space="preserve"> d’accès, qui peut coûter très cher pour un objet dans CATIA. </w:t>
      </w:r>
      <w:r w:rsidR="00C61950">
        <w:rPr>
          <w:rFonts w:ascii="3DS V2" w:hAnsi="3DS V2"/>
          <w:sz w:val="24"/>
          <w:szCs w:val="24"/>
        </w:rPr>
        <w:t>Ce processus de récupération</w:t>
      </w:r>
      <w:r w:rsidR="003F62CA">
        <w:rPr>
          <w:rFonts w:ascii="3DS V2" w:hAnsi="3DS V2"/>
          <w:sz w:val="24"/>
          <w:szCs w:val="24"/>
        </w:rPr>
        <w:t xml:space="preserve"> est composé de 3 </w:t>
      </w:r>
      <w:r w:rsidR="00676AE3">
        <w:rPr>
          <w:rFonts w:ascii="3DS V2" w:hAnsi="3DS V2"/>
          <w:sz w:val="24"/>
          <w:szCs w:val="24"/>
        </w:rPr>
        <w:t>étape</w:t>
      </w:r>
      <w:r w:rsidR="003F62CA">
        <w:rPr>
          <w:rFonts w:ascii="3DS V2" w:hAnsi="3DS V2"/>
          <w:sz w:val="24"/>
          <w:szCs w:val="24"/>
        </w:rPr>
        <w:t xml:space="preserve"> générale. </w:t>
      </w:r>
    </w:p>
    <w:p w14:paraId="4B1666DA" w14:textId="77777777" w:rsidR="00FC755F" w:rsidRDefault="00FC755F" w:rsidP="00A81575">
      <w:pPr>
        <w:rPr>
          <w:rFonts w:ascii="3DS V2" w:hAnsi="3DS V2"/>
          <w:b/>
          <w:bCs/>
          <w:sz w:val="24"/>
          <w:szCs w:val="24"/>
        </w:rPr>
      </w:pPr>
    </w:p>
    <w:p w14:paraId="277E80A7" w14:textId="33F14CA7" w:rsidR="00A81575" w:rsidRPr="00A81575" w:rsidRDefault="00834F18" w:rsidP="00A81575">
      <w:pPr>
        <w:rPr>
          <w:rFonts w:ascii="3DS V2" w:hAnsi="3DS V2"/>
          <w:sz w:val="24"/>
          <w:szCs w:val="24"/>
        </w:rPr>
      </w:pPr>
      <w:r>
        <w:rPr>
          <w:rFonts w:ascii="3DS V2" w:hAnsi="3DS V2"/>
          <w:b/>
          <w:bCs/>
          <w:sz w:val="24"/>
          <w:szCs w:val="24"/>
        </w:rPr>
        <w:lastRenderedPageBreak/>
        <w:t xml:space="preserve">Etape 1 : </w:t>
      </w:r>
      <w:r w:rsidR="00A81575" w:rsidRPr="00A81575">
        <w:rPr>
          <w:rFonts w:ascii="3DS V2" w:hAnsi="3DS V2"/>
          <w:b/>
          <w:bCs/>
          <w:sz w:val="24"/>
          <w:szCs w:val="24"/>
        </w:rPr>
        <w:t xml:space="preserve">Extraction des </w:t>
      </w:r>
      <w:r w:rsidR="006E0859">
        <w:rPr>
          <w:rFonts w:ascii="3DS V2" w:hAnsi="3DS V2"/>
          <w:b/>
          <w:bCs/>
          <w:sz w:val="24"/>
          <w:szCs w:val="24"/>
        </w:rPr>
        <w:t xml:space="preserve">cavités </w:t>
      </w:r>
      <w:r w:rsidR="00A81575" w:rsidRPr="00A81575">
        <w:rPr>
          <w:rFonts w:ascii="3DS V2" w:hAnsi="3DS V2"/>
          <w:b/>
          <w:bCs/>
          <w:sz w:val="24"/>
          <w:szCs w:val="24"/>
        </w:rPr>
        <w:t xml:space="preserve">logiques à partir de </w:t>
      </w:r>
      <w:r w:rsidR="00A676EF">
        <w:rPr>
          <w:rFonts w:ascii="3DS V2" w:hAnsi="3DS V2"/>
          <w:b/>
          <w:bCs/>
          <w:sz w:val="24"/>
          <w:szCs w:val="24"/>
        </w:rPr>
        <w:t>« </w:t>
      </w:r>
      <w:r w:rsidR="00A81575" w:rsidRPr="00A81575">
        <w:rPr>
          <w:rFonts w:ascii="3DS V2" w:hAnsi="3DS V2"/>
          <w:b/>
          <w:bCs/>
          <w:sz w:val="24"/>
          <w:szCs w:val="24"/>
        </w:rPr>
        <w:t>VOD</w:t>
      </w:r>
      <w:r w:rsidR="00A676EF">
        <w:rPr>
          <w:rFonts w:ascii="3DS V2" w:hAnsi="3DS V2"/>
          <w:b/>
          <w:bCs/>
          <w:sz w:val="24"/>
          <w:szCs w:val="24"/>
        </w:rPr>
        <w:t> »</w:t>
      </w:r>
      <w:r w:rsidR="00A81575" w:rsidRPr="00A81575">
        <w:rPr>
          <w:rFonts w:ascii="3DS V2" w:hAnsi="3DS V2"/>
          <w:b/>
          <w:bCs/>
          <w:sz w:val="24"/>
          <w:szCs w:val="24"/>
        </w:rPr>
        <w:t xml:space="preserve"> du </w:t>
      </w:r>
      <w:r w:rsidR="006E0859">
        <w:rPr>
          <w:rFonts w:ascii="3DS V2" w:hAnsi="3DS V2"/>
          <w:b/>
          <w:bCs/>
          <w:sz w:val="24"/>
          <w:szCs w:val="24"/>
        </w:rPr>
        <w:t>connecter</w:t>
      </w:r>
    </w:p>
    <w:p w14:paraId="320C75E9" w14:textId="75A7D832" w:rsidR="00043FBD" w:rsidRDefault="00341928" w:rsidP="00A81575">
      <w:pPr>
        <w:rPr>
          <w:rFonts w:ascii="3DS V2" w:hAnsi="3DS V2"/>
          <w:sz w:val="24"/>
          <w:szCs w:val="24"/>
        </w:rPr>
      </w:pPr>
      <w:r>
        <w:rPr>
          <w:rFonts w:ascii="3DS V2" w:hAnsi="3DS V2"/>
          <w:sz w:val="24"/>
          <w:szCs w:val="24"/>
        </w:rPr>
        <w:t>Tout est partir du</w:t>
      </w:r>
      <w:r w:rsidR="00A81575" w:rsidRPr="00A81575">
        <w:rPr>
          <w:rFonts w:ascii="3DS V2" w:hAnsi="3DS V2"/>
          <w:sz w:val="24"/>
          <w:szCs w:val="24"/>
        </w:rPr>
        <w:t xml:space="preserve"> paramètre d’entrée, </w:t>
      </w:r>
      <w:r>
        <w:rPr>
          <w:rFonts w:ascii="3DS V2" w:hAnsi="3DS V2"/>
          <w:sz w:val="24"/>
          <w:szCs w:val="24"/>
        </w:rPr>
        <w:t>le «</w:t>
      </w:r>
      <w:r w:rsidR="00FF6CB5">
        <w:rPr>
          <w:rFonts w:ascii="3DS V2" w:hAnsi="3DS V2"/>
          <w:sz w:val="24"/>
          <w:szCs w:val="24"/>
        </w:rPr>
        <w:t xml:space="preserve"> </w:t>
      </w:r>
      <w:r w:rsidRPr="0040636C">
        <w:rPr>
          <w:rFonts w:ascii="3DS V2" w:hAnsi="3DS V2"/>
          <w:sz w:val="24"/>
          <w:szCs w:val="24"/>
        </w:rPr>
        <w:t xml:space="preserve">Virtual Object </w:t>
      </w:r>
      <w:proofErr w:type="spellStart"/>
      <w:r w:rsidRPr="0040636C">
        <w:rPr>
          <w:rFonts w:ascii="3DS V2" w:hAnsi="3DS V2"/>
          <w:sz w:val="24"/>
          <w:szCs w:val="24"/>
        </w:rPr>
        <w:t>Descriptor</w:t>
      </w:r>
      <w:proofErr w:type="spellEnd"/>
      <w:r w:rsidR="00FF6CB5" w:rsidRPr="0040636C">
        <w:rPr>
          <w:rFonts w:ascii="3DS V2" w:hAnsi="3DS V2"/>
          <w:sz w:val="24"/>
          <w:szCs w:val="24"/>
        </w:rPr>
        <w:t xml:space="preserve"> </w:t>
      </w:r>
      <w:r>
        <w:rPr>
          <w:rFonts w:ascii="3DS V2" w:hAnsi="3DS V2"/>
          <w:sz w:val="24"/>
          <w:szCs w:val="24"/>
        </w:rPr>
        <w:t xml:space="preserve">» du </w:t>
      </w:r>
      <w:proofErr w:type="spellStart"/>
      <w:r>
        <w:rPr>
          <w:rFonts w:ascii="3DS V2" w:hAnsi="3DS V2"/>
          <w:sz w:val="24"/>
          <w:szCs w:val="24"/>
        </w:rPr>
        <w:t>connect</w:t>
      </w:r>
      <w:r w:rsidR="001874CD">
        <w:rPr>
          <w:rFonts w:ascii="3DS V2" w:hAnsi="3DS V2"/>
          <w:sz w:val="24"/>
          <w:szCs w:val="24"/>
        </w:rPr>
        <w:t>o</w:t>
      </w:r>
      <w:r>
        <w:rPr>
          <w:rFonts w:ascii="3DS V2" w:hAnsi="3DS V2"/>
          <w:sz w:val="24"/>
          <w:szCs w:val="24"/>
        </w:rPr>
        <w:t>r</w:t>
      </w:r>
      <w:proofErr w:type="spellEnd"/>
      <w:r>
        <w:rPr>
          <w:rFonts w:ascii="3DS V2" w:hAnsi="3DS V2"/>
          <w:sz w:val="24"/>
          <w:szCs w:val="24"/>
        </w:rPr>
        <w:t xml:space="preserve">. </w:t>
      </w:r>
      <w:r w:rsidR="00085FF6" w:rsidRPr="00085FF6">
        <w:rPr>
          <w:rFonts w:ascii="3DS V2" w:hAnsi="3DS V2"/>
          <w:sz w:val="24"/>
          <w:szCs w:val="24"/>
        </w:rPr>
        <w:t xml:space="preserve">C’est </w:t>
      </w:r>
      <w:r w:rsidR="00C67EFD">
        <w:rPr>
          <w:rFonts w:ascii="3DS V2" w:hAnsi="3DS V2"/>
          <w:sz w:val="24"/>
          <w:szCs w:val="24"/>
        </w:rPr>
        <w:t>le</w:t>
      </w:r>
      <w:r w:rsidR="00085FF6" w:rsidRPr="00085FF6">
        <w:rPr>
          <w:rFonts w:ascii="3DS V2" w:hAnsi="3DS V2"/>
          <w:sz w:val="24"/>
          <w:szCs w:val="24"/>
        </w:rPr>
        <w:t xml:space="preserve"> descripteur numérique d</w:t>
      </w:r>
      <w:r w:rsidR="00C67EFD">
        <w:rPr>
          <w:rFonts w:ascii="3DS V2" w:hAnsi="3DS V2"/>
          <w:sz w:val="24"/>
          <w:szCs w:val="24"/>
        </w:rPr>
        <w:t xml:space="preserve">’objet </w:t>
      </w:r>
      <w:r w:rsidR="00085FF6" w:rsidRPr="00085FF6">
        <w:rPr>
          <w:rFonts w:ascii="3DS V2" w:hAnsi="3DS V2"/>
          <w:sz w:val="24"/>
          <w:szCs w:val="24"/>
        </w:rPr>
        <w:t>dans le système PLM. Il permet d’accéder à toutes les informations associées à cet objet</w:t>
      </w:r>
      <w:r w:rsidR="007F0B2B">
        <w:rPr>
          <w:rFonts w:ascii="3DS V2" w:hAnsi="3DS V2"/>
          <w:sz w:val="24"/>
          <w:szCs w:val="24"/>
        </w:rPr>
        <w:t xml:space="preserve">. </w:t>
      </w:r>
    </w:p>
    <w:p w14:paraId="355A4727" w14:textId="237855D4" w:rsidR="00A81575" w:rsidRPr="00A81575" w:rsidRDefault="00085FF6" w:rsidP="00A81575">
      <w:pPr>
        <w:rPr>
          <w:rFonts w:ascii="3DS V2" w:hAnsi="3DS V2"/>
          <w:sz w:val="24"/>
          <w:szCs w:val="24"/>
        </w:rPr>
      </w:pPr>
      <w:r>
        <w:rPr>
          <w:rFonts w:ascii="3DS V2" w:hAnsi="3DS V2"/>
          <w:sz w:val="24"/>
          <w:szCs w:val="24"/>
        </w:rPr>
        <w:t>Avec ce descript</w:t>
      </w:r>
      <w:r w:rsidR="00BA5890">
        <w:rPr>
          <w:rFonts w:ascii="3DS V2" w:hAnsi="3DS V2"/>
          <w:sz w:val="24"/>
          <w:szCs w:val="24"/>
        </w:rPr>
        <w:t>eur</w:t>
      </w:r>
      <w:r>
        <w:rPr>
          <w:rFonts w:ascii="3DS V2" w:hAnsi="3DS V2"/>
          <w:sz w:val="24"/>
          <w:szCs w:val="24"/>
        </w:rPr>
        <w:t>, o</w:t>
      </w:r>
      <w:r w:rsidR="00A81575" w:rsidRPr="00A81575">
        <w:rPr>
          <w:rFonts w:ascii="3DS V2" w:hAnsi="3DS V2"/>
          <w:sz w:val="24"/>
          <w:szCs w:val="24"/>
        </w:rPr>
        <w:t xml:space="preserve">n récupère </w:t>
      </w:r>
      <w:r w:rsidR="00BA5890">
        <w:rPr>
          <w:rFonts w:ascii="3DS V2" w:hAnsi="3DS V2"/>
          <w:sz w:val="24"/>
          <w:szCs w:val="24"/>
        </w:rPr>
        <w:t>l’instance d</w:t>
      </w:r>
      <w:r w:rsidR="00647080">
        <w:rPr>
          <w:rFonts w:ascii="3DS V2" w:hAnsi="3DS V2"/>
          <w:sz w:val="24"/>
          <w:szCs w:val="24"/>
        </w:rPr>
        <w:t>u</w:t>
      </w:r>
      <w:r w:rsidR="00BA5890">
        <w:rPr>
          <w:rFonts w:ascii="3DS V2" w:hAnsi="3DS V2"/>
          <w:sz w:val="24"/>
          <w:szCs w:val="24"/>
        </w:rPr>
        <w:t xml:space="preserve"> </w:t>
      </w:r>
      <w:proofErr w:type="spellStart"/>
      <w:r w:rsidR="00BA5890">
        <w:rPr>
          <w:rFonts w:ascii="3DS V2" w:hAnsi="3DS V2"/>
          <w:sz w:val="24"/>
          <w:szCs w:val="24"/>
        </w:rPr>
        <w:t>connector</w:t>
      </w:r>
      <w:proofErr w:type="spellEnd"/>
      <w:r w:rsidR="00A81575" w:rsidRPr="00A81575">
        <w:rPr>
          <w:rFonts w:ascii="3DS V2" w:hAnsi="3DS V2"/>
          <w:sz w:val="24"/>
          <w:szCs w:val="24"/>
        </w:rPr>
        <w:t xml:space="preserve"> </w:t>
      </w:r>
      <w:r w:rsidR="008342A6">
        <w:rPr>
          <w:rFonts w:ascii="3DS V2" w:hAnsi="3DS V2"/>
          <w:sz w:val="24"/>
          <w:szCs w:val="24"/>
        </w:rPr>
        <w:t xml:space="preserve">et consulter </w:t>
      </w:r>
      <w:r w:rsidR="0001614D">
        <w:rPr>
          <w:rFonts w:ascii="3DS V2" w:hAnsi="3DS V2"/>
          <w:sz w:val="24"/>
          <w:szCs w:val="24"/>
        </w:rPr>
        <w:t xml:space="preserve">la référence </w:t>
      </w:r>
      <w:r w:rsidR="0001614D" w:rsidRPr="00A81575">
        <w:rPr>
          <w:rFonts w:ascii="3DS V2" w:hAnsi="3DS V2"/>
          <w:sz w:val="24"/>
          <w:szCs w:val="24"/>
        </w:rPr>
        <w:t>associée</w:t>
      </w:r>
      <w:r w:rsidR="00D12BFE">
        <w:rPr>
          <w:rFonts w:ascii="3DS V2" w:hAnsi="3DS V2"/>
          <w:sz w:val="24"/>
          <w:szCs w:val="24"/>
        </w:rPr>
        <w:t xml:space="preserve"> </w:t>
      </w:r>
      <w:r w:rsidR="008342A6">
        <w:rPr>
          <w:rFonts w:ascii="3DS V2" w:hAnsi="3DS V2"/>
          <w:sz w:val="24"/>
          <w:szCs w:val="24"/>
        </w:rPr>
        <w:t xml:space="preserve">de cette instance. </w:t>
      </w:r>
      <w:r w:rsidR="00A81575" w:rsidRPr="00A81575">
        <w:rPr>
          <w:rFonts w:ascii="3DS V2" w:hAnsi="3DS V2"/>
          <w:sz w:val="24"/>
          <w:szCs w:val="24"/>
        </w:rPr>
        <w:t xml:space="preserve">À partir de </w:t>
      </w:r>
      <w:r w:rsidR="008342A6">
        <w:rPr>
          <w:rFonts w:ascii="3DS V2" w:hAnsi="3DS V2"/>
          <w:sz w:val="24"/>
          <w:szCs w:val="24"/>
        </w:rPr>
        <w:t>la</w:t>
      </w:r>
      <w:r w:rsidR="00A81575" w:rsidRPr="00A81575">
        <w:rPr>
          <w:rFonts w:ascii="3DS V2" w:hAnsi="3DS V2"/>
          <w:sz w:val="24"/>
          <w:szCs w:val="24"/>
        </w:rPr>
        <w:t xml:space="preserve"> référence, on obtient les </w:t>
      </w:r>
      <w:r w:rsidR="00437782">
        <w:rPr>
          <w:rFonts w:ascii="3DS V2" w:hAnsi="3DS V2"/>
          <w:sz w:val="24"/>
          <w:szCs w:val="24"/>
        </w:rPr>
        <w:t>« </w:t>
      </w:r>
      <w:r w:rsidR="00A81575" w:rsidRPr="00A81575">
        <w:rPr>
          <w:rFonts w:ascii="3DS V2" w:hAnsi="3DS V2"/>
          <w:sz w:val="24"/>
          <w:szCs w:val="24"/>
        </w:rPr>
        <w:t>ports</w:t>
      </w:r>
      <w:r w:rsidR="00437782">
        <w:rPr>
          <w:rFonts w:ascii="3DS V2" w:hAnsi="3DS V2"/>
          <w:sz w:val="24"/>
          <w:szCs w:val="24"/>
        </w:rPr>
        <w:t> »</w:t>
      </w:r>
      <w:r w:rsidR="00A81575" w:rsidRPr="00A81575">
        <w:rPr>
          <w:rFonts w:ascii="3DS V2" w:hAnsi="3DS V2"/>
          <w:sz w:val="24"/>
          <w:szCs w:val="24"/>
        </w:rPr>
        <w:t xml:space="preserve"> du </w:t>
      </w:r>
      <w:proofErr w:type="spellStart"/>
      <w:r w:rsidR="00A81575" w:rsidRPr="00A81575">
        <w:rPr>
          <w:rFonts w:ascii="3DS V2" w:hAnsi="3DS V2"/>
          <w:sz w:val="24"/>
          <w:szCs w:val="24"/>
        </w:rPr>
        <w:t>connect</w:t>
      </w:r>
      <w:r w:rsidR="008342A6">
        <w:rPr>
          <w:rFonts w:ascii="3DS V2" w:hAnsi="3DS V2"/>
          <w:sz w:val="24"/>
          <w:szCs w:val="24"/>
        </w:rPr>
        <w:t>o</w:t>
      </w:r>
      <w:r w:rsidR="00A81575" w:rsidRPr="00A81575">
        <w:rPr>
          <w:rFonts w:ascii="3DS V2" w:hAnsi="3DS V2"/>
          <w:sz w:val="24"/>
          <w:szCs w:val="24"/>
        </w:rPr>
        <w:t>r</w:t>
      </w:r>
      <w:proofErr w:type="spellEnd"/>
      <w:r w:rsidR="00A81575" w:rsidRPr="00A81575">
        <w:rPr>
          <w:rFonts w:ascii="3DS V2" w:hAnsi="3DS V2"/>
          <w:sz w:val="24"/>
          <w:szCs w:val="24"/>
        </w:rPr>
        <w:t xml:space="preserve">, puis leurs </w:t>
      </w:r>
      <w:r w:rsidR="00782FA9">
        <w:rPr>
          <w:rFonts w:ascii="3DS V2" w:hAnsi="3DS V2"/>
          <w:sz w:val="24"/>
          <w:szCs w:val="24"/>
        </w:rPr>
        <w:t>cavités</w:t>
      </w:r>
      <w:r w:rsidR="00A81575" w:rsidRPr="00A81575">
        <w:rPr>
          <w:rFonts w:ascii="3DS V2" w:hAnsi="3DS V2"/>
          <w:sz w:val="24"/>
          <w:szCs w:val="24"/>
        </w:rPr>
        <w:t xml:space="preserve"> logiques internes.</w:t>
      </w:r>
    </w:p>
    <w:p w14:paraId="63687D9B" w14:textId="6BFCC035" w:rsidR="00A81575" w:rsidRPr="00A81575" w:rsidRDefault="00834F18" w:rsidP="00A81575">
      <w:pPr>
        <w:rPr>
          <w:rFonts w:ascii="3DS V2" w:hAnsi="3DS V2"/>
          <w:sz w:val="24"/>
          <w:szCs w:val="24"/>
        </w:rPr>
      </w:pPr>
      <w:r>
        <w:rPr>
          <w:rFonts w:ascii="3DS V2" w:hAnsi="3DS V2"/>
          <w:b/>
          <w:bCs/>
          <w:sz w:val="24"/>
          <w:szCs w:val="24"/>
        </w:rPr>
        <w:t xml:space="preserve">Etape 2 : </w:t>
      </w:r>
      <w:r w:rsidR="00A81575" w:rsidRPr="00A81575">
        <w:rPr>
          <w:rFonts w:ascii="3DS V2" w:hAnsi="3DS V2"/>
          <w:b/>
          <w:bCs/>
          <w:sz w:val="24"/>
          <w:szCs w:val="24"/>
        </w:rPr>
        <w:t>Récupération des coordonnées physiques des ports</w:t>
      </w:r>
    </w:p>
    <w:p w14:paraId="47DA7C92" w14:textId="1D8BF995" w:rsidR="00A81575" w:rsidRPr="00A81575" w:rsidRDefault="00A81575" w:rsidP="00A81575">
      <w:pPr>
        <w:rPr>
          <w:rFonts w:ascii="3DS V2" w:hAnsi="3DS V2"/>
          <w:sz w:val="24"/>
          <w:szCs w:val="24"/>
        </w:rPr>
      </w:pPr>
      <w:r w:rsidRPr="00A81575">
        <w:rPr>
          <w:rFonts w:ascii="3DS V2" w:hAnsi="3DS V2"/>
          <w:sz w:val="24"/>
          <w:szCs w:val="24"/>
        </w:rPr>
        <w:t xml:space="preserve">On accède à une information dans l’objet logique appelé </w:t>
      </w:r>
      <w:r w:rsidR="0001614D">
        <w:rPr>
          <w:rFonts w:ascii="3DS V2" w:hAnsi="3DS V2"/>
          <w:sz w:val="24"/>
          <w:szCs w:val="24"/>
        </w:rPr>
        <w:t>« </w:t>
      </w:r>
      <w:proofErr w:type="spellStart"/>
      <w:r w:rsidRPr="00A81575">
        <w:rPr>
          <w:rFonts w:ascii="3DS V2" w:hAnsi="3DS V2"/>
          <w:sz w:val="24"/>
          <w:szCs w:val="24"/>
        </w:rPr>
        <w:t>PredefinedPartNumber</w:t>
      </w:r>
      <w:proofErr w:type="spellEnd"/>
      <w:r w:rsidR="0001614D">
        <w:rPr>
          <w:rFonts w:ascii="3DS V2" w:hAnsi="3DS V2"/>
          <w:sz w:val="24"/>
          <w:szCs w:val="24"/>
        </w:rPr>
        <w:t> »</w:t>
      </w:r>
      <w:r w:rsidRPr="00A81575">
        <w:rPr>
          <w:rFonts w:ascii="3DS V2" w:hAnsi="3DS V2"/>
          <w:sz w:val="24"/>
          <w:szCs w:val="24"/>
        </w:rPr>
        <w:t>, qui donne un indice sur le composant physique correspondant.</w:t>
      </w:r>
      <w:r w:rsidR="0001614D">
        <w:rPr>
          <w:rFonts w:ascii="3DS V2" w:hAnsi="3DS V2"/>
          <w:sz w:val="24"/>
          <w:szCs w:val="24"/>
        </w:rPr>
        <w:t xml:space="preserve"> </w:t>
      </w:r>
      <w:r w:rsidRPr="00A81575">
        <w:rPr>
          <w:rFonts w:ascii="3DS V2" w:hAnsi="3DS V2"/>
          <w:sz w:val="24"/>
          <w:szCs w:val="24"/>
        </w:rPr>
        <w:t xml:space="preserve">À partir de </w:t>
      </w:r>
      <w:r w:rsidR="0001614D">
        <w:rPr>
          <w:rFonts w:ascii="3DS V2" w:hAnsi="3DS V2"/>
          <w:sz w:val="24"/>
          <w:szCs w:val="24"/>
        </w:rPr>
        <w:t>lui</w:t>
      </w:r>
      <w:r w:rsidRPr="00A81575">
        <w:rPr>
          <w:rFonts w:ascii="3DS V2" w:hAnsi="3DS V2"/>
          <w:sz w:val="24"/>
          <w:szCs w:val="24"/>
        </w:rPr>
        <w:t xml:space="preserve">, on interroge </w:t>
      </w:r>
      <w:r w:rsidR="00BC7179">
        <w:rPr>
          <w:rFonts w:ascii="3DS V2" w:hAnsi="3DS V2"/>
          <w:sz w:val="24"/>
          <w:szCs w:val="24"/>
        </w:rPr>
        <w:t xml:space="preserve">la </w:t>
      </w:r>
      <w:r w:rsidRPr="00A81575">
        <w:rPr>
          <w:rFonts w:ascii="3DS V2" w:hAnsi="3DS V2"/>
          <w:sz w:val="24"/>
          <w:szCs w:val="24"/>
        </w:rPr>
        <w:t>base de données pour obtenir l’identifiant du composant physique.</w:t>
      </w:r>
    </w:p>
    <w:p w14:paraId="23E9BE43" w14:textId="77777777" w:rsidR="00A81575" w:rsidRPr="00A81575" w:rsidRDefault="00A81575" w:rsidP="00A81575">
      <w:pPr>
        <w:rPr>
          <w:rFonts w:ascii="3DS V2" w:hAnsi="3DS V2"/>
          <w:sz w:val="24"/>
          <w:szCs w:val="24"/>
        </w:rPr>
      </w:pPr>
      <w:r w:rsidRPr="00A81575">
        <w:rPr>
          <w:rFonts w:ascii="3DS V2" w:hAnsi="3DS V2"/>
          <w:sz w:val="24"/>
          <w:szCs w:val="24"/>
        </w:rPr>
        <w:t>Si tout est trouvé, on charge ce composant physique en mémoire (ou on le récupère depuis un cache), et on l’interroge pour obtenir la liste de ses ports physiques de type "</w:t>
      </w:r>
      <w:proofErr w:type="spellStart"/>
      <w:r w:rsidRPr="00A81575">
        <w:rPr>
          <w:rFonts w:ascii="3DS V2" w:hAnsi="3DS V2"/>
          <w:sz w:val="24"/>
          <w:szCs w:val="24"/>
        </w:rPr>
        <w:t>Cavity</w:t>
      </w:r>
      <w:proofErr w:type="spellEnd"/>
      <w:r w:rsidRPr="00A81575">
        <w:rPr>
          <w:rFonts w:ascii="3DS V2" w:hAnsi="3DS V2"/>
          <w:sz w:val="24"/>
          <w:szCs w:val="24"/>
        </w:rPr>
        <w:t>".</w:t>
      </w:r>
    </w:p>
    <w:p w14:paraId="19D1B472" w14:textId="1B4B5488" w:rsidR="00026BBB" w:rsidRDefault="00834F18" w:rsidP="00A81575">
      <w:pPr>
        <w:rPr>
          <w:rFonts w:ascii="3DS V2" w:hAnsi="3DS V2"/>
          <w:sz w:val="24"/>
          <w:szCs w:val="24"/>
        </w:rPr>
      </w:pPr>
      <w:r>
        <w:rPr>
          <w:rFonts w:ascii="3DS V2" w:hAnsi="3DS V2"/>
          <w:b/>
          <w:bCs/>
          <w:sz w:val="24"/>
          <w:szCs w:val="24"/>
        </w:rPr>
        <w:t xml:space="preserve">Etape 3 : </w:t>
      </w:r>
      <w:r w:rsidR="00A81575" w:rsidRPr="00A81575">
        <w:rPr>
          <w:rFonts w:ascii="3DS V2" w:hAnsi="3DS V2"/>
          <w:b/>
          <w:bCs/>
          <w:sz w:val="24"/>
          <w:szCs w:val="24"/>
        </w:rPr>
        <w:t>Association logique ↔ physique</w:t>
      </w:r>
    </w:p>
    <w:p w14:paraId="0A05B7B9" w14:textId="5FCEC3FF" w:rsidR="0038552A" w:rsidRDefault="00026BBB" w:rsidP="00A81575">
      <w:pPr>
        <w:rPr>
          <w:rFonts w:ascii="3DS V2" w:hAnsi="3DS V2"/>
          <w:sz w:val="24"/>
          <w:szCs w:val="24"/>
        </w:rPr>
      </w:pPr>
      <w:r>
        <w:rPr>
          <w:rFonts w:ascii="3DS V2" w:hAnsi="3DS V2"/>
          <w:sz w:val="24"/>
          <w:szCs w:val="24"/>
        </w:rPr>
        <w:t xml:space="preserve">Si les processus précédents ont </w:t>
      </w:r>
      <w:r w:rsidR="00E7489C">
        <w:rPr>
          <w:rFonts w:ascii="3DS V2" w:hAnsi="3DS V2"/>
          <w:sz w:val="24"/>
          <w:szCs w:val="24"/>
        </w:rPr>
        <w:t>fonctionné</w:t>
      </w:r>
      <w:r>
        <w:rPr>
          <w:rFonts w:ascii="3DS V2" w:hAnsi="3DS V2"/>
          <w:sz w:val="24"/>
          <w:szCs w:val="24"/>
        </w:rPr>
        <w:t xml:space="preserve"> correctement, </w:t>
      </w:r>
      <w:r w:rsidR="002B0328">
        <w:rPr>
          <w:rFonts w:ascii="3DS V2" w:hAnsi="3DS V2"/>
          <w:sz w:val="24"/>
          <w:szCs w:val="24"/>
        </w:rPr>
        <w:t xml:space="preserve">on peut </w:t>
      </w:r>
      <w:r w:rsidR="002B0328" w:rsidRPr="00A81575">
        <w:rPr>
          <w:rFonts w:ascii="3DS V2" w:hAnsi="3DS V2"/>
          <w:sz w:val="24"/>
          <w:szCs w:val="24"/>
        </w:rPr>
        <w:t xml:space="preserve">associe </w:t>
      </w:r>
      <w:r w:rsidR="002B0328">
        <w:rPr>
          <w:rFonts w:ascii="3DS V2" w:hAnsi="3DS V2"/>
          <w:sz w:val="24"/>
          <w:szCs w:val="24"/>
        </w:rPr>
        <w:t>les cavités</w:t>
      </w:r>
      <w:r w:rsidR="00A81575" w:rsidRPr="00A81575">
        <w:rPr>
          <w:rFonts w:ascii="3DS V2" w:hAnsi="3DS V2"/>
          <w:sz w:val="24"/>
          <w:szCs w:val="24"/>
        </w:rPr>
        <w:t xml:space="preserve"> logiques </w:t>
      </w:r>
      <w:r w:rsidR="002B0328">
        <w:rPr>
          <w:rFonts w:ascii="3DS V2" w:hAnsi="3DS V2"/>
          <w:sz w:val="24"/>
          <w:szCs w:val="24"/>
        </w:rPr>
        <w:t>et</w:t>
      </w:r>
      <w:r w:rsidR="00A81575" w:rsidRPr="00A81575">
        <w:rPr>
          <w:rFonts w:ascii="3DS V2" w:hAnsi="3DS V2"/>
          <w:sz w:val="24"/>
          <w:szCs w:val="24"/>
        </w:rPr>
        <w:t xml:space="preserve"> </w:t>
      </w:r>
      <w:r w:rsidR="002B0328">
        <w:rPr>
          <w:rFonts w:ascii="3DS V2" w:hAnsi="3DS V2"/>
          <w:sz w:val="24"/>
          <w:szCs w:val="24"/>
        </w:rPr>
        <w:t>les</w:t>
      </w:r>
      <w:r w:rsidR="00A81575" w:rsidRPr="00A81575">
        <w:rPr>
          <w:rFonts w:ascii="3DS V2" w:hAnsi="3DS V2"/>
          <w:sz w:val="24"/>
          <w:szCs w:val="24"/>
        </w:rPr>
        <w:t xml:space="preserve"> ports physiques un</w:t>
      </w:r>
      <w:r w:rsidR="002B0328">
        <w:rPr>
          <w:rFonts w:ascii="3DS V2" w:hAnsi="3DS V2"/>
          <w:sz w:val="24"/>
          <w:szCs w:val="24"/>
        </w:rPr>
        <w:t>e</w:t>
      </w:r>
      <w:r w:rsidR="00A81575" w:rsidRPr="00A81575">
        <w:rPr>
          <w:rFonts w:ascii="3DS V2" w:hAnsi="3DS V2"/>
          <w:sz w:val="24"/>
          <w:szCs w:val="24"/>
        </w:rPr>
        <w:t xml:space="preserve"> à un</w:t>
      </w:r>
      <w:r w:rsidR="002B0328">
        <w:rPr>
          <w:rFonts w:ascii="3DS V2" w:hAnsi="3DS V2"/>
          <w:sz w:val="24"/>
          <w:szCs w:val="24"/>
        </w:rPr>
        <w:t>e</w:t>
      </w:r>
      <w:r w:rsidR="00A81575" w:rsidRPr="00A81575">
        <w:rPr>
          <w:rFonts w:ascii="3DS V2" w:hAnsi="3DS V2"/>
          <w:sz w:val="24"/>
          <w:szCs w:val="24"/>
        </w:rPr>
        <w:t>.</w:t>
      </w:r>
      <w:r w:rsidR="002B0328">
        <w:rPr>
          <w:rFonts w:ascii="3DS V2" w:hAnsi="3DS V2"/>
          <w:sz w:val="24"/>
          <w:szCs w:val="24"/>
        </w:rPr>
        <w:t xml:space="preserve"> </w:t>
      </w:r>
      <w:r w:rsidR="00A81575" w:rsidRPr="00A81575">
        <w:rPr>
          <w:rFonts w:ascii="3DS V2" w:hAnsi="3DS V2"/>
          <w:sz w:val="24"/>
          <w:szCs w:val="24"/>
        </w:rPr>
        <w:t>Pour chaque paire, on crée un objet CATELEditor3DCavity</w:t>
      </w:r>
      <w:r w:rsidR="00545E25">
        <w:rPr>
          <w:rFonts w:ascii="3DS V2" w:hAnsi="3DS V2"/>
          <w:sz w:val="24"/>
          <w:szCs w:val="24"/>
        </w:rPr>
        <w:t xml:space="preserve">. Dans son constructeur, </w:t>
      </w:r>
      <w:r w:rsidR="00F715B0">
        <w:rPr>
          <w:rFonts w:ascii="3DS V2" w:hAnsi="3DS V2"/>
          <w:sz w:val="24"/>
          <w:szCs w:val="24"/>
        </w:rPr>
        <w:t xml:space="preserve">la propriété </w:t>
      </w:r>
      <w:r w:rsidR="00545E25">
        <w:rPr>
          <w:rFonts w:ascii="3DS V2" w:hAnsi="3DS V2"/>
          <w:sz w:val="24"/>
          <w:szCs w:val="24"/>
        </w:rPr>
        <w:t>« contact gauge »</w:t>
      </w:r>
      <w:r w:rsidR="00A628E1">
        <w:rPr>
          <w:rFonts w:ascii="3DS V2" w:hAnsi="3DS V2"/>
          <w:sz w:val="24"/>
          <w:szCs w:val="24"/>
        </w:rPr>
        <w:t xml:space="preserve"> qui représente la taille de cavité en AWG</w:t>
      </w:r>
      <w:r w:rsidR="00545E25">
        <w:rPr>
          <w:rFonts w:ascii="3DS V2" w:hAnsi="3DS V2"/>
          <w:sz w:val="24"/>
          <w:szCs w:val="24"/>
        </w:rPr>
        <w:t xml:space="preserve"> </w:t>
      </w:r>
      <w:r w:rsidR="00F715B0">
        <w:rPr>
          <w:rFonts w:ascii="3DS V2" w:hAnsi="3DS V2"/>
          <w:sz w:val="24"/>
          <w:szCs w:val="24"/>
        </w:rPr>
        <w:t xml:space="preserve">est récupérer </w:t>
      </w:r>
      <w:r w:rsidR="00545E25">
        <w:rPr>
          <w:rFonts w:ascii="3DS V2" w:hAnsi="3DS V2"/>
          <w:sz w:val="24"/>
          <w:szCs w:val="24"/>
        </w:rPr>
        <w:t>depuis</w:t>
      </w:r>
      <w:r w:rsidR="00F715B0">
        <w:rPr>
          <w:rFonts w:ascii="3DS V2" w:hAnsi="3DS V2"/>
          <w:sz w:val="24"/>
          <w:szCs w:val="24"/>
        </w:rPr>
        <w:t xml:space="preserve"> la</w:t>
      </w:r>
      <w:r w:rsidR="00545E25">
        <w:rPr>
          <w:rFonts w:ascii="3DS V2" w:hAnsi="3DS V2"/>
          <w:sz w:val="24"/>
          <w:szCs w:val="24"/>
        </w:rPr>
        <w:t xml:space="preserve"> cavité logique, </w:t>
      </w:r>
      <w:r w:rsidR="000E68BB">
        <w:rPr>
          <w:rFonts w:ascii="3DS V2" w:hAnsi="3DS V2"/>
          <w:sz w:val="24"/>
          <w:szCs w:val="24"/>
        </w:rPr>
        <w:t>ses coordonnées 3D</w:t>
      </w:r>
      <w:r w:rsidR="00545E25">
        <w:rPr>
          <w:rFonts w:ascii="3DS V2" w:hAnsi="3DS V2"/>
          <w:sz w:val="24"/>
          <w:szCs w:val="24"/>
        </w:rPr>
        <w:t xml:space="preserve"> depuis cavité physique, et son nom depuis les deux, pour vérifier que </w:t>
      </w:r>
      <w:r w:rsidR="002076D9">
        <w:rPr>
          <w:rFonts w:ascii="3DS V2" w:hAnsi="3DS V2"/>
          <w:sz w:val="24"/>
          <w:szCs w:val="24"/>
        </w:rPr>
        <w:t>l’association entre deux objet</w:t>
      </w:r>
      <w:r w:rsidR="004868A0">
        <w:rPr>
          <w:rFonts w:ascii="3DS V2" w:hAnsi="3DS V2"/>
          <w:sz w:val="24"/>
          <w:szCs w:val="24"/>
        </w:rPr>
        <w:t>s</w:t>
      </w:r>
      <w:r w:rsidR="002076D9">
        <w:rPr>
          <w:rFonts w:ascii="3DS V2" w:hAnsi="3DS V2"/>
          <w:sz w:val="24"/>
          <w:szCs w:val="24"/>
        </w:rPr>
        <w:t xml:space="preserve"> </w:t>
      </w:r>
      <w:r w:rsidR="00545E25">
        <w:rPr>
          <w:rFonts w:ascii="3DS V2" w:hAnsi="3DS V2"/>
          <w:sz w:val="24"/>
          <w:szCs w:val="24"/>
        </w:rPr>
        <w:t>est correcte.</w:t>
      </w:r>
    </w:p>
    <w:p w14:paraId="48EE5F19" w14:textId="2AAA3BFC" w:rsidR="00A81575" w:rsidRDefault="00A81575" w:rsidP="004403F4">
      <w:pPr>
        <w:rPr>
          <w:rFonts w:ascii="3DS V2" w:hAnsi="3DS V2"/>
          <w:sz w:val="24"/>
          <w:szCs w:val="24"/>
          <w:lang w:eastAsia="zh-CN"/>
        </w:rPr>
      </w:pPr>
      <w:r w:rsidRPr="00A81575">
        <w:rPr>
          <w:rFonts w:ascii="3DS V2" w:hAnsi="3DS V2"/>
          <w:sz w:val="24"/>
          <w:szCs w:val="24"/>
        </w:rPr>
        <w:t xml:space="preserve">Chaque objet </w:t>
      </w:r>
      <w:r w:rsidR="00E7489C" w:rsidRPr="00A81575">
        <w:rPr>
          <w:rFonts w:ascii="3DS V2" w:hAnsi="3DS V2"/>
          <w:sz w:val="24"/>
          <w:szCs w:val="24"/>
        </w:rPr>
        <w:t>CATELEditor3DCavity</w:t>
      </w:r>
      <w:r w:rsidR="00E7489C">
        <w:rPr>
          <w:rFonts w:ascii="3DS V2" w:hAnsi="3DS V2"/>
          <w:sz w:val="24"/>
          <w:szCs w:val="24"/>
        </w:rPr>
        <w:t xml:space="preserve">, nouvellement crée, </w:t>
      </w:r>
      <w:r w:rsidRPr="00A81575">
        <w:rPr>
          <w:rFonts w:ascii="3DS V2" w:hAnsi="3DS V2"/>
          <w:sz w:val="24"/>
          <w:szCs w:val="24"/>
        </w:rPr>
        <w:t xml:space="preserve">est </w:t>
      </w:r>
      <w:r w:rsidR="00547B5F">
        <w:rPr>
          <w:rFonts w:ascii="3DS V2" w:hAnsi="3DS V2"/>
          <w:sz w:val="24"/>
          <w:szCs w:val="24"/>
        </w:rPr>
        <w:t>stocké</w:t>
      </w:r>
      <w:r w:rsidRPr="00A81575">
        <w:rPr>
          <w:rFonts w:ascii="3DS V2" w:hAnsi="3DS V2"/>
          <w:sz w:val="24"/>
          <w:szCs w:val="24"/>
        </w:rPr>
        <w:t xml:space="preserve"> </w:t>
      </w:r>
      <w:r w:rsidR="009F170C">
        <w:rPr>
          <w:rFonts w:ascii="3DS V2" w:hAnsi="3DS V2"/>
          <w:sz w:val="24"/>
          <w:szCs w:val="24"/>
        </w:rPr>
        <w:t>dans</w:t>
      </w:r>
      <w:r w:rsidRPr="00A81575">
        <w:rPr>
          <w:rFonts w:ascii="3DS V2" w:hAnsi="3DS V2"/>
          <w:sz w:val="24"/>
          <w:szCs w:val="24"/>
        </w:rPr>
        <w:t xml:space="preserve"> une table d’association par nom.</w:t>
      </w:r>
      <w:r w:rsidR="001A3E8C">
        <w:rPr>
          <w:rFonts w:ascii="3DS V2" w:hAnsi="3DS V2"/>
          <w:sz w:val="24"/>
          <w:szCs w:val="24"/>
        </w:rPr>
        <w:t xml:space="preserve"> </w:t>
      </w:r>
      <w:r w:rsidR="0038552A">
        <w:rPr>
          <w:rFonts w:ascii="3DS V2" w:hAnsi="3DS V2"/>
          <w:sz w:val="24"/>
          <w:szCs w:val="24"/>
        </w:rPr>
        <w:t>Vu que toutes les cavités d’un même conn</w:t>
      </w:r>
      <w:r w:rsidR="00B35D7D">
        <w:rPr>
          <w:rFonts w:ascii="3DS V2" w:hAnsi="3DS V2"/>
          <w:sz w:val="24"/>
          <w:szCs w:val="24"/>
        </w:rPr>
        <w:t>e</w:t>
      </w:r>
      <w:r w:rsidR="0038552A">
        <w:rPr>
          <w:rFonts w:ascii="3DS V2" w:hAnsi="3DS V2"/>
          <w:sz w:val="24"/>
          <w:szCs w:val="24"/>
        </w:rPr>
        <w:t xml:space="preserve">cteur sont sur </w:t>
      </w:r>
      <w:r w:rsidR="00B35D7D">
        <w:rPr>
          <w:rFonts w:ascii="3DS V2" w:hAnsi="3DS V2"/>
          <w:sz w:val="24"/>
          <w:szCs w:val="24"/>
        </w:rPr>
        <w:t>le</w:t>
      </w:r>
      <w:r w:rsidR="0038552A">
        <w:rPr>
          <w:rFonts w:ascii="3DS V2" w:hAnsi="3DS V2"/>
          <w:sz w:val="24"/>
          <w:szCs w:val="24"/>
        </w:rPr>
        <w:t xml:space="preserve"> même plan, </w:t>
      </w:r>
      <w:r w:rsidR="00B35D7D">
        <w:rPr>
          <w:rFonts w:ascii="3DS V2" w:hAnsi="3DS V2"/>
          <w:sz w:val="24"/>
          <w:szCs w:val="24"/>
        </w:rPr>
        <w:t xml:space="preserve">et que notre algorithme de triangulation Delaunay est conçu pour le cas 2D, il faut faire une réduction de dimensionnalité pour supprimer la troisième dimension inutile. CATIA propose des outils géométriques internes simple et puissant. </w:t>
      </w:r>
      <w:r w:rsidR="001F3BBA">
        <w:rPr>
          <w:rFonts w:ascii="3DS V2" w:hAnsi="3DS V2"/>
          <w:sz w:val="24"/>
          <w:szCs w:val="24"/>
        </w:rPr>
        <w:t>Les trois premières cavités</w:t>
      </w:r>
      <w:r w:rsidR="00B35D7D">
        <w:rPr>
          <w:rFonts w:ascii="3DS V2" w:hAnsi="3DS V2"/>
          <w:sz w:val="24"/>
          <w:szCs w:val="24"/>
        </w:rPr>
        <w:t xml:space="preserve"> sur le connecteur sont </w:t>
      </w:r>
      <w:r w:rsidR="001F3BBA">
        <w:rPr>
          <w:rFonts w:ascii="3DS V2" w:hAnsi="3DS V2"/>
          <w:sz w:val="24"/>
          <w:szCs w:val="24"/>
        </w:rPr>
        <w:t>choisies</w:t>
      </w:r>
      <w:r w:rsidR="00B35D7D">
        <w:rPr>
          <w:rFonts w:ascii="3DS V2" w:hAnsi="3DS V2"/>
          <w:sz w:val="24"/>
          <w:szCs w:val="24"/>
        </w:rPr>
        <w:t xml:space="preserve"> pour construire un plan, puis les cavités restantes seront </w:t>
      </w:r>
      <w:r w:rsidR="001F3BBA">
        <w:rPr>
          <w:rFonts w:ascii="3DS V2" w:hAnsi="3DS V2"/>
          <w:sz w:val="24"/>
          <w:szCs w:val="24"/>
        </w:rPr>
        <w:t>projetées</w:t>
      </w:r>
      <w:r w:rsidR="00B35D7D">
        <w:rPr>
          <w:rFonts w:ascii="3DS V2" w:hAnsi="3DS V2"/>
          <w:sz w:val="24"/>
          <w:szCs w:val="24"/>
        </w:rPr>
        <w:t xml:space="preserve"> dans ce plan.  </w:t>
      </w:r>
      <w:r w:rsidR="002F139B">
        <w:rPr>
          <w:rFonts w:ascii="3DS V2" w:hAnsi="3DS V2"/>
          <w:sz w:val="24"/>
          <w:szCs w:val="24"/>
        </w:rPr>
        <w:t xml:space="preserve">Après cette opération, les cavités seront </w:t>
      </w:r>
      <w:r w:rsidR="00E6104C">
        <w:rPr>
          <w:rFonts w:ascii="3DS V2" w:hAnsi="3DS V2"/>
          <w:sz w:val="24"/>
          <w:szCs w:val="24"/>
        </w:rPr>
        <w:t>envoyées</w:t>
      </w:r>
      <w:r w:rsidR="002F139B">
        <w:rPr>
          <w:rFonts w:ascii="3DS V2" w:hAnsi="3DS V2"/>
          <w:sz w:val="24"/>
          <w:szCs w:val="24"/>
        </w:rPr>
        <w:t xml:space="preserve"> à la fonction qui fait une triangulation Delaunay, pour la construction de la liste d’adjacence de cavité dans le </w:t>
      </w:r>
      <w:proofErr w:type="spellStart"/>
      <w:r w:rsidR="002F139B">
        <w:rPr>
          <w:rFonts w:ascii="3DS V2" w:hAnsi="3DS V2"/>
          <w:sz w:val="24"/>
          <w:szCs w:val="24"/>
        </w:rPr>
        <w:t>connector</w:t>
      </w:r>
      <w:proofErr w:type="spellEnd"/>
      <w:r w:rsidR="002F139B">
        <w:rPr>
          <w:rFonts w:ascii="3DS V2" w:hAnsi="3DS V2"/>
          <w:sz w:val="24"/>
          <w:szCs w:val="24"/>
        </w:rPr>
        <w:t xml:space="preserve"> actuel.</w:t>
      </w:r>
    </w:p>
    <w:p w14:paraId="06D79674" w14:textId="7738B981" w:rsidR="00FB1D7F" w:rsidRDefault="00E6104C" w:rsidP="006F1E6F">
      <w:pPr>
        <w:rPr>
          <w:rFonts w:ascii="3DS V2" w:hAnsi="3DS V2"/>
          <w:sz w:val="24"/>
          <w:szCs w:val="24"/>
        </w:rPr>
      </w:pPr>
      <w:r>
        <w:rPr>
          <w:rFonts w:ascii="3DS V2" w:hAnsi="3DS V2"/>
          <w:sz w:val="24"/>
          <w:szCs w:val="24"/>
        </w:rPr>
        <w:t>La nouvelle classe de câbles n</w:t>
      </w:r>
      <w:r w:rsidR="00F54E21">
        <w:rPr>
          <w:rFonts w:ascii="3DS V2" w:hAnsi="3DS V2"/>
          <w:sz w:val="24"/>
          <w:szCs w:val="24"/>
        </w:rPr>
        <w:t xml:space="preserve">’est </w:t>
      </w:r>
      <w:r>
        <w:rPr>
          <w:rFonts w:ascii="3DS V2" w:hAnsi="3DS V2"/>
          <w:sz w:val="24"/>
          <w:szCs w:val="24"/>
        </w:rPr>
        <w:t xml:space="preserve">pas aussi complexe que la nouvelle classe </w:t>
      </w:r>
      <w:r w:rsidR="00975D85">
        <w:rPr>
          <w:rFonts w:ascii="3DS V2" w:hAnsi="3DS V2"/>
          <w:sz w:val="24"/>
          <w:szCs w:val="24"/>
        </w:rPr>
        <w:t xml:space="preserve">de </w:t>
      </w:r>
      <w:r>
        <w:rPr>
          <w:rFonts w:ascii="3DS V2" w:hAnsi="3DS V2"/>
          <w:sz w:val="24"/>
          <w:szCs w:val="24"/>
        </w:rPr>
        <w:t xml:space="preserve">cavité qui doit faire fusionner les objets de deux niveaux. </w:t>
      </w:r>
      <w:r w:rsidR="006F1E6F">
        <w:rPr>
          <w:rFonts w:ascii="3DS V2" w:hAnsi="3DS V2"/>
          <w:sz w:val="24"/>
          <w:szCs w:val="24"/>
        </w:rPr>
        <w:t>Elle</w:t>
      </w:r>
      <w:r w:rsidR="00EB5112">
        <w:rPr>
          <w:rFonts w:ascii="3DS V2" w:hAnsi="3DS V2"/>
          <w:sz w:val="24"/>
          <w:szCs w:val="24"/>
        </w:rPr>
        <w:t xml:space="preserve"> accepte le VOD du câble et trouver </w:t>
      </w:r>
      <w:r w:rsidR="00844098">
        <w:rPr>
          <w:rFonts w:ascii="3DS V2" w:hAnsi="3DS V2"/>
          <w:sz w:val="24"/>
          <w:szCs w:val="24"/>
        </w:rPr>
        <w:t xml:space="preserve">les fils logiques </w:t>
      </w:r>
      <w:r w:rsidR="00836B4B">
        <w:rPr>
          <w:rFonts w:ascii="3DS V2" w:hAnsi="3DS V2"/>
          <w:sz w:val="24"/>
          <w:szCs w:val="24"/>
        </w:rPr>
        <w:t>ainsi que la ségrégation du câble.</w:t>
      </w:r>
      <w:r w:rsidR="00BD4FC0">
        <w:rPr>
          <w:rFonts w:ascii="3DS V2" w:hAnsi="3DS V2"/>
          <w:sz w:val="24"/>
          <w:szCs w:val="24"/>
        </w:rPr>
        <w:t xml:space="preserve"> </w:t>
      </w:r>
      <w:r w:rsidR="00844098">
        <w:rPr>
          <w:rFonts w:ascii="3DS V2" w:hAnsi="3DS V2"/>
          <w:sz w:val="24"/>
          <w:szCs w:val="24"/>
        </w:rPr>
        <w:t>Elle passe le VOD et l’objet logique du fil au constructeur de la nouvelle classe de fil, qui construire son propre VOD et récupère sa taille en gauge.</w:t>
      </w:r>
      <w:r w:rsidR="009D54C0">
        <w:rPr>
          <w:rFonts w:ascii="3DS V2" w:hAnsi="3DS V2"/>
          <w:sz w:val="24"/>
          <w:szCs w:val="24"/>
        </w:rPr>
        <w:br w:type="page"/>
      </w:r>
    </w:p>
    <w:p w14:paraId="31BDF67D" w14:textId="4823D8BD" w:rsidR="00FB1D7F" w:rsidRDefault="00FB1D7F" w:rsidP="00FB1D7F">
      <w:pPr>
        <w:pStyle w:val="Titre3"/>
        <w:rPr>
          <w:rFonts w:ascii="3DS V2" w:hAnsi="3DS V2"/>
          <w:sz w:val="32"/>
          <w:szCs w:val="32"/>
        </w:rPr>
      </w:pPr>
      <w:bookmarkStart w:id="43" w:name="_Toc204887657"/>
      <w:r>
        <w:rPr>
          <w:rFonts w:ascii="3DS V2" w:hAnsi="3DS V2"/>
          <w:sz w:val="32"/>
          <w:szCs w:val="32"/>
        </w:rPr>
        <w:lastRenderedPageBreak/>
        <w:t xml:space="preserve">Extension </w:t>
      </w:r>
      <w:r w:rsidR="00EB165C">
        <w:rPr>
          <w:rFonts w:ascii="3DS V2" w:hAnsi="3DS V2"/>
          <w:sz w:val="32"/>
          <w:szCs w:val="32"/>
        </w:rPr>
        <w:t>d’infrastructure</w:t>
      </w:r>
      <w:r w:rsidR="00FD15B6">
        <w:rPr>
          <w:rFonts w:ascii="3DS V2" w:hAnsi="3DS V2"/>
          <w:sz w:val="32"/>
          <w:szCs w:val="32"/>
        </w:rPr>
        <w:t xml:space="preserve"> DS</w:t>
      </w:r>
      <w:bookmarkEnd w:id="43"/>
    </w:p>
    <w:p w14:paraId="37505BF2" w14:textId="720D12F0" w:rsidR="00FF2BF4" w:rsidRDefault="004C2A6F">
      <w:pPr>
        <w:rPr>
          <w:rFonts w:ascii="3DS V2" w:hAnsi="3DS V2"/>
          <w:b/>
          <w:bCs/>
          <w:sz w:val="24"/>
          <w:szCs w:val="24"/>
        </w:rPr>
      </w:pPr>
      <w:r>
        <w:rPr>
          <w:rFonts w:ascii="3DS V2" w:hAnsi="3DS V2"/>
          <w:sz w:val="24"/>
          <w:szCs w:val="24"/>
        </w:rPr>
        <w:t xml:space="preserve">L’utilisation de STL est historiquement interdite </w:t>
      </w:r>
      <w:r w:rsidR="005160D4">
        <w:rPr>
          <w:rFonts w:ascii="3DS V2" w:hAnsi="3DS V2"/>
          <w:sz w:val="24"/>
          <w:szCs w:val="24"/>
        </w:rPr>
        <w:t>dans</w:t>
      </w:r>
      <w:r>
        <w:rPr>
          <w:rFonts w:ascii="3DS V2" w:hAnsi="3DS V2"/>
          <w:sz w:val="24"/>
          <w:szCs w:val="24"/>
        </w:rPr>
        <w:t xml:space="preserve"> Dassault Systèmes. Malgré cette interdiction a été enlevé depuis 2019, </w:t>
      </w:r>
      <w:r w:rsidR="00EC616A">
        <w:rPr>
          <w:rFonts w:ascii="3DS V2" w:hAnsi="3DS V2"/>
          <w:sz w:val="24"/>
          <w:szCs w:val="24"/>
        </w:rPr>
        <w:t xml:space="preserve">la </w:t>
      </w:r>
      <w:r w:rsidR="009B5665">
        <w:rPr>
          <w:rFonts w:ascii="3DS V2" w:hAnsi="3DS V2"/>
          <w:sz w:val="24"/>
          <w:szCs w:val="24"/>
        </w:rPr>
        <w:t>plupart</w:t>
      </w:r>
      <w:r>
        <w:rPr>
          <w:rFonts w:ascii="3DS V2" w:hAnsi="3DS V2"/>
          <w:sz w:val="24"/>
          <w:szCs w:val="24"/>
        </w:rPr>
        <w:t xml:space="preserve"> de code </w:t>
      </w:r>
      <w:r w:rsidR="00EC616A">
        <w:rPr>
          <w:rFonts w:ascii="3DS V2" w:hAnsi="3DS V2"/>
          <w:sz w:val="24"/>
          <w:szCs w:val="24"/>
        </w:rPr>
        <w:t>fonctionne</w:t>
      </w:r>
      <w:r>
        <w:rPr>
          <w:rFonts w:ascii="3DS V2" w:hAnsi="3DS V2"/>
          <w:sz w:val="24"/>
          <w:szCs w:val="24"/>
        </w:rPr>
        <w:t xml:space="preserve"> sans éléments de STL. Cela cause des problèmes pour la migration et </w:t>
      </w:r>
      <w:r w:rsidR="009B5665">
        <w:rPr>
          <w:rFonts w:ascii="3DS V2" w:hAnsi="3DS V2"/>
          <w:sz w:val="24"/>
          <w:szCs w:val="24"/>
        </w:rPr>
        <w:t>l’</w:t>
      </w:r>
      <w:r>
        <w:rPr>
          <w:rFonts w:ascii="3DS V2" w:hAnsi="3DS V2"/>
          <w:sz w:val="24"/>
          <w:szCs w:val="24"/>
        </w:rPr>
        <w:t xml:space="preserve">intégration de code </w:t>
      </w:r>
      <w:r w:rsidR="00EE3FD8">
        <w:rPr>
          <w:rFonts w:ascii="3DS V2" w:hAnsi="3DS V2"/>
          <w:sz w:val="24"/>
          <w:szCs w:val="24"/>
        </w:rPr>
        <w:t>algorithm</w:t>
      </w:r>
      <w:r w:rsidR="009B5665">
        <w:rPr>
          <w:rFonts w:ascii="3DS V2" w:hAnsi="3DS V2"/>
          <w:sz w:val="24"/>
          <w:szCs w:val="24"/>
        </w:rPr>
        <w:t>ique</w:t>
      </w:r>
      <w:r w:rsidR="00EE3FD8">
        <w:rPr>
          <w:rFonts w:ascii="3DS V2" w:hAnsi="3DS V2"/>
          <w:sz w:val="24"/>
          <w:szCs w:val="24"/>
        </w:rPr>
        <w:t xml:space="preserve"> </w:t>
      </w:r>
      <w:r>
        <w:rPr>
          <w:rFonts w:ascii="3DS V2" w:hAnsi="3DS V2"/>
          <w:sz w:val="24"/>
          <w:szCs w:val="24"/>
        </w:rPr>
        <w:t>dans CATIA</w:t>
      </w:r>
      <w:r w:rsidR="00E23AE3">
        <w:rPr>
          <w:rFonts w:ascii="3DS V2" w:hAnsi="3DS V2"/>
          <w:sz w:val="24"/>
          <w:szCs w:val="24"/>
        </w:rPr>
        <w:t>.</w:t>
      </w:r>
      <w:r w:rsidR="009061EA">
        <w:rPr>
          <w:rFonts w:ascii="3DS V2" w:hAnsi="3DS V2"/>
          <w:sz w:val="24"/>
          <w:szCs w:val="24"/>
        </w:rPr>
        <w:t xml:space="preserve"> </w:t>
      </w:r>
      <w:r w:rsidR="00B76997">
        <w:rPr>
          <w:rFonts w:ascii="3DS V2" w:hAnsi="3DS V2"/>
          <w:sz w:val="24"/>
          <w:szCs w:val="24"/>
        </w:rPr>
        <w:t>Mais</w:t>
      </w:r>
      <w:r w:rsidR="00DE31B1">
        <w:rPr>
          <w:rFonts w:ascii="3DS V2" w:hAnsi="3DS V2"/>
          <w:sz w:val="24"/>
          <w:szCs w:val="24"/>
        </w:rPr>
        <w:t xml:space="preserve"> </w:t>
      </w:r>
      <w:r w:rsidR="005A3A93">
        <w:rPr>
          <w:rFonts w:ascii="3DS V2" w:hAnsi="3DS V2"/>
          <w:sz w:val="24"/>
          <w:szCs w:val="24"/>
        </w:rPr>
        <w:t>i</w:t>
      </w:r>
      <w:r w:rsidR="009061EA">
        <w:rPr>
          <w:rFonts w:ascii="3DS V2" w:hAnsi="3DS V2"/>
          <w:sz w:val="24"/>
          <w:szCs w:val="24"/>
        </w:rPr>
        <w:t xml:space="preserve">l est possible de remplacer tous les outils de STL par </w:t>
      </w:r>
      <w:r w:rsidR="005B63A4">
        <w:rPr>
          <w:rFonts w:ascii="3DS V2" w:hAnsi="3DS V2"/>
          <w:sz w:val="24"/>
          <w:szCs w:val="24"/>
        </w:rPr>
        <w:t>des</w:t>
      </w:r>
      <w:r w:rsidR="009061EA">
        <w:rPr>
          <w:rFonts w:ascii="3DS V2" w:hAnsi="3DS V2"/>
          <w:sz w:val="24"/>
          <w:szCs w:val="24"/>
        </w:rPr>
        <w:t xml:space="preserve"> boucles et </w:t>
      </w:r>
      <w:r w:rsidR="005B63A4">
        <w:rPr>
          <w:rFonts w:ascii="3DS V2" w:hAnsi="3DS V2"/>
          <w:sz w:val="24"/>
          <w:szCs w:val="24"/>
        </w:rPr>
        <w:t>des</w:t>
      </w:r>
      <w:r w:rsidR="009061EA">
        <w:rPr>
          <w:rFonts w:ascii="3DS V2" w:hAnsi="3DS V2"/>
          <w:sz w:val="24"/>
          <w:szCs w:val="24"/>
        </w:rPr>
        <w:t xml:space="preserve"> instructions conditionnelles </w:t>
      </w:r>
      <w:r w:rsidR="00D623D7">
        <w:rPr>
          <w:rFonts w:ascii="3DS V2" w:hAnsi="3DS V2"/>
          <w:sz w:val="24"/>
          <w:szCs w:val="24"/>
        </w:rPr>
        <w:t>manuellement</w:t>
      </w:r>
      <w:r w:rsidR="009061EA">
        <w:rPr>
          <w:rFonts w:ascii="3DS V2" w:hAnsi="3DS V2"/>
          <w:sz w:val="24"/>
          <w:szCs w:val="24"/>
        </w:rPr>
        <w:t xml:space="preserve">, </w:t>
      </w:r>
      <w:r w:rsidR="00B17168">
        <w:rPr>
          <w:rFonts w:ascii="3DS V2" w:hAnsi="3DS V2"/>
          <w:sz w:val="24"/>
          <w:szCs w:val="24"/>
        </w:rPr>
        <w:t>le plus simple</w:t>
      </w:r>
      <w:r w:rsidR="009061EA">
        <w:rPr>
          <w:rFonts w:ascii="3DS V2" w:hAnsi="3DS V2"/>
          <w:sz w:val="24"/>
          <w:szCs w:val="24"/>
        </w:rPr>
        <w:t xml:space="preserve"> est de réécrire ces outils algorithmiques en imitant l’implémentation de STL.</w:t>
      </w:r>
      <w:r w:rsidR="00FF2BF4" w:rsidRPr="00FF2BF4">
        <w:rPr>
          <w:rFonts w:ascii="3DS V2" w:hAnsi="3DS V2"/>
          <w:b/>
          <w:bCs/>
          <w:sz w:val="24"/>
          <w:szCs w:val="24"/>
        </w:rPr>
        <w:t xml:space="preserve"> </w:t>
      </w:r>
    </w:p>
    <w:p w14:paraId="22E1C8B0" w14:textId="418C1D64" w:rsidR="009061EA" w:rsidRDefault="00FF2BF4">
      <w:pPr>
        <w:rPr>
          <w:rFonts w:ascii="3DS V2" w:hAnsi="3DS V2"/>
          <w:sz w:val="24"/>
          <w:szCs w:val="24"/>
        </w:rPr>
      </w:pPr>
      <w:proofErr w:type="gramStart"/>
      <w:r w:rsidRPr="00FF2BF4">
        <w:rPr>
          <w:rFonts w:ascii="3DS V2" w:hAnsi="3DS V2"/>
          <w:b/>
          <w:bCs/>
          <w:sz w:val="24"/>
          <w:szCs w:val="24"/>
        </w:rPr>
        <w:t>std::</w:t>
      </w:r>
      <w:proofErr w:type="spellStart"/>
      <w:proofErr w:type="gramEnd"/>
      <w:r w:rsidRPr="00FF2BF4">
        <w:rPr>
          <w:rFonts w:ascii="3DS V2" w:hAnsi="3DS V2"/>
          <w:b/>
          <w:bCs/>
          <w:sz w:val="24"/>
          <w:szCs w:val="24"/>
        </w:rPr>
        <w:t>erase_if</w:t>
      </w:r>
      <w:proofErr w:type="spellEnd"/>
    </w:p>
    <w:p w14:paraId="2975AAA2" w14:textId="64317D20" w:rsidR="00DB002E" w:rsidRDefault="00FF2BF4">
      <w:pPr>
        <w:rPr>
          <w:rFonts w:ascii="3DS V2" w:hAnsi="3DS V2"/>
          <w:sz w:val="24"/>
          <w:szCs w:val="24"/>
          <w:lang w:eastAsia="zh-CN"/>
        </w:rPr>
      </w:pPr>
      <w:r>
        <w:rPr>
          <w:rFonts w:ascii="3DS V2" w:hAnsi="3DS V2"/>
          <w:sz w:val="24"/>
          <w:szCs w:val="24"/>
        </w:rPr>
        <w:t xml:space="preserve">Elle </w:t>
      </w:r>
      <w:r w:rsidR="007A72D5">
        <w:rPr>
          <w:rFonts w:ascii="3DS V2" w:hAnsi="3DS V2"/>
          <w:sz w:val="24"/>
          <w:szCs w:val="24"/>
        </w:rPr>
        <w:t xml:space="preserve">est </w:t>
      </w:r>
      <w:r>
        <w:rPr>
          <w:rFonts w:ascii="3DS V2" w:hAnsi="3DS V2"/>
          <w:sz w:val="24"/>
          <w:szCs w:val="24"/>
        </w:rPr>
        <w:t>une de l</w:t>
      </w:r>
      <w:r w:rsidR="00DB002E">
        <w:rPr>
          <w:rFonts w:ascii="3DS V2" w:hAnsi="3DS V2"/>
          <w:sz w:val="24"/>
          <w:szCs w:val="24"/>
        </w:rPr>
        <w:t>a fonction</w:t>
      </w:r>
      <w:r w:rsidR="002E7810">
        <w:rPr>
          <w:rFonts w:ascii="3DS V2" w:hAnsi="3DS V2"/>
          <w:sz w:val="24"/>
          <w:szCs w:val="24"/>
        </w:rPr>
        <w:t xml:space="preserve"> la</w:t>
      </w:r>
      <w:r w:rsidR="00DB002E">
        <w:rPr>
          <w:rFonts w:ascii="3DS V2" w:hAnsi="3DS V2"/>
          <w:sz w:val="24"/>
          <w:szCs w:val="24"/>
        </w:rPr>
        <w:t xml:space="preserve"> plus utilisée. Voici une version minimaliste de cette fonction : </w:t>
      </w:r>
    </w:p>
    <w:p w14:paraId="53D12CFC" w14:textId="019F4464" w:rsidR="00EE308D" w:rsidRDefault="00EE308D" w:rsidP="00EE308D">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13F6B4F0" w14:textId="48D9A2D4" w:rsidR="00EE308D" w:rsidRDefault="00EE308D" w:rsidP="00EE308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73311360" w14:textId="77777777" w:rsidR="00DB002E" w:rsidRDefault="00EE308D" w:rsidP="00DB002E">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9BCD8B8" w14:textId="71336DB8" w:rsidR="00DB002E" w:rsidRDefault="00EE308D" w:rsidP="008D6F68">
      <w:pPr>
        <w:autoSpaceDE w:val="0"/>
        <w:autoSpaceDN w:val="0"/>
        <w:adjustRightInd w:val="0"/>
        <w:spacing w:after="0" w:line="240" w:lineRule="auto"/>
        <w:ind w:left="708"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i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 i &gt; 0; --i)</w:t>
      </w:r>
    </w:p>
    <w:p w14:paraId="2BE7F71D" w14:textId="049EBACC" w:rsidR="00DB002E" w:rsidRDefault="00DB002E" w:rsidP="00DB002E">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 xml:space="preserve">    </w:t>
      </w:r>
      <w:r w:rsidR="008D6F68">
        <w:rPr>
          <w:rFonts w:ascii="Cascadia Mono" w:hAnsi="Cascadia Mono" w:cs="Cascadia Mono"/>
          <w:noProof/>
          <w:color w:val="0000FF"/>
          <w:sz w:val="19"/>
          <w:szCs w:val="19"/>
          <w:lang w:val="en-US"/>
        </w:rPr>
        <w:t xml:space="preserve">  </w:t>
      </w:r>
      <w:r w:rsidR="008D6F68">
        <w:rPr>
          <w:rFonts w:ascii="Cascadia Mono" w:hAnsi="Cascadia Mono" w:cs="Cascadia Mono"/>
          <w:noProof/>
          <w:color w:val="0000FF"/>
          <w:sz w:val="19"/>
          <w:szCs w:val="19"/>
          <w:lang w:val="en-US"/>
        </w:rPr>
        <w:tab/>
      </w:r>
      <w:r w:rsidR="008D6F68">
        <w:rPr>
          <w:rFonts w:ascii="Cascadia Mono" w:hAnsi="Cascadia Mono" w:cs="Cascadia Mono"/>
          <w:noProof/>
          <w:color w:val="0000FF"/>
          <w:sz w:val="19"/>
          <w:szCs w:val="19"/>
          <w:lang w:val="en-US"/>
        </w:rPr>
        <w:tab/>
      </w:r>
      <w:r w:rsidR="00EE308D">
        <w:rPr>
          <w:rFonts w:ascii="Cascadia Mono" w:hAnsi="Cascadia Mono" w:cs="Cascadia Mono"/>
          <w:noProof/>
          <w:color w:val="0000FF"/>
          <w:sz w:val="19"/>
          <w:szCs w:val="19"/>
          <w:lang w:val="en-US"/>
        </w:rPr>
        <w:t>if</w:t>
      </w:r>
      <w:r w:rsidR="00EE308D">
        <w:rPr>
          <w:rFonts w:ascii="Cascadia Mono" w:hAnsi="Cascadia Mono" w:cs="Cascadia Mono"/>
          <w:noProof/>
          <w:color w:val="000000"/>
          <w:sz w:val="19"/>
          <w:szCs w:val="19"/>
          <w:lang w:val="en-US"/>
        </w:rPr>
        <w:t xml:space="preserve"> (</w:t>
      </w:r>
      <w:r w:rsidR="00EE308D">
        <w:rPr>
          <w:rFonts w:ascii="Cascadia Mono" w:hAnsi="Cascadia Mono" w:cs="Cascadia Mono"/>
          <w:noProof/>
          <w:color w:val="808080"/>
          <w:sz w:val="19"/>
          <w:szCs w:val="19"/>
          <w:lang w:val="en-US"/>
        </w:rPr>
        <w:t>Pred</w:t>
      </w:r>
      <w:r w:rsidR="00EE308D">
        <w:rPr>
          <w:rFonts w:ascii="Cascadia Mono" w:hAnsi="Cascadia Mono" w:cs="Cascadia Mono"/>
          <w:noProof/>
          <w:color w:val="000000"/>
          <w:sz w:val="19"/>
          <w:szCs w:val="19"/>
          <w:lang w:val="en-US"/>
        </w:rPr>
        <w:t>(</w:t>
      </w:r>
      <w:r w:rsidR="00EE308D">
        <w:rPr>
          <w:rFonts w:ascii="Cascadia Mono" w:hAnsi="Cascadia Mono" w:cs="Cascadia Mono"/>
          <w:noProof/>
          <w:color w:val="808080"/>
          <w:sz w:val="19"/>
          <w:szCs w:val="19"/>
          <w:lang w:val="en-US"/>
        </w:rPr>
        <w:t>Arr</w:t>
      </w:r>
      <w:r w:rsidR="00EE308D">
        <w:rPr>
          <w:rFonts w:ascii="Cascadia Mono" w:hAnsi="Cascadia Mono" w:cs="Cascadia Mono"/>
          <w:noProof/>
          <w:color w:val="000000"/>
          <w:sz w:val="19"/>
          <w:szCs w:val="19"/>
          <w:lang w:val="en-US"/>
        </w:rPr>
        <w:t>[i]))</w:t>
      </w:r>
    </w:p>
    <w:p w14:paraId="32547AE0" w14:textId="5811557E" w:rsidR="00EE308D" w:rsidRDefault="00EE308D" w:rsidP="008D6F68">
      <w:pPr>
        <w:autoSpaceDE w:val="0"/>
        <w:autoSpaceDN w:val="0"/>
        <w:adjustRightInd w:val="0"/>
        <w:spacing w:after="0" w:line="240" w:lineRule="auto"/>
        <w:ind w:left="2124" w:firstLine="708"/>
        <w:rPr>
          <w:rFonts w:ascii="Cascadia Mono" w:hAnsi="Cascadia Mono" w:cs="Cascadia Mono"/>
          <w:noProof/>
          <w:color w:val="000000"/>
          <w:sz w:val="19"/>
          <w:szCs w:val="19"/>
          <w:lang w:val="en-US"/>
        </w:rPr>
      </w:pP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.Remove(i);</w:t>
      </w:r>
    </w:p>
    <w:p w14:paraId="4FD92AA1" w14:textId="77777777" w:rsidR="00AC63A8" w:rsidRPr="0040636C" w:rsidRDefault="00EE308D" w:rsidP="00EE308D">
      <w:pPr>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sidRPr="0040636C">
        <w:rPr>
          <w:rFonts w:ascii="Cascadia Mono" w:hAnsi="Cascadia Mono" w:cs="Cascadia Mono"/>
          <w:noProof/>
          <w:color w:val="000000"/>
          <w:sz w:val="19"/>
          <w:szCs w:val="19"/>
        </w:rPr>
        <w:t>}</w:t>
      </w:r>
    </w:p>
    <w:p w14:paraId="079EF509" w14:textId="768E6582" w:rsidR="00DB002E" w:rsidRDefault="00DB002E" w:rsidP="00EE308D">
      <w:pPr>
        <w:rPr>
          <w:rFonts w:ascii="3DS V2" w:hAnsi="3DS V2"/>
          <w:sz w:val="24"/>
          <w:szCs w:val="24"/>
          <w:lang w:eastAsia="zh-CN"/>
        </w:rPr>
      </w:pPr>
      <w:r>
        <w:rPr>
          <w:rFonts w:ascii="3DS V2" w:hAnsi="3DS V2"/>
          <w:noProof/>
          <w:sz w:val="24"/>
          <w:szCs w:val="24"/>
        </w:rPr>
        <w:t xml:space="preserve">Elle donne le même résultat final que </w:t>
      </w:r>
      <w:r w:rsidR="00D03B06" w:rsidRPr="0040636C">
        <w:rPr>
          <w:rFonts w:ascii="Cascadia Code" w:eastAsia="Times New Roman" w:hAnsi="Cascadia Code" w:cs="Cascadia Code"/>
          <w:noProof/>
          <w:color w:val="00B050"/>
          <w:sz w:val="20"/>
          <w:szCs w:val="20"/>
          <w:lang w:eastAsia="zh-CN"/>
        </w:rPr>
        <w:t>std</w:t>
      </w:r>
      <w:r w:rsidR="00D03B06" w:rsidRPr="0040636C">
        <w:rPr>
          <w:rFonts w:ascii="Cascadia Code" w:eastAsia="Times New Roman" w:hAnsi="Cascadia Code" w:cs="Times New Roman"/>
          <w:noProof/>
          <w:color w:val="4472C4"/>
          <w:sz w:val="24"/>
          <w:szCs w:val="24"/>
          <w:lang w:eastAsia="zh-CN"/>
        </w:rPr>
        <w:t>::</w:t>
      </w:r>
      <w:r w:rsidR="00D03B06" w:rsidRPr="0040636C">
        <w:rPr>
          <w:rFonts w:ascii="Cascadia Code" w:eastAsia="Times New Roman" w:hAnsi="Cascadia Code" w:cs="Cascadia Code"/>
          <w:noProof/>
          <w:color w:val="00B050"/>
          <w:sz w:val="20"/>
          <w:szCs w:val="20"/>
          <w:lang w:eastAsia="zh-CN"/>
        </w:rPr>
        <w:t>erase_if</w:t>
      </w:r>
      <w:r w:rsidR="005F2245">
        <w:rPr>
          <w:rFonts w:ascii="3DS V2" w:hAnsi="3DS V2"/>
          <w:sz w:val="24"/>
          <w:szCs w:val="24"/>
        </w:rPr>
        <w:t xml:space="preserve">, </w:t>
      </w:r>
      <w:proofErr w:type="gramStart"/>
      <w:r w:rsidR="005F2245">
        <w:rPr>
          <w:rFonts w:ascii="3DS V2" w:hAnsi="3DS V2"/>
          <w:sz w:val="24"/>
          <w:szCs w:val="24"/>
        </w:rPr>
        <w:t>sauf qu’elle</w:t>
      </w:r>
      <w:proofErr w:type="gramEnd"/>
      <w:r w:rsidR="005F2245">
        <w:rPr>
          <w:rFonts w:ascii="3DS V2" w:hAnsi="3DS V2"/>
          <w:sz w:val="24"/>
          <w:szCs w:val="24"/>
        </w:rPr>
        <w:t xml:space="preserve"> </w:t>
      </w:r>
      <w:r w:rsidR="00E44209">
        <w:rPr>
          <w:rFonts w:ascii="3DS V2" w:hAnsi="3DS V2"/>
          <w:sz w:val="24"/>
          <w:szCs w:val="24"/>
        </w:rPr>
        <w:t xml:space="preserve">présente </w:t>
      </w:r>
      <w:r w:rsidR="005F2245">
        <w:rPr>
          <w:rFonts w:ascii="3DS V2" w:hAnsi="3DS V2"/>
          <w:sz w:val="24"/>
          <w:szCs w:val="24"/>
        </w:rPr>
        <w:t xml:space="preserve">une performance médiocre : le fait qu’elle supprime l’élément trouvé dans chaque itération donne une complexité temporelle de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sidR="005F2245">
        <w:rPr>
          <w:rFonts w:ascii="3DS V2" w:hAnsi="3DS V2"/>
          <w:sz w:val="24"/>
          <w:szCs w:val="24"/>
        </w:rPr>
        <w:t xml:space="preserve"> dans le pire cas.</w:t>
      </w:r>
      <w:r w:rsidR="00476E64">
        <w:rPr>
          <w:rFonts w:ascii="3DS V2" w:hAnsi="3DS V2" w:hint="eastAsia"/>
          <w:sz w:val="24"/>
          <w:szCs w:val="24"/>
          <w:lang w:eastAsia="zh-CN"/>
        </w:rPr>
        <w:t xml:space="preserve"> </w:t>
      </w:r>
    </w:p>
    <w:p w14:paraId="5DAAF026" w14:textId="552D7A23" w:rsidR="000770A6" w:rsidRDefault="0021360F" w:rsidP="000770A6">
      <w:pPr>
        <w:autoSpaceDE w:val="0"/>
        <w:autoSpaceDN w:val="0"/>
        <w:adjustRightInd w:val="0"/>
        <w:spacing w:after="0" w:line="240" w:lineRule="auto"/>
        <w:rPr>
          <w:rFonts w:ascii="3DS V2" w:hAnsi="3DS V2"/>
        </w:rPr>
      </w:pPr>
      <w:r>
        <w:rPr>
          <w:rFonts w:ascii="3DS V2" w:hAnsi="3DS V2"/>
          <w:sz w:val="24"/>
          <w:szCs w:val="24"/>
          <w:lang w:eastAsia="zh-CN"/>
        </w:rPr>
        <w:t>Une meilleure solution</w:t>
      </w:r>
      <w:r w:rsidR="00AF3DB5">
        <w:rPr>
          <w:rFonts w:ascii="3DS V2" w:hAnsi="3DS V2"/>
          <w:sz w:val="24"/>
          <w:szCs w:val="24"/>
          <w:lang w:eastAsia="zh-CN"/>
        </w:rPr>
        <w:t xml:space="preserve"> se trouve</w:t>
      </w:r>
      <w:r w:rsidR="00476E64" w:rsidRPr="00964EDB">
        <w:rPr>
          <w:rFonts w:ascii="3DS V2" w:hAnsi="3DS V2"/>
          <w:sz w:val="24"/>
          <w:szCs w:val="24"/>
          <w:lang w:eastAsia="zh-CN"/>
        </w:rPr>
        <w:t xml:space="preserve"> dans le code source de STL. L’implémentation de </w:t>
      </w:r>
      <w:r w:rsidR="00581306">
        <w:rPr>
          <w:rFonts w:ascii="3DS V2" w:hAnsi="3DS V2"/>
          <w:sz w:val="24"/>
          <w:szCs w:val="24"/>
          <w:lang w:eastAsia="zh-CN"/>
        </w:rPr>
        <w:t>GCC</w:t>
      </w:r>
      <w:r w:rsidR="00476E64" w:rsidRPr="00964EDB">
        <w:rPr>
          <w:rFonts w:ascii="3DS V2" w:hAnsi="3DS V2"/>
          <w:sz w:val="24"/>
          <w:szCs w:val="24"/>
          <w:lang w:eastAsia="zh-CN"/>
        </w:rPr>
        <w:t xml:space="preserve"> et de MSVC ont appliqué la même stratégie : d’abord déplacer les éléments à conserver (donc ceux qui ne satisfont pas le prédicat) vers le début du tableau, ensuite supprimer la partie</w:t>
      </w:r>
      <w:r w:rsidR="00441D9D" w:rsidRPr="00964EDB">
        <w:rPr>
          <w:rFonts w:ascii="3DS V2" w:hAnsi="3DS V2"/>
          <w:sz w:val="24"/>
          <w:szCs w:val="24"/>
          <w:lang w:eastAsia="zh-CN"/>
        </w:rPr>
        <w:t xml:space="preserve"> </w:t>
      </w:r>
      <w:r w:rsidR="00476E64" w:rsidRPr="00964EDB">
        <w:rPr>
          <w:rFonts w:ascii="3DS V2" w:hAnsi="3DS V2"/>
          <w:sz w:val="24"/>
          <w:szCs w:val="24"/>
          <w:lang w:eastAsia="zh-CN"/>
        </w:rPr>
        <w:t>restante à la fin du tableau</w:t>
      </w:r>
      <w:r w:rsidR="00441D9D" w:rsidRPr="00964EDB">
        <w:rPr>
          <w:rFonts w:ascii="3DS V2" w:hAnsi="3DS V2"/>
          <w:sz w:val="24"/>
          <w:szCs w:val="24"/>
          <w:lang w:eastAsia="zh-CN"/>
        </w:rPr>
        <w:t xml:space="preserve"> en une seule opération</w:t>
      </w:r>
      <w:r w:rsidR="00476E64" w:rsidRPr="00964EDB">
        <w:rPr>
          <w:rFonts w:ascii="3DS V2" w:hAnsi="3DS V2"/>
          <w:sz w:val="24"/>
          <w:szCs w:val="24"/>
          <w:lang w:eastAsia="zh-CN"/>
        </w:rPr>
        <w:t>.</w:t>
      </w:r>
      <w:r w:rsidR="000770A6" w:rsidRPr="00964EDB">
        <w:rPr>
          <w:rFonts w:ascii="3DS V2" w:hAnsi="3DS V2"/>
          <w:sz w:val="24"/>
          <w:szCs w:val="24"/>
          <w:lang w:eastAsia="zh-CN"/>
        </w:rPr>
        <w:t xml:space="preserve"> Avec cette méthode on n’a que besoins de réallouer une fois la mémoire et la complexité temporelle devient </w:t>
      </w:r>
      <m:oMath>
        <m:r>
          <w:rPr>
            <w:rFonts w:ascii="Cambria Math" w:hAnsi="Cambria Math"/>
            <w:sz w:val="24"/>
            <w:szCs w:val="24"/>
          </w:rPr>
          <m:t>O(n)</m:t>
        </m:r>
      </m:oMath>
      <w:r w:rsidR="000770A6" w:rsidRPr="00964EDB">
        <w:rPr>
          <w:rFonts w:ascii="3DS V2" w:hAnsi="3DS V2"/>
          <w:sz w:val="24"/>
          <w:szCs w:val="24"/>
        </w:rPr>
        <w:t>. L’amélioration de performance est considérable</w:t>
      </w:r>
      <w:r w:rsidR="000770A6">
        <w:rPr>
          <w:rFonts w:ascii="3DS V2" w:hAnsi="3DS V2"/>
        </w:rPr>
        <w:t xml:space="preserve">. </w:t>
      </w:r>
    </w:p>
    <w:p w14:paraId="42BF6DEB" w14:textId="77777777" w:rsidR="00721825" w:rsidRDefault="00721825" w:rsidP="000770A6">
      <w:pPr>
        <w:autoSpaceDE w:val="0"/>
        <w:autoSpaceDN w:val="0"/>
        <w:adjustRightInd w:val="0"/>
        <w:spacing w:after="0" w:line="240" w:lineRule="auto"/>
        <w:rPr>
          <w:rFonts w:ascii="3DS V2" w:hAnsi="3DS V2"/>
        </w:rPr>
      </w:pPr>
    </w:p>
    <w:p w14:paraId="6F3FD4BA" w14:textId="37AF5DB6" w:rsidR="000770A6" w:rsidRPr="0040636C" w:rsidRDefault="000770A6" w:rsidP="000770A6">
      <w:pPr>
        <w:autoSpaceDE w:val="0"/>
        <w:autoSpaceDN w:val="0"/>
        <w:adjustRightInd w:val="0"/>
        <w:spacing w:after="0" w:line="240" w:lineRule="auto"/>
        <w:ind w:firstLine="708"/>
        <w:rPr>
          <w:rFonts w:ascii="Cascadia Mono" w:hAnsi="Cascadia Mono" w:cs="Cascadia Mono"/>
          <w:noProof/>
          <w:color w:val="000000"/>
          <w:sz w:val="19"/>
          <w:szCs w:val="19"/>
        </w:rPr>
      </w:pPr>
      <w:r w:rsidRPr="0040636C">
        <w:rPr>
          <w:rFonts w:ascii="Cascadia Mono" w:hAnsi="Cascadia Mono" w:cs="Cascadia Mono"/>
          <w:noProof/>
          <w:color w:val="0000FF"/>
          <w:sz w:val="19"/>
          <w:szCs w:val="19"/>
        </w:rPr>
        <w:t>template</w:t>
      </w:r>
      <w:r w:rsidRPr="0040636C">
        <w:rPr>
          <w:rFonts w:ascii="Cascadia Mono" w:hAnsi="Cascadia Mono" w:cs="Cascadia Mono"/>
          <w:noProof/>
          <w:color w:val="000000"/>
          <w:sz w:val="19"/>
          <w:szCs w:val="19"/>
        </w:rPr>
        <w:t>&lt;</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T</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UnaryPredicate</w:t>
      </w:r>
      <w:r w:rsidRPr="0040636C">
        <w:rPr>
          <w:rFonts w:ascii="Cascadia Mono" w:hAnsi="Cascadia Mono" w:cs="Cascadia Mono"/>
          <w:noProof/>
          <w:color w:val="000000"/>
          <w:sz w:val="19"/>
          <w:szCs w:val="19"/>
        </w:rPr>
        <w:t>&gt;</w:t>
      </w:r>
    </w:p>
    <w:p w14:paraId="7ED0D78E"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noProof/>
          <w:color w:val="000000"/>
          <w:sz w:val="19"/>
          <w:szCs w:val="19"/>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2CEA69AF"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37E5253B" w14:textId="3C489180"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Write </w:t>
      </w:r>
      <w:r w:rsidR="006E496F">
        <w:rPr>
          <w:rFonts w:ascii="Cascadia Mono" w:hAnsi="Cascadia Mono" w:cs="Cascadia Mono"/>
          <w:noProof/>
          <w:color w:val="000000"/>
          <w:sz w:val="19"/>
          <w:szCs w:val="19"/>
          <w:lang w:val="en-US"/>
        </w:rPr>
        <w:t xml:space="preserve">  </w:t>
      </w:r>
      <w:r>
        <w:rPr>
          <w:rFonts w:ascii="Cascadia Mono" w:hAnsi="Cascadia Mono" w:cs="Cascadia Mono"/>
          <w:noProof/>
          <w:color w:val="000000"/>
          <w:sz w:val="19"/>
          <w:szCs w:val="19"/>
          <w:lang w:val="en-US"/>
        </w:rPr>
        <w:t>= 1;</w:t>
      </w:r>
    </w:p>
    <w:p w14:paraId="6CD22D49"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OldSize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w:t>
      </w:r>
    </w:p>
    <w:p w14:paraId="2CC7F1D7" w14:textId="33D241AB" w:rsidR="000770A6" w:rsidRDefault="000770A6" w:rsidP="003C6418">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Read = 1; Read &lt;= OldSize; ++Read)</w:t>
      </w:r>
    </w:p>
    <w:p w14:paraId="0D9584A6"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3C0E88FB"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521A6F28" w14:textId="5C7DD502" w:rsidR="000770A6" w:rsidRDefault="000770A6" w:rsidP="003C6418">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(Write != Read)</w:t>
      </w:r>
    </w:p>
    <w:p w14:paraId="5B2725C0" w14:textId="7DF90ED6"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.Set(Write,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07E016E3" w14:textId="139BD66D"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3ADAB7AA"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++Write;</w:t>
      </w:r>
    </w:p>
    <w:p w14:paraId="73C4CD3F"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6002D795" w14:textId="7E26DBFC"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681545F8"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RemoveCount = OldSize - (Write - 1);</w:t>
      </w:r>
    </w:p>
    <w:p w14:paraId="132A28F1"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(RemoveCount &gt; 0)</w:t>
      </w:r>
    </w:p>
    <w:p w14:paraId="537163F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4014E055"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.RemoveAt(Write, RemoveCount, </w:t>
      </w:r>
      <w:r>
        <w:rPr>
          <w:rFonts w:ascii="Cascadia Mono" w:hAnsi="Cascadia Mono" w:cs="Cascadia Mono"/>
          <w:noProof/>
          <w:color w:val="6F008A"/>
          <w:sz w:val="19"/>
          <w:szCs w:val="19"/>
          <w:lang w:val="en-US"/>
        </w:rPr>
        <w:t>TRUE</w:t>
      </w:r>
      <w:r>
        <w:rPr>
          <w:rFonts w:ascii="Cascadia Mono" w:hAnsi="Cascadia Mono" w:cs="Cascadia Mono"/>
          <w:noProof/>
          <w:color w:val="000000"/>
          <w:sz w:val="19"/>
          <w:szCs w:val="19"/>
          <w:lang w:val="en-US"/>
        </w:rPr>
        <w:t>);</w:t>
      </w:r>
    </w:p>
    <w:p w14:paraId="7BEF026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32FBF24A" w14:textId="77777777" w:rsidR="00964EDB" w:rsidRDefault="000770A6" w:rsidP="00964ED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RemoveCount;</w:t>
      </w:r>
    </w:p>
    <w:p w14:paraId="557F2959" w14:textId="46443CB0" w:rsidR="003C6418" w:rsidRDefault="000770A6" w:rsidP="00B26CBE">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2D8F4D8" w14:textId="77777777" w:rsidR="003C6418" w:rsidRDefault="003C6418">
      <w:pPr>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br w:type="page"/>
      </w:r>
    </w:p>
    <w:p w14:paraId="7FBD557E" w14:textId="290E3D4D" w:rsidR="003C6418" w:rsidRPr="0040636C" w:rsidRDefault="003C6418" w:rsidP="002F2ADC">
      <w:pPr>
        <w:rPr>
          <w:rFonts w:ascii="3DS V2" w:hAnsi="3DS V2"/>
          <w:b/>
          <w:bCs/>
          <w:noProof/>
          <w:sz w:val="24"/>
          <w:szCs w:val="24"/>
          <w:lang w:val="en-US"/>
        </w:rPr>
      </w:pPr>
      <w:r w:rsidRPr="0040636C">
        <w:rPr>
          <w:rFonts w:ascii="3DS V2" w:hAnsi="3DS V2"/>
          <w:b/>
          <w:bCs/>
          <w:noProof/>
          <w:sz w:val="24"/>
          <w:szCs w:val="24"/>
          <w:lang w:val="en-US"/>
        </w:rPr>
        <w:lastRenderedPageBreak/>
        <w:t>std::vector&lt;T,Allocator&gt;::emplace_back</w:t>
      </w:r>
    </w:p>
    <w:p w14:paraId="22526C72" w14:textId="57B0F54A" w:rsidR="002F2ADC" w:rsidRDefault="002F2ADC" w:rsidP="002F2ADC">
      <w:pPr>
        <w:rPr>
          <w:rFonts w:ascii="3DS V2" w:hAnsi="3DS V2"/>
          <w:noProof/>
          <w:sz w:val="24"/>
          <w:szCs w:val="24"/>
        </w:rPr>
      </w:pPr>
      <w:r>
        <w:rPr>
          <w:rFonts w:ascii="3DS V2" w:hAnsi="3DS V2"/>
          <w:noProof/>
          <w:sz w:val="24"/>
          <w:szCs w:val="24"/>
        </w:rPr>
        <w:t>Cet fonction vise à faire simplifier le cas ou on a besoin de créer un nouvelle objet et l’ajouter dans un vecteur, en éviter de coût de créer un nouvel objet et de copie.</w:t>
      </w:r>
      <w:r w:rsidR="002A1200">
        <w:rPr>
          <w:rFonts w:ascii="3DS V2" w:hAnsi="3DS V2"/>
          <w:noProof/>
          <w:sz w:val="24"/>
          <w:szCs w:val="24"/>
        </w:rPr>
        <w:t xml:space="preserve"> </w:t>
      </w:r>
    </w:p>
    <w:p w14:paraId="3ABEF52B" w14:textId="692325DD" w:rsidR="002A1200" w:rsidRDefault="002A1200" w:rsidP="002F2ADC">
      <w:pPr>
        <w:rPr>
          <w:rFonts w:ascii="3DS V2" w:hAnsi="3DS V2"/>
          <w:noProof/>
          <w:sz w:val="24"/>
          <w:szCs w:val="24"/>
        </w:rPr>
      </w:pPr>
      <w:r>
        <w:rPr>
          <w:rFonts w:ascii="3DS V2" w:hAnsi="3DS V2"/>
          <w:noProof/>
          <w:sz w:val="24"/>
          <w:szCs w:val="24"/>
        </w:rPr>
        <w:t>Pour en profiter au début de la commande dans la phase de récupation et construction des données, on peut faire une extension de CATOmxList :</w:t>
      </w:r>
    </w:p>
    <w:p w14:paraId="62503BA1"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color w:val="000000"/>
          <w:sz w:val="19"/>
          <w:szCs w:val="19"/>
        </w:rPr>
        <w:tab/>
      </w: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p>
    <w:p w14:paraId="3B0C7BC3"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CATOmxListEmplaceBack(</w:t>
      </w:r>
      <w:r>
        <w:rPr>
          <w:rFonts w:ascii="Cascadia Mono" w:hAnsi="Cascadia Mono" w:cs="Cascadia Mono"/>
          <w:noProof/>
          <w:color w:val="0000FF"/>
          <w:sz w:val="19"/>
          <w:szCs w:val="19"/>
          <w:lang w:val="en-US"/>
        </w:rPr>
        <w:t>CATOmxList</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List</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 xml:space="preserve">&amp;&amp;... </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w:t>
      </w:r>
    </w:p>
    <w:p w14:paraId="68F4AD5F"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0DAC04EF"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&gt; obj(</w:t>
      </w:r>
      <w:r>
        <w:rPr>
          <w:rFonts w:ascii="Cascadia Mono" w:hAnsi="Cascadia Mono" w:cs="Cascadia Mono"/>
          <w:noProof/>
          <w:color w:val="0000FF"/>
          <w:sz w:val="19"/>
          <w:szCs w:val="19"/>
          <w:lang w:val="en-US"/>
        </w:rPr>
        <w:t>new</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(std::forward&lt;</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 xml:space="preserve">)...), </w:t>
      </w:r>
      <w:r>
        <w:rPr>
          <w:rFonts w:ascii="Cascadia Mono" w:hAnsi="Cascadia Mono" w:cs="Cascadia Mono"/>
          <w:noProof/>
          <w:color w:val="2F4F4F"/>
          <w:sz w:val="19"/>
          <w:szCs w:val="19"/>
          <w:lang w:val="en-US"/>
        </w:rPr>
        <w:t>Steal</w:t>
      </w:r>
      <w:r>
        <w:rPr>
          <w:rFonts w:ascii="Cascadia Mono" w:hAnsi="Cascadia Mono" w:cs="Cascadia Mono"/>
          <w:noProof/>
          <w:color w:val="000000"/>
          <w:sz w:val="19"/>
          <w:szCs w:val="19"/>
          <w:lang w:val="en-US"/>
        </w:rPr>
        <w:t>);</w:t>
      </w:r>
    </w:p>
    <w:p w14:paraId="1B45FC20" w14:textId="77777777" w:rsidR="002A1200" w:rsidRPr="0040636C" w:rsidRDefault="002A1200" w:rsidP="002A1200">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808080"/>
          <w:sz w:val="19"/>
          <w:szCs w:val="19"/>
        </w:rPr>
        <w:t>List</w:t>
      </w:r>
      <w:r w:rsidRPr="0040636C">
        <w:rPr>
          <w:rFonts w:ascii="Cascadia Mono" w:hAnsi="Cascadia Mono" w:cs="Cascadia Mono"/>
          <w:noProof/>
          <w:color w:val="000000"/>
          <w:sz w:val="19"/>
          <w:szCs w:val="19"/>
        </w:rPr>
        <w:t>.Append(obj);</w:t>
      </w:r>
    </w:p>
    <w:p w14:paraId="1C4E492E" w14:textId="35D2B4F8" w:rsidR="00EB165C" w:rsidRPr="0040636C" w:rsidRDefault="002A1200" w:rsidP="00075BDF">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t>}</w:t>
      </w:r>
    </w:p>
    <w:p w14:paraId="46126481" w14:textId="53A5B9D0" w:rsidR="00075BDF" w:rsidRDefault="00075BDF" w:rsidP="00075BDF">
      <w:pPr>
        <w:rPr>
          <w:rFonts w:ascii="3DS V2" w:hAnsi="3DS V2"/>
          <w:b/>
          <w:bCs/>
          <w:noProof/>
          <w:sz w:val="24"/>
          <w:szCs w:val="24"/>
        </w:rPr>
      </w:pPr>
      <w:r>
        <w:rPr>
          <w:rFonts w:ascii="3DS V2" w:hAnsi="3DS V2"/>
          <w:b/>
          <w:bCs/>
          <w:noProof/>
          <w:sz w:val="24"/>
          <w:szCs w:val="24"/>
        </w:rPr>
        <w:t>Comparaison de nombre à virgule flottant et opérateur « &lt;=&gt; »</w:t>
      </w:r>
    </w:p>
    <w:p w14:paraId="594F48D1" w14:textId="78F2EC29" w:rsidR="00C22F71" w:rsidRDefault="003A7CFF" w:rsidP="00075BDF">
      <w:pPr>
        <w:rPr>
          <w:rFonts w:ascii="3DS V2" w:hAnsi="3DS V2"/>
          <w:noProof/>
          <w:sz w:val="24"/>
          <w:szCs w:val="24"/>
        </w:rPr>
      </w:pPr>
      <w:hyperlink r:id="rId48" w:history="1">
        <w:r w:rsidRPr="003A7CFF">
          <w:rPr>
            <w:rStyle w:val="Lienhypertexte"/>
            <w:rFonts w:ascii="3DS V2" w:hAnsi="3DS V2"/>
            <w:noProof/>
            <w:sz w:val="24"/>
            <w:szCs w:val="24"/>
          </w:rPr>
          <w:t>Le célèbre problème de comparaison entre deux nombre à virgule flottant</w:t>
        </w:r>
      </w:hyperlink>
      <w:r>
        <w:rPr>
          <w:rFonts w:ascii="3DS V2" w:hAnsi="3DS V2"/>
          <w:noProof/>
          <w:sz w:val="24"/>
          <w:szCs w:val="24"/>
        </w:rPr>
        <w:t xml:space="preserve"> n’est pas été résolu dans l’infrastructure chez Dassault Systèmes. Mais il founit des macro qui permet de personnaliser </w:t>
      </w:r>
      <w:r w:rsidR="006B4088">
        <w:rPr>
          <w:rFonts w:ascii="3DS V2" w:hAnsi="3DS V2"/>
          <w:noProof/>
          <w:sz w:val="24"/>
          <w:szCs w:val="24"/>
        </w:rPr>
        <w:t>une</w:t>
      </w:r>
      <w:r>
        <w:rPr>
          <w:rFonts w:ascii="3DS V2" w:hAnsi="3DS V2"/>
          <w:noProof/>
          <w:sz w:val="24"/>
          <w:szCs w:val="24"/>
        </w:rPr>
        <w:t xml:space="preserve"> fonction de comparaison. </w:t>
      </w:r>
    </w:p>
    <w:p w14:paraId="1044FEFB" w14:textId="47515001" w:rsidR="00BD10EA" w:rsidRDefault="00BD10EA" w:rsidP="00075BDF">
      <w:pPr>
        <w:rPr>
          <w:rFonts w:ascii="3DS V2" w:hAnsi="3DS V2"/>
          <w:noProof/>
          <w:sz w:val="24"/>
          <w:szCs w:val="24"/>
        </w:rPr>
      </w:pPr>
      <w:r>
        <w:rPr>
          <w:rFonts w:ascii="3DS V2" w:hAnsi="3DS V2"/>
          <w:noProof/>
          <w:sz w:val="24"/>
          <w:szCs w:val="24"/>
        </w:rPr>
        <w:t xml:space="preserve">Il y a </w:t>
      </w:r>
      <w:r w:rsidR="006636B9">
        <w:rPr>
          <w:rFonts w:ascii="3DS V2" w:hAnsi="3DS V2"/>
          <w:noProof/>
          <w:sz w:val="24"/>
          <w:szCs w:val="24"/>
        </w:rPr>
        <w:t>cinq</w:t>
      </w:r>
      <w:r>
        <w:rPr>
          <w:rFonts w:ascii="3DS V2" w:hAnsi="3DS V2"/>
          <w:noProof/>
          <w:sz w:val="24"/>
          <w:szCs w:val="24"/>
        </w:rPr>
        <w:t xml:space="preserve"> opérateurs de comparaison : </w:t>
      </w:r>
      <w:r w:rsidR="006636B9">
        <w:rPr>
          <w:rFonts w:ascii="3DS V2" w:hAnsi="3DS V2"/>
          <w:noProof/>
          <w:sz w:val="24"/>
          <w:szCs w:val="24"/>
        </w:rPr>
        <w:t xml:space="preserve">&gt;, &gt;=, &lt;, &lt;=, =. Le </w:t>
      </w:r>
      <w:r w:rsidR="00BE148A">
        <w:rPr>
          <w:rFonts w:ascii="3DS V2" w:hAnsi="3DS V2"/>
          <w:noProof/>
          <w:sz w:val="24"/>
          <w:szCs w:val="24"/>
        </w:rPr>
        <w:t>symbol de comparaison trilatérale &lt;=&gt; a été introduit dans C++20, qui est indisponible pour notre projet. Une extension vise à similer cet opérateur est donc mis en place :</w:t>
      </w:r>
    </w:p>
    <w:p w14:paraId="68580318"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CATELEditorAllocationExtension::DblCompare(</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37BAFB3"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0B1022CC"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Diff   = 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0513AB81"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MaxAbs = (std::max)(std::fabs(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std::fabs(</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5EA71A9A"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p>
    <w:p w14:paraId="4BB45C43"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(Diff &lt;= CATEpsg || Diff &lt;= MaxAbs * CATEpsg)</w:t>
      </w:r>
    </w:p>
    <w:p w14:paraId="614459C5"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0;</w:t>
      </w:r>
    </w:p>
    <w:p w14:paraId="1634B5D5"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else</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&lt;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7F3068FE" w14:textId="77777777" w:rsidR="00EA56B3" w:rsidRPr="0040636C" w:rsidRDefault="00EA56B3" w:rsidP="00EA56B3">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7F38D673" w14:textId="77777777" w:rsidR="00EA56B3" w:rsidRPr="0040636C" w:rsidRDefault="00EA56B3" w:rsidP="00EA56B3">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else</w:t>
      </w:r>
    </w:p>
    <w:p w14:paraId="4287F57C" w14:textId="77777777" w:rsidR="00EA56B3" w:rsidRPr="0040636C" w:rsidRDefault="00EA56B3" w:rsidP="00EA56B3">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2AFEC5B0" w14:textId="77777777" w:rsidR="00EA56B3" w:rsidRPr="0040636C" w:rsidRDefault="00EA56B3" w:rsidP="00EA56B3">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w:t>
      </w:r>
    </w:p>
    <w:p w14:paraId="5C6AFE7A" w14:textId="73D41A38" w:rsidR="00CE3D6E" w:rsidRPr="00C22F71" w:rsidRDefault="00CE3D6E" w:rsidP="00EA56B3">
      <w:pPr>
        <w:rPr>
          <w:rFonts w:ascii="3DS V2" w:hAnsi="3DS V2"/>
          <w:noProof/>
          <w:sz w:val="24"/>
          <w:szCs w:val="24"/>
        </w:rPr>
      </w:pPr>
      <w:r>
        <w:rPr>
          <w:rFonts w:ascii="3DS V2" w:hAnsi="3DS V2"/>
          <w:noProof/>
          <w:sz w:val="24"/>
          <w:szCs w:val="24"/>
        </w:rPr>
        <w:t>Cette fonction garde le principle de comparaison trilatérale : elle prend deux paramètre A et B, elle retourne -1 si A et inférieur à B, 0 si A est égal à B et 1 si A est supérieur à B. Il y a donc plus besoin de définir cinq fonction ou opérateur surchagé différent pour la comparaison.</w:t>
      </w:r>
    </w:p>
    <w:p w14:paraId="7BC38FEC" w14:textId="1B568CFD" w:rsidR="00753284" w:rsidRDefault="00023904" w:rsidP="00EB165C">
      <w:r>
        <w:rPr>
          <w:rFonts w:ascii="3DS V2" w:hAnsi="3DS V2"/>
          <w:sz w:val="24"/>
          <w:szCs w:val="24"/>
          <w:lang w:eastAsia="zh-CN"/>
        </w:rPr>
        <w:br w:type="page"/>
      </w:r>
      <w:r w:rsidR="00753284" w:rsidRPr="00753284">
        <w:rPr>
          <w:rFonts w:ascii="3DS V2" w:hAnsi="3DS V2"/>
          <w:noProof/>
          <w:sz w:val="24"/>
          <w:szCs w:val="24"/>
          <w:lang w:eastAsia="zh-CN"/>
        </w:rPr>
        <w:lastRenderedPageBreak/>
        <w:drawing>
          <wp:inline distT="0" distB="0" distL="0" distR="0" wp14:anchorId="7628A347" wp14:editId="74390789">
            <wp:extent cx="5731510" cy="8373745"/>
            <wp:effectExtent l="0" t="0" r="2540" b="825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8373745"/>
                    </a:xfrm>
                    <a:prstGeom prst="rect">
                      <a:avLst/>
                    </a:prstGeom>
                  </pic:spPr>
                </pic:pic>
              </a:graphicData>
            </a:graphic>
          </wp:inline>
        </w:drawing>
      </w:r>
    </w:p>
    <w:p w14:paraId="0FF3DBBE" w14:textId="53BEDD08" w:rsidR="00023904" w:rsidRDefault="00753284" w:rsidP="00753284">
      <w:pPr>
        <w:pStyle w:val="Lgende"/>
        <w:jc w:val="center"/>
        <w:rPr>
          <w:rFonts w:ascii="3DS V2" w:hAnsi="3DS V2"/>
          <w:sz w:val="24"/>
          <w:szCs w:val="24"/>
          <w:lang w:eastAsia="zh-CN"/>
        </w:rPr>
      </w:pPr>
      <w:r>
        <w:t xml:space="preserve">Figure </w:t>
      </w:r>
      <w:r w:rsidR="00675F3D">
        <w:fldChar w:fldCharType="begin"/>
      </w:r>
      <w:r w:rsidR="00675F3D">
        <w:instrText xml:space="preserve"> SEQ Figure \* ARABIC </w:instrText>
      </w:r>
      <w:r w:rsidR="00675F3D">
        <w:fldChar w:fldCharType="separate"/>
      </w:r>
      <w:r w:rsidR="004D4217">
        <w:rPr>
          <w:noProof/>
        </w:rPr>
        <w:t>31</w:t>
      </w:r>
      <w:r w:rsidR="00675F3D">
        <w:rPr>
          <w:noProof/>
        </w:rPr>
        <w:fldChar w:fldCharType="end"/>
      </w:r>
      <w:r>
        <w:t xml:space="preserve"> : Résultat de </w:t>
      </w:r>
      <w:r w:rsidR="00FF2BF4">
        <w:t>l’allocation</w:t>
      </w:r>
      <w:r>
        <w:t xml:space="preserve"> - Fils alloués en attendant confirmation d'utilisateur</w:t>
      </w:r>
    </w:p>
    <w:p w14:paraId="43DD6B04" w14:textId="1D00E82E" w:rsidR="003878BC" w:rsidRDefault="003878BC" w:rsidP="003878BC">
      <w:pPr>
        <w:pStyle w:val="Titre2"/>
        <w:rPr>
          <w:rFonts w:ascii="3DS V2" w:hAnsi="3DS V2" w:cs="Arial"/>
          <w:sz w:val="40"/>
          <w:szCs w:val="40"/>
        </w:rPr>
      </w:pPr>
      <w:bookmarkStart w:id="44" w:name="_Toc204887658"/>
      <w:r>
        <w:rPr>
          <w:rFonts w:ascii="3DS V2" w:hAnsi="3DS V2" w:cs="Arial"/>
          <w:sz w:val="40"/>
          <w:szCs w:val="40"/>
        </w:rPr>
        <w:lastRenderedPageBreak/>
        <w:t>Conclusion</w:t>
      </w:r>
      <w:bookmarkEnd w:id="44"/>
    </w:p>
    <w:p w14:paraId="46D7FC0F" w14:textId="2D702FED" w:rsidR="003878BC" w:rsidRPr="003878BC" w:rsidRDefault="00FC75DF" w:rsidP="003878BC">
      <w:r>
        <w:t>C</w:t>
      </w:r>
      <w:r w:rsidR="003878BC">
        <w:t>onclusion</w:t>
      </w:r>
      <w:r>
        <w:t xml:space="preserve"> pas encore faite</w:t>
      </w:r>
    </w:p>
    <w:p w14:paraId="1FA4EFDC" w14:textId="77777777" w:rsidR="003878BC" w:rsidRDefault="003878BC">
      <w:pPr>
        <w:rPr>
          <w:rFonts w:ascii="3DS V2" w:hAnsi="3DS V2"/>
          <w:noProof/>
          <w:sz w:val="24"/>
          <w:szCs w:val="24"/>
        </w:rPr>
      </w:pPr>
      <w:r>
        <w:rPr>
          <w:rFonts w:ascii="3DS V2" w:hAnsi="3DS V2"/>
          <w:noProof/>
          <w:sz w:val="24"/>
          <w:szCs w:val="24"/>
        </w:rPr>
        <w:br w:type="page"/>
      </w:r>
    </w:p>
    <w:p w14:paraId="3FBA98E2" w14:textId="77777777" w:rsidR="003878BC" w:rsidRPr="003878BC" w:rsidRDefault="003878BC" w:rsidP="003878BC"/>
    <w:p w14:paraId="653AAC26" w14:textId="0DA4AC1C" w:rsidR="003878BC" w:rsidRDefault="003878BC">
      <w:pPr>
        <w:rPr>
          <w:rFonts w:ascii="3DS V2" w:eastAsiaTheme="majorEastAsia" w:hAnsi="3DS V2" w:cstheme="majorBidi"/>
          <w:b/>
          <w:bCs/>
          <w:color w:val="005386"/>
          <w:sz w:val="32"/>
          <w:szCs w:val="32"/>
        </w:rPr>
      </w:pPr>
    </w:p>
    <w:p w14:paraId="61CEFF85" w14:textId="77777777" w:rsidR="004C2A6F" w:rsidRDefault="004C2A6F">
      <w:pPr>
        <w:rPr>
          <w:rFonts w:ascii="3DS V2" w:eastAsiaTheme="majorEastAsia" w:hAnsi="3DS V2" w:cstheme="majorBidi"/>
          <w:b/>
          <w:bCs/>
          <w:color w:val="005386"/>
          <w:sz w:val="32"/>
          <w:szCs w:val="32"/>
        </w:rPr>
      </w:pPr>
    </w:p>
    <w:p w14:paraId="4E301458" w14:textId="77777777" w:rsidR="004C2A6F" w:rsidRDefault="004C2A6F" w:rsidP="004C2A6F">
      <w:pPr>
        <w:pStyle w:val="Titre3"/>
        <w:rPr>
          <w:rFonts w:ascii="3DS V2" w:hAnsi="3DS V2"/>
          <w:sz w:val="32"/>
          <w:szCs w:val="32"/>
        </w:rPr>
      </w:pPr>
    </w:p>
    <w:p w14:paraId="400CD18C" w14:textId="7070BD3F" w:rsidR="009D54C0" w:rsidRDefault="009D54C0">
      <w:pPr>
        <w:rPr>
          <w:rFonts w:ascii="3DS V2" w:hAnsi="3DS V2"/>
          <w:sz w:val="24"/>
          <w:szCs w:val="24"/>
        </w:rPr>
      </w:pPr>
    </w:p>
    <w:p w14:paraId="0226FB35" w14:textId="77777777" w:rsidR="009B794D" w:rsidRDefault="009B794D" w:rsidP="004403F4">
      <w:pPr>
        <w:rPr>
          <w:rFonts w:ascii="3DS V2" w:hAnsi="3DS V2"/>
          <w:sz w:val="24"/>
          <w:szCs w:val="24"/>
        </w:rPr>
      </w:pPr>
    </w:p>
    <w:p w14:paraId="04F80D9A" w14:textId="58B63B12" w:rsidR="005C67FC" w:rsidRDefault="005C67FC" w:rsidP="004403F4">
      <w:pPr>
        <w:rPr>
          <w:rFonts w:ascii="3DS V2" w:hAnsi="3DS V2"/>
          <w:sz w:val="24"/>
          <w:szCs w:val="24"/>
        </w:rPr>
      </w:pPr>
    </w:p>
    <w:p w14:paraId="62050FAF" w14:textId="77777777" w:rsidR="005C67FC" w:rsidRPr="00766471" w:rsidRDefault="005C67FC" w:rsidP="004403F4">
      <w:pPr>
        <w:rPr>
          <w:rFonts w:ascii="3DS V2" w:hAnsi="3DS V2"/>
          <w:sz w:val="24"/>
          <w:szCs w:val="24"/>
        </w:rPr>
      </w:pPr>
    </w:p>
    <w:p w14:paraId="0CF95CF0" w14:textId="77777777" w:rsidR="00766471" w:rsidRPr="004403F4" w:rsidRDefault="00766471" w:rsidP="004403F4">
      <w:pPr>
        <w:rPr>
          <w:rFonts w:ascii="3DS V2" w:hAnsi="3DS V2"/>
        </w:rPr>
      </w:pPr>
    </w:p>
    <w:p w14:paraId="55C38D3C" w14:textId="77777777" w:rsidR="009B794D" w:rsidRDefault="009B794D" w:rsidP="009B794D">
      <w:pPr>
        <w:pStyle w:val="PartTitle"/>
        <w:ind w:left="720"/>
        <w:jc w:val="left"/>
        <w:rPr>
          <w:rFonts w:ascii="3DS V2" w:hAnsi="3DS V2"/>
          <w:b/>
          <w:bCs w:val="0"/>
          <w:color w:val="005386"/>
          <w:sz w:val="56"/>
          <w:szCs w:val="56"/>
          <w:lang w:val="fr-FR"/>
        </w:rPr>
      </w:pPr>
    </w:p>
    <w:p w14:paraId="1B52EFDA" w14:textId="77777777" w:rsidR="009B794D" w:rsidRDefault="009B794D" w:rsidP="009B794D">
      <w:pPr>
        <w:pStyle w:val="PartTitle"/>
        <w:ind w:left="720"/>
        <w:jc w:val="left"/>
        <w:rPr>
          <w:rFonts w:ascii="3DS V2" w:hAnsi="3DS V2"/>
          <w:b/>
          <w:bCs w:val="0"/>
          <w:color w:val="005386"/>
          <w:sz w:val="56"/>
          <w:szCs w:val="56"/>
          <w:lang w:val="fr-FR"/>
        </w:rPr>
      </w:pPr>
    </w:p>
    <w:p w14:paraId="5228A76F" w14:textId="5241C974" w:rsidR="009B794D" w:rsidRDefault="009B794D" w:rsidP="009B794D">
      <w:pPr>
        <w:pStyle w:val="PartTitle"/>
        <w:ind w:left="720"/>
        <w:jc w:val="left"/>
        <w:rPr>
          <w:rFonts w:ascii="3DS V2" w:hAnsi="3DS V2"/>
          <w:b/>
          <w:bCs w:val="0"/>
          <w:color w:val="005386"/>
          <w:sz w:val="56"/>
          <w:szCs w:val="56"/>
          <w:lang w:val="fr-FR"/>
        </w:rPr>
      </w:pPr>
      <w:bookmarkStart w:id="45" w:name="_Toc204887659"/>
      <w:r w:rsidRPr="009B794D">
        <w:rPr>
          <w:rFonts w:ascii="3DS V2" w:hAnsi="3DS V2"/>
          <w:b/>
          <w:bCs w:val="0"/>
          <w:color w:val="005386"/>
          <w:sz w:val="56"/>
          <w:szCs w:val="56"/>
          <w:lang w:val="fr-FR"/>
        </w:rPr>
        <w:t>Annexe</w:t>
      </w:r>
      <w:r>
        <w:rPr>
          <w:rFonts w:ascii="3DS V2" w:hAnsi="3DS V2"/>
          <w:b/>
          <w:bCs w:val="0"/>
          <w:color w:val="005386"/>
          <w:sz w:val="56"/>
          <w:szCs w:val="56"/>
          <w:lang w:val="fr-FR"/>
        </w:rPr>
        <w:t>s</w:t>
      </w:r>
      <w:bookmarkEnd w:id="45"/>
    </w:p>
    <w:p w14:paraId="40DA3D3C" w14:textId="77777777" w:rsidR="009B794D" w:rsidRDefault="009B794D">
      <w:pPr>
        <w:rPr>
          <w:rFonts w:ascii="3DS V2" w:eastAsiaTheme="majorEastAsia" w:hAnsi="3DS V2" w:cs="Arial"/>
          <w:b/>
          <w:color w:val="005386"/>
          <w:sz w:val="56"/>
          <w:szCs w:val="56"/>
        </w:rPr>
      </w:pPr>
      <w:r>
        <w:rPr>
          <w:rFonts w:ascii="3DS V2" w:hAnsi="3DS V2"/>
          <w:b/>
          <w:bCs/>
          <w:color w:val="005386"/>
          <w:sz w:val="56"/>
          <w:szCs w:val="56"/>
        </w:rPr>
        <w:br w:type="page"/>
      </w:r>
    </w:p>
    <w:p w14:paraId="30D6C022" w14:textId="7A784D43" w:rsidR="001906A5" w:rsidRDefault="001906A5" w:rsidP="009B794D">
      <w:pPr>
        <w:pStyle w:val="Titre2"/>
        <w:rPr>
          <w:rFonts w:ascii="3DS V2" w:hAnsi="3DS V2" w:cs="Arial"/>
          <w:sz w:val="40"/>
          <w:szCs w:val="40"/>
        </w:rPr>
      </w:pPr>
    </w:p>
    <w:p w14:paraId="5D79F9DD" w14:textId="5A1D0FCD" w:rsidR="001906A5" w:rsidRPr="001906A5" w:rsidRDefault="009B794D" w:rsidP="001906A5">
      <w:pPr>
        <w:pStyle w:val="Titre2"/>
        <w:rPr>
          <w:rFonts w:ascii="3DS V2" w:hAnsi="3DS V2" w:cs="Arial"/>
          <w:sz w:val="40"/>
          <w:szCs w:val="40"/>
        </w:rPr>
      </w:pPr>
      <w:bookmarkStart w:id="46" w:name="_Toc204887660"/>
      <w:r>
        <w:rPr>
          <w:rFonts w:ascii="3DS V2" w:hAnsi="3DS V2" w:cs="Arial"/>
          <w:sz w:val="40"/>
          <w:szCs w:val="40"/>
        </w:rPr>
        <w:t>Annexe 1</w:t>
      </w:r>
      <w:r w:rsidR="008C16FE">
        <w:rPr>
          <w:rFonts w:ascii="3DS V2" w:hAnsi="3DS V2" w:cs="Arial"/>
          <w:sz w:val="40"/>
          <w:szCs w:val="40"/>
        </w:rPr>
        <w:t> : Référence</w:t>
      </w:r>
      <w:bookmarkEnd w:id="46"/>
    </w:p>
    <w:sdt>
      <w:sdtPr>
        <w:rPr>
          <w:rFonts w:ascii="Arial" w:eastAsia="宋体" w:hAnsi="Arial" w:cstheme="minorBidi"/>
          <w:b w:val="0"/>
          <w:bCs w:val="0"/>
          <w:color w:val="auto"/>
          <w:sz w:val="22"/>
          <w:szCs w:val="22"/>
        </w:rPr>
        <w:id w:val="1958670474"/>
        <w:docPartObj>
          <w:docPartGallery w:val="Bibliographies"/>
          <w:docPartUnique/>
        </w:docPartObj>
      </w:sdtPr>
      <w:sdtContent>
        <w:p w14:paraId="60AF9D79" w14:textId="2F988402" w:rsidR="0083160D" w:rsidRPr="0083160D" w:rsidRDefault="0083160D" w:rsidP="008C16FE">
          <w:pPr>
            <w:pStyle w:val="Titre1"/>
          </w:pPr>
        </w:p>
        <w:sdt>
          <w:sdtPr>
            <w:rPr>
              <w:rFonts w:ascii="3DS V2" w:hAnsi="3DS V2"/>
            </w:rPr>
            <w:id w:val="-434522328"/>
            <w:bibliography/>
          </w:sdtPr>
          <w:sdtEndPr>
            <w:rPr>
              <w:rFonts w:ascii="Arial" w:hAnsi="Arial"/>
            </w:rPr>
          </w:sdtEndPr>
          <w:sdtContent>
            <w:p w14:paraId="5FB44043" w14:textId="77777777" w:rsidR="0083160D" w:rsidRDefault="00E721F6" w:rsidP="0083160D">
              <w:pPr>
                <w:pStyle w:val="Bibliographie"/>
                <w:spacing w:line="240" w:lineRule="exact"/>
                <w:rPr>
                  <w:rFonts w:ascii="3DS V2" w:hAnsi="3DS V2"/>
                  <w:i/>
                  <w:iCs/>
                  <w:noProof/>
                </w:rPr>
              </w:pPr>
              <w:r w:rsidRPr="00E721F6">
                <w:rPr>
                  <w:rFonts w:ascii="3DS V2" w:hAnsi="3DS V2"/>
                </w:rPr>
                <w:fldChar w:fldCharType="begin"/>
              </w:r>
              <w:r w:rsidRPr="00E721F6">
                <w:rPr>
                  <w:rFonts w:ascii="3DS V2" w:hAnsi="3DS V2"/>
                </w:rPr>
                <w:instrText>BIBLIOGRAPHY</w:instrText>
              </w:r>
              <w:r w:rsidRPr="00E721F6">
                <w:rPr>
                  <w:rFonts w:ascii="3DS V2" w:hAnsi="3DS V2"/>
                </w:rPr>
                <w:fldChar w:fldCharType="separate"/>
              </w:r>
              <w:r w:rsidRPr="00E721F6">
                <w:rPr>
                  <w:rFonts w:ascii="3DS V2" w:hAnsi="3DS V2"/>
                  <w:i/>
                  <w:iCs/>
                  <w:noProof/>
                </w:rPr>
                <w:t xml:space="preserve">Computing Dirichlet </w:t>
              </w:r>
              <w:r w:rsidRPr="009D4812">
                <w:rPr>
                  <w:rFonts w:ascii="3DS V2" w:hAnsi="3DS V2"/>
                  <w:i/>
                  <w:iCs/>
                  <w:noProof/>
                </w:rPr>
                <w:t>tessellations</w:t>
              </w:r>
              <w:r w:rsidRPr="00E721F6">
                <w:rPr>
                  <w:rFonts w:ascii="3DS V2" w:hAnsi="3DS V2"/>
                  <w:i/>
                  <w:iCs/>
                  <w:noProof/>
                </w:rPr>
                <w:t xml:space="preserve">. </w:t>
              </w:r>
            </w:p>
            <w:p w14:paraId="3F2EB5E3" w14:textId="416FCC2B" w:rsidR="00E721F6" w:rsidRPr="0040636C" w:rsidRDefault="00E721F6" w:rsidP="0083160D">
              <w:pPr>
                <w:pStyle w:val="Bibliographie"/>
                <w:spacing w:line="240" w:lineRule="exact"/>
                <w:rPr>
                  <w:rFonts w:ascii="3DS V2" w:hAnsi="3DS V2"/>
                  <w:noProof/>
                  <w:lang w:val="en-US"/>
                </w:rPr>
              </w:pPr>
              <w:r w:rsidRPr="00E721F6">
                <w:rPr>
                  <w:rFonts w:ascii="3DS V2" w:hAnsi="3DS V2"/>
                  <w:b/>
                  <w:bCs/>
                  <w:noProof/>
                </w:rPr>
                <w:t xml:space="preserve">Bowyer, Adrian. </w:t>
              </w:r>
              <w:r w:rsidRPr="0040636C">
                <w:rPr>
                  <w:rFonts w:ascii="3DS V2" w:hAnsi="3DS V2"/>
                  <w:b/>
                  <w:bCs/>
                  <w:noProof/>
                  <w:lang w:val="en-US"/>
                </w:rPr>
                <w:t>1981.</w:t>
              </w:r>
              <w:r w:rsidRPr="0040636C">
                <w:rPr>
                  <w:rFonts w:ascii="3DS V2" w:hAnsi="3DS V2"/>
                  <w:noProof/>
                  <w:lang w:val="en-US"/>
                </w:rPr>
                <w:t xml:space="preserve"> 2, Bath : The Computer Journal, 1981, Vol. 24. 105</w:t>
              </w:r>
              <w:r w:rsidRPr="0040636C">
                <w:rPr>
                  <w:rFonts w:ascii="3DS V2" w:hAnsi="3DS V2"/>
                  <w:noProof/>
                  <w:lang w:val="en-US"/>
                </w:rPr>
                <w:noBreakHyphen/>
                <w:t>114.</w:t>
              </w:r>
            </w:p>
            <w:p w14:paraId="78F86150" w14:textId="77777777" w:rsidR="0083160D" w:rsidRPr="0040636C" w:rsidRDefault="0083160D" w:rsidP="0083160D">
              <w:pPr>
                <w:spacing w:line="240" w:lineRule="exact"/>
                <w:rPr>
                  <w:lang w:val="en-US"/>
                </w:rPr>
              </w:pPr>
            </w:p>
            <w:p w14:paraId="33613F6F"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Computing the n</w:t>
              </w:r>
              <w:r w:rsidRPr="0040636C">
                <w:rPr>
                  <w:rFonts w:ascii="3DS V2" w:hAnsi="3DS V2"/>
                  <w:i/>
                  <w:iCs/>
                  <w:noProof/>
                  <w:lang w:val="en-US"/>
                </w:rPr>
                <w:noBreakHyphen/>
                <w:t>dimensional Delaunay tessellation with application to Voronoi polytopes.</w:t>
              </w:r>
            </w:p>
            <w:p w14:paraId="7E049543" w14:textId="70A6358C" w:rsidR="00E721F6" w:rsidRPr="0040636C" w:rsidRDefault="00E721F6" w:rsidP="0083160D">
              <w:pPr>
                <w:pStyle w:val="Bibliographie"/>
                <w:spacing w:line="240" w:lineRule="exact"/>
                <w:rPr>
                  <w:rFonts w:ascii="3DS V2" w:hAnsi="3DS V2"/>
                  <w:noProof/>
                  <w:lang w:val="en-US"/>
                </w:rPr>
              </w:pPr>
              <w:r w:rsidRPr="0040636C">
                <w:rPr>
                  <w:rFonts w:ascii="3DS V2" w:hAnsi="3DS V2"/>
                  <w:i/>
                  <w:iCs/>
                  <w:noProof/>
                  <w:lang w:val="en-US"/>
                </w:rPr>
                <w:t xml:space="preserve"> </w:t>
              </w:r>
              <w:r w:rsidRPr="0040636C">
                <w:rPr>
                  <w:rFonts w:ascii="3DS V2" w:hAnsi="3DS V2"/>
                  <w:b/>
                  <w:bCs/>
                  <w:noProof/>
                  <w:lang w:val="en-US"/>
                </w:rPr>
                <w:t>Watson, David F. 1981.</w:t>
              </w:r>
              <w:r w:rsidRPr="0040636C">
                <w:rPr>
                  <w:rFonts w:ascii="3DS V2" w:hAnsi="3DS V2"/>
                  <w:noProof/>
                  <w:lang w:val="en-US"/>
                </w:rPr>
                <w:t xml:space="preserve"> 2, s.l. : The Computer Journal, 1981, Vol. 24.</w:t>
              </w:r>
            </w:p>
            <w:p w14:paraId="1524D799" w14:textId="77777777" w:rsidR="0083160D" w:rsidRPr="0040636C" w:rsidRDefault="0083160D" w:rsidP="0083160D">
              <w:pPr>
                <w:spacing w:line="240" w:lineRule="exact"/>
                <w:rPr>
                  <w:lang w:val="en-US"/>
                </w:rPr>
              </w:pPr>
            </w:p>
            <w:p w14:paraId="506765DB"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Smallest enclosing disks (balls and ellipsoids).</w:t>
              </w:r>
            </w:p>
            <w:p w14:paraId="10DF1657" w14:textId="211226CE" w:rsidR="00E721F6" w:rsidRPr="00E721F6" w:rsidRDefault="00E721F6" w:rsidP="0083160D">
              <w:pPr>
                <w:pStyle w:val="Bibliographie"/>
                <w:spacing w:line="240" w:lineRule="exact"/>
                <w:rPr>
                  <w:rFonts w:ascii="3DS V2" w:hAnsi="3DS V2"/>
                  <w:noProof/>
                </w:rPr>
              </w:pPr>
              <w:r w:rsidRPr="0040636C">
                <w:rPr>
                  <w:rFonts w:ascii="3DS V2" w:hAnsi="3DS V2"/>
                  <w:i/>
                  <w:iCs/>
                  <w:noProof/>
                  <w:lang w:val="en-US"/>
                </w:rPr>
                <w:t xml:space="preserve"> </w:t>
              </w:r>
              <w:r w:rsidRPr="00E721F6">
                <w:rPr>
                  <w:rFonts w:ascii="3DS V2" w:hAnsi="3DS V2"/>
                  <w:b/>
                  <w:bCs/>
                  <w:noProof/>
                </w:rPr>
                <w:t>WELZL, Emo. 1991.</w:t>
              </w:r>
              <w:r w:rsidRPr="00E721F6">
                <w:rPr>
                  <w:rFonts w:ascii="3DS V2" w:hAnsi="3DS V2"/>
                  <w:noProof/>
                </w:rPr>
                <w:t xml:space="preserve"> Berlin : Lecture Notes in Computer Science</w:t>
              </w:r>
              <w:r w:rsidRPr="00E721F6">
                <w:rPr>
                  <w:rFonts w:ascii="3DS V2" w:hAnsi="3DS V2"/>
                  <w:noProof/>
                </w:rPr>
                <w:t>（</w:t>
              </w:r>
              <w:r w:rsidRPr="00E721F6">
                <w:rPr>
                  <w:rFonts w:ascii="3DS V2" w:hAnsi="3DS V2"/>
                  <w:noProof/>
                </w:rPr>
                <w:t>LNCS, Springer</w:t>
              </w:r>
              <w:r w:rsidRPr="00E721F6">
                <w:rPr>
                  <w:rFonts w:ascii="3DS V2" w:hAnsi="3DS V2"/>
                  <w:noProof/>
                </w:rPr>
                <w:t>）</w:t>
              </w:r>
              <w:r w:rsidRPr="00E721F6">
                <w:rPr>
                  <w:rFonts w:ascii="3DS V2" w:hAnsi="3DS V2"/>
                  <w:noProof/>
                </w:rPr>
                <w:t>, 1991, Vol. 555.</w:t>
              </w:r>
            </w:p>
            <w:p w14:paraId="6D71DDC5" w14:textId="4455AD80" w:rsidR="0083160D" w:rsidRPr="0083160D" w:rsidRDefault="00E721F6" w:rsidP="0083160D">
              <w:pPr>
                <w:spacing w:line="240" w:lineRule="exact"/>
              </w:pPr>
              <w:r w:rsidRPr="00E721F6">
                <w:rPr>
                  <w:rFonts w:ascii="3DS V2" w:hAnsi="3DS V2"/>
                  <w:b/>
                  <w:bCs/>
                </w:rPr>
                <w:fldChar w:fldCharType="end"/>
              </w:r>
            </w:p>
          </w:sdtContent>
        </w:sdt>
      </w:sdtContent>
    </w:sdt>
    <w:p w14:paraId="32B98EF8" w14:textId="77777777" w:rsidR="0083160D" w:rsidRDefault="0083160D" w:rsidP="0042549D">
      <w:pPr>
        <w:pStyle w:val="Titre1"/>
        <w:rPr>
          <w:rFonts w:ascii="3DS V2" w:hAnsi="3DS V2"/>
        </w:rPr>
      </w:pPr>
    </w:p>
    <w:p w14:paraId="280A28E6" w14:textId="77777777" w:rsidR="0083160D" w:rsidRDefault="0083160D">
      <w:pPr>
        <w:rPr>
          <w:rFonts w:ascii="3DS V2" w:eastAsiaTheme="majorEastAsia" w:hAnsi="3DS V2" w:cstheme="majorBidi"/>
          <w:b/>
          <w:bCs/>
          <w:color w:val="005386"/>
          <w:sz w:val="28"/>
          <w:szCs w:val="28"/>
        </w:rPr>
      </w:pPr>
      <w:r>
        <w:rPr>
          <w:rFonts w:ascii="3DS V2" w:hAnsi="3DS V2"/>
        </w:rPr>
        <w:br w:type="page"/>
      </w:r>
    </w:p>
    <w:p w14:paraId="2DC0B596" w14:textId="262FC2FA" w:rsidR="00FF6948" w:rsidRPr="009D4812" w:rsidRDefault="00FF6948" w:rsidP="00FF6948">
      <w:pPr>
        <w:pStyle w:val="Titre2"/>
        <w:rPr>
          <w:rFonts w:ascii="3DS V2" w:hAnsi="3DS V2" w:cs="Arial"/>
          <w:sz w:val="40"/>
          <w:szCs w:val="40"/>
          <w:lang w:val="en-US"/>
        </w:rPr>
      </w:pPr>
      <w:bookmarkStart w:id="47" w:name="_Toc204887661"/>
      <w:proofErr w:type="spellStart"/>
      <w:r w:rsidRPr="009D4812">
        <w:rPr>
          <w:rFonts w:ascii="3DS V2" w:hAnsi="3DS V2" w:cs="Arial"/>
          <w:sz w:val="40"/>
          <w:szCs w:val="40"/>
          <w:lang w:val="en-US"/>
        </w:rPr>
        <w:lastRenderedPageBreak/>
        <w:t>Annexe</w:t>
      </w:r>
      <w:proofErr w:type="spellEnd"/>
      <w:r w:rsidRPr="009D4812">
        <w:rPr>
          <w:rFonts w:ascii="3DS V2" w:hAnsi="3DS V2" w:cs="Arial"/>
          <w:sz w:val="40"/>
          <w:szCs w:val="40"/>
          <w:lang w:val="en-US"/>
        </w:rPr>
        <w:t xml:space="preserve"> </w:t>
      </w:r>
      <w:proofErr w:type="gramStart"/>
      <w:r w:rsidRPr="009D4812">
        <w:rPr>
          <w:rFonts w:ascii="3DS V2" w:hAnsi="3DS V2" w:cs="Arial"/>
          <w:sz w:val="40"/>
          <w:szCs w:val="40"/>
          <w:lang w:val="en-US"/>
        </w:rPr>
        <w:t>2</w:t>
      </w:r>
      <w:r w:rsidR="001D16D1" w:rsidRPr="009D4812">
        <w:rPr>
          <w:rFonts w:ascii="3DS V2" w:hAnsi="3DS V2" w:cs="Arial"/>
          <w:sz w:val="40"/>
          <w:szCs w:val="40"/>
          <w:lang w:val="en-US"/>
        </w:rPr>
        <w:t> :</w:t>
      </w:r>
      <w:proofErr w:type="gramEnd"/>
      <w:r w:rsidR="001D16D1" w:rsidRPr="009D4812">
        <w:rPr>
          <w:rFonts w:ascii="3DS V2" w:hAnsi="3DS V2" w:cs="Arial"/>
          <w:sz w:val="40"/>
          <w:szCs w:val="40"/>
          <w:lang w:val="en-US"/>
        </w:rPr>
        <w:t xml:space="preserve"> Code </w:t>
      </w:r>
      <w:proofErr w:type="spellStart"/>
      <w:r w:rsidR="001D16D1" w:rsidRPr="009D4812">
        <w:rPr>
          <w:rFonts w:ascii="3DS V2" w:hAnsi="3DS V2" w:cs="Arial"/>
          <w:sz w:val="40"/>
          <w:szCs w:val="40"/>
          <w:lang w:val="en-US"/>
        </w:rPr>
        <w:t>d’algorithmes</w:t>
      </w:r>
      <w:bookmarkEnd w:id="47"/>
      <w:proofErr w:type="spellEnd"/>
    </w:p>
    <w:p w14:paraId="67720CC1" w14:textId="58261ED0" w:rsidR="00882F64" w:rsidRPr="009D4812" w:rsidRDefault="00882F64" w:rsidP="00882F64">
      <w:pPr>
        <w:pStyle w:val="Titre3"/>
        <w:rPr>
          <w:rFonts w:ascii="3DS V2" w:hAnsi="3DS V2"/>
          <w:sz w:val="32"/>
          <w:szCs w:val="32"/>
          <w:lang w:val="en-US"/>
        </w:rPr>
      </w:pPr>
      <w:bookmarkStart w:id="48" w:name="_Toc204887662"/>
      <w:r w:rsidRPr="009D4812">
        <w:rPr>
          <w:rFonts w:ascii="3DS V2" w:hAnsi="3DS V2"/>
          <w:sz w:val="32"/>
          <w:szCs w:val="32"/>
          <w:lang w:val="en-US"/>
        </w:rPr>
        <w:t xml:space="preserve">Triangulation </w:t>
      </w:r>
      <w:proofErr w:type="gramStart"/>
      <w:r w:rsidR="004E1B47" w:rsidRPr="009D4812">
        <w:rPr>
          <w:rFonts w:ascii="3DS V2" w:hAnsi="3DS V2"/>
          <w:sz w:val="32"/>
          <w:szCs w:val="32"/>
          <w:lang w:val="en-US"/>
        </w:rPr>
        <w:t>Delaunay :</w:t>
      </w:r>
      <w:proofErr w:type="gramEnd"/>
      <w:r w:rsidRPr="009D4812">
        <w:rPr>
          <w:rFonts w:ascii="3DS V2" w:hAnsi="3DS V2"/>
          <w:sz w:val="32"/>
          <w:szCs w:val="32"/>
          <w:lang w:val="en-US"/>
        </w:rPr>
        <w:t xml:space="preserve"> </w:t>
      </w:r>
      <w:proofErr w:type="spellStart"/>
      <w:r w:rsidRPr="009D4812">
        <w:rPr>
          <w:rFonts w:ascii="3DS V2" w:hAnsi="3DS V2"/>
          <w:sz w:val="32"/>
          <w:szCs w:val="32"/>
          <w:lang w:val="en-US"/>
        </w:rPr>
        <w:t>Algorithme</w:t>
      </w:r>
      <w:proofErr w:type="spellEnd"/>
      <w:r w:rsidRPr="009D4812">
        <w:rPr>
          <w:rFonts w:ascii="3DS V2" w:hAnsi="3DS V2"/>
          <w:sz w:val="32"/>
          <w:szCs w:val="32"/>
          <w:lang w:val="en-US"/>
        </w:rPr>
        <w:t xml:space="preserve"> Boyer - Watson</w:t>
      </w:r>
      <w:bookmarkEnd w:id="48"/>
    </w:p>
    <w:p w14:paraId="5492F33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delaunay_triangulate</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point</w:t>
      </w:r>
      <w:r w:rsidRPr="00997C77">
        <w:rPr>
          <w:rFonts w:ascii="Cascadia Code" w:eastAsia="Times New Roman" w:hAnsi="Cascadia Code" w:cs="Times New Roman"/>
          <w:noProof/>
          <w:color w:val="4472C4"/>
          <w:sz w:val="18"/>
          <w:szCs w:val="18"/>
          <w:lang w:val="en-US" w:eastAsia="zh-CN"/>
        </w:rPr>
        <w:t>&gt;&amp;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2AE1A4C" w14:textId="329DEC72"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7C33A82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Construct a super triangle at first.</w:t>
      </w:r>
    </w:p>
    <w:p w14:paraId="64C7CCF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super_triangle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p>
    <w:p w14:paraId="28DFF674" w14:textId="02C11441" w:rsidR="00886920" w:rsidRPr="00997C77" w:rsidRDefault="007013B2" w:rsidP="0023022E">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r w:rsidR="00886920" w:rsidRPr="00997C77">
        <w:rPr>
          <w:rFonts w:ascii="Cascadia Code" w:eastAsia="Times New Roman" w:hAnsi="Cascadia Code" w:cs="Times New Roman"/>
          <w:noProof/>
          <w:color w:val="000000"/>
          <w:sz w:val="18"/>
          <w:szCs w:val="18"/>
          <w:lang w:val="en-US" w:eastAsia="zh-CN"/>
        </w:rPr>
        <w:t xml:space="preserve"> </w:t>
      </w:r>
    </w:p>
    <w:p w14:paraId="6422FD0C" w14:textId="5920556D" w:rsidR="007013B2" w:rsidRPr="00997C77" w:rsidRDefault="00886920"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 xml:space="preserve">// Incremental iteration </w:t>
      </w:r>
    </w:p>
    <w:p w14:paraId="2D529FA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5C4CCB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9EFA2D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set</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edge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7947CC3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5271D18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737F7AB5"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w:t>
      </w:r>
    </w:p>
    <w:p w14:paraId="7C93761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4025AEB7"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circum_circle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00AC670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70F9CC3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else</w:t>
      </w:r>
    </w:p>
    <w:p w14:paraId="3A1B3A4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get_edges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198CB3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1DB96AC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insert</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p>
    <w:p w14:paraId="6D43288A"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44772FD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2B723E2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58C7B7E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emplace_back</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e</w:t>
      </w:r>
      <w:r w:rsidRPr="00997C77">
        <w:rPr>
          <w:rFonts w:ascii="Cascadia Code" w:eastAsia="Times New Roman" w:hAnsi="Cascadia Code" w:cs="Times New Roman"/>
          <w:noProof/>
          <w:color w:val="4472C4"/>
          <w:sz w:val="18"/>
          <w:szCs w:val="18"/>
          <w:lang w:val="en-US" w:eastAsia="zh-CN"/>
        </w:rPr>
        <w:t>);</w:t>
      </w:r>
    </w:p>
    <w:p w14:paraId="419B13CE" w14:textId="49BA14E9"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553ADC2" w14:textId="0855BFDC"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Remove triangles that contain any of the super triangle</w:t>
      </w:r>
      <w:r w:rsidR="00792163" w:rsidRPr="00997C77">
        <w:rPr>
          <w:rFonts w:ascii="Cascadia Code" w:eastAsia="Times New Roman" w:hAnsi="Cascadia Code" w:cs="Times New Roman"/>
          <w:i/>
          <w:iCs/>
          <w:noProof/>
          <w:color w:val="A5A5A5"/>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vertices.</w:t>
      </w:r>
    </w:p>
    <w:p w14:paraId="263DF4A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31E0347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p>
    <w:p w14:paraId="0148913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 xml:space="preserve">) </w:t>
      </w:r>
    </w:p>
    <w:p w14:paraId="57F8C838"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E25FE3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p>
    <w:p w14:paraId="12972CB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containsVertex</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C9A8DE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60424CE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1CC92EF1" w14:textId="66491784" w:rsidR="007013B2" w:rsidRPr="00997C77" w:rsidRDefault="007013B2" w:rsidP="00523B23">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6D1AA11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move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all_triangles</w:t>
      </w:r>
      <w:r w:rsidRPr="00997C77">
        <w:rPr>
          <w:rFonts w:ascii="Cascadia Code" w:eastAsia="Times New Roman" w:hAnsi="Cascadia Code" w:cs="Times New Roman"/>
          <w:noProof/>
          <w:color w:val="4472C4"/>
          <w:sz w:val="18"/>
          <w:szCs w:val="18"/>
          <w:lang w:val="en-US" w:eastAsia="zh-CN"/>
        </w:rPr>
        <w:t>);</w:t>
      </w:r>
    </w:p>
    <w:p w14:paraId="0C46BA79" w14:textId="28CFDA4B" w:rsidR="009B794D" w:rsidRDefault="007013B2" w:rsidP="00997C77">
      <w:pPr>
        <w:shd w:val="clear" w:color="auto" w:fill="FFFFFF"/>
        <w:spacing w:after="0" w:line="240" w:lineRule="auto"/>
        <w:rPr>
          <w:rFonts w:ascii="Cascadia Code" w:eastAsia="Times New Roman" w:hAnsi="Cascadia Code" w:cs="Times New Roman"/>
          <w:noProof/>
          <w:color w:val="4472C4"/>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452FFD3A" w14:textId="2AAFD828" w:rsidR="008F37AD" w:rsidRPr="009D4812" w:rsidRDefault="008F37AD" w:rsidP="008F37AD">
      <w:pPr>
        <w:pStyle w:val="Titre3"/>
        <w:rPr>
          <w:rFonts w:ascii="3DS V2" w:hAnsi="3DS V2"/>
          <w:sz w:val="32"/>
          <w:szCs w:val="32"/>
          <w:lang w:val="en-US"/>
        </w:rPr>
      </w:pPr>
      <w:bookmarkStart w:id="49" w:name="_Toc204887663"/>
      <w:r w:rsidRPr="008F37AD">
        <w:rPr>
          <w:rFonts w:ascii="3DS V2" w:hAnsi="3DS V2"/>
          <w:sz w:val="32"/>
          <w:szCs w:val="32"/>
          <w:lang w:val="en-US"/>
        </w:rPr>
        <w:t xml:space="preserve">Smallest enclosing </w:t>
      </w:r>
      <w:proofErr w:type="gramStart"/>
      <w:r w:rsidRPr="008F37AD">
        <w:rPr>
          <w:rFonts w:ascii="3DS V2" w:hAnsi="3DS V2"/>
          <w:sz w:val="32"/>
          <w:szCs w:val="32"/>
          <w:lang w:val="en-US"/>
        </w:rPr>
        <w:t>circle</w:t>
      </w:r>
      <w:r w:rsidR="004E1B47">
        <w:rPr>
          <w:rFonts w:ascii="3DS V2" w:hAnsi="3DS V2"/>
          <w:sz w:val="32"/>
          <w:szCs w:val="32"/>
          <w:lang w:val="en-US"/>
        </w:rPr>
        <w:t xml:space="preserve"> </w:t>
      </w:r>
      <w:r w:rsidRPr="009D4812">
        <w:rPr>
          <w:rFonts w:ascii="3DS V2" w:hAnsi="3DS V2"/>
          <w:sz w:val="32"/>
          <w:szCs w:val="32"/>
          <w:lang w:val="en-US"/>
        </w:rPr>
        <w:t>:</w:t>
      </w:r>
      <w:proofErr w:type="gramEnd"/>
      <w:r w:rsidRPr="009D4812">
        <w:rPr>
          <w:rFonts w:ascii="3DS V2" w:hAnsi="3DS V2"/>
          <w:sz w:val="32"/>
          <w:szCs w:val="32"/>
          <w:lang w:val="en-US"/>
        </w:rPr>
        <w:t xml:space="preserve"> </w:t>
      </w:r>
      <w:proofErr w:type="spellStart"/>
      <w:r w:rsidRPr="009D4812">
        <w:rPr>
          <w:rFonts w:ascii="3DS V2" w:hAnsi="3DS V2"/>
          <w:sz w:val="32"/>
          <w:szCs w:val="32"/>
          <w:lang w:val="en-US"/>
        </w:rPr>
        <w:t>Algorithme</w:t>
      </w:r>
      <w:proofErr w:type="spellEnd"/>
      <w:r w:rsidRPr="009D4812">
        <w:rPr>
          <w:rFonts w:ascii="3DS V2" w:hAnsi="3DS V2"/>
          <w:sz w:val="32"/>
          <w:szCs w:val="32"/>
          <w:lang w:val="en-US"/>
        </w:rPr>
        <w:t xml:space="preserve"> </w:t>
      </w:r>
      <w:r w:rsidR="004E1B47" w:rsidRPr="009D4812">
        <w:rPr>
          <w:rFonts w:ascii="3DS V2" w:hAnsi="3DS V2"/>
          <w:sz w:val="32"/>
          <w:szCs w:val="32"/>
          <w:lang w:val="en-US"/>
        </w:rPr>
        <w:t>Welzl</w:t>
      </w:r>
      <w:bookmarkEnd w:id="49"/>
    </w:p>
    <w:p w14:paraId="71755F56" w14:textId="77777777" w:rsidR="008F37AD" w:rsidRDefault="008F37AD" w:rsidP="00841C0E">
      <w:pPr>
        <w:shd w:val="clear" w:color="auto" w:fill="FFFFFF"/>
        <w:spacing w:after="0" w:line="240" w:lineRule="auto"/>
        <w:rPr>
          <w:rFonts w:ascii="Cascadia Code" w:eastAsia="Times New Roman" w:hAnsi="Cascadia Code" w:cs="Cascadia Code"/>
          <w:noProof/>
          <w:color w:val="70AD47"/>
          <w:sz w:val="18"/>
          <w:szCs w:val="18"/>
          <w:lang w:val="en-US" w:eastAsia="zh-CN"/>
        </w:rPr>
      </w:pPr>
    </w:p>
    <w:p w14:paraId="539F379F" w14:textId="1A19F915"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&gt;&amp;</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8064A2"/>
          <w:sz w:val="18"/>
          <w:szCs w:val="18"/>
          <w:lang w:val="en-US" w:eastAsia="zh-CN"/>
        </w:rPr>
        <w:t>int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p>
    <w:p w14:paraId="0ED750E3" w14:textId="103D3286"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7546DD71"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000000"/>
          <w:sz w:val="18"/>
          <w:szCs w:val="18"/>
          <w:lang w:val="en-US" w:eastAsia="zh-CN"/>
        </w:rPr>
        <w:t xml:space="preserve"> p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4472C4"/>
          <w:sz w:val="18"/>
          <w:szCs w:val="18"/>
          <w:lang w:val="en-US" w:eastAsia="zh-CN"/>
        </w:rPr>
        <w:t>;</w:t>
      </w:r>
    </w:p>
    <w:p w14:paraId="3AAA351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d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2EC42CC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36F7355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if</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contains</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d</w:t>
      </w:r>
      <w:r w:rsidRPr="00841C0E">
        <w:rPr>
          <w:rFonts w:ascii="Cascadia Code" w:eastAsia="Times New Roman" w:hAnsi="Cascadia Code" w:cs="Cascadia Code"/>
          <w:noProof/>
          <w:color w:val="4472C4"/>
          <w:sz w:val="18"/>
          <w:szCs w:val="18"/>
          <w:lang w:val="en-US" w:eastAsia="zh-CN"/>
        </w:rPr>
        <w:t>;</w:t>
      </w:r>
    </w:p>
    <w:p w14:paraId="44C75E3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2F775D78"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push_back</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p>
    <w:p w14:paraId="1149A27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50EB1303"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5AC04373" w14:textId="1AECE07B"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8064A2"/>
          <w:sz w:val="18"/>
          <w:szCs w:val="18"/>
          <w:lang w:val="en-US" w:eastAsia="zh-CN"/>
        </w:rPr>
        <w:t>double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geo_tools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calculate_min_enclosing_circle_radius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vector</w:t>
      </w:r>
      <w:r w:rsidRPr="009D738B">
        <w:rPr>
          <w:rFonts w:ascii="Cascadia Code" w:eastAsia="Times New Roman" w:hAnsi="Cascadia Code" w:cs="Cascadia Code"/>
          <w:noProof/>
          <w:color w:val="4472C4"/>
          <w:sz w:val="18"/>
          <w:szCs w:val="18"/>
          <w:lang w:val="en-US" w:eastAsia="zh-CN"/>
        </w:rPr>
        <w:t>&lt;</w:t>
      </w:r>
      <w:r w:rsidRPr="009D738B">
        <w:rPr>
          <w:rFonts w:ascii="Cascadia Code" w:eastAsia="Times New Roman" w:hAnsi="Cascadia Code" w:cs="Cascadia Code"/>
          <w:noProof/>
          <w:color w:val="70AD47"/>
          <w:sz w:val="18"/>
          <w:szCs w:val="18"/>
          <w:lang w:val="en-US" w:eastAsia="zh-CN"/>
        </w:rPr>
        <w:t>point</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B2A1C7"/>
          <w:sz w:val="18"/>
          <w:szCs w:val="18"/>
          <w:lang w:val="en-US" w:eastAsia="zh-CN"/>
        </w:rPr>
        <w:t>point</w:t>
      </w:r>
      <w:r>
        <w:rPr>
          <w:rFonts w:ascii="Cascadia Code" w:eastAsia="Times New Roman" w:hAnsi="Cascadia Code" w:cs="Cascadia Code"/>
          <w:noProof/>
          <w:color w:val="B2A1C7"/>
          <w:sz w:val="18"/>
          <w:szCs w:val="18"/>
          <w:lang w:val="en-US" w:eastAsia="zh-CN"/>
        </w:rPr>
        <w:t>s</w:t>
      </w:r>
      <w:r w:rsidRPr="009D738B">
        <w:rPr>
          <w:rFonts w:ascii="Cascadia Code" w:eastAsia="Times New Roman" w:hAnsi="Cascadia Code" w:cs="Cascadia Code"/>
          <w:noProof/>
          <w:color w:val="4472C4"/>
          <w:sz w:val="18"/>
          <w:szCs w:val="18"/>
          <w:lang w:val="en-US" w:eastAsia="zh-CN"/>
        </w:rPr>
        <w:t>)</w:t>
      </w:r>
    </w:p>
    <w:p w14:paraId="1D78E59B" w14:textId="557C40CF"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20D24C7"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mt19937</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(static_cast&lt;</w:t>
      </w:r>
      <w:r w:rsidRPr="009D738B">
        <w:rPr>
          <w:rFonts w:ascii="Cascadia Code" w:eastAsia="Times New Roman" w:hAnsi="Cascadia Code" w:cs="Cascadia Code"/>
          <w:noProof/>
          <w:color w:val="8064A2"/>
          <w:sz w:val="18"/>
          <w:szCs w:val="18"/>
          <w:lang w:val="en-US" w:eastAsia="zh-CN"/>
        </w:rPr>
        <w:t>unsigned</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time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E0A903"/>
          <w:sz w:val="18"/>
          <w:szCs w:val="18"/>
          <w:lang w:val="en-US" w:eastAsia="zh-CN"/>
        </w:rPr>
        <w:t>nullptr</w:t>
      </w:r>
      <w:r w:rsidRPr="009D738B">
        <w:rPr>
          <w:rFonts w:ascii="Cascadia Code" w:eastAsia="Times New Roman" w:hAnsi="Cascadia Code" w:cs="Cascadia Code"/>
          <w:noProof/>
          <w:color w:val="4472C4"/>
          <w:sz w:val="18"/>
          <w:szCs w:val="18"/>
          <w:lang w:val="en-US" w:eastAsia="zh-CN"/>
        </w:rPr>
        <w:t>)));</w:t>
      </w:r>
    </w:p>
    <w:p w14:paraId="3CD434F2" w14:textId="22BEE2E9" w:rsidR="009D738B" w:rsidRDefault="009D738B" w:rsidP="00E424F9">
      <w:pPr>
        <w:shd w:val="clear" w:color="auto" w:fill="FFFFFF"/>
        <w:spacing w:after="0" w:line="240" w:lineRule="auto"/>
        <w:ind w:firstLine="432"/>
        <w:rPr>
          <w:rFonts w:ascii="Cascadia Code" w:eastAsia="Times New Roman" w:hAnsi="Cascadia Code" w:cs="Cascadia Code"/>
          <w:noProof/>
          <w:color w:val="4472C4"/>
          <w:sz w:val="18"/>
          <w:szCs w:val="18"/>
          <w:lang w:val="en-US" w:eastAsia="zh-CN"/>
        </w:rPr>
      </w:pP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shuffle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begin</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end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w:t>
      </w:r>
    </w:p>
    <w:p w14:paraId="7E65CEE3" w14:textId="77777777" w:rsidR="00E424F9" w:rsidRPr="009D738B" w:rsidRDefault="00E424F9" w:rsidP="00E424F9">
      <w:pPr>
        <w:shd w:val="clear" w:color="auto" w:fill="FFFFFF"/>
        <w:spacing w:after="0" w:line="240" w:lineRule="auto"/>
        <w:ind w:firstLine="432"/>
        <w:rPr>
          <w:rFonts w:ascii="Cascadia Code" w:eastAsia="Times New Roman" w:hAnsi="Cascadia Code" w:cs="Cascadia Code"/>
          <w:noProof/>
          <w:color w:val="000000"/>
          <w:sz w:val="18"/>
          <w:szCs w:val="18"/>
          <w:lang w:val="en-US" w:eastAsia="zh-CN"/>
        </w:rPr>
      </w:pPr>
    </w:p>
    <w:p w14:paraId="33FFEDC0" w14:textId="767FC894"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circle</w:t>
      </w:r>
      <w:r w:rsidRPr="009D738B">
        <w:rPr>
          <w:rFonts w:ascii="Cascadia Code" w:eastAsia="Times New Roman" w:hAnsi="Cascadia Code" w:cs="Cascadia Code"/>
          <w:noProof/>
          <w:color w:val="000000"/>
          <w:sz w:val="18"/>
          <w:szCs w:val="18"/>
          <w:lang w:val="en-US" w:eastAsia="zh-CN"/>
        </w:rPr>
        <w:t xml:space="preserve"> m</w:t>
      </w:r>
      <w:r w:rsidR="00793D0A">
        <w:rPr>
          <w:rFonts w:ascii="Cascadia Code" w:eastAsia="Times New Roman" w:hAnsi="Cascadia Code" w:cs="Cascadia Code"/>
          <w:noProof/>
          <w:color w:val="000000"/>
          <w:sz w:val="18"/>
          <w:szCs w:val="18"/>
          <w:lang w:val="en-US" w:eastAsia="zh-CN"/>
        </w:rPr>
        <w:t>in_</w:t>
      </w:r>
      <w:r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5B9BD5"/>
          <w:sz w:val="18"/>
          <w:szCs w:val="18"/>
          <w:lang w:val="en-US" w:eastAsia="zh-CN"/>
        </w:rPr>
        <w:t>welzl</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size</w:t>
      </w:r>
      <w:r w:rsidRPr="009D738B">
        <w:rPr>
          <w:rFonts w:ascii="Cascadia Code" w:eastAsia="Times New Roman" w:hAnsi="Cascadia Code" w:cs="Cascadia Code"/>
          <w:noProof/>
          <w:color w:val="4472C4"/>
          <w:sz w:val="18"/>
          <w:szCs w:val="18"/>
          <w:lang w:val="en-US" w:eastAsia="zh-CN"/>
        </w:rPr>
        <w:t>());</w:t>
      </w:r>
    </w:p>
    <w:p w14:paraId="7C509D50" w14:textId="24D2E633"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return</w:t>
      </w:r>
      <w:r w:rsidRPr="009D738B">
        <w:rPr>
          <w:rFonts w:ascii="Cascadia Code" w:eastAsia="Times New Roman" w:hAnsi="Cascadia Code" w:cs="Cascadia Code"/>
          <w:noProof/>
          <w:color w:val="000000"/>
          <w:sz w:val="18"/>
          <w:szCs w:val="18"/>
          <w:lang w:val="en-US" w:eastAsia="zh-CN"/>
        </w:rPr>
        <w:t xml:space="preserve"> </w:t>
      </w:r>
      <w:r w:rsidR="00793D0A" w:rsidRPr="009D738B">
        <w:rPr>
          <w:rFonts w:ascii="Cascadia Code" w:eastAsia="Times New Roman" w:hAnsi="Cascadia Code" w:cs="Cascadia Code"/>
          <w:noProof/>
          <w:color w:val="000000"/>
          <w:sz w:val="18"/>
          <w:szCs w:val="18"/>
          <w:lang w:val="en-US" w:eastAsia="zh-CN"/>
        </w:rPr>
        <w:t>m</w:t>
      </w:r>
      <w:r w:rsidR="00793D0A">
        <w:rPr>
          <w:rFonts w:ascii="Cascadia Code" w:eastAsia="Times New Roman" w:hAnsi="Cascadia Code" w:cs="Cascadia Code"/>
          <w:noProof/>
          <w:color w:val="000000"/>
          <w:sz w:val="18"/>
          <w:szCs w:val="18"/>
          <w:lang w:val="en-US" w:eastAsia="zh-CN"/>
        </w:rPr>
        <w:t>in_</w:t>
      </w:r>
      <w:r w:rsidR="00793D0A"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00793D0A"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radius</w:t>
      </w:r>
      <w:r w:rsidRPr="009D738B">
        <w:rPr>
          <w:rFonts w:ascii="Cascadia Code" w:eastAsia="Times New Roman" w:hAnsi="Cascadia Code" w:cs="Cascadia Code"/>
          <w:noProof/>
          <w:color w:val="4472C4"/>
          <w:sz w:val="18"/>
          <w:szCs w:val="18"/>
          <w:lang w:val="en-US" w:eastAsia="zh-CN"/>
        </w:rPr>
        <w:t>;</w:t>
      </w:r>
    </w:p>
    <w:p w14:paraId="3BAFF99A"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8F647D0" w14:textId="5CADF42C" w:rsidR="0083160D" w:rsidRPr="004E1B47" w:rsidRDefault="0083160D" w:rsidP="00997C77">
      <w:pPr>
        <w:shd w:val="clear" w:color="auto" w:fill="FFFFFF"/>
        <w:spacing w:after="0" w:line="240" w:lineRule="auto"/>
        <w:rPr>
          <w:rFonts w:ascii="Cascadia Code" w:eastAsia="Times New Roman" w:hAnsi="Cascadia Code" w:cs="Times New Roman"/>
          <w:noProof/>
          <w:color w:val="000000"/>
          <w:sz w:val="18"/>
          <w:szCs w:val="18"/>
          <w:lang w:eastAsia="zh-CN"/>
        </w:rPr>
      </w:pPr>
    </w:p>
    <w:sectPr w:rsidR="0083160D" w:rsidRPr="004E1B47" w:rsidSect="00C578C0">
      <w:headerReference w:type="default" r:id="rId50"/>
      <w:footerReference w:type="default" r:id="rId51"/>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879FA" w14:textId="77777777" w:rsidR="00E55053" w:rsidRDefault="00E55053" w:rsidP="00584320">
      <w:pPr>
        <w:spacing w:after="0" w:line="240" w:lineRule="auto"/>
      </w:pPr>
      <w:r>
        <w:separator/>
      </w:r>
    </w:p>
    <w:p w14:paraId="353C56D2" w14:textId="77777777" w:rsidR="00E55053" w:rsidRDefault="00E55053"/>
  </w:endnote>
  <w:endnote w:type="continuationSeparator" w:id="0">
    <w:p w14:paraId="0CA8BC88" w14:textId="77777777" w:rsidR="00E55053" w:rsidRDefault="00E55053" w:rsidP="00584320">
      <w:pPr>
        <w:spacing w:after="0" w:line="240" w:lineRule="auto"/>
      </w:pPr>
      <w:r>
        <w:continuationSeparator/>
      </w:r>
    </w:p>
    <w:p w14:paraId="40555E56" w14:textId="77777777" w:rsidR="00E55053" w:rsidRDefault="00E550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3DS V2">
    <w:panose1 w:val="00000000000000000000"/>
    <w:charset w:val="00"/>
    <w:family w:val="auto"/>
    <w:pitch w:val="variable"/>
    <w:sig w:usb0="A00000AF" w:usb1="4000206B" w:usb2="00000000" w:usb3="00000000" w:csb0="00000193"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3ds">
    <w:altName w:val="Calibri"/>
    <w:panose1 w:val="00000000000000000000"/>
    <w:charset w:val="00"/>
    <w:family w:val="modern"/>
    <w:notTrueType/>
    <w:pitch w:val="variable"/>
    <w:sig w:usb0="A00000AF" w:usb1="4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02FF" w:usb1="4000F9FB" w:usb2="0004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2436" w14:textId="77777777" w:rsidR="005005C8" w:rsidRDefault="00070463" w:rsidP="00111A3B">
    <w:pPr>
      <w:pStyle w:val="Pieddepage"/>
      <w:rPr>
        <w:sz w:val="20"/>
        <w:szCs w:val="20"/>
      </w:rPr>
    </w:pPr>
    <w:r w:rsidRPr="004D1196">
      <w:rPr>
        <w:rFonts w:cs="Arial"/>
        <w:noProof/>
        <w:sz w:val="44"/>
        <w:szCs w:val="44"/>
        <w:lang w:val="en-US"/>
      </w:rPr>
      <w:drawing>
        <wp:anchor distT="0" distB="0" distL="114300" distR="114300" simplePos="0" relativeHeight="251657728" behindDoc="0" locked="0" layoutInCell="1" allowOverlap="1" wp14:anchorId="50BCE224" wp14:editId="793C5A90">
          <wp:simplePos x="0" y="0"/>
          <wp:positionH relativeFrom="rightMargin">
            <wp:posOffset>-784546</wp:posOffset>
          </wp:positionH>
          <wp:positionV relativeFrom="paragraph">
            <wp:posOffset>79375</wp:posOffset>
          </wp:positionV>
          <wp:extent cx="1129434" cy="354965"/>
          <wp:effectExtent l="0" t="0" r="1270" b="63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29434" cy="354965"/>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34F2D760" w14:textId="77777777" w:rsidR="005005C8" w:rsidRDefault="005005C8" w:rsidP="00111A3B">
        <w:pPr>
          <w:pStyle w:val="Pieddepage"/>
          <w:rPr>
            <w:sz w:val="20"/>
            <w:szCs w:val="20"/>
          </w:rPr>
        </w:pPr>
      </w:p>
      <w:p w14:paraId="633D5AB6" w14:textId="77777777" w:rsidR="005005C8" w:rsidRPr="00111A3B" w:rsidRDefault="005005C8" w:rsidP="004D1196">
        <w:pPr>
          <w:pStyle w:val="Pieddepage"/>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960A80">
          <w:rPr>
            <w:noProof/>
            <w:color w:val="005386"/>
            <w:sz w:val="20"/>
            <w:szCs w:val="20"/>
          </w:rPr>
          <w:t>4</w:t>
        </w:r>
        <w:r w:rsidRPr="00111A3B">
          <w:rPr>
            <w:color w:val="005386"/>
            <w:sz w:val="20"/>
            <w:szCs w:val="20"/>
          </w:rPr>
          <w:fldChar w:fldCharType="end"/>
        </w:r>
        <w:r>
          <w:rPr>
            <w:color w:val="005386"/>
            <w:sz w:val="20"/>
            <w:szCs w:val="20"/>
          </w:rPr>
          <w:t xml:space="preserve">     </w:t>
        </w:r>
      </w:p>
    </w:sdtContent>
  </w:sdt>
  <w:p w14:paraId="43CDD3FB" w14:textId="77777777" w:rsidR="005005C8" w:rsidRDefault="005005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26513" w14:textId="77777777" w:rsidR="00E55053" w:rsidRDefault="00E55053" w:rsidP="00584320">
      <w:pPr>
        <w:spacing w:after="0" w:line="240" w:lineRule="auto"/>
      </w:pPr>
      <w:r>
        <w:separator/>
      </w:r>
    </w:p>
    <w:p w14:paraId="2CDC5C7A" w14:textId="77777777" w:rsidR="00E55053" w:rsidRDefault="00E55053"/>
  </w:footnote>
  <w:footnote w:type="continuationSeparator" w:id="0">
    <w:p w14:paraId="1C9603A9" w14:textId="77777777" w:rsidR="00E55053" w:rsidRDefault="00E55053" w:rsidP="00584320">
      <w:pPr>
        <w:spacing w:after="0" w:line="240" w:lineRule="auto"/>
      </w:pPr>
      <w:r>
        <w:continuationSeparator/>
      </w:r>
    </w:p>
    <w:p w14:paraId="42173AA5" w14:textId="77777777" w:rsidR="00E55053" w:rsidRDefault="00E55053"/>
  </w:footnote>
  <w:footnote w:id="1">
    <w:p w14:paraId="7FFFED38" w14:textId="5F81F959" w:rsidR="00FC3493" w:rsidRDefault="00FC3493">
      <w:pPr>
        <w:pStyle w:val="Notedebasdepage"/>
      </w:pPr>
      <w:r>
        <w:rPr>
          <w:rStyle w:val="Appelnotedebasdep"/>
        </w:rPr>
        <w:footnoteRef/>
      </w:r>
      <w:r>
        <w:t xml:space="preserve"> Une </w:t>
      </w:r>
      <w:r>
        <w:rPr>
          <w:noProof/>
        </w:rPr>
        <w:t>proposition [</w:t>
      </w:r>
      <w:hyperlink r:id="rId1" w:history="1">
        <w:r w:rsidRPr="00FC3493">
          <w:rPr>
            <w:rStyle w:val="Lienhypertexte"/>
            <w:noProof/>
          </w:rPr>
          <w:t>P1240R2</w:t>
        </w:r>
      </w:hyperlink>
      <w:r>
        <w:rPr>
          <w:noProof/>
        </w:rPr>
        <w:t>]</w:t>
      </w:r>
      <w:r>
        <w:t xml:space="preserve"> a introduit l’introspection et la réflexion statique dans C++26, mais elle n’est pas encore officiellement finalisée ni intégrée dans la norme.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E319" w14:textId="77777777" w:rsidR="005005C8" w:rsidRDefault="005005C8" w:rsidP="00111A3B">
    <w:pPr>
      <w:pStyle w:val="En-tte"/>
      <w:tabs>
        <w:tab w:val="clear" w:pos="4513"/>
      </w:tabs>
    </w:pPr>
    <w:r>
      <w:rPr>
        <w:noProof/>
        <w:lang w:val="en-US"/>
      </w:rPr>
      <mc:AlternateContent>
        <mc:Choice Requires="wps">
          <w:drawing>
            <wp:anchor distT="0" distB="0" distL="114300" distR="114300" simplePos="0" relativeHeight="251663360" behindDoc="0" locked="0" layoutInCell="1" allowOverlap="1" wp14:anchorId="0FC43E6E" wp14:editId="769BC40B">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43E6E" id="_x0000_t202" coordsize="21600,21600" o:spt="202" path="m,l,21600r21600,l21600,xe">
              <v:stroke joinstyle="miter"/>
              <v:path gradientshapeok="t" o:connecttype="rect"/>
            </v:shapetype>
            <v:shape id="Text Box 6" o:spid="_x0000_s1043" type="#_x0000_t202" style="position:absolute;margin-left:41.85pt;margin-top:100.7pt;width:25.3pt;height:64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" stroked="f" strokeweight="0">
              <v:textbox style="layout-flow:vertical;mso-layout-flow-alt:bottom-to-top">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v:textbox>
              <w10:wrap anchorx="margin" anchory="page"/>
            </v:shape>
          </w:pict>
        </mc:Fallback>
      </mc:AlternateContent>
    </w:r>
    <w:r>
      <w:softHyphen/>
    </w:r>
    <w:r>
      <w:tab/>
    </w:r>
    <w:r>
      <w:softHyphen/>
    </w:r>
  </w:p>
  <w:p w14:paraId="007F7A22" w14:textId="77777777" w:rsidR="000F23FD" w:rsidRDefault="000F23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2" type="#_x0000_t75" style="width:83.25pt;height:83.25pt" o:bullet="t">
        <v:imagedata r:id="rId1" o:title="Bullets_3DS_level1"/>
      </v:shape>
    </w:pict>
  </w:numPicBullet>
  <w:numPicBullet w:numPicBulletId="1">
    <w:pict>
      <v:shape id="_x0000_i1543" type="#_x0000_t75" style="width:48pt;height:48pt" o:bullet="t">
        <v:imagedata r:id="rId2" o:title="Bullets_3DS_level2"/>
      </v:shape>
    </w:pict>
  </w:numPicBullet>
  <w:numPicBullet w:numPicBulletId="2">
    <w:pict>
      <v:shape id="_x0000_i1544" type="#_x0000_t75" style="width:17.25pt;height:17.25pt" o:bullet="t">
        <v:imagedata r:id="rId3" o:title="Bullets_3DS_level3"/>
      </v:shape>
    </w:pict>
  </w:numPicBullet>
  <w:numPicBullet w:numPicBulletId="3">
    <w:pict>
      <v:shape id="_x0000_i1545" type="#_x0000_t75" style="width:83.25pt;height:83.25pt" o:bullet="t">
        <v:imagedata r:id="rId4" o:title="Bullets_3DS_level3bis"/>
      </v:shape>
    </w:pict>
  </w:numPicBullet>
  <w:abstractNum w:abstractNumId="0" w15:restartNumberingAfterBreak="0">
    <w:nsid w:val="00241A63"/>
    <w:multiLevelType w:val="multilevel"/>
    <w:tmpl w:val="0DD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1F9A"/>
    <w:multiLevelType w:val="multilevel"/>
    <w:tmpl w:val="928EF04C"/>
    <w:lvl w:ilvl="0">
      <w:start w:val="1"/>
      <w:numFmt w:val="decimal"/>
      <w:pStyle w:val="3DSoldTitle1"/>
      <w:lvlText w:val="%1."/>
      <w:lvlJc w:val="left"/>
      <w:pPr>
        <w:ind w:left="360" w:hanging="360"/>
      </w:pPr>
      <w:rPr>
        <w:b/>
        <w:sz w:val="32"/>
        <w:szCs w:val="32"/>
      </w:rPr>
    </w:lvl>
    <w:lvl w:ilvl="1">
      <w:start w:val="1"/>
      <w:numFmt w:val="decimal"/>
      <w:pStyle w:val="3DSoldTit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7B158C"/>
    <w:multiLevelType w:val="multilevel"/>
    <w:tmpl w:val="80269A9A"/>
    <w:lvl w:ilvl="0">
      <w:start w:val="1"/>
      <w:numFmt w:val="decimal"/>
      <w:pStyle w:val="3DSTitle1"/>
      <w:lvlText w:val="%1."/>
      <w:lvlJc w:val="left"/>
      <w:pPr>
        <w:ind w:left="360" w:hanging="360"/>
      </w:pPr>
    </w:lvl>
    <w:lvl w:ilvl="1">
      <w:start w:val="1"/>
      <w:numFmt w:val="decimal"/>
      <w:pStyle w:val="3DSTitle2"/>
      <w:lvlText w:val="%1.%2."/>
      <w:lvlJc w:val="left"/>
      <w:pPr>
        <w:ind w:left="792" w:hanging="432"/>
      </w:pPr>
    </w:lvl>
    <w:lvl w:ilvl="2">
      <w:start w:val="1"/>
      <w:numFmt w:val="decimal"/>
      <w:pStyle w:val="3DSTit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1E2BC8"/>
    <w:multiLevelType w:val="hybridMultilevel"/>
    <w:tmpl w:val="939E7EDE"/>
    <w:lvl w:ilvl="0" w:tplc="C3E826F6">
      <w:start w:val="1"/>
      <w:numFmt w:val="bullet"/>
      <w:lvlText w:val=""/>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985CF1"/>
    <w:multiLevelType w:val="hybridMultilevel"/>
    <w:tmpl w:val="8D30FC12"/>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FC26CB4E">
      <w:start w:val="1"/>
      <w:numFmt w:val="bullet"/>
      <w:lvlText w:val=""/>
      <w:lvlPicBulletId w:val="3"/>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3A24A2"/>
    <w:multiLevelType w:val="hybridMultilevel"/>
    <w:tmpl w:val="333A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82D57"/>
    <w:multiLevelType w:val="hybridMultilevel"/>
    <w:tmpl w:val="5680046E"/>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2032A5"/>
    <w:multiLevelType w:val="hybridMultilevel"/>
    <w:tmpl w:val="3CC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AE042E"/>
    <w:multiLevelType w:val="hybridMultilevel"/>
    <w:tmpl w:val="916C64E8"/>
    <w:lvl w:ilvl="0" w:tplc="85ACB470">
      <w:start w:val="1"/>
      <w:numFmt w:val="bullet"/>
      <w:lvlText w:val=""/>
      <w:lvlPicBulletId w:val="0"/>
      <w:lvlJc w:val="left"/>
      <w:pPr>
        <w:ind w:left="720" w:hanging="360"/>
      </w:pPr>
      <w:rPr>
        <w:rFonts w:ascii="Symbol" w:hAnsi="Symbol" w:hint="default"/>
        <w:color w:val="auto"/>
      </w:rPr>
    </w:lvl>
    <w:lvl w:ilvl="1" w:tplc="A546F9F6">
      <w:start w:val="1"/>
      <w:numFmt w:val="bullet"/>
      <w:lvlText w:val=""/>
      <w:lvlPicBulletId w:val="1"/>
      <w:lvlJc w:val="left"/>
      <w:pPr>
        <w:ind w:left="1440" w:hanging="360"/>
      </w:pPr>
      <w:rPr>
        <w:rFonts w:ascii="Symbol" w:hAnsi="Symbol" w:hint="default"/>
        <w:color w:val="005386"/>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CC23D9"/>
    <w:multiLevelType w:val="hybridMultilevel"/>
    <w:tmpl w:val="085CEE3A"/>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85ACB470">
      <w:start w:val="1"/>
      <w:numFmt w:val="bullet"/>
      <w:lvlText w:val=""/>
      <w:lvlPicBulletId w:val="0"/>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DE4DA8"/>
    <w:multiLevelType w:val="hybridMultilevel"/>
    <w:tmpl w:val="D4181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E71F1D"/>
    <w:multiLevelType w:val="hybridMultilevel"/>
    <w:tmpl w:val="2598C02A"/>
    <w:lvl w:ilvl="0" w:tplc="5C9AD4DA">
      <w:start w:val="1"/>
      <w:numFmt w:val="decimal"/>
      <w:lvlText w:val="%1."/>
      <w:lvlJc w:val="left"/>
      <w:pPr>
        <w:ind w:left="720" w:hanging="360"/>
      </w:pPr>
      <w:rPr>
        <w:rFonts w:ascii="3DS V2" w:hAnsi="3DS V2"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C11D0"/>
    <w:multiLevelType w:val="hybridMultilevel"/>
    <w:tmpl w:val="3E4C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B24680"/>
    <w:multiLevelType w:val="hybridMultilevel"/>
    <w:tmpl w:val="CBB226DA"/>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A221387"/>
    <w:multiLevelType w:val="multilevel"/>
    <w:tmpl w:val="9AA64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A94740"/>
    <w:multiLevelType w:val="hybridMultilevel"/>
    <w:tmpl w:val="7A4AFA3C"/>
    <w:lvl w:ilvl="0" w:tplc="91F856F6">
      <w:start w:val="1"/>
      <w:numFmt w:val="bullet"/>
      <w:lvlText w:val=""/>
      <w:lvlPicBulletId w:val="0"/>
      <w:lvlJc w:val="left"/>
      <w:pPr>
        <w:ind w:left="720" w:hanging="360"/>
      </w:pPr>
      <w:rPr>
        <w:rFonts w:ascii="Symbol" w:hAnsi="Symbol" w:hint="default"/>
        <w:color w:val="005386"/>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0B1985"/>
    <w:multiLevelType w:val="multilevel"/>
    <w:tmpl w:val="7B7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A7195"/>
    <w:multiLevelType w:val="hybridMultilevel"/>
    <w:tmpl w:val="BC0A7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2004B1"/>
    <w:multiLevelType w:val="hybridMultilevel"/>
    <w:tmpl w:val="33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D17480"/>
    <w:multiLevelType w:val="multilevel"/>
    <w:tmpl w:val="21D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90BDB"/>
    <w:multiLevelType w:val="multilevel"/>
    <w:tmpl w:val="0BD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C4CF4"/>
    <w:multiLevelType w:val="hybridMultilevel"/>
    <w:tmpl w:val="0876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FC5D59"/>
    <w:multiLevelType w:val="multilevel"/>
    <w:tmpl w:val="C73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12B2D"/>
    <w:multiLevelType w:val="multilevel"/>
    <w:tmpl w:val="67B4D650"/>
    <w:lvl w:ilvl="0">
      <w:start w:val="1"/>
      <w:numFmt w:val="decimal"/>
      <w:lvlText w:val="%1."/>
      <w:lvlJc w:val="left"/>
      <w:pPr>
        <w:ind w:left="360" w:hanging="360"/>
      </w:pPr>
    </w:lvl>
    <w:lvl w:ilvl="1">
      <w:start w:val="1"/>
      <w:numFmt w:val="decimal"/>
      <w:pStyle w:val="Titre2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DF791B"/>
    <w:multiLevelType w:val="hybridMultilevel"/>
    <w:tmpl w:val="A83212B6"/>
    <w:lvl w:ilvl="0" w:tplc="040C000B">
      <w:start w:val="1"/>
      <w:numFmt w:val="bullet"/>
      <w:lvlText w:val=""/>
      <w:lvlJc w:val="left"/>
      <w:pPr>
        <w:ind w:left="720" w:hanging="360"/>
      </w:pPr>
      <w:rPr>
        <w:rFonts w:ascii="Wingdings" w:hAnsi="Wingdings" w:hint="default"/>
      </w:rPr>
    </w:lvl>
    <w:lvl w:ilvl="1" w:tplc="E4867DFC"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24F24E0"/>
    <w:multiLevelType w:val="hybridMultilevel"/>
    <w:tmpl w:val="A71E9382"/>
    <w:lvl w:ilvl="0" w:tplc="040C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3A71BAD"/>
    <w:multiLevelType w:val="hybridMultilevel"/>
    <w:tmpl w:val="4A0C0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D40396"/>
    <w:multiLevelType w:val="hybridMultilevel"/>
    <w:tmpl w:val="8952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F73B89"/>
    <w:multiLevelType w:val="hybridMultilevel"/>
    <w:tmpl w:val="57B8A2F8"/>
    <w:lvl w:ilvl="0" w:tplc="85ACB470">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46D7EBB"/>
    <w:multiLevelType w:val="hybridMultilevel"/>
    <w:tmpl w:val="FCA60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F1326E"/>
    <w:multiLevelType w:val="multilevel"/>
    <w:tmpl w:val="D19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30CF5"/>
    <w:multiLevelType w:val="multilevel"/>
    <w:tmpl w:val="5E6A68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re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5A5347"/>
    <w:multiLevelType w:val="hybridMultilevel"/>
    <w:tmpl w:val="33F22BDC"/>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157C791E">
      <w:start w:val="1"/>
      <w:numFmt w:val="bullet"/>
      <w:lvlText w:val=""/>
      <w:lvlPicBulletId w:val="2"/>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5231B6"/>
    <w:multiLevelType w:val="multilevel"/>
    <w:tmpl w:val="BA7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72D8A"/>
    <w:multiLevelType w:val="hybridMultilevel"/>
    <w:tmpl w:val="A57A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592E59"/>
    <w:multiLevelType w:val="multilevel"/>
    <w:tmpl w:val="92B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F22798"/>
    <w:multiLevelType w:val="hybridMultilevel"/>
    <w:tmpl w:val="7A56A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0729E0"/>
    <w:multiLevelType w:val="hybridMultilevel"/>
    <w:tmpl w:val="BA141438"/>
    <w:lvl w:ilvl="0" w:tplc="227C65B0">
      <w:start w:val="1"/>
      <w:numFmt w:val="bullet"/>
      <w:pStyle w:val="3DSTitleChapter"/>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B52566C"/>
    <w:multiLevelType w:val="multilevel"/>
    <w:tmpl w:val="83A0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18103F"/>
    <w:multiLevelType w:val="hybridMultilevel"/>
    <w:tmpl w:val="C8B8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33670">
    <w:abstractNumId w:val="38"/>
  </w:num>
  <w:num w:numId="2" w16cid:durableId="507719809">
    <w:abstractNumId w:val="1"/>
  </w:num>
  <w:num w:numId="3" w16cid:durableId="91055598">
    <w:abstractNumId w:val="13"/>
  </w:num>
  <w:num w:numId="4" w16cid:durableId="1512573310">
    <w:abstractNumId w:val="23"/>
  </w:num>
  <w:num w:numId="5" w16cid:durableId="660813760">
    <w:abstractNumId w:val="32"/>
  </w:num>
  <w:num w:numId="6" w16cid:durableId="1210653995">
    <w:abstractNumId w:val="24"/>
  </w:num>
  <w:num w:numId="7" w16cid:durableId="565342893">
    <w:abstractNumId w:val="6"/>
  </w:num>
  <w:num w:numId="8" w16cid:durableId="1826975100">
    <w:abstractNumId w:val="2"/>
  </w:num>
  <w:num w:numId="9" w16cid:durableId="1126005461">
    <w:abstractNumId w:val="3"/>
  </w:num>
  <w:num w:numId="10" w16cid:durableId="1555039835">
    <w:abstractNumId w:val="29"/>
  </w:num>
  <w:num w:numId="11" w16cid:durableId="1052382278">
    <w:abstractNumId w:val="8"/>
  </w:num>
  <w:num w:numId="12" w16cid:durableId="1991980901">
    <w:abstractNumId w:val="35"/>
  </w:num>
  <w:num w:numId="13" w16cid:durableId="1582524759">
    <w:abstractNumId w:val="15"/>
  </w:num>
  <w:num w:numId="14" w16cid:durableId="1247419735">
    <w:abstractNumId w:val="33"/>
  </w:num>
  <w:num w:numId="15" w16cid:durableId="1030296805">
    <w:abstractNumId w:val="9"/>
  </w:num>
  <w:num w:numId="16" w16cid:durableId="43677287">
    <w:abstractNumId w:val="4"/>
  </w:num>
  <w:num w:numId="17" w16cid:durableId="153692858">
    <w:abstractNumId w:val="37"/>
  </w:num>
  <w:num w:numId="18" w16cid:durableId="64840073">
    <w:abstractNumId w:val="25"/>
  </w:num>
  <w:num w:numId="19" w16cid:durableId="1677264044">
    <w:abstractNumId w:val="28"/>
  </w:num>
  <w:num w:numId="20" w16cid:durableId="1155101456">
    <w:abstractNumId w:val="26"/>
  </w:num>
  <w:num w:numId="21" w16cid:durableId="1323578911">
    <w:abstractNumId w:val="12"/>
  </w:num>
  <w:num w:numId="22" w16cid:durableId="1883515792">
    <w:abstractNumId w:val="17"/>
  </w:num>
  <w:num w:numId="23" w16cid:durableId="497037157">
    <w:abstractNumId w:val="34"/>
  </w:num>
  <w:num w:numId="24" w16cid:durableId="597492972">
    <w:abstractNumId w:val="16"/>
  </w:num>
  <w:num w:numId="25" w16cid:durableId="990668915">
    <w:abstractNumId w:val="40"/>
  </w:num>
  <w:num w:numId="26" w16cid:durableId="825559471">
    <w:abstractNumId w:val="0"/>
  </w:num>
  <w:num w:numId="27" w16cid:durableId="76948327">
    <w:abstractNumId w:val="36"/>
  </w:num>
  <w:num w:numId="28" w16cid:durableId="1599409416">
    <w:abstractNumId w:val="31"/>
  </w:num>
  <w:num w:numId="29" w16cid:durableId="1884438951">
    <w:abstractNumId w:val="20"/>
  </w:num>
  <w:num w:numId="30" w16cid:durableId="1824856727">
    <w:abstractNumId w:val="10"/>
  </w:num>
  <w:num w:numId="31" w16cid:durableId="1520580572">
    <w:abstractNumId w:val="5"/>
  </w:num>
  <w:num w:numId="32" w16cid:durableId="1034958489">
    <w:abstractNumId w:val="19"/>
  </w:num>
  <w:num w:numId="33" w16cid:durableId="1378508772">
    <w:abstractNumId w:val="18"/>
  </w:num>
  <w:num w:numId="34" w16cid:durableId="1397850048">
    <w:abstractNumId w:val="30"/>
  </w:num>
  <w:num w:numId="35" w16cid:durableId="44110090">
    <w:abstractNumId w:val="22"/>
  </w:num>
  <w:num w:numId="36" w16cid:durableId="44253994">
    <w:abstractNumId w:val="14"/>
  </w:num>
  <w:num w:numId="37" w16cid:durableId="435710229">
    <w:abstractNumId w:val="39"/>
  </w:num>
  <w:num w:numId="38" w16cid:durableId="1229725548">
    <w:abstractNumId w:val="21"/>
  </w:num>
  <w:num w:numId="39" w16cid:durableId="431239567">
    <w:abstractNumId w:val="27"/>
  </w:num>
  <w:num w:numId="40" w16cid:durableId="327710308">
    <w:abstractNumId w:val="7"/>
  </w:num>
  <w:num w:numId="41" w16cid:durableId="2066562715">
    <w:abstractNumId w:val="11"/>
  </w:num>
  <w:num w:numId="42" w16cid:durableId="1011949415">
    <w:abstractNumId w:val="20"/>
  </w:num>
  <w:num w:numId="43" w16cid:durableId="1849906122">
    <w:abstractNumId w:val="36"/>
  </w:num>
  <w:num w:numId="44" w16cid:durableId="180750226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style="mso-position-horizontal:center;mso-position-horizontal-relative:right-margin-area"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80"/>
    <w:rsid w:val="00000D2D"/>
    <w:rsid w:val="00002860"/>
    <w:rsid w:val="000034DF"/>
    <w:rsid w:val="000051C9"/>
    <w:rsid w:val="00005D39"/>
    <w:rsid w:val="00005DB8"/>
    <w:rsid w:val="000100D2"/>
    <w:rsid w:val="00010396"/>
    <w:rsid w:val="00010C82"/>
    <w:rsid w:val="00011528"/>
    <w:rsid w:val="00011681"/>
    <w:rsid w:val="00011736"/>
    <w:rsid w:val="0001243F"/>
    <w:rsid w:val="00012884"/>
    <w:rsid w:val="00012937"/>
    <w:rsid w:val="000133DC"/>
    <w:rsid w:val="00013ED9"/>
    <w:rsid w:val="00014B8E"/>
    <w:rsid w:val="0001614D"/>
    <w:rsid w:val="0001651C"/>
    <w:rsid w:val="000165B4"/>
    <w:rsid w:val="000176DA"/>
    <w:rsid w:val="000210EC"/>
    <w:rsid w:val="00021471"/>
    <w:rsid w:val="00021B5F"/>
    <w:rsid w:val="0002255F"/>
    <w:rsid w:val="00023904"/>
    <w:rsid w:val="000239B5"/>
    <w:rsid w:val="00024310"/>
    <w:rsid w:val="00024C27"/>
    <w:rsid w:val="00025186"/>
    <w:rsid w:val="000266DD"/>
    <w:rsid w:val="00026BBB"/>
    <w:rsid w:val="00026F8E"/>
    <w:rsid w:val="0002785F"/>
    <w:rsid w:val="00032D6A"/>
    <w:rsid w:val="0003300E"/>
    <w:rsid w:val="0003322E"/>
    <w:rsid w:val="00034B3E"/>
    <w:rsid w:val="00034FAA"/>
    <w:rsid w:val="0003606A"/>
    <w:rsid w:val="000367C3"/>
    <w:rsid w:val="00037668"/>
    <w:rsid w:val="000408B0"/>
    <w:rsid w:val="00040CC2"/>
    <w:rsid w:val="00040E55"/>
    <w:rsid w:val="00042632"/>
    <w:rsid w:val="00043B80"/>
    <w:rsid w:val="00043FBD"/>
    <w:rsid w:val="00046AA9"/>
    <w:rsid w:val="000476B2"/>
    <w:rsid w:val="00050048"/>
    <w:rsid w:val="000507A4"/>
    <w:rsid w:val="00055430"/>
    <w:rsid w:val="0005683D"/>
    <w:rsid w:val="00060139"/>
    <w:rsid w:val="00061140"/>
    <w:rsid w:val="00061FD7"/>
    <w:rsid w:val="000637CE"/>
    <w:rsid w:val="00063C1B"/>
    <w:rsid w:val="0006421D"/>
    <w:rsid w:val="00064BFB"/>
    <w:rsid w:val="00066BC0"/>
    <w:rsid w:val="00067A08"/>
    <w:rsid w:val="00070463"/>
    <w:rsid w:val="000723DF"/>
    <w:rsid w:val="00072F1A"/>
    <w:rsid w:val="00073242"/>
    <w:rsid w:val="00073357"/>
    <w:rsid w:val="00073537"/>
    <w:rsid w:val="00073E80"/>
    <w:rsid w:val="0007496A"/>
    <w:rsid w:val="00075BDF"/>
    <w:rsid w:val="00075F3C"/>
    <w:rsid w:val="00076611"/>
    <w:rsid w:val="00076DB4"/>
    <w:rsid w:val="000770A6"/>
    <w:rsid w:val="00077BC3"/>
    <w:rsid w:val="000817CC"/>
    <w:rsid w:val="0008204C"/>
    <w:rsid w:val="000835ED"/>
    <w:rsid w:val="00085210"/>
    <w:rsid w:val="00085CF8"/>
    <w:rsid w:val="00085FF6"/>
    <w:rsid w:val="00087080"/>
    <w:rsid w:val="000876C0"/>
    <w:rsid w:val="00087F71"/>
    <w:rsid w:val="00095709"/>
    <w:rsid w:val="00095A4A"/>
    <w:rsid w:val="00095F16"/>
    <w:rsid w:val="00096022"/>
    <w:rsid w:val="000976C8"/>
    <w:rsid w:val="000979D9"/>
    <w:rsid w:val="000A0809"/>
    <w:rsid w:val="000A1DCB"/>
    <w:rsid w:val="000A2EA3"/>
    <w:rsid w:val="000A4F10"/>
    <w:rsid w:val="000A5180"/>
    <w:rsid w:val="000A6029"/>
    <w:rsid w:val="000A6D50"/>
    <w:rsid w:val="000A73F4"/>
    <w:rsid w:val="000B04F3"/>
    <w:rsid w:val="000B07E0"/>
    <w:rsid w:val="000B1546"/>
    <w:rsid w:val="000B564F"/>
    <w:rsid w:val="000B63AE"/>
    <w:rsid w:val="000B64CF"/>
    <w:rsid w:val="000B750E"/>
    <w:rsid w:val="000B7B73"/>
    <w:rsid w:val="000C0EB9"/>
    <w:rsid w:val="000C1A2C"/>
    <w:rsid w:val="000C20EC"/>
    <w:rsid w:val="000C3023"/>
    <w:rsid w:val="000C31E6"/>
    <w:rsid w:val="000C4083"/>
    <w:rsid w:val="000C5220"/>
    <w:rsid w:val="000C6584"/>
    <w:rsid w:val="000C7CFC"/>
    <w:rsid w:val="000D26F6"/>
    <w:rsid w:val="000D45AD"/>
    <w:rsid w:val="000D6800"/>
    <w:rsid w:val="000D6BFD"/>
    <w:rsid w:val="000D7F82"/>
    <w:rsid w:val="000E0073"/>
    <w:rsid w:val="000E1ACD"/>
    <w:rsid w:val="000E1C6E"/>
    <w:rsid w:val="000E3C35"/>
    <w:rsid w:val="000E4127"/>
    <w:rsid w:val="000E4830"/>
    <w:rsid w:val="000E5AED"/>
    <w:rsid w:val="000E5BCD"/>
    <w:rsid w:val="000E6008"/>
    <w:rsid w:val="000E68BB"/>
    <w:rsid w:val="000E6F87"/>
    <w:rsid w:val="000E706A"/>
    <w:rsid w:val="000F106B"/>
    <w:rsid w:val="000F17BA"/>
    <w:rsid w:val="000F23FD"/>
    <w:rsid w:val="000F30A3"/>
    <w:rsid w:val="000F3AB7"/>
    <w:rsid w:val="000F4A49"/>
    <w:rsid w:val="00100ACF"/>
    <w:rsid w:val="0010285C"/>
    <w:rsid w:val="001032F7"/>
    <w:rsid w:val="001056A4"/>
    <w:rsid w:val="001059E4"/>
    <w:rsid w:val="00105B19"/>
    <w:rsid w:val="00106ED6"/>
    <w:rsid w:val="00110032"/>
    <w:rsid w:val="00110A37"/>
    <w:rsid w:val="0011127A"/>
    <w:rsid w:val="00111299"/>
    <w:rsid w:val="00111582"/>
    <w:rsid w:val="00111A3B"/>
    <w:rsid w:val="00112546"/>
    <w:rsid w:val="001139A2"/>
    <w:rsid w:val="00113DF8"/>
    <w:rsid w:val="001166F1"/>
    <w:rsid w:val="00117A5C"/>
    <w:rsid w:val="00117FF2"/>
    <w:rsid w:val="00120B07"/>
    <w:rsid w:val="00120EE1"/>
    <w:rsid w:val="001215F2"/>
    <w:rsid w:val="00121CC2"/>
    <w:rsid w:val="00121EF0"/>
    <w:rsid w:val="00124665"/>
    <w:rsid w:val="00125B1E"/>
    <w:rsid w:val="00126266"/>
    <w:rsid w:val="001314A5"/>
    <w:rsid w:val="00135D50"/>
    <w:rsid w:val="00136E35"/>
    <w:rsid w:val="00137197"/>
    <w:rsid w:val="00137446"/>
    <w:rsid w:val="00137765"/>
    <w:rsid w:val="0014085E"/>
    <w:rsid w:val="00140E3E"/>
    <w:rsid w:val="001427D3"/>
    <w:rsid w:val="0014349D"/>
    <w:rsid w:val="0014479D"/>
    <w:rsid w:val="00144BA7"/>
    <w:rsid w:val="00145307"/>
    <w:rsid w:val="0014622F"/>
    <w:rsid w:val="00152A2D"/>
    <w:rsid w:val="00152DE6"/>
    <w:rsid w:val="00153CE4"/>
    <w:rsid w:val="00153D1D"/>
    <w:rsid w:val="001540F6"/>
    <w:rsid w:val="00154C58"/>
    <w:rsid w:val="00154EE4"/>
    <w:rsid w:val="001575C7"/>
    <w:rsid w:val="0015777D"/>
    <w:rsid w:val="00160ABE"/>
    <w:rsid w:val="001614E8"/>
    <w:rsid w:val="00161515"/>
    <w:rsid w:val="001623C3"/>
    <w:rsid w:val="00162C45"/>
    <w:rsid w:val="00165282"/>
    <w:rsid w:val="001666B2"/>
    <w:rsid w:val="0016735C"/>
    <w:rsid w:val="0016763A"/>
    <w:rsid w:val="00167796"/>
    <w:rsid w:val="00170B32"/>
    <w:rsid w:val="0017131F"/>
    <w:rsid w:val="001718DD"/>
    <w:rsid w:val="00173E62"/>
    <w:rsid w:val="00174231"/>
    <w:rsid w:val="001742E6"/>
    <w:rsid w:val="0017476C"/>
    <w:rsid w:val="00174FD0"/>
    <w:rsid w:val="001756C9"/>
    <w:rsid w:val="00175C7A"/>
    <w:rsid w:val="00176404"/>
    <w:rsid w:val="00176C48"/>
    <w:rsid w:val="00176F2E"/>
    <w:rsid w:val="0017728E"/>
    <w:rsid w:val="00177B0F"/>
    <w:rsid w:val="00180638"/>
    <w:rsid w:val="0018071A"/>
    <w:rsid w:val="00181505"/>
    <w:rsid w:val="00181D3B"/>
    <w:rsid w:val="0018465F"/>
    <w:rsid w:val="00185640"/>
    <w:rsid w:val="001856D5"/>
    <w:rsid w:val="00185D54"/>
    <w:rsid w:val="00186918"/>
    <w:rsid w:val="00186B1E"/>
    <w:rsid w:val="001874CD"/>
    <w:rsid w:val="00187B50"/>
    <w:rsid w:val="00190004"/>
    <w:rsid w:val="00190538"/>
    <w:rsid w:val="001906A5"/>
    <w:rsid w:val="001911ED"/>
    <w:rsid w:val="0019197E"/>
    <w:rsid w:val="001926C9"/>
    <w:rsid w:val="00195741"/>
    <w:rsid w:val="0019578B"/>
    <w:rsid w:val="00195DD1"/>
    <w:rsid w:val="00196D6A"/>
    <w:rsid w:val="0019798F"/>
    <w:rsid w:val="00197C57"/>
    <w:rsid w:val="00197F5A"/>
    <w:rsid w:val="001A004F"/>
    <w:rsid w:val="001A1579"/>
    <w:rsid w:val="001A185B"/>
    <w:rsid w:val="001A3E8C"/>
    <w:rsid w:val="001A49F3"/>
    <w:rsid w:val="001A4DFB"/>
    <w:rsid w:val="001A6636"/>
    <w:rsid w:val="001A6649"/>
    <w:rsid w:val="001A68A5"/>
    <w:rsid w:val="001A6C82"/>
    <w:rsid w:val="001A7AEF"/>
    <w:rsid w:val="001A7EEC"/>
    <w:rsid w:val="001B018E"/>
    <w:rsid w:val="001B0257"/>
    <w:rsid w:val="001B09E3"/>
    <w:rsid w:val="001B4329"/>
    <w:rsid w:val="001B4583"/>
    <w:rsid w:val="001B646D"/>
    <w:rsid w:val="001B6587"/>
    <w:rsid w:val="001B7AEA"/>
    <w:rsid w:val="001C190A"/>
    <w:rsid w:val="001C1A95"/>
    <w:rsid w:val="001C1F1C"/>
    <w:rsid w:val="001C2DF2"/>
    <w:rsid w:val="001C34CF"/>
    <w:rsid w:val="001C543C"/>
    <w:rsid w:val="001C6E70"/>
    <w:rsid w:val="001C7022"/>
    <w:rsid w:val="001D049A"/>
    <w:rsid w:val="001D16D1"/>
    <w:rsid w:val="001D2BB5"/>
    <w:rsid w:val="001D493A"/>
    <w:rsid w:val="001E059C"/>
    <w:rsid w:val="001E0E7E"/>
    <w:rsid w:val="001E3ECD"/>
    <w:rsid w:val="001E613D"/>
    <w:rsid w:val="001E67BD"/>
    <w:rsid w:val="001F14E5"/>
    <w:rsid w:val="001F1F31"/>
    <w:rsid w:val="001F1F34"/>
    <w:rsid w:val="001F20EE"/>
    <w:rsid w:val="001F2FC5"/>
    <w:rsid w:val="001F3A25"/>
    <w:rsid w:val="001F3BBA"/>
    <w:rsid w:val="001F400F"/>
    <w:rsid w:val="001F4901"/>
    <w:rsid w:val="001F4B51"/>
    <w:rsid w:val="001F5C48"/>
    <w:rsid w:val="001F67EC"/>
    <w:rsid w:val="001F7521"/>
    <w:rsid w:val="001F7BC2"/>
    <w:rsid w:val="00200109"/>
    <w:rsid w:val="00200196"/>
    <w:rsid w:val="00200D58"/>
    <w:rsid w:val="00203268"/>
    <w:rsid w:val="002041F3"/>
    <w:rsid w:val="0020538A"/>
    <w:rsid w:val="00205EDD"/>
    <w:rsid w:val="00206804"/>
    <w:rsid w:val="002076D9"/>
    <w:rsid w:val="0021021F"/>
    <w:rsid w:val="00211878"/>
    <w:rsid w:val="002123CA"/>
    <w:rsid w:val="00212905"/>
    <w:rsid w:val="00212F6B"/>
    <w:rsid w:val="0021360F"/>
    <w:rsid w:val="00214A45"/>
    <w:rsid w:val="0021570E"/>
    <w:rsid w:val="00217810"/>
    <w:rsid w:val="00217972"/>
    <w:rsid w:val="00220828"/>
    <w:rsid w:val="00220874"/>
    <w:rsid w:val="00221765"/>
    <w:rsid w:val="00221FDC"/>
    <w:rsid w:val="00222958"/>
    <w:rsid w:val="002237AD"/>
    <w:rsid w:val="0022434B"/>
    <w:rsid w:val="00224DE6"/>
    <w:rsid w:val="00225199"/>
    <w:rsid w:val="002260BD"/>
    <w:rsid w:val="002268D4"/>
    <w:rsid w:val="00226955"/>
    <w:rsid w:val="00226F4A"/>
    <w:rsid w:val="00226F6C"/>
    <w:rsid w:val="0022771D"/>
    <w:rsid w:val="0023022E"/>
    <w:rsid w:val="00233699"/>
    <w:rsid w:val="002338B8"/>
    <w:rsid w:val="00234C0F"/>
    <w:rsid w:val="002355C1"/>
    <w:rsid w:val="00236516"/>
    <w:rsid w:val="00236FD8"/>
    <w:rsid w:val="00237015"/>
    <w:rsid w:val="00237D31"/>
    <w:rsid w:val="002407B5"/>
    <w:rsid w:val="0024134C"/>
    <w:rsid w:val="002414F3"/>
    <w:rsid w:val="00241B99"/>
    <w:rsid w:val="00243355"/>
    <w:rsid w:val="00244471"/>
    <w:rsid w:val="002446AB"/>
    <w:rsid w:val="00244B01"/>
    <w:rsid w:val="00247B3B"/>
    <w:rsid w:val="00247FCB"/>
    <w:rsid w:val="00250A42"/>
    <w:rsid w:val="00251307"/>
    <w:rsid w:val="00251A9B"/>
    <w:rsid w:val="00251FE0"/>
    <w:rsid w:val="00252CD7"/>
    <w:rsid w:val="00253349"/>
    <w:rsid w:val="00253807"/>
    <w:rsid w:val="002547B8"/>
    <w:rsid w:val="002556D6"/>
    <w:rsid w:val="0025570F"/>
    <w:rsid w:val="0025602A"/>
    <w:rsid w:val="0025743B"/>
    <w:rsid w:val="002576FC"/>
    <w:rsid w:val="002623CD"/>
    <w:rsid w:val="00262833"/>
    <w:rsid w:val="002637E6"/>
    <w:rsid w:val="00264839"/>
    <w:rsid w:val="0026509D"/>
    <w:rsid w:val="00267A80"/>
    <w:rsid w:val="0027068B"/>
    <w:rsid w:val="00272856"/>
    <w:rsid w:val="0027750A"/>
    <w:rsid w:val="002776A9"/>
    <w:rsid w:val="00277876"/>
    <w:rsid w:val="00277EB5"/>
    <w:rsid w:val="00280F5E"/>
    <w:rsid w:val="00281976"/>
    <w:rsid w:val="00282270"/>
    <w:rsid w:val="002830F3"/>
    <w:rsid w:val="00283216"/>
    <w:rsid w:val="00285986"/>
    <w:rsid w:val="002867E2"/>
    <w:rsid w:val="0028692D"/>
    <w:rsid w:val="00286FD6"/>
    <w:rsid w:val="0028741A"/>
    <w:rsid w:val="002879D7"/>
    <w:rsid w:val="00287A18"/>
    <w:rsid w:val="00291368"/>
    <w:rsid w:val="00291DC4"/>
    <w:rsid w:val="00292DAB"/>
    <w:rsid w:val="002933FB"/>
    <w:rsid w:val="00294598"/>
    <w:rsid w:val="00294A25"/>
    <w:rsid w:val="00295516"/>
    <w:rsid w:val="002956F6"/>
    <w:rsid w:val="00295A91"/>
    <w:rsid w:val="00296129"/>
    <w:rsid w:val="002969BB"/>
    <w:rsid w:val="002A01B8"/>
    <w:rsid w:val="002A09FA"/>
    <w:rsid w:val="002A1200"/>
    <w:rsid w:val="002A2A60"/>
    <w:rsid w:val="002A3999"/>
    <w:rsid w:val="002A3A6E"/>
    <w:rsid w:val="002A3D43"/>
    <w:rsid w:val="002A43EB"/>
    <w:rsid w:val="002A5639"/>
    <w:rsid w:val="002A6294"/>
    <w:rsid w:val="002A748D"/>
    <w:rsid w:val="002B0328"/>
    <w:rsid w:val="002B0E77"/>
    <w:rsid w:val="002B26DD"/>
    <w:rsid w:val="002B270D"/>
    <w:rsid w:val="002B342E"/>
    <w:rsid w:val="002B3B87"/>
    <w:rsid w:val="002B46C2"/>
    <w:rsid w:val="002B50DC"/>
    <w:rsid w:val="002B51E4"/>
    <w:rsid w:val="002C1DC0"/>
    <w:rsid w:val="002C1DDF"/>
    <w:rsid w:val="002C526F"/>
    <w:rsid w:val="002C5ECB"/>
    <w:rsid w:val="002C707E"/>
    <w:rsid w:val="002C79E6"/>
    <w:rsid w:val="002D0047"/>
    <w:rsid w:val="002D0BBC"/>
    <w:rsid w:val="002D1074"/>
    <w:rsid w:val="002D2A6E"/>
    <w:rsid w:val="002D3616"/>
    <w:rsid w:val="002D38A7"/>
    <w:rsid w:val="002D4846"/>
    <w:rsid w:val="002D5450"/>
    <w:rsid w:val="002D6FE0"/>
    <w:rsid w:val="002D7126"/>
    <w:rsid w:val="002E0970"/>
    <w:rsid w:val="002E2909"/>
    <w:rsid w:val="002E2BA1"/>
    <w:rsid w:val="002E34F6"/>
    <w:rsid w:val="002E670D"/>
    <w:rsid w:val="002E7810"/>
    <w:rsid w:val="002F0189"/>
    <w:rsid w:val="002F1242"/>
    <w:rsid w:val="002F139B"/>
    <w:rsid w:val="002F14A7"/>
    <w:rsid w:val="002F237F"/>
    <w:rsid w:val="002F2ADC"/>
    <w:rsid w:val="002F3A88"/>
    <w:rsid w:val="002F4E0F"/>
    <w:rsid w:val="002F5565"/>
    <w:rsid w:val="002F6973"/>
    <w:rsid w:val="002F7CA2"/>
    <w:rsid w:val="003017E6"/>
    <w:rsid w:val="00301905"/>
    <w:rsid w:val="00301916"/>
    <w:rsid w:val="003026A3"/>
    <w:rsid w:val="00304753"/>
    <w:rsid w:val="00306ACD"/>
    <w:rsid w:val="00307B90"/>
    <w:rsid w:val="003111E5"/>
    <w:rsid w:val="00311857"/>
    <w:rsid w:val="003123AB"/>
    <w:rsid w:val="003129A0"/>
    <w:rsid w:val="00314305"/>
    <w:rsid w:val="00320B4D"/>
    <w:rsid w:val="00320ECA"/>
    <w:rsid w:val="00321CC2"/>
    <w:rsid w:val="0032350F"/>
    <w:rsid w:val="003305FA"/>
    <w:rsid w:val="003307DB"/>
    <w:rsid w:val="00331500"/>
    <w:rsid w:val="003328A9"/>
    <w:rsid w:val="00332D10"/>
    <w:rsid w:val="003331CA"/>
    <w:rsid w:val="00333519"/>
    <w:rsid w:val="00333CF8"/>
    <w:rsid w:val="00335F24"/>
    <w:rsid w:val="00337745"/>
    <w:rsid w:val="00340CF4"/>
    <w:rsid w:val="003411A5"/>
    <w:rsid w:val="00341928"/>
    <w:rsid w:val="00341F35"/>
    <w:rsid w:val="003420A7"/>
    <w:rsid w:val="0034320F"/>
    <w:rsid w:val="00343E53"/>
    <w:rsid w:val="003460C8"/>
    <w:rsid w:val="00346407"/>
    <w:rsid w:val="00350538"/>
    <w:rsid w:val="00351349"/>
    <w:rsid w:val="00351943"/>
    <w:rsid w:val="0035202E"/>
    <w:rsid w:val="003522F3"/>
    <w:rsid w:val="003525CE"/>
    <w:rsid w:val="003525E9"/>
    <w:rsid w:val="00354670"/>
    <w:rsid w:val="00356252"/>
    <w:rsid w:val="00357E96"/>
    <w:rsid w:val="00360FB9"/>
    <w:rsid w:val="00362189"/>
    <w:rsid w:val="00362224"/>
    <w:rsid w:val="00362CEE"/>
    <w:rsid w:val="003637DA"/>
    <w:rsid w:val="003644FC"/>
    <w:rsid w:val="003657E3"/>
    <w:rsid w:val="0036580D"/>
    <w:rsid w:val="00372380"/>
    <w:rsid w:val="00373721"/>
    <w:rsid w:val="00374243"/>
    <w:rsid w:val="00374E45"/>
    <w:rsid w:val="0037582B"/>
    <w:rsid w:val="003776F3"/>
    <w:rsid w:val="0037785F"/>
    <w:rsid w:val="00377D85"/>
    <w:rsid w:val="00380D76"/>
    <w:rsid w:val="00380FD6"/>
    <w:rsid w:val="00384E90"/>
    <w:rsid w:val="00385444"/>
    <w:rsid w:val="0038552A"/>
    <w:rsid w:val="0038601B"/>
    <w:rsid w:val="00387424"/>
    <w:rsid w:val="00387694"/>
    <w:rsid w:val="003878BC"/>
    <w:rsid w:val="00387CB1"/>
    <w:rsid w:val="00390924"/>
    <w:rsid w:val="00391E9A"/>
    <w:rsid w:val="003924CB"/>
    <w:rsid w:val="0039386F"/>
    <w:rsid w:val="00393B6D"/>
    <w:rsid w:val="00394553"/>
    <w:rsid w:val="00394BCA"/>
    <w:rsid w:val="00394BE1"/>
    <w:rsid w:val="00394D35"/>
    <w:rsid w:val="00394F4D"/>
    <w:rsid w:val="00395216"/>
    <w:rsid w:val="00395873"/>
    <w:rsid w:val="0039710E"/>
    <w:rsid w:val="00397208"/>
    <w:rsid w:val="00397289"/>
    <w:rsid w:val="0039763F"/>
    <w:rsid w:val="00397B7B"/>
    <w:rsid w:val="003A0B99"/>
    <w:rsid w:val="003A1B5E"/>
    <w:rsid w:val="003A1BBA"/>
    <w:rsid w:val="003A29F5"/>
    <w:rsid w:val="003A349F"/>
    <w:rsid w:val="003A3E6E"/>
    <w:rsid w:val="003A3F8A"/>
    <w:rsid w:val="003A41BB"/>
    <w:rsid w:val="003A4278"/>
    <w:rsid w:val="003A4500"/>
    <w:rsid w:val="003A514A"/>
    <w:rsid w:val="003A7B66"/>
    <w:rsid w:val="003A7C4B"/>
    <w:rsid w:val="003A7CFF"/>
    <w:rsid w:val="003B2DC2"/>
    <w:rsid w:val="003B3B09"/>
    <w:rsid w:val="003B439D"/>
    <w:rsid w:val="003B556A"/>
    <w:rsid w:val="003B5943"/>
    <w:rsid w:val="003B63E4"/>
    <w:rsid w:val="003B735C"/>
    <w:rsid w:val="003B7B9E"/>
    <w:rsid w:val="003C1633"/>
    <w:rsid w:val="003C197C"/>
    <w:rsid w:val="003C202D"/>
    <w:rsid w:val="003C2543"/>
    <w:rsid w:val="003C2A4A"/>
    <w:rsid w:val="003C3673"/>
    <w:rsid w:val="003C3684"/>
    <w:rsid w:val="003C4501"/>
    <w:rsid w:val="003C59CA"/>
    <w:rsid w:val="003C6418"/>
    <w:rsid w:val="003C6CDC"/>
    <w:rsid w:val="003C7B96"/>
    <w:rsid w:val="003C7C82"/>
    <w:rsid w:val="003D0956"/>
    <w:rsid w:val="003D35DB"/>
    <w:rsid w:val="003D455B"/>
    <w:rsid w:val="003D470C"/>
    <w:rsid w:val="003D52B6"/>
    <w:rsid w:val="003D62AA"/>
    <w:rsid w:val="003D662F"/>
    <w:rsid w:val="003D6A11"/>
    <w:rsid w:val="003D7056"/>
    <w:rsid w:val="003D75B3"/>
    <w:rsid w:val="003E0B32"/>
    <w:rsid w:val="003E10DB"/>
    <w:rsid w:val="003E1639"/>
    <w:rsid w:val="003E1E11"/>
    <w:rsid w:val="003E645A"/>
    <w:rsid w:val="003E6FB6"/>
    <w:rsid w:val="003E752C"/>
    <w:rsid w:val="003E78E0"/>
    <w:rsid w:val="003F0104"/>
    <w:rsid w:val="003F4BCC"/>
    <w:rsid w:val="003F62CA"/>
    <w:rsid w:val="003F64DA"/>
    <w:rsid w:val="003F76AE"/>
    <w:rsid w:val="00400CDD"/>
    <w:rsid w:val="004018AE"/>
    <w:rsid w:val="00401F33"/>
    <w:rsid w:val="00402F42"/>
    <w:rsid w:val="0040325B"/>
    <w:rsid w:val="004042A3"/>
    <w:rsid w:val="00405178"/>
    <w:rsid w:val="0040636C"/>
    <w:rsid w:val="004074C5"/>
    <w:rsid w:val="00407651"/>
    <w:rsid w:val="00410381"/>
    <w:rsid w:val="004117DF"/>
    <w:rsid w:val="00412334"/>
    <w:rsid w:val="00412425"/>
    <w:rsid w:val="004129D1"/>
    <w:rsid w:val="0041418D"/>
    <w:rsid w:val="004146E7"/>
    <w:rsid w:val="0041589A"/>
    <w:rsid w:val="00415CDC"/>
    <w:rsid w:val="0042068D"/>
    <w:rsid w:val="00421E08"/>
    <w:rsid w:val="004226BF"/>
    <w:rsid w:val="00423031"/>
    <w:rsid w:val="00423570"/>
    <w:rsid w:val="0042481A"/>
    <w:rsid w:val="0042515C"/>
    <w:rsid w:val="00425172"/>
    <w:rsid w:val="0042549D"/>
    <w:rsid w:val="00425FEA"/>
    <w:rsid w:val="00431796"/>
    <w:rsid w:val="00431A58"/>
    <w:rsid w:val="0043573A"/>
    <w:rsid w:val="00437782"/>
    <w:rsid w:val="00437FB2"/>
    <w:rsid w:val="004403F4"/>
    <w:rsid w:val="00441B78"/>
    <w:rsid w:val="00441D9D"/>
    <w:rsid w:val="0044226A"/>
    <w:rsid w:val="004424B6"/>
    <w:rsid w:val="00443817"/>
    <w:rsid w:val="00443EEB"/>
    <w:rsid w:val="00444015"/>
    <w:rsid w:val="004442A5"/>
    <w:rsid w:val="00445929"/>
    <w:rsid w:val="0044697C"/>
    <w:rsid w:val="00446D0B"/>
    <w:rsid w:val="00451385"/>
    <w:rsid w:val="00451FD3"/>
    <w:rsid w:val="00452D20"/>
    <w:rsid w:val="0045308C"/>
    <w:rsid w:val="00453991"/>
    <w:rsid w:val="00453FAD"/>
    <w:rsid w:val="00454453"/>
    <w:rsid w:val="00454538"/>
    <w:rsid w:val="00454D09"/>
    <w:rsid w:val="00455B7C"/>
    <w:rsid w:val="00456626"/>
    <w:rsid w:val="00457686"/>
    <w:rsid w:val="0046091D"/>
    <w:rsid w:val="00460E25"/>
    <w:rsid w:val="00460E4A"/>
    <w:rsid w:val="00461CD3"/>
    <w:rsid w:val="00462352"/>
    <w:rsid w:val="00462CC9"/>
    <w:rsid w:val="00463474"/>
    <w:rsid w:val="00463652"/>
    <w:rsid w:val="0046367F"/>
    <w:rsid w:val="00464933"/>
    <w:rsid w:val="004657DD"/>
    <w:rsid w:val="00466521"/>
    <w:rsid w:val="004666A2"/>
    <w:rsid w:val="00466A49"/>
    <w:rsid w:val="00466FE0"/>
    <w:rsid w:val="004671EA"/>
    <w:rsid w:val="00467BB3"/>
    <w:rsid w:val="004705B0"/>
    <w:rsid w:val="00473D2B"/>
    <w:rsid w:val="00473E84"/>
    <w:rsid w:val="00474FB4"/>
    <w:rsid w:val="004753F7"/>
    <w:rsid w:val="00476E64"/>
    <w:rsid w:val="00480440"/>
    <w:rsid w:val="004825CD"/>
    <w:rsid w:val="0048376F"/>
    <w:rsid w:val="004852F2"/>
    <w:rsid w:val="0048575E"/>
    <w:rsid w:val="00485AA1"/>
    <w:rsid w:val="0048621D"/>
    <w:rsid w:val="004868A0"/>
    <w:rsid w:val="004906AB"/>
    <w:rsid w:val="0049074F"/>
    <w:rsid w:val="0049111A"/>
    <w:rsid w:val="004916DF"/>
    <w:rsid w:val="00492B91"/>
    <w:rsid w:val="004933D3"/>
    <w:rsid w:val="004938DF"/>
    <w:rsid w:val="004948A3"/>
    <w:rsid w:val="004948D7"/>
    <w:rsid w:val="00494F6E"/>
    <w:rsid w:val="00495AA4"/>
    <w:rsid w:val="00495C97"/>
    <w:rsid w:val="00497107"/>
    <w:rsid w:val="004A36C0"/>
    <w:rsid w:val="004B00D7"/>
    <w:rsid w:val="004B2DAC"/>
    <w:rsid w:val="004B418B"/>
    <w:rsid w:val="004B76DC"/>
    <w:rsid w:val="004B796D"/>
    <w:rsid w:val="004C1228"/>
    <w:rsid w:val="004C17F5"/>
    <w:rsid w:val="004C25BE"/>
    <w:rsid w:val="004C2A6F"/>
    <w:rsid w:val="004C2F85"/>
    <w:rsid w:val="004C35DD"/>
    <w:rsid w:val="004C4265"/>
    <w:rsid w:val="004C4676"/>
    <w:rsid w:val="004C67C1"/>
    <w:rsid w:val="004C686B"/>
    <w:rsid w:val="004D0830"/>
    <w:rsid w:val="004D0C66"/>
    <w:rsid w:val="004D1196"/>
    <w:rsid w:val="004D25B0"/>
    <w:rsid w:val="004D344D"/>
    <w:rsid w:val="004D4217"/>
    <w:rsid w:val="004D541E"/>
    <w:rsid w:val="004D5647"/>
    <w:rsid w:val="004D6202"/>
    <w:rsid w:val="004D79AF"/>
    <w:rsid w:val="004E0E2A"/>
    <w:rsid w:val="004E1B47"/>
    <w:rsid w:val="004E5B9D"/>
    <w:rsid w:val="004E6D42"/>
    <w:rsid w:val="004F126F"/>
    <w:rsid w:val="004F2DC8"/>
    <w:rsid w:val="004F4AD9"/>
    <w:rsid w:val="004F6877"/>
    <w:rsid w:val="004F749C"/>
    <w:rsid w:val="004F7C82"/>
    <w:rsid w:val="005005C8"/>
    <w:rsid w:val="00501377"/>
    <w:rsid w:val="00503481"/>
    <w:rsid w:val="005051EB"/>
    <w:rsid w:val="00506230"/>
    <w:rsid w:val="005070FF"/>
    <w:rsid w:val="00507257"/>
    <w:rsid w:val="00507AF5"/>
    <w:rsid w:val="00511175"/>
    <w:rsid w:val="005111B6"/>
    <w:rsid w:val="00511AC3"/>
    <w:rsid w:val="0051218F"/>
    <w:rsid w:val="00512492"/>
    <w:rsid w:val="00512BD7"/>
    <w:rsid w:val="005145B1"/>
    <w:rsid w:val="00515DC7"/>
    <w:rsid w:val="005160D4"/>
    <w:rsid w:val="00516631"/>
    <w:rsid w:val="00517948"/>
    <w:rsid w:val="0052002D"/>
    <w:rsid w:val="005216D6"/>
    <w:rsid w:val="0052186A"/>
    <w:rsid w:val="00521A24"/>
    <w:rsid w:val="00521CFE"/>
    <w:rsid w:val="005220F5"/>
    <w:rsid w:val="00522B0A"/>
    <w:rsid w:val="00522EC2"/>
    <w:rsid w:val="00523B23"/>
    <w:rsid w:val="0052456E"/>
    <w:rsid w:val="00524861"/>
    <w:rsid w:val="00526358"/>
    <w:rsid w:val="00527EDB"/>
    <w:rsid w:val="005338C0"/>
    <w:rsid w:val="00533FE8"/>
    <w:rsid w:val="005363EA"/>
    <w:rsid w:val="00536EA1"/>
    <w:rsid w:val="00536EBF"/>
    <w:rsid w:val="005378DF"/>
    <w:rsid w:val="00537D23"/>
    <w:rsid w:val="00540B43"/>
    <w:rsid w:val="00541235"/>
    <w:rsid w:val="005431D1"/>
    <w:rsid w:val="00543867"/>
    <w:rsid w:val="005442CF"/>
    <w:rsid w:val="0054439C"/>
    <w:rsid w:val="00545104"/>
    <w:rsid w:val="005454CE"/>
    <w:rsid w:val="00545E25"/>
    <w:rsid w:val="005461EC"/>
    <w:rsid w:val="00546A7F"/>
    <w:rsid w:val="00546B94"/>
    <w:rsid w:val="00547B5F"/>
    <w:rsid w:val="00550F13"/>
    <w:rsid w:val="005515D1"/>
    <w:rsid w:val="00551CFA"/>
    <w:rsid w:val="00553ABF"/>
    <w:rsid w:val="00555D17"/>
    <w:rsid w:val="005561B7"/>
    <w:rsid w:val="005576B9"/>
    <w:rsid w:val="00557AAF"/>
    <w:rsid w:val="00561506"/>
    <w:rsid w:val="005615A1"/>
    <w:rsid w:val="00561C40"/>
    <w:rsid w:val="0056288D"/>
    <w:rsid w:val="005634A3"/>
    <w:rsid w:val="0056570F"/>
    <w:rsid w:val="005657EF"/>
    <w:rsid w:val="00565A4B"/>
    <w:rsid w:val="005667AD"/>
    <w:rsid w:val="005678AB"/>
    <w:rsid w:val="00567BC9"/>
    <w:rsid w:val="0057071E"/>
    <w:rsid w:val="00573544"/>
    <w:rsid w:val="00577910"/>
    <w:rsid w:val="00577DA3"/>
    <w:rsid w:val="00581306"/>
    <w:rsid w:val="00582A3E"/>
    <w:rsid w:val="00582AF2"/>
    <w:rsid w:val="00583289"/>
    <w:rsid w:val="00583634"/>
    <w:rsid w:val="00584320"/>
    <w:rsid w:val="0058502F"/>
    <w:rsid w:val="005862C6"/>
    <w:rsid w:val="00586736"/>
    <w:rsid w:val="00587B56"/>
    <w:rsid w:val="00591EF2"/>
    <w:rsid w:val="00592042"/>
    <w:rsid w:val="0059282B"/>
    <w:rsid w:val="00592E96"/>
    <w:rsid w:val="00593217"/>
    <w:rsid w:val="0059399D"/>
    <w:rsid w:val="005962D2"/>
    <w:rsid w:val="00596EF6"/>
    <w:rsid w:val="00597748"/>
    <w:rsid w:val="005979F9"/>
    <w:rsid w:val="005A1551"/>
    <w:rsid w:val="005A36A3"/>
    <w:rsid w:val="005A3A93"/>
    <w:rsid w:val="005A4910"/>
    <w:rsid w:val="005A569C"/>
    <w:rsid w:val="005A56E0"/>
    <w:rsid w:val="005A58D0"/>
    <w:rsid w:val="005A5DD5"/>
    <w:rsid w:val="005A603B"/>
    <w:rsid w:val="005A79DE"/>
    <w:rsid w:val="005A7A1E"/>
    <w:rsid w:val="005A7C1A"/>
    <w:rsid w:val="005A7F80"/>
    <w:rsid w:val="005B077A"/>
    <w:rsid w:val="005B2AA6"/>
    <w:rsid w:val="005B52E8"/>
    <w:rsid w:val="005B569A"/>
    <w:rsid w:val="005B5DEC"/>
    <w:rsid w:val="005B63A4"/>
    <w:rsid w:val="005B798C"/>
    <w:rsid w:val="005C1B41"/>
    <w:rsid w:val="005C2847"/>
    <w:rsid w:val="005C2905"/>
    <w:rsid w:val="005C2BAF"/>
    <w:rsid w:val="005C368D"/>
    <w:rsid w:val="005C4A20"/>
    <w:rsid w:val="005C50DD"/>
    <w:rsid w:val="005C57BF"/>
    <w:rsid w:val="005C67FC"/>
    <w:rsid w:val="005C7766"/>
    <w:rsid w:val="005C7CEA"/>
    <w:rsid w:val="005D0D75"/>
    <w:rsid w:val="005D1751"/>
    <w:rsid w:val="005D19F4"/>
    <w:rsid w:val="005D2558"/>
    <w:rsid w:val="005D4AB6"/>
    <w:rsid w:val="005D572A"/>
    <w:rsid w:val="005D66D5"/>
    <w:rsid w:val="005D6F4E"/>
    <w:rsid w:val="005D7A65"/>
    <w:rsid w:val="005E0BEA"/>
    <w:rsid w:val="005E14A2"/>
    <w:rsid w:val="005E3497"/>
    <w:rsid w:val="005E3D7E"/>
    <w:rsid w:val="005E425D"/>
    <w:rsid w:val="005E6A9A"/>
    <w:rsid w:val="005E6F0F"/>
    <w:rsid w:val="005E7ED5"/>
    <w:rsid w:val="005F025B"/>
    <w:rsid w:val="005F0FBE"/>
    <w:rsid w:val="005F20A8"/>
    <w:rsid w:val="005F2245"/>
    <w:rsid w:val="005F5BE6"/>
    <w:rsid w:val="005F7614"/>
    <w:rsid w:val="00600480"/>
    <w:rsid w:val="006020F7"/>
    <w:rsid w:val="0060242C"/>
    <w:rsid w:val="006036D1"/>
    <w:rsid w:val="00603711"/>
    <w:rsid w:val="00604590"/>
    <w:rsid w:val="00607256"/>
    <w:rsid w:val="006079CB"/>
    <w:rsid w:val="00607A22"/>
    <w:rsid w:val="00607DB8"/>
    <w:rsid w:val="00610495"/>
    <w:rsid w:val="006115CA"/>
    <w:rsid w:val="00611CA0"/>
    <w:rsid w:val="00613255"/>
    <w:rsid w:val="00613984"/>
    <w:rsid w:val="00613F4A"/>
    <w:rsid w:val="00614BEA"/>
    <w:rsid w:val="0061555D"/>
    <w:rsid w:val="00615A00"/>
    <w:rsid w:val="00616D6F"/>
    <w:rsid w:val="00616DDA"/>
    <w:rsid w:val="0061785F"/>
    <w:rsid w:val="00620607"/>
    <w:rsid w:val="00621A12"/>
    <w:rsid w:val="00621E3E"/>
    <w:rsid w:val="0062391F"/>
    <w:rsid w:val="00624292"/>
    <w:rsid w:val="0062508D"/>
    <w:rsid w:val="00626076"/>
    <w:rsid w:val="00626DBD"/>
    <w:rsid w:val="00627C30"/>
    <w:rsid w:val="0063103B"/>
    <w:rsid w:val="00634290"/>
    <w:rsid w:val="00635880"/>
    <w:rsid w:val="00635FB0"/>
    <w:rsid w:val="006362E8"/>
    <w:rsid w:val="006363BD"/>
    <w:rsid w:val="00636506"/>
    <w:rsid w:val="0063665F"/>
    <w:rsid w:val="00636C93"/>
    <w:rsid w:val="006374EC"/>
    <w:rsid w:val="00637525"/>
    <w:rsid w:val="0063793E"/>
    <w:rsid w:val="00643456"/>
    <w:rsid w:val="00646800"/>
    <w:rsid w:val="00647080"/>
    <w:rsid w:val="00647375"/>
    <w:rsid w:val="00647DEC"/>
    <w:rsid w:val="00650C4A"/>
    <w:rsid w:val="0065432C"/>
    <w:rsid w:val="00655FC5"/>
    <w:rsid w:val="00655FE1"/>
    <w:rsid w:val="00656C66"/>
    <w:rsid w:val="00657C4E"/>
    <w:rsid w:val="00660837"/>
    <w:rsid w:val="006623E3"/>
    <w:rsid w:val="00662E38"/>
    <w:rsid w:val="0066317B"/>
    <w:rsid w:val="006636B9"/>
    <w:rsid w:val="00664F47"/>
    <w:rsid w:val="00666350"/>
    <w:rsid w:val="00667742"/>
    <w:rsid w:val="00667C4F"/>
    <w:rsid w:val="00667DF0"/>
    <w:rsid w:val="006709DC"/>
    <w:rsid w:val="0067512E"/>
    <w:rsid w:val="00675F3D"/>
    <w:rsid w:val="00676088"/>
    <w:rsid w:val="006766A2"/>
    <w:rsid w:val="00676AE3"/>
    <w:rsid w:val="00680026"/>
    <w:rsid w:val="00681480"/>
    <w:rsid w:val="00681DC4"/>
    <w:rsid w:val="006821BC"/>
    <w:rsid w:val="00682231"/>
    <w:rsid w:val="0068273E"/>
    <w:rsid w:val="0068274B"/>
    <w:rsid w:val="00683871"/>
    <w:rsid w:val="0068536C"/>
    <w:rsid w:val="00685937"/>
    <w:rsid w:val="00685A92"/>
    <w:rsid w:val="00687344"/>
    <w:rsid w:val="00687C49"/>
    <w:rsid w:val="00687EBF"/>
    <w:rsid w:val="00690612"/>
    <w:rsid w:val="00690A17"/>
    <w:rsid w:val="00691EF7"/>
    <w:rsid w:val="0069364A"/>
    <w:rsid w:val="00693C38"/>
    <w:rsid w:val="00693E64"/>
    <w:rsid w:val="00693EB3"/>
    <w:rsid w:val="0069616F"/>
    <w:rsid w:val="006A0BDE"/>
    <w:rsid w:val="006A113A"/>
    <w:rsid w:val="006A298E"/>
    <w:rsid w:val="006A2D44"/>
    <w:rsid w:val="006A2DA8"/>
    <w:rsid w:val="006A3250"/>
    <w:rsid w:val="006A3292"/>
    <w:rsid w:val="006A3D87"/>
    <w:rsid w:val="006A4251"/>
    <w:rsid w:val="006A44AF"/>
    <w:rsid w:val="006A6135"/>
    <w:rsid w:val="006A737E"/>
    <w:rsid w:val="006B0926"/>
    <w:rsid w:val="006B0F1E"/>
    <w:rsid w:val="006B14DC"/>
    <w:rsid w:val="006B17EC"/>
    <w:rsid w:val="006B4088"/>
    <w:rsid w:val="006B4ACE"/>
    <w:rsid w:val="006B5BE5"/>
    <w:rsid w:val="006C2198"/>
    <w:rsid w:val="006C2E9B"/>
    <w:rsid w:val="006C4C76"/>
    <w:rsid w:val="006C5719"/>
    <w:rsid w:val="006C602F"/>
    <w:rsid w:val="006C66BB"/>
    <w:rsid w:val="006C6CE1"/>
    <w:rsid w:val="006C7719"/>
    <w:rsid w:val="006D12A8"/>
    <w:rsid w:val="006D1680"/>
    <w:rsid w:val="006D3E22"/>
    <w:rsid w:val="006D4E34"/>
    <w:rsid w:val="006D5B9B"/>
    <w:rsid w:val="006E0859"/>
    <w:rsid w:val="006E164F"/>
    <w:rsid w:val="006E2186"/>
    <w:rsid w:val="006E496F"/>
    <w:rsid w:val="006E4FC3"/>
    <w:rsid w:val="006E5FFB"/>
    <w:rsid w:val="006E6E30"/>
    <w:rsid w:val="006E72A1"/>
    <w:rsid w:val="006F0C7E"/>
    <w:rsid w:val="006F18FB"/>
    <w:rsid w:val="006F1E6F"/>
    <w:rsid w:val="006F25F6"/>
    <w:rsid w:val="006F2839"/>
    <w:rsid w:val="006F3163"/>
    <w:rsid w:val="006F34C7"/>
    <w:rsid w:val="006F3877"/>
    <w:rsid w:val="006F4ED3"/>
    <w:rsid w:val="00700C26"/>
    <w:rsid w:val="007013B2"/>
    <w:rsid w:val="007018A1"/>
    <w:rsid w:val="00702307"/>
    <w:rsid w:val="007037F3"/>
    <w:rsid w:val="00703908"/>
    <w:rsid w:val="00703BA6"/>
    <w:rsid w:val="00705599"/>
    <w:rsid w:val="00705C2E"/>
    <w:rsid w:val="00707A99"/>
    <w:rsid w:val="00707F01"/>
    <w:rsid w:val="00710FEC"/>
    <w:rsid w:val="00714036"/>
    <w:rsid w:val="00714234"/>
    <w:rsid w:val="007147A8"/>
    <w:rsid w:val="0071501A"/>
    <w:rsid w:val="00715183"/>
    <w:rsid w:val="00715677"/>
    <w:rsid w:val="0071667A"/>
    <w:rsid w:val="00720E40"/>
    <w:rsid w:val="00720F9A"/>
    <w:rsid w:val="00721825"/>
    <w:rsid w:val="00721AB5"/>
    <w:rsid w:val="0072442A"/>
    <w:rsid w:val="00724AFF"/>
    <w:rsid w:val="00724D20"/>
    <w:rsid w:val="007276FD"/>
    <w:rsid w:val="00727842"/>
    <w:rsid w:val="00731296"/>
    <w:rsid w:val="00731565"/>
    <w:rsid w:val="007317E6"/>
    <w:rsid w:val="00732845"/>
    <w:rsid w:val="00732F5A"/>
    <w:rsid w:val="00733AE7"/>
    <w:rsid w:val="007343FE"/>
    <w:rsid w:val="007345C3"/>
    <w:rsid w:val="00735BBE"/>
    <w:rsid w:val="007364AB"/>
    <w:rsid w:val="0074121B"/>
    <w:rsid w:val="00741A08"/>
    <w:rsid w:val="00741E4A"/>
    <w:rsid w:val="00742078"/>
    <w:rsid w:val="00743E0E"/>
    <w:rsid w:val="007440A9"/>
    <w:rsid w:val="0074490C"/>
    <w:rsid w:val="007468F9"/>
    <w:rsid w:val="0074719A"/>
    <w:rsid w:val="00747597"/>
    <w:rsid w:val="00747B8B"/>
    <w:rsid w:val="00747C7B"/>
    <w:rsid w:val="00747E70"/>
    <w:rsid w:val="007501B8"/>
    <w:rsid w:val="0075214E"/>
    <w:rsid w:val="007528C3"/>
    <w:rsid w:val="00753120"/>
    <w:rsid w:val="00753217"/>
    <w:rsid w:val="00753284"/>
    <w:rsid w:val="00753467"/>
    <w:rsid w:val="007537B1"/>
    <w:rsid w:val="00754252"/>
    <w:rsid w:val="007551F9"/>
    <w:rsid w:val="007553D3"/>
    <w:rsid w:val="007575C0"/>
    <w:rsid w:val="007610F9"/>
    <w:rsid w:val="007631EC"/>
    <w:rsid w:val="007638C4"/>
    <w:rsid w:val="007644BA"/>
    <w:rsid w:val="0076457E"/>
    <w:rsid w:val="007655D9"/>
    <w:rsid w:val="00765956"/>
    <w:rsid w:val="00766471"/>
    <w:rsid w:val="00767AF1"/>
    <w:rsid w:val="00770A70"/>
    <w:rsid w:val="007724B0"/>
    <w:rsid w:val="007738E2"/>
    <w:rsid w:val="00774890"/>
    <w:rsid w:val="00775D73"/>
    <w:rsid w:val="00776037"/>
    <w:rsid w:val="0077603D"/>
    <w:rsid w:val="0077724E"/>
    <w:rsid w:val="007778FB"/>
    <w:rsid w:val="00780161"/>
    <w:rsid w:val="007814FB"/>
    <w:rsid w:val="007815A1"/>
    <w:rsid w:val="00781889"/>
    <w:rsid w:val="00782FA9"/>
    <w:rsid w:val="007846F0"/>
    <w:rsid w:val="00784B84"/>
    <w:rsid w:val="00785539"/>
    <w:rsid w:val="00786EE3"/>
    <w:rsid w:val="00787DCF"/>
    <w:rsid w:val="00790392"/>
    <w:rsid w:val="0079094D"/>
    <w:rsid w:val="00791CCA"/>
    <w:rsid w:val="00792163"/>
    <w:rsid w:val="00792B57"/>
    <w:rsid w:val="007937EF"/>
    <w:rsid w:val="00793D0A"/>
    <w:rsid w:val="00795934"/>
    <w:rsid w:val="0079640D"/>
    <w:rsid w:val="00796A18"/>
    <w:rsid w:val="007974C7"/>
    <w:rsid w:val="0079765A"/>
    <w:rsid w:val="007A01EE"/>
    <w:rsid w:val="007A028A"/>
    <w:rsid w:val="007A085F"/>
    <w:rsid w:val="007A40D9"/>
    <w:rsid w:val="007A481A"/>
    <w:rsid w:val="007A4D51"/>
    <w:rsid w:val="007A59D8"/>
    <w:rsid w:val="007A72D5"/>
    <w:rsid w:val="007B0766"/>
    <w:rsid w:val="007B13E9"/>
    <w:rsid w:val="007B157E"/>
    <w:rsid w:val="007B1B56"/>
    <w:rsid w:val="007B2ACC"/>
    <w:rsid w:val="007B2AFB"/>
    <w:rsid w:val="007B32B8"/>
    <w:rsid w:val="007B3B28"/>
    <w:rsid w:val="007B4189"/>
    <w:rsid w:val="007B5D39"/>
    <w:rsid w:val="007B764E"/>
    <w:rsid w:val="007C0C0D"/>
    <w:rsid w:val="007C184F"/>
    <w:rsid w:val="007C392A"/>
    <w:rsid w:val="007C42CF"/>
    <w:rsid w:val="007C58D1"/>
    <w:rsid w:val="007C59B2"/>
    <w:rsid w:val="007C5E68"/>
    <w:rsid w:val="007D0292"/>
    <w:rsid w:val="007D07D9"/>
    <w:rsid w:val="007D146F"/>
    <w:rsid w:val="007D290B"/>
    <w:rsid w:val="007D4BAE"/>
    <w:rsid w:val="007D6F2A"/>
    <w:rsid w:val="007D7671"/>
    <w:rsid w:val="007E03A7"/>
    <w:rsid w:val="007E057C"/>
    <w:rsid w:val="007E08B1"/>
    <w:rsid w:val="007E0E9E"/>
    <w:rsid w:val="007E1084"/>
    <w:rsid w:val="007E138B"/>
    <w:rsid w:val="007E1B05"/>
    <w:rsid w:val="007E39F7"/>
    <w:rsid w:val="007E434F"/>
    <w:rsid w:val="007E583E"/>
    <w:rsid w:val="007E5B31"/>
    <w:rsid w:val="007E684F"/>
    <w:rsid w:val="007F0B2B"/>
    <w:rsid w:val="007F1378"/>
    <w:rsid w:val="007F1467"/>
    <w:rsid w:val="007F15AB"/>
    <w:rsid w:val="007F1E10"/>
    <w:rsid w:val="007F2560"/>
    <w:rsid w:val="007F5E6A"/>
    <w:rsid w:val="00800221"/>
    <w:rsid w:val="0080040E"/>
    <w:rsid w:val="008013B0"/>
    <w:rsid w:val="0080149A"/>
    <w:rsid w:val="008021B5"/>
    <w:rsid w:val="00805ECE"/>
    <w:rsid w:val="00807222"/>
    <w:rsid w:val="00807AE2"/>
    <w:rsid w:val="008120F4"/>
    <w:rsid w:val="00816409"/>
    <w:rsid w:val="00816A76"/>
    <w:rsid w:val="00817552"/>
    <w:rsid w:val="008233F6"/>
    <w:rsid w:val="0082439A"/>
    <w:rsid w:val="0082460F"/>
    <w:rsid w:val="00824723"/>
    <w:rsid w:val="00824925"/>
    <w:rsid w:val="00825D2C"/>
    <w:rsid w:val="00830DB5"/>
    <w:rsid w:val="008311DD"/>
    <w:rsid w:val="008312D4"/>
    <w:rsid w:val="0083160D"/>
    <w:rsid w:val="008319F3"/>
    <w:rsid w:val="008342A6"/>
    <w:rsid w:val="00834BE4"/>
    <w:rsid w:val="00834F18"/>
    <w:rsid w:val="0083501B"/>
    <w:rsid w:val="0083560B"/>
    <w:rsid w:val="00835686"/>
    <w:rsid w:val="00835A80"/>
    <w:rsid w:val="00836B4B"/>
    <w:rsid w:val="00840376"/>
    <w:rsid w:val="008409F7"/>
    <w:rsid w:val="00841C0E"/>
    <w:rsid w:val="00842066"/>
    <w:rsid w:val="008424B2"/>
    <w:rsid w:val="00842B3C"/>
    <w:rsid w:val="00844098"/>
    <w:rsid w:val="008444E3"/>
    <w:rsid w:val="008456AE"/>
    <w:rsid w:val="00845FFF"/>
    <w:rsid w:val="00847133"/>
    <w:rsid w:val="00847D2E"/>
    <w:rsid w:val="0085073F"/>
    <w:rsid w:val="00850C2A"/>
    <w:rsid w:val="00850F9C"/>
    <w:rsid w:val="00851893"/>
    <w:rsid w:val="00851D4E"/>
    <w:rsid w:val="0085206B"/>
    <w:rsid w:val="00852154"/>
    <w:rsid w:val="008522F3"/>
    <w:rsid w:val="00853856"/>
    <w:rsid w:val="0085435E"/>
    <w:rsid w:val="00854D28"/>
    <w:rsid w:val="0085527A"/>
    <w:rsid w:val="00855E43"/>
    <w:rsid w:val="00861561"/>
    <w:rsid w:val="008619C1"/>
    <w:rsid w:val="00861BB9"/>
    <w:rsid w:val="008620A0"/>
    <w:rsid w:val="0086500C"/>
    <w:rsid w:val="00866683"/>
    <w:rsid w:val="008671B2"/>
    <w:rsid w:val="008701A9"/>
    <w:rsid w:val="0087093B"/>
    <w:rsid w:val="00870987"/>
    <w:rsid w:val="008716A3"/>
    <w:rsid w:val="00875E26"/>
    <w:rsid w:val="0087696A"/>
    <w:rsid w:val="008778CE"/>
    <w:rsid w:val="00881562"/>
    <w:rsid w:val="00881EAD"/>
    <w:rsid w:val="0088269D"/>
    <w:rsid w:val="00882F64"/>
    <w:rsid w:val="00883A14"/>
    <w:rsid w:val="00883F0E"/>
    <w:rsid w:val="008842C6"/>
    <w:rsid w:val="0088488E"/>
    <w:rsid w:val="008856FE"/>
    <w:rsid w:val="00886920"/>
    <w:rsid w:val="00886BAB"/>
    <w:rsid w:val="00890312"/>
    <w:rsid w:val="00891A03"/>
    <w:rsid w:val="00892433"/>
    <w:rsid w:val="00892463"/>
    <w:rsid w:val="00892659"/>
    <w:rsid w:val="00892A59"/>
    <w:rsid w:val="0089314D"/>
    <w:rsid w:val="00893C05"/>
    <w:rsid w:val="00895211"/>
    <w:rsid w:val="00895750"/>
    <w:rsid w:val="00895976"/>
    <w:rsid w:val="00897207"/>
    <w:rsid w:val="008A01D9"/>
    <w:rsid w:val="008A1B12"/>
    <w:rsid w:val="008A26E6"/>
    <w:rsid w:val="008A35C6"/>
    <w:rsid w:val="008A649F"/>
    <w:rsid w:val="008A6612"/>
    <w:rsid w:val="008B2338"/>
    <w:rsid w:val="008B24F8"/>
    <w:rsid w:val="008B2983"/>
    <w:rsid w:val="008B2EBD"/>
    <w:rsid w:val="008B311C"/>
    <w:rsid w:val="008B424F"/>
    <w:rsid w:val="008B50C9"/>
    <w:rsid w:val="008B5CE1"/>
    <w:rsid w:val="008B6348"/>
    <w:rsid w:val="008C0691"/>
    <w:rsid w:val="008C16FE"/>
    <w:rsid w:val="008C195B"/>
    <w:rsid w:val="008C1C19"/>
    <w:rsid w:val="008C1FF8"/>
    <w:rsid w:val="008C2069"/>
    <w:rsid w:val="008C24DD"/>
    <w:rsid w:val="008C3A11"/>
    <w:rsid w:val="008C3AC8"/>
    <w:rsid w:val="008C41A9"/>
    <w:rsid w:val="008C7D8D"/>
    <w:rsid w:val="008D0C42"/>
    <w:rsid w:val="008D18FA"/>
    <w:rsid w:val="008D1CA2"/>
    <w:rsid w:val="008D3192"/>
    <w:rsid w:val="008D31D5"/>
    <w:rsid w:val="008D41D9"/>
    <w:rsid w:val="008D4A2E"/>
    <w:rsid w:val="008D4C1D"/>
    <w:rsid w:val="008D5518"/>
    <w:rsid w:val="008D5545"/>
    <w:rsid w:val="008D6A70"/>
    <w:rsid w:val="008D6F68"/>
    <w:rsid w:val="008E4467"/>
    <w:rsid w:val="008E6569"/>
    <w:rsid w:val="008E7400"/>
    <w:rsid w:val="008E766F"/>
    <w:rsid w:val="008F37AD"/>
    <w:rsid w:val="008F3D62"/>
    <w:rsid w:val="008F4FE6"/>
    <w:rsid w:val="008F6D40"/>
    <w:rsid w:val="008F7536"/>
    <w:rsid w:val="00902546"/>
    <w:rsid w:val="009025E5"/>
    <w:rsid w:val="0090396F"/>
    <w:rsid w:val="00903EC0"/>
    <w:rsid w:val="00904369"/>
    <w:rsid w:val="00904F91"/>
    <w:rsid w:val="00905612"/>
    <w:rsid w:val="00905CDD"/>
    <w:rsid w:val="009061EA"/>
    <w:rsid w:val="00906786"/>
    <w:rsid w:val="00906DAC"/>
    <w:rsid w:val="0090760A"/>
    <w:rsid w:val="009110A1"/>
    <w:rsid w:val="0091163C"/>
    <w:rsid w:val="009117B1"/>
    <w:rsid w:val="009158BD"/>
    <w:rsid w:val="00916438"/>
    <w:rsid w:val="009174CE"/>
    <w:rsid w:val="009177BA"/>
    <w:rsid w:val="00921285"/>
    <w:rsid w:val="009224A7"/>
    <w:rsid w:val="0092428C"/>
    <w:rsid w:val="00924A30"/>
    <w:rsid w:val="00927553"/>
    <w:rsid w:val="0092771E"/>
    <w:rsid w:val="00930197"/>
    <w:rsid w:val="009317D6"/>
    <w:rsid w:val="00932C44"/>
    <w:rsid w:val="009349EF"/>
    <w:rsid w:val="00934DDD"/>
    <w:rsid w:val="00935570"/>
    <w:rsid w:val="00935B6B"/>
    <w:rsid w:val="00936A3A"/>
    <w:rsid w:val="0093790F"/>
    <w:rsid w:val="009406A2"/>
    <w:rsid w:val="009427B1"/>
    <w:rsid w:val="00945272"/>
    <w:rsid w:val="009475A8"/>
    <w:rsid w:val="009475CF"/>
    <w:rsid w:val="009509B5"/>
    <w:rsid w:val="00950B85"/>
    <w:rsid w:val="009526B2"/>
    <w:rsid w:val="00952AEB"/>
    <w:rsid w:val="00953636"/>
    <w:rsid w:val="00953A67"/>
    <w:rsid w:val="0095417E"/>
    <w:rsid w:val="00955C80"/>
    <w:rsid w:val="00956C76"/>
    <w:rsid w:val="00956EC8"/>
    <w:rsid w:val="009600B7"/>
    <w:rsid w:val="009605E8"/>
    <w:rsid w:val="00960A80"/>
    <w:rsid w:val="00961383"/>
    <w:rsid w:val="00964A46"/>
    <w:rsid w:val="00964BCA"/>
    <w:rsid w:val="00964EDB"/>
    <w:rsid w:val="00965B38"/>
    <w:rsid w:val="0096665B"/>
    <w:rsid w:val="009711D1"/>
    <w:rsid w:val="00971C35"/>
    <w:rsid w:val="00971F40"/>
    <w:rsid w:val="00971FCE"/>
    <w:rsid w:val="0097259B"/>
    <w:rsid w:val="00973350"/>
    <w:rsid w:val="009754F8"/>
    <w:rsid w:val="0097593D"/>
    <w:rsid w:val="00975D85"/>
    <w:rsid w:val="00983711"/>
    <w:rsid w:val="00983C42"/>
    <w:rsid w:val="009842E1"/>
    <w:rsid w:val="00987F0A"/>
    <w:rsid w:val="0099155A"/>
    <w:rsid w:val="00992DC9"/>
    <w:rsid w:val="00994FF0"/>
    <w:rsid w:val="0099625C"/>
    <w:rsid w:val="00996D31"/>
    <w:rsid w:val="00997505"/>
    <w:rsid w:val="0099798E"/>
    <w:rsid w:val="00997B2D"/>
    <w:rsid w:val="00997C77"/>
    <w:rsid w:val="009A0B5B"/>
    <w:rsid w:val="009A25A9"/>
    <w:rsid w:val="009A2A95"/>
    <w:rsid w:val="009A365F"/>
    <w:rsid w:val="009A3700"/>
    <w:rsid w:val="009A3B68"/>
    <w:rsid w:val="009A5245"/>
    <w:rsid w:val="009A57EB"/>
    <w:rsid w:val="009A61C6"/>
    <w:rsid w:val="009A627C"/>
    <w:rsid w:val="009A6D2F"/>
    <w:rsid w:val="009B04ED"/>
    <w:rsid w:val="009B185A"/>
    <w:rsid w:val="009B27EC"/>
    <w:rsid w:val="009B299F"/>
    <w:rsid w:val="009B34E5"/>
    <w:rsid w:val="009B3D0C"/>
    <w:rsid w:val="009B449E"/>
    <w:rsid w:val="009B5665"/>
    <w:rsid w:val="009B5CE5"/>
    <w:rsid w:val="009B5F18"/>
    <w:rsid w:val="009B6D2C"/>
    <w:rsid w:val="009B794D"/>
    <w:rsid w:val="009C01A9"/>
    <w:rsid w:val="009C02F2"/>
    <w:rsid w:val="009C1446"/>
    <w:rsid w:val="009C1F2D"/>
    <w:rsid w:val="009C22E0"/>
    <w:rsid w:val="009C324F"/>
    <w:rsid w:val="009C4672"/>
    <w:rsid w:val="009C5979"/>
    <w:rsid w:val="009C6791"/>
    <w:rsid w:val="009C6FB3"/>
    <w:rsid w:val="009C7E5D"/>
    <w:rsid w:val="009D0B06"/>
    <w:rsid w:val="009D245A"/>
    <w:rsid w:val="009D33B9"/>
    <w:rsid w:val="009D4812"/>
    <w:rsid w:val="009D505A"/>
    <w:rsid w:val="009D54C0"/>
    <w:rsid w:val="009D63F8"/>
    <w:rsid w:val="009D6E1D"/>
    <w:rsid w:val="009D738B"/>
    <w:rsid w:val="009D7DF4"/>
    <w:rsid w:val="009E1B30"/>
    <w:rsid w:val="009E3036"/>
    <w:rsid w:val="009E30BB"/>
    <w:rsid w:val="009E40A9"/>
    <w:rsid w:val="009E5238"/>
    <w:rsid w:val="009E5323"/>
    <w:rsid w:val="009E54C3"/>
    <w:rsid w:val="009E596B"/>
    <w:rsid w:val="009E5BC7"/>
    <w:rsid w:val="009E6852"/>
    <w:rsid w:val="009E773C"/>
    <w:rsid w:val="009E7E28"/>
    <w:rsid w:val="009F163C"/>
    <w:rsid w:val="009F170C"/>
    <w:rsid w:val="009F19AE"/>
    <w:rsid w:val="009F22A5"/>
    <w:rsid w:val="009F3E2F"/>
    <w:rsid w:val="009F40FD"/>
    <w:rsid w:val="009F48AC"/>
    <w:rsid w:val="009F5341"/>
    <w:rsid w:val="009F63AD"/>
    <w:rsid w:val="009F71B7"/>
    <w:rsid w:val="009F740D"/>
    <w:rsid w:val="00A0000C"/>
    <w:rsid w:val="00A00540"/>
    <w:rsid w:val="00A03050"/>
    <w:rsid w:val="00A030A1"/>
    <w:rsid w:val="00A0338D"/>
    <w:rsid w:val="00A07E8E"/>
    <w:rsid w:val="00A07FF0"/>
    <w:rsid w:val="00A137D6"/>
    <w:rsid w:val="00A13C48"/>
    <w:rsid w:val="00A1552E"/>
    <w:rsid w:val="00A15BD9"/>
    <w:rsid w:val="00A20792"/>
    <w:rsid w:val="00A207E0"/>
    <w:rsid w:val="00A21BF7"/>
    <w:rsid w:val="00A22484"/>
    <w:rsid w:val="00A238AD"/>
    <w:rsid w:val="00A2479B"/>
    <w:rsid w:val="00A267C4"/>
    <w:rsid w:val="00A2741E"/>
    <w:rsid w:val="00A274C8"/>
    <w:rsid w:val="00A31298"/>
    <w:rsid w:val="00A3137E"/>
    <w:rsid w:val="00A3264B"/>
    <w:rsid w:val="00A3297D"/>
    <w:rsid w:val="00A32989"/>
    <w:rsid w:val="00A32F98"/>
    <w:rsid w:val="00A348C3"/>
    <w:rsid w:val="00A34EB5"/>
    <w:rsid w:val="00A35299"/>
    <w:rsid w:val="00A353FC"/>
    <w:rsid w:val="00A36EB3"/>
    <w:rsid w:val="00A372B4"/>
    <w:rsid w:val="00A379E2"/>
    <w:rsid w:val="00A4018E"/>
    <w:rsid w:val="00A40911"/>
    <w:rsid w:val="00A41B3B"/>
    <w:rsid w:val="00A423F6"/>
    <w:rsid w:val="00A42ACA"/>
    <w:rsid w:val="00A4649E"/>
    <w:rsid w:val="00A46968"/>
    <w:rsid w:val="00A47619"/>
    <w:rsid w:val="00A47651"/>
    <w:rsid w:val="00A50502"/>
    <w:rsid w:val="00A505F0"/>
    <w:rsid w:val="00A50917"/>
    <w:rsid w:val="00A53520"/>
    <w:rsid w:val="00A545A7"/>
    <w:rsid w:val="00A5518D"/>
    <w:rsid w:val="00A5532A"/>
    <w:rsid w:val="00A56661"/>
    <w:rsid w:val="00A57B81"/>
    <w:rsid w:val="00A607CF"/>
    <w:rsid w:val="00A61A34"/>
    <w:rsid w:val="00A628E1"/>
    <w:rsid w:val="00A62988"/>
    <w:rsid w:val="00A62D25"/>
    <w:rsid w:val="00A64F7F"/>
    <w:rsid w:val="00A660F6"/>
    <w:rsid w:val="00A66145"/>
    <w:rsid w:val="00A664B6"/>
    <w:rsid w:val="00A67501"/>
    <w:rsid w:val="00A676EF"/>
    <w:rsid w:val="00A67F69"/>
    <w:rsid w:val="00A70DE5"/>
    <w:rsid w:val="00A72F69"/>
    <w:rsid w:val="00A73E8F"/>
    <w:rsid w:val="00A745FD"/>
    <w:rsid w:val="00A75CDB"/>
    <w:rsid w:val="00A7754A"/>
    <w:rsid w:val="00A77BBB"/>
    <w:rsid w:val="00A77F77"/>
    <w:rsid w:val="00A804D2"/>
    <w:rsid w:val="00A81575"/>
    <w:rsid w:val="00A839BC"/>
    <w:rsid w:val="00A85E00"/>
    <w:rsid w:val="00A861DB"/>
    <w:rsid w:val="00A86957"/>
    <w:rsid w:val="00A87087"/>
    <w:rsid w:val="00A92141"/>
    <w:rsid w:val="00A931E6"/>
    <w:rsid w:val="00A938E8"/>
    <w:rsid w:val="00A939B7"/>
    <w:rsid w:val="00A94E82"/>
    <w:rsid w:val="00A967F8"/>
    <w:rsid w:val="00A96D0D"/>
    <w:rsid w:val="00A97AC5"/>
    <w:rsid w:val="00AA01BB"/>
    <w:rsid w:val="00AA0B1C"/>
    <w:rsid w:val="00AA4446"/>
    <w:rsid w:val="00AA618B"/>
    <w:rsid w:val="00AA6203"/>
    <w:rsid w:val="00AA645D"/>
    <w:rsid w:val="00AA6B04"/>
    <w:rsid w:val="00AB2DD4"/>
    <w:rsid w:val="00AB3168"/>
    <w:rsid w:val="00AB348A"/>
    <w:rsid w:val="00AB3A5E"/>
    <w:rsid w:val="00AB4C65"/>
    <w:rsid w:val="00AB54CE"/>
    <w:rsid w:val="00AB714C"/>
    <w:rsid w:val="00AC0D26"/>
    <w:rsid w:val="00AC156B"/>
    <w:rsid w:val="00AC1BDA"/>
    <w:rsid w:val="00AC3950"/>
    <w:rsid w:val="00AC3A1F"/>
    <w:rsid w:val="00AC57C7"/>
    <w:rsid w:val="00AC58BA"/>
    <w:rsid w:val="00AC5CA0"/>
    <w:rsid w:val="00AC63A8"/>
    <w:rsid w:val="00AC64D9"/>
    <w:rsid w:val="00AC7336"/>
    <w:rsid w:val="00AC7BBC"/>
    <w:rsid w:val="00AD0EFF"/>
    <w:rsid w:val="00AD2388"/>
    <w:rsid w:val="00AD36E0"/>
    <w:rsid w:val="00AD3C81"/>
    <w:rsid w:val="00AD59AD"/>
    <w:rsid w:val="00AD6108"/>
    <w:rsid w:val="00AE0146"/>
    <w:rsid w:val="00AE2730"/>
    <w:rsid w:val="00AE2DB9"/>
    <w:rsid w:val="00AE4AAF"/>
    <w:rsid w:val="00AE4D4C"/>
    <w:rsid w:val="00AE5CE5"/>
    <w:rsid w:val="00AE5D95"/>
    <w:rsid w:val="00AE7B27"/>
    <w:rsid w:val="00AE7E33"/>
    <w:rsid w:val="00AF07E6"/>
    <w:rsid w:val="00AF16FF"/>
    <w:rsid w:val="00AF2A89"/>
    <w:rsid w:val="00AF38F9"/>
    <w:rsid w:val="00AF3DB5"/>
    <w:rsid w:val="00AF4FF8"/>
    <w:rsid w:val="00AF5C56"/>
    <w:rsid w:val="00AF6323"/>
    <w:rsid w:val="00AF66A3"/>
    <w:rsid w:val="00AF6791"/>
    <w:rsid w:val="00AF6DE8"/>
    <w:rsid w:val="00AF7050"/>
    <w:rsid w:val="00AF765D"/>
    <w:rsid w:val="00B01DB4"/>
    <w:rsid w:val="00B03394"/>
    <w:rsid w:val="00B047FE"/>
    <w:rsid w:val="00B04BED"/>
    <w:rsid w:val="00B0720D"/>
    <w:rsid w:val="00B07676"/>
    <w:rsid w:val="00B07892"/>
    <w:rsid w:val="00B11565"/>
    <w:rsid w:val="00B12B86"/>
    <w:rsid w:val="00B14BF8"/>
    <w:rsid w:val="00B17168"/>
    <w:rsid w:val="00B20F23"/>
    <w:rsid w:val="00B21EBF"/>
    <w:rsid w:val="00B22AA3"/>
    <w:rsid w:val="00B23177"/>
    <w:rsid w:val="00B24E19"/>
    <w:rsid w:val="00B24FDF"/>
    <w:rsid w:val="00B25332"/>
    <w:rsid w:val="00B26CBE"/>
    <w:rsid w:val="00B26F9D"/>
    <w:rsid w:val="00B2794D"/>
    <w:rsid w:val="00B30706"/>
    <w:rsid w:val="00B30AAF"/>
    <w:rsid w:val="00B3354C"/>
    <w:rsid w:val="00B3459B"/>
    <w:rsid w:val="00B34AE7"/>
    <w:rsid w:val="00B34F8D"/>
    <w:rsid w:val="00B35036"/>
    <w:rsid w:val="00B35D7D"/>
    <w:rsid w:val="00B36405"/>
    <w:rsid w:val="00B36F36"/>
    <w:rsid w:val="00B3775E"/>
    <w:rsid w:val="00B37D62"/>
    <w:rsid w:val="00B41A9A"/>
    <w:rsid w:val="00B41AF9"/>
    <w:rsid w:val="00B42B1A"/>
    <w:rsid w:val="00B45330"/>
    <w:rsid w:val="00B46DED"/>
    <w:rsid w:val="00B512BE"/>
    <w:rsid w:val="00B521E1"/>
    <w:rsid w:val="00B52CF4"/>
    <w:rsid w:val="00B545A4"/>
    <w:rsid w:val="00B561D3"/>
    <w:rsid w:val="00B56756"/>
    <w:rsid w:val="00B56CB3"/>
    <w:rsid w:val="00B57244"/>
    <w:rsid w:val="00B57CDB"/>
    <w:rsid w:val="00B60FE0"/>
    <w:rsid w:val="00B614C8"/>
    <w:rsid w:val="00B61A45"/>
    <w:rsid w:val="00B6248A"/>
    <w:rsid w:val="00B62C48"/>
    <w:rsid w:val="00B6300A"/>
    <w:rsid w:val="00B634FD"/>
    <w:rsid w:val="00B6433A"/>
    <w:rsid w:val="00B66400"/>
    <w:rsid w:val="00B6649D"/>
    <w:rsid w:val="00B6750E"/>
    <w:rsid w:val="00B67947"/>
    <w:rsid w:val="00B70103"/>
    <w:rsid w:val="00B70396"/>
    <w:rsid w:val="00B70855"/>
    <w:rsid w:val="00B70FC6"/>
    <w:rsid w:val="00B711FB"/>
    <w:rsid w:val="00B740F0"/>
    <w:rsid w:val="00B7514E"/>
    <w:rsid w:val="00B76997"/>
    <w:rsid w:val="00B77273"/>
    <w:rsid w:val="00B7759A"/>
    <w:rsid w:val="00B77AD5"/>
    <w:rsid w:val="00B77C59"/>
    <w:rsid w:val="00B81CAB"/>
    <w:rsid w:val="00B826CE"/>
    <w:rsid w:val="00B83344"/>
    <w:rsid w:val="00B845E5"/>
    <w:rsid w:val="00B85207"/>
    <w:rsid w:val="00B85E3D"/>
    <w:rsid w:val="00B87D83"/>
    <w:rsid w:val="00B90C44"/>
    <w:rsid w:val="00B91C3F"/>
    <w:rsid w:val="00B91DEC"/>
    <w:rsid w:val="00B9414E"/>
    <w:rsid w:val="00B953D3"/>
    <w:rsid w:val="00B966C0"/>
    <w:rsid w:val="00B97923"/>
    <w:rsid w:val="00BA143C"/>
    <w:rsid w:val="00BA26ED"/>
    <w:rsid w:val="00BA447A"/>
    <w:rsid w:val="00BA5556"/>
    <w:rsid w:val="00BA5890"/>
    <w:rsid w:val="00BA5AAF"/>
    <w:rsid w:val="00BA5E08"/>
    <w:rsid w:val="00BA7384"/>
    <w:rsid w:val="00BB059A"/>
    <w:rsid w:val="00BB08AA"/>
    <w:rsid w:val="00BB1411"/>
    <w:rsid w:val="00BB1BD6"/>
    <w:rsid w:val="00BB2C99"/>
    <w:rsid w:val="00BB349B"/>
    <w:rsid w:val="00BB39A1"/>
    <w:rsid w:val="00BB3CAC"/>
    <w:rsid w:val="00BB5609"/>
    <w:rsid w:val="00BB5692"/>
    <w:rsid w:val="00BB6B43"/>
    <w:rsid w:val="00BB6D03"/>
    <w:rsid w:val="00BC0ED3"/>
    <w:rsid w:val="00BC260D"/>
    <w:rsid w:val="00BC4EE9"/>
    <w:rsid w:val="00BC5DBA"/>
    <w:rsid w:val="00BC62CA"/>
    <w:rsid w:val="00BC6875"/>
    <w:rsid w:val="00BC7179"/>
    <w:rsid w:val="00BC7384"/>
    <w:rsid w:val="00BD017B"/>
    <w:rsid w:val="00BD01DD"/>
    <w:rsid w:val="00BD10EA"/>
    <w:rsid w:val="00BD204C"/>
    <w:rsid w:val="00BD2BAD"/>
    <w:rsid w:val="00BD3EBA"/>
    <w:rsid w:val="00BD4FC0"/>
    <w:rsid w:val="00BD57A1"/>
    <w:rsid w:val="00BD6888"/>
    <w:rsid w:val="00BD7D03"/>
    <w:rsid w:val="00BE0E64"/>
    <w:rsid w:val="00BE148A"/>
    <w:rsid w:val="00BE35A1"/>
    <w:rsid w:val="00BE3BC5"/>
    <w:rsid w:val="00BE562A"/>
    <w:rsid w:val="00BE6108"/>
    <w:rsid w:val="00BE7814"/>
    <w:rsid w:val="00BF0286"/>
    <w:rsid w:val="00BF0B1B"/>
    <w:rsid w:val="00BF0C6E"/>
    <w:rsid w:val="00BF1BD2"/>
    <w:rsid w:val="00BF21F0"/>
    <w:rsid w:val="00BF253F"/>
    <w:rsid w:val="00BF3058"/>
    <w:rsid w:val="00BF3E30"/>
    <w:rsid w:val="00BF496A"/>
    <w:rsid w:val="00BF4A94"/>
    <w:rsid w:val="00BF507F"/>
    <w:rsid w:val="00BF5595"/>
    <w:rsid w:val="00BF5BEB"/>
    <w:rsid w:val="00BF6B62"/>
    <w:rsid w:val="00BF7354"/>
    <w:rsid w:val="00BF7982"/>
    <w:rsid w:val="00C007B6"/>
    <w:rsid w:val="00C02412"/>
    <w:rsid w:val="00C025BB"/>
    <w:rsid w:val="00C04DE7"/>
    <w:rsid w:val="00C051B6"/>
    <w:rsid w:val="00C063C8"/>
    <w:rsid w:val="00C10137"/>
    <w:rsid w:val="00C1064F"/>
    <w:rsid w:val="00C1115E"/>
    <w:rsid w:val="00C1216B"/>
    <w:rsid w:val="00C123FA"/>
    <w:rsid w:val="00C13B6A"/>
    <w:rsid w:val="00C15200"/>
    <w:rsid w:val="00C15FBA"/>
    <w:rsid w:val="00C177DF"/>
    <w:rsid w:val="00C2006D"/>
    <w:rsid w:val="00C20553"/>
    <w:rsid w:val="00C20AF0"/>
    <w:rsid w:val="00C2153E"/>
    <w:rsid w:val="00C219D8"/>
    <w:rsid w:val="00C2239B"/>
    <w:rsid w:val="00C22F71"/>
    <w:rsid w:val="00C2380F"/>
    <w:rsid w:val="00C238D5"/>
    <w:rsid w:val="00C26451"/>
    <w:rsid w:val="00C26B36"/>
    <w:rsid w:val="00C26F3A"/>
    <w:rsid w:val="00C2717D"/>
    <w:rsid w:val="00C27A91"/>
    <w:rsid w:val="00C27E59"/>
    <w:rsid w:val="00C27F7A"/>
    <w:rsid w:val="00C30464"/>
    <w:rsid w:val="00C31770"/>
    <w:rsid w:val="00C31FE5"/>
    <w:rsid w:val="00C32F89"/>
    <w:rsid w:val="00C3448E"/>
    <w:rsid w:val="00C36F81"/>
    <w:rsid w:val="00C374FE"/>
    <w:rsid w:val="00C37B32"/>
    <w:rsid w:val="00C411C4"/>
    <w:rsid w:val="00C41CDC"/>
    <w:rsid w:val="00C420E7"/>
    <w:rsid w:val="00C4239B"/>
    <w:rsid w:val="00C43375"/>
    <w:rsid w:val="00C44007"/>
    <w:rsid w:val="00C4577D"/>
    <w:rsid w:val="00C474AD"/>
    <w:rsid w:val="00C5011E"/>
    <w:rsid w:val="00C50270"/>
    <w:rsid w:val="00C50B88"/>
    <w:rsid w:val="00C51200"/>
    <w:rsid w:val="00C54C0C"/>
    <w:rsid w:val="00C55F13"/>
    <w:rsid w:val="00C5675A"/>
    <w:rsid w:val="00C578C0"/>
    <w:rsid w:val="00C579DC"/>
    <w:rsid w:val="00C60D58"/>
    <w:rsid w:val="00C60DE7"/>
    <w:rsid w:val="00C6116D"/>
    <w:rsid w:val="00C61950"/>
    <w:rsid w:val="00C61ED4"/>
    <w:rsid w:val="00C6439A"/>
    <w:rsid w:val="00C64A14"/>
    <w:rsid w:val="00C652A8"/>
    <w:rsid w:val="00C666CB"/>
    <w:rsid w:val="00C66D55"/>
    <w:rsid w:val="00C674AC"/>
    <w:rsid w:val="00C67EFD"/>
    <w:rsid w:val="00C70A3A"/>
    <w:rsid w:val="00C72A0F"/>
    <w:rsid w:val="00C72AB5"/>
    <w:rsid w:val="00C72C50"/>
    <w:rsid w:val="00C72EC1"/>
    <w:rsid w:val="00C742AC"/>
    <w:rsid w:val="00C744ED"/>
    <w:rsid w:val="00C74C92"/>
    <w:rsid w:val="00C752B1"/>
    <w:rsid w:val="00C7571A"/>
    <w:rsid w:val="00C75FF8"/>
    <w:rsid w:val="00C8316B"/>
    <w:rsid w:val="00C831C4"/>
    <w:rsid w:val="00C8365D"/>
    <w:rsid w:val="00C8431F"/>
    <w:rsid w:val="00C8692B"/>
    <w:rsid w:val="00C90065"/>
    <w:rsid w:val="00C91489"/>
    <w:rsid w:val="00C94F55"/>
    <w:rsid w:val="00C96EC6"/>
    <w:rsid w:val="00C97DAF"/>
    <w:rsid w:val="00CA05D7"/>
    <w:rsid w:val="00CA2A0C"/>
    <w:rsid w:val="00CA3033"/>
    <w:rsid w:val="00CA474B"/>
    <w:rsid w:val="00CA5D34"/>
    <w:rsid w:val="00CA5F6E"/>
    <w:rsid w:val="00CA6821"/>
    <w:rsid w:val="00CA6F2A"/>
    <w:rsid w:val="00CA7789"/>
    <w:rsid w:val="00CA7FA9"/>
    <w:rsid w:val="00CB2A38"/>
    <w:rsid w:val="00CB39F5"/>
    <w:rsid w:val="00CB3E49"/>
    <w:rsid w:val="00CB4FCC"/>
    <w:rsid w:val="00CB5019"/>
    <w:rsid w:val="00CB52A7"/>
    <w:rsid w:val="00CB5442"/>
    <w:rsid w:val="00CC05CE"/>
    <w:rsid w:val="00CC0C2A"/>
    <w:rsid w:val="00CC0D0B"/>
    <w:rsid w:val="00CC324C"/>
    <w:rsid w:val="00CC41A7"/>
    <w:rsid w:val="00CC45EC"/>
    <w:rsid w:val="00CC48D6"/>
    <w:rsid w:val="00CD2314"/>
    <w:rsid w:val="00CD27F3"/>
    <w:rsid w:val="00CD2939"/>
    <w:rsid w:val="00CD3F50"/>
    <w:rsid w:val="00CD42DC"/>
    <w:rsid w:val="00CD4925"/>
    <w:rsid w:val="00CD5135"/>
    <w:rsid w:val="00CD518B"/>
    <w:rsid w:val="00CD6A47"/>
    <w:rsid w:val="00CD6C95"/>
    <w:rsid w:val="00CD7AE8"/>
    <w:rsid w:val="00CE2024"/>
    <w:rsid w:val="00CE2911"/>
    <w:rsid w:val="00CE34AC"/>
    <w:rsid w:val="00CE3D6E"/>
    <w:rsid w:val="00CE51F4"/>
    <w:rsid w:val="00CE5418"/>
    <w:rsid w:val="00CE5838"/>
    <w:rsid w:val="00CE66D6"/>
    <w:rsid w:val="00CE674D"/>
    <w:rsid w:val="00CE678B"/>
    <w:rsid w:val="00CF24FA"/>
    <w:rsid w:val="00CF34F6"/>
    <w:rsid w:val="00CF3537"/>
    <w:rsid w:val="00CF3C72"/>
    <w:rsid w:val="00CF4950"/>
    <w:rsid w:val="00CF507C"/>
    <w:rsid w:val="00CF601E"/>
    <w:rsid w:val="00CF60AA"/>
    <w:rsid w:val="00CF6C25"/>
    <w:rsid w:val="00D03B06"/>
    <w:rsid w:val="00D053B4"/>
    <w:rsid w:val="00D0608F"/>
    <w:rsid w:val="00D06D40"/>
    <w:rsid w:val="00D077D2"/>
    <w:rsid w:val="00D0794B"/>
    <w:rsid w:val="00D1031E"/>
    <w:rsid w:val="00D105ED"/>
    <w:rsid w:val="00D10A30"/>
    <w:rsid w:val="00D1100B"/>
    <w:rsid w:val="00D12A0B"/>
    <w:rsid w:val="00D12BFE"/>
    <w:rsid w:val="00D137D6"/>
    <w:rsid w:val="00D15BE3"/>
    <w:rsid w:val="00D161D6"/>
    <w:rsid w:val="00D16496"/>
    <w:rsid w:val="00D17A66"/>
    <w:rsid w:val="00D2089B"/>
    <w:rsid w:val="00D20C29"/>
    <w:rsid w:val="00D20CE1"/>
    <w:rsid w:val="00D212E3"/>
    <w:rsid w:val="00D22FFD"/>
    <w:rsid w:val="00D24EC0"/>
    <w:rsid w:val="00D26F57"/>
    <w:rsid w:val="00D3349E"/>
    <w:rsid w:val="00D348AC"/>
    <w:rsid w:val="00D353B6"/>
    <w:rsid w:val="00D355B9"/>
    <w:rsid w:val="00D35D3E"/>
    <w:rsid w:val="00D365E6"/>
    <w:rsid w:val="00D3668D"/>
    <w:rsid w:val="00D3735A"/>
    <w:rsid w:val="00D37EE9"/>
    <w:rsid w:val="00D41A2A"/>
    <w:rsid w:val="00D4343B"/>
    <w:rsid w:val="00D43D46"/>
    <w:rsid w:val="00D44050"/>
    <w:rsid w:val="00D45737"/>
    <w:rsid w:val="00D45854"/>
    <w:rsid w:val="00D476CD"/>
    <w:rsid w:val="00D51A67"/>
    <w:rsid w:val="00D53F0E"/>
    <w:rsid w:val="00D558A4"/>
    <w:rsid w:val="00D57181"/>
    <w:rsid w:val="00D574DC"/>
    <w:rsid w:val="00D576E1"/>
    <w:rsid w:val="00D579FB"/>
    <w:rsid w:val="00D607D5"/>
    <w:rsid w:val="00D61C46"/>
    <w:rsid w:val="00D620F8"/>
    <w:rsid w:val="00D623D7"/>
    <w:rsid w:val="00D6242A"/>
    <w:rsid w:val="00D6281E"/>
    <w:rsid w:val="00D63254"/>
    <w:rsid w:val="00D63DEA"/>
    <w:rsid w:val="00D64B25"/>
    <w:rsid w:val="00D650D2"/>
    <w:rsid w:val="00D6528B"/>
    <w:rsid w:val="00D6570F"/>
    <w:rsid w:val="00D66452"/>
    <w:rsid w:val="00D66986"/>
    <w:rsid w:val="00D703F3"/>
    <w:rsid w:val="00D71016"/>
    <w:rsid w:val="00D71834"/>
    <w:rsid w:val="00D740C8"/>
    <w:rsid w:val="00D74DC6"/>
    <w:rsid w:val="00D8182F"/>
    <w:rsid w:val="00D81A5D"/>
    <w:rsid w:val="00D83439"/>
    <w:rsid w:val="00D836B4"/>
    <w:rsid w:val="00D84D81"/>
    <w:rsid w:val="00D8678C"/>
    <w:rsid w:val="00D87D2F"/>
    <w:rsid w:val="00D90D25"/>
    <w:rsid w:val="00D90D5B"/>
    <w:rsid w:val="00D91223"/>
    <w:rsid w:val="00D9277A"/>
    <w:rsid w:val="00D962D4"/>
    <w:rsid w:val="00D962FA"/>
    <w:rsid w:val="00DA1A55"/>
    <w:rsid w:val="00DA2532"/>
    <w:rsid w:val="00DA25BA"/>
    <w:rsid w:val="00DA2E9C"/>
    <w:rsid w:val="00DA2F09"/>
    <w:rsid w:val="00DA332C"/>
    <w:rsid w:val="00DA3B46"/>
    <w:rsid w:val="00DA403C"/>
    <w:rsid w:val="00DA4DFD"/>
    <w:rsid w:val="00DA64D8"/>
    <w:rsid w:val="00DA69E6"/>
    <w:rsid w:val="00DA7B90"/>
    <w:rsid w:val="00DA7C61"/>
    <w:rsid w:val="00DB002E"/>
    <w:rsid w:val="00DB04D5"/>
    <w:rsid w:val="00DB3488"/>
    <w:rsid w:val="00DB4024"/>
    <w:rsid w:val="00DB5B2D"/>
    <w:rsid w:val="00DC034D"/>
    <w:rsid w:val="00DC035F"/>
    <w:rsid w:val="00DC245B"/>
    <w:rsid w:val="00DC32BC"/>
    <w:rsid w:val="00DC37F6"/>
    <w:rsid w:val="00DC4446"/>
    <w:rsid w:val="00DC4722"/>
    <w:rsid w:val="00DC4779"/>
    <w:rsid w:val="00DC5007"/>
    <w:rsid w:val="00DC5407"/>
    <w:rsid w:val="00DC540D"/>
    <w:rsid w:val="00DD06C2"/>
    <w:rsid w:val="00DD2D2C"/>
    <w:rsid w:val="00DD3E08"/>
    <w:rsid w:val="00DD5EC2"/>
    <w:rsid w:val="00DD6AE9"/>
    <w:rsid w:val="00DD6C52"/>
    <w:rsid w:val="00DD78CC"/>
    <w:rsid w:val="00DE01A5"/>
    <w:rsid w:val="00DE31B1"/>
    <w:rsid w:val="00DE40E5"/>
    <w:rsid w:val="00DE49FD"/>
    <w:rsid w:val="00DE6EC9"/>
    <w:rsid w:val="00DE715D"/>
    <w:rsid w:val="00DE791E"/>
    <w:rsid w:val="00DF23F4"/>
    <w:rsid w:val="00DF4E21"/>
    <w:rsid w:val="00DF5D16"/>
    <w:rsid w:val="00DF7192"/>
    <w:rsid w:val="00DF7BF3"/>
    <w:rsid w:val="00E01020"/>
    <w:rsid w:val="00E04342"/>
    <w:rsid w:val="00E066AE"/>
    <w:rsid w:val="00E06CD0"/>
    <w:rsid w:val="00E07717"/>
    <w:rsid w:val="00E079B3"/>
    <w:rsid w:val="00E079D0"/>
    <w:rsid w:val="00E105CD"/>
    <w:rsid w:val="00E105F7"/>
    <w:rsid w:val="00E11026"/>
    <w:rsid w:val="00E1142B"/>
    <w:rsid w:val="00E1287D"/>
    <w:rsid w:val="00E13166"/>
    <w:rsid w:val="00E13803"/>
    <w:rsid w:val="00E13F9D"/>
    <w:rsid w:val="00E166B2"/>
    <w:rsid w:val="00E167E0"/>
    <w:rsid w:val="00E16EFC"/>
    <w:rsid w:val="00E16F13"/>
    <w:rsid w:val="00E17CAC"/>
    <w:rsid w:val="00E20971"/>
    <w:rsid w:val="00E210E1"/>
    <w:rsid w:val="00E227B6"/>
    <w:rsid w:val="00E22D53"/>
    <w:rsid w:val="00E23AE3"/>
    <w:rsid w:val="00E2415D"/>
    <w:rsid w:val="00E24780"/>
    <w:rsid w:val="00E24C20"/>
    <w:rsid w:val="00E25F01"/>
    <w:rsid w:val="00E2699A"/>
    <w:rsid w:val="00E273D7"/>
    <w:rsid w:val="00E277CA"/>
    <w:rsid w:val="00E31FE6"/>
    <w:rsid w:val="00E32C2D"/>
    <w:rsid w:val="00E33452"/>
    <w:rsid w:val="00E3496B"/>
    <w:rsid w:val="00E34B9E"/>
    <w:rsid w:val="00E35D09"/>
    <w:rsid w:val="00E35E34"/>
    <w:rsid w:val="00E36619"/>
    <w:rsid w:val="00E37791"/>
    <w:rsid w:val="00E37A34"/>
    <w:rsid w:val="00E40596"/>
    <w:rsid w:val="00E40710"/>
    <w:rsid w:val="00E40A91"/>
    <w:rsid w:val="00E41BAC"/>
    <w:rsid w:val="00E424F9"/>
    <w:rsid w:val="00E42C40"/>
    <w:rsid w:val="00E43F48"/>
    <w:rsid w:val="00E44209"/>
    <w:rsid w:val="00E44A77"/>
    <w:rsid w:val="00E44F86"/>
    <w:rsid w:val="00E45EEE"/>
    <w:rsid w:val="00E45FCB"/>
    <w:rsid w:val="00E46EA1"/>
    <w:rsid w:val="00E47CA9"/>
    <w:rsid w:val="00E51189"/>
    <w:rsid w:val="00E51AB1"/>
    <w:rsid w:val="00E51F34"/>
    <w:rsid w:val="00E53705"/>
    <w:rsid w:val="00E5397A"/>
    <w:rsid w:val="00E53A9B"/>
    <w:rsid w:val="00E53C93"/>
    <w:rsid w:val="00E54ED4"/>
    <w:rsid w:val="00E55053"/>
    <w:rsid w:val="00E55CB2"/>
    <w:rsid w:val="00E56553"/>
    <w:rsid w:val="00E571C9"/>
    <w:rsid w:val="00E5784A"/>
    <w:rsid w:val="00E6081B"/>
    <w:rsid w:val="00E6104C"/>
    <w:rsid w:val="00E61647"/>
    <w:rsid w:val="00E62F64"/>
    <w:rsid w:val="00E64C74"/>
    <w:rsid w:val="00E66D98"/>
    <w:rsid w:val="00E66EA9"/>
    <w:rsid w:val="00E67C7A"/>
    <w:rsid w:val="00E67EC1"/>
    <w:rsid w:val="00E718C3"/>
    <w:rsid w:val="00E71C04"/>
    <w:rsid w:val="00E7201D"/>
    <w:rsid w:val="00E721F6"/>
    <w:rsid w:val="00E7489C"/>
    <w:rsid w:val="00E7509D"/>
    <w:rsid w:val="00E75896"/>
    <w:rsid w:val="00E7607A"/>
    <w:rsid w:val="00E76D23"/>
    <w:rsid w:val="00E77024"/>
    <w:rsid w:val="00E80871"/>
    <w:rsid w:val="00E81303"/>
    <w:rsid w:val="00E81F73"/>
    <w:rsid w:val="00E8228F"/>
    <w:rsid w:val="00E83C5C"/>
    <w:rsid w:val="00E841A9"/>
    <w:rsid w:val="00E842A3"/>
    <w:rsid w:val="00E84B08"/>
    <w:rsid w:val="00E850E7"/>
    <w:rsid w:val="00E8535F"/>
    <w:rsid w:val="00E85870"/>
    <w:rsid w:val="00E876BD"/>
    <w:rsid w:val="00E9023F"/>
    <w:rsid w:val="00E9181A"/>
    <w:rsid w:val="00E92DBD"/>
    <w:rsid w:val="00E94152"/>
    <w:rsid w:val="00E94A17"/>
    <w:rsid w:val="00E94FA4"/>
    <w:rsid w:val="00E95031"/>
    <w:rsid w:val="00E95A82"/>
    <w:rsid w:val="00E9626B"/>
    <w:rsid w:val="00E97F07"/>
    <w:rsid w:val="00EA0048"/>
    <w:rsid w:val="00EA2D9B"/>
    <w:rsid w:val="00EA321C"/>
    <w:rsid w:val="00EA551C"/>
    <w:rsid w:val="00EA56B3"/>
    <w:rsid w:val="00EA5BCB"/>
    <w:rsid w:val="00EA60ED"/>
    <w:rsid w:val="00EA6C1B"/>
    <w:rsid w:val="00EA6CFD"/>
    <w:rsid w:val="00EA7371"/>
    <w:rsid w:val="00EA7BEE"/>
    <w:rsid w:val="00EA7E09"/>
    <w:rsid w:val="00EB09C8"/>
    <w:rsid w:val="00EB165C"/>
    <w:rsid w:val="00EB2530"/>
    <w:rsid w:val="00EB28D8"/>
    <w:rsid w:val="00EB3075"/>
    <w:rsid w:val="00EB3710"/>
    <w:rsid w:val="00EB4F4D"/>
    <w:rsid w:val="00EB5112"/>
    <w:rsid w:val="00EB693C"/>
    <w:rsid w:val="00EB7378"/>
    <w:rsid w:val="00EC08D9"/>
    <w:rsid w:val="00EC0C0F"/>
    <w:rsid w:val="00EC3466"/>
    <w:rsid w:val="00EC37B9"/>
    <w:rsid w:val="00EC5842"/>
    <w:rsid w:val="00EC5F2C"/>
    <w:rsid w:val="00EC616A"/>
    <w:rsid w:val="00EC6A02"/>
    <w:rsid w:val="00EC6BFD"/>
    <w:rsid w:val="00EC790C"/>
    <w:rsid w:val="00ED00BE"/>
    <w:rsid w:val="00ED0B39"/>
    <w:rsid w:val="00ED0FAE"/>
    <w:rsid w:val="00ED1E32"/>
    <w:rsid w:val="00ED4520"/>
    <w:rsid w:val="00ED5130"/>
    <w:rsid w:val="00ED6B1E"/>
    <w:rsid w:val="00ED76A7"/>
    <w:rsid w:val="00ED7C57"/>
    <w:rsid w:val="00EE20D7"/>
    <w:rsid w:val="00EE308D"/>
    <w:rsid w:val="00EE356A"/>
    <w:rsid w:val="00EE362E"/>
    <w:rsid w:val="00EE3FD8"/>
    <w:rsid w:val="00EE4BE2"/>
    <w:rsid w:val="00EE4D2A"/>
    <w:rsid w:val="00EE4F2E"/>
    <w:rsid w:val="00EE7663"/>
    <w:rsid w:val="00EF3070"/>
    <w:rsid w:val="00EF3F9D"/>
    <w:rsid w:val="00EF58A2"/>
    <w:rsid w:val="00EF7B68"/>
    <w:rsid w:val="00F009DA"/>
    <w:rsid w:val="00F00BEB"/>
    <w:rsid w:val="00F02313"/>
    <w:rsid w:val="00F035A7"/>
    <w:rsid w:val="00F041A2"/>
    <w:rsid w:val="00F0535F"/>
    <w:rsid w:val="00F05F23"/>
    <w:rsid w:val="00F0600E"/>
    <w:rsid w:val="00F0712C"/>
    <w:rsid w:val="00F10A4D"/>
    <w:rsid w:val="00F10F31"/>
    <w:rsid w:val="00F11536"/>
    <w:rsid w:val="00F11824"/>
    <w:rsid w:val="00F12DD7"/>
    <w:rsid w:val="00F142E1"/>
    <w:rsid w:val="00F1451D"/>
    <w:rsid w:val="00F15D8B"/>
    <w:rsid w:val="00F168FF"/>
    <w:rsid w:val="00F16CF0"/>
    <w:rsid w:val="00F2235A"/>
    <w:rsid w:val="00F22BED"/>
    <w:rsid w:val="00F2386B"/>
    <w:rsid w:val="00F240BA"/>
    <w:rsid w:val="00F24861"/>
    <w:rsid w:val="00F252FA"/>
    <w:rsid w:val="00F25332"/>
    <w:rsid w:val="00F256A2"/>
    <w:rsid w:val="00F2587B"/>
    <w:rsid w:val="00F25D35"/>
    <w:rsid w:val="00F2684D"/>
    <w:rsid w:val="00F27346"/>
    <w:rsid w:val="00F27D54"/>
    <w:rsid w:val="00F3074A"/>
    <w:rsid w:val="00F30C0A"/>
    <w:rsid w:val="00F31523"/>
    <w:rsid w:val="00F34BF5"/>
    <w:rsid w:val="00F369AE"/>
    <w:rsid w:val="00F36A7B"/>
    <w:rsid w:val="00F36D73"/>
    <w:rsid w:val="00F40D76"/>
    <w:rsid w:val="00F427B0"/>
    <w:rsid w:val="00F4315E"/>
    <w:rsid w:val="00F4331D"/>
    <w:rsid w:val="00F433F4"/>
    <w:rsid w:val="00F43889"/>
    <w:rsid w:val="00F456CE"/>
    <w:rsid w:val="00F465E2"/>
    <w:rsid w:val="00F46CBD"/>
    <w:rsid w:val="00F47941"/>
    <w:rsid w:val="00F47A78"/>
    <w:rsid w:val="00F502AD"/>
    <w:rsid w:val="00F51941"/>
    <w:rsid w:val="00F522AE"/>
    <w:rsid w:val="00F5295E"/>
    <w:rsid w:val="00F52FA1"/>
    <w:rsid w:val="00F534CF"/>
    <w:rsid w:val="00F53EA1"/>
    <w:rsid w:val="00F54A34"/>
    <w:rsid w:val="00F54E21"/>
    <w:rsid w:val="00F559E0"/>
    <w:rsid w:val="00F577AA"/>
    <w:rsid w:val="00F60A63"/>
    <w:rsid w:val="00F61EDB"/>
    <w:rsid w:val="00F64267"/>
    <w:rsid w:val="00F655DB"/>
    <w:rsid w:val="00F66D24"/>
    <w:rsid w:val="00F672DD"/>
    <w:rsid w:val="00F67C77"/>
    <w:rsid w:val="00F715B0"/>
    <w:rsid w:val="00F716A1"/>
    <w:rsid w:val="00F72B7D"/>
    <w:rsid w:val="00F7463E"/>
    <w:rsid w:val="00F7637F"/>
    <w:rsid w:val="00F7677A"/>
    <w:rsid w:val="00F76B1F"/>
    <w:rsid w:val="00F77904"/>
    <w:rsid w:val="00F77C56"/>
    <w:rsid w:val="00F804D4"/>
    <w:rsid w:val="00F81756"/>
    <w:rsid w:val="00F81C65"/>
    <w:rsid w:val="00F84A8E"/>
    <w:rsid w:val="00F84E14"/>
    <w:rsid w:val="00F84E9A"/>
    <w:rsid w:val="00F860DC"/>
    <w:rsid w:val="00F87388"/>
    <w:rsid w:val="00F87C62"/>
    <w:rsid w:val="00F906DC"/>
    <w:rsid w:val="00F94248"/>
    <w:rsid w:val="00F94591"/>
    <w:rsid w:val="00F9561E"/>
    <w:rsid w:val="00F95DFC"/>
    <w:rsid w:val="00F96040"/>
    <w:rsid w:val="00F962F7"/>
    <w:rsid w:val="00F97453"/>
    <w:rsid w:val="00FA4E3C"/>
    <w:rsid w:val="00FA5234"/>
    <w:rsid w:val="00FA53B0"/>
    <w:rsid w:val="00FA55AA"/>
    <w:rsid w:val="00FA7BEE"/>
    <w:rsid w:val="00FB1D7F"/>
    <w:rsid w:val="00FB2868"/>
    <w:rsid w:val="00FB3187"/>
    <w:rsid w:val="00FB3487"/>
    <w:rsid w:val="00FB431E"/>
    <w:rsid w:val="00FB4D05"/>
    <w:rsid w:val="00FB57CC"/>
    <w:rsid w:val="00FB7FA2"/>
    <w:rsid w:val="00FC31FE"/>
    <w:rsid w:val="00FC3493"/>
    <w:rsid w:val="00FC362C"/>
    <w:rsid w:val="00FC39EE"/>
    <w:rsid w:val="00FC4566"/>
    <w:rsid w:val="00FC4792"/>
    <w:rsid w:val="00FC4B91"/>
    <w:rsid w:val="00FC530D"/>
    <w:rsid w:val="00FC565C"/>
    <w:rsid w:val="00FC6472"/>
    <w:rsid w:val="00FC755F"/>
    <w:rsid w:val="00FC75DF"/>
    <w:rsid w:val="00FC7AAE"/>
    <w:rsid w:val="00FD15B6"/>
    <w:rsid w:val="00FD1954"/>
    <w:rsid w:val="00FD2F51"/>
    <w:rsid w:val="00FD3301"/>
    <w:rsid w:val="00FD43A4"/>
    <w:rsid w:val="00FD627B"/>
    <w:rsid w:val="00FD69FD"/>
    <w:rsid w:val="00FD6BCF"/>
    <w:rsid w:val="00FD6E32"/>
    <w:rsid w:val="00FE049F"/>
    <w:rsid w:val="00FE0B55"/>
    <w:rsid w:val="00FE1AD4"/>
    <w:rsid w:val="00FE259C"/>
    <w:rsid w:val="00FE4BE1"/>
    <w:rsid w:val="00FE5649"/>
    <w:rsid w:val="00FE56DA"/>
    <w:rsid w:val="00FE6AC5"/>
    <w:rsid w:val="00FE73E8"/>
    <w:rsid w:val="00FE74F6"/>
    <w:rsid w:val="00FE75AD"/>
    <w:rsid w:val="00FF0D6A"/>
    <w:rsid w:val="00FF170F"/>
    <w:rsid w:val="00FF17A7"/>
    <w:rsid w:val="00FF2BF4"/>
    <w:rsid w:val="00FF3BC7"/>
    <w:rsid w:val="00FF6031"/>
    <w:rsid w:val="00FF6948"/>
    <w:rsid w:val="00FF6AD4"/>
    <w:rsid w:val="00FF6CB5"/>
    <w:rsid w:val="00FF7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center;mso-position-horizontal-relative:right-margin-area" fillcolor="white">
      <v:fill color="white"/>
    </o:shapedefaults>
    <o:shapelayout v:ext="edit">
      <o:idmap v:ext="edit" data="2"/>
    </o:shapelayout>
  </w:shapeDefaults>
  <w:decimalSymbol w:val="."/>
  <w:listSeparator w:val=","/>
  <w14:docId w14:val="370E1702"/>
  <w15:docId w15:val="{7D0C4D70-40E5-4A3B-9112-15303986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B90"/>
    <w:rPr>
      <w:rFonts w:ascii="Arial" w:hAnsi="Arial"/>
    </w:rPr>
  </w:style>
  <w:style w:type="paragraph" w:styleId="Titre1">
    <w:name w:val="heading 1"/>
    <w:basedOn w:val="Normal"/>
    <w:next w:val="Normal"/>
    <w:link w:val="Titre1Car"/>
    <w:uiPriority w:val="9"/>
    <w:qFormat/>
    <w:rsid w:val="004D1196"/>
    <w:pPr>
      <w:keepNext/>
      <w:keepLines/>
      <w:spacing w:before="480" w:after="0"/>
      <w:outlineLvl w:val="0"/>
    </w:pPr>
    <w:rPr>
      <w:rFonts w:ascii="Arial Narrow" w:eastAsiaTheme="majorEastAsia" w:hAnsi="Arial Narrow" w:cstheme="majorBidi"/>
      <w:b/>
      <w:bCs/>
      <w:color w:val="005386"/>
      <w:sz w:val="28"/>
      <w:szCs w:val="28"/>
    </w:rPr>
  </w:style>
  <w:style w:type="paragraph" w:styleId="Titre2">
    <w:name w:val="heading 2"/>
    <w:basedOn w:val="Normal"/>
    <w:next w:val="Normal"/>
    <w:link w:val="Titre2Car"/>
    <w:uiPriority w:val="9"/>
    <w:unhideWhenUsed/>
    <w:qFormat/>
    <w:rsid w:val="004D1196"/>
    <w:pPr>
      <w:keepNext/>
      <w:keepLines/>
      <w:spacing w:before="200" w:after="0"/>
      <w:outlineLvl w:val="1"/>
    </w:pPr>
    <w:rPr>
      <w:rFonts w:asciiTheme="majorHAnsi" w:eastAsiaTheme="majorEastAsia" w:hAnsiTheme="majorHAnsi" w:cstheme="majorBidi"/>
      <w:b/>
      <w:bCs/>
      <w:color w:val="005386"/>
      <w:sz w:val="26"/>
      <w:szCs w:val="26"/>
    </w:rPr>
  </w:style>
  <w:style w:type="paragraph" w:styleId="Titre3">
    <w:name w:val="heading 3"/>
    <w:basedOn w:val="Normal"/>
    <w:next w:val="Normal"/>
    <w:link w:val="Titre3Car"/>
    <w:uiPriority w:val="9"/>
    <w:unhideWhenUsed/>
    <w:qFormat/>
    <w:rsid w:val="004D1196"/>
    <w:pPr>
      <w:keepNext/>
      <w:keepLines/>
      <w:spacing w:before="200" w:after="0"/>
      <w:outlineLvl w:val="2"/>
    </w:pPr>
    <w:rPr>
      <w:rFonts w:asciiTheme="majorHAnsi" w:eastAsiaTheme="majorEastAsia" w:hAnsiTheme="majorHAnsi" w:cstheme="majorBidi"/>
      <w:b/>
      <w:bCs/>
      <w:color w:val="005386"/>
    </w:rPr>
  </w:style>
  <w:style w:type="paragraph" w:styleId="Titre4">
    <w:name w:val="heading 4"/>
    <w:basedOn w:val="Normal"/>
    <w:next w:val="Normal"/>
    <w:link w:val="Titre4Car"/>
    <w:uiPriority w:val="9"/>
    <w:semiHidden/>
    <w:unhideWhenUsed/>
    <w:qFormat/>
    <w:rsid w:val="00545104"/>
    <w:pPr>
      <w:keepNext/>
      <w:keepLines/>
      <w:spacing w:before="40" w:after="0"/>
      <w:outlineLvl w:val="3"/>
    </w:pPr>
    <w:rPr>
      <w:rFonts w:asciiTheme="majorHAnsi" w:eastAsiaTheme="majorEastAsia" w:hAnsiTheme="majorHAnsi" w:cstheme="majorBidi"/>
      <w:i/>
      <w:iCs/>
      <w:color w:val="445E6F"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976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976C8"/>
    <w:rPr>
      <w:rFonts w:ascii="Tahoma" w:hAnsi="Tahoma" w:cs="Tahoma"/>
      <w:sz w:val="16"/>
      <w:szCs w:val="16"/>
    </w:rPr>
  </w:style>
  <w:style w:type="character" w:styleId="Textedelespacerserv">
    <w:name w:val="Placeholder Text"/>
    <w:basedOn w:val="Policepardfaut"/>
    <w:uiPriority w:val="99"/>
    <w:semiHidden/>
    <w:rsid w:val="009E30BB"/>
    <w:rPr>
      <w:color w:val="808080"/>
    </w:rPr>
  </w:style>
  <w:style w:type="paragraph" w:styleId="Paragraphedeliste">
    <w:name w:val="List Paragraph"/>
    <w:basedOn w:val="Normal"/>
    <w:link w:val="ParagraphedelisteCar"/>
    <w:uiPriority w:val="34"/>
    <w:qFormat/>
    <w:rsid w:val="00584320"/>
    <w:pPr>
      <w:ind w:left="720"/>
      <w:contextualSpacing/>
    </w:pPr>
  </w:style>
  <w:style w:type="paragraph" w:styleId="En-tte">
    <w:name w:val="header"/>
    <w:basedOn w:val="Normal"/>
    <w:link w:val="En-tteCar"/>
    <w:uiPriority w:val="99"/>
    <w:unhideWhenUsed/>
    <w:rsid w:val="00584320"/>
    <w:pPr>
      <w:tabs>
        <w:tab w:val="center" w:pos="4513"/>
        <w:tab w:val="right" w:pos="9026"/>
      </w:tabs>
      <w:spacing w:after="0" w:line="240" w:lineRule="auto"/>
    </w:pPr>
  </w:style>
  <w:style w:type="character" w:customStyle="1" w:styleId="En-tteCar">
    <w:name w:val="En-tête Car"/>
    <w:basedOn w:val="Policepardfaut"/>
    <w:link w:val="En-tte"/>
    <w:uiPriority w:val="99"/>
    <w:rsid w:val="00584320"/>
  </w:style>
  <w:style w:type="paragraph" w:styleId="Pieddepage">
    <w:name w:val="footer"/>
    <w:basedOn w:val="Normal"/>
    <w:link w:val="PieddepageCar"/>
    <w:uiPriority w:val="99"/>
    <w:unhideWhenUsed/>
    <w:rsid w:val="0058432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84320"/>
  </w:style>
  <w:style w:type="paragraph" w:customStyle="1" w:styleId="3DSTitleChapter">
    <w:name w:val="3DS Title Chapter"/>
    <w:basedOn w:val="Paragraphedeliste"/>
    <w:link w:val="3DSTitleChapterCar"/>
    <w:rsid w:val="00021471"/>
    <w:pPr>
      <w:numPr>
        <w:numId w:val="1"/>
      </w:numPr>
      <w:tabs>
        <w:tab w:val="num" w:pos="360"/>
      </w:tabs>
      <w:ind w:firstLine="0"/>
    </w:pPr>
    <w:rPr>
      <w:rFonts w:cs="Arial"/>
      <w:sz w:val="40"/>
      <w:szCs w:val="40"/>
      <w:lang w:val="en-US"/>
    </w:rPr>
  </w:style>
  <w:style w:type="paragraph" w:customStyle="1" w:styleId="3DSoldTitle1">
    <w:name w:val="3DS old Title 1"/>
    <w:basedOn w:val="Paragraphedeliste"/>
    <w:link w:val="3DSoldTitle1Car"/>
    <w:rsid w:val="002879D7"/>
    <w:pPr>
      <w:numPr>
        <w:numId w:val="2"/>
      </w:numPr>
    </w:pPr>
    <w:rPr>
      <w:rFonts w:cs="Arial"/>
      <w:b/>
      <w:sz w:val="32"/>
      <w:szCs w:val="32"/>
    </w:rPr>
  </w:style>
  <w:style w:type="character" w:customStyle="1" w:styleId="ParagraphedelisteCar">
    <w:name w:val="Paragraphe de liste Car"/>
    <w:basedOn w:val="Policepardfaut"/>
    <w:link w:val="Paragraphedeliste"/>
    <w:uiPriority w:val="34"/>
    <w:rsid w:val="002879D7"/>
  </w:style>
  <w:style w:type="character" w:customStyle="1" w:styleId="3DSTitleChapterCar">
    <w:name w:val="3DS Title Chapter Car"/>
    <w:basedOn w:val="ParagraphedelisteCar"/>
    <w:link w:val="3DSTitleChapter"/>
    <w:rsid w:val="00021471"/>
    <w:rPr>
      <w:rFonts w:ascii="Arial" w:hAnsi="Arial" w:cs="Arial"/>
      <w:sz w:val="40"/>
      <w:szCs w:val="40"/>
      <w:lang w:val="en-US"/>
    </w:rPr>
  </w:style>
  <w:style w:type="character" w:customStyle="1" w:styleId="3DSoldTitle1Car">
    <w:name w:val="3DS old Title 1 Car"/>
    <w:basedOn w:val="ParagraphedelisteCar"/>
    <w:link w:val="3DSoldTitle1"/>
    <w:rsid w:val="002879D7"/>
    <w:rPr>
      <w:rFonts w:ascii="Arial" w:hAnsi="Arial" w:cs="Arial"/>
      <w:b/>
      <w:sz w:val="32"/>
      <w:szCs w:val="32"/>
    </w:rPr>
  </w:style>
  <w:style w:type="paragraph" w:customStyle="1" w:styleId="3DSoldTitle2">
    <w:name w:val="3DS old Title 2"/>
    <w:basedOn w:val="Paragraphedeliste"/>
    <w:link w:val="3DSoldTitle2Car"/>
    <w:rsid w:val="00F534CF"/>
    <w:pPr>
      <w:numPr>
        <w:ilvl w:val="1"/>
        <w:numId w:val="2"/>
      </w:numPr>
    </w:pPr>
    <w:rPr>
      <w:rFonts w:cs="Arial"/>
      <w:sz w:val="28"/>
      <w:szCs w:val="28"/>
    </w:rPr>
  </w:style>
  <w:style w:type="character" w:customStyle="1" w:styleId="3DSoldTitle2Car">
    <w:name w:val="3DS old Title 2 Car"/>
    <w:basedOn w:val="ParagraphedelisteCar"/>
    <w:link w:val="3DSoldTitle2"/>
    <w:rsid w:val="00F534CF"/>
    <w:rPr>
      <w:rFonts w:ascii="Arial" w:hAnsi="Arial" w:cs="Arial"/>
      <w:sz w:val="28"/>
      <w:szCs w:val="28"/>
    </w:rPr>
  </w:style>
  <w:style w:type="paragraph" w:customStyle="1" w:styleId="Title1">
    <w:name w:val="Title 1"/>
    <w:basedOn w:val="Titre1"/>
    <w:link w:val="Title1Char"/>
    <w:rsid w:val="004F749C"/>
    <w:rPr>
      <w:rFonts w:ascii="Arial" w:hAnsi="Arial"/>
      <w:color w:val="auto"/>
      <w:sz w:val="36"/>
    </w:rPr>
  </w:style>
  <w:style w:type="paragraph" w:customStyle="1" w:styleId="Titre21">
    <w:name w:val="Titre 21"/>
    <w:basedOn w:val="Titre2"/>
    <w:link w:val="Titre2Char"/>
    <w:rsid w:val="004F749C"/>
    <w:pPr>
      <w:numPr>
        <w:ilvl w:val="1"/>
        <w:numId w:val="4"/>
      </w:numPr>
      <w:tabs>
        <w:tab w:val="num" w:pos="360"/>
      </w:tabs>
      <w:ind w:left="0" w:firstLine="0"/>
    </w:pPr>
    <w:rPr>
      <w:rFonts w:ascii="Arial" w:hAnsi="Arial" w:cs="Arial"/>
      <w:b w:val="0"/>
      <w:color w:val="auto"/>
      <w:sz w:val="30"/>
      <w:szCs w:val="30"/>
    </w:rPr>
  </w:style>
  <w:style w:type="character" w:customStyle="1" w:styleId="Titre1Car">
    <w:name w:val="Titre 1 Car"/>
    <w:basedOn w:val="Policepardfaut"/>
    <w:link w:val="Titre1"/>
    <w:uiPriority w:val="9"/>
    <w:rsid w:val="004D1196"/>
    <w:rPr>
      <w:rFonts w:ascii="Arial Narrow" w:eastAsiaTheme="majorEastAsia" w:hAnsi="Arial Narrow" w:cstheme="majorBidi"/>
      <w:b/>
      <w:bCs/>
      <w:color w:val="005386"/>
      <w:sz w:val="28"/>
      <w:szCs w:val="28"/>
    </w:rPr>
  </w:style>
  <w:style w:type="character" w:customStyle="1" w:styleId="Title1Char">
    <w:name w:val="Title 1 Char"/>
    <w:basedOn w:val="Titre1Car"/>
    <w:link w:val="Title1"/>
    <w:rsid w:val="004F749C"/>
    <w:rPr>
      <w:rFonts w:ascii="Arial" w:eastAsiaTheme="majorEastAsia" w:hAnsi="Arial" w:cstheme="majorBidi"/>
      <w:b/>
      <w:bCs/>
      <w:color w:val="5B7F95" w:themeColor="text1"/>
      <w:sz w:val="36"/>
      <w:szCs w:val="28"/>
    </w:rPr>
  </w:style>
  <w:style w:type="paragraph" w:customStyle="1" w:styleId="Titre31">
    <w:name w:val="Titre 31"/>
    <w:basedOn w:val="Titre3"/>
    <w:link w:val="Titre3Char"/>
    <w:rsid w:val="004F749C"/>
    <w:pPr>
      <w:numPr>
        <w:ilvl w:val="2"/>
        <w:numId w:val="5"/>
      </w:numPr>
    </w:pPr>
    <w:rPr>
      <w:rFonts w:ascii="Arial" w:hAnsi="Arial"/>
      <w:b w:val="0"/>
      <w:color w:val="auto"/>
      <w:sz w:val="26"/>
      <w:szCs w:val="26"/>
    </w:rPr>
  </w:style>
  <w:style w:type="character" w:customStyle="1" w:styleId="Titre2Car">
    <w:name w:val="Titre 2 Car"/>
    <w:basedOn w:val="Policepardfaut"/>
    <w:link w:val="Titre2"/>
    <w:uiPriority w:val="9"/>
    <w:rsid w:val="004D1196"/>
    <w:rPr>
      <w:rFonts w:asciiTheme="majorHAnsi" w:eastAsiaTheme="majorEastAsia" w:hAnsiTheme="majorHAnsi" w:cstheme="majorBidi"/>
      <w:b/>
      <w:bCs/>
      <w:color w:val="005386"/>
      <w:sz w:val="26"/>
      <w:szCs w:val="26"/>
    </w:rPr>
  </w:style>
  <w:style w:type="character" w:customStyle="1" w:styleId="Titre2Char">
    <w:name w:val="Titre 2 Char"/>
    <w:basedOn w:val="Titre2Car"/>
    <w:link w:val="Titre21"/>
    <w:rsid w:val="004F749C"/>
    <w:rPr>
      <w:rFonts w:ascii="Arial" w:eastAsiaTheme="majorEastAsia" w:hAnsi="Arial" w:cs="Arial"/>
      <w:b/>
      <w:bCs/>
      <w:color w:val="5B7F95" w:themeColor="accent1"/>
      <w:sz w:val="30"/>
      <w:szCs w:val="30"/>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Titre3Car">
    <w:name w:val="Titre 3 Car"/>
    <w:basedOn w:val="Policepardfaut"/>
    <w:link w:val="Titre3"/>
    <w:uiPriority w:val="9"/>
    <w:rsid w:val="004D1196"/>
    <w:rPr>
      <w:rFonts w:asciiTheme="majorHAnsi" w:eastAsiaTheme="majorEastAsia" w:hAnsiTheme="majorHAnsi" w:cstheme="majorBidi"/>
      <w:b/>
      <w:bCs/>
      <w:color w:val="005386"/>
    </w:rPr>
  </w:style>
  <w:style w:type="character" w:customStyle="1" w:styleId="Titre3Char">
    <w:name w:val="Titre 3 Char"/>
    <w:basedOn w:val="Titre3Car"/>
    <w:link w:val="Titre31"/>
    <w:rsid w:val="004F749C"/>
    <w:rPr>
      <w:rFonts w:ascii="Arial" w:eastAsiaTheme="majorEastAsia" w:hAnsi="Arial" w:cstheme="majorBidi"/>
      <w:b/>
      <w:bCs/>
      <w:color w:val="5B7F95" w:themeColor="accent1"/>
      <w:sz w:val="26"/>
      <w:szCs w:val="26"/>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rPr>
  </w:style>
  <w:style w:type="paragraph" w:styleId="En-ttedetabledesmatires">
    <w:name w:val="TOC Heading"/>
    <w:basedOn w:val="Titre1"/>
    <w:next w:val="Normal"/>
    <w:uiPriority w:val="39"/>
    <w:unhideWhenUsed/>
    <w:qFormat/>
    <w:rsid w:val="008D1CA2"/>
    <w:pPr>
      <w:outlineLvl w:val="9"/>
    </w:pPr>
    <w:rPr>
      <w:lang w:val="en-US"/>
    </w:rPr>
  </w:style>
  <w:style w:type="paragraph" w:styleId="TM1">
    <w:name w:val="toc 1"/>
    <w:basedOn w:val="Normal"/>
    <w:next w:val="Normal"/>
    <w:autoRedefine/>
    <w:uiPriority w:val="39"/>
    <w:unhideWhenUsed/>
    <w:rsid w:val="008D1CA2"/>
    <w:pPr>
      <w:spacing w:after="100"/>
    </w:pPr>
  </w:style>
  <w:style w:type="paragraph" w:styleId="TM2">
    <w:name w:val="toc 2"/>
    <w:basedOn w:val="Normal"/>
    <w:next w:val="Normal"/>
    <w:autoRedefine/>
    <w:uiPriority w:val="39"/>
    <w:unhideWhenUsed/>
    <w:rsid w:val="008D1CA2"/>
    <w:pPr>
      <w:spacing w:after="100"/>
      <w:ind w:left="220"/>
    </w:pPr>
  </w:style>
  <w:style w:type="paragraph" w:styleId="TM3">
    <w:name w:val="toc 3"/>
    <w:basedOn w:val="Normal"/>
    <w:next w:val="Normal"/>
    <w:autoRedefine/>
    <w:uiPriority w:val="39"/>
    <w:unhideWhenUsed/>
    <w:rsid w:val="008D1CA2"/>
    <w:pPr>
      <w:spacing w:after="100"/>
      <w:ind w:left="440"/>
    </w:pPr>
  </w:style>
  <w:style w:type="character" w:styleId="Lienhypertexte">
    <w:name w:val="Hyperlink"/>
    <w:basedOn w:val="Policepardfaut"/>
    <w:uiPriority w:val="99"/>
    <w:unhideWhenUsed/>
    <w:rsid w:val="008D1CA2"/>
    <w:rPr>
      <w:color w:val="0000FF" w:themeColor="hyperlink"/>
      <w:u w:val="single"/>
    </w:rPr>
  </w:style>
  <w:style w:type="paragraph" w:customStyle="1" w:styleId="Titre11">
    <w:name w:val="Titre 11"/>
    <w:basedOn w:val="Titre1"/>
    <w:link w:val="Titre1Char"/>
    <w:rsid w:val="004C17F5"/>
    <w:pPr>
      <w:numPr>
        <w:numId w:val="6"/>
      </w:numPr>
    </w:pPr>
    <w:rPr>
      <w:rFonts w:ascii="Arial" w:hAnsi="Arial" w:cs="Arial"/>
      <w:color w:val="auto"/>
      <w:sz w:val="36"/>
    </w:rPr>
  </w:style>
  <w:style w:type="character" w:customStyle="1" w:styleId="Titre1Char">
    <w:name w:val="Titre 1 Char"/>
    <w:basedOn w:val="Titre1Car"/>
    <w:link w:val="Titre11"/>
    <w:rsid w:val="004C17F5"/>
    <w:rPr>
      <w:rFonts w:ascii="Arial" w:eastAsiaTheme="majorEastAsia" w:hAnsi="Arial" w:cs="Arial"/>
      <w:b/>
      <w:bCs/>
      <w:color w:val="5B7F95" w:themeColor="text1"/>
      <w:sz w:val="36"/>
      <w:szCs w:val="28"/>
    </w:rPr>
  </w:style>
  <w:style w:type="paragraph" w:customStyle="1" w:styleId="3DSTitle1">
    <w:name w:val="3DS Title 1"/>
    <w:basedOn w:val="Titre11"/>
    <w:link w:val="3DSTitle1Car"/>
    <w:qFormat/>
    <w:rsid w:val="004D1196"/>
    <w:pPr>
      <w:numPr>
        <w:numId w:val="8"/>
      </w:numPr>
    </w:pPr>
    <w:rPr>
      <w:color w:val="005386"/>
      <w:sz w:val="32"/>
    </w:rPr>
  </w:style>
  <w:style w:type="paragraph" w:customStyle="1" w:styleId="3DSTitle2">
    <w:name w:val="3DS Title 2"/>
    <w:basedOn w:val="Titre11"/>
    <w:link w:val="3DSTitle2Car"/>
    <w:qFormat/>
    <w:rsid w:val="00FD627B"/>
    <w:pPr>
      <w:numPr>
        <w:ilvl w:val="1"/>
        <w:numId w:val="8"/>
      </w:numPr>
      <w:ind w:left="702"/>
    </w:pPr>
    <w:rPr>
      <w:b w:val="0"/>
      <w:sz w:val="28"/>
    </w:rPr>
  </w:style>
  <w:style w:type="character" w:customStyle="1" w:styleId="3DSTitle1Car">
    <w:name w:val="3DS Title 1 Car"/>
    <w:basedOn w:val="Titre1Char"/>
    <w:link w:val="3DSTitle1"/>
    <w:rsid w:val="004D1196"/>
    <w:rPr>
      <w:rFonts w:ascii="Arial" w:eastAsiaTheme="majorEastAsia" w:hAnsi="Arial" w:cs="Arial"/>
      <w:b/>
      <w:bCs/>
      <w:color w:val="005386"/>
      <w:sz w:val="32"/>
      <w:szCs w:val="28"/>
    </w:rPr>
  </w:style>
  <w:style w:type="paragraph" w:customStyle="1" w:styleId="3DSTitle3">
    <w:name w:val="3DS Title 3"/>
    <w:basedOn w:val="Titre11"/>
    <w:link w:val="3DSTitle3Car"/>
    <w:qFormat/>
    <w:rsid w:val="00FD627B"/>
    <w:pPr>
      <w:numPr>
        <w:ilvl w:val="2"/>
        <w:numId w:val="8"/>
      </w:numPr>
    </w:pPr>
    <w:rPr>
      <w:b w:val="0"/>
      <w:sz w:val="24"/>
    </w:rPr>
  </w:style>
  <w:style w:type="character" w:customStyle="1" w:styleId="3DSTitle2Car">
    <w:name w:val="3DS Title 2 Car"/>
    <w:basedOn w:val="Titre1Char"/>
    <w:link w:val="3DSTitle2"/>
    <w:rsid w:val="00FD627B"/>
    <w:rPr>
      <w:rFonts w:ascii="Arial" w:eastAsiaTheme="majorEastAsia" w:hAnsi="Arial" w:cs="Arial"/>
      <w:b/>
      <w:bCs/>
      <w:color w:val="5B7F95" w:themeColor="text1"/>
      <w:sz w:val="28"/>
      <w:szCs w:val="28"/>
    </w:rPr>
  </w:style>
  <w:style w:type="character" w:customStyle="1" w:styleId="3DSTitle3Car">
    <w:name w:val="3DS Title 3 Car"/>
    <w:basedOn w:val="Titre1Char"/>
    <w:link w:val="3DSTitle3"/>
    <w:rsid w:val="00FD627B"/>
    <w:rPr>
      <w:rFonts w:ascii="Arial" w:eastAsiaTheme="majorEastAsia" w:hAnsi="Arial" w:cs="Arial"/>
      <w:b/>
      <w:bCs/>
      <w:color w:val="5B7F95" w:themeColor="text1"/>
      <w:sz w:val="24"/>
      <w:szCs w:val="28"/>
    </w:rPr>
  </w:style>
  <w:style w:type="paragraph" w:customStyle="1" w:styleId="PartTitle">
    <w:name w:val="Part Title"/>
    <w:basedOn w:val="Title1"/>
    <w:link w:val="PartTitleCar"/>
    <w:qFormat/>
    <w:rsid w:val="00A85E00"/>
    <w:pPr>
      <w:jc w:val="right"/>
    </w:pPr>
    <w:rPr>
      <w:rFonts w:cs="Arial"/>
      <w:b w:val="0"/>
      <w:sz w:val="48"/>
      <w:szCs w:val="48"/>
      <w:lang w:val="en-US"/>
    </w:rPr>
  </w:style>
  <w:style w:type="paragraph" w:customStyle="1" w:styleId="PartSubtitle">
    <w:name w:val="Part Sub title"/>
    <w:basedOn w:val="Titre2"/>
    <w:link w:val="PartSubtitleCar"/>
    <w:qFormat/>
    <w:rsid w:val="00A85E00"/>
    <w:pPr>
      <w:jc w:val="right"/>
    </w:pPr>
    <w:rPr>
      <w:rFonts w:ascii="Arial" w:hAnsi="Arial" w:cs="Arial"/>
      <w:b w:val="0"/>
      <w:color w:val="auto"/>
      <w:sz w:val="36"/>
      <w:szCs w:val="36"/>
      <w:lang w:val="en-US"/>
    </w:rPr>
  </w:style>
  <w:style w:type="character" w:customStyle="1" w:styleId="PartTitleCar">
    <w:name w:val="Part Title Car"/>
    <w:basedOn w:val="Policepardfaut"/>
    <w:link w:val="PartTitle"/>
    <w:rsid w:val="00A85E00"/>
    <w:rPr>
      <w:rFonts w:ascii="Arial" w:eastAsiaTheme="majorEastAsia" w:hAnsi="Arial" w:cs="Arial"/>
      <w:bCs/>
      <w:sz w:val="48"/>
      <w:szCs w:val="48"/>
      <w:lang w:val="en-US"/>
    </w:rPr>
  </w:style>
  <w:style w:type="character" w:customStyle="1" w:styleId="PartSubtitleCar">
    <w:name w:val="Part Sub title Car"/>
    <w:basedOn w:val="Policepardfaut"/>
    <w:link w:val="PartSubtitle"/>
    <w:rsid w:val="00A85E00"/>
    <w:rPr>
      <w:rFonts w:ascii="Arial" w:eastAsiaTheme="majorEastAsia" w:hAnsi="Arial" w:cs="Arial"/>
      <w:bCs/>
      <w:sz w:val="36"/>
      <w:szCs w:val="36"/>
      <w:lang w:val="en-US"/>
    </w:rPr>
  </w:style>
  <w:style w:type="paragraph" w:customStyle="1" w:styleId="3DSTitre2">
    <w:name w:val="3DS Titre 2"/>
    <w:basedOn w:val="Titre11"/>
    <w:link w:val="3DSTitre2Char"/>
    <w:qFormat/>
    <w:rsid w:val="00C72A0F"/>
    <w:pPr>
      <w:numPr>
        <w:numId w:val="0"/>
      </w:numPr>
      <w:ind w:left="792" w:hanging="432"/>
    </w:pPr>
    <w:rPr>
      <w:b w:val="0"/>
      <w:color w:val="5B7F95" w:themeColor="text1"/>
      <w:sz w:val="30"/>
    </w:rPr>
  </w:style>
  <w:style w:type="paragraph" w:customStyle="1" w:styleId="3DSTitre3">
    <w:name w:val="3DS Titre 3"/>
    <w:basedOn w:val="Titre11"/>
    <w:link w:val="3DSTitre3Char"/>
    <w:qFormat/>
    <w:rsid w:val="00C72A0F"/>
    <w:pPr>
      <w:numPr>
        <w:numId w:val="0"/>
      </w:numPr>
      <w:ind w:left="1224" w:hanging="504"/>
    </w:pPr>
    <w:rPr>
      <w:b w:val="0"/>
      <w:color w:val="5B7F95" w:themeColor="text1"/>
      <w:sz w:val="26"/>
    </w:rPr>
  </w:style>
  <w:style w:type="character" w:customStyle="1" w:styleId="3DSTitre2Char">
    <w:name w:val="3DS Titre 2 Char"/>
    <w:basedOn w:val="Titre1Char"/>
    <w:link w:val="3DSTitre2"/>
    <w:rsid w:val="00C72A0F"/>
    <w:rPr>
      <w:rFonts w:ascii="Arial" w:eastAsiaTheme="majorEastAsia" w:hAnsi="Arial" w:cs="Arial"/>
      <w:b w:val="0"/>
      <w:bCs/>
      <w:color w:val="5B7F95" w:themeColor="text1"/>
      <w:sz w:val="30"/>
      <w:szCs w:val="28"/>
    </w:rPr>
  </w:style>
  <w:style w:type="character" w:customStyle="1" w:styleId="3DSTitre3Char">
    <w:name w:val="3DS Titre 3 Char"/>
    <w:basedOn w:val="Titre1Char"/>
    <w:link w:val="3DSTitre3"/>
    <w:rsid w:val="00C72A0F"/>
    <w:rPr>
      <w:rFonts w:ascii="Arial" w:eastAsiaTheme="majorEastAsia" w:hAnsi="Arial" w:cs="Arial"/>
      <w:b w:val="0"/>
      <w:bCs/>
      <w:color w:val="5B7F95" w:themeColor="text1"/>
      <w:sz w:val="26"/>
      <w:szCs w:val="28"/>
    </w:rPr>
  </w:style>
  <w:style w:type="paragraph" w:styleId="Corpsdetexte">
    <w:name w:val="Body Text"/>
    <w:basedOn w:val="Normal"/>
    <w:link w:val="CorpsdetexteCar"/>
    <w:uiPriority w:val="99"/>
    <w:rsid w:val="00C72A0F"/>
    <w:pPr>
      <w:spacing w:after="0" w:line="240" w:lineRule="auto"/>
      <w:jc w:val="both"/>
    </w:pPr>
    <w:rPr>
      <w:rFonts w:ascii="Times New Roman" w:eastAsia="Times New Roman" w:hAnsi="Times New Roman" w:cs="Times New Roman"/>
      <w:sz w:val="24"/>
      <w:szCs w:val="20"/>
    </w:rPr>
  </w:style>
  <w:style w:type="character" w:customStyle="1" w:styleId="CorpsdetexteCar">
    <w:name w:val="Corps de texte Car"/>
    <w:basedOn w:val="Policepardfaut"/>
    <w:link w:val="Corpsdetexte"/>
    <w:uiPriority w:val="99"/>
    <w:rsid w:val="00C72A0F"/>
    <w:rPr>
      <w:rFonts w:ascii="Times New Roman" w:eastAsia="Times New Roman" w:hAnsi="Times New Roman" w:cs="Times New Roman"/>
      <w:sz w:val="24"/>
      <w:szCs w:val="20"/>
    </w:rPr>
  </w:style>
  <w:style w:type="character" w:styleId="Marquedecommentaire">
    <w:name w:val="annotation reference"/>
    <w:basedOn w:val="Policepardfaut"/>
    <w:uiPriority w:val="99"/>
    <w:rsid w:val="00C72A0F"/>
    <w:rPr>
      <w:sz w:val="18"/>
    </w:rPr>
  </w:style>
  <w:style w:type="paragraph" w:styleId="Commentaire">
    <w:name w:val="annotation text"/>
    <w:basedOn w:val="Normal"/>
    <w:link w:val="CommentaireCar"/>
    <w:uiPriority w:val="99"/>
    <w:rsid w:val="00C72A0F"/>
    <w:pPr>
      <w:spacing w:after="0" w:line="240" w:lineRule="auto"/>
    </w:pPr>
    <w:rPr>
      <w:rFonts w:ascii="Times New Roman" w:eastAsia="Times New Roman" w:hAnsi="Times New Roman" w:cs="Times New Roman"/>
      <w:sz w:val="24"/>
      <w:szCs w:val="20"/>
    </w:rPr>
  </w:style>
  <w:style w:type="character" w:customStyle="1" w:styleId="CommentaireCar">
    <w:name w:val="Commentaire Car"/>
    <w:basedOn w:val="Policepardfaut"/>
    <w:link w:val="Commentaire"/>
    <w:uiPriority w:val="99"/>
    <w:rsid w:val="00C72A0F"/>
    <w:rPr>
      <w:rFonts w:ascii="Times New Roman" w:eastAsia="Times New Roman" w:hAnsi="Times New Roman" w:cs="Times New Roman"/>
      <w:sz w:val="24"/>
      <w:szCs w:val="20"/>
    </w:rPr>
  </w:style>
  <w:style w:type="paragraph" w:styleId="NormalWeb">
    <w:name w:val="Normal (Web)"/>
    <w:basedOn w:val="Normal"/>
    <w:uiPriority w:val="99"/>
    <w:unhideWhenUsed/>
    <w:rsid w:val="00D0794B"/>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lev">
    <w:name w:val="Strong"/>
    <w:basedOn w:val="Policepardfaut"/>
    <w:uiPriority w:val="22"/>
    <w:qFormat/>
    <w:rsid w:val="00D0794B"/>
    <w:rPr>
      <w:b/>
      <w:bCs/>
    </w:rPr>
  </w:style>
  <w:style w:type="paragraph" w:customStyle="1" w:styleId="Titre10">
    <w:name w:val="Titre1"/>
    <w:basedOn w:val="Titre2"/>
    <w:link w:val="Titre1Car0"/>
    <w:qFormat/>
    <w:rsid w:val="002F1242"/>
    <w:rPr>
      <w:rFonts w:ascii="3DS V2" w:hAnsi="3DS V2" w:cs="Arial"/>
      <w:b w:val="0"/>
      <w:bCs w:val="0"/>
      <w:sz w:val="32"/>
      <w:szCs w:val="28"/>
    </w:rPr>
  </w:style>
  <w:style w:type="character" w:customStyle="1" w:styleId="mord">
    <w:name w:val="mord"/>
    <w:basedOn w:val="Policepardfaut"/>
    <w:rsid w:val="00E841A9"/>
  </w:style>
  <w:style w:type="character" w:customStyle="1" w:styleId="Titre1Car0">
    <w:name w:val="Titre1 Car"/>
    <w:basedOn w:val="Titre2Car"/>
    <w:link w:val="Titre10"/>
    <w:rsid w:val="002F1242"/>
    <w:rPr>
      <w:rFonts w:ascii="3DS V2" w:eastAsiaTheme="majorEastAsia" w:hAnsi="3DS V2" w:cs="Arial"/>
      <w:b w:val="0"/>
      <w:bCs w:val="0"/>
      <w:color w:val="005386"/>
      <w:sz w:val="32"/>
      <w:szCs w:val="28"/>
    </w:rPr>
  </w:style>
  <w:style w:type="character" w:customStyle="1" w:styleId="mrel">
    <w:name w:val="mrel"/>
    <w:basedOn w:val="Policepardfaut"/>
    <w:rsid w:val="00E841A9"/>
  </w:style>
  <w:style w:type="character" w:customStyle="1" w:styleId="mopen">
    <w:name w:val="mopen"/>
    <w:basedOn w:val="Policepardfaut"/>
    <w:rsid w:val="00E841A9"/>
  </w:style>
  <w:style w:type="character" w:customStyle="1" w:styleId="vlist-s">
    <w:name w:val="vlist-s"/>
    <w:basedOn w:val="Policepardfaut"/>
    <w:rsid w:val="00E841A9"/>
  </w:style>
  <w:style w:type="character" w:customStyle="1" w:styleId="mpunct">
    <w:name w:val="mpunct"/>
    <w:basedOn w:val="Policepardfaut"/>
    <w:rsid w:val="00E841A9"/>
  </w:style>
  <w:style w:type="character" w:customStyle="1" w:styleId="minner">
    <w:name w:val="minner"/>
    <w:basedOn w:val="Policepardfaut"/>
    <w:rsid w:val="00E841A9"/>
  </w:style>
  <w:style w:type="character" w:customStyle="1" w:styleId="mclose">
    <w:name w:val="mclose"/>
    <w:basedOn w:val="Policepardfaut"/>
    <w:rsid w:val="00E841A9"/>
  </w:style>
  <w:style w:type="character" w:customStyle="1" w:styleId="katex-mathml">
    <w:name w:val="katex-mathml"/>
    <w:basedOn w:val="Policepardfaut"/>
    <w:rsid w:val="00B01DB4"/>
  </w:style>
  <w:style w:type="paragraph" w:customStyle="1" w:styleId="ds-markdown-paragraph">
    <w:name w:val="ds-markdown-paragraph"/>
    <w:basedOn w:val="Normal"/>
    <w:rsid w:val="00244B01"/>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Accentuation">
    <w:name w:val="Emphasis"/>
    <w:basedOn w:val="Policepardfaut"/>
    <w:uiPriority w:val="20"/>
    <w:qFormat/>
    <w:rsid w:val="00244B01"/>
    <w:rPr>
      <w:i/>
      <w:iCs/>
    </w:rPr>
  </w:style>
  <w:style w:type="paragraph" w:styleId="Lgende">
    <w:name w:val="caption"/>
    <w:basedOn w:val="Normal"/>
    <w:next w:val="Normal"/>
    <w:uiPriority w:val="35"/>
    <w:unhideWhenUsed/>
    <w:qFormat/>
    <w:rsid w:val="00A70DE5"/>
    <w:pPr>
      <w:spacing w:line="240" w:lineRule="auto"/>
    </w:pPr>
    <w:rPr>
      <w:i/>
      <w:iCs/>
      <w:color w:val="001871" w:themeColor="text2"/>
      <w:sz w:val="18"/>
      <w:szCs w:val="18"/>
    </w:rPr>
  </w:style>
  <w:style w:type="character" w:customStyle="1" w:styleId="Titre4Car">
    <w:name w:val="Titre 4 Car"/>
    <w:basedOn w:val="Policepardfaut"/>
    <w:link w:val="Titre4"/>
    <w:uiPriority w:val="9"/>
    <w:semiHidden/>
    <w:rsid w:val="00545104"/>
    <w:rPr>
      <w:rFonts w:asciiTheme="majorHAnsi" w:eastAsiaTheme="majorEastAsia" w:hAnsiTheme="majorHAnsi" w:cstheme="majorBidi"/>
      <w:i/>
      <w:iCs/>
      <w:color w:val="445E6F" w:themeColor="accent1" w:themeShade="BF"/>
    </w:rPr>
  </w:style>
  <w:style w:type="character" w:customStyle="1" w:styleId="delimsizing">
    <w:name w:val="delimsizing"/>
    <w:basedOn w:val="Policepardfaut"/>
    <w:rsid w:val="00E40A91"/>
  </w:style>
  <w:style w:type="character" w:customStyle="1" w:styleId="mbin">
    <w:name w:val="mbin"/>
    <w:basedOn w:val="Policepardfaut"/>
    <w:rsid w:val="00A660F6"/>
  </w:style>
  <w:style w:type="table" w:styleId="Grilledutableau">
    <w:name w:val="Table Grid"/>
    <w:basedOn w:val="TableauNormal"/>
    <w:uiPriority w:val="59"/>
    <w:rsid w:val="005C4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ie">
    <w:name w:val="Bibliography"/>
    <w:basedOn w:val="Normal"/>
    <w:next w:val="Normal"/>
    <w:uiPriority w:val="37"/>
    <w:unhideWhenUsed/>
    <w:rsid w:val="001906A5"/>
  </w:style>
  <w:style w:type="paragraph" w:styleId="Notedefin">
    <w:name w:val="endnote text"/>
    <w:basedOn w:val="Normal"/>
    <w:link w:val="NotedefinCar"/>
    <w:uiPriority w:val="99"/>
    <w:semiHidden/>
    <w:unhideWhenUsed/>
    <w:rsid w:val="001906A5"/>
    <w:pPr>
      <w:spacing w:after="0" w:line="240" w:lineRule="auto"/>
    </w:pPr>
    <w:rPr>
      <w:sz w:val="20"/>
      <w:szCs w:val="20"/>
    </w:rPr>
  </w:style>
  <w:style w:type="character" w:customStyle="1" w:styleId="NotedefinCar">
    <w:name w:val="Note de fin Car"/>
    <w:basedOn w:val="Policepardfaut"/>
    <w:link w:val="Notedefin"/>
    <w:uiPriority w:val="99"/>
    <w:semiHidden/>
    <w:rsid w:val="001906A5"/>
    <w:rPr>
      <w:rFonts w:ascii="Arial" w:hAnsi="Arial"/>
      <w:sz w:val="20"/>
      <w:szCs w:val="20"/>
    </w:rPr>
  </w:style>
  <w:style w:type="character" w:styleId="Appeldenotedefin">
    <w:name w:val="endnote reference"/>
    <w:basedOn w:val="Policepardfaut"/>
    <w:uiPriority w:val="99"/>
    <w:semiHidden/>
    <w:unhideWhenUsed/>
    <w:rsid w:val="001906A5"/>
    <w:rPr>
      <w:vertAlign w:val="superscript"/>
    </w:rPr>
  </w:style>
  <w:style w:type="character" w:styleId="CodeHTML">
    <w:name w:val="HTML Code"/>
    <w:basedOn w:val="Policepardfaut"/>
    <w:uiPriority w:val="99"/>
    <w:semiHidden/>
    <w:unhideWhenUsed/>
    <w:rsid w:val="00064BFB"/>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rsid w:val="00FC349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C3493"/>
    <w:rPr>
      <w:rFonts w:ascii="Arial" w:hAnsi="Arial"/>
      <w:sz w:val="20"/>
      <w:szCs w:val="20"/>
    </w:rPr>
  </w:style>
  <w:style w:type="character" w:styleId="Appelnotedebasdep">
    <w:name w:val="footnote reference"/>
    <w:basedOn w:val="Policepardfaut"/>
    <w:uiPriority w:val="99"/>
    <w:semiHidden/>
    <w:unhideWhenUsed/>
    <w:rsid w:val="00FC3493"/>
    <w:rPr>
      <w:vertAlign w:val="superscript"/>
    </w:rPr>
  </w:style>
  <w:style w:type="character" w:styleId="Mentionnonrsolue">
    <w:name w:val="Unresolved Mention"/>
    <w:basedOn w:val="Policepardfaut"/>
    <w:uiPriority w:val="99"/>
    <w:semiHidden/>
    <w:unhideWhenUsed/>
    <w:rsid w:val="00FC3493"/>
    <w:rPr>
      <w:color w:val="605E5C"/>
      <w:shd w:val="clear" w:color="auto" w:fill="E1DFDD"/>
    </w:rPr>
  </w:style>
  <w:style w:type="character" w:styleId="Lienhypertextesuivivisit">
    <w:name w:val="FollowedHyperlink"/>
    <w:basedOn w:val="Policepardfaut"/>
    <w:uiPriority w:val="99"/>
    <w:semiHidden/>
    <w:unhideWhenUsed/>
    <w:rsid w:val="00FC34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1965">
      <w:bodyDiv w:val="1"/>
      <w:marLeft w:val="0"/>
      <w:marRight w:val="0"/>
      <w:marTop w:val="0"/>
      <w:marBottom w:val="0"/>
      <w:divBdr>
        <w:top w:val="none" w:sz="0" w:space="0" w:color="auto"/>
        <w:left w:val="none" w:sz="0" w:space="0" w:color="auto"/>
        <w:bottom w:val="none" w:sz="0" w:space="0" w:color="auto"/>
        <w:right w:val="none" w:sz="0" w:space="0" w:color="auto"/>
      </w:divBdr>
    </w:div>
    <w:div w:id="11028748">
      <w:bodyDiv w:val="1"/>
      <w:marLeft w:val="0"/>
      <w:marRight w:val="0"/>
      <w:marTop w:val="0"/>
      <w:marBottom w:val="0"/>
      <w:divBdr>
        <w:top w:val="none" w:sz="0" w:space="0" w:color="auto"/>
        <w:left w:val="none" w:sz="0" w:space="0" w:color="auto"/>
        <w:bottom w:val="none" w:sz="0" w:space="0" w:color="auto"/>
        <w:right w:val="none" w:sz="0" w:space="0" w:color="auto"/>
      </w:divBdr>
      <w:divsChild>
        <w:div w:id="5063147">
          <w:marLeft w:val="0"/>
          <w:marRight w:val="0"/>
          <w:marTop w:val="0"/>
          <w:marBottom w:val="0"/>
          <w:divBdr>
            <w:top w:val="none" w:sz="0" w:space="0" w:color="auto"/>
            <w:left w:val="none" w:sz="0" w:space="0" w:color="auto"/>
            <w:bottom w:val="none" w:sz="0" w:space="0" w:color="auto"/>
            <w:right w:val="none" w:sz="0" w:space="0" w:color="auto"/>
          </w:divBdr>
          <w:divsChild>
            <w:div w:id="6517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0909">
      <w:bodyDiv w:val="1"/>
      <w:marLeft w:val="0"/>
      <w:marRight w:val="0"/>
      <w:marTop w:val="0"/>
      <w:marBottom w:val="0"/>
      <w:divBdr>
        <w:top w:val="none" w:sz="0" w:space="0" w:color="auto"/>
        <w:left w:val="none" w:sz="0" w:space="0" w:color="auto"/>
        <w:bottom w:val="none" w:sz="0" w:space="0" w:color="auto"/>
        <w:right w:val="none" w:sz="0" w:space="0" w:color="auto"/>
      </w:divBdr>
    </w:div>
    <w:div w:id="39550484">
      <w:bodyDiv w:val="1"/>
      <w:marLeft w:val="0"/>
      <w:marRight w:val="0"/>
      <w:marTop w:val="0"/>
      <w:marBottom w:val="0"/>
      <w:divBdr>
        <w:top w:val="none" w:sz="0" w:space="0" w:color="auto"/>
        <w:left w:val="none" w:sz="0" w:space="0" w:color="auto"/>
        <w:bottom w:val="none" w:sz="0" w:space="0" w:color="auto"/>
        <w:right w:val="none" w:sz="0" w:space="0" w:color="auto"/>
      </w:divBdr>
    </w:div>
    <w:div w:id="90396432">
      <w:bodyDiv w:val="1"/>
      <w:marLeft w:val="0"/>
      <w:marRight w:val="0"/>
      <w:marTop w:val="0"/>
      <w:marBottom w:val="0"/>
      <w:divBdr>
        <w:top w:val="none" w:sz="0" w:space="0" w:color="auto"/>
        <w:left w:val="none" w:sz="0" w:space="0" w:color="auto"/>
        <w:bottom w:val="none" w:sz="0" w:space="0" w:color="auto"/>
        <w:right w:val="none" w:sz="0" w:space="0" w:color="auto"/>
      </w:divBdr>
    </w:div>
    <w:div w:id="92408559">
      <w:bodyDiv w:val="1"/>
      <w:marLeft w:val="0"/>
      <w:marRight w:val="0"/>
      <w:marTop w:val="0"/>
      <w:marBottom w:val="0"/>
      <w:divBdr>
        <w:top w:val="none" w:sz="0" w:space="0" w:color="auto"/>
        <w:left w:val="none" w:sz="0" w:space="0" w:color="auto"/>
        <w:bottom w:val="none" w:sz="0" w:space="0" w:color="auto"/>
        <w:right w:val="none" w:sz="0" w:space="0" w:color="auto"/>
      </w:divBdr>
    </w:div>
    <w:div w:id="103379445">
      <w:bodyDiv w:val="1"/>
      <w:marLeft w:val="0"/>
      <w:marRight w:val="0"/>
      <w:marTop w:val="0"/>
      <w:marBottom w:val="0"/>
      <w:divBdr>
        <w:top w:val="none" w:sz="0" w:space="0" w:color="auto"/>
        <w:left w:val="none" w:sz="0" w:space="0" w:color="auto"/>
        <w:bottom w:val="none" w:sz="0" w:space="0" w:color="auto"/>
        <w:right w:val="none" w:sz="0" w:space="0" w:color="auto"/>
      </w:divBdr>
    </w:div>
    <w:div w:id="108207516">
      <w:bodyDiv w:val="1"/>
      <w:marLeft w:val="0"/>
      <w:marRight w:val="0"/>
      <w:marTop w:val="0"/>
      <w:marBottom w:val="0"/>
      <w:divBdr>
        <w:top w:val="none" w:sz="0" w:space="0" w:color="auto"/>
        <w:left w:val="none" w:sz="0" w:space="0" w:color="auto"/>
        <w:bottom w:val="none" w:sz="0" w:space="0" w:color="auto"/>
        <w:right w:val="none" w:sz="0" w:space="0" w:color="auto"/>
      </w:divBdr>
    </w:div>
    <w:div w:id="118306936">
      <w:bodyDiv w:val="1"/>
      <w:marLeft w:val="0"/>
      <w:marRight w:val="0"/>
      <w:marTop w:val="0"/>
      <w:marBottom w:val="0"/>
      <w:divBdr>
        <w:top w:val="none" w:sz="0" w:space="0" w:color="auto"/>
        <w:left w:val="none" w:sz="0" w:space="0" w:color="auto"/>
        <w:bottom w:val="none" w:sz="0" w:space="0" w:color="auto"/>
        <w:right w:val="none" w:sz="0" w:space="0" w:color="auto"/>
      </w:divBdr>
      <w:divsChild>
        <w:div w:id="1242838674">
          <w:marLeft w:val="0"/>
          <w:marRight w:val="0"/>
          <w:marTop w:val="0"/>
          <w:marBottom w:val="0"/>
          <w:divBdr>
            <w:top w:val="none" w:sz="0" w:space="0" w:color="auto"/>
            <w:left w:val="none" w:sz="0" w:space="0" w:color="auto"/>
            <w:bottom w:val="none" w:sz="0" w:space="0" w:color="auto"/>
            <w:right w:val="none" w:sz="0" w:space="0" w:color="auto"/>
          </w:divBdr>
          <w:divsChild>
            <w:div w:id="580455323">
              <w:marLeft w:val="0"/>
              <w:marRight w:val="0"/>
              <w:marTop w:val="0"/>
              <w:marBottom w:val="0"/>
              <w:divBdr>
                <w:top w:val="none" w:sz="0" w:space="0" w:color="auto"/>
                <w:left w:val="none" w:sz="0" w:space="0" w:color="auto"/>
                <w:bottom w:val="none" w:sz="0" w:space="0" w:color="auto"/>
                <w:right w:val="none" w:sz="0" w:space="0" w:color="auto"/>
              </w:divBdr>
            </w:div>
            <w:div w:id="1456027620">
              <w:marLeft w:val="0"/>
              <w:marRight w:val="0"/>
              <w:marTop w:val="0"/>
              <w:marBottom w:val="0"/>
              <w:divBdr>
                <w:top w:val="none" w:sz="0" w:space="0" w:color="auto"/>
                <w:left w:val="none" w:sz="0" w:space="0" w:color="auto"/>
                <w:bottom w:val="none" w:sz="0" w:space="0" w:color="auto"/>
                <w:right w:val="none" w:sz="0" w:space="0" w:color="auto"/>
              </w:divBdr>
            </w:div>
            <w:div w:id="1183976805">
              <w:marLeft w:val="0"/>
              <w:marRight w:val="0"/>
              <w:marTop w:val="0"/>
              <w:marBottom w:val="0"/>
              <w:divBdr>
                <w:top w:val="none" w:sz="0" w:space="0" w:color="auto"/>
                <w:left w:val="none" w:sz="0" w:space="0" w:color="auto"/>
                <w:bottom w:val="none" w:sz="0" w:space="0" w:color="auto"/>
                <w:right w:val="none" w:sz="0" w:space="0" w:color="auto"/>
              </w:divBdr>
            </w:div>
            <w:div w:id="1509054938">
              <w:marLeft w:val="0"/>
              <w:marRight w:val="0"/>
              <w:marTop w:val="0"/>
              <w:marBottom w:val="0"/>
              <w:divBdr>
                <w:top w:val="none" w:sz="0" w:space="0" w:color="auto"/>
                <w:left w:val="none" w:sz="0" w:space="0" w:color="auto"/>
                <w:bottom w:val="none" w:sz="0" w:space="0" w:color="auto"/>
                <w:right w:val="none" w:sz="0" w:space="0" w:color="auto"/>
              </w:divBdr>
            </w:div>
            <w:div w:id="904805026">
              <w:marLeft w:val="0"/>
              <w:marRight w:val="0"/>
              <w:marTop w:val="0"/>
              <w:marBottom w:val="0"/>
              <w:divBdr>
                <w:top w:val="none" w:sz="0" w:space="0" w:color="auto"/>
                <w:left w:val="none" w:sz="0" w:space="0" w:color="auto"/>
                <w:bottom w:val="none" w:sz="0" w:space="0" w:color="auto"/>
                <w:right w:val="none" w:sz="0" w:space="0" w:color="auto"/>
              </w:divBdr>
            </w:div>
            <w:div w:id="1618759582">
              <w:marLeft w:val="0"/>
              <w:marRight w:val="0"/>
              <w:marTop w:val="0"/>
              <w:marBottom w:val="0"/>
              <w:divBdr>
                <w:top w:val="none" w:sz="0" w:space="0" w:color="auto"/>
                <w:left w:val="none" w:sz="0" w:space="0" w:color="auto"/>
                <w:bottom w:val="none" w:sz="0" w:space="0" w:color="auto"/>
                <w:right w:val="none" w:sz="0" w:space="0" w:color="auto"/>
              </w:divBdr>
            </w:div>
            <w:div w:id="20246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7304">
      <w:bodyDiv w:val="1"/>
      <w:marLeft w:val="0"/>
      <w:marRight w:val="0"/>
      <w:marTop w:val="0"/>
      <w:marBottom w:val="0"/>
      <w:divBdr>
        <w:top w:val="none" w:sz="0" w:space="0" w:color="auto"/>
        <w:left w:val="none" w:sz="0" w:space="0" w:color="auto"/>
        <w:bottom w:val="none" w:sz="0" w:space="0" w:color="auto"/>
        <w:right w:val="none" w:sz="0" w:space="0" w:color="auto"/>
      </w:divBdr>
    </w:div>
    <w:div w:id="126167065">
      <w:bodyDiv w:val="1"/>
      <w:marLeft w:val="0"/>
      <w:marRight w:val="0"/>
      <w:marTop w:val="0"/>
      <w:marBottom w:val="0"/>
      <w:divBdr>
        <w:top w:val="none" w:sz="0" w:space="0" w:color="auto"/>
        <w:left w:val="none" w:sz="0" w:space="0" w:color="auto"/>
        <w:bottom w:val="none" w:sz="0" w:space="0" w:color="auto"/>
        <w:right w:val="none" w:sz="0" w:space="0" w:color="auto"/>
      </w:divBdr>
    </w:div>
    <w:div w:id="149055917">
      <w:bodyDiv w:val="1"/>
      <w:marLeft w:val="0"/>
      <w:marRight w:val="0"/>
      <w:marTop w:val="0"/>
      <w:marBottom w:val="0"/>
      <w:divBdr>
        <w:top w:val="none" w:sz="0" w:space="0" w:color="auto"/>
        <w:left w:val="none" w:sz="0" w:space="0" w:color="auto"/>
        <w:bottom w:val="none" w:sz="0" w:space="0" w:color="auto"/>
        <w:right w:val="none" w:sz="0" w:space="0" w:color="auto"/>
      </w:divBdr>
    </w:div>
    <w:div w:id="169099494">
      <w:bodyDiv w:val="1"/>
      <w:marLeft w:val="0"/>
      <w:marRight w:val="0"/>
      <w:marTop w:val="0"/>
      <w:marBottom w:val="0"/>
      <w:divBdr>
        <w:top w:val="none" w:sz="0" w:space="0" w:color="auto"/>
        <w:left w:val="none" w:sz="0" w:space="0" w:color="auto"/>
        <w:bottom w:val="none" w:sz="0" w:space="0" w:color="auto"/>
        <w:right w:val="none" w:sz="0" w:space="0" w:color="auto"/>
      </w:divBdr>
    </w:div>
    <w:div w:id="180700899">
      <w:bodyDiv w:val="1"/>
      <w:marLeft w:val="0"/>
      <w:marRight w:val="0"/>
      <w:marTop w:val="0"/>
      <w:marBottom w:val="0"/>
      <w:divBdr>
        <w:top w:val="none" w:sz="0" w:space="0" w:color="auto"/>
        <w:left w:val="none" w:sz="0" w:space="0" w:color="auto"/>
        <w:bottom w:val="none" w:sz="0" w:space="0" w:color="auto"/>
        <w:right w:val="none" w:sz="0" w:space="0" w:color="auto"/>
      </w:divBdr>
    </w:div>
    <w:div w:id="257101534">
      <w:bodyDiv w:val="1"/>
      <w:marLeft w:val="0"/>
      <w:marRight w:val="0"/>
      <w:marTop w:val="0"/>
      <w:marBottom w:val="0"/>
      <w:divBdr>
        <w:top w:val="none" w:sz="0" w:space="0" w:color="auto"/>
        <w:left w:val="none" w:sz="0" w:space="0" w:color="auto"/>
        <w:bottom w:val="none" w:sz="0" w:space="0" w:color="auto"/>
        <w:right w:val="none" w:sz="0" w:space="0" w:color="auto"/>
      </w:divBdr>
    </w:div>
    <w:div w:id="268590436">
      <w:bodyDiv w:val="1"/>
      <w:marLeft w:val="0"/>
      <w:marRight w:val="0"/>
      <w:marTop w:val="0"/>
      <w:marBottom w:val="0"/>
      <w:divBdr>
        <w:top w:val="none" w:sz="0" w:space="0" w:color="auto"/>
        <w:left w:val="none" w:sz="0" w:space="0" w:color="auto"/>
        <w:bottom w:val="none" w:sz="0" w:space="0" w:color="auto"/>
        <w:right w:val="none" w:sz="0" w:space="0" w:color="auto"/>
      </w:divBdr>
      <w:divsChild>
        <w:div w:id="2023243544">
          <w:marLeft w:val="0"/>
          <w:marRight w:val="0"/>
          <w:marTop w:val="0"/>
          <w:marBottom w:val="0"/>
          <w:divBdr>
            <w:top w:val="none" w:sz="0" w:space="0" w:color="auto"/>
            <w:left w:val="none" w:sz="0" w:space="0" w:color="auto"/>
            <w:bottom w:val="none" w:sz="0" w:space="0" w:color="auto"/>
            <w:right w:val="none" w:sz="0" w:space="0" w:color="auto"/>
          </w:divBdr>
          <w:divsChild>
            <w:div w:id="635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1257">
      <w:bodyDiv w:val="1"/>
      <w:marLeft w:val="0"/>
      <w:marRight w:val="0"/>
      <w:marTop w:val="0"/>
      <w:marBottom w:val="0"/>
      <w:divBdr>
        <w:top w:val="none" w:sz="0" w:space="0" w:color="auto"/>
        <w:left w:val="none" w:sz="0" w:space="0" w:color="auto"/>
        <w:bottom w:val="none" w:sz="0" w:space="0" w:color="auto"/>
        <w:right w:val="none" w:sz="0" w:space="0" w:color="auto"/>
      </w:divBdr>
      <w:divsChild>
        <w:div w:id="1135293771">
          <w:marLeft w:val="0"/>
          <w:marRight w:val="0"/>
          <w:marTop w:val="0"/>
          <w:marBottom w:val="0"/>
          <w:divBdr>
            <w:top w:val="none" w:sz="0" w:space="0" w:color="auto"/>
            <w:left w:val="none" w:sz="0" w:space="0" w:color="auto"/>
            <w:bottom w:val="none" w:sz="0" w:space="0" w:color="auto"/>
            <w:right w:val="none" w:sz="0" w:space="0" w:color="auto"/>
          </w:divBdr>
          <w:divsChild>
            <w:div w:id="70781442">
              <w:marLeft w:val="0"/>
              <w:marRight w:val="0"/>
              <w:marTop w:val="0"/>
              <w:marBottom w:val="0"/>
              <w:divBdr>
                <w:top w:val="none" w:sz="0" w:space="0" w:color="auto"/>
                <w:left w:val="none" w:sz="0" w:space="0" w:color="auto"/>
                <w:bottom w:val="none" w:sz="0" w:space="0" w:color="auto"/>
                <w:right w:val="none" w:sz="0" w:space="0" w:color="auto"/>
              </w:divBdr>
            </w:div>
            <w:div w:id="89357066">
              <w:marLeft w:val="0"/>
              <w:marRight w:val="0"/>
              <w:marTop w:val="0"/>
              <w:marBottom w:val="0"/>
              <w:divBdr>
                <w:top w:val="none" w:sz="0" w:space="0" w:color="auto"/>
                <w:left w:val="none" w:sz="0" w:space="0" w:color="auto"/>
                <w:bottom w:val="none" w:sz="0" w:space="0" w:color="auto"/>
                <w:right w:val="none" w:sz="0" w:space="0" w:color="auto"/>
              </w:divBdr>
            </w:div>
            <w:div w:id="202325777">
              <w:marLeft w:val="0"/>
              <w:marRight w:val="0"/>
              <w:marTop w:val="0"/>
              <w:marBottom w:val="0"/>
              <w:divBdr>
                <w:top w:val="none" w:sz="0" w:space="0" w:color="auto"/>
                <w:left w:val="none" w:sz="0" w:space="0" w:color="auto"/>
                <w:bottom w:val="none" w:sz="0" w:space="0" w:color="auto"/>
                <w:right w:val="none" w:sz="0" w:space="0" w:color="auto"/>
              </w:divBdr>
            </w:div>
            <w:div w:id="263852416">
              <w:marLeft w:val="0"/>
              <w:marRight w:val="0"/>
              <w:marTop w:val="0"/>
              <w:marBottom w:val="0"/>
              <w:divBdr>
                <w:top w:val="none" w:sz="0" w:space="0" w:color="auto"/>
                <w:left w:val="none" w:sz="0" w:space="0" w:color="auto"/>
                <w:bottom w:val="none" w:sz="0" w:space="0" w:color="auto"/>
                <w:right w:val="none" w:sz="0" w:space="0" w:color="auto"/>
              </w:divBdr>
            </w:div>
            <w:div w:id="312608622">
              <w:marLeft w:val="0"/>
              <w:marRight w:val="0"/>
              <w:marTop w:val="0"/>
              <w:marBottom w:val="0"/>
              <w:divBdr>
                <w:top w:val="none" w:sz="0" w:space="0" w:color="auto"/>
                <w:left w:val="none" w:sz="0" w:space="0" w:color="auto"/>
                <w:bottom w:val="none" w:sz="0" w:space="0" w:color="auto"/>
                <w:right w:val="none" w:sz="0" w:space="0" w:color="auto"/>
              </w:divBdr>
            </w:div>
            <w:div w:id="410397869">
              <w:marLeft w:val="0"/>
              <w:marRight w:val="0"/>
              <w:marTop w:val="0"/>
              <w:marBottom w:val="0"/>
              <w:divBdr>
                <w:top w:val="none" w:sz="0" w:space="0" w:color="auto"/>
                <w:left w:val="none" w:sz="0" w:space="0" w:color="auto"/>
                <w:bottom w:val="none" w:sz="0" w:space="0" w:color="auto"/>
                <w:right w:val="none" w:sz="0" w:space="0" w:color="auto"/>
              </w:divBdr>
            </w:div>
            <w:div w:id="432745943">
              <w:marLeft w:val="0"/>
              <w:marRight w:val="0"/>
              <w:marTop w:val="0"/>
              <w:marBottom w:val="0"/>
              <w:divBdr>
                <w:top w:val="none" w:sz="0" w:space="0" w:color="auto"/>
                <w:left w:val="none" w:sz="0" w:space="0" w:color="auto"/>
                <w:bottom w:val="none" w:sz="0" w:space="0" w:color="auto"/>
                <w:right w:val="none" w:sz="0" w:space="0" w:color="auto"/>
              </w:divBdr>
            </w:div>
            <w:div w:id="474687246">
              <w:marLeft w:val="0"/>
              <w:marRight w:val="0"/>
              <w:marTop w:val="0"/>
              <w:marBottom w:val="0"/>
              <w:divBdr>
                <w:top w:val="none" w:sz="0" w:space="0" w:color="auto"/>
                <w:left w:val="none" w:sz="0" w:space="0" w:color="auto"/>
                <w:bottom w:val="none" w:sz="0" w:space="0" w:color="auto"/>
                <w:right w:val="none" w:sz="0" w:space="0" w:color="auto"/>
              </w:divBdr>
            </w:div>
            <w:div w:id="578443381">
              <w:marLeft w:val="0"/>
              <w:marRight w:val="0"/>
              <w:marTop w:val="0"/>
              <w:marBottom w:val="0"/>
              <w:divBdr>
                <w:top w:val="none" w:sz="0" w:space="0" w:color="auto"/>
                <w:left w:val="none" w:sz="0" w:space="0" w:color="auto"/>
                <w:bottom w:val="none" w:sz="0" w:space="0" w:color="auto"/>
                <w:right w:val="none" w:sz="0" w:space="0" w:color="auto"/>
              </w:divBdr>
            </w:div>
            <w:div w:id="743137753">
              <w:marLeft w:val="0"/>
              <w:marRight w:val="0"/>
              <w:marTop w:val="0"/>
              <w:marBottom w:val="0"/>
              <w:divBdr>
                <w:top w:val="none" w:sz="0" w:space="0" w:color="auto"/>
                <w:left w:val="none" w:sz="0" w:space="0" w:color="auto"/>
                <w:bottom w:val="none" w:sz="0" w:space="0" w:color="auto"/>
                <w:right w:val="none" w:sz="0" w:space="0" w:color="auto"/>
              </w:divBdr>
            </w:div>
            <w:div w:id="744033355">
              <w:marLeft w:val="0"/>
              <w:marRight w:val="0"/>
              <w:marTop w:val="0"/>
              <w:marBottom w:val="0"/>
              <w:divBdr>
                <w:top w:val="none" w:sz="0" w:space="0" w:color="auto"/>
                <w:left w:val="none" w:sz="0" w:space="0" w:color="auto"/>
                <w:bottom w:val="none" w:sz="0" w:space="0" w:color="auto"/>
                <w:right w:val="none" w:sz="0" w:space="0" w:color="auto"/>
              </w:divBdr>
            </w:div>
            <w:div w:id="744378480">
              <w:marLeft w:val="0"/>
              <w:marRight w:val="0"/>
              <w:marTop w:val="0"/>
              <w:marBottom w:val="0"/>
              <w:divBdr>
                <w:top w:val="none" w:sz="0" w:space="0" w:color="auto"/>
                <w:left w:val="none" w:sz="0" w:space="0" w:color="auto"/>
                <w:bottom w:val="none" w:sz="0" w:space="0" w:color="auto"/>
                <w:right w:val="none" w:sz="0" w:space="0" w:color="auto"/>
              </w:divBdr>
            </w:div>
            <w:div w:id="837964465">
              <w:marLeft w:val="0"/>
              <w:marRight w:val="0"/>
              <w:marTop w:val="0"/>
              <w:marBottom w:val="0"/>
              <w:divBdr>
                <w:top w:val="none" w:sz="0" w:space="0" w:color="auto"/>
                <w:left w:val="none" w:sz="0" w:space="0" w:color="auto"/>
                <w:bottom w:val="none" w:sz="0" w:space="0" w:color="auto"/>
                <w:right w:val="none" w:sz="0" w:space="0" w:color="auto"/>
              </w:divBdr>
            </w:div>
            <w:div w:id="850068718">
              <w:marLeft w:val="0"/>
              <w:marRight w:val="0"/>
              <w:marTop w:val="0"/>
              <w:marBottom w:val="0"/>
              <w:divBdr>
                <w:top w:val="none" w:sz="0" w:space="0" w:color="auto"/>
                <w:left w:val="none" w:sz="0" w:space="0" w:color="auto"/>
                <w:bottom w:val="none" w:sz="0" w:space="0" w:color="auto"/>
                <w:right w:val="none" w:sz="0" w:space="0" w:color="auto"/>
              </w:divBdr>
            </w:div>
            <w:div w:id="866065827">
              <w:marLeft w:val="0"/>
              <w:marRight w:val="0"/>
              <w:marTop w:val="0"/>
              <w:marBottom w:val="0"/>
              <w:divBdr>
                <w:top w:val="none" w:sz="0" w:space="0" w:color="auto"/>
                <w:left w:val="none" w:sz="0" w:space="0" w:color="auto"/>
                <w:bottom w:val="none" w:sz="0" w:space="0" w:color="auto"/>
                <w:right w:val="none" w:sz="0" w:space="0" w:color="auto"/>
              </w:divBdr>
            </w:div>
            <w:div w:id="914896993">
              <w:marLeft w:val="0"/>
              <w:marRight w:val="0"/>
              <w:marTop w:val="0"/>
              <w:marBottom w:val="0"/>
              <w:divBdr>
                <w:top w:val="none" w:sz="0" w:space="0" w:color="auto"/>
                <w:left w:val="none" w:sz="0" w:space="0" w:color="auto"/>
                <w:bottom w:val="none" w:sz="0" w:space="0" w:color="auto"/>
                <w:right w:val="none" w:sz="0" w:space="0" w:color="auto"/>
              </w:divBdr>
            </w:div>
            <w:div w:id="931548030">
              <w:marLeft w:val="0"/>
              <w:marRight w:val="0"/>
              <w:marTop w:val="0"/>
              <w:marBottom w:val="0"/>
              <w:divBdr>
                <w:top w:val="none" w:sz="0" w:space="0" w:color="auto"/>
                <w:left w:val="none" w:sz="0" w:space="0" w:color="auto"/>
                <w:bottom w:val="none" w:sz="0" w:space="0" w:color="auto"/>
                <w:right w:val="none" w:sz="0" w:space="0" w:color="auto"/>
              </w:divBdr>
            </w:div>
            <w:div w:id="1120805023">
              <w:marLeft w:val="0"/>
              <w:marRight w:val="0"/>
              <w:marTop w:val="0"/>
              <w:marBottom w:val="0"/>
              <w:divBdr>
                <w:top w:val="none" w:sz="0" w:space="0" w:color="auto"/>
                <w:left w:val="none" w:sz="0" w:space="0" w:color="auto"/>
                <w:bottom w:val="none" w:sz="0" w:space="0" w:color="auto"/>
                <w:right w:val="none" w:sz="0" w:space="0" w:color="auto"/>
              </w:divBdr>
            </w:div>
            <w:div w:id="1153134770">
              <w:marLeft w:val="0"/>
              <w:marRight w:val="0"/>
              <w:marTop w:val="0"/>
              <w:marBottom w:val="0"/>
              <w:divBdr>
                <w:top w:val="none" w:sz="0" w:space="0" w:color="auto"/>
                <w:left w:val="none" w:sz="0" w:space="0" w:color="auto"/>
                <w:bottom w:val="none" w:sz="0" w:space="0" w:color="auto"/>
                <w:right w:val="none" w:sz="0" w:space="0" w:color="auto"/>
              </w:divBdr>
            </w:div>
            <w:div w:id="1239708979">
              <w:marLeft w:val="0"/>
              <w:marRight w:val="0"/>
              <w:marTop w:val="0"/>
              <w:marBottom w:val="0"/>
              <w:divBdr>
                <w:top w:val="none" w:sz="0" w:space="0" w:color="auto"/>
                <w:left w:val="none" w:sz="0" w:space="0" w:color="auto"/>
                <w:bottom w:val="none" w:sz="0" w:space="0" w:color="auto"/>
                <w:right w:val="none" w:sz="0" w:space="0" w:color="auto"/>
              </w:divBdr>
            </w:div>
            <w:div w:id="1265189373">
              <w:marLeft w:val="0"/>
              <w:marRight w:val="0"/>
              <w:marTop w:val="0"/>
              <w:marBottom w:val="0"/>
              <w:divBdr>
                <w:top w:val="none" w:sz="0" w:space="0" w:color="auto"/>
                <w:left w:val="none" w:sz="0" w:space="0" w:color="auto"/>
                <w:bottom w:val="none" w:sz="0" w:space="0" w:color="auto"/>
                <w:right w:val="none" w:sz="0" w:space="0" w:color="auto"/>
              </w:divBdr>
            </w:div>
            <w:div w:id="1318653414">
              <w:marLeft w:val="0"/>
              <w:marRight w:val="0"/>
              <w:marTop w:val="0"/>
              <w:marBottom w:val="0"/>
              <w:divBdr>
                <w:top w:val="none" w:sz="0" w:space="0" w:color="auto"/>
                <w:left w:val="none" w:sz="0" w:space="0" w:color="auto"/>
                <w:bottom w:val="none" w:sz="0" w:space="0" w:color="auto"/>
                <w:right w:val="none" w:sz="0" w:space="0" w:color="auto"/>
              </w:divBdr>
            </w:div>
            <w:div w:id="1445034001">
              <w:marLeft w:val="0"/>
              <w:marRight w:val="0"/>
              <w:marTop w:val="0"/>
              <w:marBottom w:val="0"/>
              <w:divBdr>
                <w:top w:val="none" w:sz="0" w:space="0" w:color="auto"/>
                <w:left w:val="none" w:sz="0" w:space="0" w:color="auto"/>
                <w:bottom w:val="none" w:sz="0" w:space="0" w:color="auto"/>
                <w:right w:val="none" w:sz="0" w:space="0" w:color="auto"/>
              </w:divBdr>
            </w:div>
            <w:div w:id="1530219153">
              <w:marLeft w:val="0"/>
              <w:marRight w:val="0"/>
              <w:marTop w:val="0"/>
              <w:marBottom w:val="0"/>
              <w:divBdr>
                <w:top w:val="none" w:sz="0" w:space="0" w:color="auto"/>
                <w:left w:val="none" w:sz="0" w:space="0" w:color="auto"/>
                <w:bottom w:val="none" w:sz="0" w:space="0" w:color="auto"/>
                <w:right w:val="none" w:sz="0" w:space="0" w:color="auto"/>
              </w:divBdr>
            </w:div>
            <w:div w:id="1619525688">
              <w:marLeft w:val="0"/>
              <w:marRight w:val="0"/>
              <w:marTop w:val="0"/>
              <w:marBottom w:val="0"/>
              <w:divBdr>
                <w:top w:val="none" w:sz="0" w:space="0" w:color="auto"/>
                <w:left w:val="none" w:sz="0" w:space="0" w:color="auto"/>
                <w:bottom w:val="none" w:sz="0" w:space="0" w:color="auto"/>
                <w:right w:val="none" w:sz="0" w:space="0" w:color="auto"/>
              </w:divBdr>
            </w:div>
            <w:div w:id="1696614913">
              <w:marLeft w:val="0"/>
              <w:marRight w:val="0"/>
              <w:marTop w:val="0"/>
              <w:marBottom w:val="0"/>
              <w:divBdr>
                <w:top w:val="none" w:sz="0" w:space="0" w:color="auto"/>
                <w:left w:val="none" w:sz="0" w:space="0" w:color="auto"/>
                <w:bottom w:val="none" w:sz="0" w:space="0" w:color="auto"/>
                <w:right w:val="none" w:sz="0" w:space="0" w:color="auto"/>
              </w:divBdr>
            </w:div>
            <w:div w:id="1744831607">
              <w:marLeft w:val="0"/>
              <w:marRight w:val="0"/>
              <w:marTop w:val="0"/>
              <w:marBottom w:val="0"/>
              <w:divBdr>
                <w:top w:val="none" w:sz="0" w:space="0" w:color="auto"/>
                <w:left w:val="none" w:sz="0" w:space="0" w:color="auto"/>
                <w:bottom w:val="none" w:sz="0" w:space="0" w:color="auto"/>
                <w:right w:val="none" w:sz="0" w:space="0" w:color="auto"/>
              </w:divBdr>
            </w:div>
            <w:div w:id="1748842480">
              <w:marLeft w:val="0"/>
              <w:marRight w:val="0"/>
              <w:marTop w:val="0"/>
              <w:marBottom w:val="0"/>
              <w:divBdr>
                <w:top w:val="none" w:sz="0" w:space="0" w:color="auto"/>
                <w:left w:val="none" w:sz="0" w:space="0" w:color="auto"/>
                <w:bottom w:val="none" w:sz="0" w:space="0" w:color="auto"/>
                <w:right w:val="none" w:sz="0" w:space="0" w:color="auto"/>
              </w:divBdr>
            </w:div>
            <w:div w:id="1773086384">
              <w:marLeft w:val="0"/>
              <w:marRight w:val="0"/>
              <w:marTop w:val="0"/>
              <w:marBottom w:val="0"/>
              <w:divBdr>
                <w:top w:val="none" w:sz="0" w:space="0" w:color="auto"/>
                <w:left w:val="none" w:sz="0" w:space="0" w:color="auto"/>
                <w:bottom w:val="none" w:sz="0" w:space="0" w:color="auto"/>
                <w:right w:val="none" w:sz="0" w:space="0" w:color="auto"/>
              </w:divBdr>
            </w:div>
            <w:div w:id="1791044213">
              <w:marLeft w:val="0"/>
              <w:marRight w:val="0"/>
              <w:marTop w:val="0"/>
              <w:marBottom w:val="0"/>
              <w:divBdr>
                <w:top w:val="none" w:sz="0" w:space="0" w:color="auto"/>
                <w:left w:val="none" w:sz="0" w:space="0" w:color="auto"/>
                <w:bottom w:val="none" w:sz="0" w:space="0" w:color="auto"/>
                <w:right w:val="none" w:sz="0" w:space="0" w:color="auto"/>
              </w:divBdr>
            </w:div>
            <w:div w:id="1841265946">
              <w:marLeft w:val="0"/>
              <w:marRight w:val="0"/>
              <w:marTop w:val="0"/>
              <w:marBottom w:val="0"/>
              <w:divBdr>
                <w:top w:val="none" w:sz="0" w:space="0" w:color="auto"/>
                <w:left w:val="none" w:sz="0" w:space="0" w:color="auto"/>
                <w:bottom w:val="none" w:sz="0" w:space="0" w:color="auto"/>
                <w:right w:val="none" w:sz="0" w:space="0" w:color="auto"/>
              </w:divBdr>
            </w:div>
            <w:div w:id="1854103136">
              <w:marLeft w:val="0"/>
              <w:marRight w:val="0"/>
              <w:marTop w:val="0"/>
              <w:marBottom w:val="0"/>
              <w:divBdr>
                <w:top w:val="none" w:sz="0" w:space="0" w:color="auto"/>
                <w:left w:val="none" w:sz="0" w:space="0" w:color="auto"/>
                <w:bottom w:val="none" w:sz="0" w:space="0" w:color="auto"/>
                <w:right w:val="none" w:sz="0" w:space="0" w:color="auto"/>
              </w:divBdr>
            </w:div>
            <w:div w:id="1892839084">
              <w:marLeft w:val="0"/>
              <w:marRight w:val="0"/>
              <w:marTop w:val="0"/>
              <w:marBottom w:val="0"/>
              <w:divBdr>
                <w:top w:val="none" w:sz="0" w:space="0" w:color="auto"/>
                <w:left w:val="none" w:sz="0" w:space="0" w:color="auto"/>
                <w:bottom w:val="none" w:sz="0" w:space="0" w:color="auto"/>
                <w:right w:val="none" w:sz="0" w:space="0" w:color="auto"/>
              </w:divBdr>
            </w:div>
            <w:div w:id="1909607161">
              <w:marLeft w:val="0"/>
              <w:marRight w:val="0"/>
              <w:marTop w:val="0"/>
              <w:marBottom w:val="0"/>
              <w:divBdr>
                <w:top w:val="none" w:sz="0" w:space="0" w:color="auto"/>
                <w:left w:val="none" w:sz="0" w:space="0" w:color="auto"/>
                <w:bottom w:val="none" w:sz="0" w:space="0" w:color="auto"/>
                <w:right w:val="none" w:sz="0" w:space="0" w:color="auto"/>
              </w:divBdr>
            </w:div>
            <w:div w:id="1932547806">
              <w:marLeft w:val="0"/>
              <w:marRight w:val="0"/>
              <w:marTop w:val="0"/>
              <w:marBottom w:val="0"/>
              <w:divBdr>
                <w:top w:val="none" w:sz="0" w:space="0" w:color="auto"/>
                <w:left w:val="none" w:sz="0" w:space="0" w:color="auto"/>
                <w:bottom w:val="none" w:sz="0" w:space="0" w:color="auto"/>
                <w:right w:val="none" w:sz="0" w:space="0" w:color="auto"/>
              </w:divBdr>
            </w:div>
            <w:div w:id="1968584643">
              <w:marLeft w:val="0"/>
              <w:marRight w:val="0"/>
              <w:marTop w:val="0"/>
              <w:marBottom w:val="0"/>
              <w:divBdr>
                <w:top w:val="none" w:sz="0" w:space="0" w:color="auto"/>
                <w:left w:val="none" w:sz="0" w:space="0" w:color="auto"/>
                <w:bottom w:val="none" w:sz="0" w:space="0" w:color="auto"/>
                <w:right w:val="none" w:sz="0" w:space="0" w:color="auto"/>
              </w:divBdr>
            </w:div>
            <w:div w:id="2052997373">
              <w:marLeft w:val="0"/>
              <w:marRight w:val="0"/>
              <w:marTop w:val="0"/>
              <w:marBottom w:val="0"/>
              <w:divBdr>
                <w:top w:val="none" w:sz="0" w:space="0" w:color="auto"/>
                <w:left w:val="none" w:sz="0" w:space="0" w:color="auto"/>
                <w:bottom w:val="none" w:sz="0" w:space="0" w:color="auto"/>
                <w:right w:val="none" w:sz="0" w:space="0" w:color="auto"/>
              </w:divBdr>
            </w:div>
            <w:div w:id="20602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644">
      <w:bodyDiv w:val="1"/>
      <w:marLeft w:val="0"/>
      <w:marRight w:val="0"/>
      <w:marTop w:val="0"/>
      <w:marBottom w:val="0"/>
      <w:divBdr>
        <w:top w:val="none" w:sz="0" w:space="0" w:color="auto"/>
        <w:left w:val="none" w:sz="0" w:space="0" w:color="auto"/>
        <w:bottom w:val="none" w:sz="0" w:space="0" w:color="auto"/>
        <w:right w:val="none" w:sz="0" w:space="0" w:color="auto"/>
      </w:divBdr>
      <w:divsChild>
        <w:div w:id="128978528">
          <w:marLeft w:val="0"/>
          <w:marRight w:val="0"/>
          <w:marTop w:val="0"/>
          <w:marBottom w:val="0"/>
          <w:divBdr>
            <w:top w:val="none" w:sz="0" w:space="0" w:color="auto"/>
            <w:left w:val="none" w:sz="0" w:space="0" w:color="auto"/>
            <w:bottom w:val="none" w:sz="0" w:space="0" w:color="auto"/>
            <w:right w:val="none" w:sz="0" w:space="0" w:color="auto"/>
          </w:divBdr>
          <w:divsChild>
            <w:div w:id="20047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566">
      <w:bodyDiv w:val="1"/>
      <w:marLeft w:val="0"/>
      <w:marRight w:val="0"/>
      <w:marTop w:val="0"/>
      <w:marBottom w:val="0"/>
      <w:divBdr>
        <w:top w:val="none" w:sz="0" w:space="0" w:color="auto"/>
        <w:left w:val="none" w:sz="0" w:space="0" w:color="auto"/>
        <w:bottom w:val="none" w:sz="0" w:space="0" w:color="auto"/>
        <w:right w:val="none" w:sz="0" w:space="0" w:color="auto"/>
      </w:divBdr>
      <w:divsChild>
        <w:div w:id="540283115">
          <w:marLeft w:val="0"/>
          <w:marRight w:val="0"/>
          <w:marTop w:val="0"/>
          <w:marBottom w:val="0"/>
          <w:divBdr>
            <w:top w:val="none" w:sz="0" w:space="0" w:color="auto"/>
            <w:left w:val="none" w:sz="0" w:space="0" w:color="auto"/>
            <w:bottom w:val="none" w:sz="0" w:space="0" w:color="auto"/>
            <w:right w:val="none" w:sz="0" w:space="0" w:color="auto"/>
          </w:divBdr>
          <w:divsChild>
            <w:div w:id="26488057">
              <w:marLeft w:val="0"/>
              <w:marRight w:val="0"/>
              <w:marTop w:val="0"/>
              <w:marBottom w:val="0"/>
              <w:divBdr>
                <w:top w:val="none" w:sz="0" w:space="0" w:color="auto"/>
                <w:left w:val="none" w:sz="0" w:space="0" w:color="auto"/>
                <w:bottom w:val="none" w:sz="0" w:space="0" w:color="auto"/>
                <w:right w:val="none" w:sz="0" w:space="0" w:color="auto"/>
              </w:divBdr>
            </w:div>
            <w:div w:id="62064195">
              <w:marLeft w:val="0"/>
              <w:marRight w:val="0"/>
              <w:marTop w:val="0"/>
              <w:marBottom w:val="0"/>
              <w:divBdr>
                <w:top w:val="none" w:sz="0" w:space="0" w:color="auto"/>
                <w:left w:val="none" w:sz="0" w:space="0" w:color="auto"/>
                <w:bottom w:val="none" w:sz="0" w:space="0" w:color="auto"/>
                <w:right w:val="none" w:sz="0" w:space="0" w:color="auto"/>
              </w:divBdr>
            </w:div>
            <w:div w:id="132989793">
              <w:marLeft w:val="0"/>
              <w:marRight w:val="0"/>
              <w:marTop w:val="0"/>
              <w:marBottom w:val="0"/>
              <w:divBdr>
                <w:top w:val="none" w:sz="0" w:space="0" w:color="auto"/>
                <w:left w:val="none" w:sz="0" w:space="0" w:color="auto"/>
                <w:bottom w:val="none" w:sz="0" w:space="0" w:color="auto"/>
                <w:right w:val="none" w:sz="0" w:space="0" w:color="auto"/>
              </w:divBdr>
            </w:div>
            <w:div w:id="155727800">
              <w:marLeft w:val="0"/>
              <w:marRight w:val="0"/>
              <w:marTop w:val="0"/>
              <w:marBottom w:val="0"/>
              <w:divBdr>
                <w:top w:val="none" w:sz="0" w:space="0" w:color="auto"/>
                <w:left w:val="none" w:sz="0" w:space="0" w:color="auto"/>
                <w:bottom w:val="none" w:sz="0" w:space="0" w:color="auto"/>
                <w:right w:val="none" w:sz="0" w:space="0" w:color="auto"/>
              </w:divBdr>
            </w:div>
            <w:div w:id="239874906">
              <w:marLeft w:val="0"/>
              <w:marRight w:val="0"/>
              <w:marTop w:val="0"/>
              <w:marBottom w:val="0"/>
              <w:divBdr>
                <w:top w:val="none" w:sz="0" w:space="0" w:color="auto"/>
                <w:left w:val="none" w:sz="0" w:space="0" w:color="auto"/>
                <w:bottom w:val="none" w:sz="0" w:space="0" w:color="auto"/>
                <w:right w:val="none" w:sz="0" w:space="0" w:color="auto"/>
              </w:divBdr>
            </w:div>
            <w:div w:id="268926359">
              <w:marLeft w:val="0"/>
              <w:marRight w:val="0"/>
              <w:marTop w:val="0"/>
              <w:marBottom w:val="0"/>
              <w:divBdr>
                <w:top w:val="none" w:sz="0" w:space="0" w:color="auto"/>
                <w:left w:val="none" w:sz="0" w:space="0" w:color="auto"/>
                <w:bottom w:val="none" w:sz="0" w:space="0" w:color="auto"/>
                <w:right w:val="none" w:sz="0" w:space="0" w:color="auto"/>
              </w:divBdr>
            </w:div>
            <w:div w:id="280915628">
              <w:marLeft w:val="0"/>
              <w:marRight w:val="0"/>
              <w:marTop w:val="0"/>
              <w:marBottom w:val="0"/>
              <w:divBdr>
                <w:top w:val="none" w:sz="0" w:space="0" w:color="auto"/>
                <w:left w:val="none" w:sz="0" w:space="0" w:color="auto"/>
                <w:bottom w:val="none" w:sz="0" w:space="0" w:color="auto"/>
                <w:right w:val="none" w:sz="0" w:space="0" w:color="auto"/>
              </w:divBdr>
            </w:div>
            <w:div w:id="359865847">
              <w:marLeft w:val="0"/>
              <w:marRight w:val="0"/>
              <w:marTop w:val="0"/>
              <w:marBottom w:val="0"/>
              <w:divBdr>
                <w:top w:val="none" w:sz="0" w:space="0" w:color="auto"/>
                <w:left w:val="none" w:sz="0" w:space="0" w:color="auto"/>
                <w:bottom w:val="none" w:sz="0" w:space="0" w:color="auto"/>
                <w:right w:val="none" w:sz="0" w:space="0" w:color="auto"/>
              </w:divBdr>
            </w:div>
            <w:div w:id="664012006">
              <w:marLeft w:val="0"/>
              <w:marRight w:val="0"/>
              <w:marTop w:val="0"/>
              <w:marBottom w:val="0"/>
              <w:divBdr>
                <w:top w:val="none" w:sz="0" w:space="0" w:color="auto"/>
                <w:left w:val="none" w:sz="0" w:space="0" w:color="auto"/>
                <w:bottom w:val="none" w:sz="0" w:space="0" w:color="auto"/>
                <w:right w:val="none" w:sz="0" w:space="0" w:color="auto"/>
              </w:divBdr>
            </w:div>
            <w:div w:id="694581741">
              <w:marLeft w:val="0"/>
              <w:marRight w:val="0"/>
              <w:marTop w:val="0"/>
              <w:marBottom w:val="0"/>
              <w:divBdr>
                <w:top w:val="none" w:sz="0" w:space="0" w:color="auto"/>
                <w:left w:val="none" w:sz="0" w:space="0" w:color="auto"/>
                <w:bottom w:val="none" w:sz="0" w:space="0" w:color="auto"/>
                <w:right w:val="none" w:sz="0" w:space="0" w:color="auto"/>
              </w:divBdr>
            </w:div>
            <w:div w:id="726950410">
              <w:marLeft w:val="0"/>
              <w:marRight w:val="0"/>
              <w:marTop w:val="0"/>
              <w:marBottom w:val="0"/>
              <w:divBdr>
                <w:top w:val="none" w:sz="0" w:space="0" w:color="auto"/>
                <w:left w:val="none" w:sz="0" w:space="0" w:color="auto"/>
                <w:bottom w:val="none" w:sz="0" w:space="0" w:color="auto"/>
                <w:right w:val="none" w:sz="0" w:space="0" w:color="auto"/>
              </w:divBdr>
            </w:div>
            <w:div w:id="803424660">
              <w:marLeft w:val="0"/>
              <w:marRight w:val="0"/>
              <w:marTop w:val="0"/>
              <w:marBottom w:val="0"/>
              <w:divBdr>
                <w:top w:val="none" w:sz="0" w:space="0" w:color="auto"/>
                <w:left w:val="none" w:sz="0" w:space="0" w:color="auto"/>
                <w:bottom w:val="none" w:sz="0" w:space="0" w:color="auto"/>
                <w:right w:val="none" w:sz="0" w:space="0" w:color="auto"/>
              </w:divBdr>
            </w:div>
            <w:div w:id="830604854">
              <w:marLeft w:val="0"/>
              <w:marRight w:val="0"/>
              <w:marTop w:val="0"/>
              <w:marBottom w:val="0"/>
              <w:divBdr>
                <w:top w:val="none" w:sz="0" w:space="0" w:color="auto"/>
                <w:left w:val="none" w:sz="0" w:space="0" w:color="auto"/>
                <w:bottom w:val="none" w:sz="0" w:space="0" w:color="auto"/>
                <w:right w:val="none" w:sz="0" w:space="0" w:color="auto"/>
              </w:divBdr>
            </w:div>
            <w:div w:id="869801021">
              <w:marLeft w:val="0"/>
              <w:marRight w:val="0"/>
              <w:marTop w:val="0"/>
              <w:marBottom w:val="0"/>
              <w:divBdr>
                <w:top w:val="none" w:sz="0" w:space="0" w:color="auto"/>
                <w:left w:val="none" w:sz="0" w:space="0" w:color="auto"/>
                <w:bottom w:val="none" w:sz="0" w:space="0" w:color="auto"/>
                <w:right w:val="none" w:sz="0" w:space="0" w:color="auto"/>
              </w:divBdr>
            </w:div>
            <w:div w:id="942612084">
              <w:marLeft w:val="0"/>
              <w:marRight w:val="0"/>
              <w:marTop w:val="0"/>
              <w:marBottom w:val="0"/>
              <w:divBdr>
                <w:top w:val="none" w:sz="0" w:space="0" w:color="auto"/>
                <w:left w:val="none" w:sz="0" w:space="0" w:color="auto"/>
                <w:bottom w:val="none" w:sz="0" w:space="0" w:color="auto"/>
                <w:right w:val="none" w:sz="0" w:space="0" w:color="auto"/>
              </w:divBdr>
            </w:div>
            <w:div w:id="1058164241">
              <w:marLeft w:val="0"/>
              <w:marRight w:val="0"/>
              <w:marTop w:val="0"/>
              <w:marBottom w:val="0"/>
              <w:divBdr>
                <w:top w:val="none" w:sz="0" w:space="0" w:color="auto"/>
                <w:left w:val="none" w:sz="0" w:space="0" w:color="auto"/>
                <w:bottom w:val="none" w:sz="0" w:space="0" w:color="auto"/>
                <w:right w:val="none" w:sz="0" w:space="0" w:color="auto"/>
              </w:divBdr>
            </w:div>
            <w:div w:id="1096293697">
              <w:marLeft w:val="0"/>
              <w:marRight w:val="0"/>
              <w:marTop w:val="0"/>
              <w:marBottom w:val="0"/>
              <w:divBdr>
                <w:top w:val="none" w:sz="0" w:space="0" w:color="auto"/>
                <w:left w:val="none" w:sz="0" w:space="0" w:color="auto"/>
                <w:bottom w:val="none" w:sz="0" w:space="0" w:color="auto"/>
                <w:right w:val="none" w:sz="0" w:space="0" w:color="auto"/>
              </w:divBdr>
            </w:div>
            <w:div w:id="1212696383">
              <w:marLeft w:val="0"/>
              <w:marRight w:val="0"/>
              <w:marTop w:val="0"/>
              <w:marBottom w:val="0"/>
              <w:divBdr>
                <w:top w:val="none" w:sz="0" w:space="0" w:color="auto"/>
                <w:left w:val="none" w:sz="0" w:space="0" w:color="auto"/>
                <w:bottom w:val="none" w:sz="0" w:space="0" w:color="auto"/>
                <w:right w:val="none" w:sz="0" w:space="0" w:color="auto"/>
              </w:divBdr>
            </w:div>
            <w:div w:id="1297444825">
              <w:marLeft w:val="0"/>
              <w:marRight w:val="0"/>
              <w:marTop w:val="0"/>
              <w:marBottom w:val="0"/>
              <w:divBdr>
                <w:top w:val="none" w:sz="0" w:space="0" w:color="auto"/>
                <w:left w:val="none" w:sz="0" w:space="0" w:color="auto"/>
                <w:bottom w:val="none" w:sz="0" w:space="0" w:color="auto"/>
                <w:right w:val="none" w:sz="0" w:space="0" w:color="auto"/>
              </w:divBdr>
            </w:div>
            <w:div w:id="1340502393">
              <w:marLeft w:val="0"/>
              <w:marRight w:val="0"/>
              <w:marTop w:val="0"/>
              <w:marBottom w:val="0"/>
              <w:divBdr>
                <w:top w:val="none" w:sz="0" w:space="0" w:color="auto"/>
                <w:left w:val="none" w:sz="0" w:space="0" w:color="auto"/>
                <w:bottom w:val="none" w:sz="0" w:space="0" w:color="auto"/>
                <w:right w:val="none" w:sz="0" w:space="0" w:color="auto"/>
              </w:divBdr>
            </w:div>
            <w:div w:id="1356494475">
              <w:marLeft w:val="0"/>
              <w:marRight w:val="0"/>
              <w:marTop w:val="0"/>
              <w:marBottom w:val="0"/>
              <w:divBdr>
                <w:top w:val="none" w:sz="0" w:space="0" w:color="auto"/>
                <w:left w:val="none" w:sz="0" w:space="0" w:color="auto"/>
                <w:bottom w:val="none" w:sz="0" w:space="0" w:color="auto"/>
                <w:right w:val="none" w:sz="0" w:space="0" w:color="auto"/>
              </w:divBdr>
            </w:div>
            <w:div w:id="1365473265">
              <w:marLeft w:val="0"/>
              <w:marRight w:val="0"/>
              <w:marTop w:val="0"/>
              <w:marBottom w:val="0"/>
              <w:divBdr>
                <w:top w:val="none" w:sz="0" w:space="0" w:color="auto"/>
                <w:left w:val="none" w:sz="0" w:space="0" w:color="auto"/>
                <w:bottom w:val="none" w:sz="0" w:space="0" w:color="auto"/>
                <w:right w:val="none" w:sz="0" w:space="0" w:color="auto"/>
              </w:divBdr>
            </w:div>
            <w:div w:id="1382434939">
              <w:marLeft w:val="0"/>
              <w:marRight w:val="0"/>
              <w:marTop w:val="0"/>
              <w:marBottom w:val="0"/>
              <w:divBdr>
                <w:top w:val="none" w:sz="0" w:space="0" w:color="auto"/>
                <w:left w:val="none" w:sz="0" w:space="0" w:color="auto"/>
                <w:bottom w:val="none" w:sz="0" w:space="0" w:color="auto"/>
                <w:right w:val="none" w:sz="0" w:space="0" w:color="auto"/>
              </w:divBdr>
            </w:div>
            <w:div w:id="1428425117">
              <w:marLeft w:val="0"/>
              <w:marRight w:val="0"/>
              <w:marTop w:val="0"/>
              <w:marBottom w:val="0"/>
              <w:divBdr>
                <w:top w:val="none" w:sz="0" w:space="0" w:color="auto"/>
                <w:left w:val="none" w:sz="0" w:space="0" w:color="auto"/>
                <w:bottom w:val="none" w:sz="0" w:space="0" w:color="auto"/>
                <w:right w:val="none" w:sz="0" w:space="0" w:color="auto"/>
              </w:divBdr>
            </w:div>
            <w:div w:id="1454129423">
              <w:marLeft w:val="0"/>
              <w:marRight w:val="0"/>
              <w:marTop w:val="0"/>
              <w:marBottom w:val="0"/>
              <w:divBdr>
                <w:top w:val="none" w:sz="0" w:space="0" w:color="auto"/>
                <w:left w:val="none" w:sz="0" w:space="0" w:color="auto"/>
                <w:bottom w:val="none" w:sz="0" w:space="0" w:color="auto"/>
                <w:right w:val="none" w:sz="0" w:space="0" w:color="auto"/>
              </w:divBdr>
            </w:div>
            <w:div w:id="1499080036">
              <w:marLeft w:val="0"/>
              <w:marRight w:val="0"/>
              <w:marTop w:val="0"/>
              <w:marBottom w:val="0"/>
              <w:divBdr>
                <w:top w:val="none" w:sz="0" w:space="0" w:color="auto"/>
                <w:left w:val="none" w:sz="0" w:space="0" w:color="auto"/>
                <w:bottom w:val="none" w:sz="0" w:space="0" w:color="auto"/>
                <w:right w:val="none" w:sz="0" w:space="0" w:color="auto"/>
              </w:divBdr>
            </w:div>
            <w:div w:id="1527257223">
              <w:marLeft w:val="0"/>
              <w:marRight w:val="0"/>
              <w:marTop w:val="0"/>
              <w:marBottom w:val="0"/>
              <w:divBdr>
                <w:top w:val="none" w:sz="0" w:space="0" w:color="auto"/>
                <w:left w:val="none" w:sz="0" w:space="0" w:color="auto"/>
                <w:bottom w:val="none" w:sz="0" w:space="0" w:color="auto"/>
                <w:right w:val="none" w:sz="0" w:space="0" w:color="auto"/>
              </w:divBdr>
            </w:div>
            <w:div w:id="1601253866">
              <w:marLeft w:val="0"/>
              <w:marRight w:val="0"/>
              <w:marTop w:val="0"/>
              <w:marBottom w:val="0"/>
              <w:divBdr>
                <w:top w:val="none" w:sz="0" w:space="0" w:color="auto"/>
                <w:left w:val="none" w:sz="0" w:space="0" w:color="auto"/>
                <w:bottom w:val="none" w:sz="0" w:space="0" w:color="auto"/>
                <w:right w:val="none" w:sz="0" w:space="0" w:color="auto"/>
              </w:divBdr>
            </w:div>
            <w:div w:id="1601598011">
              <w:marLeft w:val="0"/>
              <w:marRight w:val="0"/>
              <w:marTop w:val="0"/>
              <w:marBottom w:val="0"/>
              <w:divBdr>
                <w:top w:val="none" w:sz="0" w:space="0" w:color="auto"/>
                <w:left w:val="none" w:sz="0" w:space="0" w:color="auto"/>
                <w:bottom w:val="none" w:sz="0" w:space="0" w:color="auto"/>
                <w:right w:val="none" w:sz="0" w:space="0" w:color="auto"/>
              </w:divBdr>
            </w:div>
            <w:div w:id="1630084145">
              <w:marLeft w:val="0"/>
              <w:marRight w:val="0"/>
              <w:marTop w:val="0"/>
              <w:marBottom w:val="0"/>
              <w:divBdr>
                <w:top w:val="none" w:sz="0" w:space="0" w:color="auto"/>
                <w:left w:val="none" w:sz="0" w:space="0" w:color="auto"/>
                <w:bottom w:val="none" w:sz="0" w:space="0" w:color="auto"/>
                <w:right w:val="none" w:sz="0" w:space="0" w:color="auto"/>
              </w:divBdr>
            </w:div>
            <w:div w:id="1670138859">
              <w:marLeft w:val="0"/>
              <w:marRight w:val="0"/>
              <w:marTop w:val="0"/>
              <w:marBottom w:val="0"/>
              <w:divBdr>
                <w:top w:val="none" w:sz="0" w:space="0" w:color="auto"/>
                <w:left w:val="none" w:sz="0" w:space="0" w:color="auto"/>
                <w:bottom w:val="none" w:sz="0" w:space="0" w:color="auto"/>
                <w:right w:val="none" w:sz="0" w:space="0" w:color="auto"/>
              </w:divBdr>
            </w:div>
            <w:div w:id="1732340003">
              <w:marLeft w:val="0"/>
              <w:marRight w:val="0"/>
              <w:marTop w:val="0"/>
              <w:marBottom w:val="0"/>
              <w:divBdr>
                <w:top w:val="none" w:sz="0" w:space="0" w:color="auto"/>
                <w:left w:val="none" w:sz="0" w:space="0" w:color="auto"/>
                <w:bottom w:val="none" w:sz="0" w:space="0" w:color="auto"/>
                <w:right w:val="none" w:sz="0" w:space="0" w:color="auto"/>
              </w:divBdr>
            </w:div>
            <w:div w:id="1896893527">
              <w:marLeft w:val="0"/>
              <w:marRight w:val="0"/>
              <w:marTop w:val="0"/>
              <w:marBottom w:val="0"/>
              <w:divBdr>
                <w:top w:val="none" w:sz="0" w:space="0" w:color="auto"/>
                <w:left w:val="none" w:sz="0" w:space="0" w:color="auto"/>
                <w:bottom w:val="none" w:sz="0" w:space="0" w:color="auto"/>
                <w:right w:val="none" w:sz="0" w:space="0" w:color="auto"/>
              </w:divBdr>
            </w:div>
            <w:div w:id="1946960273">
              <w:marLeft w:val="0"/>
              <w:marRight w:val="0"/>
              <w:marTop w:val="0"/>
              <w:marBottom w:val="0"/>
              <w:divBdr>
                <w:top w:val="none" w:sz="0" w:space="0" w:color="auto"/>
                <w:left w:val="none" w:sz="0" w:space="0" w:color="auto"/>
                <w:bottom w:val="none" w:sz="0" w:space="0" w:color="auto"/>
                <w:right w:val="none" w:sz="0" w:space="0" w:color="auto"/>
              </w:divBdr>
            </w:div>
            <w:div w:id="1966932007">
              <w:marLeft w:val="0"/>
              <w:marRight w:val="0"/>
              <w:marTop w:val="0"/>
              <w:marBottom w:val="0"/>
              <w:divBdr>
                <w:top w:val="none" w:sz="0" w:space="0" w:color="auto"/>
                <w:left w:val="none" w:sz="0" w:space="0" w:color="auto"/>
                <w:bottom w:val="none" w:sz="0" w:space="0" w:color="auto"/>
                <w:right w:val="none" w:sz="0" w:space="0" w:color="auto"/>
              </w:divBdr>
            </w:div>
            <w:div w:id="1981032193">
              <w:marLeft w:val="0"/>
              <w:marRight w:val="0"/>
              <w:marTop w:val="0"/>
              <w:marBottom w:val="0"/>
              <w:divBdr>
                <w:top w:val="none" w:sz="0" w:space="0" w:color="auto"/>
                <w:left w:val="none" w:sz="0" w:space="0" w:color="auto"/>
                <w:bottom w:val="none" w:sz="0" w:space="0" w:color="auto"/>
                <w:right w:val="none" w:sz="0" w:space="0" w:color="auto"/>
              </w:divBdr>
            </w:div>
            <w:div w:id="2005426088">
              <w:marLeft w:val="0"/>
              <w:marRight w:val="0"/>
              <w:marTop w:val="0"/>
              <w:marBottom w:val="0"/>
              <w:divBdr>
                <w:top w:val="none" w:sz="0" w:space="0" w:color="auto"/>
                <w:left w:val="none" w:sz="0" w:space="0" w:color="auto"/>
                <w:bottom w:val="none" w:sz="0" w:space="0" w:color="auto"/>
                <w:right w:val="none" w:sz="0" w:space="0" w:color="auto"/>
              </w:divBdr>
            </w:div>
            <w:div w:id="21099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3497">
      <w:bodyDiv w:val="1"/>
      <w:marLeft w:val="0"/>
      <w:marRight w:val="0"/>
      <w:marTop w:val="0"/>
      <w:marBottom w:val="0"/>
      <w:divBdr>
        <w:top w:val="none" w:sz="0" w:space="0" w:color="auto"/>
        <w:left w:val="none" w:sz="0" w:space="0" w:color="auto"/>
        <w:bottom w:val="none" w:sz="0" w:space="0" w:color="auto"/>
        <w:right w:val="none" w:sz="0" w:space="0" w:color="auto"/>
      </w:divBdr>
    </w:div>
    <w:div w:id="340813859">
      <w:bodyDiv w:val="1"/>
      <w:marLeft w:val="0"/>
      <w:marRight w:val="0"/>
      <w:marTop w:val="0"/>
      <w:marBottom w:val="0"/>
      <w:divBdr>
        <w:top w:val="none" w:sz="0" w:space="0" w:color="auto"/>
        <w:left w:val="none" w:sz="0" w:space="0" w:color="auto"/>
        <w:bottom w:val="none" w:sz="0" w:space="0" w:color="auto"/>
        <w:right w:val="none" w:sz="0" w:space="0" w:color="auto"/>
      </w:divBdr>
    </w:div>
    <w:div w:id="377511520">
      <w:bodyDiv w:val="1"/>
      <w:marLeft w:val="0"/>
      <w:marRight w:val="0"/>
      <w:marTop w:val="0"/>
      <w:marBottom w:val="0"/>
      <w:divBdr>
        <w:top w:val="none" w:sz="0" w:space="0" w:color="auto"/>
        <w:left w:val="none" w:sz="0" w:space="0" w:color="auto"/>
        <w:bottom w:val="none" w:sz="0" w:space="0" w:color="auto"/>
        <w:right w:val="none" w:sz="0" w:space="0" w:color="auto"/>
      </w:divBdr>
    </w:div>
    <w:div w:id="396900338">
      <w:bodyDiv w:val="1"/>
      <w:marLeft w:val="0"/>
      <w:marRight w:val="0"/>
      <w:marTop w:val="0"/>
      <w:marBottom w:val="0"/>
      <w:divBdr>
        <w:top w:val="none" w:sz="0" w:space="0" w:color="auto"/>
        <w:left w:val="none" w:sz="0" w:space="0" w:color="auto"/>
        <w:bottom w:val="none" w:sz="0" w:space="0" w:color="auto"/>
        <w:right w:val="none" w:sz="0" w:space="0" w:color="auto"/>
      </w:divBdr>
    </w:div>
    <w:div w:id="397216472">
      <w:bodyDiv w:val="1"/>
      <w:marLeft w:val="0"/>
      <w:marRight w:val="0"/>
      <w:marTop w:val="0"/>
      <w:marBottom w:val="0"/>
      <w:divBdr>
        <w:top w:val="none" w:sz="0" w:space="0" w:color="auto"/>
        <w:left w:val="none" w:sz="0" w:space="0" w:color="auto"/>
        <w:bottom w:val="none" w:sz="0" w:space="0" w:color="auto"/>
        <w:right w:val="none" w:sz="0" w:space="0" w:color="auto"/>
      </w:divBdr>
    </w:div>
    <w:div w:id="402216232">
      <w:bodyDiv w:val="1"/>
      <w:marLeft w:val="0"/>
      <w:marRight w:val="0"/>
      <w:marTop w:val="0"/>
      <w:marBottom w:val="0"/>
      <w:divBdr>
        <w:top w:val="none" w:sz="0" w:space="0" w:color="auto"/>
        <w:left w:val="none" w:sz="0" w:space="0" w:color="auto"/>
        <w:bottom w:val="none" w:sz="0" w:space="0" w:color="auto"/>
        <w:right w:val="none" w:sz="0" w:space="0" w:color="auto"/>
      </w:divBdr>
      <w:divsChild>
        <w:div w:id="571357545">
          <w:marLeft w:val="0"/>
          <w:marRight w:val="0"/>
          <w:marTop w:val="0"/>
          <w:marBottom w:val="0"/>
          <w:divBdr>
            <w:top w:val="none" w:sz="0" w:space="0" w:color="auto"/>
            <w:left w:val="none" w:sz="0" w:space="0" w:color="auto"/>
            <w:bottom w:val="none" w:sz="0" w:space="0" w:color="auto"/>
            <w:right w:val="none" w:sz="0" w:space="0" w:color="auto"/>
          </w:divBdr>
          <w:divsChild>
            <w:div w:id="1275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5913">
      <w:bodyDiv w:val="1"/>
      <w:marLeft w:val="0"/>
      <w:marRight w:val="0"/>
      <w:marTop w:val="0"/>
      <w:marBottom w:val="0"/>
      <w:divBdr>
        <w:top w:val="none" w:sz="0" w:space="0" w:color="auto"/>
        <w:left w:val="none" w:sz="0" w:space="0" w:color="auto"/>
        <w:bottom w:val="none" w:sz="0" w:space="0" w:color="auto"/>
        <w:right w:val="none" w:sz="0" w:space="0" w:color="auto"/>
      </w:divBdr>
    </w:div>
    <w:div w:id="422841302">
      <w:bodyDiv w:val="1"/>
      <w:marLeft w:val="0"/>
      <w:marRight w:val="0"/>
      <w:marTop w:val="0"/>
      <w:marBottom w:val="0"/>
      <w:divBdr>
        <w:top w:val="none" w:sz="0" w:space="0" w:color="auto"/>
        <w:left w:val="none" w:sz="0" w:space="0" w:color="auto"/>
        <w:bottom w:val="none" w:sz="0" w:space="0" w:color="auto"/>
        <w:right w:val="none" w:sz="0" w:space="0" w:color="auto"/>
      </w:divBdr>
    </w:div>
    <w:div w:id="452552571">
      <w:bodyDiv w:val="1"/>
      <w:marLeft w:val="0"/>
      <w:marRight w:val="0"/>
      <w:marTop w:val="0"/>
      <w:marBottom w:val="0"/>
      <w:divBdr>
        <w:top w:val="none" w:sz="0" w:space="0" w:color="auto"/>
        <w:left w:val="none" w:sz="0" w:space="0" w:color="auto"/>
        <w:bottom w:val="none" w:sz="0" w:space="0" w:color="auto"/>
        <w:right w:val="none" w:sz="0" w:space="0" w:color="auto"/>
      </w:divBdr>
      <w:divsChild>
        <w:div w:id="236942018">
          <w:marLeft w:val="0"/>
          <w:marRight w:val="0"/>
          <w:marTop w:val="0"/>
          <w:marBottom w:val="0"/>
          <w:divBdr>
            <w:top w:val="none" w:sz="0" w:space="0" w:color="auto"/>
            <w:left w:val="none" w:sz="0" w:space="0" w:color="auto"/>
            <w:bottom w:val="none" w:sz="0" w:space="0" w:color="auto"/>
            <w:right w:val="none" w:sz="0" w:space="0" w:color="auto"/>
          </w:divBdr>
          <w:divsChild>
            <w:div w:id="9424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366039">
      <w:bodyDiv w:val="1"/>
      <w:marLeft w:val="0"/>
      <w:marRight w:val="0"/>
      <w:marTop w:val="0"/>
      <w:marBottom w:val="0"/>
      <w:divBdr>
        <w:top w:val="none" w:sz="0" w:space="0" w:color="auto"/>
        <w:left w:val="none" w:sz="0" w:space="0" w:color="auto"/>
        <w:bottom w:val="none" w:sz="0" w:space="0" w:color="auto"/>
        <w:right w:val="none" w:sz="0" w:space="0" w:color="auto"/>
      </w:divBdr>
    </w:div>
    <w:div w:id="483282329">
      <w:bodyDiv w:val="1"/>
      <w:marLeft w:val="0"/>
      <w:marRight w:val="0"/>
      <w:marTop w:val="0"/>
      <w:marBottom w:val="0"/>
      <w:divBdr>
        <w:top w:val="none" w:sz="0" w:space="0" w:color="auto"/>
        <w:left w:val="none" w:sz="0" w:space="0" w:color="auto"/>
        <w:bottom w:val="none" w:sz="0" w:space="0" w:color="auto"/>
        <w:right w:val="none" w:sz="0" w:space="0" w:color="auto"/>
      </w:divBdr>
      <w:divsChild>
        <w:div w:id="56052241">
          <w:marLeft w:val="0"/>
          <w:marRight w:val="0"/>
          <w:marTop w:val="0"/>
          <w:marBottom w:val="0"/>
          <w:divBdr>
            <w:top w:val="none" w:sz="0" w:space="0" w:color="auto"/>
            <w:left w:val="none" w:sz="0" w:space="0" w:color="auto"/>
            <w:bottom w:val="none" w:sz="0" w:space="0" w:color="auto"/>
            <w:right w:val="none" w:sz="0" w:space="0" w:color="auto"/>
          </w:divBdr>
          <w:divsChild>
            <w:div w:id="78909179">
              <w:marLeft w:val="0"/>
              <w:marRight w:val="0"/>
              <w:marTop w:val="0"/>
              <w:marBottom w:val="0"/>
              <w:divBdr>
                <w:top w:val="none" w:sz="0" w:space="0" w:color="auto"/>
                <w:left w:val="none" w:sz="0" w:space="0" w:color="auto"/>
                <w:bottom w:val="none" w:sz="0" w:space="0" w:color="auto"/>
                <w:right w:val="none" w:sz="0" w:space="0" w:color="auto"/>
              </w:divBdr>
            </w:div>
            <w:div w:id="153767084">
              <w:marLeft w:val="0"/>
              <w:marRight w:val="0"/>
              <w:marTop w:val="0"/>
              <w:marBottom w:val="0"/>
              <w:divBdr>
                <w:top w:val="none" w:sz="0" w:space="0" w:color="auto"/>
                <w:left w:val="none" w:sz="0" w:space="0" w:color="auto"/>
                <w:bottom w:val="none" w:sz="0" w:space="0" w:color="auto"/>
                <w:right w:val="none" w:sz="0" w:space="0" w:color="auto"/>
              </w:divBdr>
            </w:div>
            <w:div w:id="157768510">
              <w:marLeft w:val="0"/>
              <w:marRight w:val="0"/>
              <w:marTop w:val="0"/>
              <w:marBottom w:val="0"/>
              <w:divBdr>
                <w:top w:val="none" w:sz="0" w:space="0" w:color="auto"/>
                <w:left w:val="none" w:sz="0" w:space="0" w:color="auto"/>
                <w:bottom w:val="none" w:sz="0" w:space="0" w:color="auto"/>
                <w:right w:val="none" w:sz="0" w:space="0" w:color="auto"/>
              </w:divBdr>
            </w:div>
            <w:div w:id="455562655">
              <w:marLeft w:val="0"/>
              <w:marRight w:val="0"/>
              <w:marTop w:val="0"/>
              <w:marBottom w:val="0"/>
              <w:divBdr>
                <w:top w:val="none" w:sz="0" w:space="0" w:color="auto"/>
                <w:left w:val="none" w:sz="0" w:space="0" w:color="auto"/>
                <w:bottom w:val="none" w:sz="0" w:space="0" w:color="auto"/>
                <w:right w:val="none" w:sz="0" w:space="0" w:color="auto"/>
              </w:divBdr>
            </w:div>
            <w:div w:id="541744758">
              <w:marLeft w:val="0"/>
              <w:marRight w:val="0"/>
              <w:marTop w:val="0"/>
              <w:marBottom w:val="0"/>
              <w:divBdr>
                <w:top w:val="none" w:sz="0" w:space="0" w:color="auto"/>
                <w:left w:val="none" w:sz="0" w:space="0" w:color="auto"/>
                <w:bottom w:val="none" w:sz="0" w:space="0" w:color="auto"/>
                <w:right w:val="none" w:sz="0" w:space="0" w:color="auto"/>
              </w:divBdr>
            </w:div>
            <w:div w:id="566192066">
              <w:marLeft w:val="0"/>
              <w:marRight w:val="0"/>
              <w:marTop w:val="0"/>
              <w:marBottom w:val="0"/>
              <w:divBdr>
                <w:top w:val="none" w:sz="0" w:space="0" w:color="auto"/>
                <w:left w:val="none" w:sz="0" w:space="0" w:color="auto"/>
                <w:bottom w:val="none" w:sz="0" w:space="0" w:color="auto"/>
                <w:right w:val="none" w:sz="0" w:space="0" w:color="auto"/>
              </w:divBdr>
            </w:div>
            <w:div w:id="619996736">
              <w:marLeft w:val="0"/>
              <w:marRight w:val="0"/>
              <w:marTop w:val="0"/>
              <w:marBottom w:val="0"/>
              <w:divBdr>
                <w:top w:val="none" w:sz="0" w:space="0" w:color="auto"/>
                <w:left w:val="none" w:sz="0" w:space="0" w:color="auto"/>
                <w:bottom w:val="none" w:sz="0" w:space="0" w:color="auto"/>
                <w:right w:val="none" w:sz="0" w:space="0" w:color="auto"/>
              </w:divBdr>
            </w:div>
            <w:div w:id="677077564">
              <w:marLeft w:val="0"/>
              <w:marRight w:val="0"/>
              <w:marTop w:val="0"/>
              <w:marBottom w:val="0"/>
              <w:divBdr>
                <w:top w:val="none" w:sz="0" w:space="0" w:color="auto"/>
                <w:left w:val="none" w:sz="0" w:space="0" w:color="auto"/>
                <w:bottom w:val="none" w:sz="0" w:space="0" w:color="auto"/>
                <w:right w:val="none" w:sz="0" w:space="0" w:color="auto"/>
              </w:divBdr>
            </w:div>
            <w:div w:id="735322395">
              <w:marLeft w:val="0"/>
              <w:marRight w:val="0"/>
              <w:marTop w:val="0"/>
              <w:marBottom w:val="0"/>
              <w:divBdr>
                <w:top w:val="none" w:sz="0" w:space="0" w:color="auto"/>
                <w:left w:val="none" w:sz="0" w:space="0" w:color="auto"/>
                <w:bottom w:val="none" w:sz="0" w:space="0" w:color="auto"/>
                <w:right w:val="none" w:sz="0" w:space="0" w:color="auto"/>
              </w:divBdr>
            </w:div>
            <w:div w:id="918908338">
              <w:marLeft w:val="0"/>
              <w:marRight w:val="0"/>
              <w:marTop w:val="0"/>
              <w:marBottom w:val="0"/>
              <w:divBdr>
                <w:top w:val="none" w:sz="0" w:space="0" w:color="auto"/>
                <w:left w:val="none" w:sz="0" w:space="0" w:color="auto"/>
                <w:bottom w:val="none" w:sz="0" w:space="0" w:color="auto"/>
                <w:right w:val="none" w:sz="0" w:space="0" w:color="auto"/>
              </w:divBdr>
            </w:div>
            <w:div w:id="921989771">
              <w:marLeft w:val="0"/>
              <w:marRight w:val="0"/>
              <w:marTop w:val="0"/>
              <w:marBottom w:val="0"/>
              <w:divBdr>
                <w:top w:val="none" w:sz="0" w:space="0" w:color="auto"/>
                <w:left w:val="none" w:sz="0" w:space="0" w:color="auto"/>
                <w:bottom w:val="none" w:sz="0" w:space="0" w:color="auto"/>
                <w:right w:val="none" w:sz="0" w:space="0" w:color="auto"/>
              </w:divBdr>
            </w:div>
            <w:div w:id="961619287">
              <w:marLeft w:val="0"/>
              <w:marRight w:val="0"/>
              <w:marTop w:val="0"/>
              <w:marBottom w:val="0"/>
              <w:divBdr>
                <w:top w:val="none" w:sz="0" w:space="0" w:color="auto"/>
                <w:left w:val="none" w:sz="0" w:space="0" w:color="auto"/>
                <w:bottom w:val="none" w:sz="0" w:space="0" w:color="auto"/>
                <w:right w:val="none" w:sz="0" w:space="0" w:color="auto"/>
              </w:divBdr>
            </w:div>
            <w:div w:id="1006326444">
              <w:marLeft w:val="0"/>
              <w:marRight w:val="0"/>
              <w:marTop w:val="0"/>
              <w:marBottom w:val="0"/>
              <w:divBdr>
                <w:top w:val="none" w:sz="0" w:space="0" w:color="auto"/>
                <w:left w:val="none" w:sz="0" w:space="0" w:color="auto"/>
                <w:bottom w:val="none" w:sz="0" w:space="0" w:color="auto"/>
                <w:right w:val="none" w:sz="0" w:space="0" w:color="auto"/>
              </w:divBdr>
            </w:div>
            <w:div w:id="1137719225">
              <w:marLeft w:val="0"/>
              <w:marRight w:val="0"/>
              <w:marTop w:val="0"/>
              <w:marBottom w:val="0"/>
              <w:divBdr>
                <w:top w:val="none" w:sz="0" w:space="0" w:color="auto"/>
                <w:left w:val="none" w:sz="0" w:space="0" w:color="auto"/>
                <w:bottom w:val="none" w:sz="0" w:space="0" w:color="auto"/>
                <w:right w:val="none" w:sz="0" w:space="0" w:color="auto"/>
              </w:divBdr>
            </w:div>
            <w:div w:id="1194003380">
              <w:marLeft w:val="0"/>
              <w:marRight w:val="0"/>
              <w:marTop w:val="0"/>
              <w:marBottom w:val="0"/>
              <w:divBdr>
                <w:top w:val="none" w:sz="0" w:space="0" w:color="auto"/>
                <w:left w:val="none" w:sz="0" w:space="0" w:color="auto"/>
                <w:bottom w:val="none" w:sz="0" w:space="0" w:color="auto"/>
                <w:right w:val="none" w:sz="0" w:space="0" w:color="auto"/>
              </w:divBdr>
            </w:div>
            <w:div w:id="1473210454">
              <w:marLeft w:val="0"/>
              <w:marRight w:val="0"/>
              <w:marTop w:val="0"/>
              <w:marBottom w:val="0"/>
              <w:divBdr>
                <w:top w:val="none" w:sz="0" w:space="0" w:color="auto"/>
                <w:left w:val="none" w:sz="0" w:space="0" w:color="auto"/>
                <w:bottom w:val="none" w:sz="0" w:space="0" w:color="auto"/>
                <w:right w:val="none" w:sz="0" w:space="0" w:color="auto"/>
              </w:divBdr>
            </w:div>
            <w:div w:id="1501502217">
              <w:marLeft w:val="0"/>
              <w:marRight w:val="0"/>
              <w:marTop w:val="0"/>
              <w:marBottom w:val="0"/>
              <w:divBdr>
                <w:top w:val="none" w:sz="0" w:space="0" w:color="auto"/>
                <w:left w:val="none" w:sz="0" w:space="0" w:color="auto"/>
                <w:bottom w:val="none" w:sz="0" w:space="0" w:color="auto"/>
                <w:right w:val="none" w:sz="0" w:space="0" w:color="auto"/>
              </w:divBdr>
            </w:div>
            <w:div w:id="1504666925">
              <w:marLeft w:val="0"/>
              <w:marRight w:val="0"/>
              <w:marTop w:val="0"/>
              <w:marBottom w:val="0"/>
              <w:divBdr>
                <w:top w:val="none" w:sz="0" w:space="0" w:color="auto"/>
                <w:left w:val="none" w:sz="0" w:space="0" w:color="auto"/>
                <w:bottom w:val="none" w:sz="0" w:space="0" w:color="auto"/>
                <w:right w:val="none" w:sz="0" w:space="0" w:color="auto"/>
              </w:divBdr>
            </w:div>
            <w:div w:id="1505511357">
              <w:marLeft w:val="0"/>
              <w:marRight w:val="0"/>
              <w:marTop w:val="0"/>
              <w:marBottom w:val="0"/>
              <w:divBdr>
                <w:top w:val="none" w:sz="0" w:space="0" w:color="auto"/>
                <w:left w:val="none" w:sz="0" w:space="0" w:color="auto"/>
                <w:bottom w:val="none" w:sz="0" w:space="0" w:color="auto"/>
                <w:right w:val="none" w:sz="0" w:space="0" w:color="auto"/>
              </w:divBdr>
            </w:div>
            <w:div w:id="1585601283">
              <w:marLeft w:val="0"/>
              <w:marRight w:val="0"/>
              <w:marTop w:val="0"/>
              <w:marBottom w:val="0"/>
              <w:divBdr>
                <w:top w:val="none" w:sz="0" w:space="0" w:color="auto"/>
                <w:left w:val="none" w:sz="0" w:space="0" w:color="auto"/>
                <w:bottom w:val="none" w:sz="0" w:space="0" w:color="auto"/>
                <w:right w:val="none" w:sz="0" w:space="0" w:color="auto"/>
              </w:divBdr>
            </w:div>
            <w:div w:id="1616401566">
              <w:marLeft w:val="0"/>
              <w:marRight w:val="0"/>
              <w:marTop w:val="0"/>
              <w:marBottom w:val="0"/>
              <w:divBdr>
                <w:top w:val="none" w:sz="0" w:space="0" w:color="auto"/>
                <w:left w:val="none" w:sz="0" w:space="0" w:color="auto"/>
                <w:bottom w:val="none" w:sz="0" w:space="0" w:color="auto"/>
                <w:right w:val="none" w:sz="0" w:space="0" w:color="auto"/>
              </w:divBdr>
            </w:div>
            <w:div w:id="1760372944">
              <w:marLeft w:val="0"/>
              <w:marRight w:val="0"/>
              <w:marTop w:val="0"/>
              <w:marBottom w:val="0"/>
              <w:divBdr>
                <w:top w:val="none" w:sz="0" w:space="0" w:color="auto"/>
                <w:left w:val="none" w:sz="0" w:space="0" w:color="auto"/>
                <w:bottom w:val="none" w:sz="0" w:space="0" w:color="auto"/>
                <w:right w:val="none" w:sz="0" w:space="0" w:color="auto"/>
              </w:divBdr>
            </w:div>
            <w:div w:id="1966083619">
              <w:marLeft w:val="0"/>
              <w:marRight w:val="0"/>
              <w:marTop w:val="0"/>
              <w:marBottom w:val="0"/>
              <w:divBdr>
                <w:top w:val="none" w:sz="0" w:space="0" w:color="auto"/>
                <w:left w:val="none" w:sz="0" w:space="0" w:color="auto"/>
                <w:bottom w:val="none" w:sz="0" w:space="0" w:color="auto"/>
                <w:right w:val="none" w:sz="0" w:space="0" w:color="auto"/>
              </w:divBdr>
            </w:div>
            <w:div w:id="1975600479">
              <w:marLeft w:val="0"/>
              <w:marRight w:val="0"/>
              <w:marTop w:val="0"/>
              <w:marBottom w:val="0"/>
              <w:divBdr>
                <w:top w:val="none" w:sz="0" w:space="0" w:color="auto"/>
                <w:left w:val="none" w:sz="0" w:space="0" w:color="auto"/>
                <w:bottom w:val="none" w:sz="0" w:space="0" w:color="auto"/>
                <w:right w:val="none" w:sz="0" w:space="0" w:color="auto"/>
              </w:divBdr>
            </w:div>
            <w:div w:id="2010715782">
              <w:marLeft w:val="0"/>
              <w:marRight w:val="0"/>
              <w:marTop w:val="0"/>
              <w:marBottom w:val="0"/>
              <w:divBdr>
                <w:top w:val="none" w:sz="0" w:space="0" w:color="auto"/>
                <w:left w:val="none" w:sz="0" w:space="0" w:color="auto"/>
                <w:bottom w:val="none" w:sz="0" w:space="0" w:color="auto"/>
                <w:right w:val="none" w:sz="0" w:space="0" w:color="auto"/>
              </w:divBdr>
            </w:div>
            <w:div w:id="20363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2741">
      <w:bodyDiv w:val="1"/>
      <w:marLeft w:val="0"/>
      <w:marRight w:val="0"/>
      <w:marTop w:val="0"/>
      <w:marBottom w:val="0"/>
      <w:divBdr>
        <w:top w:val="none" w:sz="0" w:space="0" w:color="auto"/>
        <w:left w:val="none" w:sz="0" w:space="0" w:color="auto"/>
        <w:bottom w:val="none" w:sz="0" w:space="0" w:color="auto"/>
        <w:right w:val="none" w:sz="0" w:space="0" w:color="auto"/>
      </w:divBdr>
    </w:div>
    <w:div w:id="533427625">
      <w:bodyDiv w:val="1"/>
      <w:marLeft w:val="0"/>
      <w:marRight w:val="0"/>
      <w:marTop w:val="0"/>
      <w:marBottom w:val="0"/>
      <w:divBdr>
        <w:top w:val="none" w:sz="0" w:space="0" w:color="auto"/>
        <w:left w:val="none" w:sz="0" w:space="0" w:color="auto"/>
        <w:bottom w:val="none" w:sz="0" w:space="0" w:color="auto"/>
        <w:right w:val="none" w:sz="0" w:space="0" w:color="auto"/>
      </w:divBdr>
    </w:div>
    <w:div w:id="600646212">
      <w:bodyDiv w:val="1"/>
      <w:marLeft w:val="0"/>
      <w:marRight w:val="0"/>
      <w:marTop w:val="0"/>
      <w:marBottom w:val="0"/>
      <w:divBdr>
        <w:top w:val="none" w:sz="0" w:space="0" w:color="auto"/>
        <w:left w:val="none" w:sz="0" w:space="0" w:color="auto"/>
        <w:bottom w:val="none" w:sz="0" w:space="0" w:color="auto"/>
        <w:right w:val="none" w:sz="0" w:space="0" w:color="auto"/>
      </w:divBdr>
    </w:div>
    <w:div w:id="609431575">
      <w:bodyDiv w:val="1"/>
      <w:marLeft w:val="0"/>
      <w:marRight w:val="0"/>
      <w:marTop w:val="0"/>
      <w:marBottom w:val="0"/>
      <w:divBdr>
        <w:top w:val="none" w:sz="0" w:space="0" w:color="auto"/>
        <w:left w:val="none" w:sz="0" w:space="0" w:color="auto"/>
        <w:bottom w:val="none" w:sz="0" w:space="0" w:color="auto"/>
        <w:right w:val="none" w:sz="0" w:space="0" w:color="auto"/>
      </w:divBdr>
    </w:div>
    <w:div w:id="622686199">
      <w:bodyDiv w:val="1"/>
      <w:marLeft w:val="0"/>
      <w:marRight w:val="0"/>
      <w:marTop w:val="0"/>
      <w:marBottom w:val="0"/>
      <w:divBdr>
        <w:top w:val="none" w:sz="0" w:space="0" w:color="auto"/>
        <w:left w:val="none" w:sz="0" w:space="0" w:color="auto"/>
        <w:bottom w:val="none" w:sz="0" w:space="0" w:color="auto"/>
        <w:right w:val="none" w:sz="0" w:space="0" w:color="auto"/>
      </w:divBdr>
    </w:div>
    <w:div w:id="689064962">
      <w:bodyDiv w:val="1"/>
      <w:marLeft w:val="0"/>
      <w:marRight w:val="0"/>
      <w:marTop w:val="0"/>
      <w:marBottom w:val="0"/>
      <w:divBdr>
        <w:top w:val="none" w:sz="0" w:space="0" w:color="auto"/>
        <w:left w:val="none" w:sz="0" w:space="0" w:color="auto"/>
        <w:bottom w:val="none" w:sz="0" w:space="0" w:color="auto"/>
        <w:right w:val="none" w:sz="0" w:space="0" w:color="auto"/>
      </w:divBdr>
      <w:divsChild>
        <w:div w:id="1272519066">
          <w:marLeft w:val="0"/>
          <w:marRight w:val="0"/>
          <w:marTop w:val="0"/>
          <w:marBottom w:val="0"/>
          <w:divBdr>
            <w:top w:val="none" w:sz="0" w:space="0" w:color="auto"/>
            <w:left w:val="none" w:sz="0" w:space="0" w:color="auto"/>
            <w:bottom w:val="none" w:sz="0" w:space="0" w:color="auto"/>
            <w:right w:val="none" w:sz="0" w:space="0" w:color="auto"/>
          </w:divBdr>
          <w:divsChild>
            <w:div w:id="58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4646">
      <w:bodyDiv w:val="1"/>
      <w:marLeft w:val="0"/>
      <w:marRight w:val="0"/>
      <w:marTop w:val="0"/>
      <w:marBottom w:val="0"/>
      <w:divBdr>
        <w:top w:val="none" w:sz="0" w:space="0" w:color="auto"/>
        <w:left w:val="none" w:sz="0" w:space="0" w:color="auto"/>
        <w:bottom w:val="none" w:sz="0" w:space="0" w:color="auto"/>
        <w:right w:val="none" w:sz="0" w:space="0" w:color="auto"/>
      </w:divBdr>
      <w:divsChild>
        <w:div w:id="26181161">
          <w:marLeft w:val="0"/>
          <w:marRight w:val="0"/>
          <w:marTop w:val="0"/>
          <w:marBottom w:val="0"/>
          <w:divBdr>
            <w:top w:val="none" w:sz="0" w:space="0" w:color="auto"/>
            <w:left w:val="none" w:sz="0" w:space="0" w:color="auto"/>
            <w:bottom w:val="none" w:sz="0" w:space="0" w:color="auto"/>
            <w:right w:val="none" w:sz="0" w:space="0" w:color="auto"/>
          </w:divBdr>
          <w:divsChild>
            <w:div w:id="911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74">
      <w:bodyDiv w:val="1"/>
      <w:marLeft w:val="0"/>
      <w:marRight w:val="0"/>
      <w:marTop w:val="0"/>
      <w:marBottom w:val="0"/>
      <w:divBdr>
        <w:top w:val="none" w:sz="0" w:space="0" w:color="auto"/>
        <w:left w:val="none" w:sz="0" w:space="0" w:color="auto"/>
        <w:bottom w:val="none" w:sz="0" w:space="0" w:color="auto"/>
        <w:right w:val="none" w:sz="0" w:space="0" w:color="auto"/>
      </w:divBdr>
    </w:div>
    <w:div w:id="698821578">
      <w:bodyDiv w:val="1"/>
      <w:marLeft w:val="0"/>
      <w:marRight w:val="0"/>
      <w:marTop w:val="0"/>
      <w:marBottom w:val="0"/>
      <w:divBdr>
        <w:top w:val="none" w:sz="0" w:space="0" w:color="auto"/>
        <w:left w:val="none" w:sz="0" w:space="0" w:color="auto"/>
        <w:bottom w:val="none" w:sz="0" w:space="0" w:color="auto"/>
        <w:right w:val="none" w:sz="0" w:space="0" w:color="auto"/>
      </w:divBdr>
    </w:div>
    <w:div w:id="711542108">
      <w:bodyDiv w:val="1"/>
      <w:marLeft w:val="0"/>
      <w:marRight w:val="0"/>
      <w:marTop w:val="0"/>
      <w:marBottom w:val="0"/>
      <w:divBdr>
        <w:top w:val="none" w:sz="0" w:space="0" w:color="auto"/>
        <w:left w:val="none" w:sz="0" w:space="0" w:color="auto"/>
        <w:bottom w:val="none" w:sz="0" w:space="0" w:color="auto"/>
        <w:right w:val="none" w:sz="0" w:space="0" w:color="auto"/>
      </w:divBdr>
    </w:div>
    <w:div w:id="717046698">
      <w:bodyDiv w:val="1"/>
      <w:marLeft w:val="0"/>
      <w:marRight w:val="0"/>
      <w:marTop w:val="0"/>
      <w:marBottom w:val="0"/>
      <w:divBdr>
        <w:top w:val="none" w:sz="0" w:space="0" w:color="auto"/>
        <w:left w:val="none" w:sz="0" w:space="0" w:color="auto"/>
        <w:bottom w:val="none" w:sz="0" w:space="0" w:color="auto"/>
        <w:right w:val="none" w:sz="0" w:space="0" w:color="auto"/>
      </w:divBdr>
    </w:div>
    <w:div w:id="727267768">
      <w:bodyDiv w:val="1"/>
      <w:marLeft w:val="0"/>
      <w:marRight w:val="0"/>
      <w:marTop w:val="0"/>
      <w:marBottom w:val="0"/>
      <w:divBdr>
        <w:top w:val="none" w:sz="0" w:space="0" w:color="auto"/>
        <w:left w:val="none" w:sz="0" w:space="0" w:color="auto"/>
        <w:bottom w:val="none" w:sz="0" w:space="0" w:color="auto"/>
        <w:right w:val="none" w:sz="0" w:space="0" w:color="auto"/>
      </w:divBdr>
    </w:div>
    <w:div w:id="742918843">
      <w:bodyDiv w:val="1"/>
      <w:marLeft w:val="0"/>
      <w:marRight w:val="0"/>
      <w:marTop w:val="0"/>
      <w:marBottom w:val="0"/>
      <w:divBdr>
        <w:top w:val="none" w:sz="0" w:space="0" w:color="auto"/>
        <w:left w:val="none" w:sz="0" w:space="0" w:color="auto"/>
        <w:bottom w:val="none" w:sz="0" w:space="0" w:color="auto"/>
        <w:right w:val="none" w:sz="0" w:space="0" w:color="auto"/>
      </w:divBdr>
      <w:divsChild>
        <w:div w:id="2107575615">
          <w:marLeft w:val="0"/>
          <w:marRight w:val="0"/>
          <w:marTop w:val="0"/>
          <w:marBottom w:val="0"/>
          <w:divBdr>
            <w:top w:val="none" w:sz="0" w:space="0" w:color="auto"/>
            <w:left w:val="none" w:sz="0" w:space="0" w:color="auto"/>
            <w:bottom w:val="none" w:sz="0" w:space="0" w:color="auto"/>
            <w:right w:val="none" w:sz="0" w:space="0" w:color="auto"/>
          </w:divBdr>
          <w:divsChild>
            <w:div w:id="8316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0549">
      <w:bodyDiv w:val="1"/>
      <w:marLeft w:val="0"/>
      <w:marRight w:val="0"/>
      <w:marTop w:val="0"/>
      <w:marBottom w:val="0"/>
      <w:divBdr>
        <w:top w:val="none" w:sz="0" w:space="0" w:color="auto"/>
        <w:left w:val="none" w:sz="0" w:space="0" w:color="auto"/>
        <w:bottom w:val="none" w:sz="0" w:space="0" w:color="auto"/>
        <w:right w:val="none" w:sz="0" w:space="0" w:color="auto"/>
      </w:divBdr>
      <w:divsChild>
        <w:div w:id="1919054650">
          <w:marLeft w:val="0"/>
          <w:marRight w:val="0"/>
          <w:marTop w:val="0"/>
          <w:marBottom w:val="0"/>
          <w:divBdr>
            <w:top w:val="none" w:sz="0" w:space="0" w:color="auto"/>
            <w:left w:val="none" w:sz="0" w:space="0" w:color="auto"/>
            <w:bottom w:val="none" w:sz="0" w:space="0" w:color="auto"/>
            <w:right w:val="none" w:sz="0" w:space="0" w:color="auto"/>
          </w:divBdr>
          <w:divsChild>
            <w:div w:id="1503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3466">
      <w:bodyDiv w:val="1"/>
      <w:marLeft w:val="0"/>
      <w:marRight w:val="0"/>
      <w:marTop w:val="0"/>
      <w:marBottom w:val="0"/>
      <w:divBdr>
        <w:top w:val="none" w:sz="0" w:space="0" w:color="auto"/>
        <w:left w:val="none" w:sz="0" w:space="0" w:color="auto"/>
        <w:bottom w:val="none" w:sz="0" w:space="0" w:color="auto"/>
        <w:right w:val="none" w:sz="0" w:space="0" w:color="auto"/>
      </w:divBdr>
    </w:div>
    <w:div w:id="796802217">
      <w:bodyDiv w:val="1"/>
      <w:marLeft w:val="0"/>
      <w:marRight w:val="0"/>
      <w:marTop w:val="0"/>
      <w:marBottom w:val="0"/>
      <w:divBdr>
        <w:top w:val="none" w:sz="0" w:space="0" w:color="auto"/>
        <w:left w:val="none" w:sz="0" w:space="0" w:color="auto"/>
        <w:bottom w:val="none" w:sz="0" w:space="0" w:color="auto"/>
        <w:right w:val="none" w:sz="0" w:space="0" w:color="auto"/>
      </w:divBdr>
    </w:div>
    <w:div w:id="810098914">
      <w:bodyDiv w:val="1"/>
      <w:marLeft w:val="0"/>
      <w:marRight w:val="0"/>
      <w:marTop w:val="0"/>
      <w:marBottom w:val="0"/>
      <w:divBdr>
        <w:top w:val="none" w:sz="0" w:space="0" w:color="auto"/>
        <w:left w:val="none" w:sz="0" w:space="0" w:color="auto"/>
        <w:bottom w:val="none" w:sz="0" w:space="0" w:color="auto"/>
        <w:right w:val="none" w:sz="0" w:space="0" w:color="auto"/>
      </w:divBdr>
    </w:div>
    <w:div w:id="815755771">
      <w:bodyDiv w:val="1"/>
      <w:marLeft w:val="0"/>
      <w:marRight w:val="0"/>
      <w:marTop w:val="0"/>
      <w:marBottom w:val="0"/>
      <w:divBdr>
        <w:top w:val="none" w:sz="0" w:space="0" w:color="auto"/>
        <w:left w:val="none" w:sz="0" w:space="0" w:color="auto"/>
        <w:bottom w:val="none" w:sz="0" w:space="0" w:color="auto"/>
        <w:right w:val="none" w:sz="0" w:space="0" w:color="auto"/>
      </w:divBdr>
    </w:div>
    <w:div w:id="816921842">
      <w:bodyDiv w:val="1"/>
      <w:marLeft w:val="0"/>
      <w:marRight w:val="0"/>
      <w:marTop w:val="0"/>
      <w:marBottom w:val="0"/>
      <w:divBdr>
        <w:top w:val="none" w:sz="0" w:space="0" w:color="auto"/>
        <w:left w:val="none" w:sz="0" w:space="0" w:color="auto"/>
        <w:bottom w:val="none" w:sz="0" w:space="0" w:color="auto"/>
        <w:right w:val="none" w:sz="0" w:space="0" w:color="auto"/>
      </w:divBdr>
    </w:div>
    <w:div w:id="836312199">
      <w:bodyDiv w:val="1"/>
      <w:marLeft w:val="0"/>
      <w:marRight w:val="0"/>
      <w:marTop w:val="0"/>
      <w:marBottom w:val="0"/>
      <w:divBdr>
        <w:top w:val="none" w:sz="0" w:space="0" w:color="auto"/>
        <w:left w:val="none" w:sz="0" w:space="0" w:color="auto"/>
        <w:bottom w:val="none" w:sz="0" w:space="0" w:color="auto"/>
        <w:right w:val="none" w:sz="0" w:space="0" w:color="auto"/>
      </w:divBdr>
    </w:div>
    <w:div w:id="898245495">
      <w:bodyDiv w:val="1"/>
      <w:marLeft w:val="0"/>
      <w:marRight w:val="0"/>
      <w:marTop w:val="0"/>
      <w:marBottom w:val="0"/>
      <w:divBdr>
        <w:top w:val="none" w:sz="0" w:space="0" w:color="auto"/>
        <w:left w:val="none" w:sz="0" w:space="0" w:color="auto"/>
        <w:bottom w:val="none" w:sz="0" w:space="0" w:color="auto"/>
        <w:right w:val="none" w:sz="0" w:space="0" w:color="auto"/>
      </w:divBdr>
    </w:div>
    <w:div w:id="907770444">
      <w:bodyDiv w:val="1"/>
      <w:marLeft w:val="0"/>
      <w:marRight w:val="0"/>
      <w:marTop w:val="0"/>
      <w:marBottom w:val="0"/>
      <w:divBdr>
        <w:top w:val="none" w:sz="0" w:space="0" w:color="auto"/>
        <w:left w:val="none" w:sz="0" w:space="0" w:color="auto"/>
        <w:bottom w:val="none" w:sz="0" w:space="0" w:color="auto"/>
        <w:right w:val="none" w:sz="0" w:space="0" w:color="auto"/>
      </w:divBdr>
      <w:divsChild>
        <w:div w:id="1942034151">
          <w:marLeft w:val="0"/>
          <w:marRight w:val="0"/>
          <w:marTop w:val="0"/>
          <w:marBottom w:val="0"/>
          <w:divBdr>
            <w:top w:val="none" w:sz="0" w:space="0" w:color="auto"/>
            <w:left w:val="none" w:sz="0" w:space="0" w:color="auto"/>
            <w:bottom w:val="none" w:sz="0" w:space="0" w:color="auto"/>
            <w:right w:val="none" w:sz="0" w:space="0" w:color="auto"/>
          </w:divBdr>
          <w:divsChild>
            <w:div w:id="6924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0514">
      <w:bodyDiv w:val="1"/>
      <w:marLeft w:val="0"/>
      <w:marRight w:val="0"/>
      <w:marTop w:val="0"/>
      <w:marBottom w:val="0"/>
      <w:divBdr>
        <w:top w:val="none" w:sz="0" w:space="0" w:color="auto"/>
        <w:left w:val="none" w:sz="0" w:space="0" w:color="auto"/>
        <w:bottom w:val="none" w:sz="0" w:space="0" w:color="auto"/>
        <w:right w:val="none" w:sz="0" w:space="0" w:color="auto"/>
      </w:divBdr>
    </w:div>
    <w:div w:id="924730809">
      <w:bodyDiv w:val="1"/>
      <w:marLeft w:val="0"/>
      <w:marRight w:val="0"/>
      <w:marTop w:val="0"/>
      <w:marBottom w:val="0"/>
      <w:divBdr>
        <w:top w:val="none" w:sz="0" w:space="0" w:color="auto"/>
        <w:left w:val="none" w:sz="0" w:space="0" w:color="auto"/>
        <w:bottom w:val="none" w:sz="0" w:space="0" w:color="auto"/>
        <w:right w:val="none" w:sz="0" w:space="0" w:color="auto"/>
      </w:divBdr>
    </w:div>
    <w:div w:id="927039308">
      <w:bodyDiv w:val="1"/>
      <w:marLeft w:val="0"/>
      <w:marRight w:val="0"/>
      <w:marTop w:val="0"/>
      <w:marBottom w:val="0"/>
      <w:divBdr>
        <w:top w:val="none" w:sz="0" w:space="0" w:color="auto"/>
        <w:left w:val="none" w:sz="0" w:space="0" w:color="auto"/>
        <w:bottom w:val="none" w:sz="0" w:space="0" w:color="auto"/>
        <w:right w:val="none" w:sz="0" w:space="0" w:color="auto"/>
      </w:divBdr>
    </w:div>
    <w:div w:id="938441734">
      <w:bodyDiv w:val="1"/>
      <w:marLeft w:val="0"/>
      <w:marRight w:val="0"/>
      <w:marTop w:val="0"/>
      <w:marBottom w:val="0"/>
      <w:divBdr>
        <w:top w:val="none" w:sz="0" w:space="0" w:color="auto"/>
        <w:left w:val="none" w:sz="0" w:space="0" w:color="auto"/>
        <w:bottom w:val="none" w:sz="0" w:space="0" w:color="auto"/>
        <w:right w:val="none" w:sz="0" w:space="0" w:color="auto"/>
      </w:divBdr>
    </w:div>
    <w:div w:id="970281179">
      <w:bodyDiv w:val="1"/>
      <w:marLeft w:val="0"/>
      <w:marRight w:val="0"/>
      <w:marTop w:val="0"/>
      <w:marBottom w:val="0"/>
      <w:divBdr>
        <w:top w:val="none" w:sz="0" w:space="0" w:color="auto"/>
        <w:left w:val="none" w:sz="0" w:space="0" w:color="auto"/>
        <w:bottom w:val="none" w:sz="0" w:space="0" w:color="auto"/>
        <w:right w:val="none" w:sz="0" w:space="0" w:color="auto"/>
      </w:divBdr>
    </w:div>
    <w:div w:id="984237498">
      <w:bodyDiv w:val="1"/>
      <w:marLeft w:val="0"/>
      <w:marRight w:val="0"/>
      <w:marTop w:val="0"/>
      <w:marBottom w:val="0"/>
      <w:divBdr>
        <w:top w:val="none" w:sz="0" w:space="0" w:color="auto"/>
        <w:left w:val="none" w:sz="0" w:space="0" w:color="auto"/>
        <w:bottom w:val="none" w:sz="0" w:space="0" w:color="auto"/>
        <w:right w:val="none" w:sz="0" w:space="0" w:color="auto"/>
      </w:divBdr>
      <w:divsChild>
        <w:div w:id="1645281665">
          <w:marLeft w:val="0"/>
          <w:marRight w:val="0"/>
          <w:marTop w:val="0"/>
          <w:marBottom w:val="0"/>
          <w:divBdr>
            <w:top w:val="none" w:sz="0" w:space="0" w:color="auto"/>
            <w:left w:val="none" w:sz="0" w:space="0" w:color="auto"/>
            <w:bottom w:val="none" w:sz="0" w:space="0" w:color="auto"/>
            <w:right w:val="none" w:sz="0" w:space="0" w:color="auto"/>
          </w:divBdr>
          <w:divsChild>
            <w:div w:id="1242760180">
              <w:marLeft w:val="0"/>
              <w:marRight w:val="0"/>
              <w:marTop w:val="0"/>
              <w:marBottom w:val="0"/>
              <w:divBdr>
                <w:top w:val="none" w:sz="0" w:space="0" w:color="auto"/>
                <w:left w:val="none" w:sz="0" w:space="0" w:color="auto"/>
                <w:bottom w:val="none" w:sz="0" w:space="0" w:color="auto"/>
                <w:right w:val="none" w:sz="0" w:space="0" w:color="auto"/>
              </w:divBdr>
            </w:div>
            <w:div w:id="1022364504">
              <w:marLeft w:val="0"/>
              <w:marRight w:val="0"/>
              <w:marTop w:val="0"/>
              <w:marBottom w:val="0"/>
              <w:divBdr>
                <w:top w:val="none" w:sz="0" w:space="0" w:color="auto"/>
                <w:left w:val="none" w:sz="0" w:space="0" w:color="auto"/>
                <w:bottom w:val="none" w:sz="0" w:space="0" w:color="auto"/>
                <w:right w:val="none" w:sz="0" w:space="0" w:color="auto"/>
              </w:divBdr>
            </w:div>
            <w:div w:id="1064572343">
              <w:marLeft w:val="0"/>
              <w:marRight w:val="0"/>
              <w:marTop w:val="0"/>
              <w:marBottom w:val="0"/>
              <w:divBdr>
                <w:top w:val="none" w:sz="0" w:space="0" w:color="auto"/>
                <w:left w:val="none" w:sz="0" w:space="0" w:color="auto"/>
                <w:bottom w:val="none" w:sz="0" w:space="0" w:color="auto"/>
                <w:right w:val="none" w:sz="0" w:space="0" w:color="auto"/>
              </w:divBdr>
            </w:div>
            <w:div w:id="372466424">
              <w:marLeft w:val="0"/>
              <w:marRight w:val="0"/>
              <w:marTop w:val="0"/>
              <w:marBottom w:val="0"/>
              <w:divBdr>
                <w:top w:val="none" w:sz="0" w:space="0" w:color="auto"/>
                <w:left w:val="none" w:sz="0" w:space="0" w:color="auto"/>
                <w:bottom w:val="none" w:sz="0" w:space="0" w:color="auto"/>
                <w:right w:val="none" w:sz="0" w:space="0" w:color="auto"/>
              </w:divBdr>
            </w:div>
            <w:div w:id="1774209590">
              <w:marLeft w:val="0"/>
              <w:marRight w:val="0"/>
              <w:marTop w:val="0"/>
              <w:marBottom w:val="0"/>
              <w:divBdr>
                <w:top w:val="none" w:sz="0" w:space="0" w:color="auto"/>
                <w:left w:val="none" w:sz="0" w:space="0" w:color="auto"/>
                <w:bottom w:val="none" w:sz="0" w:space="0" w:color="auto"/>
                <w:right w:val="none" w:sz="0" w:space="0" w:color="auto"/>
              </w:divBdr>
            </w:div>
            <w:div w:id="641277350">
              <w:marLeft w:val="0"/>
              <w:marRight w:val="0"/>
              <w:marTop w:val="0"/>
              <w:marBottom w:val="0"/>
              <w:divBdr>
                <w:top w:val="none" w:sz="0" w:space="0" w:color="auto"/>
                <w:left w:val="none" w:sz="0" w:space="0" w:color="auto"/>
                <w:bottom w:val="none" w:sz="0" w:space="0" w:color="auto"/>
                <w:right w:val="none" w:sz="0" w:space="0" w:color="auto"/>
              </w:divBdr>
            </w:div>
            <w:div w:id="21273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9875">
      <w:bodyDiv w:val="1"/>
      <w:marLeft w:val="0"/>
      <w:marRight w:val="0"/>
      <w:marTop w:val="0"/>
      <w:marBottom w:val="0"/>
      <w:divBdr>
        <w:top w:val="none" w:sz="0" w:space="0" w:color="auto"/>
        <w:left w:val="none" w:sz="0" w:space="0" w:color="auto"/>
        <w:bottom w:val="none" w:sz="0" w:space="0" w:color="auto"/>
        <w:right w:val="none" w:sz="0" w:space="0" w:color="auto"/>
      </w:divBdr>
    </w:div>
    <w:div w:id="1073577704">
      <w:bodyDiv w:val="1"/>
      <w:marLeft w:val="0"/>
      <w:marRight w:val="0"/>
      <w:marTop w:val="0"/>
      <w:marBottom w:val="0"/>
      <w:divBdr>
        <w:top w:val="none" w:sz="0" w:space="0" w:color="auto"/>
        <w:left w:val="none" w:sz="0" w:space="0" w:color="auto"/>
        <w:bottom w:val="none" w:sz="0" w:space="0" w:color="auto"/>
        <w:right w:val="none" w:sz="0" w:space="0" w:color="auto"/>
      </w:divBdr>
    </w:div>
    <w:div w:id="1074739295">
      <w:bodyDiv w:val="1"/>
      <w:marLeft w:val="0"/>
      <w:marRight w:val="0"/>
      <w:marTop w:val="0"/>
      <w:marBottom w:val="0"/>
      <w:divBdr>
        <w:top w:val="none" w:sz="0" w:space="0" w:color="auto"/>
        <w:left w:val="none" w:sz="0" w:space="0" w:color="auto"/>
        <w:bottom w:val="none" w:sz="0" w:space="0" w:color="auto"/>
        <w:right w:val="none" w:sz="0" w:space="0" w:color="auto"/>
      </w:divBdr>
    </w:div>
    <w:div w:id="1079519508">
      <w:bodyDiv w:val="1"/>
      <w:marLeft w:val="0"/>
      <w:marRight w:val="0"/>
      <w:marTop w:val="0"/>
      <w:marBottom w:val="0"/>
      <w:divBdr>
        <w:top w:val="none" w:sz="0" w:space="0" w:color="auto"/>
        <w:left w:val="none" w:sz="0" w:space="0" w:color="auto"/>
        <w:bottom w:val="none" w:sz="0" w:space="0" w:color="auto"/>
        <w:right w:val="none" w:sz="0" w:space="0" w:color="auto"/>
      </w:divBdr>
    </w:div>
    <w:div w:id="1090547434">
      <w:bodyDiv w:val="1"/>
      <w:marLeft w:val="0"/>
      <w:marRight w:val="0"/>
      <w:marTop w:val="0"/>
      <w:marBottom w:val="0"/>
      <w:divBdr>
        <w:top w:val="none" w:sz="0" w:space="0" w:color="auto"/>
        <w:left w:val="none" w:sz="0" w:space="0" w:color="auto"/>
        <w:bottom w:val="none" w:sz="0" w:space="0" w:color="auto"/>
        <w:right w:val="none" w:sz="0" w:space="0" w:color="auto"/>
      </w:divBdr>
    </w:div>
    <w:div w:id="1093747048">
      <w:bodyDiv w:val="1"/>
      <w:marLeft w:val="0"/>
      <w:marRight w:val="0"/>
      <w:marTop w:val="0"/>
      <w:marBottom w:val="0"/>
      <w:divBdr>
        <w:top w:val="none" w:sz="0" w:space="0" w:color="auto"/>
        <w:left w:val="none" w:sz="0" w:space="0" w:color="auto"/>
        <w:bottom w:val="none" w:sz="0" w:space="0" w:color="auto"/>
        <w:right w:val="none" w:sz="0" w:space="0" w:color="auto"/>
      </w:divBdr>
    </w:div>
    <w:div w:id="1097479644">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17913653">
      <w:bodyDiv w:val="1"/>
      <w:marLeft w:val="0"/>
      <w:marRight w:val="0"/>
      <w:marTop w:val="0"/>
      <w:marBottom w:val="0"/>
      <w:divBdr>
        <w:top w:val="none" w:sz="0" w:space="0" w:color="auto"/>
        <w:left w:val="none" w:sz="0" w:space="0" w:color="auto"/>
        <w:bottom w:val="none" w:sz="0" w:space="0" w:color="auto"/>
        <w:right w:val="none" w:sz="0" w:space="0" w:color="auto"/>
      </w:divBdr>
    </w:div>
    <w:div w:id="1135486536">
      <w:bodyDiv w:val="1"/>
      <w:marLeft w:val="0"/>
      <w:marRight w:val="0"/>
      <w:marTop w:val="0"/>
      <w:marBottom w:val="0"/>
      <w:divBdr>
        <w:top w:val="none" w:sz="0" w:space="0" w:color="auto"/>
        <w:left w:val="none" w:sz="0" w:space="0" w:color="auto"/>
        <w:bottom w:val="none" w:sz="0" w:space="0" w:color="auto"/>
        <w:right w:val="none" w:sz="0" w:space="0" w:color="auto"/>
      </w:divBdr>
    </w:div>
    <w:div w:id="1160970379">
      <w:bodyDiv w:val="1"/>
      <w:marLeft w:val="0"/>
      <w:marRight w:val="0"/>
      <w:marTop w:val="0"/>
      <w:marBottom w:val="0"/>
      <w:divBdr>
        <w:top w:val="none" w:sz="0" w:space="0" w:color="auto"/>
        <w:left w:val="none" w:sz="0" w:space="0" w:color="auto"/>
        <w:bottom w:val="none" w:sz="0" w:space="0" w:color="auto"/>
        <w:right w:val="none" w:sz="0" w:space="0" w:color="auto"/>
      </w:divBdr>
      <w:divsChild>
        <w:div w:id="1316303067">
          <w:marLeft w:val="0"/>
          <w:marRight w:val="0"/>
          <w:marTop w:val="0"/>
          <w:marBottom w:val="0"/>
          <w:divBdr>
            <w:top w:val="none" w:sz="0" w:space="0" w:color="auto"/>
            <w:left w:val="none" w:sz="0" w:space="0" w:color="auto"/>
            <w:bottom w:val="none" w:sz="0" w:space="0" w:color="auto"/>
            <w:right w:val="none" w:sz="0" w:space="0" w:color="auto"/>
          </w:divBdr>
          <w:divsChild>
            <w:div w:id="50466856">
              <w:marLeft w:val="0"/>
              <w:marRight w:val="0"/>
              <w:marTop w:val="0"/>
              <w:marBottom w:val="0"/>
              <w:divBdr>
                <w:top w:val="none" w:sz="0" w:space="0" w:color="auto"/>
                <w:left w:val="none" w:sz="0" w:space="0" w:color="auto"/>
                <w:bottom w:val="none" w:sz="0" w:space="0" w:color="auto"/>
                <w:right w:val="none" w:sz="0" w:space="0" w:color="auto"/>
              </w:divBdr>
            </w:div>
            <w:div w:id="75595523">
              <w:marLeft w:val="0"/>
              <w:marRight w:val="0"/>
              <w:marTop w:val="0"/>
              <w:marBottom w:val="0"/>
              <w:divBdr>
                <w:top w:val="none" w:sz="0" w:space="0" w:color="auto"/>
                <w:left w:val="none" w:sz="0" w:space="0" w:color="auto"/>
                <w:bottom w:val="none" w:sz="0" w:space="0" w:color="auto"/>
                <w:right w:val="none" w:sz="0" w:space="0" w:color="auto"/>
              </w:divBdr>
            </w:div>
            <w:div w:id="120733081">
              <w:marLeft w:val="0"/>
              <w:marRight w:val="0"/>
              <w:marTop w:val="0"/>
              <w:marBottom w:val="0"/>
              <w:divBdr>
                <w:top w:val="none" w:sz="0" w:space="0" w:color="auto"/>
                <w:left w:val="none" w:sz="0" w:space="0" w:color="auto"/>
                <w:bottom w:val="none" w:sz="0" w:space="0" w:color="auto"/>
                <w:right w:val="none" w:sz="0" w:space="0" w:color="auto"/>
              </w:divBdr>
            </w:div>
            <w:div w:id="166867386">
              <w:marLeft w:val="0"/>
              <w:marRight w:val="0"/>
              <w:marTop w:val="0"/>
              <w:marBottom w:val="0"/>
              <w:divBdr>
                <w:top w:val="none" w:sz="0" w:space="0" w:color="auto"/>
                <w:left w:val="none" w:sz="0" w:space="0" w:color="auto"/>
                <w:bottom w:val="none" w:sz="0" w:space="0" w:color="auto"/>
                <w:right w:val="none" w:sz="0" w:space="0" w:color="auto"/>
              </w:divBdr>
            </w:div>
            <w:div w:id="269431177">
              <w:marLeft w:val="0"/>
              <w:marRight w:val="0"/>
              <w:marTop w:val="0"/>
              <w:marBottom w:val="0"/>
              <w:divBdr>
                <w:top w:val="none" w:sz="0" w:space="0" w:color="auto"/>
                <w:left w:val="none" w:sz="0" w:space="0" w:color="auto"/>
                <w:bottom w:val="none" w:sz="0" w:space="0" w:color="auto"/>
                <w:right w:val="none" w:sz="0" w:space="0" w:color="auto"/>
              </w:divBdr>
            </w:div>
            <w:div w:id="274216475">
              <w:marLeft w:val="0"/>
              <w:marRight w:val="0"/>
              <w:marTop w:val="0"/>
              <w:marBottom w:val="0"/>
              <w:divBdr>
                <w:top w:val="none" w:sz="0" w:space="0" w:color="auto"/>
                <w:left w:val="none" w:sz="0" w:space="0" w:color="auto"/>
                <w:bottom w:val="none" w:sz="0" w:space="0" w:color="auto"/>
                <w:right w:val="none" w:sz="0" w:space="0" w:color="auto"/>
              </w:divBdr>
            </w:div>
            <w:div w:id="322241877">
              <w:marLeft w:val="0"/>
              <w:marRight w:val="0"/>
              <w:marTop w:val="0"/>
              <w:marBottom w:val="0"/>
              <w:divBdr>
                <w:top w:val="none" w:sz="0" w:space="0" w:color="auto"/>
                <w:left w:val="none" w:sz="0" w:space="0" w:color="auto"/>
                <w:bottom w:val="none" w:sz="0" w:space="0" w:color="auto"/>
                <w:right w:val="none" w:sz="0" w:space="0" w:color="auto"/>
              </w:divBdr>
            </w:div>
            <w:div w:id="345637255">
              <w:marLeft w:val="0"/>
              <w:marRight w:val="0"/>
              <w:marTop w:val="0"/>
              <w:marBottom w:val="0"/>
              <w:divBdr>
                <w:top w:val="none" w:sz="0" w:space="0" w:color="auto"/>
                <w:left w:val="none" w:sz="0" w:space="0" w:color="auto"/>
                <w:bottom w:val="none" w:sz="0" w:space="0" w:color="auto"/>
                <w:right w:val="none" w:sz="0" w:space="0" w:color="auto"/>
              </w:divBdr>
            </w:div>
            <w:div w:id="347290069">
              <w:marLeft w:val="0"/>
              <w:marRight w:val="0"/>
              <w:marTop w:val="0"/>
              <w:marBottom w:val="0"/>
              <w:divBdr>
                <w:top w:val="none" w:sz="0" w:space="0" w:color="auto"/>
                <w:left w:val="none" w:sz="0" w:space="0" w:color="auto"/>
                <w:bottom w:val="none" w:sz="0" w:space="0" w:color="auto"/>
                <w:right w:val="none" w:sz="0" w:space="0" w:color="auto"/>
              </w:divBdr>
            </w:div>
            <w:div w:id="534851321">
              <w:marLeft w:val="0"/>
              <w:marRight w:val="0"/>
              <w:marTop w:val="0"/>
              <w:marBottom w:val="0"/>
              <w:divBdr>
                <w:top w:val="none" w:sz="0" w:space="0" w:color="auto"/>
                <w:left w:val="none" w:sz="0" w:space="0" w:color="auto"/>
                <w:bottom w:val="none" w:sz="0" w:space="0" w:color="auto"/>
                <w:right w:val="none" w:sz="0" w:space="0" w:color="auto"/>
              </w:divBdr>
            </w:div>
            <w:div w:id="701636980">
              <w:marLeft w:val="0"/>
              <w:marRight w:val="0"/>
              <w:marTop w:val="0"/>
              <w:marBottom w:val="0"/>
              <w:divBdr>
                <w:top w:val="none" w:sz="0" w:space="0" w:color="auto"/>
                <w:left w:val="none" w:sz="0" w:space="0" w:color="auto"/>
                <w:bottom w:val="none" w:sz="0" w:space="0" w:color="auto"/>
                <w:right w:val="none" w:sz="0" w:space="0" w:color="auto"/>
              </w:divBdr>
            </w:div>
            <w:div w:id="724065053">
              <w:marLeft w:val="0"/>
              <w:marRight w:val="0"/>
              <w:marTop w:val="0"/>
              <w:marBottom w:val="0"/>
              <w:divBdr>
                <w:top w:val="none" w:sz="0" w:space="0" w:color="auto"/>
                <w:left w:val="none" w:sz="0" w:space="0" w:color="auto"/>
                <w:bottom w:val="none" w:sz="0" w:space="0" w:color="auto"/>
                <w:right w:val="none" w:sz="0" w:space="0" w:color="auto"/>
              </w:divBdr>
            </w:div>
            <w:div w:id="783503434">
              <w:marLeft w:val="0"/>
              <w:marRight w:val="0"/>
              <w:marTop w:val="0"/>
              <w:marBottom w:val="0"/>
              <w:divBdr>
                <w:top w:val="none" w:sz="0" w:space="0" w:color="auto"/>
                <w:left w:val="none" w:sz="0" w:space="0" w:color="auto"/>
                <w:bottom w:val="none" w:sz="0" w:space="0" w:color="auto"/>
                <w:right w:val="none" w:sz="0" w:space="0" w:color="auto"/>
              </w:divBdr>
            </w:div>
            <w:div w:id="905142692">
              <w:marLeft w:val="0"/>
              <w:marRight w:val="0"/>
              <w:marTop w:val="0"/>
              <w:marBottom w:val="0"/>
              <w:divBdr>
                <w:top w:val="none" w:sz="0" w:space="0" w:color="auto"/>
                <w:left w:val="none" w:sz="0" w:space="0" w:color="auto"/>
                <w:bottom w:val="none" w:sz="0" w:space="0" w:color="auto"/>
                <w:right w:val="none" w:sz="0" w:space="0" w:color="auto"/>
              </w:divBdr>
            </w:div>
            <w:div w:id="914244699">
              <w:marLeft w:val="0"/>
              <w:marRight w:val="0"/>
              <w:marTop w:val="0"/>
              <w:marBottom w:val="0"/>
              <w:divBdr>
                <w:top w:val="none" w:sz="0" w:space="0" w:color="auto"/>
                <w:left w:val="none" w:sz="0" w:space="0" w:color="auto"/>
                <w:bottom w:val="none" w:sz="0" w:space="0" w:color="auto"/>
                <w:right w:val="none" w:sz="0" w:space="0" w:color="auto"/>
              </w:divBdr>
            </w:div>
            <w:div w:id="958991699">
              <w:marLeft w:val="0"/>
              <w:marRight w:val="0"/>
              <w:marTop w:val="0"/>
              <w:marBottom w:val="0"/>
              <w:divBdr>
                <w:top w:val="none" w:sz="0" w:space="0" w:color="auto"/>
                <w:left w:val="none" w:sz="0" w:space="0" w:color="auto"/>
                <w:bottom w:val="none" w:sz="0" w:space="0" w:color="auto"/>
                <w:right w:val="none" w:sz="0" w:space="0" w:color="auto"/>
              </w:divBdr>
            </w:div>
            <w:div w:id="986976670">
              <w:marLeft w:val="0"/>
              <w:marRight w:val="0"/>
              <w:marTop w:val="0"/>
              <w:marBottom w:val="0"/>
              <w:divBdr>
                <w:top w:val="none" w:sz="0" w:space="0" w:color="auto"/>
                <w:left w:val="none" w:sz="0" w:space="0" w:color="auto"/>
                <w:bottom w:val="none" w:sz="0" w:space="0" w:color="auto"/>
                <w:right w:val="none" w:sz="0" w:space="0" w:color="auto"/>
              </w:divBdr>
            </w:div>
            <w:div w:id="1062562151">
              <w:marLeft w:val="0"/>
              <w:marRight w:val="0"/>
              <w:marTop w:val="0"/>
              <w:marBottom w:val="0"/>
              <w:divBdr>
                <w:top w:val="none" w:sz="0" w:space="0" w:color="auto"/>
                <w:left w:val="none" w:sz="0" w:space="0" w:color="auto"/>
                <w:bottom w:val="none" w:sz="0" w:space="0" w:color="auto"/>
                <w:right w:val="none" w:sz="0" w:space="0" w:color="auto"/>
              </w:divBdr>
            </w:div>
            <w:div w:id="1190336232">
              <w:marLeft w:val="0"/>
              <w:marRight w:val="0"/>
              <w:marTop w:val="0"/>
              <w:marBottom w:val="0"/>
              <w:divBdr>
                <w:top w:val="none" w:sz="0" w:space="0" w:color="auto"/>
                <w:left w:val="none" w:sz="0" w:space="0" w:color="auto"/>
                <w:bottom w:val="none" w:sz="0" w:space="0" w:color="auto"/>
                <w:right w:val="none" w:sz="0" w:space="0" w:color="auto"/>
              </w:divBdr>
            </w:div>
            <w:div w:id="1217206340">
              <w:marLeft w:val="0"/>
              <w:marRight w:val="0"/>
              <w:marTop w:val="0"/>
              <w:marBottom w:val="0"/>
              <w:divBdr>
                <w:top w:val="none" w:sz="0" w:space="0" w:color="auto"/>
                <w:left w:val="none" w:sz="0" w:space="0" w:color="auto"/>
                <w:bottom w:val="none" w:sz="0" w:space="0" w:color="auto"/>
                <w:right w:val="none" w:sz="0" w:space="0" w:color="auto"/>
              </w:divBdr>
            </w:div>
            <w:div w:id="1234312839">
              <w:marLeft w:val="0"/>
              <w:marRight w:val="0"/>
              <w:marTop w:val="0"/>
              <w:marBottom w:val="0"/>
              <w:divBdr>
                <w:top w:val="none" w:sz="0" w:space="0" w:color="auto"/>
                <w:left w:val="none" w:sz="0" w:space="0" w:color="auto"/>
                <w:bottom w:val="none" w:sz="0" w:space="0" w:color="auto"/>
                <w:right w:val="none" w:sz="0" w:space="0" w:color="auto"/>
              </w:divBdr>
            </w:div>
            <w:div w:id="1305818362">
              <w:marLeft w:val="0"/>
              <w:marRight w:val="0"/>
              <w:marTop w:val="0"/>
              <w:marBottom w:val="0"/>
              <w:divBdr>
                <w:top w:val="none" w:sz="0" w:space="0" w:color="auto"/>
                <w:left w:val="none" w:sz="0" w:space="0" w:color="auto"/>
                <w:bottom w:val="none" w:sz="0" w:space="0" w:color="auto"/>
                <w:right w:val="none" w:sz="0" w:space="0" w:color="auto"/>
              </w:divBdr>
            </w:div>
            <w:div w:id="1338072637">
              <w:marLeft w:val="0"/>
              <w:marRight w:val="0"/>
              <w:marTop w:val="0"/>
              <w:marBottom w:val="0"/>
              <w:divBdr>
                <w:top w:val="none" w:sz="0" w:space="0" w:color="auto"/>
                <w:left w:val="none" w:sz="0" w:space="0" w:color="auto"/>
                <w:bottom w:val="none" w:sz="0" w:space="0" w:color="auto"/>
                <w:right w:val="none" w:sz="0" w:space="0" w:color="auto"/>
              </w:divBdr>
            </w:div>
            <w:div w:id="1648241239">
              <w:marLeft w:val="0"/>
              <w:marRight w:val="0"/>
              <w:marTop w:val="0"/>
              <w:marBottom w:val="0"/>
              <w:divBdr>
                <w:top w:val="none" w:sz="0" w:space="0" w:color="auto"/>
                <w:left w:val="none" w:sz="0" w:space="0" w:color="auto"/>
                <w:bottom w:val="none" w:sz="0" w:space="0" w:color="auto"/>
                <w:right w:val="none" w:sz="0" w:space="0" w:color="auto"/>
              </w:divBdr>
            </w:div>
            <w:div w:id="1654289548">
              <w:marLeft w:val="0"/>
              <w:marRight w:val="0"/>
              <w:marTop w:val="0"/>
              <w:marBottom w:val="0"/>
              <w:divBdr>
                <w:top w:val="none" w:sz="0" w:space="0" w:color="auto"/>
                <w:left w:val="none" w:sz="0" w:space="0" w:color="auto"/>
                <w:bottom w:val="none" w:sz="0" w:space="0" w:color="auto"/>
                <w:right w:val="none" w:sz="0" w:space="0" w:color="auto"/>
              </w:divBdr>
            </w:div>
            <w:div w:id="1677149402">
              <w:marLeft w:val="0"/>
              <w:marRight w:val="0"/>
              <w:marTop w:val="0"/>
              <w:marBottom w:val="0"/>
              <w:divBdr>
                <w:top w:val="none" w:sz="0" w:space="0" w:color="auto"/>
                <w:left w:val="none" w:sz="0" w:space="0" w:color="auto"/>
                <w:bottom w:val="none" w:sz="0" w:space="0" w:color="auto"/>
                <w:right w:val="none" w:sz="0" w:space="0" w:color="auto"/>
              </w:divBdr>
            </w:div>
            <w:div w:id="1730617627">
              <w:marLeft w:val="0"/>
              <w:marRight w:val="0"/>
              <w:marTop w:val="0"/>
              <w:marBottom w:val="0"/>
              <w:divBdr>
                <w:top w:val="none" w:sz="0" w:space="0" w:color="auto"/>
                <w:left w:val="none" w:sz="0" w:space="0" w:color="auto"/>
                <w:bottom w:val="none" w:sz="0" w:space="0" w:color="auto"/>
                <w:right w:val="none" w:sz="0" w:space="0" w:color="auto"/>
              </w:divBdr>
            </w:div>
            <w:div w:id="1785153229">
              <w:marLeft w:val="0"/>
              <w:marRight w:val="0"/>
              <w:marTop w:val="0"/>
              <w:marBottom w:val="0"/>
              <w:divBdr>
                <w:top w:val="none" w:sz="0" w:space="0" w:color="auto"/>
                <w:left w:val="none" w:sz="0" w:space="0" w:color="auto"/>
                <w:bottom w:val="none" w:sz="0" w:space="0" w:color="auto"/>
                <w:right w:val="none" w:sz="0" w:space="0" w:color="auto"/>
              </w:divBdr>
            </w:div>
            <w:div w:id="1793598316">
              <w:marLeft w:val="0"/>
              <w:marRight w:val="0"/>
              <w:marTop w:val="0"/>
              <w:marBottom w:val="0"/>
              <w:divBdr>
                <w:top w:val="none" w:sz="0" w:space="0" w:color="auto"/>
                <w:left w:val="none" w:sz="0" w:space="0" w:color="auto"/>
                <w:bottom w:val="none" w:sz="0" w:space="0" w:color="auto"/>
                <w:right w:val="none" w:sz="0" w:space="0" w:color="auto"/>
              </w:divBdr>
            </w:div>
            <w:div w:id="1834105814">
              <w:marLeft w:val="0"/>
              <w:marRight w:val="0"/>
              <w:marTop w:val="0"/>
              <w:marBottom w:val="0"/>
              <w:divBdr>
                <w:top w:val="none" w:sz="0" w:space="0" w:color="auto"/>
                <w:left w:val="none" w:sz="0" w:space="0" w:color="auto"/>
                <w:bottom w:val="none" w:sz="0" w:space="0" w:color="auto"/>
                <w:right w:val="none" w:sz="0" w:space="0" w:color="auto"/>
              </w:divBdr>
            </w:div>
            <w:div w:id="1885484408">
              <w:marLeft w:val="0"/>
              <w:marRight w:val="0"/>
              <w:marTop w:val="0"/>
              <w:marBottom w:val="0"/>
              <w:divBdr>
                <w:top w:val="none" w:sz="0" w:space="0" w:color="auto"/>
                <w:left w:val="none" w:sz="0" w:space="0" w:color="auto"/>
                <w:bottom w:val="none" w:sz="0" w:space="0" w:color="auto"/>
                <w:right w:val="none" w:sz="0" w:space="0" w:color="auto"/>
              </w:divBdr>
            </w:div>
            <w:div w:id="1889493456">
              <w:marLeft w:val="0"/>
              <w:marRight w:val="0"/>
              <w:marTop w:val="0"/>
              <w:marBottom w:val="0"/>
              <w:divBdr>
                <w:top w:val="none" w:sz="0" w:space="0" w:color="auto"/>
                <w:left w:val="none" w:sz="0" w:space="0" w:color="auto"/>
                <w:bottom w:val="none" w:sz="0" w:space="0" w:color="auto"/>
                <w:right w:val="none" w:sz="0" w:space="0" w:color="auto"/>
              </w:divBdr>
            </w:div>
            <w:div w:id="19586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7831">
      <w:bodyDiv w:val="1"/>
      <w:marLeft w:val="0"/>
      <w:marRight w:val="0"/>
      <w:marTop w:val="0"/>
      <w:marBottom w:val="0"/>
      <w:divBdr>
        <w:top w:val="none" w:sz="0" w:space="0" w:color="auto"/>
        <w:left w:val="none" w:sz="0" w:space="0" w:color="auto"/>
        <w:bottom w:val="none" w:sz="0" w:space="0" w:color="auto"/>
        <w:right w:val="none" w:sz="0" w:space="0" w:color="auto"/>
      </w:divBdr>
      <w:divsChild>
        <w:div w:id="1737849856">
          <w:marLeft w:val="0"/>
          <w:marRight w:val="0"/>
          <w:marTop w:val="0"/>
          <w:marBottom w:val="0"/>
          <w:divBdr>
            <w:top w:val="none" w:sz="0" w:space="0" w:color="auto"/>
            <w:left w:val="none" w:sz="0" w:space="0" w:color="auto"/>
            <w:bottom w:val="none" w:sz="0" w:space="0" w:color="auto"/>
            <w:right w:val="none" w:sz="0" w:space="0" w:color="auto"/>
          </w:divBdr>
          <w:divsChild>
            <w:div w:id="12804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9343">
      <w:bodyDiv w:val="1"/>
      <w:marLeft w:val="0"/>
      <w:marRight w:val="0"/>
      <w:marTop w:val="0"/>
      <w:marBottom w:val="0"/>
      <w:divBdr>
        <w:top w:val="none" w:sz="0" w:space="0" w:color="auto"/>
        <w:left w:val="none" w:sz="0" w:space="0" w:color="auto"/>
        <w:bottom w:val="none" w:sz="0" w:space="0" w:color="auto"/>
        <w:right w:val="none" w:sz="0" w:space="0" w:color="auto"/>
      </w:divBdr>
    </w:div>
    <w:div w:id="1180923620">
      <w:bodyDiv w:val="1"/>
      <w:marLeft w:val="0"/>
      <w:marRight w:val="0"/>
      <w:marTop w:val="0"/>
      <w:marBottom w:val="0"/>
      <w:divBdr>
        <w:top w:val="none" w:sz="0" w:space="0" w:color="auto"/>
        <w:left w:val="none" w:sz="0" w:space="0" w:color="auto"/>
        <w:bottom w:val="none" w:sz="0" w:space="0" w:color="auto"/>
        <w:right w:val="none" w:sz="0" w:space="0" w:color="auto"/>
      </w:divBdr>
    </w:div>
    <w:div w:id="1184318037">
      <w:bodyDiv w:val="1"/>
      <w:marLeft w:val="0"/>
      <w:marRight w:val="0"/>
      <w:marTop w:val="0"/>
      <w:marBottom w:val="0"/>
      <w:divBdr>
        <w:top w:val="none" w:sz="0" w:space="0" w:color="auto"/>
        <w:left w:val="none" w:sz="0" w:space="0" w:color="auto"/>
        <w:bottom w:val="none" w:sz="0" w:space="0" w:color="auto"/>
        <w:right w:val="none" w:sz="0" w:space="0" w:color="auto"/>
      </w:divBdr>
      <w:divsChild>
        <w:div w:id="1277299254">
          <w:marLeft w:val="0"/>
          <w:marRight w:val="0"/>
          <w:marTop w:val="0"/>
          <w:marBottom w:val="0"/>
          <w:divBdr>
            <w:top w:val="none" w:sz="0" w:space="0" w:color="auto"/>
            <w:left w:val="none" w:sz="0" w:space="0" w:color="auto"/>
            <w:bottom w:val="none" w:sz="0" w:space="0" w:color="auto"/>
            <w:right w:val="none" w:sz="0" w:space="0" w:color="auto"/>
          </w:divBdr>
          <w:divsChild>
            <w:div w:id="77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859">
      <w:bodyDiv w:val="1"/>
      <w:marLeft w:val="0"/>
      <w:marRight w:val="0"/>
      <w:marTop w:val="0"/>
      <w:marBottom w:val="0"/>
      <w:divBdr>
        <w:top w:val="none" w:sz="0" w:space="0" w:color="auto"/>
        <w:left w:val="none" w:sz="0" w:space="0" w:color="auto"/>
        <w:bottom w:val="none" w:sz="0" w:space="0" w:color="auto"/>
        <w:right w:val="none" w:sz="0" w:space="0" w:color="auto"/>
      </w:divBdr>
    </w:div>
    <w:div w:id="1193425227">
      <w:bodyDiv w:val="1"/>
      <w:marLeft w:val="0"/>
      <w:marRight w:val="0"/>
      <w:marTop w:val="0"/>
      <w:marBottom w:val="0"/>
      <w:divBdr>
        <w:top w:val="none" w:sz="0" w:space="0" w:color="auto"/>
        <w:left w:val="none" w:sz="0" w:space="0" w:color="auto"/>
        <w:bottom w:val="none" w:sz="0" w:space="0" w:color="auto"/>
        <w:right w:val="none" w:sz="0" w:space="0" w:color="auto"/>
      </w:divBdr>
    </w:div>
    <w:div w:id="1202091021">
      <w:bodyDiv w:val="1"/>
      <w:marLeft w:val="0"/>
      <w:marRight w:val="0"/>
      <w:marTop w:val="0"/>
      <w:marBottom w:val="0"/>
      <w:divBdr>
        <w:top w:val="none" w:sz="0" w:space="0" w:color="auto"/>
        <w:left w:val="none" w:sz="0" w:space="0" w:color="auto"/>
        <w:bottom w:val="none" w:sz="0" w:space="0" w:color="auto"/>
        <w:right w:val="none" w:sz="0" w:space="0" w:color="auto"/>
      </w:divBdr>
      <w:divsChild>
        <w:div w:id="732391109">
          <w:marLeft w:val="0"/>
          <w:marRight w:val="0"/>
          <w:marTop w:val="0"/>
          <w:marBottom w:val="0"/>
          <w:divBdr>
            <w:top w:val="none" w:sz="0" w:space="0" w:color="auto"/>
            <w:left w:val="none" w:sz="0" w:space="0" w:color="auto"/>
            <w:bottom w:val="none" w:sz="0" w:space="0" w:color="auto"/>
            <w:right w:val="none" w:sz="0" w:space="0" w:color="auto"/>
          </w:divBdr>
          <w:divsChild>
            <w:div w:id="143013000">
              <w:marLeft w:val="0"/>
              <w:marRight w:val="0"/>
              <w:marTop w:val="0"/>
              <w:marBottom w:val="0"/>
              <w:divBdr>
                <w:top w:val="none" w:sz="0" w:space="0" w:color="auto"/>
                <w:left w:val="none" w:sz="0" w:space="0" w:color="auto"/>
                <w:bottom w:val="none" w:sz="0" w:space="0" w:color="auto"/>
                <w:right w:val="none" w:sz="0" w:space="0" w:color="auto"/>
              </w:divBdr>
            </w:div>
            <w:div w:id="144975561">
              <w:marLeft w:val="0"/>
              <w:marRight w:val="0"/>
              <w:marTop w:val="0"/>
              <w:marBottom w:val="0"/>
              <w:divBdr>
                <w:top w:val="none" w:sz="0" w:space="0" w:color="auto"/>
                <w:left w:val="none" w:sz="0" w:space="0" w:color="auto"/>
                <w:bottom w:val="none" w:sz="0" w:space="0" w:color="auto"/>
                <w:right w:val="none" w:sz="0" w:space="0" w:color="auto"/>
              </w:divBdr>
            </w:div>
            <w:div w:id="293487132">
              <w:marLeft w:val="0"/>
              <w:marRight w:val="0"/>
              <w:marTop w:val="0"/>
              <w:marBottom w:val="0"/>
              <w:divBdr>
                <w:top w:val="none" w:sz="0" w:space="0" w:color="auto"/>
                <w:left w:val="none" w:sz="0" w:space="0" w:color="auto"/>
                <w:bottom w:val="none" w:sz="0" w:space="0" w:color="auto"/>
                <w:right w:val="none" w:sz="0" w:space="0" w:color="auto"/>
              </w:divBdr>
            </w:div>
            <w:div w:id="313417732">
              <w:marLeft w:val="0"/>
              <w:marRight w:val="0"/>
              <w:marTop w:val="0"/>
              <w:marBottom w:val="0"/>
              <w:divBdr>
                <w:top w:val="none" w:sz="0" w:space="0" w:color="auto"/>
                <w:left w:val="none" w:sz="0" w:space="0" w:color="auto"/>
                <w:bottom w:val="none" w:sz="0" w:space="0" w:color="auto"/>
                <w:right w:val="none" w:sz="0" w:space="0" w:color="auto"/>
              </w:divBdr>
            </w:div>
            <w:div w:id="628170836">
              <w:marLeft w:val="0"/>
              <w:marRight w:val="0"/>
              <w:marTop w:val="0"/>
              <w:marBottom w:val="0"/>
              <w:divBdr>
                <w:top w:val="none" w:sz="0" w:space="0" w:color="auto"/>
                <w:left w:val="none" w:sz="0" w:space="0" w:color="auto"/>
                <w:bottom w:val="none" w:sz="0" w:space="0" w:color="auto"/>
                <w:right w:val="none" w:sz="0" w:space="0" w:color="auto"/>
              </w:divBdr>
            </w:div>
            <w:div w:id="751513921">
              <w:marLeft w:val="0"/>
              <w:marRight w:val="0"/>
              <w:marTop w:val="0"/>
              <w:marBottom w:val="0"/>
              <w:divBdr>
                <w:top w:val="none" w:sz="0" w:space="0" w:color="auto"/>
                <w:left w:val="none" w:sz="0" w:space="0" w:color="auto"/>
                <w:bottom w:val="none" w:sz="0" w:space="0" w:color="auto"/>
                <w:right w:val="none" w:sz="0" w:space="0" w:color="auto"/>
              </w:divBdr>
            </w:div>
            <w:div w:id="1017730312">
              <w:marLeft w:val="0"/>
              <w:marRight w:val="0"/>
              <w:marTop w:val="0"/>
              <w:marBottom w:val="0"/>
              <w:divBdr>
                <w:top w:val="none" w:sz="0" w:space="0" w:color="auto"/>
                <w:left w:val="none" w:sz="0" w:space="0" w:color="auto"/>
                <w:bottom w:val="none" w:sz="0" w:space="0" w:color="auto"/>
                <w:right w:val="none" w:sz="0" w:space="0" w:color="auto"/>
              </w:divBdr>
            </w:div>
            <w:div w:id="1233543103">
              <w:marLeft w:val="0"/>
              <w:marRight w:val="0"/>
              <w:marTop w:val="0"/>
              <w:marBottom w:val="0"/>
              <w:divBdr>
                <w:top w:val="none" w:sz="0" w:space="0" w:color="auto"/>
                <w:left w:val="none" w:sz="0" w:space="0" w:color="auto"/>
                <w:bottom w:val="none" w:sz="0" w:space="0" w:color="auto"/>
                <w:right w:val="none" w:sz="0" w:space="0" w:color="auto"/>
              </w:divBdr>
            </w:div>
            <w:div w:id="1234242533">
              <w:marLeft w:val="0"/>
              <w:marRight w:val="0"/>
              <w:marTop w:val="0"/>
              <w:marBottom w:val="0"/>
              <w:divBdr>
                <w:top w:val="none" w:sz="0" w:space="0" w:color="auto"/>
                <w:left w:val="none" w:sz="0" w:space="0" w:color="auto"/>
                <w:bottom w:val="none" w:sz="0" w:space="0" w:color="auto"/>
                <w:right w:val="none" w:sz="0" w:space="0" w:color="auto"/>
              </w:divBdr>
            </w:div>
            <w:div w:id="1274904337">
              <w:marLeft w:val="0"/>
              <w:marRight w:val="0"/>
              <w:marTop w:val="0"/>
              <w:marBottom w:val="0"/>
              <w:divBdr>
                <w:top w:val="none" w:sz="0" w:space="0" w:color="auto"/>
                <w:left w:val="none" w:sz="0" w:space="0" w:color="auto"/>
                <w:bottom w:val="none" w:sz="0" w:space="0" w:color="auto"/>
                <w:right w:val="none" w:sz="0" w:space="0" w:color="auto"/>
              </w:divBdr>
            </w:div>
            <w:div w:id="1497649588">
              <w:marLeft w:val="0"/>
              <w:marRight w:val="0"/>
              <w:marTop w:val="0"/>
              <w:marBottom w:val="0"/>
              <w:divBdr>
                <w:top w:val="none" w:sz="0" w:space="0" w:color="auto"/>
                <w:left w:val="none" w:sz="0" w:space="0" w:color="auto"/>
                <w:bottom w:val="none" w:sz="0" w:space="0" w:color="auto"/>
                <w:right w:val="none" w:sz="0" w:space="0" w:color="auto"/>
              </w:divBdr>
            </w:div>
            <w:div w:id="1567953071">
              <w:marLeft w:val="0"/>
              <w:marRight w:val="0"/>
              <w:marTop w:val="0"/>
              <w:marBottom w:val="0"/>
              <w:divBdr>
                <w:top w:val="none" w:sz="0" w:space="0" w:color="auto"/>
                <w:left w:val="none" w:sz="0" w:space="0" w:color="auto"/>
                <w:bottom w:val="none" w:sz="0" w:space="0" w:color="auto"/>
                <w:right w:val="none" w:sz="0" w:space="0" w:color="auto"/>
              </w:divBdr>
            </w:div>
            <w:div w:id="1683627413">
              <w:marLeft w:val="0"/>
              <w:marRight w:val="0"/>
              <w:marTop w:val="0"/>
              <w:marBottom w:val="0"/>
              <w:divBdr>
                <w:top w:val="none" w:sz="0" w:space="0" w:color="auto"/>
                <w:left w:val="none" w:sz="0" w:space="0" w:color="auto"/>
                <w:bottom w:val="none" w:sz="0" w:space="0" w:color="auto"/>
                <w:right w:val="none" w:sz="0" w:space="0" w:color="auto"/>
              </w:divBdr>
            </w:div>
            <w:div w:id="1917741257">
              <w:marLeft w:val="0"/>
              <w:marRight w:val="0"/>
              <w:marTop w:val="0"/>
              <w:marBottom w:val="0"/>
              <w:divBdr>
                <w:top w:val="none" w:sz="0" w:space="0" w:color="auto"/>
                <w:left w:val="none" w:sz="0" w:space="0" w:color="auto"/>
                <w:bottom w:val="none" w:sz="0" w:space="0" w:color="auto"/>
                <w:right w:val="none" w:sz="0" w:space="0" w:color="auto"/>
              </w:divBdr>
            </w:div>
            <w:div w:id="20615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15776488">
      <w:bodyDiv w:val="1"/>
      <w:marLeft w:val="0"/>
      <w:marRight w:val="0"/>
      <w:marTop w:val="0"/>
      <w:marBottom w:val="0"/>
      <w:divBdr>
        <w:top w:val="none" w:sz="0" w:space="0" w:color="auto"/>
        <w:left w:val="none" w:sz="0" w:space="0" w:color="auto"/>
        <w:bottom w:val="none" w:sz="0" w:space="0" w:color="auto"/>
        <w:right w:val="none" w:sz="0" w:space="0" w:color="auto"/>
      </w:divBdr>
      <w:divsChild>
        <w:div w:id="1606960091">
          <w:marLeft w:val="0"/>
          <w:marRight w:val="0"/>
          <w:marTop w:val="0"/>
          <w:marBottom w:val="0"/>
          <w:divBdr>
            <w:top w:val="none" w:sz="0" w:space="0" w:color="auto"/>
            <w:left w:val="none" w:sz="0" w:space="0" w:color="auto"/>
            <w:bottom w:val="none" w:sz="0" w:space="0" w:color="auto"/>
            <w:right w:val="none" w:sz="0" w:space="0" w:color="auto"/>
          </w:divBdr>
          <w:divsChild>
            <w:div w:id="255334264">
              <w:marLeft w:val="0"/>
              <w:marRight w:val="0"/>
              <w:marTop w:val="0"/>
              <w:marBottom w:val="0"/>
              <w:divBdr>
                <w:top w:val="none" w:sz="0" w:space="0" w:color="auto"/>
                <w:left w:val="none" w:sz="0" w:space="0" w:color="auto"/>
                <w:bottom w:val="none" w:sz="0" w:space="0" w:color="auto"/>
                <w:right w:val="none" w:sz="0" w:space="0" w:color="auto"/>
              </w:divBdr>
            </w:div>
            <w:div w:id="793134831">
              <w:marLeft w:val="0"/>
              <w:marRight w:val="0"/>
              <w:marTop w:val="0"/>
              <w:marBottom w:val="0"/>
              <w:divBdr>
                <w:top w:val="none" w:sz="0" w:space="0" w:color="auto"/>
                <w:left w:val="none" w:sz="0" w:space="0" w:color="auto"/>
                <w:bottom w:val="none" w:sz="0" w:space="0" w:color="auto"/>
                <w:right w:val="none" w:sz="0" w:space="0" w:color="auto"/>
              </w:divBdr>
            </w:div>
            <w:div w:id="852960243">
              <w:marLeft w:val="0"/>
              <w:marRight w:val="0"/>
              <w:marTop w:val="0"/>
              <w:marBottom w:val="0"/>
              <w:divBdr>
                <w:top w:val="none" w:sz="0" w:space="0" w:color="auto"/>
                <w:left w:val="none" w:sz="0" w:space="0" w:color="auto"/>
                <w:bottom w:val="none" w:sz="0" w:space="0" w:color="auto"/>
                <w:right w:val="none" w:sz="0" w:space="0" w:color="auto"/>
              </w:divBdr>
            </w:div>
            <w:div w:id="1074086943">
              <w:marLeft w:val="0"/>
              <w:marRight w:val="0"/>
              <w:marTop w:val="0"/>
              <w:marBottom w:val="0"/>
              <w:divBdr>
                <w:top w:val="none" w:sz="0" w:space="0" w:color="auto"/>
                <w:left w:val="none" w:sz="0" w:space="0" w:color="auto"/>
                <w:bottom w:val="none" w:sz="0" w:space="0" w:color="auto"/>
                <w:right w:val="none" w:sz="0" w:space="0" w:color="auto"/>
              </w:divBdr>
            </w:div>
            <w:div w:id="1123354001">
              <w:marLeft w:val="0"/>
              <w:marRight w:val="0"/>
              <w:marTop w:val="0"/>
              <w:marBottom w:val="0"/>
              <w:divBdr>
                <w:top w:val="none" w:sz="0" w:space="0" w:color="auto"/>
                <w:left w:val="none" w:sz="0" w:space="0" w:color="auto"/>
                <w:bottom w:val="none" w:sz="0" w:space="0" w:color="auto"/>
                <w:right w:val="none" w:sz="0" w:space="0" w:color="auto"/>
              </w:divBdr>
            </w:div>
            <w:div w:id="1414087880">
              <w:marLeft w:val="0"/>
              <w:marRight w:val="0"/>
              <w:marTop w:val="0"/>
              <w:marBottom w:val="0"/>
              <w:divBdr>
                <w:top w:val="none" w:sz="0" w:space="0" w:color="auto"/>
                <w:left w:val="none" w:sz="0" w:space="0" w:color="auto"/>
                <w:bottom w:val="none" w:sz="0" w:space="0" w:color="auto"/>
                <w:right w:val="none" w:sz="0" w:space="0" w:color="auto"/>
              </w:divBdr>
            </w:div>
            <w:div w:id="1519008723">
              <w:marLeft w:val="0"/>
              <w:marRight w:val="0"/>
              <w:marTop w:val="0"/>
              <w:marBottom w:val="0"/>
              <w:divBdr>
                <w:top w:val="none" w:sz="0" w:space="0" w:color="auto"/>
                <w:left w:val="none" w:sz="0" w:space="0" w:color="auto"/>
                <w:bottom w:val="none" w:sz="0" w:space="0" w:color="auto"/>
                <w:right w:val="none" w:sz="0" w:space="0" w:color="auto"/>
              </w:divBdr>
            </w:div>
            <w:div w:id="2122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980">
      <w:bodyDiv w:val="1"/>
      <w:marLeft w:val="0"/>
      <w:marRight w:val="0"/>
      <w:marTop w:val="0"/>
      <w:marBottom w:val="0"/>
      <w:divBdr>
        <w:top w:val="none" w:sz="0" w:space="0" w:color="auto"/>
        <w:left w:val="none" w:sz="0" w:space="0" w:color="auto"/>
        <w:bottom w:val="none" w:sz="0" w:space="0" w:color="auto"/>
        <w:right w:val="none" w:sz="0" w:space="0" w:color="auto"/>
      </w:divBdr>
    </w:div>
    <w:div w:id="1243832660">
      <w:bodyDiv w:val="1"/>
      <w:marLeft w:val="0"/>
      <w:marRight w:val="0"/>
      <w:marTop w:val="0"/>
      <w:marBottom w:val="0"/>
      <w:divBdr>
        <w:top w:val="none" w:sz="0" w:space="0" w:color="auto"/>
        <w:left w:val="none" w:sz="0" w:space="0" w:color="auto"/>
        <w:bottom w:val="none" w:sz="0" w:space="0" w:color="auto"/>
        <w:right w:val="none" w:sz="0" w:space="0" w:color="auto"/>
      </w:divBdr>
    </w:div>
    <w:div w:id="1250459135">
      <w:bodyDiv w:val="1"/>
      <w:marLeft w:val="0"/>
      <w:marRight w:val="0"/>
      <w:marTop w:val="0"/>
      <w:marBottom w:val="0"/>
      <w:divBdr>
        <w:top w:val="none" w:sz="0" w:space="0" w:color="auto"/>
        <w:left w:val="none" w:sz="0" w:space="0" w:color="auto"/>
        <w:bottom w:val="none" w:sz="0" w:space="0" w:color="auto"/>
        <w:right w:val="none" w:sz="0" w:space="0" w:color="auto"/>
      </w:divBdr>
      <w:divsChild>
        <w:div w:id="346753764">
          <w:marLeft w:val="0"/>
          <w:marRight w:val="0"/>
          <w:marTop w:val="0"/>
          <w:marBottom w:val="0"/>
          <w:divBdr>
            <w:top w:val="none" w:sz="0" w:space="0" w:color="auto"/>
            <w:left w:val="none" w:sz="0" w:space="0" w:color="auto"/>
            <w:bottom w:val="none" w:sz="0" w:space="0" w:color="auto"/>
            <w:right w:val="none" w:sz="0" w:space="0" w:color="auto"/>
          </w:divBdr>
          <w:divsChild>
            <w:div w:id="20208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69782">
      <w:bodyDiv w:val="1"/>
      <w:marLeft w:val="0"/>
      <w:marRight w:val="0"/>
      <w:marTop w:val="0"/>
      <w:marBottom w:val="0"/>
      <w:divBdr>
        <w:top w:val="none" w:sz="0" w:space="0" w:color="auto"/>
        <w:left w:val="none" w:sz="0" w:space="0" w:color="auto"/>
        <w:bottom w:val="none" w:sz="0" w:space="0" w:color="auto"/>
        <w:right w:val="none" w:sz="0" w:space="0" w:color="auto"/>
      </w:divBdr>
      <w:divsChild>
        <w:div w:id="136340322">
          <w:marLeft w:val="0"/>
          <w:marRight w:val="0"/>
          <w:marTop w:val="0"/>
          <w:marBottom w:val="0"/>
          <w:divBdr>
            <w:top w:val="none" w:sz="0" w:space="0" w:color="auto"/>
            <w:left w:val="none" w:sz="0" w:space="0" w:color="auto"/>
            <w:bottom w:val="none" w:sz="0" w:space="0" w:color="auto"/>
            <w:right w:val="none" w:sz="0" w:space="0" w:color="auto"/>
          </w:divBdr>
          <w:divsChild>
            <w:div w:id="118763772">
              <w:marLeft w:val="0"/>
              <w:marRight w:val="0"/>
              <w:marTop w:val="0"/>
              <w:marBottom w:val="0"/>
              <w:divBdr>
                <w:top w:val="none" w:sz="0" w:space="0" w:color="auto"/>
                <w:left w:val="none" w:sz="0" w:space="0" w:color="auto"/>
                <w:bottom w:val="none" w:sz="0" w:space="0" w:color="auto"/>
                <w:right w:val="none" w:sz="0" w:space="0" w:color="auto"/>
              </w:divBdr>
            </w:div>
            <w:div w:id="254440964">
              <w:marLeft w:val="0"/>
              <w:marRight w:val="0"/>
              <w:marTop w:val="0"/>
              <w:marBottom w:val="0"/>
              <w:divBdr>
                <w:top w:val="none" w:sz="0" w:space="0" w:color="auto"/>
                <w:left w:val="none" w:sz="0" w:space="0" w:color="auto"/>
                <w:bottom w:val="none" w:sz="0" w:space="0" w:color="auto"/>
                <w:right w:val="none" w:sz="0" w:space="0" w:color="auto"/>
              </w:divBdr>
            </w:div>
            <w:div w:id="415320045">
              <w:marLeft w:val="0"/>
              <w:marRight w:val="0"/>
              <w:marTop w:val="0"/>
              <w:marBottom w:val="0"/>
              <w:divBdr>
                <w:top w:val="none" w:sz="0" w:space="0" w:color="auto"/>
                <w:left w:val="none" w:sz="0" w:space="0" w:color="auto"/>
                <w:bottom w:val="none" w:sz="0" w:space="0" w:color="auto"/>
                <w:right w:val="none" w:sz="0" w:space="0" w:color="auto"/>
              </w:divBdr>
            </w:div>
            <w:div w:id="434642227">
              <w:marLeft w:val="0"/>
              <w:marRight w:val="0"/>
              <w:marTop w:val="0"/>
              <w:marBottom w:val="0"/>
              <w:divBdr>
                <w:top w:val="none" w:sz="0" w:space="0" w:color="auto"/>
                <w:left w:val="none" w:sz="0" w:space="0" w:color="auto"/>
                <w:bottom w:val="none" w:sz="0" w:space="0" w:color="auto"/>
                <w:right w:val="none" w:sz="0" w:space="0" w:color="auto"/>
              </w:divBdr>
            </w:div>
            <w:div w:id="452986955">
              <w:marLeft w:val="0"/>
              <w:marRight w:val="0"/>
              <w:marTop w:val="0"/>
              <w:marBottom w:val="0"/>
              <w:divBdr>
                <w:top w:val="none" w:sz="0" w:space="0" w:color="auto"/>
                <w:left w:val="none" w:sz="0" w:space="0" w:color="auto"/>
                <w:bottom w:val="none" w:sz="0" w:space="0" w:color="auto"/>
                <w:right w:val="none" w:sz="0" w:space="0" w:color="auto"/>
              </w:divBdr>
            </w:div>
            <w:div w:id="703870421">
              <w:marLeft w:val="0"/>
              <w:marRight w:val="0"/>
              <w:marTop w:val="0"/>
              <w:marBottom w:val="0"/>
              <w:divBdr>
                <w:top w:val="none" w:sz="0" w:space="0" w:color="auto"/>
                <w:left w:val="none" w:sz="0" w:space="0" w:color="auto"/>
                <w:bottom w:val="none" w:sz="0" w:space="0" w:color="auto"/>
                <w:right w:val="none" w:sz="0" w:space="0" w:color="auto"/>
              </w:divBdr>
            </w:div>
            <w:div w:id="965043504">
              <w:marLeft w:val="0"/>
              <w:marRight w:val="0"/>
              <w:marTop w:val="0"/>
              <w:marBottom w:val="0"/>
              <w:divBdr>
                <w:top w:val="none" w:sz="0" w:space="0" w:color="auto"/>
                <w:left w:val="none" w:sz="0" w:space="0" w:color="auto"/>
                <w:bottom w:val="none" w:sz="0" w:space="0" w:color="auto"/>
                <w:right w:val="none" w:sz="0" w:space="0" w:color="auto"/>
              </w:divBdr>
            </w:div>
            <w:div w:id="1101296348">
              <w:marLeft w:val="0"/>
              <w:marRight w:val="0"/>
              <w:marTop w:val="0"/>
              <w:marBottom w:val="0"/>
              <w:divBdr>
                <w:top w:val="none" w:sz="0" w:space="0" w:color="auto"/>
                <w:left w:val="none" w:sz="0" w:space="0" w:color="auto"/>
                <w:bottom w:val="none" w:sz="0" w:space="0" w:color="auto"/>
                <w:right w:val="none" w:sz="0" w:space="0" w:color="auto"/>
              </w:divBdr>
            </w:div>
            <w:div w:id="1243561155">
              <w:marLeft w:val="0"/>
              <w:marRight w:val="0"/>
              <w:marTop w:val="0"/>
              <w:marBottom w:val="0"/>
              <w:divBdr>
                <w:top w:val="none" w:sz="0" w:space="0" w:color="auto"/>
                <w:left w:val="none" w:sz="0" w:space="0" w:color="auto"/>
                <w:bottom w:val="none" w:sz="0" w:space="0" w:color="auto"/>
                <w:right w:val="none" w:sz="0" w:space="0" w:color="auto"/>
              </w:divBdr>
            </w:div>
            <w:div w:id="1305815076">
              <w:marLeft w:val="0"/>
              <w:marRight w:val="0"/>
              <w:marTop w:val="0"/>
              <w:marBottom w:val="0"/>
              <w:divBdr>
                <w:top w:val="none" w:sz="0" w:space="0" w:color="auto"/>
                <w:left w:val="none" w:sz="0" w:space="0" w:color="auto"/>
                <w:bottom w:val="none" w:sz="0" w:space="0" w:color="auto"/>
                <w:right w:val="none" w:sz="0" w:space="0" w:color="auto"/>
              </w:divBdr>
            </w:div>
            <w:div w:id="1347365158">
              <w:marLeft w:val="0"/>
              <w:marRight w:val="0"/>
              <w:marTop w:val="0"/>
              <w:marBottom w:val="0"/>
              <w:divBdr>
                <w:top w:val="none" w:sz="0" w:space="0" w:color="auto"/>
                <w:left w:val="none" w:sz="0" w:space="0" w:color="auto"/>
                <w:bottom w:val="none" w:sz="0" w:space="0" w:color="auto"/>
                <w:right w:val="none" w:sz="0" w:space="0" w:color="auto"/>
              </w:divBdr>
            </w:div>
            <w:div w:id="1928612966">
              <w:marLeft w:val="0"/>
              <w:marRight w:val="0"/>
              <w:marTop w:val="0"/>
              <w:marBottom w:val="0"/>
              <w:divBdr>
                <w:top w:val="none" w:sz="0" w:space="0" w:color="auto"/>
                <w:left w:val="none" w:sz="0" w:space="0" w:color="auto"/>
                <w:bottom w:val="none" w:sz="0" w:space="0" w:color="auto"/>
                <w:right w:val="none" w:sz="0" w:space="0" w:color="auto"/>
              </w:divBdr>
            </w:div>
            <w:div w:id="2004355319">
              <w:marLeft w:val="0"/>
              <w:marRight w:val="0"/>
              <w:marTop w:val="0"/>
              <w:marBottom w:val="0"/>
              <w:divBdr>
                <w:top w:val="none" w:sz="0" w:space="0" w:color="auto"/>
                <w:left w:val="none" w:sz="0" w:space="0" w:color="auto"/>
                <w:bottom w:val="none" w:sz="0" w:space="0" w:color="auto"/>
                <w:right w:val="none" w:sz="0" w:space="0" w:color="auto"/>
              </w:divBdr>
            </w:div>
            <w:div w:id="2079814974">
              <w:marLeft w:val="0"/>
              <w:marRight w:val="0"/>
              <w:marTop w:val="0"/>
              <w:marBottom w:val="0"/>
              <w:divBdr>
                <w:top w:val="none" w:sz="0" w:space="0" w:color="auto"/>
                <w:left w:val="none" w:sz="0" w:space="0" w:color="auto"/>
                <w:bottom w:val="none" w:sz="0" w:space="0" w:color="auto"/>
                <w:right w:val="none" w:sz="0" w:space="0" w:color="auto"/>
              </w:divBdr>
            </w:div>
            <w:div w:id="2131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292636767">
      <w:bodyDiv w:val="1"/>
      <w:marLeft w:val="0"/>
      <w:marRight w:val="0"/>
      <w:marTop w:val="0"/>
      <w:marBottom w:val="0"/>
      <w:divBdr>
        <w:top w:val="none" w:sz="0" w:space="0" w:color="auto"/>
        <w:left w:val="none" w:sz="0" w:space="0" w:color="auto"/>
        <w:bottom w:val="none" w:sz="0" w:space="0" w:color="auto"/>
        <w:right w:val="none" w:sz="0" w:space="0" w:color="auto"/>
      </w:divBdr>
    </w:div>
    <w:div w:id="1299531156">
      <w:bodyDiv w:val="1"/>
      <w:marLeft w:val="0"/>
      <w:marRight w:val="0"/>
      <w:marTop w:val="0"/>
      <w:marBottom w:val="0"/>
      <w:divBdr>
        <w:top w:val="none" w:sz="0" w:space="0" w:color="auto"/>
        <w:left w:val="none" w:sz="0" w:space="0" w:color="auto"/>
        <w:bottom w:val="none" w:sz="0" w:space="0" w:color="auto"/>
        <w:right w:val="none" w:sz="0" w:space="0" w:color="auto"/>
      </w:divBdr>
      <w:divsChild>
        <w:div w:id="152181981">
          <w:marLeft w:val="0"/>
          <w:marRight w:val="0"/>
          <w:marTop w:val="0"/>
          <w:marBottom w:val="0"/>
          <w:divBdr>
            <w:top w:val="none" w:sz="0" w:space="0" w:color="auto"/>
            <w:left w:val="none" w:sz="0" w:space="0" w:color="auto"/>
            <w:bottom w:val="none" w:sz="0" w:space="0" w:color="auto"/>
            <w:right w:val="none" w:sz="0" w:space="0" w:color="auto"/>
          </w:divBdr>
          <w:divsChild>
            <w:div w:id="11607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2301">
      <w:bodyDiv w:val="1"/>
      <w:marLeft w:val="0"/>
      <w:marRight w:val="0"/>
      <w:marTop w:val="0"/>
      <w:marBottom w:val="0"/>
      <w:divBdr>
        <w:top w:val="none" w:sz="0" w:space="0" w:color="auto"/>
        <w:left w:val="none" w:sz="0" w:space="0" w:color="auto"/>
        <w:bottom w:val="none" w:sz="0" w:space="0" w:color="auto"/>
        <w:right w:val="none" w:sz="0" w:space="0" w:color="auto"/>
      </w:divBdr>
    </w:div>
    <w:div w:id="1324311234">
      <w:bodyDiv w:val="1"/>
      <w:marLeft w:val="0"/>
      <w:marRight w:val="0"/>
      <w:marTop w:val="0"/>
      <w:marBottom w:val="0"/>
      <w:divBdr>
        <w:top w:val="none" w:sz="0" w:space="0" w:color="auto"/>
        <w:left w:val="none" w:sz="0" w:space="0" w:color="auto"/>
        <w:bottom w:val="none" w:sz="0" w:space="0" w:color="auto"/>
        <w:right w:val="none" w:sz="0" w:space="0" w:color="auto"/>
      </w:divBdr>
      <w:divsChild>
        <w:div w:id="183860191">
          <w:marLeft w:val="0"/>
          <w:marRight w:val="0"/>
          <w:marTop w:val="0"/>
          <w:marBottom w:val="0"/>
          <w:divBdr>
            <w:top w:val="none" w:sz="0" w:space="0" w:color="auto"/>
            <w:left w:val="none" w:sz="0" w:space="0" w:color="auto"/>
            <w:bottom w:val="none" w:sz="0" w:space="0" w:color="auto"/>
            <w:right w:val="none" w:sz="0" w:space="0" w:color="auto"/>
          </w:divBdr>
          <w:divsChild>
            <w:div w:id="20025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5021">
      <w:bodyDiv w:val="1"/>
      <w:marLeft w:val="0"/>
      <w:marRight w:val="0"/>
      <w:marTop w:val="0"/>
      <w:marBottom w:val="0"/>
      <w:divBdr>
        <w:top w:val="none" w:sz="0" w:space="0" w:color="auto"/>
        <w:left w:val="none" w:sz="0" w:space="0" w:color="auto"/>
        <w:bottom w:val="none" w:sz="0" w:space="0" w:color="auto"/>
        <w:right w:val="none" w:sz="0" w:space="0" w:color="auto"/>
      </w:divBdr>
    </w:div>
    <w:div w:id="1340887167">
      <w:bodyDiv w:val="1"/>
      <w:marLeft w:val="0"/>
      <w:marRight w:val="0"/>
      <w:marTop w:val="0"/>
      <w:marBottom w:val="0"/>
      <w:divBdr>
        <w:top w:val="none" w:sz="0" w:space="0" w:color="auto"/>
        <w:left w:val="none" w:sz="0" w:space="0" w:color="auto"/>
        <w:bottom w:val="none" w:sz="0" w:space="0" w:color="auto"/>
        <w:right w:val="none" w:sz="0" w:space="0" w:color="auto"/>
      </w:divBdr>
      <w:divsChild>
        <w:div w:id="1240990635">
          <w:marLeft w:val="0"/>
          <w:marRight w:val="0"/>
          <w:marTop w:val="0"/>
          <w:marBottom w:val="0"/>
          <w:divBdr>
            <w:top w:val="none" w:sz="0" w:space="0" w:color="auto"/>
            <w:left w:val="none" w:sz="0" w:space="0" w:color="auto"/>
            <w:bottom w:val="none" w:sz="0" w:space="0" w:color="auto"/>
            <w:right w:val="none" w:sz="0" w:space="0" w:color="auto"/>
          </w:divBdr>
          <w:divsChild>
            <w:div w:id="12465672">
              <w:marLeft w:val="0"/>
              <w:marRight w:val="0"/>
              <w:marTop w:val="0"/>
              <w:marBottom w:val="0"/>
              <w:divBdr>
                <w:top w:val="none" w:sz="0" w:space="0" w:color="auto"/>
                <w:left w:val="none" w:sz="0" w:space="0" w:color="auto"/>
                <w:bottom w:val="none" w:sz="0" w:space="0" w:color="auto"/>
                <w:right w:val="none" w:sz="0" w:space="0" w:color="auto"/>
              </w:divBdr>
            </w:div>
            <w:div w:id="67269326">
              <w:marLeft w:val="0"/>
              <w:marRight w:val="0"/>
              <w:marTop w:val="0"/>
              <w:marBottom w:val="0"/>
              <w:divBdr>
                <w:top w:val="none" w:sz="0" w:space="0" w:color="auto"/>
                <w:left w:val="none" w:sz="0" w:space="0" w:color="auto"/>
                <w:bottom w:val="none" w:sz="0" w:space="0" w:color="auto"/>
                <w:right w:val="none" w:sz="0" w:space="0" w:color="auto"/>
              </w:divBdr>
            </w:div>
            <w:div w:id="132405213">
              <w:marLeft w:val="0"/>
              <w:marRight w:val="0"/>
              <w:marTop w:val="0"/>
              <w:marBottom w:val="0"/>
              <w:divBdr>
                <w:top w:val="none" w:sz="0" w:space="0" w:color="auto"/>
                <w:left w:val="none" w:sz="0" w:space="0" w:color="auto"/>
                <w:bottom w:val="none" w:sz="0" w:space="0" w:color="auto"/>
                <w:right w:val="none" w:sz="0" w:space="0" w:color="auto"/>
              </w:divBdr>
            </w:div>
            <w:div w:id="184828119">
              <w:marLeft w:val="0"/>
              <w:marRight w:val="0"/>
              <w:marTop w:val="0"/>
              <w:marBottom w:val="0"/>
              <w:divBdr>
                <w:top w:val="none" w:sz="0" w:space="0" w:color="auto"/>
                <w:left w:val="none" w:sz="0" w:space="0" w:color="auto"/>
                <w:bottom w:val="none" w:sz="0" w:space="0" w:color="auto"/>
                <w:right w:val="none" w:sz="0" w:space="0" w:color="auto"/>
              </w:divBdr>
            </w:div>
            <w:div w:id="195123990">
              <w:marLeft w:val="0"/>
              <w:marRight w:val="0"/>
              <w:marTop w:val="0"/>
              <w:marBottom w:val="0"/>
              <w:divBdr>
                <w:top w:val="none" w:sz="0" w:space="0" w:color="auto"/>
                <w:left w:val="none" w:sz="0" w:space="0" w:color="auto"/>
                <w:bottom w:val="none" w:sz="0" w:space="0" w:color="auto"/>
                <w:right w:val="none" w:sz="0" w:space="0" w:color="auto"/>
              </w:divBdr>
            </w:div>
            <w:div w:id="271016622">
              <w:marLeft w:val="0"/>
              <w:marRight w:val="0"/>
              <w:marTop w:val="0"/>
              <w:marBottom w:val="0"/>
              <w:divBdr>
                <w:top w:val="none" w:sz="0" w:space="0" w:color="auto"/>
                <w:left w:val="none" w:sz="0" w:space="0" w:color="auto"/>
                <w:bottom w:val="none" w:sz="0" w:space="0" w:color="auto"/>
                <w:right w:val="none" w:sz="0" w:space="0" w:color="auto"/>
              </w:divBdr>
            </w:div>
            <w:div w:id="299770222">
              <w:marLeft w:val="0"/>
              <w:marRight w:val="0"/>
              <w:marTop w:val="0"/>
              <w:marBottom w:val="0"/>
              <w:divBdr>
                <w:top w:val="none" w:sz="0" w:space="0" w:color="auto"/>
                <w:left w:val="none" w:sz="0" w:space="0" w:color="auto"/>
                <w:bottom w:val="none" w:sz="0" w:space="0" w:color="auto"/>
                <w:right w:val="none" w:sz="0" w:space="0" w:color="auto"/>
              </w:divBdr>
            </w:div>
            <w:div w:id="316110890">
              <w:marLeft w:val="0"/>
              <w:marRight w:val="0"/>
              <w:marTop w:val="0"/>
              <w:marBottom w:val="0"/>
              <w:divBdr>
                <w:top w:val="none" w:sz="0" w:space="0" w:color="auto"/>
                <w:left w:val="none" w:sz="0" w:space="0" w:color="auto"/>
                <w:bottom w:val="none" w:sz="0" w:space="0" w:color="auto"/>
                <w:right w:val="none" w:sz="0" w:space="0" w:color="auto"/>
              </w:divBdr>
            </w:div>
            <w:div w:id="335500373">
              <w:marLeft w:val="0"/>
              <w:marRight w:val="0"/>
              <w:marTop w:val="0"/>
              <w:marBottom w:val="0"/>
              <w:divBdr>
                <w:top w:val="none" w:sz="0" w:space="0" w:color="auto"/>
                <w:left w:val="none" w:sz="0" w:space="0" w:color="auto"/>
                <w:bottom w:val="none" w:sz="0" w:space="0" w:color="auto"/>
                <w:right w:val="none" w:sz="0" w:space="0" w:color="auto"/>
              </w:divBdr>
            </w:div>
            <w:div w:id="414016648">
              <w:marLeft w:val="0"/>
              <w:marRight w:val="0"/>
              <w:marTop w:val="0"/>
              <w:marBottom w:val="0"/>
              <w:divBdr>
                <w:top w:val="none" w:sz="0" w:space="0" w:color="auto"/>
                <w:left w:val="none" w:sz="0" w:space="0" w:color="auto"/>
                <w:bottom w:val="none" w:sz="0" w:space="0" w:color="auto"/>
                <w:right w:val="none" w:sz="0" w:space="0" w:color="auto"/>
              </w:divBdr>
            </w:div>
            <w:div w:id="482696007">
              <w:marLeft w:val="0"/>
              <w:marRight w:val="0"/>
              <w:marTop w:val="0"/>
              <w:marBottom w:val="0"/>
              <w:divBdr>
                <w:top w:val="none" w:sz="0" w:space="0" w:color="auto"/>
                <w:left w:val="none" w:sz="0" w:space="0" w:color="auto"/>
                <w:bottom w:val="none" w:sz="0" w:space="0" w:color="auto"/>
                <w:right w:val="none" w:sz="0" w:space="0" w:color="auto"/>
              </w:divBdr>
            </w:div>
            <w:div w:id="635642364">
              <w:marLeft w:val="0"/>
              <w:marRight w:val="0"/>
              <w:marTop w:val="0"/>
              <w:marBottom w:val="0"/>
              <w:divBdr>
                <w:top w:val="none" w:sz="0" w:space="0" w:color="auto"/>
                <w:left w:val="none" w:sz="0" w:space="0" w:color="auto"/>
                <w:bottom w:val="none" w:sz="0" w:space="0" w:color="auto"/>
                <w:right w:val="none" w:sz="0" w:space="0" w:color="auto"/>
              </w:divBdr>
            </w:div>
            <w:div w:id="680199518">
              <w:marLeft w:val="0"/>
              <w:marRight w:val="0"/>
              <w:marTop w:val="0"/>
              <w:marBottom w:val="0"/>
              <w:divBdr>
                <w:top w:val="none" w:sz="0" w:space="0" w:color="auto"/>
                <w:left w:val="none" w:sz="0" w:space="0" w:color="auto"/>
                <w:bottom w:val="none" w:sz="0" w:space="0" w:color="auto"/>
                <w:right w:val="none" w:sz="0" w:space="0" w:color="auto"/>
              </w:divBdr>
            </w:div>
            <w:div w:id="716053990">
              <w:marLeft w:val="0"/>
              <w:marRight w:val="0"/>
              <w:marTop w:val="0"/>
              <w:marBottom w:val="0"/>
              <w:divBdr>
                <w:top w:val="none" w:sz="0" w:space="0" w:color="auto"/>
                <w:left w:val="none" w:sz="0" w:space="0" w:color="auto"/>
                <w:bottom w:val="none" w:sz="0" w:space="0" w:color="auto"/>
                <w:right w:val="none" w:sz="0" w:space="0" w:color="auto"/>
              </w:divBdr>
            </w:div>
            <w:div w:id="725908211">
              <w:marLeft w:val="0"/>
              <w:marRight w:val="0"/>
              <w:marTop w:val="0"/>
              <w:marBottom w:val="0"/>
              <w:divBdr>
                <w:top w:val="none" w:sz="0" w:space="0" w:color="auto"/>
                <w:left w:val="none" w:sz="0" w:space="0" w:color="auto"/>
                <w:bottom w:val="none" w:sz="0" w:space="0" w:color="auto"/>
                <w:right w:val="none" w:sz="0" w:space="0" w:color="auto"/>
              </w:divBdr>
            </w:div>
            <w:div w:id="804086817">
              <w:marLeft w:val="0"/>
              <w:marRight w:val="0"/>
              <w:marTop w:val="0"/>
              <w:marBottom w:val="0"/>
              <w:divBdr>
                <w:top w:val="none" w:sz="0" w:space="0" w:color="auto"/>
                <w:left w:val="none" w:sz="0" w:space="0" w:color="auto"/>
                <w:bottom w:val="none" w:sz="0" w:space="0" w:color="auto"/>
                <w:right w:val="none" w:sz="0" w:space="0" w:color="auto"/>
              </w:divBdr>
            </w:div>
            <w:div w:id="823592627">
              <w:marLeft w:val="0"/>
              <w:marRight w:val="0"/>
              <w:marTop w:val="0"/>
              <w:marBottom w:val="0"/>
              <w:divBdr>
                <w:top w:val="none" w:sz="0" w:space="0" w:color="auto"/>
                <w:left w:val="none" w:sz="0" w:space="0" w:color="auto"/>
                <w:bottom w:val="none" w:sz="0" w:space="0" w:color="auto"/>
                <w:right w:val="none" w:sz="0" w:space="0" w:color="auto"/>
              </w:divBdr>
            </w:div>
            <w:div w:id="1011447352">
              <w:marLeft w:val="0"/>
              <w:marRight w:val="0"/>
              <w:marTop w:val="0"/>
              <w:marBottom w:val="0"/>
              <w:divBdr>
                <w:top w:val="none" w:sz="0" w:space="0" w:color="auto"/>
                <w:left w:val="none" w:sz="0" w:space="0" w:color="auto"/>
                <w:bottom w:val="none" w:sz="0" w:space="0" w:color="auto"/>
                <w:right w:val="none" w:sz="0" w:space="0" w:color="auto"/>
              </w:divBdr>
            </w:div>
            <w:div w:id="1238251901">
              <w:marLeft w:val="0"/>
              <w:marRight w:val="0"/>
              <w:marTop w:val="0"/>
              <w:marBottom w:val="0"/>
              <w:divBdr>
                <w:top w:val="none" w:sz="0" w:space="0" w:color="auto"/>
                <w:left w:val="none" w:sz="0" w:space="0" w:color="auto"/>
                <w:bottom w:val="none" w:sz="0" w:space="0" w:color="auto"/>
                <w:right w:val="none" w:sz="0" w:space="0" w:color="auto"/>
              </w:divBdr>
            </w:div>
            <w:div w:id="1241259340">
              <w:marLeft w:val="0"/>
              <w:marRight w:val="0"/>
              <w:marTop w:val="0"/>
              <w:marBottom w:val="0"/>
              <w:divBdr>
                <w:top w:val="none" w:sz="0" w:space="0" w:color="auto"/>
                <w:left w:val="none" w:sz="0" w:space="0" w:color="auto"/>
                <w:bottom w:val="none" w:sz="0" w:space="0" w:color="auto"/>
                <w:right w:val="none" w:sz="0" w:space="0" w:color="auto"/>
              </w:divBdr>
            </w:div>
            <w:div w:id="1305431030">
              <w:marLeft w:val="0"/>
              <w:marRight w:val="0"/>
              <w:marTop w:val="0"/>
              <w:marBottom w:val="0"/>
              <w:divBdr>
                <w:top w:val="none" w:sz="0" w:space="0" w:color="auto"/>
                <w:left w:val="none" w:sz="0" w:space="0" w:color="auto"/>
                <w:bottom w:val="none" w:sz="0" w:space="0" w:color="auto"/>
                <w:right w:val="none" w:sz="0" w:space="0" w:color="auto"/>
              </w:divBdr>
            </w:div>
            <w:div w:id="1410611717">
              <w:marLeft w:val="0"/>
              <w:marRight w:val="0"/>
              <w:marTop w:val="0"/>
              <w:marBottom w:val="0"/>
              <w:divBdr>
                <w:top w:val="none" w:sz="0" w:space="0" w:color="auto"/>
                <w:left w:val="none" w:sz="0" w:space="0" w:color="auto"/>
                <w:bottom w:val="none" w:sz="0" w:space="0" w:color="auto"/>
                <w:right w:val="none" w:sz="0" w:space="0" w:color="auto"/>
              </w:divBdr>
            </w:div>
            <w:div w:id="1410926002">
              <w:marLeft w:val="0"/>
              <w:marRight w:val="0"/>
              <w:marTop w:val="0"/>
              <w:marBottom w:val="0"/>
              <w:divBdr>
                <w:top w:val="none" w:sz="0" w:space="0" w:color="auto"/>
                <w:left w:val="none" w:sz="0" w:space="0" w:color="auto"/>
                <w:bottom w:val="none" w:sz="0" w:space="0" w:color="auto"/>
                <w:right w:val="none" w:sz="0" w:space="0" w:color="auto"/>
              </w:divBdr>
            </w:div>
            <w:div w:id="1466697831">
              <w:marLeft w:val="0"/>
              <w:marRight w:val="0"/>
              <w:marTop w:val="0"/>
              <w:marBottom w:val="0"/>
              <w:divBdr>
                <w:top w:val="none" w:sz="0" w:space="0" w:color="auto"/>
                <w:left w:val="none" w:sz="0" w:space="0" w:color="auto"/>
                <w:bottom w:val="none" w:sz="0" w:space="0" w:color="auto"/>
                <w:right w:val="none" w:sz="0" w:space="0" w:color="auto"/>
              </w:divBdr>
            </w:div>
            <w:div w:id="1535465994">
              <w:marLeft w:val="0"/>
              <w:marRight w:val="0"/>
              <w:marTop w:val="0"/>
              <w:marBottom w:val="0"/>
              <w:divBdr>
                <w:top w:val="none" w:sz="0" w:space="0" w:color="auto"/>
                <w:left w:val="none" w:sz="0" w:space="0" w:color="auto"/>
                <w:bottom w:val="none" w:sz="0" w:space="0" w:color="auto"/>
                <w:right w:val="none" w:sz="0" w:space="0" w:color="auto"/>
              </w:divBdr>
            </w:div>
            <w:div w:id="1566254476">
              <w:marLeft w:val="0"/>
              <w:marRight w:val="0"/>
              <w:marTop w:val="0"/>
              <w:marBottom w:val="0"/>
              <w:divBdr>
                <w:top w:val="none" w:sz="0" w:space="0" w:color="auto"/>
                <w:left w:val="none" w:sz="0" w:space="0" w:color="auto"/>
                <w:bottom w:val="none" w:sz="0" w:space="0" w:color="auto"/>
                <w:right w:val="none" w:sz="0" w:space="0" w:color="auto"/>
              </w:divBdr>
            </w:div>
            <w:div w:id="1575166778">
              <w:marLeft w:val="0"/>
              <w:marRight w:val="0"/>
              <w:marTop w:val="0"/>
              <w:marBottom w:val="0"/>
              <w:divBdr>
                <w:top w:val="none" w:sz="0" w:space="0" w:color="auto"/>
                <w:left w:val="none" w:sz="0" w:space="0" w:color="auto"/>
                <w:bottom w:val="none" w:sz="0" w:space="0" w:color="auto"/>
                <w:right w:val="none" w:sz="0" w:space="0" w:color="auto"/>
              </w:divBdr>
            </w:div>
            <w:div w:id="1622764936">
              <w:marLeft w:val="0"/>
              <w:marRight w:val="0"/>
              <w:marTop w:val="0"/>
              <w:marBottom w:val="0"/>
              <w:divBdr>
                <w:top w:val="none" w:sz="0" w:space="0" w:color="auto"/>
                <w:left w:val="none" w:sz="0" w:space="0" w:color="auto"/>
                <w:bottom w:val="none" w:sz="0" w:space="0" w:color="auto"/>
                <w:right w:val="none" w:sz="0" w:space="0" w:color="auto"/>
              </w:divBdr>
            </w:div>
            <w:div w:id="1747024794">
              <w:marLeft w:val="0"/>
              <w:marRight w:val="0"/>
              <w:marTop w:val="0"/>
              <w:marBottom w:val="0"/>
              <w:divBdr>
                <w:top w:val="none" w:sz="0" w:space="0" w:color="auto"/>
                <w:left w:val="none" w:sz="0" w:space="0" w:color="auto"/>
                <w:bottom w:val="none" w:sz="0" w:space="0" w:color="auto"/>
                <w:right w:val="none" w:sz="0" w:space="0" w:color="auto"/>
              </w:divBdr>
            </w:div>
            <w:div w:id="1797261071">
              <w:marLeft w:val="0"/>
              <w:marRight w:val="0"/>
              <w:marTop w:val="0"/>
              <w:marBottom w:val="0"/>
              <w:divBdr>
                <w:top w:val="none" w:sz="0" w:space="0" w:color="auto"/>
                <w:left w:val="none" w:sz="0" w:space="0" w:color="auto"/>
                <w:bottom w:val="none" w:sz="0" w:space="0" w:color="auto"/>
                <w:right w:val="none" w:sz="0" w:space="0" w:color="auto"/>
              </w:divBdr>
            </w:div>
            <w:div w:id="1829051651">
              <w:marLeft w:val="0"/>
              <w:marRight w:val="0"/>
              <w:marTop w:val="0"/>
              <w:marBottom w:val="0"/>
              <w:divBdr>
                <w:top w:val="none" w:sz="0" w:space="0" w:color="auto"/>
                <w:left w:val="none" w:sz="0" w:space="0" w:color="auto"/>
                <w:bottom w:val="none" w:sz="0" w:space="0" w:color="auto"/>
                <w:right w:val="none" w:sz="0" w:space="0" w:color="auto"/>
              </w:divBdr>
            </w:div>
            <w:div w:id="1950315649">
              <w:marLeft w:val="0"/>
              <w:marRight w:val="0"/>
              <w:marTop w:val="0"/>
              <w:marBottom w:val="0"/>
              <w:divBdr>
                <w:top w:val="none" w:sz="0" w:space="0" w:color="auto"/>
                <w:left w:val="none" w:sz="0" w:space="0" w:color="auto"/>
                <w:bottom w:val="none" w:sz="0" w:space="0" w:color="auto"/>
                <w:right w:val="none" w:sz="0" w:space="0" w:color="auto"/>
              </w:divBdr>
            </w:div>
            <w:div w:id="1977445067">
              <w:marLeft w:val="0"/>
              <w:marRight w:val="0"/>
              <w:marTop w:val="0"/>
              <w:marBottom w:val="0"/>
              <w:divBdr>
                <w:top w:val="none" w:sz="0" w:space="0" w:color="auto"/>
                <w:left w:val="none" w:sz="0" w:space="0" w:color="auto"/>
                <w:bottom w:val="none" w:sz="0" w:space="0" w:color="auto"/>
                <w:right w:val="none" w:sz="0" w:space="0" w:color="auto"/>
              </w:divBdr>
            </w:div>
            <w:div w:id="1989434948">
              <w:marLeft w:val="0"/>
              <w:marRight w:val="0"/>
              <w:marTop w:val="0"/>
              <w:marBottom w:val="0"/>
              <w:divBdr>
                <w:top w:val="none" w:sz="0" w:space="0" w:color="auto"/>
                <w:left w:val="none" w:sz="0" w:space="0" w:color="auto"/>
                <w:bottom w:val="none" w:sz="0" w:space="0" w:color="auto"/>
                <w:right w:val="none" w:sz="0" w:space="0" w:color="auto"/>
              </w:divBdr>
            </w:div>
            <w:div w:id="2002344994">
              <w:marLeft w:val="0"/>
              <w:marRight w:val="0"/>
              <w:marTop w:val="0"/>
              <w:marBottom w:val="0"/>
              <w:divBdr>
                <w:top w:val="none" w:sz="0" w:space="0" w:color="auto"/>
                <w:left w:val="none" w:sz="0" w:space="0" w:color="auto"/>
                <w:bottom w:val="none" w:sz="0" w:space="0" w:color="auto"/>
                <w:right w:val="none" w:sz="0" w:space="0" w:color="auto"/>
              </w:divBdr>
            </w:div>
            <w:div w:id="2062632913">
              <w:marLeft w:val="0"/>
              <w:marRight w:val="0"/>
              <w:marTop w:val="0"/>
              <w:marBottom w:val="0"/>
              <w:divBdr>
                <w:top w:val="none" w:sz="0" w:space="0" w:color="auto"/>
                <w:left w:val="none" w:sz="0" w:space="0" w:color="auto"/>
                <w:bottom w:val="none" w:sz="0" w:space="0" w:color="auto"/>
                <w:right w:val="none" w:sz="0" w:space="0" w:color="auto"/>
              </w:divBdr>
            </w:div>
            <w:div w:id="2089036277">
              <w:marLeft w:val="0"/>
              <w:marRight w:val="0"/>
              <w:marTop w:val="0"/>
              <w:marBottom w:val="0"/>
              <w:divBdr>
                <w:top w:val="none" w:sz="0" w:space="0" w:color="auto"/>
                <w:left w:val="none" w:sz="0" w:space="0" w:color="auto"/>
                <w:bottom w:val="none" w:sz="0" w:space="0" w:color="auto"/>
                <w:right w:val="none" w:sz="0" w:space="0" w:color="auto"/>
              </w:divBdr>
            </w:div>
            <w:div w:id="2145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5646">
      <w:bodyDiv w:val="1"/>
      <w:marLeft w:val="0"/>
      <w:marRight w:val="0"/>
      <w:marTop w:val="0"/>
      <w:marBottom w:val="0"/>
      <w:divBdr>
        <w:top w:val="none" w:sz="0" w:space="0" w:color="auto"/>
        <w:left w:val="none" w:sz="0" w:space="0" w:color="auto"/>
        <w:bottom w:val="none" w:sz="0" w:space="0" w:color="auto"/>
        <w:right w:val="none" w:sz="0" w:space="0" w:color="auto"/>
      </w:divBdr>
      <w:divsChild>
        <w:div w:id="1799109151">
          <w:marLeft w:val="0"/>
          <w:marRight w:val="0"/>
          <w:marTop w:val="0"/>
          <w:marBottom w:val="0"/>
          <w:divBdr>
            <w:top w:val="none" w:sz="0" w:space="0" w:color="auto"/>
            <w:left w:val="none" w:sz="0" w:space="0" w:color="auto"/>
            <w:bottom w:val="none" w:sz="0" w:space="0" w:color="auto"/>
            <w:right w:val="none" w:sz="0" w:space="0" w:color="auto"/>
          </w:divBdr>
          <w:divsChild>
            <w:div w:id="1360739281">
              <w:marLeft w:val="0"/>
              <w:marRight w:val="0"/>
              <w:marTop w:val="0"/>
              <w:marBottom w:val="0"/>
              <w:divBdr>
                <w:top w:val="none" w:sz="0" w:space="0" w:color="auto"/>
                <w:left w:val="none" w:sz="0" w:space="0" w:color="auto"/>
                <w:bottom w:val="none" w:sz="0" w:space="0" w:color="auto"/>
                <w:right w:val="none" w:sz="0" w:space="0" w:color="auto"/>
              </w:divBdr>
            </w:div>
            <w:div w:id="1610046066">
              <w:marLeft w:val="0"/>
              <w:marRight w:val="0"/>
              <w:marTop w:val="0"/>
              <w:marBottom w:val="0"/>
              <w:divBdr>
                <w:top w:val="none" w:sz="0" w:space="0" w:color="auto"/>
                <w:left w:val="none" w:sz="0" w:space="0" w:color="auto"/>
                <w:bottom w:val="none" w:sz="0" w:space="0" w:color="auto"/>
                <w:right w:val="none" w:sz="0" w:space="0" w:color="auto"/>
              </w:divBdr>
            </w:div>
            <w:div w:id="2100633684">
              <w:marLeft w:val="0"/>
              <w:marRight w:val="0"/>
              <w:marTop w:val="0"/>
              <w:marBottom w:val="0"/>
              <w:divBdr>
                <w:top w:val="none" w:sz="0" w:space="0" w:color="auto"/>
                <w:left w:val="none" w:sz="0" w:space="0" w:color="auto"/>
                <w:bottom w:val="none" w:sz="0" w:space="0" w:color="auto"/>
                <w:right w:val="none" w:sz="0" w:space="0" w:color="auto"/>
              </w:divBdr>
            </w:div>
            <w:div w:id="1457407111">
              <w:marLeft w:val="0"/>
              <w:marRight w:val="0"/>
              <w:marTop w:val="0"/>
              <w:marBottom w:val="0"/>
              <w:divBdr>
                <w:top w:val="none" w:sz="0" w:space="0" w:color="auto"/>
                <w:left w:val="none" w:sz="0" w:space="0" w:color="auto"/>
                <w:bottom w:val="none" w:sz="0" w:space="0" w:color="auto"/>
                <w:right w:val="none" w:sz="0" w:space="0" w:color="auto"/>
              </w:divBdr>
            </w:div>
            <w:div w:id="130944118">
              <w:marLeft w:val="0"/>
              <w:marRight w:val="0"/>
              <w:marTop w:val="0"/>
              <w:marBottom w:val="0"/>
              <w:divBdr>
                <w:top w:val="none" w:sz="0" w:space="0" w:color="auto"/>
                <w:left w:val="none" w:sz="0" w:space="0" w:color="auto"/>
                <w:bottom w:val="none" w:sz="0" w:space="0" w:color="auto"/>
                <w:right w:val="none" w:sz="0" w:space="0" w:color="auto"/>
              </w:divBdr>
            </w:div>
            <w:div w:id="446512138">
              <w:marLeft w:val="0"/>
              <w:marRight w:val="0"/>
              <w:marTop w:val="0"/>
              <w:marBottom w:val="0"/>
              <w:divBdr>
                <w:top w:val="none" w:sz="0" w:space="0" w:color="auto"/>
                <w:left w:val="none" w:sz="0" w:space="0" w:color="auto"/>
                <w:bottom w:val="none" w:sz="0" w:space="0" w:color="auto"/>
                <w:right w:val="none" w:sz="0" w:space="0" w:color="auto"/>
              </w:divBdr>
            </w:div>
            <w:div w:id="14625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0592">
      <w:bodyDiv w:val="1"/>
      <w:marLeft w:val="0"/>
      <w:marRight w:val="0"/>
      <w:marTop w:val="0"/>
      <w:marBottom w:val="0"/>
      <w:divBdr>
        <w:top w:val="none" w:sz="0" w:space="0" w:color="auto"/>
        <w:left w:val="none" w:sz="0" w:space="0" w:color="auto"/>
        <w:bottom w:val="none" w:sz="0" w:space="0" w:color="auto"/>
        <w:right w:val="none" w:sz="0" w:space="0" w:color="auto"/>
      </w:divBdr>
      <w:divsChild>
        <w:div w:id="1645155665">
          <w:marLeft w:val="0"/>
          <w:marRight w:val="0"/>
          <w:marTop w:val="0"/>
          <w:marBottom w:val="0"/>
          <w:divBdr>
            <w:top w:val="none" w:sz="0" w:space="0" w:color="auto"/>
            <w:left w:val="none" w:sz="0" w:space="0" w:color="auto"/>
            <w:bottom w:val="none" w:sz="0" w:space="0" w:color="auto"/>
            <w:right w:val="none" w:sz="0" w:space="0" w:color="auto"/>
          </w:divBdr>
          <w:divsChild>
            <w:div w:id="18323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8146">
      <w:bodyDiv w:val="1"/>
      <w:marLeft w:val="0"/>
      <w:marRight w:val="0"/>
      <w:marTop w:val="0"/>
      <w:marBottom w:val="0"/>
      <w:divBdr>
        <w:top w:val="none" w:sz="0" w:space="0" w:color="auto"/>
        <w:left w:val="none" w:sz="0" w:space="0" w:color="auto"/>
        <w:bottom w:val="none" w:sz="0" w:space="0" w:color="auto"/>
        <w:right w:val="none" w:sz="0" w:space="0" w:color="auto"/>
      </w:divBdr>
    </w:div>
    <w:div w:id="1406369035">
      <w:bodyDiv w:val="1"/>
      <w:marLeft w:val="0"/>
      <w:marRight w:val="0"/>
      <w:marTop w:val="0"/>
      <w:marBottom w:val="0"/>
      <w:divBdr>
        <w:top w:val="none" w:sz="0" w:space="0" w:color="auto"/>
        <w:left w:val="none" w:sz="0" w:space="0" w:color="auto"/>
        <w:bottom w:val="none" w:sz="0" w:space="0" w:color="auto"/>
        <w:right w:val="none" w:sz="0" w:space="0" w:color="auto"/>
      </w:divBdr>
    </w:div>
    <w:div w:id="1420635609">
      <w:bodyDiv w:val="1"/>
      <w:marLeft w:val="0"/>
      <w:marRight w:val="0"/>
      <w:marTop w:val="0"/>
      <w:marBottom w:val="0"/>
      <w:divBdr>
        <w:top w:val="none" w:sz="0" w:space="0" w:color="auto"/>
        <w:left w:val="none" w:sz="0" w:space="0" w:color="auto"/>
        <w:bottom w:val="none" w:sz="0" w:space="0" w:color="auto"/>
        <w:right w:val="none" w:sz="0" w:space="0" w:color="auto"/>
      </w:divBdr>
      <w:divsChild>
        <w:div w:id="38552873">
          <w:marLeft w:val="0"/>
          <w:marRight w:val="0"/>
          <w:marTop w:val="0"/>
          <w:marBottom w:val="0"/>
          <w:divBdr>
            <w:top w:val="none" w:sz="0" w:space="0" w:color="auto"/>
            <w:left w:val="none" w:sz="0" w:space="0" w:color="auto"/>
            <w:bottom w:val="none" w:sz="0" w:space="0" w:color="auto"/>
            <w:right w:val="none" w:sz="0" w:space="0" w:color="auto"/>
          </w:divBdr>
          <w:divsChild>
            <w:div w:id="43524762">
              <w:marLeft w:val="0"/>
              <w:marRight w:val="0"/>
              <w:marTop w:val="0"/>
              <w:marBottom w:val="0"/>
              <w:divBdr>
                <w:top w:val="none" w:sz="0" w:space="0" w:color="auto"/>
                <w:left w:val="none" w:sz="0" w:space="0" w:color="auto"/>
                <w:bottom w:val="none" w:sz="0" w:space="0" w:color="auto"/>
                <w:right w:val="none" w:sz="0" w:space="0" w:color="auto"/>
              </w:divBdr>
            </w:div>
            <w:div w:id="103158823">
              <w:marLeft w:val="0"/>
              <w:marRight w:val="0"/>
              <w:marTop w:val="0"/>
              <w:marBottom w:val="0"/>
              <w:divBdr>
                <w:top w:val="none" w:sz="0" w:space="0" w:color="auto"/>
                <w:left w:val="none" w:sz="0" w:space="0" w:color="auto"/>
                <w:bottom w:val="none" w:sz="0" w:space="0" w:color="auto"/>
                <w:right w:val="none" w:sz="0" w:space="0" w:color="auto"/>
              </w:divBdr>
            </w:div>
            <w:div w:id="169875612">
              <w:marLeft w:val="0"/>
              <w:marRight w:val="0"/>
              <w:marTop w:val="0"/>
              <w:marBottom w:val="0"/>
              <w:divBdr>
                <w:top w:val="none" w:sz="0" w:space="0" w:color="auto"/>
                <w:left w:val="none" w:sz="0" w:space="0" w:color="auto"/>
                <w:bottom w:val="none" w:sz="0" w:space="0" w:color="auto"/>
                <w:right w:val="none" w:sz="0" w:space="0" w:color="auto"/>
              </w:divBdr>
            </w:div>
            <w:div w:id="169954654">
              <w:marLeft w:val="0"/>
              <w:marRight w:val="0"/>
              <w:marTop w:val="0"/>
              <w:marBottom w:val="0"/>
              <w:divBdr>
                <w:top w:val="none" w:sz="0" w:space="0" w:color="auto"/>
                <w:left w:val="none" w:sz="0" w:space="0" w:color="auto"/>
                <w:bottom w:val="none" w:sz="0" w:space="0" w:color="auto"/>
                <w:right w:val="none" w:sz="0" w:space="0" w:color="auto"/>
              </w:divBdr>
            </w:div>
            <w:div w:id="200553857">
              <w:marLeft w:val="0"/>
              <w:marRight w:val="0"/>
              <w:marTop w:val="0"/>
              <w:marBottom w:val="0"/>
              <w:divBdr>
                <w:top w:val="none" w:sz="0" w:space="0" w:color="auto"/>
                <w:left w:val="none" w:sz="0" w:space="0" w:color="auto"/>
                <w:bottom w:val="none" w:sz="0" w:space="0" w:color="auto"/>
                <w:right w:val="none" w:sz="0" w:space="0" w:color="auto"/>
              </w:divBdr>
            </w:div>
            <w:div w:id="221521883">
              <w:marLeft w:val="0"/>
              <w:marRight w:val="0"/>
              <w:marTop w:val="0"/>
              <w:marBottom w:val="0"/>
              <w:divBdr>
                <w:top w:val="none" w:sz="0" w:space="0" w:color="auto"/>
                <w:left w:val="none" w:sz="0" w:space="0" w:color="auto"/>
                <w:bottom w:val="none" w:sz="0" w:space="0" w:color="auto"/>
                <w:right w:val="none" w:sz="0" w:space="0" w:color="auto"/>
              </w:divBdr>
            </w:div>
            <w:div w:id="233127099">
              <w:marLeft w:val="0"/>
              <w:marRight w:val="0"/>
              <w:marTop w:val="0"/>
              <w:marBottom w:val="0"/>
              <w:divBdr>
                <w:top w:val="none" w:sz="0" w:space="0" w:color="auto"/>
                <w:left w:val="none" w:sz="0" w:space="0" w:color="auto"/>
                <w:bottom w:val="none" w:sz="0" w:space="0" w:color="auto"/>
                <w:right w:val="none" w:sz="0" w:space="0" w:color="auto"/>
              </w:divBdr>
            </w:div>
            <w:div w:id="265433434">
              <w:marLeft w:val="0"/>
              <w:marRight w:val="0"/>
              <w:marTop w:val="0"/>
              <w:marBottom w:val="0"/>
              <w:divBdr>
                <w:top w:val="none" w:sz="0" w:space="0" w:color="auto"/>
                <w:left w:val="none" w:sz="0" w:space="0" w:color="auto"/>
                <w:bottom w:val="none" w:sz="0" w:space="0" w:color="auto"/>
                <w:right w:val="none" w:sz="0" w:space="0" w:color="auto"/>
              </w:divBdr>
            </w:div>
            <w:div w:id="295766372">
              <w:marLeft w:val="0"/>
              <w:marRight w:val="0"/>
              <w:marTop w:val="0"/>
              <w:marBottom w:val="0"/>
              <w:divBdr>
                <w:top w:val="none" w:sz="0" w:space="0" w:color="auto"/>
                <w:left w:val="none" w:sz="0" w:space="0" w:color="auto"/>
                <w:bottom w:val="none" w:sz="0" w:space="0" w:color="auto"/>
                <w:right w:val="none" w:sz="0" w:space="0" w:color="auto"/>
              </w:divBdr>
            </w:div>
            <w:div w:id="352073464">
              <w:marLeft w:val="0"/>
              <w:marRight w:val="0"/>
              <w:marTop w:val="0"/>
              <w:marBottom w:val="0"/>
              <w:divBdr>
                <w:top w:val="none" w:sz="0" w:space="0" w:color="auto"/>
                <w:left w:val="none" w:sz="0" w:space="0" w:color="auto"/>
                <w:bottom w:val="none" w:sz="0" w:space="0" w:color="auto"/>
                <w:right w:val="none" w:sz="0" w:space="0" w:color="auto"/>
              </w:divBdr>
            </w:div>
            <w:div w:id="352191488">
              <w:marLeft w:val="0"/>
              <w:marRight w:val="0"/>
              <w:marTop w:val="0"/>
              <w:marBottom w:val="0"/>
              <w:divBdr>
                <w:top w:val="none" w:sz="0" w:space="0" w:color="auto"/>
                <w:left w:val="none" w:sz="0" w:space="0" w:color="auto"/>
                <w:bottom w:val="none" w:sz="0" w:space="0" w:color="auto"/>
                <w:right w:val="none" w:sz="0" w:space="0" w:color="auto"/>
              </w:divBdr>
            </w:div>
            <w:div w:id="616108479">
              <w:marLeft w:val="0"/>
              <w:marRight w:val="0"/>
              <w:marTop w:val="0"/>
              <w:marBottom w:val="0"/>
              <w:divBdr>
                <w:top w:val="none" w:sz="0" w:space="0" w:color="auto"/>
                <w:left w:val="none" w:sz="0" w:space="0" w:color="auto"/>
                <w:bottom w:val="none" w:sz="0" w:space="0" w:color="auto"/>
                <w:right w:val="none" w:sz="0" w:space="0" w:color="auto"/>
              </w:divBdr>
            </w:div>
            <w:div w:id="640500145">
              <w:marLeft w:val="0"/>
              <w:marRight w:val="0"/>
              <w:marTop w:val="0"/>
              <w:marBottom w:val="0"/>
              <w:divBdr>
                <w:top w:val="none" w:sz="0" w:space="0" w:color="auto"/>
                <w:left w:val="none" w:sz="0" w:space="0" w:color="auto"/>
                <w:bottom w:val="none" w:sz="0" w:space="0" w:color="auto"/>
                <w:right w:val="none" w:sz="0" w:space="0" w:color="auto"/>
              </w:divBdr>
            </w:div>
            <w:div w:id="722414359">
              <w:marLeft w:val="0"/>
              <w:marRight w:val="0"/>
              <w:marTop w:val="0"/>
              <w:marBottom w:val="0"/>
              <w:divBdr>
                <w:top w:val="none" w:sz="0" w:space="0" w:color="auto"/>
                <w:left w:val="none" w:sz="0" w:space="0" w:color="auto"/>
                <w:bottom w:val="none" w:sz="0" w:space="0" w:color="auto"/>
                <w:right w:val="none" w:sz="0" w:space="0" w:color="auto"/>
              </w:divBdr>
            </w:div>
            <w:div w:id="759715032">
              <w:marLeft w:val="0"/>
              <w:marRight w:val="0"/>
              <w:marTop w:val="0"/>
              <w:marBottom w:val="0"/>
              <w:divBdr>
                <w:top w:val="none" w:sz="0" w:space="0" w:color="auto"/>
                <w:left w:val="none" w:sz="0" w:space="0" w:color="auto"/>
                <w:bottom w:val="none" w:sz="0" w:space="0" w:color="auto"/>
                <w:right w:val="none" w:sz="0" w:space="0" w:color="auto"/>
              </w:divBdr>
            </w:div>
            <w:div w:id="822552211">
              <w:marLeft w:val="0"/>
              <w:marRight w:val="0"/>
              <w:marTop w:val="0"/>
              <w:marBottom w:val="0"/>
              <w:divBdr>
                <w:top w:val="none" w:sz="0" w:space="0" w:color="auto"/>
                <w:left w:val="none" w:sz="0" w:space="0" w:color="auto"/>
                <w:bottom w:val="none" w:sz="0" w:space="0" w:color="auto"/>
                <w:right w:val="none" w:sz="0" w:space="0" w:color="auto"/>
              </w:divBdr>
            </w:div>
            <w:div w:id="888226561">
              <w:marLeft w:val="0"/>
              <w:marRight w:val="0"/>
              <w:marTop w:val="0"/>
              <w:marBottom w:val="0"/>
              <w:divBdr>
                <w:top w:val="none" w:sz="0" w:space="0" w:color="auto"/>
                <w:left w:val="none" w:sz="0" w:space="0" w:color="auto"/>
                <w:bottom w:val="none" w:sz="0" w:space="0" w:color="auto"/>
                <w:right w:val="none" w:sz="0" w:space="0" w:color="auto"/>
              </w:divBdr>
            </w:div>
            <w:div w:id="983317898">
              <w:marLeft w:val="0"/>
              <w:marRight w:val="0"/>
              <w:marTop w:val="0"/>
              <w:marBottom w:val="0"/>
              <w:divBdr>
                <w:top w:val="none" w:sz="0" w:space="0" w:color="auto"/>
                <w:left w:val="none" w:sz="0" w:space="0" w:color="auto"/>
                <w:bottom w:val="none" w:sz="0" w:space="0" w:color="auto"/>
                <w:right w:val="none" w:sz="0" w:space="0" w:color="auto"/>
              </w:divBdr>
            </w:div>
            <w:div w:id="1010303917">
              <w:marLeft w:val="0"/>
              <w:marRight w:val="0"/>
              <w:marTop w:val="0"/>
              <w:marBottom w:val="0"/>
              <w:divBdr>
                <w:top w:val="none" w:sz="0" w:space="0" w:color="auto"/>
                <w:left w:val="none" w:sz="0" w:space="0" w:color="auto"/>
                <w:bottom w:val="none" w:sz="0" w:space="0" w:color="auto"/>
                <w:right w:val="none" w:sz="0" w:space="0" w:color="auto"/>
              </w:divBdr>
            </w:div>
            <w:div w:id="1023937694">
              <w:marLeft w:val="0"/>
              <w:marRight w:val="0"/>
              <w:marTop w:val="0"/>
              <w:marBottom w:val="0"/>
              <w:divBdr>
                <w:top w:val="none" w:sz="0" w:space="0" w:color="auto"/>
                <w:left w:val="none" w:sz="0" w:space="0" w:color="auto"/>
                <w:bottom w:val="none" w:sz="0" w:space="0" w:color="auto"/>
                <w:right w:val="none" w:sz="0" w:space="0" w:color="auto"/>
              </w:divBdr>
            </w:div>
            <w:div w:id="1131048209">
              <w:marLeft w:val="0"/>
              <w:marRight w:val="0"/>
              <w:marTop w:val="0"/>
              <w:marBottom w:val="0"/>
              <w:divBdr>
                <w:top w:val="none" w:sz="0" w:space="0" w:color="auto"/>
                <w:left w:val="none" w:sz="0" w:space="0" w:color="auto"/>
                <w:bottom w:val="none" w:sz="0" w:space="0" w:color="auto"/>
                <w:right w:val="none" w:sz="0" w:space="0" w:color="auto"/>
              </w:divBdr>
            </w:div>
            <w:div w:id="1205484525">
              <w:marLeft w:val="0"/>
              <w:marRight w:val="0"/>
              <w:marTop w:val="0"/>
              <w:marBottom w:val="0"/>
              <w:divBdr>
                <w:top w:val="none" w:sz="0" w:space="0" w:color="auto"/>
                <w:left w:val="none" w:sz="0" w:space="0" w:color="auto"/>
                <w:bottom w:val="none" w:sz="0" w:space="0" w:color="auto"/>
                <w:right w:val="none" w:sz="0" w:space="0" w:color="auto"/>
              </w:divBdr>
            </w:div>
            <w:div w:id="1276329705">
              <w:marLeft w:val="0"/>
              <w:marRight w:val="0"/>
              <w:marTop w:val="0"/>
              <w:marBottom w:val="0"/>
              <w:divBdr>
                <w:top w:val="none" w:sz="0" w:space="0" w:color="auto"/>
                <w:left w:val="none" w:sz="0" w:space="0" w:color="auto"/>
                <w:bottom w:val="none" w:sz="0" w:space="0" w:color="auto"/>
                <w:right w:val="none" w:sz="0" w:space="0" w:color="auto"/>
              </w:divBdr>
            </w:div>
            <w:div w:id="1318068481">
              <w:marLeft w:val="0"/>
              <w:marRight w:val="0"/>
              <w:marTop w:val="0"/>
              <w:marBottom w:val="0"/>
              <w:divBdr>
                <w:top w:val="none" w:sz="0" w:space="0" w:color="auto"/>
                <w:left w:val="none" w:sz="0" w:space="0" w:color="auto"/>
                <w:bottom w:val="none" w:sz="0" w:space="0" w:color="auto"/>
                <w:right w:val="none" w:sz="0" w:space="0" w:color="auto"/>
              </w:divBdr>
            </w:div>
            <w:div w:id="1355154925">
              <w:marLeft w:val="0"/>
              <w:marRight w:val="0"/>
              <w:marTop w:val="0"/>
              <w:marBottom w:val="0"/>
              <w:divBdr>
                <w:top w:val="none" w:sz="0" w:space="0" w:color="auto"/>
                <w:left w:val="none" w:sz="0" w:space="0" w:color="auto"/>
                <w:bottom w:val="none" w:sz="0" w:space="0" w:color="auto"/>
                <w:right w:val="none" w:sz="0" w:space="0" w:color="auto"/>
              </w:divBdr>
            </w:div>
            <w:div w:id="1355496584">
              <w:marLeft w:val="0"/>
              <w:marRight w:val="0"/>
              <w:marTop w:val="0"/>
              <w:marBottom w:val="0"/>
              <w:divBdr>
                <w:top w:val="none" w:sz="0" w:space="0" w:color="auto"/>
                <w:left w:val="none" w:sz="0" w:space="0" w:color="auto"/>
                <w:bottom w:val="none" w:sz="0" w:space="0" w:color="auto"/>
                <w:right w:val="none" w:sz="0" w:space="0" w:color="auto"/>
              </w:divBdr>
            </w:div>
            <w:div w:id="1422335318">
              <w:marLeft w:val="0"/>
              <w:marRight w:val="0"/>
              <w:marTop w:val="0"/>
              <w:marBottom w:val="0"/>
              <w:divBdr>
                <w:top w:val="none" w:sz="0" w:space="0" w:color="auto"/>
                <w:left w:val="none" w:sz="0" w:space="0" w:color="auto"/>
                <w:bottom w:val="none" w:sz="0" w:space="0" w:color="auto"/>
                <w:right w:val="none" w:sz="0" w:space="0" w:color="auto"/>
              </w:divBdr>
            </w:div>
            <w:div w:id="1564637940">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1833371265">
              <w:marLeft w:val="0"/>
              <w:marRight w:val="0"/>
              <w:marTop w:val="0"/>
              <w:marBottom w:val="0"/>
              <w:divBdr>
                <w:top w:val="none" w:sz="0" w:space="0" w:color="auto"/>
                <w:left w:val="none" w:sz="0" w:space="0" w:color="auto"/>
                <w:bottom w:val="none" w:sz="0" w:space="0" w:color="auto"/>
                <w:right w:val="none" w:sz="0" w:space="0" w:color="auto"/>
              </w:divBdr>
            </w:div>
            <w:div w:id="1891768763">
              <w:marLeft w:val="0"/>
              <w:marRight w:val="0"/>
              <w:marTop w:val="0"/>
              <w:marBottom w:val="0"/>
              <w:divBdr>
                <w:top w:val="none" w:sz="0" w:space="0" w:color="auto"/>
                <w:left w:val="none" w:sz="0" w:space="0" w:color="auto"/>
                <w:bottom w:val="none" w:sz="0" w:space="0" w:color="auto"/>
                <w:right w:val="none" w:sz="0" w:space="0" w:color="auto"/>
              </w:divBdr>
            </w:div>
            <w:div w:id="1934438179">
              <w:marLeft w:val="0"/>
              <w:marRight w:val="0"/>
              <w:marTop w:val="0"/>
              <w:marBottom w:val="0"/>
              <w:divBdr>
                <w:top w:val="none" w:sz="0" w:space="0" w:color="auto"/>
                <w:left w:val="none" w:sz="0" w:space="0" w:color="auto"/>
                <w:bottom w:val="none" w:sz="0" w:space="0" w:color="auto"/>
                <w:right w:val="none" w:sz="0" w:space="0" w:color="auto"/>
              </w:divBdr>
            </w:div>
            <w:div w:id="2030258094">
              <w:marLeft w:val="0"/>
              <w:marRight w:val="0"/>
              <w:marTop w:val="0"/>
              <w:marBottom w:val="0"/>
              <w:divBdr>
                <w:top w:val="none" w:sz="0" w:space="0" w:color="auto"/>
                <w:left w:val="none" w:sz="0" w:space="0" w:color="auto"/>
                <w:bottom w:val="none" w:sz="0" w:space="0" w:color="auto"/>
                <w:right w:val="none" w:sz="0" w:space="0" w:color="auto"/>
              </w:divBdr>
            </w:div>
            <w:div w:id="2031031279">
              <w:marLeft w:val="0"/>
              <w:marRight w:val="0"/>
              <w:marTop w:val="0"/>
              <w:marBottom w:val="0"/>
              <w:divBdr>
                <w:top w:val="none" w:sz="0" w:space="0" w:color="auto"/>
                <w:left w:val="none" w:sz="0" w:space="0" w:color="auto"/>
                <w:bottom w:val="none" w:sz="0" w:space="0" w:color="auto"/>
                <w:right w:val="none" w:sz="0" w:space="0" w:color="auto"/>
              </w:divBdr>
            </w:div>
            <w:div w:id="2102990559">
              <w:marLeft w:val="0"/>
              <w:marRight w:val="0"/>
              <w:marTop w:val="0"/>
              <w:marBottom w:val="0"/>
              <w:divBdr>
                <w:top w:val="none" w:sz="0" w:space="0" w:color="auto"/>
                <w:left w:val="none" w:sz="0" w:space="0" w:color="auto"/>
                <w:bottom w:val="none" w:sz="0" w:space="0" w:color="auto"/>
                <w:right w:val="none" w:sz="0" w:space="0" w:color="auto"/>
              </w:divBdr>
            </w:div>
            <w:div w:id="2104909997">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21453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494">
      <w:bodyDiv w:val="1"/>
      <w:marLeft w:val="0"/>
      <w:marRight w:val="0"/>
      <w:marTop w:val="0"/>
      <w:marBottom w:val="0"/>
      <w:divBdr>
        <w:top w:val="none" w:sz="0" w:space="0" w:color="auto"/>
        <w:left w:val="none" w:sz="0" w:space="0" w:color="auto"/>
        <w:bottom w:val="none" w:sz="0" w:space="0" w:color="auto"/>
        <w:right w:val="none" w:sz="0" w:space="0" w:color="auto"/>
      </w:divBdr>
    </w:div>
    <w:div w:id="1424952381">
      <w:bodyDiv w:val="1"/>
      <w:marLeft w:val="0"/>
      <w:marRight w:val="0"/>
      <w:marTop w:val="0"/>
      <w:marBottom w:val="0"/>
      <w:divBdr>
        <w:top w:val="none" w:sz="0" w:space="0" w:color="auto"/>
        <w:left w:val="none" w:sz="0" w:space="0" w:color="auto"/>
        <w:bottom w:val="none" w:sz="0" w:space="0" w:color="auto"/>
        <w:right w:val="none" w:sz="0" w:space="0" w:color="auto"/>
      </w:divBdr>
    </w:div>
    <w:div w:id="1435788336">
      <w:bodyDiv w:val="1"/>
      <w:marLeft w:val="0"/>
      <w:marRight w:val="0"/>
      <w:marTop w:val="0"/>
      <w:marBottom w:val="0"/>
      <w:divBdr>
        <w:top w:val="none" w:sz="0" w:space="0" w:color="auto"/>
        <w:left w:val="none" w:sz="0" w:space="0" w:color="auto"/>
        <w:bottom w:val="none" w:sz="0" w:space="0" w:color="auto"/>
        <w:right w:val="none" w:sz="0" w:space="0" w:color="auto"/>
      </w:divBdr>
      <w:divsChild>
        <w:div w:id="1081567458">
          <w:marLeft w:val="0"/>
          <w:marRight w:val="0"/>
          <w:marTop w:val="0"/>
          <w:marBottom w:val="0"/>
          <w:divBdr>
            <w:top w:val="none" w:sz="0" w:space="0" w:color="auto"/>
            <w:left w:val="none" w:sz="0" w:space="0" w:color="auto"/>
            <w:bottom w:val="none" w:sz="0" w:space="0" w:color="auto"/>
            <w:right w:val="none" w:sz="0" w:space="0" w:color="auto"/>
          </w:divBdr>
          <w:divsChild>
            <w:div w:id="17564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3023">
      <w:bodyDiv w:val="1"/>
      <w:marLeft w:val="0"/>
      <w:marRight w:val="0"/>
      <w:marTop w:val="0"/>
      <w:marBottom w:val="0"/>
      <w:divBdr>
        <w:top w:val="none" w:sz="0" w:space="0" w:color="auto"/>
        <w:left w:val="none" w:sz="0" w:space="0" w:color="auto"/>
        <w:bottom w:val="none" w:sz="0" w:space="0" w:color="auto"/>
        <w:right w:val="none" w:sz="0" w:space="0" w:color="auto"/>
      </w:divBdr>
      <w:divsChild>
        <w:div w:id="3644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867326">
      <w:bodyDiv w:val="1"/>
      <w:marLeft w:val="0"/>
      <w:marRight w:val="0"/>
      <w:marTop w:val="0"/>
      <w:marBottom w:val="0"/>
      <w:divBdr>
        <w:top w:val="none" w:sz="0" w:space="0" w:color="auto"/>
        <w:left w:val="none" w:sz="0" w:space="0" w:color="auto"/>
        <w:bottom w:val="none" w:sz="0" w:space="0" w:color="auto"/>
        <w:right w:val="none" w:sz="0" w:space="0" w:color="auto"/>
      </w:divBdr>
    </w:div>
    <w:div w:id="1526669519">
      <w:bodyDiv w:val="1"/>
      <w:marLeft w:val="0"/>
      <w:marRight w:val="0"/>
      <w:marTop w:val="0"/>
      <w:marBottom w:val="0"/>
      <w:divBdr>
        <w:top w:val="none" w:sz="0" w:space="0" w:color="auto"/>
        <w:left w:val="none" w:sz="0" w:space="0" w:color="auto"/>
        <w:bottom w:val="none" w:sz="0" w:space="0" w:color="auto"/>
        <w:right w:val="none" w:sz="0" w:space="0" w:color="auto"/>
      </w:divBdr>
    </w:div>
    <w:div w:id="1536581260">
      <w:bodyDiv w:val="1"/>
      <w:marLeft w:val="0"/>
      <w:marRight w:val="0"/>
      <w:marTop w:val="0"/>
      <w:marBottom w:val="0"/>
      <w:divBdr>
        <w:top w:val="none" w:sz="0" w:space="0" w:color="auto"/>
        <w:left w:val="none" w:sz="0" w:space="0" w:color="auto"/>
        <w:bottom w:val="none" w:sz="0" w:space="0" w:color="auto"/>
        <w:right w:val="none" w:sz="0" w:space="0" w:color="auto"/>
      </w:divBdr>
    </w:div>
    <w:div w:id="1569262807">
      <w:bodyDiv w:val="1"/>
      <w:marLeft w:val="0"/>
      <w:marRight w:val="0"/>
      <w:marTop w:val="0"/>
      <w:marBottom w:val="0"/>
      <w:divBdr>
        <w:top w:val="none" w:sz="0" w:space="0" w:color="auto"/>
        <w:left w:val="none" w:sz="0" w:space="0" w:color="auto"/>
        <w:bottom w:val="none" w:sz="0" w:space="0" w:color="auto"/>
        <w:right w:val="none" w:sz="0" w:space="0" w:color="auto"/>
      </w:divBdr>
    </w:div>
    <w:div w:id="1576166069">
      <w:bodyDiv w:val="1"/>
      <w:marLeft w:val="0"/>
      <w:marRight w:val="0"/>
      <w:marTop w:val="0"/>
      <w:marBottom w:val="0"/>
      <w:divBdr>
        <w:top w:val="none" w:sz="0" w:space="0" w:color="auto"/>
        <w:left w:val="none" w:sz="0" w:space="0" w:color="auto"/>
        <w:bottom w:val="none" w:sz="0" w:space="0" w:color="auto"/>
        <w:right w:val="none" w:sz="0" w:space="0" w:color="auto"/>
      </w:divBdr>
    </w:div>
    <w:div w:id="1631789190">
      <w:bodyDiv w:val="1"/>
      <w:marLeft w:val="0"/>
      <w:marRight w:val="0"/>
      <w:marTop w:val="0"/>
      <w:marBottom w:val="0"/>
      <w:divBdr>
        <w:top w:val="none" w:sz="0" w:space="0" w:color="auto"/>
        <w:left w:val="none" w:sz="0" w:space="0" w:color="auto"/>
        <w:bottom w:val="none" w:sz="0" w:space="0" w:color="auto"/>
        <w:right w:val="none" w:sz="0" w:space="0" w:color="auto"/>
      </w:divBdr>
    </w:div>
    <w:div w:id="1644188462">
      <w:bodyDiv w:val="1"/>
      <w:marLeft w:val="0"/>
      <w:marRight w:val="0"/>
      <w:marTop w:val="0"/>
      <w:marBottom w:val="0"/>
      <w:divBdr>
        <w:top w:val="none" w:sz="0" w:space="0" w:color="auto"/>
        <w:left w:val="none" w:sz="0" w:space="0" w:color="auto"/>
        <w:bottom w:val="none" w:sz="0" w:space="0" w:color="auto"/>
        <w:right w:val="none" w:sz="0" w:space="0" w:color="auto"/>
      </w:divBdr>
    </w:div>
    <w:div w:id="1653562894">
      <w:bodyDiv w:val="1"/>
      <w:marLeft w:val="0"/>
      <w:marRight w:val="0"/>
      <w:marTop w:val="0"/>
      <w:marBottom w:val="0"/>
      <w:divBdr>
        <w:top w:val="none" w:sz="0" w:space="0" w:color="auto"/>
        <w:left w:val="none" w:sz="0" w:space="0" w:color="auto"/>
        <w:bottom w:val="none" w:sz="0" w:space="0" w:color="auto"/>
        <w:right w:val="none" w:sz="0" w:space="0" w:color="auto"/>
      </w:divBdr>
      <w:divsChild>
        <w:div w:id="1110931453">
          <w:marLeft w:val="0"/>
          <w:marRight w:val="0"/>
          <w:marTop w:val="0"/>
          <w:marBottom w:val="0"/>
          <w:divBdr>
            <w:top w:val="none" w:sz="0" w:space="0" w:color="auto"/>
            <w:left w:val="none" w:sz="0" w:space="0" w:color="auto"/>
            <w:bottom w:val="none" w:sz="0" w:space="0" w:color="auto"/>
            <w:right w:val="none" w:sz="0" w:space="0" w:color="auto"/>
          </w:divBdr>
          <w:divsChild>
            <w:div w:id="1003317503">
              <w:marLeft w:val="0"/>
              <w:marRight w:val="0"/>
              <w:marTop w:val="0"/>
              <w:marBottom w:val="0"/>
              <w:divBdr>
                <w:top w:val="none" w:sz="0" w:space="0" w:color="auto"/>
                <w:left w:val="none" w:sz="0" w:space="0" w:color="auto"/>
                <w:bottom w:val="none" w:sz="0" w:space="0" w:color="auto"/>
                <w:right w:val="none" w:sz="0" w:space="0" w:color="auto"/>
              </w:divBdr>
            </w:div>
            <w:div w:id="596133216">
              <w:marLeft w:val="0"/>
              <w:marRight w:val="0"/>
              <w:marTop w:val="0"/>
              <w:marBottom w:val="0"/>
              <w:divBdr>
                <w:top w:val="none" w:sz="0" w:space="0" w:color="auto"/>
                <w:left w:val="none" w:sz="0" w:space="0" w:color="auto"/>
                <w:bottom w:val="none" w:sz="0" w:space="0" w:color="auto"/>
                <w:right w:val="none" w:sz="0" w:space="0" w:color="auto"/>
              </w:divBdr>
            </w:div>
            <w:div w:id="281618269">
              <w:marLeft w:val="0"/>
              <w:marRight w:val="0"/>
              <w:marTop w:val="0"/>
              <w:marBottom w:val="0"/>
              <w:divBdr>
                <w:top w:val="none" w:sz="0" w:space="0" w:color="auto"/>
                <w:left w:val="none" w:sz="0" w:space="0" w:color="auto"/>
                <w:bottom w:val="none" w:sz="0" w:space="0" w:color="auto"/>
                <w:right w:val="none" w:sz="0" w:space="0" w:color="auto"/>
              </w:divBdr>
            </w:div>
            <w:div w:id="1045524310">
              <w:marLeft w:val="0"/>
              <w:marRight w:val="0"/>
              <w:marTop w:val="0"/>
              <w:marBottom w:val="0"/>
              <w:divBdr>
                <w:top w:val="none" w:sz="0" w:space="0" w:color="auto"/>
                <w:left w:val="none" w:sz="0" w:space="0" w:color="auto"/>
                <w:bottom w:val="none" w:sz="0" w:space="0" w:color="auto"/>
                <w:right w:val="none" w:sz="0" w:space="0" w:color="auto"/>
              </w:divBdr>
            </w:div>
            <w:div w:id="1877814084">
              <w:marLeft w:val="0"/>
              <w:marRight w:val="0"/>
              <w:marTop w:val="0"/>
              <w:marBottom w:val="0"/>
              <w:divBdr>
                <w:top w:val="none" w:sz="0" w:space="0" w:color="auto"/>
                <w:left w:val="none" w:sz="0" w:space="0" w:color="auto"/>
                <w:bottom w:val="none" w:sz="0" w:space="0" w:color="auto"/>
                <w:right w:val="none" w:sz="0" w:space="0" w:color="auto"/>
              </w:divBdr>
            </w:div>
            <w:div w:id="1654674583">
              <w:marLeft w:val="0"/>
              <w:marRight w:val="0"/>
              <w:marTop w:val="0"/>
              <w:marBottom w:val="0"/>
              <w:divBdr>
                <w:top w:val="none" w:sz="0" w:space="0" w:color="auto"/>
                <w:left w:val="none" w:sz="0" w:space="0" w:color="auto"/>
                <w:bottom w:val="none" w:sz="0" w:space="0" w:color="auto"/>
                <w:right w:val="none" w:sz="0" w:space="0" w:color="auto"/>
              </w:divBdr>
            </w:div>
            <w:div w:id="8957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71849">
      <w:bodyDiv w:val="1"/>
      <w:marLeft w:val="0"/>
      <w:marRight w:val="0"/>
      <w:marTop w:val="0"/>
      <w:marBottom w:val="0"/>
      <w:divBdr>
        <w:top w:val="none" w:sz="0" w:space="0" w:color="auto"/>
        <w:left w:val="none" w:sz="0" w:space="0" w:color="auto"/>
        <w:bottom w:val="none" w:sz="0" w:space="0" w:color="auto"/>
        <w:right w:val="none" w:sz="0" w:space="0" w:color="auto"/>
      </w:divBdr>
    </w:div>
    <w:div w:id="1660499074">
      <w:bodyDiv w:val="1"/>
      <w:marLeft w:val="0"/>
      <w:marRight w:val="0"/>
      <w:marTop w:val="0"/>
      <w:marBottom w:val="0"/>
      <w:divBdr>
        <w:top w:val="none" w:sz="0" w:space="0" w:color="auto"/>
        <w:left w:val="none" w:sz="0" w:space="0" w:color="auto"/>
        <w:bottom w:val="none" w:sz="0" w:space="0" w:color="auto"/>
        <w:right w:val="none" w:sz="0" w:space="0" w:color="auto"/>
      </w:divBdr>
    </w:div>
    <w:div w:id="1686593865">
      <w:bodyDiv w:val="1"/>
      <w:marLeft w:val="0"/>
      <w:marRight w:val="0"/>
      <w:marTop w:val="0"/>
      <w:marBottom w:val="0"/>
      <w:divBdr>
        <w:top w:val="none" w:sz="0" w:space="0" w:color="auto"/>
        <w:left w:val="none" w:sz="0" w:space="0" w:color="auto"/>
        <w:bottom w:val="none" w:sz="0" w:space="0" w:color="auto"/>
        <w:right w:val="none" w:sz="0" w:space="0" w:color="auto"/>
      </w:divBdr>
    </w:div>
    <w:div w:id="1702901431">
      <w:bodyDiv w:val="1"/>
      <w:marLeft w:val="0"/>
      <w:marRight w:val="0"/>
      <w:marTop w:val="0"/>
      <w:marBottom w:val="0"/>
      <w:divBdr>
        <w:top w:val="none" w:sz="0" w:space="0" w:color="auto"/>
        <w:left w:val="none" w:sz="0" w:space="0" w:color="auto"/>
        <w:bottom w:val="none" w:sz="0" w:space="0" w:color="auto"/>
        <w:right w:val="none" w:sz="0" w:space="0" w:color="auto"/>
      </w:divBdr>
    </w:div>
    <w:div w:id="1751349969">
      <w:bodyDiv w:val="1"/>
      <w:marLeft w:val="0"/>
      <w:marRight w:val="0"/>
      <w:marTop w:val="0"/>
      <w:marBottom w:val="0"/>
      <w:divBdr>
        <w:top w:val="none" w:sz="0" w:space="0" w:color="auto"/>
        <w:left w:val="none" w:sz="0" w:space="0" w:color="auto"/>
        <w:bottom w:val="none" w:sz="0" w:space="0" w:color="auto"/>
        <w:right w:val="none" w:sz="0" w:space="0" w:color="auto"/>
      </w:divBdr>
    </w:div>
    <w:div w:id="1759718098">
      <w:bodyDiv w:val="1"/>
      <w:marLeft w:val="0"/>
      <w:marRight w:val="0"/>
      <w:marTop w:val="0"/>
      <w:marBottom w:val="0"/>
      <w:divBdr>
        <w:top w:val="none" w:sz="0" w:space="0" w:color="auto"/>
        <w:left w:val="none" w:sz="0" w:space="0" w:color="auto"/>
        <w:bottom w:val="none" w:sz="0" w:space="0" w:color="auto"/>
        <w:right w:val="none" w:sz="0" w:space="0" w:color="auto"/>
      </w:divBdr>
    </w:div>
    <w:div w:id="1787695970">
      <w:bodyDiv w:val="1"/>
      <w:marLeft w:val="0"/>
      <w:marRight w:val="0"/>
      <w:marTop w:val="0"/>
      <w:marBottom w:val="0"/>
      <w:divBdr>
        <w:top w:val="none" w:sz="0" w:space="0" w:color="auto"/>
        <w:left w:val="none" w:sz="0" w:space="0" w:color="auto"/>
        <w:bottom w:val="none" w:sz="0" w:space="0" w:color="auto"/>
        <w:right w:val="none" w:sz="0" w:space="0" w:color="auto"/>
      </w:divBdr>
    </w:div>
    <w:div w:id="1797984215">
      <w:bodyDiv w:val="1"/>
      <w:marLeft w:val="0"/>
      <w:marRight w:val="0"/>
      <w:marTop w:val="0"/>
      <w:marBottom w:val="0"/>
      <w:divBdr>
        <w:top w:val="none" w:sz="0" w:space="0" w:color="auto"/>
        <w:left w:val="none" w:sz="0" w:space="0" w:color="auto"/>
        <w:bottom w:val="none" w:sz="0" w:space="0" w:color="auto"/>
        <w:right w:val="none" w:sz="0" w:space="0" w:color="auto"/>
      </w:divBdr>
    </w:div>
    <w:div w:id="1808813883">
      <w:bodyDiv w:val="1"/>
      <w:marLeft w:val="0"/>
      <w:marRight w:val="0"/>
      <w:marTop w:val="0"/>
      <w:marBottom w:val="0"/>
      <w:divBdr>
        <w:top w:val="none" w:sz="0" w:space="0" w:color="auto"/>
        <w:left w:val="none" w:sz="0" w:space="0" w:color="auto"/>
        <w:bottom w:val="none" w:sz="0" w:space="0" w:color="auto"/>
        <w:right w:val="none" w:sz="0" w:space="0" w:color="auto"/>
      </w:divBdr>
    </w:div>
    <w:div w:id="1837498689">
      <w:bodyDiv w:val="1"/>
      <w:marLeft w:val="0"/>
      <w:marRight w:val="0"/>
      <w:marTop w:val="0"/>
      <w:marBottom w:val="0"/>
      <w:divBdr>
        <w:top w:val="none" w:sz="0" w:space="0" w:color="auto"/>
        <w:left w:val="none" w:sz="0" w:space="0" w:color="auto"/>
        <w:bottom w:val="none" w:sz="0" w:space="0" w:color="auto"/>
        <w:right w:val="none" w:sz="0" w:space="0" w:color="auto"/>
      </w:divBdr>
      <w:divsChild>
        <w:div w:id="928731021">
          <w:marLeft w:val="0"/>
          <w:marRight w:val="0"/>
          <w:marTop w:val="0"/>
          <w:marBottom w:val="0"/>
          <w:divBdr>
            <w:top w:val="none" w:sz="0" w:space="0" w:color="auto"/>
            <w:left w:val="none" w:sz="0" w:space="0" w:color="auto"/>
            <w:bottom w:val="none" w:sz="0" w:space="0" w:color="auto"/>
            <w:right w:val="none" w:sz="0" w:space="0" w:color="auto"/>
          </w:divBdr>
          <w:divsChild>
            <w:div w:id="8848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4202">
      <w:bodyDiv w:val="1"/>
      <w:marLeft w:val="0"/>
      <w:marRight w:val="0"/>
      <w:marTop w:val="0"/>
      <w:marBottom w:val="0"/>
      <w:divBdr>
        <w:top w:val="none" w:sz="0" w:space="0" w:color="auto"/>
        <w:left w:val="none" w:sz="0" w:space="0" w:color="auto"/>
        <w:bottom w:val="none" w:sz="0" w:space="0" w:color="auto"/>
        <w:right w:val="none" w:sz="0" w:space="0" w:color="auto"/>
      </w:divBdr>
      <w:divsChild>
        <w:div w:id="1376471315">
          <w:marLeft w:val="0"/>
          <w:marRight w:val="0"/>
          <w:marTop w:val="0"/>
          <w:marBottom w:val="0"/>
          <w:divBdr>
            <w:top w:val="none" w:sz="0" w:space="0" w:color="auto"/>
            <w:left w:val="none" w:sz="0" w:space="0" w:color="auto"/>
            <w:bottom w:val="none" w:sz="0" w:space="0" w:color="auto"/>
            <w:right w:val="none" w:sz="0" w:space="0" w:color="auto"/>
          </w:divBdr>
          <w:divsChild>
            <w:div w:id="7342101">
              <w:marLeft w:val="0"/>
              <w:marRight w:val="0"/>
              <w:marTop w:val="0"/>
              <w:marBottom w:val="0"/>
              <w:divBdr>
                <w:top w:val="none" w:sz="0" w:space="0" w:color="auto"/>
                <w:left w:val="none" w:sz="0" w:space="0" w:color="auto"/>
                <w:bottom w:val="none" w:sz="0" w:space="0" w:color="auto"/>
                <w:right w:val="none" w:sz="0" w:space="0" w:color="auto"/>
              </w:divBdr>
            </w:div>
            <w:div w:id="65300847">
              <w:marLeft w:val="0"/>
              <w:marRight w:val="0"/>
              <w:marTop w:val="0"/>
              <w:marBottom w:val="0"/>
              <w:divBdr>
                <w:top w:val="none" w:sz="0" w:space="0" w:color="auto"/>
                <w:left w:val="none" w:sz="0" w:space="0" w:color="auto"/>
                <w:bottom w:val="none" w:sz="0" w:space="0" w:color="auto"/>
                <w:right w:val="none" w:sz="0" w:space="0" w:color="auto"/>
              </w:divBdr>
            </w:div>
            <w:div w:id="66732824">
              <w:marLeft w:val="0"/>
              <w:marRight w:val="0"/>
              <w:marTop w:val="0"/>
              <w:marBottom w:val="0"/>
              <w:divBdr>
                <w:top w:val="none" w:sz="0" w:space="0" w:color="auto"/>
                <w:left w:val="none" w:sz="0" w:space="0" w:color="auto"/>
                <w:bottom w:val="none" w:sz="0" w:space="0" w:color="auto"/>
                <w:right w:val="none" w:sz="0" w:space="0" w:color="auto"/>
              </w:divBdr>
            </w:div>
            <w:div w:id="225530675">
              <w:marLeft w:val="0"/>
              <w:marRight w:val="0"/>
              <w:marTop w:val="0"/>
              <w:marBottom w:val="0"/>
              <w:divBdr>
                <w:top w:val="none" w:sz="0" w:space="0" w:color="auto"/>
                <w:left w:val="none" w:sz="0" w:space="0" w:color="auto"/>
                <w:bottom w:val="none" w:sz="0" w:space="0" w:color="auto"/>
                <w:right w:val="none" w:sz="0" w:space="0" w:color="auto"/>
              </w:divBdr>
            </w:div>
            <w:div w:id="225652598">
              <w:marLeft w:val="0"/>
              <w:marRight w:val="0"/>
              <w:marTop w:val="0"/>
              <w:marBottom w:val="0"/>
              <w:divBdr>
                <w:top w:val="none" w:sz="0" w:space="0" w:color="auto"/>
                <w:left w:val="none" w:sz="0" w:space="0" w:color="auto"/>
                <w:bottom w:val="none" w:sz="0" w:space="0" w:color="auto"/>
                <w:right w:val="none" w:sz="0" w:space="0" w:color="auto"/>
              </w:divBdr>
            </w:div>
            <w:div w:id="236284325">
              <w:marLeft w:val="0"/>
              <w:marRight w:val="0"/>
              <w:marTop w:val="0"/>
              <w:marBottom w:val="0"/>
              <w:divBdr>
                <w:top w:val="none" w:sz="0" w:space="0" w:color="auto"/>
                <w:left w:val="none" w:sz="0" w:space="0" w:color="auto"/>
                <w:bottom w:val="none" w:sz="0" w:space="0" w:color="auto"/>
                <w:right w:val="none" w:sz="0" w:space="0" w:color="auto"/>
              </w:divBdr>
            </w:div>
            <w:div w:id="305404866">
              <w:marLeft w:val="0"/>
              <w:marRight w:val="0"/>
              <w:marTop w:val="0"/>
              <w:marBottom w:val="0"/>
              <w:divBdr>
                <w:top w:val="none" w:sz="0" w:space="0" w:color="auto"/>
                <w:left w:val="none" w:sz="0" w:space="0" w:color="auto"/>
                <w:bottom w:val="none" w:sz="0" w:space="0" w:color="auto"/>
                <w:right w:val="none" w:sz="0" w:space="0" w:color="auto"/>
              </w:divBdr>
            </w:div>
            <w:div w:id="318921094">
              <w:marLeft w:val="0"/>
              <w:marRight w:val="0"/>
              <w:marTop w:val="0"/>
              <w:marBottom w:val="0"/>
              <w:divBdr>
                <w:top w:val="none" w:sz="0" w:space="0" w:color="auto"/>
                <w:left w:val="none" w:sz="0" w:space="0" w:color="auto"/>
                <w:bottom w:val="none" w:sz="0" w:space="0" w:color="auto"/>
                <w:right w:val="none" w:sz="0" w:space="0" w:color="auto"/>
              </w:divBdr>
            </w:div>
            <w:div w:id="390468821">
              <w:marLeft w:val="0"/>
              <w:marRight w:val="0"/>
              <w:marTop w:val="0"/>
              <w:marBottom w:val="0"/>
              <w:divBdr>
                <w:top w:val="none" w:sz="0" w:space="0" w:color="auto"/>
                <w:left w:val="none" w:sz="0" w:space="0" w:color="auto"/>
                <w:bottom w:val="none" w:sz="0" w:space="0" w:color="auto"/>
                <w:right w:val="none" w:sz="0" w:space="0" w:color="auto"/>
              </w:divBdr>
            </w:div>
            <w:div w:id="414671086">
              <w:marLeft w:val="0"/>
              <w:marRight w:val="0"/>
              <w:marTop w:val="0"/>
              <w:marBottom w:val="0"/>
              <w:divBdr>
                <w:top w:val="none" w:sz="0" w:space="0" w:color="auto"/>
                <w:left w:val="none" w:sz="0" w:space="0" w:color="auto"/>
                <w:bottom w:val="none" w:sz="0" w:space="0" w:color="auto"/>
                <w:right w:val="none" w:sz="0" w:space="0" w:color="auto"/>
              </w:divBdr>
            </w:div>
            <w:div w:id="454325189">
              <w:marLeft w:val="0"/>
              <w:marRight w:val="0"/>
              <w:marTop w:val="0"/>
              <w:marBottom w:val="0"/>
              <w:divBdr>
                <w:top w:val="none" w:sz="0" w:space="0" w:color="auto"/>
                <w:left w:val="none" w:sz="0" w:space="0" w:color="auto"/>
                <w:bottom w:val="none" w:sz="0" w:space="0" w:color="auto"/>
                <w:right w:val="none" w:sz="0" w:space="0" w:color="auto"/>
              </w:divBdr>
            </w:div>
            <w:div w:id="606159830">
              <w:marLeft w:val="0"/>
              <w:marRight w:val="0"/>
              <w:marTop w:val="0"/>
              <w:marBottom w:val="0"/>
              <w:divBdr>
                <w:top w:val="none" w:sz="0" w:space="0" w:color="auto"/>
                <w:left w:val="none" w:sz="0" w:space="0" w:color="auto"/>
                <w:bottom w:val="none" w:sz="0" w:space="0" w:color="auto"/>
                <w:right w:val="none" w:sz="0" w:space="0" w:color="auto"/>
              </w:divBdr>
            </w:div>
            <w:div w:id="715936256">
              <w:marLeft w:val="0"/>
              <w:marRight w:val="0"/>
              <w:marTop w:val="0"/>
              <w:marBottom w:val="0"/>
              <w:divBdr>
                <w:top w:val="none" w:sz="0" w:space="0" w:color="auto"/>
                <w:left w:val="none" w:sz="0" w:space="0" w:color="auto"/>
                <w:bottom w:val="none" w:sz="0" w:space="0" w:color="auto"/>
                <w:right w:val="none" w:sz="0" w:space="0" w:color="auto"/>
              </w:divBdr>
            </w:div>
            <w:div w:id="808672332">
              <w:marLeft w:val="0"/>
              <w:marRight w:val="0"/>
              <w:marTop w:val="0"/>
              <w:marBottom w:val="0"/>
              <w:divBdr>
                <w:top w:val="none" w:sz="0" w:space="0" w:color="auto"/>
                <w:left w:val="none" w:sz="0" w:space="0" w:color="auto"/>
                <w:bottom w:val="none" w:sz="0" w:space="0" w:color="auto"/>
                <w:right w:val="none" w:sz="0" w:space="0" w:color="auto"/>
              </w:divBdr>
            </w:div>
            <w:div w:id="968514573">
              <w:marLeft w:val="0"/>
              <w:marRight w:val="0"/>
              <w:marTop w:val="0"/>
              <w:marBottom w:val="0"/>
              <w:divBdr>
                <w:top w:val="none" w:sz="0" w:space="0" w:color="auto"/>
                <w:left w:val="none" w:sz="0" w:space="0" w:color="auto"/>
                <w:bottom w:val="none" w:sz="0" w:space="0" w:color="auto"/>
                <w:right w:val="none" w:sz="0" w:space="0" w:color="auto"/>
              </w:divBdr>
            </w:div>
            <w:div w:id="1057364991">
              <w:marLeft w:val="0"/>
              <w:marRight w:val="0"/>
              <w:marTop w:val="0"/>
              <w:marBottom w:val="0"/>
              <w:divBdr>
                <w:top w:val="none" w:sz="0" w:space="0" w:color="auto"/>
                <w:left w:val="none" w:sz="0" w:space="0" w:color="auto"/>
                <w:bottom w:val="none" w:sz="0" w:space="0" w:color="auto"/>
                <w:right w:val="none" w:sz="0" w:space="0" w:color="auto"/>
              </w:divBdr>
            </w:div>
            <w:div w:id="1156605254">
              <w:marLeft w:val="0"/>
              <w:marRight w:val="0"/>
              <w:marTop w:val="0"/>
              <w:marBottom w:val="0"/>
              <w:divBdr>
                <w:top w:val="none" w:sz="0" w:space="0" w:color="auto"/>
                <w:left w:val="none" w:sz="0" w:space="0" w:color="auto"/>
                <w:bottom w:val="none" w:sz="0" w:space="0" w:color="auto"/>
                <w:right w:val="none" w:sz="0" w:space="0" w:color="auto"/>
              </w:divBdr>
            </w:div>
            <w:div w:id="1196192272">
              <w:marLeft w:val="0"/>
              <w:marRight w:val="0"/>
              <w:marTop w:val="0"/>
              <w:marBottom w:val="0"/>
              <w:divBdr>
                <w:top w:val="none" w:sz="0" w:space="0" w:color="auto"/>
                <w:left w:val="none" w:sz="0" w:space="0" w:color="auto"/>
                <w:bottom w:val="none" w:sz="0" w:space="0" w:color="auto"/>
                <w:right w:val="none" w:sz="0" w:space="0" w:color="auto"/>
              </w:divBdr>
            </w:div>
            <w:div w:id="1272586765">
              <w:marLeft w:val="0"/>
              <w:marRight w:val="0"/>
              <w:marTop w:val="0"/>
              <w:marBottom w:val="0"/>
              <w:divBdr>
                <w:top w:val="none" w:sz="0" w:space="0" w:color="auto"/>
                <w:left w:val="none" w:sz="0" w:space="0" w:color="auto"/>
                <w:bottom w:val="none" w:sz="0" w:space="0" w:color="auto"/>
                <w:right w:val="none" w:sz="0" w:space="0" w:color="auto"/>
              </w:divBdr>
            </w:div>
            <w:div w:id="1373925518">
              <w:marLeft w:val="0"/>
              <w:marRight w:val="0"/>
              <w:marTop w:val="0"/>
              <w:marBottom w:val="0"/>
              <w:divBdr>
                <w:top w:val="none" w:sz="0" w:space="0" w:color="auto"/>
                <w:left w:val="none" w:sz="0" w:space="0" w:color="auto"/>
                <w:bottom w:val="none" w:sz="0" w:space="0" w:color="auto"/>
                <w:right w:val="none" w:sz="0" w:space="0" w:color="auto"/>
              </w:divBdr>
            </w:div>
            <w:div w:id="1463187870">
              <w:marLeft w:val="0"/>
              <w:marRight w:val="0"/>
              <w:marTop w:val="0"/>
              <w:marBottom w:val="0"/>
              <w:divBdr>
                <w:top w:val="none" w:sz="0" w:space="0" w:color="auto"/>
                <w:left w:val="none" w:sz="0" w:space="0" w:color="auto"/>
                <w:bottom w:val="none" w:sz="0" w:space="0" w:color="auto"/>
                <w:right w:val="none" w:sz="0" w:space="0" w:color="auto"/>
              </w:divBdr>
            </w:div>
            <w:div w:id="1486975128">
              <w:marLeft w:val="0"/>
              <w:marRight w:val="0"/>
              <w:marTop w:val="0"/>
              <w:marBottom w:val="0"/>
              <w:divBdr>
                <w:top w:val="none" w:sz="0" w:space="0" w:color="auto"/>
                <w:left w:val="none" w:sz="0" w:space="0" w:color="auto"/>
                <w:bottom w:val="none" w:sz="0" w:space="0" w:color="auto"/>
                <w:right w:val="none" w:sz="0" w:space="0" w:color="auto"/>
              </w:divBdr>
            </w:div>
            <w:div w:id="1555237193">
              <w:marLeft w:val="0"/>
              <w:marRight w:val="0"/>
              <w:marTop w:val="0"/>
              <w:marBottom w:val="0"/>
              <w:divBdr>
                <w:top w:val="none" w:sz="0" w:space="0" w:color="auto"/>
                <w:left w:val="none" w:sz="0" w:space="0" w:color="auto"/>
                <w:bottom w:val="none" w:sz="0" w:space="0" w:color="auto"/>
                <w:right w:val="none" w:sz="0" w:space="0" w:color="auto"/>
              </w:divBdr>
            </w:div>
            <w:div w:id="1874227105">
              <w:marLeft w:val="0"/>
              <w:marRight w:val="0"/>
              <w:marTop w:val="0"/>
              <w:marBottom w:val="0"/>
              <w:divBdr>
                <w:top w:val="none" w:sz="0" w:space="0" w:color="auto"/>
                <w:left w:val="none" w:sz="0" w:space="0" w:color="auto"/>
                <w:bottom w:val="none" w:sz="0" w:space="0" w:color="auto"/>
                <w:right w:val="none" w:sz="0" w:space="0" w:color="auto"/>
              </w:divBdr>
            </w:div>
            <w:div w:id="1882981163">
              <w:marLeft w:val="0"/>
              <w:marRight w:val="0"/>
              <w:marTop w:val="0"/>
              <w:marBottom w:val="0"/>
              <w:divBdr>
                <w:top w:val="none" w:sz="0" w:space="0" w:color="auto"/>
                <w:left w:val="none" w:sz="0" w:space="0" w:color="auto"/>
                <w:bottom w:val="none" w:sz="0" w:space="0" w:color="auto"/>
                <w:right w:val="none" w:sz="0" w:space="0" w:color="auto"/>
              </w:divBdr>
            </w:div>
            <w:div w:id="1896038762">
              <w:marLeft w:val="0"/>
              <w:marRight w:val="0"/>
              <w:marTop w:val="0"/>
              <w:marBottom w:val="0"/>
              <w:divBdr>
                <w:top w:val="none" w:sz="0" w:space="0" w:color="auto"/>
                <w:left w:val="none" w:sz="0" w:space="0" w:color="auto"/>
                <w:bottom w:val="none" w:sz="0" w:space="0" w:color="auto"/>
                <w:right w:val="none" w:sz="0" w:space="0" w:color="auto"/>
              </w:divBdr>
            </w:div>
            <w:div w:id="1981882582">
              <w:marLeft w:val="0"/>
              <w:marRight w:val="0"/>
              <w:marTop w:val="0"/>
              <w:marBottom w:val="0"/>
              <w:divBdr>
                <w:top w:val="none" w:sz="0" w:space="0" w:color="auto"/>
                <w:left w:val="none" w:sz="0" w:space="0" w:color="auto"/>
                <w:bottom w:val="none" w:sz="0" w:space="0" w:color="auto"/>
                <w:right w:val="none" w:sz="0" w:space="0" w:color="auto"/>
              </w:divBdr>
            </w:div>
            <w:div w:id="2019235724">
              <w:marLeft w:val="0"/>
              <w:marRight w:val="0"/>
              <w:marTop w:val="0"/>
              <w:marBottom w:val="0"/>
              <w:divBdr>
                <w:top w:val="none" w:sz="0" w:space="0" w:color="auto"/>
                <w:left w:val="none" w:sz="0" w:space="0" w:color="auto"/>
                <w:bottom w:val="none" w:sz="0" w:space="0" w:color="auto"/>
                <w:right w:val="none" w:sz="0" w:space="0" w:color="auto"/>
              </w:divBdr>
            </w:div>
            <w:div w:id="20808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64801">
      <w:bodyDiv w:val="1"/>
      <w:marLeft w:val="0"/>
      <w:marRight w:val="0"/>
      <w:marTop w:val="0"/>
      <w:marBottom w:val="0"/>
      <w:divBdr>
        <w:top w:val="none" w:sz="0" w:space="0" w:color="auto"/>
        <w:left w:val="none" w:sz="0" w:space="0" w:color="auto"/>
        <w:bottom w:val="none" w:sz="0" w:space="0" w:color="auto"/>
        <w:right w:val="none" w:sz="0" w:space="0" w:color="auto"/>
      </w:divBdr>
      <w:divsChild>
        <w:div w:id="1077438027">
          <w:marLeft w:val="0"/>
          <w:marRight w:val="0"/>
          <w:marTop w:val="0"/>
          <w:marBottom w:val="0"/>
          <w:divBdr>
            <w:top w:val="none" w:sz="0" w:space="0" w:color="auto"/>
            <w:left w:val="none" w:sz="0" w:space="0" w:color="auto"/>
            <w:bottom w:val="none" w:sz="0" w:space="0" w:color="auto"/>
            <w:right w:val="none" w:sz="0" w:space="0" w:color="auto"/>
          </w:divBdr>
          <w:divsChild>
            <w:div w:id="8028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8532">
      <w:bodyDiv w:val="1"/>
      <w:marLeft w:val="0"/>
      <w:marRight w:val="0"/>
      <w:marTop w:val="0"/>
      <w:marBottom w:val="0"/>
      <w:divBdr>
        <w:top w:val="none" w:sz="0" w:space="0" w:color="auto"/>
        <w:left w:val="none" w:sz="0" w:space="0" w:color="auto"/>
        <w:bottom w:val="none" w:sz="0" w:space="0" w:color="auto"/>
        <w:right w:val="none" w:sz="0" w:space="0" w:color="auto"/>
      </w:divBdr>
    </w:div>
    <w:div w:id="1904634420">
      <w:bodyDiv w:val="1"/>
      <w:marLeft w:val="0"/>
      <w:marRight w:val="0"/>
      <w:marTop w:val="0"/>
      <w:marBottom w:val="0"/>
      <w:divBdr>
        <w:top w:val="none" w:sz="0" w:space="0" w:color="auto"/>
        <w:left w:val="none" w:sz="0" w:space="0" w:color="auto"/>
        <w:bottom w:val="none" w:sz="0" w:space="0" w:color="auto"/>
        <w:right w:val="none" w:sz="0" w:space="0" w:color="auto"/>
      </w:divBdr>
      <w:divsChild>
        <w:div w:id="769086112">
          <w:marLeft w:val="0"/>
          <w:marRight w:val="0"/>
          <w:marTop w:val="0"/>
          <w:marBottom w:val="0"/>
          <w:divBdr>
            <w:top w:val="none" w:sz="0" w:space="0" w:color="auto"/>
            <w:left w:val="none" w:sz="0" w:space="0" w:color="auto"/>
            <w:bottom w:val="none" w:sz="0" w:space="0" w:color="auto"/>
            <w:right w:val="none" w:sz="0" w:space="0" w:color="auto"/>
          </w:divBdr>
          <w:divsChild>
            <w:div w:id="173423108">
              <w:marLeft w:val="0"/>
              <w:marRight w:val="0"/>
              <w:marTop w:val="0"/>
              <w:marBottom w:val="0"/>
              <w:divBdr>
                <w:top w:val="none" w:sz="0" w:space="0" w:color="auto"/>
                <w:left w:val="none" w:sz="0" w:space="0" w:color="auto"/>
                <w:bottom w:val="none" w:sz="0" w:space="0" w:color="auto"/>
                <w:right w:val="none" w:sz="0" w:space="0" w:color="auto"/>
              </w:divBdr>
            </w:div>
            <w:div w:id="200022205">
              <w:marLeft w:val="0"/>
              <w:marRight w:val="0"/>
              <w:marTop w:val="0"/>
              <w:marBottom w:val="0"/>
              <w:divBdr>
                <w:top w:val="none" w:sz="0" w:space="0" w:color="auto"/>
                <w:left w:val="none" w:sz="0" w:space="0" w:color="auto"/>
                <w:bottom w:val="none" w:sz="0" w:space="0" w:color="auto"/>
                <w:right w:val="none" w:sz="0" w:space="0" w:color="auto"/>
              </w:divBdr>
            </w:div>
            <w:div w:id="200820786">
              <w:marLeft w:val="0"/>
              <w:marRight w:val="0"/>
              <w:marTop w:val="0"/>
              <w:marBottom w:val="0"/>
              <w:divBdr>
                <w:top w:val="none" w:sz="0" w:space="0" w:color="auto"/>
                <w:left w:val="none" w:sz="0" w:space="0" w:color="auto"/>
                <w:bottom w:val="none" w:sz="0" w:space="0" w:color="auto"/>
                <w:right w:val="none" w:sz="0" w:space="0" w:color="auto"/>
              </w:divBdr>
            </w:div>
            <w:div w:id="231238677">
              <w:marLeft w:val="0"/>
              <w:marRight w:val="0"/>
              <w:marTop w:val="0"/>
              <w:marBottom w:val="0"/>
              <w:divBdr>
                <w:top w:val="none" w:sz="0" w:space="0" w:color="auto"/>
                <w:left w:val="none" w:sz="0" w:space="0" w:color="auto"/>
                <w:bottom w:val="none" w:sz="0" w:space="0" w:color="auto"/>
                <w:right w:val="none" w:sz="0" w:space="0" w:color="auto"/>
              </w:divBdr>
            </w:div>
            <w:div w:id="258569322">
              <w:marLeft w:val="0"/>
              <w:marRight w:val="0"/>
              <w:marTop w:val="0"/>
              <w:marBottom w:val="0"/>
              <w:divBdr>
                <w:top w:val="none" w:sz="0" w:space="0" w:color="auto"/>
                <w:left w:val="none" w:sz="0" w:space="0" w:color="auto"/>
                <w:bottom w:val="none" w:sz="0" w:space="0" w:color="auto"/>
                <w:right w:val="none" w:sz="0" w:space="0" w:color="auto"/>
              </w:divBdr>
            </w:div>
            <w:div w:id="277105520">
              <w:marLeft w:val="0"/>
              <w:marRight w:val="0"/>
              <w:marTop w:val="0"/>
              <w:marBottom w:val="0"/>
              <w:divBdr>
                <w:top w:val="none" w:sz="0" w:space="0" w:color="auto"/>
                <w:left w:val="none" w:sz="0" w:space="0" w:color="auto"/>
                <w:bottom w:val="none" w:sz="0" w:space="0" w:color="auto"/>
                <w:right w:val="none" w:sz="0" w:space="0" w:color="auto"/>
              </w:divBdr>
            </w:div>
            <w:div w:id="397634122">
              <w:marLeft w:val="0"/>
              <w:marRight w:val="0"/>
              <w:marTop w:val="0"/>
              <w:marBottom w:val="0"/>
              <w:divBdr>
                <w:top w:val="none" w:sz="0" w:space="0" w:color="auto"/>
                <w:left w:val="none" w:sz="0" w:space="0" w:color="auto"/>
                <w:bottom w:val="none" w:sz="0" w:space="0" w:color="auto"/>
                <w:right w:val="none" w:sz="0" w:space="0" w:color="auto"/>
              </w:divBdr>
            </w:div>
            <w:div w:id="411777796">
              <w:marLeft w:val="0"/>
              <w:marRight w:val="0"/>
              <w:marTop w:val="0"/>
              <w:marBottom w:val="0"/>
              <w:divBdr>
                <w:top w:val="none" w:sz="0" w:space="0" w:color="auto"/>
                <w:left w:val="none" w:sz="0" w:space="0" w:color="auto"/>
                <w:bottom w:val="none" w:sz="0" w:space="0" w:color="auto"/>
                <w:right w:val="none" w:sz="0" w:space="0" w:color="auto"/>
              </w:divBdr>
            </w:div>
            <w:div w:id="513887798">
              <w:marLeft w:val="0"/>
              <w:marRight w:val="0"/>
              <w:marTop w:val="0"/>
              <w:marBottom w:val="0"/>
              <w:divBdr>
                <w:top w:val="none" w:sz="0" w:space="0" w:color="auto"/>
                <w:left w:val="none" w:sz="0" w:space="0" w:color="auto"/>
                <w:bottom w:val="none" w:sz="0" w:space="0" w:color="auto"/>
                <w:right w:val="none" w:sz="0" w:space="0" w:color="auto"/>
              </w:divBdr>
            </w:div>
            <w:div w:id="520512761">
              <w:marLeft w:val="0"/>
              <w:marRight w:val="0"/>
              <w:marTop w:val="0"/>
              <w:marBottom w:val="0"/>
              <w:divBdr>
                <w:top w:val="none" w:sz="0" w:space="0" w:color="auto"/>
                <w:left w:val="none" w:sz="0" w:space="0" w:color="auto"/>
                <w:bottom w:val="none" w:sz="0" w:space="0" w:color="auto"/>
                <w:right w:val="none" w:sz="0" w:space="0" w:color="auto"/>
              </w:divBdr>
            </w:div>
            <w:div w:id="526065719">
              <w:marLeft w:val="0"/>
              <w:marRight w:val="0"/>
              <w:marTop w:val="0"/>
              <w:marBottom w:val="0"/>
              <w:divBdr>
                <w:top w:val="none" w:sz="0" w:space="0" w:color="auto"/>
                <w:left w:val="none" w:sz="0" w:space="0" w:color="auto"/>
                <w:bottom w:val="none" w:sz="0" w:space="0" w:color="auto"/>
                <w:right w:val="none" w:sz="0" w:space="0" w:color="auto"/>
              </w:divBdr>
            </w:div>
            <w:div w:id="547495265">
              <w:marLeft w:val="0"/>
              <w:marRight w:val="0"/>
              <w:marTop w:val="0"/>
              <w:marBottom w:val="0"/>
              <w:divBdr>
                <w:top w:val="none" w:sz="0" w:space="0" w:color="auto"/>
                <w:left w:val="none" w:sz="0" w:space="0" w:color="auto"/>
                <w:bottom w:val="none" w:sz="0" w:space="0" w:color="auto"/>
                <w:right w:val="none" w:sz="0" w:space="0" w:color="auto"/>
              </w:divBdr>
            </w:div>
            <w:div w:id="577862414">
              <w:marLeft w:val="0"/>
              <w:marRight w:val="0"/>
              <w:marTop w:val="0"/>
              <w:marBottom w:val="0"/>
              <w:divBdr>
                <w:top w:val="none" w:sz="0" w:space="0" w:color="auto"/>
                <w:left w:val="none" w:sz="0" w:space="0" w:color="auto"/>
                <w:bottom w:val="none" w:sz="0" w:space="0" w:color="auto"/>
                <w:right w:val="none" w:sz="0" w:space="0" w:color="auto"/>
              </w:divBdr>
            </w:div>
            <w:div w:id="632902983">
              <w:marLeft w:val="0"/>
              <w:marRight w:val="0"/>
              <w:marTop w:val="0"/>
              <w:marBottom w:val="0"/>
              <w:divBdr>
                <w:top w:val="none" w:sz="0" w:space="0" w:color="auto"/>
                <w:left w:val="none" w:sz="0" w:space="0" w:color="auto"/>
                <w:bottom w:val="none" w:sz="0" w:space="0" w:color="auto"/>
                <w:right w:val="none" w:sz="0" w:space="0" w:color="auto"/>
              </w:divBdr>
            </w:div>
            <w:div w:id="671488521">
              <w:marLeft w:val="0"/>
              <w:marRight w:val="0"/>
              <w:marTop w:val="0"/>
              <w:marBottom w:val="0"/>
              <w:divBdr>
                <w:top w:val="none" w:sz="0" w:space="0" w:color="auto"/>
                <w:left w:val="none" w:sz="0" w:space="0" w:color="auto"/>
                <w:bottom w:val="none" w:sz="0" w:space="0" w:color="auto"/>
                <w:right w:val="none" w:sz="0" w:space="0" w:color="auto"/>
              </w:divBdr>
            </w:div>
            <w:div w:id="727074935">
              <w:marLeft w:val="0"/>
              <w:marRight w:val="0"/>
              <w:marTop w:val="0"/>
              <w:marBottom w:val="0"/>
              <w:divBdr>
                <w:top w:val="none" w:sz="0" w:space="0" w:color="auto"/>
                <w:left w:val="none" w:sz="0" w:space="0" w:color="auto"/>
                <w:bottom w:val="none" w:sz="0" w:space="0" w:color="auto"/>
                <w:right w:val="none" w:sz="0" w:space="0" w:color="auto"/>
              </w:divBdr>
            </w:div>
            <w:div w:id="770859884">
              <w:marLeft w:val="0"/>
              <w:marRight w:val="0"/>
              <w:marTop w:val="0"/>
              <w:marBottom w:val="0"/>
              <w:divBdr>
                <w:top w:val="none" w:sz="0" w:space="0" w:color="auto"/>
                <w:left w:val="none" w:sz="0" w:space="0" w:color="auto"/>
                <w:bottom w:val="none" w:sz="0" w:space="0" w:color="auto"/>
                <w:right w:val="none" w:sz="0" w:space="0" w:color="auto"/>
              </w:divBdr>
            </w:div>
            <w:div w:id="836269511">
              <w:marLeft w:val="0"/>
              <w:marRight w:val="0"/>
              <w:marTop w:val="0"/>
              <w:marBottom w:val="0"/>
              <w:divBdr>
                <w:top w:val="none" w:sz="0" w:space="0" w:color="auto"/>
                <w:left w:val="none" w:sz="0" w:space="0" w:color="auto"/>
                <w:bottom w:val="none" w:sz="0" w:space="0" w:color="auto"/>
                <w:right w:val="none" w:sz="0" w:space="0" w:color="auto"/>
              </w:divBdr>
            </w:div>
            <w:div w:id="985400162">
              <w:marLeft w:val="0"/>
              <w:marRight w:val="0"/>
              <w:marTop w:val="0"/>
              <w:marBottom w:val="0"/>
              <w:divBdr>
                <w:top w:val="none" w:sz="0" w:space="0" w:color="auto"/>
                <w:left w:val="none" w:sz="0" w:space="0" w:color="auto"/>
                <w:bottom w:val="none" w:sz="0" w:space="0" w:color="auto"/>
                <w:right w:val="none" w:sz="0" w:space="0" w:color="auto"/>
              </w:divBdr>
            </w:div>
            <w:div w:id="1005205749">
              <w:marLeft w:val="0"/>
              <w:marRight w:val="0"/>
              <w:marTop w:val="0"/>
              <w:marBottom w:val="0"/>
              <w:divBdr>
                <w:top w:val="none" w:sz="0" w:space="0" w:color="auto"/>
                <w:left w:val="none" w:sz="0" w:space="0" w:color="auto"/>
                <w:bottom w:val="none" w:sz="0" w:space="0" w:color="auto"/>
                <w:right w:val="none" w:sz="0" w:space="0" w:color="auto"/>
              </w:divBdr>
            </w:div>
            <w:div w:id="1112744374">
              <w:marLeft w:val="0"/>
              <w:marRight w:val="0"/>
              <w:marTop w:val="0"/>
              <w:marBottom w:val="0"/>
              <w:divBdr>
                <w:top w:val="none" w:sz="0" w:space="0" w:color="auto"/>
                <w:left w:val="none" w:sz="0" w:space="0" w:color="auto"/>
                <w:bottom w:val="none" w:sz="0" w:space="0" w:color="auto"/>
                <w:right w:val="none" w:sz="0" w:space="0" w:color="auto"/>
              </w:divBdr>
            </w:div>
            <w:div w:id="1128082556">
              <w:marLeft w:val="0"/>
              <w:marRight w:val="0"/>
              <w:marTop w:val="0"/>
              <w:marBottom w:val="0"/>
              <w:divBdr>
                <w:top w:val="none" w:sz="0" w:space="0" w:color="auto"/>
                <w:left w:val="none" w:sz="0" w:space="0" w:color="auto"/>
                <w:bottom w:val="none" w:sz="0" w:space="0" w:color="auto"/>
                <w:right w:val="none" w:sz="0" w:space="0" w:color="auto"/>
              </w:divBdr>
            </w:div>
            <w:div w:id="1217203077">
              <w:marLeft w:val="0"/>
              <w:marRight w:val="0"/>
              <w:marTop w:val="0"/>
              <w:marBottom w:val="0"/>
              <w:divBdr>
                <w:top w:val="none" w:sz="0" w:space="0" w:color="auto"/>
                <w:left w:val="none" w:sz="0" w:space="0" w:color="auto"/>
                <w:bottom w:val="none" w:sz="0" w:space="0" w:color="auto"/>
                <w:right w:val="none" w:sz="0" w:space="0" w:color="auto"/>
              </w:divBdr>
            </w:div>
            <w:div w:id="1249120425">
              <w:marLeft w:val="0"/>
              <w:marRight w:val="0"/>
              <w:marTop w:val="0"/>
              <w:marBottom w:val="0"/>
              <w:divBdr>
                <w:top w:val="none" w:sz="0" w:space="0" w:color="auto"/>
                <w:left w:val="none" w:sz="0" w:space="0" w:color="auto"/>
                <w:bottom w:val="none" w:sz="0" w:space="0" w:color="auto"/>
                <w:right w:val="none" w:sz="0" w:space="0" w:color="auto"/>
              </w:divBdr>
            </w:div>
            <w:div w:id="1290471915">
              <w:marLeft w:val="0"/>
              <w:marRight w:val="0"/>
              <w:marTop w:val="0"/>
              <w:marBottom w:val="0"/>
              <w:divBdr>
                <w:top w:val="none" w:sz="0" w:space="0" w:color="auto"/>
                <w:left w:val="none" w:sz="0" w:space="0" w:color="auto"/>
                <w:bottom w:val="none" w:sz="0" w:space="0" w:color="auto"/>
                <w:right w:val="none" w:sz="0" w:space="0" w:color="auto"/>
              </w:divBdr>
            </w:div>
            <w:div w:id="1342005711">
              <w:marLeft w:val="0"/>
              <w:marRight w:val="0"/>
              <w:marTop w:val="0"/>
              <w:marBottom w:val="0"/>
              <w:divBdr>
                <w:top w:val="none" w:sz="0" w:space="0" w:color="auto"/>
                <w:left w:val="none" w:sz="0" w:space="0" w:color="auto"/>
                <w:bottom w:val="none" w:sz="0" w:space="0" w:color="auto"/>
                <w:right w:val="none" w:sz="0" w:space="0" w:color="auto"/>
              </w:divBdr>
            </w:div>
            <w:div w:id="1343975166">
              <w:marLeft w:val="0"/>
              <w:marRight w:val="0"/>
              <w:marTop w:val="0"/>
              <w:marBottom w:val="0"/>
              <w:divBdr>
                <w:top w:val="none" w:sz="0" w:space="0" w:color="auto"/>
                <w:left w:val="none" w:sz="0" w:space="0" w:color="auto"/>
                <w:bottom w:val="none" w:sz="0" w:space="0" w:color="auto"/>
                <w:right w:val="none" w:sz="0" w:space="0" w:color="auto"/>
              </w:divBdr>
            </w:div>
            <w:div w:id="1355351299">
              <w:marLeft w:val="0"/>
              <w:marRight w:val="0"/>
              <w:marTop w:val="0"/>
              <w:marBottom w:val="0"/>
              <w:divBdr>
                <w:top w:val="none" w:sz="0" w:space="0" w:color="auto"/>
                <w:left w:val="none" w:sz="0" w:space="0" w:color="auto"/>
                <w:bottom w:val="none" w:sz="0" w:space="0" w:color="auto"/>
                <w:right w:val="none" w:sz="0" w:space="0" w:color="auto"/>
              </w:divBdr>
            </w:div>
            <w:div w:id="1406610425">
              <w:marLeft w:val="0"/>
              <w:marRight w:val="0"/>
              <w:marTop w:val="0"/>
              <w:marBottom w:val="0"/>
              <w:divBdr>
                <w:top w:val="none" w:sz="0" w:space="0" w:color="auto"/>
                <w:left w:val="none" w:sz="0" w:space="0" w:color="auto"/>
                <w:bottom w:val="none" w:sz="0" w:space="0" w:color="auto"/>
                <w:right w:val="none" w:sz="0" w:space="0" w:color="auto"/>
              </w:divBdr>
            </w:div>
            <w:div w:id="1554193711">
              <w:marLeft w:val="0"/>
              <w:marRight w:val="0"/>
              <w:marTop w:val="0"/>
              <w:marBottom w:val="0"/>
              <w:divBdr>
                <w:top w:val="none" w:sz="0" w:space="0" w:color="auto"/>
                <w:left w:val="none" w:sz="0" w:space="0" w:color="auto"/>
                <w:bottom w:val="none" w:sz="0" w:space="0" w:color="auto"/>
                <w:right w:val="none" w:sz="0" w:space="0" w:color="auto"/>
              </w:divBdr>
            </w:div>
            <w:div w:id="1570529621">
              <w:marLeft w:val="0"/>
              <w:marRight w:val="0"/>
              <w:marTop w:val="0"/>
              <w:marBottom w:val="0"/>
              <w:divBdr>
                <w:top w:val="none" w:sz="0" w:space="0" w:color="auto"/>
                <w:left w:val="none" w:sz="0" w:space="0" w:color="auto"/>
                <w:bottom w:val="none" w:sz="0" w:space="0" w:color="auto"/>
                <w:right w:val="none" w:sz="0" w:space="0" w:color="auto"/>
              </w:divBdr>
            </w:div>
            <w:div w:id="1718509710">
              <w:marLeft w:val="0"/>
              <w:marRight w:val="0"/>
              <w:marTop w:val="0"/>
              <w:marBottom w:val="0"/>
              <w:divBdr>
                <w:top w:val="none" w:sz="0" w:space="0" w:color="auto"/>
                <w:left w:val="none" w:sz="0" w:space="0" w:color="auto"/>
                <w:bottom w:val="none" w:sz="0" w:space="0" w:color="auto"/>
                <w:right w:val="none" w:sz="0" w:space="0" w:color="auto"/>
              </w:divBdr>
            </w:div>
            <w:div w:id="1758480756">
              <w:marLeft w:val="0"/>
              <w:marRight w:val="0"/>
              <w:marTop w:val="0"/>
              <w:marBottom w:val="0"/>
              <w:divBdr>
                <w:top w:val="none" w:sz="0" w:space="0" w:color="auto"/>
                <w:left w:val="none" w:sz="0" w:space="0" w:color="auto"/>
                <w:bottom w:val="none" w:sz="0" w:space="0" w:color="auto"/>
                <w:right w:val="none" w:sz="0" w:space="0" w:color="auto"/>
              </w:divBdr>
            </w:div>
            <w:div w:id="1913849314">
              <w:marLeft w:val="0"/>
              <w:marRight w:val="0"/>
              <w:marTop w:val="0"/>
              <w:marBottom w:val="0"/>
              <w:divBdr>
                <w:top w:val="none" w:sz="0" w:space="0" w:color="auto"/>
                <w:left w:val="none" w:sz="0" w:space="0" w:color="auto"/>
                <w:bottom w:val="none" w:sz="0" w:space="0" w:color="auto"/>
                <w:right w:val="none" w:sz="0" w:space="0" w:color="auto"/>
              </w:divBdr>
            </w:div>
            <w:div w:id="1920601852">
              <w:marLeft w:val="0"/>
              <w:marRight w:val="0"/>
              <w:marTop w:val="0"/>
              <w:marBottom w:val="0"/>
              <w:divBdr>
                <w:top w:val="none" w:sz="0" w:space="0" w:color="auto"/>
                <w:left w:val="none" w:sz="0" w:space="0" w:color="auto"/>
                <w:bottom w:val="none" w:sz="0" w:space="0" w:color="auto"/>
                <w:right w:val="none" w:sz="0" w:space="0" w:color="auto"/>
              </w:divBdr>
            </w:div>
            <w:div w:id="1976793788">
              <w:marLeft w:val="0"/>
              <w:marRight w:val="0"/>
              <w:marTop w:val="0"/>
              <w:marBottom w:val="0"/>
              <w:divBdr>
                <w:top w:val="none" w:sz="0" w:space="0" w:color="auto"/>
                <w:left w:val="none" w:sz="0" w:space="0" w:color="auto"/>
                <w:bottom w:val="none" w:sz="0" w:space="0" w:color="auto"/>
                <w:right w:val="none" w:sz="0" w:space="0" w:color="auto"/>
              </w:divBdr>
            </w:div>
            <w:div w:id="1993555174">
              <w:marLeft w:val="0"/>
              <w:marRight w:val="0"/>
              <w:marTop w:val="0"/>
              <w:marBottom w:val="0"/>
              <w:divBdr>
                <w:top w:val="none" w:sz="0" w:space="0" w:color="auto"/>
                <w:left w:val="none" w:sz="0" w:space="0" w:color="auto"/>
                <w:bottom w:val="none" w:sz="0" w:space="0" w:color="auto"/>
                <w:right w:val="none" w:sz="0" w:space="0" w:color="auto"/>
              </w:divBdr>
            </w:div>
            <w:div w:id="2076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1492">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1945114060">
      <w:bodyDiv w:val="1"/>
      <w:marLeft w:val="0"/>
      <w:marRight w:val="0"/>
      <w:marTop w:val="0"/>
      <w:marBottom w:val="0"/>
      <w:divBdr>
        <w:top w:val="none" w:sz="0" w:space="0" w:color="auto"/>
        <w:left w:val="none" w:sz="0" w:space="0" w:color="auto"/>
        <w:bottom w:val="none" w:sz="0" w:space="0" w:color="auto"/>
        <w:right w:val="none" w:sz="0" w:space="0" w:color="auto"/>
      </w:divBdr>
    </w:div>
    <w:div w:id="1984774448">
      <w:bodyDiv w:val="1"/>
      <w:marLeft w:val="0"/>
      <w:marRight w:val="0"/>
      <w:marTop w:val="0"/>
      <w:marBottom w:val="0"/>
      <w:divBdr>
        <w:top w:val="none" w:sz="0" w:space="0" w:color="auto"/>
        <w:left w:val="none" w:sz="0" w:space="0" w:color="auto"/>
        <w:bottom w:val="none" w:sz="0" w:space="0" w:color="auto"/>
        <w:right w:val="none" w:sz="0" w:space="0" w:color="auto"/>
      </w:divBdr>
    </w:div>
    <w:div w:id="2000422359">
      <w:bodyDiv w:val="1"/>
      <w:marLeft w:val="0"/>
      <w:marRight w:val="0"/>
      <w:marTop w:val="0"/>
      <w:marBottom w:val="0"/>
      <w:divBdr>
        <w:top w:val="none" w:sz="0" w:space="0" w:color="auto"/>
        <w:left w:val="none" w:sz="0" w:space="0" w:color="auto"/>
        <w:bottom w:val="none" w:sz="0" w:space="0" w:color="auto"/>
        <w:right w:val="none" w:sz="0" w:space="0" w:color="auto"/>
      </w:divBdr>
    </w:div>
    <w:div w:id="2010676219">
      <w:bodyDiv w:val="1"/>
      <w:marLeft w:val="0"/>
      <w:marRight w:val="0"/>
      <w:marTop w:val="0"/>
      <w:marBottom w:val="0"/>
      <w:divBdr>
        <w:top w:val="none" w:sz="0" w:space="0" w:color="auto"/>
        <w:left w:val="none" w:sz="0" w:space="0" w:color="auto"/>
        <w:bottom w:val="none" w:sz="0" w:space="0" w:color="auto"/>
        <w:right w:val="none" w:sz="0" w:space="0" w:color="auto"/>
      </w:divBdr>
    </w:div>
    <w:div w:id="208348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3.png"/><Relationship Id="rId3" Type="http://schemas.openxmlformats.org/officeDocument/2006/relationships/numbering" Target="numbering.xml"/><Relationship Id="rId21" Type="http://schemas.openxmlformats.org/officeDocument/2006/relationships/image" Target="media/image17.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customXml" Target="../customXml/item2.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0.png"/><Relationship Id="rId49" Type="http://schemas.openxmlformats.org/officeDocument/2006/relationships/image" Target="media/image4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hyperlink" Target="https://fr.wikipedia.org/wiki/Plan_(math%C3%A9matiques)" TargetMode="External"/><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hyperlink" Target="https://fr.wikipedia.org/wiki/Graphe_(th%C3%A9orie_des_graphes)" TargetMode="External"/><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floating-point-gui.de/errors/comparison/" TargetMode="External"/><Relationship Id="rId8" Type="http://schemas.openxmlformats.org/officeDocument/2006/relationships/endnotes" Target="endnotes.xml"/><Relationship Id="rId5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_rels/footnotes.xml.rels><?xml version="1.0" encoding="UTF-8" standalone="yes"?>
<Relationships xmlns="http://schemas.openxmlformats.org/package/2006/relationships"><Relationship Id="rId1" Type="http://schemas.openxmlformats.org/officeDocument/2006/relationships/hyperlink" Target="https://www.open-std.org/jtc1/sc22/wg21/docs/papers/2022/p1240r2.pdf"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3DS%20Office%20Templates\3DS_Templates_A4\CORPORATE_Template.dotx" TargetMode="External"/></Relationship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emier élément et date" Version="1987">
  <b:Source>
    <b:Tag>WEL91</b:Tag>
    <b:SourceType>JournalArticle</b:SourceType>
    <b:Guid>{964FEC62-38E2-426F-9436-E2D06B324337}</b:Guid>
    <b:Title>Smallest enclosing disks (balls and ellipsoids)</b:Title>
    <b:Year>1991</b:Year>
    <b:City>Berlin</b:City>
    <b:Author>
      <b:Author>
        <b:NameList>
          <b:Person>
            <b:Last>WELZL</b:Last>
            <b:First>Emo</b:First>
          </b:Person>
        </b:NameList>
      </b:Author>
    </b:Author>
    <b:Publisher>Lecture Notes in Computer Science（LNCS, Springer）</b:Publisher>
    <b:Volume>555</b:Volume>
    <b:RefOrder>3</b:RefOrder>
  </b:Source>
  <b:Source>
    <b:Tag>Bow81</b:Tag>
    <b:SourceType>JournalArticle</b:SourceType>
    <b:Guid>{5AE97311-158A-4008-9D61-76A83975C280}</b:Guid>
    <b:Title>Computing Dirichlet tessellations</b:Title>
    <b:Year>1981</b:Year>
    <b:Publisher>The Computer Journal</b:Publisher>
    <b:StandardNumber>105‑114</b:StandardNumber>
    <b:Author>
      <b:Author>
        <b:NameList>
          <b:Person>
            <b:Last>Bowyer</b:Last>
            <b:First>Adrian</b:First>
          </b:Person>
        </b:NameList>
      </b:Author>
    </b:Author>
    <b:Volume>24</b:Volume>
    <b:Issue>2</b:Issue>
    <b:City>Bath</b:City>
    <b:RefOrder>1</b:RefOrder>
  </b:Source>
  <b:Source>
    <b:Tag>Wat81</b:Tag>
    <b:SourceType>JournalArticle</b:SourceType>
    <b:Guid>{4DA6E51C-FF50-4DB9-A261-0066C673D8AD}</b:Guid>
    <b:Author>
      <b:Author>
        <b:NameList>
          <b:Person>
            <b:Last>Watson</b:Last>
            <b:First>David</b:First>
            <b:Middle>F.</b:Middle>
          </b:Person>
        </b:NameList>
      </b:Author>
    </b:Author>
    <b:Title>Computing the n‑dimensional Delaunay tessellation with application to Voronoi polytopes</b:Title>
    <b:Year>1981</b:Year>
    <b:Publisher>The Computer Journal</b:Publisher>
    <b:Volume>24</b:Volume>
    <b:Issue>2</b:Issu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F2444-2139-4A42-9482-293815F6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CORPORATE_Template.dotx</Template>
  <TotalTime>708</TotalTime>
  <Pages>44</Pages>
  <Words>9218</Words>
  <Characters>52549</Characters>
  <Application>Microsoft Office Word</Application>
  <DocSecurity>0</DocSecurity>
  <Lines>437</Lines>
  <Paragraphs>123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3DS Word templates</vt:lpstr>
      <vt:lpstr/>
    </vt:vector>
  </TitlesOfParts>
  <Manager>MARQUES Claudia;</Manager>
  <Company>Dassault Systemes</Company>
  <LinksUpToDate>false</LinksUpToDate>
  <CharactersWithSpaces>61644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3DS Word templates</dc:title>
  <dc:subject/>
  <dc:creator>ALLAIN Marine</dc:creator>
  <cp:keywords>3DS template; Word; 2024</cp:keywords>
  <dc:description/>
  <cp:lastModifiedBy>He HUANG</cp:lastModifiedBy>
  <cp:revision>56</cp:revision>
  <cp:lastPrinted>2025-07-31T13:41:00Z</cp:lastPrinted>
  <dcterms:created xsi:type="dcterms:W3CDTF">2025-07-31T16:26:00Z</dcterms:created>
  <dcterms:modified xsi:type="dcterms:W3CDTF">2025-08-01T07:06:00Z</dcterms:modified>
  <dc:language>English</dc:language>
</cp:coreProperties>
</file>