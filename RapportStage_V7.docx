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bookmarkStart w:id="0" w:name="_Hlk204781646" w:displacedByCustomXml="next"/>
    <w:bookmarkEnd w:id="0" w:displacedByCustomXml="next"/>
    <w:sdt>
      <w:sdtPr>
        <w:rPr>
          <w:rFonts w:ascii="3DS V2" w:hAnsi="3DS V2" w:cs="Arial"/>
          <w:lang w:val="en-US"/>
        </w:rPr>
        <w:id w:val="1142131156"/>
        <w:docPartObj>
          <w:docPartGallery w:val="Cover Pages"/>
          <w:docPartUnique/>
        </w:docPartObj>
      </w:sdtPr>
      <w:sdtEndPr/>
      <w:sdtContent>
        <w:p w14:paraId="70C13CA9" w14:textId="5B8F4FF7" w:rsidR="009509B5" w:rsidRPr="0041418D" w:rsidRDefault="009C57FB" w:rsidP="00656C66">
          <w:pPr>
            <w:jc w:val="right"/>
            <w:rPr>
              <w:rFonts w:ascii="3DS V2" w:hAnsi="3DS V2" w:cs="Arial"/>
              <w:lang w:val="en-US"/>
            </w:rPr>
          </w:pPr>
          <w:r w:rsidRPr="00E13166">
            <w:rPr>
              <w:rFonts w:ascii="Times New Roman" w:eastAsia="Times New Roman" w:hAnsi="Times New Roman" w:cs="Times New Roman"/>
              <w:noProof/>
              <w:sz w:val="24"/>
              <w:szCs w:val="24"/>
              <w:lang w:val="en-US" w:eastAsia="zh-CN"/>
            </w:rPr>
            <w:drawing>
              <wp:anchor distT="0" distB="0" distL="114300" distR="114300" simplePos="0" relativeHeight="251792896" behindDoc="1" locked="0" layoutInCell="1" allowOverlap="1" wp14:anchorId="47406BBF" wp14:editId="2D06F4AF">
                <wp:simplePos x="0" y="0"/>
                <wp:positionH relativeFrom="margin">
                  <wp:align>center</wp:align>
                </wp:positionH>
                <wp:positionV relativeFrom="paragraph">
                  <wp:posOffset>-914364</wp:posOffset>
                </wp:positionV>
                <wp:extent cx="9264770" cy="11454125"/>
                <wp:effectExtent l="0" t="0" r="0" b="0"/>
                <wp:wrapNone/>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264770" cy="11454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649D" w:rsidRPr="004018AE">
            <w:rPr>
              <w:noProof/>
            </w:rPr>
            <w:drawing>
              <wp:anchor distT="0" distB="0" distL="114300" distR="114300" simplePos="0" relativeHeight="251793920" behindDoc="0" locked="0" layoutInCell="1" allowOverlap="1" wp14:anchorId="1C4C98C3" wp14:editId="5D084F8B">
                <wp:simplePos x="0" y="0"/>
                <wp:positionH relativeFrom="margin">
                  <wp:posOffset>3598647</wp:posOffset>
                </wp:positionH>
                <wp:positionV relativeFrom="paragraph">
                  <wp:posOffset>59537</wp:posOffset>
                </wp:positionV>
                <wp:extent cx="2326233" cy="857454"/>
                <wp:effectExtent l="0" t="0" r="0" b="0"/>
                <wp:wrapNone/>
                <wp:docPr id="218" name="Imag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26233" cy="8574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649D">
            <w:rPr>
              <w:noProof/>
            </w:rPr>
            <w:drawing>
              <wp:anchor distT="0" distB="0" distL="114300" distR="114300" simplePos="0" relativeHeight="251794944" behindDoc="0" locked="0" layoutInCell="1" allowOverlap="1" wp14:anchorId="06998B1D" wp14:editId="75613CAD">
                <wp:simplePos x="0" y="0"/>
                <wp:positionH relativeFrom="margin">
                  <wp:posOffset>-219380</wp:posOffset>
                </wp:positionH>
                <wp:positionV relativeFrom="paragraph">
                  <wp:posOffset>116713</wp:posOffset>
                </wp:positionV>
                <wp:extent cx="2656015" cy="800100"/>
                <wp:effectExtent l="0" t="0" r="0" b="0"/>
                <wp:wrapNone/>
                <wp:docPr id="219" name="Imag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56015" cy="800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410D51" w14:textId="69BB8D07" w:rsidR="009509B5" w:rsidRPr="0041418D" w:rsidRDefault="009509B5" w:rsidP="00656C66">
          <w:pPr>
            <w:jc w:val="right"/>
            <w:rPr>
              <w:rFonts w:ascii="3DS V2" w:hAnsi="3DS V2" w:cs="Arial"/>
              <w:lang w:val="en-US"/>
            </w:rPr>
          </w:pPr>
        </w:p>
        <w:p w14:paraId="1AA8A1E3" w14:textId="7E7338B5" w:rsidR="009509B5" w:rsidRPr="0041418D" w:rsidRDefault="009509B5" w:rsidP="00656C66">
          <w:pPr>
            <w:jc w:val="right"/>
            <w:rPr>
              <w:rFonts w:ascii="3DS V2" w:hAnsi="3DS V2" w:cs="Arial"/>
              <w:lang w:val="en-US"/>
            </w:rPr>
          </w:pPr>
        </w:p>
        <w:p w14:paraId="5257438D" w14:textId="34538448" w:rsidR="009509B5" w:rsidRPr="0041418D" w:rsidRDefault="009509B5" w:rsidP="00656C66">
          <w:pPr>
            <w:jc w:val="right"/>
            <w:rPr>
              <w:rFonts w:ascii="3DS V2" w:hAnsi="3DS V2" w:cs="Arial"/>
              <w:lang w:val="en-US"/>
            </w:rPr>
          </w:pPr>
        </w:p>
        <w:p w14:paraId="78C75A00" w14:textId="1B4CDEC3" w:rsidR="009509B5" w:rsidRPr="0041418D" w:rsidRDefault="009509B5" w:rsidP="00656C66">
          <w:pPr>
            <w:jc w:val="right"/>
            <w:rPr>
              <w:rFonts w:ascii="3DS V2" w:hAnsi="3DS V2" w:cs="Arial"/>
              <w:lang w:val="en-US"/>
            </w:rPr>
          </w:pPr>
        </w:p>
        <w:p w14:paraId="12D4B3C7" w14:textId="17D2FF43" w:rsidR="009509B5" w:rsidRPr="0041418D" w:rsidRDefault="009509B5" w:rsidP="00656C66">
          <w:pPr>
            <w:jc w:val="right"/>
            <w:rPr>
              <w:rFonts w:ascii="3DS V2" w:hAnsi="3DS V2" w:cs="Arial"/>
              <w:lang w:val="en-US"/>
            </w:rPr>
          </w:pPr>
        </w:p>
        <w:p w14:paraId="0D72498B" w14:textId="322A272B" w:rsidR="00E13166" w:rsidRPr="00E13166" w:rsidRDefault="00E13166" w:rsidP="00E13166">
          <w:pPr>
            <w:spacing w:before="100" w:beforeAutospacing="1" w:after="100" w:afterAutospacing="1" w:line="240" w:lineRule="auto"/>
            <w:rPr>
              <w:rFonts w:ascii="Times New Roman" w:eastAsia="Times New Roman" w:hAnsi="Times New Roman" w:cs="Times New Roman"/>
              <w:sz w:val="24"/>
              <w:szCs w:val="24"/>
              <w:lang w:val="en-US" w:eastAsia="zh-CN"/>
            </w:rPr>
          </w:pPr>
        </w:p>
        <w:p w14:paraId="2AF78B68" w14:textId="7ED18305" w:rsidR="009509B5" w:rsidRPr="0041418D" w:rsidRDefault="009509B5" w:rsidP="009509B5">
          <w:pPr>
            <w:rPr>
              <w:rFonts w:ascii="3DS V2" w:hAnsi="3DS V2" w:cs="Arial"/>
              <w:sz w:val="56"/>
              <w:szCs w:val="56"/>
              <w:lang w:val="en-US"/>
            </w:rPr>
          </w:pPr>
        </w:p>
        <w:p w14:paraId="77B1A76D" w14:textId="77777777" w:rsidR="004018AE" w:rsidRDefault="004018AE" w:rsidP="009509B5">
          <w:pPr>
            <w:spacing w:line="240" w:lineRule="auto"/>
            <w:rPr>
              <w:rFonts w:ascii="3DS V2" w:hAnsi="3DS V2" w:cs="Arial"/>
              <w:b/>
              <w:bCs/>
              <w:color w:val="FFFFFF" w:themeColor="background1"/>
              <w:sz w:val="56"/>
              <w:szCs w:val="56"/>
              <w:lang w:val="en-US"/>
            </w:rPr>
          </w:pPr>
        </w:p>
        <w:p w14:paraId="75ABEADF" w14:textId="75710AFD" w:rsidR="00656C66" w:rsidRPr="00E13166" w:rsidRDefault="00A66145" w:rsidP="009509B5">
          <w:pPr>
            <w:spacing w:line="240" w:lineRule="auto"/>
            <w:rPr>
              <w:rFonts w:ascii="3DS V2" w:hAnsi="3DS V2" w:cs="Arial"/>
              <w:b/>
              <w:bCs/>
              <w:color w:val="FFFFFF" w:themeColor="background1"/>
              <w:sz w:val="56"/>
              <w:szCs w:val="56"/>
              <w:lang w:val="en-US"/>
            </w:rPr>
          </w:pPr>
          <w:r w:rsidRPr="00E13166">
            <w:rPr>
              <w:rFonts w:ascii="3DS V2" w:hAnsi="3DS V2" w:cs="Arial"/>
              <w:b/>
              <w:bCs/>
              <w:color w:val="FFFFFF" w:themeColor="background1"/>
              <w:sz w:val="56"/>
              <w:szCs w:val="56"/>
              <w:lang w:val="en-US"/>
            </w:rPr>
            <w:t>Rapport de stage</w:t>
          </w:r>
        </w:p>
        <w:p w14:paraId="16D3DA3E" w14:textId="6AC5DC4A" w:rsidR="00D51A67" w:rsidRPr="00E13166" w:rsidRDefault="00A66145" w:rsidP="00A66145">
          <w:pPr>
            <w:spacing w:line="240" w:lineRule="auto"/>
            <w:rPr>
              <w:rFonts w:ascii="3DS V2" w:hAnsi="3DS V2" w:cs="Arial"/>
              <w:color w:val="FFFFFF" w:themeColor="background1"/>
              <w:sz w:val="36"/>
              <w:szCs w:val="36"/>
              <w:lang w:val="en-US"/>
            </w:rPr>
          </w:pPr>
          <w:r w:rsidRPr="00E13166">
            <w:rPr>
              <w:rFonts w:ascii="3DS V2" w:hAnsi="3DS V2" w:cs="Arial"/>
              <w:color w:val="FFFFFF" w:themeColor="background1"/>
              <w:sz w:val="36"/>
              <w:szCs w:val="36"/>
              <w:lang w:val="en-US"/>
            </w:rPr>
            <w:t xml:space="preserve">CATIA </w:t>
          </w:r>
          <w:r w:rsidR="00AC3A1F" w:rsidRPr="00E13166">
            <w:rPr>
              <w:rFonts w:ascii="3DS V2" w:hAnsi="3DS V2" w:cs="Arial"/>
              <w:color w:val="FFFFFF" w:themeColor="background1"/>
              <w:sz w:val="36"/>
              <w:szCs w:val="36"/>
              <w:lang w:val="en-US"/>
            </w:rPr>
            <w:t>Electrical Logical System Design:</w:t>
          </w:r>
          <w:r w:rsidR="00D51A67" w:rsidRPr="00E13166">
            <w:rPr>
              <w:rFonts w:ascii="3DS V2" w:hAnsi="3DS V2" w:cs="Arial"/>
              <w:color w:val="FFFFFF" w:themeColor="background1"/>
              <w:sz w:val="36"/>
              <w:szCs w:val="36"/>
              <w:lang w:val="en-US"/>
            </w:rPr>
            <w:t xml:space="preserve"> </w:t>
          </w:r>
        </w:p>
        <w:p w14:paraId="23C52135" w14:textId="53C550B9" w:rsidR="00A66145" w:rsidRPr="00E13166" w:rsidRDefault="00A66145" w:rsidP="00A66145">
          <w:pPr>
            <w:spacing w:line="240" w:lineRule="auto"/>
            <w:rPr>
              <w:rFonts w:ascii="3DS V2" w:hAnsi="3DS V2" w:cs="Arial"/>
              <w:color w:val="FFFFFF" w:themeColor="background1"/>
              <w:sz w:val="36"/>
              <w:szCs w:val="36"/>
            </w:rPr>
          </w:pPr>
          <w:r w:rsidRPr="00E13166">
            <w:rPr>
              <w:rFonts w:ascii="3DS V2" w:hAnsi="3DS V2" w:cs="Arial"/>
              <w:color w:val="FFFFFF" w:themeColor="background1"/>
              <w:sz w:val="36"/>
              <w:szCs w:val="36"/>
            </w:rPr>
            <w:t xml:space="preserve">Automatisation d’allocation de câbles </w:t>
          </w:r>
          <w:r w:rsidR="00682231" w:rsidRPr="00E13166">
            <w:rPr>
              <w:rFonts w:ascii="3DS V2" w:hAnsi="3DS V2" w:cs="Arial"/>
              <w:color w:val="FFFFFF" w:themeColor="background1"/>
              <w:sz w:val="36"/>
              <w:szCs w:val="36"/>
            </w:rPr>
            <w:t>aux connecteurs</w:t>
          </w:r>
          <w:r w:rsidR="005979F9" w:rsidRPr="00E13166">
            <w:rPr>
              <w:rFonts w:ascii="3DS V2" w:hAnsi="3DS V2" w:cs="Arial"/>
              <w:color w:val="FFFFFF" w:themeColor="background1"/>
              <w:sz w:val="36"/>
              <w:szCs w:val="36"/>
            </w:rPr>
            <w:t xml:space="preserve"> de coupure</w:t>
          </w:r>
        </w:p>
        <w:p w14:paraId="5F5E61E6" w14:textId="643D4E3E" w:rsidR="00584320" w:rsidRPr="0040636C" w:rsidRDefault="00584320" w:rsidP="009509B5">
          <w:pPr>
            <w:spacing w:line="240" w:lineRule="auto"/>
            <w:rPr>
              <w:rFonts w:ascii="3DS V2" w:hAnsi="3DS V2" w:cs="Arial"/>
              <w:sz w:val="44"/>
              <w:szCs w:val="44"/>
            </w:rPr>
          </w:pPr>
        </w:p>
        <w:p w14:paraId="42DE9C2E" w14:textId="0D3F0951" w:rsidR="00584320" w:rsidRPr="0040636C" w:rsidRDefault="00584320" w:rsidP="000976C8">
          <w:pPr>
            <w:jc w:val="right"/>
            <w:rPr>
              <w:rFonts w:ascii="3DS V2" w:hAnsi="3DS V2" w:cs="Arial"/>
              <w:sz w:val="56"/>
              <w:szCs w:val="56"/>
            </w:rPr>
          </w:pPr>
        </w:p>
        <w:p w14:paraId="711A7291" w14:textId="77E4A975" w:rsidR="00584320" w:rsidRPr="0040636C" w:rsidRDefault="00584320" w:rsidP="000976C8">
          <w:pPr>
            <w:jc w:val="right"/>
            <w:rPr>
              <w:rFonts w:ascii="3DS V2" w:hAnsi="3DS V2" w:cs="Arial"/>
              <w:sz w:val="56"/>
              <w:szCs w:val="56"/>
            </w:rPr>
          </w:pPr>
        </w:p>
        <w:p w14:paraId="6EEF9265" w14:textId="77777777" w:rsidR="004018AE" w:rsidRDefault="004018AE" w:rsidP="00CE2911">
          <w:pPr>
            <w:spacing w:line="240" w:lineRule="auto"/>
            <w:contextualSpacing/>
            <w:jc w:val="center"/>
            <w:rPr>
              <w:rFonts w:ascii="3DS V2" w:hAnsi="3DS V2" w:cs="Arial"/>
              <w:color w:val="FFFFFF" w:themeColor="background1"/>
              <w:sz w:val="24"/>
              <w:szCs w:val="24"/>
              <w:lang w:eastAsia="zh-CN"/>
            </w:rPr>
          </w:pPr>
        </w:p>
        <w:p w14:paraId="068573E5" w14:textId="77777777" w:rsidR="004018AE" w:rsidRDefault="004018AE" w:rsidP="00CE2911">
          <w:pPr>
            <w:spacing w:line="240" w:lineRule="auto"/>
            <w:contextualSpacing/>
            <w:jc w:val="center"/>
            <w:rPr>
              <w:rFonts w:ascii="3DS V2" w:hAnsi="3DS V2" w:cs="Arial"/>
              <w:color w:val="FFFFFF" w:themeColor="background1"/>
              <w:sz w:val="24"/>
              <w:szCs w:val="24"/>
              <w:lang w:eastAsia="zh-CN"/>
            </w:rPr>
          </w:pPr>
        </w:p>
        <w:p w14:paraId="650E8CFC" w14:textId="77777777" w:rsidR="004018AE" w:rsidRDefault="004018AE" w:rsidP="00CE2911">
          <w:pPr>
            <w:spacing w:line="240" w:lineRule="auto"/>
            <w:contextualSpacing/>
            <w:jc w:val="center"/>
            <w:rPr>
              <w:rFonts w:ascii="3DS V2" w:hAnsi="3DS V2" w:cs="Arial"/>
              <w:color w:val="FFFFFF" w:themeColor="background1"/>
              <w:sz w:val="24"/>
              <w:szCs w:val="24"/>
              <w:lang w:eastAsia="zh-CN"/>
            </w:rPr>
          </w:pPr>
        </w:p>
        <w:p w14:paraId="0BEA81BE" w14:textId="77777777" w:rsidR="004018AE" w:rsidRDefault="004018AE" w:rsidP="00CE2911">
          <w:pPr>
            <w:spacing w:line="240" w:lineRule="auto"/>
            <w:contextualSpacing/>
            <w:jc w:val="center"/>
            <w:rPr>
              <w:rFonts w:ascii="3DS V2" w:hAnsi="3DS V2" w:cs="Arial"/>
              <w:color w:val="FFFFFF" w:themeColor="background1"/>
              <w:sz w:val="24"/>
              <w:szCs w:val="24"/>
              <w:lang w:eastAsia="zh-CN"/>
            </w:rPr>
          </w:pPr>
        </w:p>
        <w:p w14:paraId="045BFFC4" w14:textId="001AC89D" w:rsidR="00CE2911" w:rsidRPr="00E13166" w:rsidRDefault="009C324F" w:rsidP="009A57EB">
          <w:pPr>
            <w:spacing w:line="240" w:lineRule="auto"/>
            <w:contextualSpacing/>
            <w:rPr>
              <w:rFonts w:ascii="3DS V2" w:hAnsi="3DS V2" w:cs="Arial"/>
              <w:color w:val="FFFFFF" w:themeColor="background1"/>
              <w:sz w:val="24"/>
              <w:szCs w:val="24"/>
            </w:rPr>
          </w:pPr>
          <w:r w:rsidRPr="00E13166">
            <w:rPr>
              <w:rFonts w:ascii="3DS V2" w:hAnsi="3DS V2" w:cs="Arial"/>
              <w:color w:val="FFFFFF" w:themeColor="background1"/>
              <w:sz w:val="24"/>
              <w:szCs w:val="24"/>
              <w:lang w:eastAsia="zh-CN"/>
            </w:rPr>
            <w:t xml:space="preserve">Elève : </w:t>
          </w:r>
          <w:r w:rsidR="0093790F" w:rsidRPr="00E13166">
            <w:rPr>
              <w:rFonts w:ascii="3DS V2" w:hAnsi="3DS V2" w:cs="Arial"/>
              <w:color w:val="FFFFFF" w:themeColor="background1"/>
              <w:sz w:val="24"/>
              <w:szCs w:val="24"/>
            </w:rPr>
            <w:t>HUANG He</w:t>
          </w:r>
        </w:p>
        <w:p w14:paraId="47E0B850" w14:textId="77777777" w:rsidR="004018AE" w:rsidRDefault="009C324F" w:rsidP="009A57EB">
          <w:pPr>
            <w:spacing w:line="240" w:lineRule="auto"/>
            <w:contextualSpacing/>
            <w:rPr>
              <w:rFonts w:ascii="3DS V2" w:hAnsi="3DS V2" w:cs="Arial"/>
              <w:color w:val="FFFFFF" w:themeColor="background1"/>
              <w:sz w:val="24"/>
              <w:szCs w:val="24"/>
            </w:rPr>
          </w:pPr>
          <w:r w:rsidRPr="00E13166">
            <w:rPr>
              <w:rFonts w:ascii="3DS V2" w:hAnsi="3DS V2" w:cs="Arial"/>
              <w:color w:val="FFFFFF" w:themeColor="background1"/>
              <w:sz w:val="24"/>
              <w:szCs w:val="24"/>
            </w:rPr>
            <w:t>Tuteur : Sébastien GOUTAUDIER</w:t>
          </w:r>
        </w:p>
        <w:p w14:paraId="66771E4F" w14:textId="12816F01" w:rsidR="00584320" w:rsidRPr="004018AE" w:rsidRDefault="004018AE" w:rsidP="004018AE">
          <w:pPr>
            <w:rPr>
              <w:rFonts w:ascii="3DS V2" w:hAnsi="3DS V2" w:cs="Arial"/>
              <w:color w:val="FFFFFF" w:themeColor="background1"/>
              <w:sz w:val="24"/>
              <w:szCs w:val="24"/>
            </w:rPr>
          </w:pPr>
          <w:r>
            <w:rPr>
              <w:rFonts w:ascii="3DS V2" w:hAnsi="3DS V2" w:cs="Arial"/>
              <w:color w:val="FFFFFF" w:themeColor="background1"/>
              <w:sz w:val="24"/>
              <w:szCs w:val="24"/>
            </w:rPr>
            <w:br w:type="page"/>
          </w:r>
        </w:p>
      </w:sdtContent>
    </w:sdt>
    <w:bookmarkStart w:id="1" w:name="_Toc171918586" w:displacedByCustomXml="next"/>
    <w:bookmarkStart w:id="2" w:name="_Toc180835303" w:displacedByCustomXml="next"/>
    <w:bookmarkStart w:id="3" w:name="_Toc180835369" w:displacedByCustomXml="next"/>
    <w:bookmarkStart w:id="4" w:name="_Toc180835435" w:displacedByCustomXml="next"/>
    <w:bookmarkStart w:id="5" w:name="_Toc180835501" w:displacedByCustomXml="next"/>
    <w:bookmarkStart w:id="6" w:name="_Ref181006413" w:displacedByCustomXml="next"/>
    <w:bookmarkStart w:id="7" w:name="_Toc181410982" w:displacedByCustomXml="next"/>
    <w:bookmarkStart w:id="8" w:name="_Toc181188180" w:displacedByCustomXml="next"/>
    <w:bookmarkStart w:id="9" w:name="_Toc188340679" w:displacedByCustomXml="next"/>
    <w:sdt>
      <w:sdtPr>
        <w:rPr>
          <w:rFonts w:ascii="3DS V2" w:eastAsiaTheme="minorHAnsi" w:hAnsi="3DS V2" w:cstheme="minorBidi"/>
          <w:b w:val="0"/>
          <w:bCs w:val="0"/>
          <w:color w:val="auto"/>
          <w:sz w:val="22"/>
          <w:szCs w:val="22"/>
          <w:lang w:val="fr-FR"/>
        </w:rPr>
        <w:id w:val="25637930"/>
        <w:docPartObj>
          <w:docPartGallery w:val="Table of Contents"/>
          <w:docPartUnique/>
        </w:docPartObj>
      </w:sdtPr>
      <w:sdtEndPr>
        <w:rPr>
          <w:rFonts w:eastAsia="SimSun"/>
          <w:sz w:val="24"/>
          <w:szCs w:val="24"/>
        </w:rPr>
      </w:sdtEndPr>
      <w:sdtContent>
        <w:p w14:paraId="02D2A946" w14:textId="54CDB2CA" w:rsidR="00C674AC" w:rsidRPr="00D10A30" w:rsidRDefault="0069364A" w:rsidP="00FE259C">
          <w:pPr>
            <w:pStyle w:val="En-ttedetabledesmatires"/>
            <w:spacing w:line="20" w:lineRule="atLeast"/>
            <w:rPr>
              <w:rFonts w:ascii="3DS V2" w:hAnsi="3DS V2"/>
              <w:sz w:val="32"/>
              <w:szCs w:val="32"/>
            </w:rPr>
          </w:pPr>
          <w:r w:rsidRPr="00D10A30">
            <w:rPr>
              <w:rFonts w:ascii="3DS V2" w:hAnsi="3DS V2"/>
              <w:sz w:val="32"/>
              <w:szCs w:val="32"/>
            </w:rPr>
            <w:t>Table</w:t>
          </w:r>
          <w:r w:rsidR="000239B5" w:rsidRPr="00D10A30">
            <w:rPr>
              <w:rFonts w:ascii="3DS V2" w:hAnsi="3DS V2"/>
              <w:sz w:val="32"/>
              <w:szCs w:val="32"/>
            </w:rPr>
            <w:t xml:space="preserve"> </w:t>
          </w:r>
          <w:r w:rsidRPr="00D10A30">
            <w:rPr>
              <w:rFonts w:ascii="3DS V2" w:hAnsi="3DS V2"/>
              <w:sz w:val="32"/>
              <w:szCs w:val="32"/>
            </w:rPr>
            <w:t>des matières</w:t>
          </w:r>
        </w:p>
        <w:p w14:paraId="61B3FD3D" w14:textId="72801316" w:rsidR="00037ADF" w:rsidRDefault="00C674AC" w:rsidP="00037ADF">
          <w:pPr>
            <w:pStyle w:val="TM2"/>
            <w:tabs>
              <w:tab w:val="right" w:leader="dot" w:pos="9016"/>
            </w:tabs>
            <w:spacing w:line="180" w:lineRule="auto"/>
            <w:rPr>
              <w:rFonts w:asciiTheme="minorHAnsi" w:eastAsiaTheme="minorEastAsia" w:hAnsiTheme="minorHAnsi"/>
              <w:noProof/>
              <w:lang w:val="en-US" w:eastAsia="zh-CN"/>
            </w:rPr>
          </w:pPr>
          <w:r w:rsidRPr="00763B4B">
            <w:rPr>
              <w:rFonts w:cs="Arial"/>
              <w:sz w:val="20"/>
              <w:szCs w:val="20"/>
              <w:lang w:val="en-US"/>
            </w:rPr>
            <w:fldChar w:fldCharType="begin"/>
          </w:r>
          <w:r w:rsidRPr="00763B4B">
            <w:rPr>
              <w:rFonts w:cs="Arial"/>
              <w:sz w:val="20"/>
              <w:szCs w:val="20"/>
              <w:lang w:val="en-US"/>
            </w:rPr>
            <w:instrText xml:space="preserve"> TOC \o "1-3" \h \z \u </w:instrText>
          </w:r>
          <w:r w:rsidRPr="00763B4B">
            <w:rPr>
              <w:rFonts w:cs="Arial"/>
              <w:sz w:val="20"/>
              <w:szCs w:val="20"/>
              <w:lang w:val="en-US"/>
            </w:rPr>
            <w:fldChar w:fldCharType="separate"/>
          </w:r>
          <w:hyperlink w:anchor="_Toc205474967" w:history="1">
            <w:r w:rsidR="00037ADF" w:rsidRPr="001063F9">
              <w:rPr>
                <w:rStyle w:val="Lienhypertexte"/>
                <w:rFonts w:ascii="3DS V2" w:hAnsi="3DS V2" w:cs="Arial"/>
                <w:noProof/>
              </w:rPr>
              <w:t>Remerciements</w:t>
            </w:r>
            <w:r w:rsidR="00037ADF">
              <w:rPr>
                <w:noProof/>
                <w:webHidden/>
              </w:rPr>
              <w:tab/>
            </w:r>
            <w:r w:rsidR="00037ADF">
              <w:rPr>
                <w:noProof/>
                <w:webHidden/>
              </w:rPr>
              <w:fldChar w:fldCharType="begin"/>
            </w:r>
            <w:r w:rsidR="00037ADF">
              <w:rPr>
                <w:noProof/>
                <w:webHidden/>
              </w:rPr>
              <w:instrText xml:space="preserve"> PAGEREF _Toc205474967 \h </w:instrText>
            </w:r>
            <w:r w:rsidR="00037ADF">
              <w:rPr>
                <w:noProof/>
                <w:webHidden/>
              </w:rPr>
            </w:r>
            <w:r w:rsidR="00037ADF">
              <w:rPr>
                <w:noProof/>
                <w:webHidden/>
              </w:rPr>
              <w:fldChar w:fldCharType="separate"/>
            </w:r>
            <w:r w:rsidR="00037ADF">
              <w:rPr>
                <w:noProof/>
                <w:webHidden/>
              </w:rPr>
              <w:t>3</w:t>
            </w:r>
            <w:r w:rsidR="00037ADF">
              <w:rPr>
                <w:noProof/>
                <w:webHidden/>
              </w:rPr>
              <w:fldChar w:fldCharType="end"/>
            </w:r>
          </w:hyperlink>
        </w:p>
        <w:p w14:paraId="510704E5" w14:textId="4115026D" w:rsidR="00037ADF" w:rsidRDefault="00037ADF" w:rsidP="00037ADF">
          <w:pPr>
            <w:pStyle w:val="TM1"/>
            <w:spacing w:line="180" w:lineRule="auto"/>
            <w:rPr>
              <w:rFonts w:asciiTheme="minorHAnsi" w:eastAsiaTheme="minorEastAsia" w:hAnsiTheme="minorHAnsi"/>
              <w:noProof/>
              <w:lang w:val="en-US" w:eastAsia="zh-CN"/>
            </w:rPr>
          </w:pPr>
          <w:hyperlink w:anchor="_Toc205474968" w:history="1">
            <w:r w:rsidRPr="001063F9">
              <w:rPr>
                <w:rStyle w:val="Lienhypertexte"/>
                <w:rFonts w:ascii="3DS V2" w:hAnsi="3DS V2"/>
                <w:b/>
                <w:noProof/>
              </w:rPr>
              <w:t>Introduction</w:t>
            </w:r>
            <w:r>
              <w:rPr>
                <w:noProof/>
                <w:webHidden/>
              </w:rPr>
              <w:tab/>
            </w:r>
            <w:r>
              <w:rPr>
                <w:noProof/>
                <w:webHidden/>
              </w:rPr>
              <w:fldChar w:fldCharType="begin"/>
            </w:r>
            <w:r>
              <w:rPr>
                <w:noProof/>
                <w:webHidden/>
              </w:rPr>
              <w:instrText xml:space="preserve"> PAGEREF _Toc205474968 \h </w:instrText>
            </w:r>
            <w:r>
              <w:rPr>
                <w:noProof/>
                <w:webHidden/>
              </w:rPr>
            </w:r>
            <w:r>
              <w:rPr>
                <w:noProof/>
                <w:webHidden/>
              </w:rPr>
              <w:fldChar w:fldCharType="separate"/>
            </w:r>
            <w:r>
              <w:rPr>
                <w:noProof/>
                <w:webHidden/>
              </w:rPr>
              <w:t>5</w:t>
            </w:r>
            <w:r>
              <w:rPr>
                <w:noProof/>
                <w:webHidden/>
              </w:rPr>
              <w:fldChar w:fldCharType="end"/>
            </w:r>
          </w:hyperlink>
        </w:p>
        <w:p w14:paraId="1553A913" w14:textId="518F8632" w:rsidR="00037ADF" w:rsidRDefault="00037ADF" w:rsidP="00037ADF">
          <w:pPr>
            <w:pStyle w:val="TM2"/>
            <w:tabs>
              <w:tab w:val="right" w:leader="dot" w:pos="9016"/>
            </w:tabs>
            <w:spacing w:line="180" w:lineRule="auto"/>
            <w:rPr>
              <w:rFonts w:asciiTheme="minorHAnsi" w:eastAsiaTheme="minorEastAsia" w:hAnsiTheme="minorHAnsi"/>
              <w:noProof/>
              <w:lang w:val="en-US" w:eastAsia="zh-CN"/>
            </w:rPr>
          </w:pPr>
          <w:hyperlink w:anchor="_Toc205474969" w:history="1">
            <w:r w:rsidRPr="001063F9">
              <w:rPr>
                <w:rStyle w:val="Lienhypertexte"/>
                <w:rFonts w:ascii="3DS V2" w:hAnsi="3DS V2" w:cs="Arial"/>
                <w:noProof/>
              </w:rPr>
              <w:t>Présentation de l’entreprise : Dassault Systèmes</w:t>
            </w:r>
            <w:r>
              <w:rPr>
                <w:noProof/>
                <w:webHidden/>
              </w:rPr>
              <w:tab/>
            </w:r>
            <w:r>
              <w:rPr>
                <w:noProof/>
                <w:webHidden/>
              </w:rPr>
              <w:fldChar w:fldCharType="begin"/>
            </w:r>
            <w:r>
              <w:rPr>
                <w:noProof/>
                <w:webHidden/>
              </w:rPr>
              <w:instrText xml:space="preserve"> PAGEREF _Toc205474969 \h </w:instrText>
            </w:r>
            <w:r>
              <w:rPr>
                <w:noProof/>
                <w:webHidden/>
              </w:rPr>
            </w:r>
            <w:r>
              <w:rPr>
                <w:noProof/>
                <w:webHidden/>
              </w:rPr>
              <w:fldChar w:fldCharType="separate"/>
            </w:r>
            <w:r>
              <w:rPr>
                <w:noProof/>
                <w:webHidden/>
              </w:rPr>
              <w:t>6</w:t>
            </w:r>
            <w:r>
              <w:rPr>
                <w:noProof/>
                <w:webHidden/>
              </w:rPr>
              <w:fldChar w:fldCharType="end"/>
            </w:r>
          </w:hyperlink>
        </w:p>
        <w:p w14:paraId="4589F640" w14:textId="5BE2B63C" w:rsidR="00037ADF" w:rsidRDefault="00037ADF" w:rsidP="00037ADF">
          <w:pPr>
            <w:pStyle w:val="TM3"/>
            <w:spacing w:line="180" w:lineRule="auto"/>
            <w:rPr>
              <w:rFonts w:asciiTheme="minorHAnsi" w:eastAsiaTheme="minorEastAsia" w:hAnsiTheme="minorHAnsi"/>
              <w:noProof/>
              <w:lang w:val="en-US" w:eastAsia="zh-CN"/>
            </w:rPr>
          </w:pPr>
          <w:hyperlink w:anchor="_Toc205474970" w:history="1">
            <w:r w:rsidRPr="001063F9">
              <w:rPr>
                <w:rStyle w:val="Lienhypertexte"/>
                <w:rFonts w:ascii="3DS V2" w:hAnsi="3DS V2"/>
                <w:noProof/>
              </w:rPr>
              <w:t>Une présence mondiale</w:t>
            </w:r>
            <w:r>
              <w:rPr>
                <w:noProof/>
                <w:webHidden/>
              </w:rPr>
              <w:tab/>
            </w:r>
            <w:r>
              <w:rPr>
                <w:noProof/>
                <w:webHidden/>
              </w:rPr>
              <w:fldChar w:fldCharType="begin"/>
            </w:r>
            <w:r>
              <w:rPr>
                <w:noProof/>
                <w:webHidden/>
              </w:rPr>
              <w:instrText xml:space="preserve"> PAGEREF _Toc205474970 \h </w:instrText>
            </w:r>
            <w:r>
              <w:rPr>
                <w:noProof/>
                <w:webHidden/>
              </w:rPr>
            </w:r>
            <w:r>
              <w:rPr>
                <w:noProof/>
                <w:webHidden/>
              </w:rPr>
              <w:fldChar w:fldCharType="separate"/>
            </w:r>
            <w:r>
              <w:rPr>
                <w:noProof/>
                <w:webHidden/>
              </w:rPr>
              <w:t>7</w:t>
            </w:r>
            <w:r>
              <w:rPr>
                <w:noProof/>
                <w:webHidden/>
              </w:rPr>
              <w:fldChar w:fldCharType="end"/>
            </w:r>
          </w:hyperlink>
        </w:p>
        <w:p w14:paraId="58B8BF81" w14:textId="124069C7" w:rsidR="00037ADF" w:rsidRDefault="00037ADF" w:rsidP="00037ADF">
          <w:pPr>
            <w:pStyle w:val="TM3"/>
            <w:spacing w:line="180" w:lineRule="auto"/>
            <w:rPr>
              <w:rFonts w:asciiTheme="minorHAnsi" w:eastAsiaTheme="minorEastAsia" w:hAnsiTheme="minorHAnsi"/>
              <w:noProof/>
              <w:lang w:val="en-US" w:eastAsia="zh-CN"/>
            </w:rPr>
          </w:pPr>
          <w:hyperlink w:anchor="_Toc205474971" w:history="1">
            <w:r w:rsidRPr="001063F9">
              <w:rPr>
                <w:rStyle w:val="Lienhypertexte"/>
                <w:rFonts w:ascii="3DS V2" w:hAnsi="3DS V2"/>
                <w:noProof/>
              </w:rPr>
              <w:t>Une vision forte : le virtuel au service du réel</w:t>
            </w:r>
            <w:r>
              <w:rPr>
                <w:noProof/>
                <w:webHidden/>
              </w:rPr>
              <w:tab/>
            </w:r>
            <w:r>
              <w:rPr>
                <w:noProof/>
                <w:webHidden/>
              </w:rPr>
              <w:fldChar w:fldCharType="begin"/>
            </w:r>
            <w:r>
              <w:rPr>
                <w:noProof/>
                <w:webHidden/>
              </w:rPr>
              <w:instrText xml:space="preserve"> PAGEREF _Toc205474971 \h </w:instrText>
            </w:r>
            <w:r>
              <w:rPr>
                <w:noProof/>
                <w:webHidden/>
              </w:rPr>
            </w:r>
            <w:r>
              <w:rPr>
                <w:noProof/>
                <w:webHidden/>
              </w:rPr>
              <w:fldChar w:fldCharType="separate"/>
            </w:r>
            <w:r>
              <w:rPr>
                <w:noProof/>
                <w:webHidden/>
              </w:rPr>
              <w:t>7</w:t>
            </w:r>
            <w:r>
              <w:rPr>
                <w:noProof/>
                <w:webHidden/>
              </w:rPr>
              <w:fldChar w:fldCharType="end"/>
            </w:r>
          </w:hyperlink>
        </w:p>
        <w:p w14:paraId="429791ED" w14:textId="2C5E78FD" w:rsidR="00037ADF" w:rsidRDefault="00037ADF" w:rsidP="00037ADF">
          <w:pPr>
            <w:pStyle w:val="TM3"/>
            <w:spacing w:line="180" w:lineRule="auto"/>
            <w:rPr>
              <w:rFonts w:asciiTheme="minorHAnsi" w:eastAsiaTheme="minorEastAsia" w:hAnsiTheme="minorHAnsi"/>
              <w:noProof/>
              <w:lang w:val="en-US" w:eastAsia="zh-CN"/>
            </w:rPr>
          </w:pPr>
          <w:hyperlink w:anchor="_Toc205474972" w:history="1">
            <w:r w:rsidRPr="001063F9">
              <w:rPr>
                <w:rStyle w:val="Lienhypertexte"/>
                <w:rFonts w:ascii="3DS V2" w:hAnsi="3DS V2"/>
                <w:noProof/>
              </w:rPr>
              <w:t>Une culture d’innovation portée par l’esprit « IFWE »</w:t>
            </w:r>
            <w:r>
              <w:rPr>
                <w:noProof/>
                <w:webHidden/>
              </w:rPr>
              <w:tab/>
            </w:r>
            <w:r>
              <w:rPr>
                <w:noProof/>
                <w:webHidden/>
              </w:rPr>
              <w:fldChar w:fldCharType="begin"/>
            </w:r>
            <w:r>
              <w:rPr>
                <w:noProof/>
                <w:webHidden/>
              </w:rPr>
              <w:instrText xml:space="preserve"> PAGEREF _Toc205474972 \h </w:instrText>
            </w:r>
            <w:r>
              <w:rPr>
                <w:noProof/>
                <w:webHidden/>
              </w:rPr>
            </w:r>
            <w:r>
              <w:rPr>
                <w:noProof/>
                <w:webHidden/>
              </w:rPr>
              <w:fldChar w:fldCharType="separate"/>
            </w:r>
            <w:r>
              <w:rPr>
                <w:noProof/>
                <w:webHidden/>
              </w:rPr>
              <w:t>8</w:t>
            </w:r>
            <w:r>
              <w:rPr>
                <w:noProof/>
                <w:webHidden/>
              </w:rPr>
              <w:fldChar w:fldCharType="end"/>
            </w:r>
          </w:hyperlink>
        </w:p>
        <w:p w14:paraId="4BC617AD" w14:textId="290CC2FB" w:rsidR="00037ADF" w:rsidRDefault="00037ADF" w:rsidP="00037ADF">
          <w:pPr>
            <w:pStyle w:val="TM3"/>
            <w:spacing w:line="180" w:lineRule="auto"/>
            <w:rPr>
              <w:rFonts w:asciiTheme="minorHAnsi" w:eastAsiaTheme="minorEastAsia" w:hAnsiTheme="minorHAnsi"/>
              <w:noProof/>
              <w:lang w:val="en-US" w:eastAsia="zh-CN"/>
            </w:rPr>
          </w:pPr>
          <w:hyperlink w:anchor="_Toc205474973" w:history="1">
            <w:r w:rsidRPr="001063F9">
              <w:rPr>
                <w:rStyle w:val="Lienhypertexte"/>
                <w:rFonts w:ascii="3DS V2" w:hAnsi="3DS V2"/>
                <w:noProof/>
              </w:rPr>
              <w:t>Une stratégie autour de l’humain, l’industrie et les expériences</w:t>
            </w:r>
            <w:r>
              <w:rPr>
                <w:noProof/>
                <w:webHidden/>
              </w:rPr>
              <w:tab/>
            </w:r>
            <w:r>
              <w:rPr>
                <w:noProof/>
                <w:webHidden/>
              </w:rPr>
              <w:fldChar w:fldCharType="begin"/>
            </w:r>
            <w:r>
              <w:rPr>
                <w:noProof/>
                <w:webHidden/>
              </w:rPr>
              <w:instrText xml:space="preserve"> PAGEREF _Toc205474973 \h </w:instrText>
            </w:r>
            <w:r>
              <w:rPr>
                <w:noProof/>
                <w:webHidden/>
              </w:rPr>
            </w:r>
            <w:r>
              <w:rPr>
                <w:noProof/>
                <w:webHidden/>
              </w:rPr>
              <w:fldChar w:fldCharType="separate"/>
            </w:r>
            <w:r>
              <w:rPr>
                <w:noProof/>
                <w:webHidden/>
              </w:rPr>
              <w:t>8</w:t>
            </w:r>
            <w:r>
              <w:rPr>
                <w:noProof/>
                <w:webHidden/>
              </w:rPr>
              <w:fldChar w:fldCharType="end"/>
            </w:r>
          </w:hyperlink>
        </w:p>
        <w:p w14:paraId="098714E1" w14:textId="1A5BBFA8" w:rsidR="00037ADF" w:rsidRDefault="00037ADF" w:rsidP="00037ADF">
          <w:pPr>
            <w:pStyle w:val="TM3"/>
            <w:spacing w:line="180" w:lineRule="auto"/>
            <w:rPr>
              <w:rFonts w:asciiTheme="minorHAnsi" w:eastAsiaTheme="minorEastAsia" w:hAnsiTheme="minorHAnsi"/>
              <w:noProof/>
              <w:lang w:val="en-US" w:eastAsia="zh-CN"/>
            </w:rPr>
          </w:pPr>
          <w:hyperlink w:anchor="_Toc205474974" w:history="1">
            <w:r w:rsidRPr="001063F9">
              <w:rPr>
                <w:rStyle w:val="Lienhypertexte"/>
                <w:rFonts w:ascii="3DS V2" w:hAnsi="3DS V2"/>
                <w:noProof/>
              </w:rPr>
              <w:t>L’Equipe CATIA – Schématique Electrique</w:t>
            </w:r>
            <w:r>
              <w:rPr>
                <w:noProof/>
                <w:webHidden/>
              </w:rPr>
              <w:tab/>
            </w:r>
            <w:r>
              <w:rPr>
                <w:noProof/>
                <w:webHidden/>
              </w:rPr>
              <w:fldChar w:fldCharType="begin"/>
            </w:r>
            <w:r>
              <w:rPr>
                <w:noProof/>
                <w:webHidden/>
              </w:rPr>
              <w:instrText xml:space="preserve"> PAGEREF _Toc205474974 \h </w:instrText>
            </w:r>
            <w:r>
              <w:rPr>
                <w:noProof/>
                <w:webHidden/>
              </w:rPr>
            </w:r>
            <w:r>
              <w:rPr>
                <w:noProof/>
                <w:webHidden/>
              </w:rPr>
              <w:fldChar w:fldCharType="separate"/>
            </w:r>
            <w:r>
              <w:rPr>
                <w:noProof/>
                <w:webHidden/>
              </w:rPr>
              <w:t>8</w:t>
            </w:r>
            <w:r>
              <w:rPr>
                <w:noProof/>
                <w:webHidden/>
              </w:rPr>
              <w:fldChar w:fldCharType="end"/>
            </w:r>
          </w:hyperlink>
        </w:p>
        <w:p w14:paraId="1E38A4BA" w14:textId="51035DD6" w:rsidR="00037ADF" w:rsidRDefault="00037ADF" w:rsidP="00037ADF">
          <w:pPr>
            <w:pStyle w:val="TM1"/>
            <w:spacing w:line="180" w:lineRule="auto"/>
            <w:rPr>
              <w:rFonts w:asciiTheme="minorHAnsi" w:eastAsiaTheme="minorEastAsia" w:hAnsiTheme="minorHAnsi"/>
              <w:noProof/>
              <w:lang w:val="en-US" w:eastAsia="zh-CN"/>
            </w:rPr>
          </w:pPr>
          <w:hyperlink w:anchor="_Toc205474975" w:history="1">
            <w:r w:rsidRPr="001063F9">
              <w:rPr>
                <w:rStyle w:val="Lienhypertexte"/>
                <w:rFonts w:ascii="3DS V2" w:hAnsi="3DS V2"/>
                <w:b/>
                <w:noProof/>
              </w:rPr>
              <w:t>Mission du stage</w:t>
            </w:r>
            <w:r>
              <w:rPr>
                <w:noProof/>
                <w:webHidden/>
              </w:rPr>
              <w:tab/>
            </w:r>
            <w:r>
              <w:rPr>
                <w:noProof/>
                <w:webHidden/>
              </w:rPr>
              <w:fldChar w:fldCharType="begin"/>
            </w:r>
            <w:r>
              <w:rPr>
                <w:noProof/>
                <w:webHidden/>
              </w:rPr>
              <w:instrText xml:space="preserve"> PAGEREF _Toc205474975 \h </w:instrText>
            </w:r>
            <w:r>
              <w:rPr>
                <w:noProof/>
                <w:webHidden/>
              </w:rPr>
            </w:r>
            <w:r>
              <w:rPr>
                <w:noProof/>
                <w:webHidden/>
              </w:rPr>
              <w:fldChar w:fldCharType="separate"/>
            </w:r>
            <w:r>
              <w:rPr>
                <w:noProof/>
                <w:webHidden/>
              </w:rPr>
              <w:t>12</w:t>
            </w:r>
            <w:r>
              <w:rPr>
                <w:noProof/>
                <w:webHidden/>
              </w:rPr>
              <w:fldChar w:fldCharType="end"/>
            </w:r>
          </w:hyperlink>
        </w:p>
        <w:p w14:paraId="7E1434C1" w14:textId="170B34F5" w:rsidR="00037ADF" w:rsidRDefault="00037ADF" w:rsidP="00037ADF">
          <w:pPr>
            <w:pStyle w:val="TM2"/>
            <w:tabs>
              <w:tab w:val="right" w:leader="dot" w:pos="9016"/>
            </w:tabs>
            <w:spacing w:line="180" w:lineRule="auto"/>
            <w:rPr>
              <w:rFonts w:asciiTheme="minorHAnsi" w:eastAsiaTheme="minorEastAsia" w:hAnsiTheme="minorHAnsi"/>
              <w:noProof/>
              <w:lang w:val="en-US" w:eastAsia="zh-CN"/>
            </w:rPr>
          </w:pPr>
          <w:hyperlink w:anchor="_Toc205474976" w:history="1">
            <w:r w:rsidRPr="001063F9">
              <w:rPr>
                <w:rStyle w:val="Lienhypertexte"/>
                <w:rFonts w:ascii="3DS V2" w:hAnsi="3DS V2" w:cs="Arial"/>
                <w:noProof/>
              </w:rPr>
              <w:t>Contexte</w:t>
            </w:r>
            <w:r>
              <w:rPr>
                <w:noProof/>
                <w:webHidden/>
              </w:rPr>
              <w:tab/>
            </w:r>
            <w:r>
              <w:rPr>
                <w:noProof/>
                <w:webHidden/>
              </w:rPr>
              <w:fldChar w:fldCharType="begin"/>
            </w:r>
            <w:r>
              <w:rPr>
                <w:noProof/>
                <w:webHidden/>
              </w:rPr>
              <w:instrText xml:space="preserve"> PAGEREF _Toc205474976 \h </w:instrText>
            </w:r>
            <w:r>
              <w:rPr>
                <w:noProof/>
                <w:webHidden/>
              </w:rPr>
            </w:r>
            <w:r>
              <w:rPr>
                <w:noProof/>
                <w:webHidden/>
              </w:rPr>
              <w:fldChar w:fldCharType="separate"/>
            </w:r>
            <w:r>
              <w:rPr>
                <w:noProof/>
                <w:webHidden/>
              </w:rPr>
              <w:t>12</w:t>
            </w:r>
            <w:r>
              <w:rPr>
                <w:noProof/>
                <w:webHidden/>
              </w:rPr>
              <w:fldChar w:fldCharType="end"/>
            </w:r>
          </w:hyperlink>
        </w:p>
        <w:p w14:paraId="6838D15D" w14:textId="04249AD4" w:rsidR="00037ADF" w:rsidRDefault="00037ADF" w:rsidP="00037ADF">
          <w:pPr>
            <w:pStyle w:val="TM3"/>
            <w:spacing w:line="180" w:lineRule="auto"/>
            <w:rPr>
              <w:rFonts w:asciiTheme="minorHAnsi" w:eastAsiaTheme="minorEastAsia" w:hAnsiTheme="minorHAnsi"/>
              <w:noProof/>
              <w:lang w:val="en-US" w:eastAsia="zh-CN"/>
            </w:rPr>
          </w:pPr>
          <w:hyperlink w:anchor="_Toc205474977" w:history="1">
            <w:r w:rsidRPr="001063F9">
              <w:rPr>
                <w:rStyle w:val="Lienhypertexte"/>
                <w:rFonts w:ascii="3DS V2" w:hAnsi="3DS V2"/>
                <w:noProof/>
              </w:rPr>
              <w:t>Net to Wire</w:t>
            </w:r>
            <w:r>
              <w:rPr>
                <w:noProof/>
                <w:webHidden/>
              </w:rPr>
              <w:tab/>
            </w:r>
            <w:r>
              <w:rPr>
                <w:noProof/>
                <w:webHidden/>
              </w:rPr>
              <w:fldChar w:fldCharType="begin"/>
            </w:r>
            <w:r>
              <w:rPr>
                <w:noProof/>
                <w:webHidden/>
              </w:rPr>
              <w:instrText xml:space="preserve"> PAGEREF _Toc205474977 \h </w:instrText>
            </w:r>
            <w:r>
              <w:rPr>
                <w:noProof/>
                <w:webHidden/>
              </w:rPr>
            </w:r>
            <w:r>
              <w:rPr>
                <w:noProof/>
                <w:webHidden/>
              </w:rPr>
              <w:fldChar w:fldCharType="separate"/>
            </w:r>
            <w:r>
              <w:rPr>
                <w:noProof/>
                <w:webHidden/>
              </w:rPr>
              <w:t>12</w:t>
            </w:r>
            <w:r>
              <w:rPr>
                <w:noProof/>
                <w:webHidden/>
              </w:rPr>
              <w:fldChar w:fldCharType="end"/>
            </w:r>
          </w:hyperlink>
        </w:p>
        <w:p w14:paraId="66C4C35C" w14:textId="7D21FA09" w:rsidR="00037ADF" w:rsidRDefault="00037ADF" w:rsidP="00037ADF">
          <w:pPr>
            <w:pStyle w:val="TM3"/>
            <w:spacing w:line="180" w:lineRule="auto"/>
            <w:rPr>
              <w:rFonts w:asciiTheme="minorHAnsi" w:eastAsiaTheme="minorEastAsia" w:hAnsiTheme="minorHAnsi"/>
              <w:noProof/>
              <w:lang w:val="en-US" w:eastAsia="zh-CN"/>
            </w:rPr>
          </w:pPr>
          <w:hyperlink w:anchor="_Toc205474978" w:history="1">
            <w:r w:rsidRPr="001063F9">
              <w:rPr>
                <w:rStyle w:val="Lienhypertexte"/>
                <w:rFonts w:ascii="3DS V2" w:hAnsi="3DS V2"/>
                <w:noProof/>
              </w:rPr>
              <w:t>Connecteur de coupure et branchement des câbles</w:t>
            </w:r>
            <w:r>
              <w:rPr>
                <w:noProof/>
                <w:webHidden/>
              </w:rPr>
              <w:tab/>
            </w:r>
            <w:r>
              <w:rPr>
                <w:noProof/>
                <w:webHidden/>
              </w:rPr>
              <w:fldChar w:fldCharType="begin"/>
            </w:r>
            <w:r>
              <w:rPr>
                <w:noProof/>
                <w:webHidden/>
              </w:rPr>
              <w:instrText xml:space="preserve"> PAGEREF _Toc205474978 \h </w:instrText>
            </w:r>
            <w:r>
              <w:rPr>
                <w:noProof/>
                <w:webHidden/>
              </w:rPr>
            </w:r>
            <w:r>
              <w:rPr>
                <w:noProof/>
                <w:webHidden/>
              </w:rPr>
              <w:fldChar w:fldCharType="separate"/>
            </w:r>
            <w:r>
              <w:rPr>
                <w:noProof/>
                <w:webHidden/>
              </w:rPr>
              <w:t>14</w:t>
            </w:r>
            <w:r>
              <w:rPr>
                <w:noProof/>
                <w:webHidden/>
              </w:rPr>
              <w:fldChar w:fldCharType="end"/>
            </w:r>
          </w:hyperlink>
        </w:p>
        <w:p w14:paraId="258793D0" w14:textId="2FA20E71" w:rsidR="00037ADF" w:rsidRDefault="00037ADF" w:rsidP="00037ADF">
          <w:pPr>
            <w:pStyle w:val="TM3"/>
            <w:spacing w:line="180" w:lineRule="auto"/>
            <w:rPr>
              <w:rFonts w:asciiTheme="minorHAnsi" w:eastAsiaTheme="minorEastAsia" w:hAnsiTheme="minorHAnsi"/>
              <w:noProof/>
              <w:lang w:val="en-US" w:eastAsia="zh-CN"/>
            </w:rPr>
          </w:pPr>
          <w:hyperlink w:anchor="_Toc205474979" w:history="1">
            <w:r w:rsidRPr="001063F9">
              <w:rPr>
                <w:rStyle w:val="Lienhypertexte"/>
                <w:rFonts w:ascii="3DS V2" w:hAnsi="3DS V2"/>
                <w:noProof/>
              </w:rPr>
              <w:t>Objectif du stage</w:t>
            </w:r>
            <w:r>
              <w:rPr>
                <w:noProof/>
                <w:webHidden/>
              </w:rPr>
              <w:tab/>
            </w:r>
            <w:r>
              <w:rPr>
                <w:noProof/>
                <w:webHidden/>
              </w:rPr>
              <w:fldChar w:fldCharType="begin"/>
            </w:r>
            <w:r>
              <w:rPr>
                <w:noProof/>
                <w:webHidden/>
              </w:rPr>
              <w:instrText xml:space="preserve"> PAGEREF _Toc205474979 \h </w:instrText>
            </w:r>
            <w:r>
              <w:rPr>
                <w:noProof/>
                <w:webHidden/>
              </w:rPr>
            </w:r>
            <w:r>
              <w:rPr>
                <w:noProof/>
                <w:webHidden/>
              </w:rPr>
              <w:fldChar w:fldCharType="separate"/>
            </w:r>
            <w:r>
              <w:rPr>
                <w:noProof/>
                <w:webHidden/>
              </w:rPr>
              <w:t>15</w:t>
            </w:r>
            <w:r>
              <w:rPr>
                <w:noProof/>
                <w:webHidden/>
              </w:rPr>
              <w:fldChar w:fldCharType="end"/>
            </w:r>
          </w:hyperlink>
        </w:p>
        <w:p w14:paraId="5D3E61E9" w14:textId="671BA187" w:rsidR="00037ADF" w:rsidRDefault="00037ADF" w:rsidP="00037ADF">
          <w:pPr>
            <w:pStyle w:val="TM2"/>
            <w:tabs>
              <w:tab w:val="right" w:leader="dot" w:pos="9016"/>
            </w:tabs>
            <w:spacing w:line="180" w:lineRule="auto"/>
            <w:rPr>
              <w:rFonts w:asciiTheme="minorHAnsi" w:eastAsiaTheme="minorEastAsia" w:hAnsiTheme="minorHAnsi"/>
              <w:noProof/>
              <w:lang w:val="en-US" w:eastAsia="zh-CN"/>
            </w:rPr>
          </w:pPr>
          <w:hyperlink w:anchor="_Toc205474980" w:history="1">
            <w:r w:rsidRPr="001063F9">
              <w:rPr>
                <w:rStyle w:val="Lienhypertexte"/>
                <w:rFonts w:ascii="3DS V2" w:hAnsi="3DS V2" w:cs="Arial"/>
                <w:noProof/>
              </w:rPr>
              <w:t>Phase 1 : Conception d’algorithme</w:t>
            </w:r>
            <w:r>
              <w:rPr>
                <w:noProof/>
                <w:webHidden/>
              </w:rPr>
              <w:tab/>
            </w:r>
            <w:r>
              <w:rPr>
                <w:noProof/>
                <w:webHidden/>
              </w:rPr>
              <w:fldChar w:fldCharType="begin"/>
            </w:r>
            <w:r>
              <w:rPr>
                <w:noProof/>
                <w:webHidden/>
              </w:rPr>
              <w:instrText xml:space="preserve"> PAGEREF _Toc205474980 \h </w:instrText>
            </w:r>
            <w:r>
              <w:rPr>
                <w:noProof/>
                <w:webHidden/>
              </w:rPr>
            </w:r>
            <w:r>
              <w:rPr>
                <w:noProof/>
                <w:webHidden/>
              </w:rPr>
              <w:fldChar w:fldCharType="separate"/>
            </w:r>
            <w:r>
              <w:rPr>
                <w:noProof/>
                <w:webHidden/>
              </w:rPr>
              <w:t>16</w:t>
            </w:r>
            <w:r>
              <w:rPr>
                <w:noProof/>
                <w:webHidden/>
              </w:rPr>
              <w:fldChar w:fldCharType="end"/>
            </w:r>
          </w:hyperlink>
        </w:p>
        <w:p w14:paraId="3D3F0F32" w14:textId="683B9385" w:rsidR="00037ADF" w:rsidRDefault="00037ADF" w:rsidP="00037ADF">
          <w:pPr>
            <w:pStyle w:val="TM3"/>
            <w:spacing w:line="180" w:lineRule="auto"/>
            <w:rPr>
              <w:rFonts w:asciiTheme="minorHAnsi" w:eastAsiaTheme="minorEastAsia" w:hAnsiTheme="minorHAnsi"/>
              <w:noProof/>
              <w:lang w:val="en-US" w:eastAsia="zh-CN"/>
            </w:rPr>
          </w:pPr>
          <w:hyperlink w:anchor="_Toc205474981" w:history="1">
            <w:r w:rsidRPr="001063F9">
              <w:rPr>
                <w:rStyle w:val="Lienhypertexte"/>
                <w:rFonts w:ascii="3DS V2" w:hAnsi="3DS V2"/>
                <w:noProof/>
              </w:rPr>
              <w:t>Modélisation de la problématique</w:t>
            </w:r>
            <w:r>
              <w:rPr>
                <w:noProof/>
                <w:webHidden/>
              </w:rPr>
              <w:tab/>
            </w:r>
            <w:r>
              <w:rPr>
                <w:noProof/>
                <w:webHidden/>
              </w:rPr>
              <w:fldChar w:fldCharType="begin"/>
            </w:r>
            <w:r>
              <w:rPr>
                <w:noProof/>
                <w:webHidden/>
              </w:rPr>
              <w:instrText xml:space="preserve"> PAGEREF _Toc205474981 \h </w:instrText>
            </w:r>
            <w:r>
              <w:rPr>
                <w:noProof/>
                <w:webHidden/>
              </w:rPr>
            </w:r>
            <w:r>
              <w:rPr>
                <w:noProof/>
                <w:webHidden/>
              </w:rPr>
              <w:fldChar w:fldCharType="separate"/>
            </w:r>
            <w:r>
              <w:rPr>
                <w:noProof/>
                <w:webHidden/>
              </w:rPr>
              <w:t>16</w:t>
            </w:r>
            <w:r>
              <w:rPr>
                <w:noProof/>
                <w:webHidden/>
              </w:rPr>
              <w:fldChar w:fldCharType="end"/>
            </w:r>
          </w:hyperlink>
        </w:p>
        <w:p w14:paraId="3736CC0E" w14:textId="15E3083E" w:rsidR="00037ADF" w:rsidRDefault="00037ADF" w:rsidP="00037ADF">
          <w:pPr>
            <w:pStyle w:val="TM3"/>
            <w:spacing w:line="180" w:lineRule="auto"/>
            <w:rPr>
              <w:rFonts w:asciiTheme="minorHAnsi" w:eastAsiaTheme="minorEastAsia" w:hAnsiTheme="minorHAnsi"/>
              <w:noProof/>
              <w:lang w:val="en-US" w:eastAsia="zh-CN"/>
            </w:rPr>
          </w:pPr>
          <w:hyperlink w:anchor="_Toc205474982" w:history="1">
            <w:r w:rsidRPr="001063F9">
              <w:rPr>
                <w:rStyle w:val="Lienhypertexte"/>
                <w:rFonts w:ascii="3DS V2" w:hAnsi="3DS V2"/>
                <w:noProof/>
              </w:rPr>
              <w:t>La notion de proximité</w:t>
            </w:r>
            <w:r>
              <w:rPr>
                <w:noProof/>
                <w:webHidden/>
              </w:rPr>
              <w:tab/>
            </w:r>
            <w:r>
              <w:rPr>
                <w:noProof/>
                <w:webHidden/>
              </w:rPr>
              <w:fldChar w:fldCharType="begin"/>
            </w:r>
            <w:r>
              <w:rPr>
                <w:noProof/>
                <w:webHidden/>
              </w:rPr>
              <w:instrText xml:space="preserve"> PAGEREF _Toc205474982 \h </w:instrText>
            </w:r>
            <w:r>
              <w:rPr>
                <w:noProof/>
                <w:webHidden/>
              </w:rPr>
            </w:r>
            <w:r>
              <w:rPr>
                <w:noProof/>
                <w:webHidden/>
              </w:rPr>
              <w:fldChar w:fldCharType="separate"/>
            </w:r>
            <w:r>
              <w:rPr>
                <w:noProof/>
                <w:webHidden/>
              </w:rPr>
              <w:t>17</w:t>
            </w:r>
            <w:r>
              <w:rPr>
                <w:noProof/>
                <w:webHidden/>
              </w:rPr>
              <w:fldChar w:fldCharType="end"/>
            </w:r>
          </w:hyperlink>
        </w:p>
        <w:p w14:paraId="4C3EF539" w14:textId="66E1428D" w:rsidR="00037ADF" w:rsidRDefault="00037ADF" w:rsidP="00037ADF">
          <w:pPr>
            <w:pStyle w:val="TM3"/>
            <w:spacing w:line="180" w:lineRule="auto"/>
            <w:rPr>
              <w:rFonts w:asciiTheme="minorHAnsi" w:eastAsiaTheme="minorEastAsia" w:hAnsiTheme="minorHAnsi"/>
              <w:noProof/>
              <w:lang w:val="en-US" w:eastAsia="zh-CN"/>
            </w:rPr>
          </w:pPr>
          <w:hyperlink w:anchor="_Toc205474983" w:history="1">
            <w:r w:rsidRPr="001063F9">
              <w:rPr>
                <w:rStyle w:val="Lienhypertexte"/>
                <w:rFonts w:ascii="3DS V2" w:hAnsi="3DS V2"/>
                <w:noProof/>
              </w:rPr>
              <w:t>Le croisement des câbles</w:t>
            </w:r>
            <w:r>
              <w:rPr>
                <w:noProof/>
                <w:webHidden/>
              </w:rPr>
              <w:tab/>
            </w:r>
            <w:r>
              <w:rPr>
                <w:noProof/>
                <w:webHidden/>
              </w:rPr>
              <w:fldChar w:fldCharType="begin"/>
            </w:r>
            <w:r>
              <w:rPr>
                <w:noProof/>
                <w:webHidden/>
              </w:rPr>
              <w:instrText xml:space="preserve"> PAGEREF _Toc205474983 \h </w:instrText>
            </w:r>
            <w:r>
              <w:rPr>
                <w:noProof/>
                <w:webHidden/>
              </w:rPr>
            </w:r>
            <w:r>
              <w:rPr>
                <w:noProof/>
                <w:webHidden/>
              </w:rPr>
              <w:fldChar w:fldCharType="separate"/>
            </w:r>
            <w:r>
              <w:rPr>
                <w:noProof/>
                <w:webHidden/>
              </w:rPr>
              <w:t>19</w:t>
            </w:r>
            <w:r>
              <w:rPr>
                <w:noProof/>
                <w:webHidden/>
              </w:rPr>
              <w:fldChar w:fldCharType="end"/>
            </w:r>
          </w:hyperlink>
        </w:p>
        <w:p w14:paraId="26527821" w14:textId="6DAA4312" w:rsidR="00037ADF" w:rsidRDefault="00037ADF" w:rsidP="00037ADF">
          <w:pPr>
            <w:pStyle w:val="TM3"/>
            <w:spacing w:line="180" w:lineRule="auto"/>
            <w:rPr>
              <w:rFonts w:asciiTheme="minorHAnsi" w:eastAsiaTheme="minorEastAsia" w:hAnsiTheme="minorHAnsi"/>
              <w:noProof/>
              <w:lang w:val="en-US" w:eastAsia="zh-CN"/>
            </w:rPr>
          </w:pPr>
          <w:hyperlink w:anchor="_Toc205474984" w:history="1">
            <w:r w:rsidRPr="001063F9">
              <w:rPr>
                <w:rStyle w:val="Lienhypertexte"/>
                <w:rFonts w:ascii="3DS V2" w:hAnsi="3DS V2"/>
                <w:noProof/>
              </w:rPr>
              <w:t>Stratégie de recherche</w:t>
            </w:r>
            <w:r>
              <w:rPr>
                <w:noProof/>
                <w:webHidden/>
              </w:rPr>
              <w:tab/>
            </w:r>
            <w:r>
              <w:rPr>
                <w:noProof/>
                <w:webHidden/>
              </w:rPr>
              <w:fldChar w:fldCharType="begin"/>
            </w:r>
            <w:r>
              <w:rPr>
                <w:noProof/>
                <w:webHidden/>
              </w:rPr>
              <w:instrText xml:space="preserve"> PAGEREF _Toc205474984 \h </w:instrText>
            </w:r>
            <w:r>
              <w:rPr>
                <w:noProof/>
                <w:webHidden/>
              </w:rPr>
            </w:r>
            <w:r>
              <w:rPr>
                <w:noProof/>
                <w:webHidden/>
              </w:rPr>
              <w:fldChar w:fldCharType="separate"/>
            </w:r>
            <w:r>
              <w:rPr>
                <w:noProof/>
                <w:webHidden/>
              </w:rPr>
              <w:t>21</w:t>
            </w:r>
            <w:r>
              <w:rPr>
                <w:noProof/>
                <w:webHidden/>
              </w:rPr>
              <w:fldChar w:fldCharType="end"/>
            </w:r>
          </w:hyperlink>
        </w:p>
        <w:p w14:paraId="44D75D75" w14:textId="460AEA4C" w:rsidR="00037ADF" w:rsidRDefault="00037ADF" w:rsidP="00037ADF">
          <w:pPr>
            <w:pStyle w:val="TM2"/>
            <w:tabs>
              <w:tab w:val="right" w:leader="dot" w:pos="9016"/>
            </w:tabs>
            <w:spacing w:line="180" w:lineRule="auto"/>
            <w:rPr>
              <w:rFonts w:asciiTheme="minorHAnsi" w:eastAsiaTheme="minorEastAsia" w:hAnsiTheme="minorHAnsi"/>
              <w:noProof/>
              <w:lang w:val="en-US" w:eastAsia="zh-CN"/>
            </w:rPr>
          </w:pPr>
          <w:hyperlink w:anchor="_Toc205474985" w:history="1">
            <w:r w:rsidRPr="001063F9">
              <w:rPr>
                <w:rStyle w:val="Lienhypertexte"/>
                <w:rFonts w:ascii="3DS V2" w:hAnsi="3DS V2" w:cs="Arial"/>
                <w:noProof/>
              </w:rPr>
              <w:t>Phase 2 : Implémentation d’un prototype</w:t>
            </w:r>
            <w:r>
              <w:rPr>
                <w:noProof/>
                <w:webHidden/>
              </w:rPr>
              <w:tab/>
            </w:r>
            <w:r>
              <w:rPr>
                <w:noProof/>
                <w:webHidden/>
              </w:rPr>
              <w:fldChar w:fldCharType="begin"/>
            </w:r>
            <w:r>
              <w:rPr>
                <w:noProof/>
                <w:webHidden/>
              </w:rPr>
              <w:instrText xml:space="preserve"> PAGEREF _Toc205474985 \h </w:instrText>
            </w:r>
            <w:r>
              <w:rPr>
                <w:noProof/>
                <w:webHidden/>
              </w:rPr>
            </w:r>
            <w:r>
              <w:rPr>
                <w:noProof/>
                <w:webHidden/>
              </w:rPr>
              <w:fldChar w:fldCharType="separate"/>
            </w:r>
            <w:r>
              <w:rPr>
                <w:noProof/>
                <w:webHidden/>
              </w:rPr>
              <w:t>24</w:t>
            </w:r>
            <w:r>
              <w:rPr>
                <w:noProof/>
                <w:webHidden/>
              </w:rPr>
              <w:fldChar w:fldCharType="end"/>
            </w:r>
          </w:hyperlink>
        </w:p>
        <w:p w14:paraId="152938AF" w14:textId="4CB11B89" w:rsidR="00037ADF" w:rsidRDefault="00037ADF" w:rsidP="00037ADF">
          <w:pPr>
            <w:pStyle w:val="TM3"/>
            <w:spacing w:line="180" w:lineRule="auto"/>
            <w:rPr>
              <w:rFonts w:asciiTheme="minorHAnsi" w:eastAsiaTheme="minorEastAsia" w:hAnsiTheme="minorHAnsi"/>
              <w:noProof/>
              <w:lang w:val="en-US" w:eastAsia="zh-CN"/>
            </w:rPr>
          </w:pPr>
          <w:hyperlink w:anchor="_Toc205474986" w:history="1">
            <w:r w:rsidRPr="001063F9">
              <w:rPr>
                <w:rStyle w:val="Lienhypertexte"/>
                <w:rFonts w:ascii="3DS V2" w:hAnsi="3DS V2"/>
                <w:noProof/>
              </w:rPr>
              <w:t>Auto-détections des cavités</w:t>
            </w:r>
            <w:r>
              <w:rPr>
                <w:noProof/>
                <w:webHidden/>
              </w:rPr>
              <w:tab/>
            </w:r>
            <w:r>
              <w:rPr>
                <w:noProof/>
                <w:webHidden/>
              </w:rPr>
              <w:fldChar w:fldCharType="begin"/>
            </w:r>
            <w:r>
              <w:rPr>
                <w:noProof/>
                <w:webHidden/>
              </w:rPr>
              <w:instrText xml:space="preserve"> PAGEREF _Toc205474986 \h </w:instrText>
            </w:r>
            <w:r>
              <w:rPr>
                <w:noProof/>
                <w:webHidden/>
              </w:rPr>
            </w:r>
            <w:r>
              <w:rPr>
                <w:noProof/>
                <w:webHidden/>
              </w:rPr>
              <w:fldChar w:fldCharType="separate"/>
            </w:r>
            <w:r>
              <w:rPr>
                <w:noProof/>
                <w:webHidden/>
              </w:rPr>
              <w:t>24</w:t>
            </w:r>
            <w:r>
              <w:rPr>
                <w:noProof/>
                <w:webHidden/>
              </w:rPr>
              <w:fldChar w:fldCharType="end"/>
            </w:r>
          </w:hyperlink>
        </w:p>
        <w:p w14:paraId="6970499E" w14:textId="4817FBA2" w:rsidR="00037ADF" w:rsidRDefault="00037ADF" w:rsidP="00037ADF">
          <w:pPr>
            <w:pStyle w:val="TM3"/>
            <w:spacing w:line="180" w:lineRule="auto"/>
            <w:rPr>
              <w:rFonts w:asciiTheme="minorHAnsi" w:eastAsiaTheme="minorEastAsia" w:hAnsiTheme="minorHAnsi"/>
              <w:noProof/>
              <w:lang w:val="en-US" w:eastAsia="zh-CN"/>
            </w:rPr>
          </w:pPr>
          <w:hyperlink w:anchor="_Toc205474987" w:history="1">
            <w:r w:rsidRPr="001063F9">
              <w:rPr>
                <w:rStyle w:val="Lienhypertexte"/>
                <w:rFonts w:ascii="3DS V2" w:hAnsi="3DS V2"/>
                <w:noProof/>
              </w:rPr>
              <w:t>Conception de la structure de données</w:t>
            </w:r>
            <w:r>
              <w:rPr>
                <w:noProof/>
                <w:webHidden/>
              </w:rPr>
              <w:tab/>
            </w:r>
            <w:r>
              <w:rPr>
                <w:noProof/>
                <w:webHidden/>
              </w:rPr>
              <w:fldChar w:fldCharType="begin"/>
            </w:r>
            <w:r>
              <w:rPr>
                <w:noProof/>
                <w:webHidden/>
              </w:rPr>
              <w:instrText xml:space="preserve"> PAGEREF _Toc205474987 \h </w:instrText>
            </w:r>
            <w:r>
              <w:rPr>
                <w:noProof/>
                <w:webHidden/>
              </w:rPr>
            </w:r>
            <w:r>
              <w:rPr>
                <w:noProof/>
                <w:webHidden/>
              </w:rPr>
              <w:fldChar w:fldCharType="separate"/>
            </w:r>
            <w:r>
              <w:rPr>
                <w:noProof/>
                <w:webHidden/>
              </w:rPr>
              <w:t>25</w:t>
            </w:r>
            <w:r>
              <w:rPr>
                <w:noProof/>
                <w:webHidden/>
              </w:rPr>
              <w:fldChar w:fldCharType="end"/>
            </w:r>
          </w:hyperlink>
        </w:p>
        <w:p w14:paraId="13C52D82" w14:textId="7E99780B" w:rsidR="00037ADF" w:rsidRDefault="00037ADF" w:rsidP="00037ADF">
          <w:pPr>
            <w:pStyle w:val="TM3"/>
            <w:spacing w:line="180" w:lineRule="auto"/>
            <w:rPr>
              <w:rFonts w:asciiTheme="minorHAnsi" w:eastAsiaTheme="minorEastAsia" w:hAnsiTheme="minorHAnsi"/>
              <w:noProof/>
              <w:lang w:val="en-US" w:eastAsia="zh-CN"/>
            </w:rPr>
          </w:pPr>
          <w:hyperlink w:anchor="_Toc205474988" w:history="1">
            <w:r w:rsidRPr="001063F9">
              <w:rPr>
                <w:rStyle w:val="Lienhypertexte"/>
                <w:rFonts w:ascii="3DS V2" w:hAnsi="3DS V2"/>
                <w:noProof/>
              </w:rPr>
              <w:t>Triangulation Delaunay</w:t>
            </w:r>
            <w:r>
              <w:rPr>
                <w:noProof/>
                <w:webHidden/>
              </w:rPr>
              <w:tab/>
            </w:r>
            <w:r>
              <w:rPr>
                <w:noProof/>
                <w:webHidden/>
              </w:rPr>
              <w:fldChar w:fldCharType="begin"/>
            </w:r>
            <w:r>
              <w:rPr>
                <w:noProof/>
                <w:webHidden/>
              </w:rPr>
              <w:instrText xml:space="preserve"> PAGEREF _Toc205474988 \h </w:instrText>
            </w:r>
            <w:r>
              <w:rPr>
                <w:noProof/>
                <w:webHidden/>
              </w:rPr>
            </w:r>
            <w:r>
              <w:rPr>
                <w:noProof/>
                <w:webHidden/>
              </w:rPr>
              <w:fldChar w:fldCharType="separate"/>
            </w:r>
            <w:r>
              <w:rPr>
                <w:noProof/>
                <w:webHidden/>
              </w:rPr>
              <w:t>26</w:t>
            </w:r>
            <w:r>
              <w:rPr>
                <w:noProof/>
                <w:webHidden/>
              </w:rPr>
              <w:fldChar w:fldCharType="end"/>
            </w:r>
          </w:hyperlink>
        </w:p>
        <w:p w14:paraId="0E6F986A" w14:textId="2ED6F794" w:rsidR="00037ADF" w:rsidRDefault="00037ADF" w:rsidP="00037ADF">
          <w:pPr>
            <w:pStyle w:val="TM3"/>
            <w:spacing w:line="180" w:lineRule="auto"/>
            <w:rPr>
              <w:rFonts w:asciiTheme="minorHAnsi" w:eastAsiaTheme="minorEastAsia" w:hAnsiTheme="minorHAnsi"/>
              <w:noProof/>
              <w:lang w:val="en-US" w:eastAsia="zh-CN"/>
            </w:rPr>
          </w:pPr>
          <w:hyperlink w:anchor="_Toc205474989" w:history="1">
            <w:r w:rsidRPr="001063F9">
              <w:rPr>
                <w:rStyle w:val="Lienhypertexte"/>
                <w:rFonts w:ascii="3DS V2" w:hAnsi="3DS V2"/>
                <w:noProof/>
              </w:rPr>
              <w:t>Recherche DFS</w:t>
            </w:r>
            <w:r>
              <w:rPr>
                <w:noProof/>
                <w:webHidden/>
              </w:rPr>
              <w:tab/>
            </w:r>
            <w:r>
              <w:rPr>
                <w:noProof/>
                <w:webHidden/>
              </w:rPr>
              <w:fldChar w:fldCharType="begin"/>
            </w:r>
            <w:r>
              <w:rPr>
                <w:noProof/>
                <w:webHidden/>
              </w:rPr>
              <w:instrText xml:space="preserve"> PAGEREF _Toc205474989 \h </w:instrText>
            </w:r>
            <w:r>
              <w:rPr>
                <w:noProof/>
                <w:webHidden/>
              </w:rPr>
            </w:r>
            <w:r>
              <w:rPr>
                <w:noProof/>
                <w:webHidden/>
              </w:rPr>
              <w:fldChar w:fldCharType="separate"/>
            </w:r>
            <w:r>
              <w:rPr>
                <w:noProof/>
                <w:webHidden/>
              </w:rPr>
              <w:t>26</w:t>
            </w:r>
            <w:r>
              <w:rPr>
                <w:noProof/>
                <w:webHidden/>
              </w:rPr>
              <w:fldChar w:fldCharType="end"/>
            </w:r>
          </w:hyperlink>
        </w:p>
        <w:p w14:paraId="6A36D938" w14:textId="063C73AD" w:rsidR="00037ADF" w:rsidRDefault="00037ADF" w:rsidP="00037ADF">
          <w:pPr>
            <w:pStyle w:val="TM3"/>
            <w:spacing w:line="180" w:lineRule="auto"/>
            <w:rPr>
              <w:rFonts w:asciiTheme="minorHAnsi" w:eastAsiaTheme="minorEastAsia" w:hAnsiTheme="minorHAnsi"/>
              <w:noProof/>
              <w:lang w:val="en-US" w:eastAsia="zh-CN"/>
            </w:rPr>
          </w:pPr>
          <w:hyperlink w:anchor="_Toc205474990" w:history="1">
            <w:r w:rsidRPr="001063F9">
              <w:rPr>
                <w:rStyle w:val="Lienhypertexte"/>
                <w:rFonts w:ascii="3DS V2" w:hAnsi="3DS V2"/>
                <w:noProof/>
              </w:rPr>
              <w:t>L’évaluation d’une solution</w:t>
            </w:r>
            <w:r>
              <w:rPr>
                <w:noProof/>
                <w:webHidden/>
              </w:rPr>
              <w:tab/>
            </w:r>
            <w:r>
              <w:rPr>
                <w:noProof/>
                <w:webHidden/>
              </w:rPr>
              <w:fldChar w:fldCharType="begin"/>
            </w:r>
            <w:r>
              <w:rPr>
                <w:noProof/>
                <w:webHidden/>
              </w:rPr>
              <w:instrText xml:space="preserve"> PAGEREF _Toc205474990 \h </w:instrText>
            </w:r>
            <w:r>
              <w:rPr>
                <w:noProof/>
                <w:webHidden/>
              </w:rPr>
            </w:r>
            <w:r>
              <w:rPr>
                <w:noProof/>
                <w:webHidden/>
              </w:rPr>
              <w:fldChar w:fldCharType="separate"/>
            </w:r>
            <w:r>
              <w:rPr>
                <w:noProof/>
                <w:webHidden/>
              </w:rPr>
              <w:t>27</w:t>
            </w:r>
            <w:r>
              <w:rPr>
                <w:noProof/>
                <w:webHidden/>
              </w:rPr>
              <w:fldChar w:fldCharType="end"/>
            </w:r>
          </w:hyperlink>
        </w:p>
        <w:p w14:paraId="55383AD2" w14:textId="7AF26773" w:rsidR="00037ADF" w:rsidRDefault="00037ADF" w:rsidP="00037ADF">
          <w:pPr>
            <w:pStyle w:val="TM3"/>
            <w:spacing w:line="180" w:lineRule="auto"/>
            <w:rPr>
              <w:rFonts w:asciiTheme="minorHAnsi" w:eastAsiaTheme="minorEastAsia" w:hAnsiTheme="minorHAnsi"/>
              <w:noProof/>
              <w:lang w:val="en-US" w:eastAsia="zh-CN"/>
            </w:rPr>
          </w:pPr>
          <w:hyperlink w:anchor="_Toc205474991" w:history="1">
            <w:r w:rsidRPr="001063F9">
              <w:rPr>
                <w:rStyle w:val="Lienhypertexte"/>
                <w:rFonts w:ascii="3DS V2" w:hAnsi="3DS V2"/>
                <w:noProof/>
              </w:rPr>
              <w:t>Visualisation</w:t>
            </w:r>
            <w:r>
              <w:rPr>
                <w:noProof/>
                <w:webHidden/>
              </w:rPr>
              <w:tab/>
            </w:r>
            <w:r>
              <w:rPr>
                <w:noProof/>
                <w:webHidden/>
              </w:rPr>
              <w:fldChar w:fldCharType="begin"/>
            </w:r>
            <w:r>
              <w:rPr>
                <w:noProof/>
                <w:webHidden/>
              </w:rPr>
              <w:instrText xml:space="preserve"> PAGEREF _Toc205474991 \h </w:instrText>
            </w:r>
            <w:r>
              <w:rPr>
                <w:noProof/>
                <w:webHidden/>
              </w:rPr>
            </w:r>
            <w:r>
              <w:rPr>
                <w:noProof/>
                <w:webHidden/>
              </w:rPr>
              <w:fldChar w:fldCharType="separate"/>
            </w:r>
            <w:r>
              <w:rPr>
                <w:noProof/>
                <w:webHidden/>
              </w:rPr>
              <w:t>27</w:t>
            </w:r>
            <w:r>
              <w:rPr>
                <w:noProof/>
                <w:webHidden/>
              </w:rPr>
              <w:fldChar w:fldCharType="end"/>
            </w:r>
          </w:hyperlink>
        </w:p>
        <w:p w14:paraId="69355F55" w14:textId="49CE1B70" w:rsidR="00037ADF" w:rsidRDefault="00037ADF" w:rsidP="00037ADF">
          <w:pPr>
            <w:pStyle w:val="TM2"/>
            <w:tabs>
              <w:tab w:val="right" w:leader="dot" w:pos="9016"/>
            </w:tabs>
            <w:spacing w:line="180" w:lineRule="auto"/>
            <w:rPr>
              <w:rFonts w:asciiTheme="minorHAnsi" w:eastAsiaTheme="minorEastAsia" w:hAnsiTheme="minorHAnsi"/>
              <w:noProof/>
              <w:lang w:val="en-US" w:eastAsia="zh-CN"/>
            </w:rPr>
          </w:pPr>
          <w:hyperlink w:anchor="_Toc205474992" w:history="1">
            <w:r w:rsidRPr="001063F9">
              <w:rPr>
                <w:rStyle w:val="Lienhypertexte"/>
                <w:rFonts w:ascii="3DS V2" w:hAnsi="3DS V2" w:cs="Arial"/>
                <w:noProof/>
              </w:rPr>
              <w:t>Phase 3 : Implémentation d’une commande CATIA</w:t>
            </w:r>
            <w:r>
              <w:rPr>
                <w:noProof/>
                <w:webHidden/>
              </w:rPr>
              <w:tab/>
            </w:r>
            <w:r>
              <w:rPr>
                <w:noProof/>
                <w:webHidden/>
              </w:rPr>
              <w:fldChar w:fldCharType="begin"/>
            </w:r>
            <w:r>
              <w:rPr>
                <w:noProof/>
                <w:webHidden/>
              </w:rPr>
              <w:instrText xml:space="preserve"> PAGEREF _Toc205474992 \h </w:instrText>
            </w:r>
            <w:r>
              <w:rPr>
                <w:noProof/>
                <w:webHidden/>
              </w:rPr>
            </w:r>
            <w:r>
              <w:rPr>
                <w:noProof/>
                <w:webHidden/>
              </w:rPr>
              <w:fldChar w:fldCharType="separate"/>
            </w:r>
            <w:r>
              <w:rPr>
                <w:noProof/>
                <w:webHidden/>
              </w:rPr>
              <w:t>28</w:t>
            </w:r>
            <w:r>
              <w:rPr>
                <w:noProof/>
                <w:webHidden/>
              </w:rPr>
              <w:fldChar w:fldCharType="end"/>
            </w:r>
          </w:hyperlink>
        </w:p>
        <w:p w14:paraId="3F971FF0" w14:textId="4E5C49D2" w:rsidR="00037ADF" w:rsidRDefault="00037ADF" w:rsidP="00037ADF">
          <w:pPr>
            <w:pStyle w:val="TM3"/>
            <w:spacing w:line="180" w:lineRule="auto"/>
            <w:rPr>
              <w:rFonts w:asciiTheme="minorHAnsi" w:eastAsiaTheme="minorEastAsia" w:hAnsiTheme="minorHAnsi"/>
              <w:noProof/>
              <w:lang w:val="en-US" w:eastAsia="zh-CN"/>
            </w:rPr>
          </w:pPr>
          <w:hyperlink w:anchor="_Toc205474993" w:history="1">
            <w:r w:rsidRPr="001063F9">
              <w:rPr>
                <w:rStyle w:val="Lienhypertexte"/>
                <w:rFonts w:ascii="3DS V2" w:hAnsi="3DS V2"/>
                <w:noProof/>
              </w:rPr>
              <w:t>Introduction d’infrastructure</w:t>
            </w:r>
            <w:r>
              <w:rPr>
                <w:noProof/>
                <w:webHidden/>
              </w:rPr>
              <w:tab/>
            </w:r>
            <w:r>
              <w:rPr>
                <w:noProof/>
                <w:webHidden/>
              </w:rPr>
              <w:fldChar w:fldCharType="begin"/>
            </w:r>
            <w:r>
              <w:rPr>
                <w:noProof/>
                <w:webHidden/>
              </w:rPr>
              <w:instrText xml:space="preserve"> PAGEREF _Toc205474993 \h </w:instrText>
            </w:r>
            <w:r>
              <w:rPr>
                <w:noProof/>
                <w:webHidden/>
              </w:rPr>
            </w:r>
            <w:r>
              <w:rPr>
                <w:noProof/>
                <w:webHidden/>
              </w:rPr>
              <w:fldChar w:fldCharType="separate"/>
            </w:r>
            <w:r>
              <w:rPr>
                <w:noProof/>
                <w:webHidden/>
              </w:rPr>
              <w:t>28</w:t>
            </w:r>
            <w:r>
              <w:rPr>
                <w:noProof/>
                <w:webHidden/>
              </w:rPr>
              <w:fldChar w:fldCharType="end"/>
            </w:r>
          </w:hyperlink>
        </w:p>
        <w:p w14:paraId="23B10EC9" w14:textId="3A429160" w:rsidR="00037ADF" w:rsidRDefault="00037ADF" w:rsidP="00037ADF">
          <w:pPr>
            <w:pStyle w:val="TM3"/>
            <w:spacing w:line="180" w:lineRule="auto"/>
            <w:rPr>
              <w:rFonts w:asciiTheme="minorHAnsi" w:eastAsiaTheme="minorEastAsia" w:hAnsiTheme="minorHAnsi"/>
              <w:noProof/>
              <w:lang w:val="en-US" w:eastAsia="zh-CN"/>
            </w:rPr>
          </w:pPr>
          <w:hyperlink w:anchor="_Toc205474994" w:history="1">
            <w:r w:rsidRPr="001063F9">
              <w:rPr>
                <w:rStyle w:val="Lienhypertexte"/>
                <w:rFonts w:ascii="3DS V2" w:hAnsi="3DS V2"/>
                <w:noProof/>
              </w:rPr>
              <w:t>Solution existante</w:t>
            </w:r>
            <w:r>
              <w:rPr>
                <w:noProof/>
                <w:webHidden/>
              </w:rPr>
              <w:tab/>
            </w:r>
            <w:r>
              <w:rPr>
                <w:noProof/>
                <w:webHidden/>
              </w:rPr>
              <w:fldChar w:fldCharType="begin"/>
            </w:r>
            <w:r>
              <w:rPr>
                <w:noProof/>
                <w:webHidden/>
              </w:rPr>
              <w:instrText xml:space="preserve"> PAGEREF _Toc205474994 \h </w:instrText>
            </w:r>
            <w:r>
              <w:rPr>
                <w:noProof/>
                <w:webHidden/>
              </w:rPr>
            </w:r>
            <w:r>
              <w:rPr>
                <w:noProof/>
                <w:webHidden/>
              </w:rPr>
              <w:fldChar w:fldCharType="separate"/>
            </w:r>
            <w:r>
              <w:rPr>
                <w:noProof/>
                <w:webHidden/>
              </w:rPr>
              <w:t>29</w:t>
            </w:r>
            <w:r>
              <w:rPr>
                <w:noProof/>
                <w:webHidden/>
              </w:rPr>
              <w:fldChar w:fldCharType="end"/>
            </w:r>
          </w:hyperlink>
        </w:p>
        <w:p w14:paraId="5A90EB44" w14:textId="5DACA8AC" w:rsidR="00037ADF" w:rsidRDefault="00037ADF" w:rsidP="00037ADF">
          <w:pPr>
            <w:pStyle w:val="TM3"/>
            <w:spacing w:line="180" w:lineRule="auto"/>
            <w:rPr>
              <w:rFonts w:asciiTheme="minorHAnsi" w:eastAsiaTheme="minorEastAsia" w:hAnsiTheme="minorHAnsi"/>
              <w:noProof/>
              <w:lang w:val="en-US" w:eastAsia="zh-CN"/>
            </w:rPr>
          </w:pPr>
          <w:hyperlink w:anchor="_Toc205474995" w:history="1">
            <w:r w:rsidRPr="001063F9">
              <w:rPr>
                <w:rStyle w:val="Lienhypertexte"/>
                <w:rFonts w:ascii="3DS V2" w:hAnsi="3DS V2"/>
                <w:noProof/>
              </w:rPr>
              <w:t>Création d’une nouvelle commande CATIA</w:t>
            </w:r>
            <w:r>
              <w:rPr>
                <w:noProof/>
                <w:webHidden/>
              </w:rPr>
              <w:tab/>
            </w:r>
            <w:r>
              <w:rPr>
                <w:noProof/>
                <w:webHidden/>
              </w:rPr>
              <w:fldChar w:fldCharType="begin"/>
            </w:r>
            <w:r>
              <w:rPr>
                <w:noProof/>
                <w:webHidden/>
              </w:rPr>
              <w:instrText xml:space="preserve"> PAGEREF _Toc205474995 \h </w:instrText>
            </w:r>
            <w:r>
              <w:rPr>
                <w:noProof/>
                <w:webHidden/>
              </w:rPr>
            </w:r>
            <w:r>
              <w:rPr>
                <w:noProof/>
                <w:webHidden/>
              </w:rPr>
              <w:fldChar w:fldCharType="separate"/>
            </w:r>
            <w:r>
              <w:rPr>
                <w:noProof/>
                <w:webHidden/>
              </w:rPr>
              <w:t>30</w:t>
            </w:r>
            <w:r>
              <w:rPr>
                <w:noProof/>
                <w:webHidden/>
              </w:rPr>
              <w:fldChar w:fldCharType="end"/>
            </w:r>
          </w:hyperlink>
        </w:p>
        <w:p w14:paraId="049E7D07" w14:textId="038A107E" w:rsidR="00037ADF" w:rsidRDefault="00037ADF" w:rsidP="00037ADF">
          <w:pPr>
            <w:pStyle w:val="TM3"/>
            <w:spacing w:line="180" w:lineRule="auto"/>
            <w:rPr>
              <w:rFonts w:asciiTheme="minorHAnsi" w:eastAsiaTheme="minorEastAsia" w:hAnsiTheme="minorHAnsi"/>
              <w:noProof/>
              <w:lang w:val="en-US" w:eastAsia="zh-CN"/>
            </w:rPr>
          </w:pPr>
          <w:hyperlink w:anchor="_Toc205474996" w:history="1">
            <w:r w:rsidRPr="001063F9">
              <w:rPr>
                <w:rStyle w:val="Lienhypertexte"/>
                <w:rFonts w:ascii="3DS V2" w:hAnsi="3DS V2"/>
                <w:noProof/>
              </w:rPr>
              <w:t>L’interface utilisateur et l’introspection</w:t>
            </w:r>
            <w:r>
              <w:rPr>
                <w:noProof/>
                <w:webHidden/>
              </w:rPr>
              <w:tab/>
            </w:r>
            <w:r>
              <w:rPr>
                <w:noProof/>
                <w:webHidden/>
              </w:rPr>
              <w:fldChar w:fldCharType="begin"/>
            </w:r>
            <w:r>
              <w:rPr>
                <w:noProof/>
                <w:webHidden/>
              </w:rPr>
              <w:instrText xml:space="preserve"> PAGEREF _Toc205474996 \h </w:instrText>
            </w:r>
            <w:r>
              <w:rPr>
                <w:noProof/>
                <w:webHidden/>
              </w:rPr>
            </w:r>
            <w:r>
              <w:rPr>
                <w:noProof/>
                <w:webHidden/>
              </w:rPr>
              <w:fldChar w:fldCharType="separate"/>
            </w:r>
            <w:r>
              <w:rPr>
                <w:noProof/>
                <w:webHidden/>
              </w:rPr>
              <w:t>31</w:t>
            </w:r>
            <w:r>
              <w:rPr>
                <w:noProof/>
                <w:webHidden/>
              </w:rPr>
              <w:fldChar w:fldCharType="end"/>
            </w:r>
          </w:hyperlink>
        </w:p>
        <w:p w14:paraId="4F2F298B" w14:textId="7CE3C922" w:rsidR="00037ADF" w:rsidRDefault="00037ADF" w:rsidP="00037ADF">
          <w:pPr>
            <w:pStyle w:val="TM3"/>
            <w:spacing w:line="180" w:lineRule="auto"/>
            <w:rPr>
              <w:rFonts w:asciiTheme="minorHAnsi" w:eastAsiaTheme="minorEastAsia" w:hAnsiTheme="minorHAnsi"/>
              <w:noProof/>
              <w:lang w:val="en-US" w:eastAsia="zh-CN"/>
            </w:rPr>
          </w:pPr>
          <w:hyperlink w:anchor="_Toc205474997" w:history="1">
            <w:r w:rsidRPr="001063F9">
              <w:rPr>
                <w:rStyle w:val="Lienhypertexte"/>
                <w:rFonts w:ascii="3DS V2" w:hAnsi="3DS V2"/>
                <w:noProof/>
              </w:rPr>
              <w:t>Nouvelle classe de cavité</w:t>
            </w:r>
            <w:r>
              <w:rPr>
                <w:noProof/>
                <w:webHidden/>
              </w:rPr>
              <w:tab/>
            </w:r>
            <w:r>
              <w:rPr>
                <w:noProof/>
                <w:webHidden/>
              </w:rPr>
              <w:fldChar w:fldCharType="begin"/>
            </w:r>
            <w:r>
              <w:rPr>
                <w:noProof/>
                <w:webHidden/>
              </w:rPr>
              <w:instrText xml:space="preserve"> PAGEREF _Toc205474997 \h </w:instrText>
            </w:r>
            <w:r>
              <w:rPr>
                <w:noProof/>
                <w:webHidden/>
              </w:rPr>
            </w:r>
            <w:r>
              <w:rPr>
                <w:noProof/>
                <w:webHidden/>
              </w:rPr>
              <w:fldChar w:fldCharType="separate"/>
            </w:r>
            <w:r>
              <w:rPr>
                <w:noProof/>
                <w:webHidden/>
              </w:rPr>
              <w:t>33</w:t>
            </w:r>
            <w:r>
              <w:rPr>
                <w:noProof/>
                <w:webHidden/>
              </w:rPr>
              <w:fldChar w:fldCharType="end"/>
            </w:r>
          </w:hyperlink>
        </w:p>
        <w:p w14:paraId="5F599595" w14:textId="4538FAC0" w:rsidR="00037ADF" w:rsidRDefault="00037ADF" w:rsidP="00037ADF">
          <w:pPr>
            <w:pStyle w:val="TM2"/>
            <w:tabs>
              <w:tab w:val="right" w:leader="dot" w:pos="9016"/>
            </w:tabs>
            <w:spacing w:line="180" w:lineRule="auto"/>
            <w:rPr>
              <w:rFonts w:asciiTheme="minorHAnsi" w:eastAsiaTheme="minorEastAsia" w:hAnsiTheme="minorHAnsi"/>
              <w:noProof/>
              <w:lang w:val="en-US" w:eastAsia="zh-CN"/>
            </w:rPr>
          </w:pPr>
          <w:hyperlink w:anchor="_Toc205474998" w:history="1">
            <w:r w:rsidRPr="001063F9">
              <w:rPr>
                <w:rStyle w:val="Lienhypertexte"/>
                <w:rFonts w:ascii="3DS V2" w:hAnsi="3DS V2" w:cs="Arial"/>
                <w:noProof/>
              </w:rPr>
              <w:t>Bilan technique et professionnel</w:t>
            </w:r>
            <w:r>
              <w:rPr>
                <w:noProof/>
                <w:webHidden/>
              </w:rPr>
              <w:tab/>
            </w:r>
            <w:r>
              <w:rPr>
                <w:noProof/>
                <w:webHidden/>
              </w:rPr>
              <w:fldChar w:fldCharType="begin"/>
            </w:r>
            <w:r>
              <w:rPr>
                <w:noProof/>
                <w:webHidden/>
              </w:rPr>
              <w:instrText xml:space="preserve"> PAGEREF _Toc205474998 \h </w:instrText>
            </w:r>
            <w:r>
              <w:rPr>
                <w:noProof/>
                <w:webHidden/>
              </w:rPr>
            </w:r>
            <w:r>
              <w:rPr>
                <w:noProof/>
                <w:webHidden/>
              </w:rPr>
              <w:fldChar w:fldCharType="separate"/>
            </w:r>
            <w:r>
              <w:rPr>
                <w:noProof/>
                <w:webHidden/>
              </w:rPr>
              <w:t>35</w:t>
            </w:r>
            <w:r>
              <w:rPr>
                <w:noProof/>
                <w:webHidden/>
              </w:rPr>
              <w:fldChar w:fldCharType="end"/>
            </w:r>
          </w:hyperlink>
        </w:p>
        <w:p w14:paraId="0ACC580A" w14:textId="7134326A" w:rsidR="00037ADF" w:rsidRDefault="00037ADF" w:rsidP="00037ADF">
          <w:pPr>
            <w:pStyle w:val="TM2"/>
            <w:tabs>
              <w:tab w:val="right" w:leader="dot" w:pos="9016"/>
            </w:tabs>
            <w:spacing w:line="180" w:lineRule="auto"/>
            <w:rPr>
              <w:rFonts w:asciiTheme="minorHAnsi" w:eastAsiaTheme="minorEastAsia" w:hAnsiTheme="minorHAnsi"/>
              <w:noProof/>
              <w:lang w:val="en-US" w:eastAsia="zh-CN"/>
            </w:rPr>
          </w:pPr>
          <w:hyperlink w:anchor="_Toc205474999" w:history="1">
            <w:r w:rsidRPr="001063F9">
              <w:rPr>
                <w:rStyle w:val="Lienhypertexte"/>
                <w:rFonts w:ascii="3DS V2" w:hAnsi="3DS V2" w:cs="Arial"/>
                <w:noProof/>
              </w:rPr>
              <w:t>Enjeux socio-environnementaux</w:t>
            </w:r>
            <w:r>
              <w:rPr>
                <w:noProof/>
                <w:webHidden/>
              </w:rPr>
              <w:tab/>
            </w:r>
            <w:r>
              <w:rPr>
                <w:noProof/>
                <w:webHidden/>
              </w:rPr>
              <w:fldChar w:fldCharType="begin"/>
            </w:r>
            <w:r>
              <w:rPr>
                <w:noProof/>
                <w:webHidden/>
              </w:rPr>
              <w:instrText xml:space="preserve"> PAGEREF _Toc205474999 \h </w:instrText>
            </w:r>
            <w:r>
              <w:rPr>
                <w:noProof/>
                <w:webHidden/>
              </w:rPr>
            </w:r>
            <w:r>
              <w:rPr>
                <w:noProof/>
                <w:webHidden/>
              </w:rPr>
              <w:fldChar w:fldCharType="separate"/>
            </w:r>
            <w:r>
              <w:rPr>
                <w:noProof/>
                <w:webHidden/>
              </w:rPr>
              <w:t>37</w:t>
            </w:r>
            <w:r>
              <w:rPr>
                <w:noProof/>
                <w:webHidden/>
              </w:rPr>
              <w:fldChar w:fldCharType="end"/>
            </w:r>
          </w:hyperlink>
        </w:p>
        <w:p w14:paraId="5C5A221E" w14:textId="3EFF0461" w:rsidR="00037ADF" w:rsidRDefault="00037ADF" w:rsidP="00037ADF">
          <w:pPr>
            <w:pStyle w:val="TM2"/>
            <w:tabs>
              <w:tab w:val="right" w:leader="dot" w:pos="9016"/>
            </w:tabs>
            <w:spacing w:line="180" w:lineRule="auto"/>
            <w:rPr>
              <w:rFonts w:asciiTheme="minorHAnsi" w:eastAsiaTheme="minorEastAsia" w:hAnsiTheme="minorHAnsi"/>
              <w:noProof/>
              <w:lang w:val="en-US" w:eastAsia="zh-CN"/>
            </w:rPr>
          </w:pPr>
          <w:hyperlink w:anchor="_Toc205475000" w:history="1">
            <w:r w:rsidRPr="001063F9">
              <w:rPr>
                <w:rStyle w:val="Lienhypertexte"/>
                <w:rFonts w:ascii="3DS V2" w:hAnsi="3DS V2" w:cs="Arial"/>
                <w:noProof/>
              </w:rPr>
              <w:t>Conclusion</w:t>
            </w:r>
            <w:r>
              <w:rPr>
                <w:noProof/>
                <w:webHidden/>
              </w:rPr>
              <w:tab/>
            </w:r>
            <w:r>
              <w:rPr>
                <w:noProof/>
                <w:webHidden/>
              </w:rPr>
              <w:fldChar w:fldCharType="begin"/>
            </w:r>
            <w:r>
              <w:rPr>
                <w:noProof/>
                <w:webHidden/>
              </w:rPr>
              <w:instrText xml:space="preserve"> PAGEREF _Toc205475000 \h </w:instrText>
            </w:r>
            <w:r>
              <w:rPr>
                <w:noProof/>
                <w:webHidden/>
              </w:rPr>
            </w:r>
            <w:r>
              <w:rPr>
                <w:noProof/>
                <w:webHidden/>
              </w:rPr>
              <w:fldChar w:fldCharType="separate"/>
            </w:r>
            <w:r>
              <w:rPr>
                <w:noProof/>
                <w:webHidden/>
              </w:rPr>
              <w:t>38</w:t>
            </w:r>
            <w:r>
              <w:rPr>
                <w:noProof/>
                <w:webHidden/>
              </w:rPr>
              <w:fldChar w:fldCharType="end"/>
            </w:r>
          </w:hyperlink>
        </w:p>
        <w:p w14:paraId="08DBB25E" w14:textId="2F0D3713" w:rsidR="00037ADF" w:rsidRDefault="00037ADF" w:rsidP="00037ADF">
          <w:pPr>
            <w:pStyle w:val="TM1"/>
            <w:spacing w:line="180" w:lineRule="auto"/>
            <w:rPr>
              <w:rFonts w:asciiTheme="minorHAnsi" w:eastAsiaTheme="minorEastAsia" w:hAnsiTheme="minorHAnsi"/>
              <w:noProof/>
              <w:lang w:val="en-US" w:eastAsia="zh-CN"/>
            </w:rPr>
          </w:pPr>
          <w:hyperlink w:anchor="_Toc205475001" w:history="1">
            <w:r w:rsidRPr="001063F9">
              <w:rPr>
                <w:rStyle w:val="Lienhypertexte"/>
                <w:rFonts w:ascii="3DS V2" w:hAnsi="3DS V2"/>
                <w:b/>
                <w:noProof/>
              </w:rPr>
              <w:t>Annexes</w:t>
            </w:r>
            <w:r>
              <w:rPr>
                <w:noProof/>
                <w:webHidden/>
              </w:rPr>
              <w:tab/>
            </w:r>
            <w:r>
              <w:rPr>
                <w:noProof/>
                <w:webHidden/>
              </w:rPr>
              <w:fldChar w:fldCharType="begin"/>
            </w:r>
            <w:r>
              <w:rPr>
                <w:noProof/>
                <w:webHidden/>
              </w:rPr>
              <w:instrText xml:space="preserve"> PAGEREF _Toc205475001 \h </w:instrText>
            </w:r>
            <w:r>
              <w:rPr>
                <w:noProof/>
                <w:webHidden/>
              </w:rPr>
            </w:r>
            <w:r>
              <w:rPr>
                <w:noProof/>
                <w:webHidden/>
              </w:rPr>
              <w:fldChar w:fldCharType="separate"/>
            </w:r>
            <w:r>
              <w:rPr>
                <w:noProof/>
                <w:webHidden/>
              </w:rPr>
              <w:t>39</w:t>
            </w:r>
            <w:r>
              <w:rPr>
                <w:noProof/>
                <w:webHidden/>
              </w:rPr>
              <w:fldChar w:fldCharType="end"/>
            </w:r>
          </w:hyperlink>
        </w:p>
        <w:p w14:paraId="6F566EFA" w14:textId="5AB3D5A3" w:rsidR="00037ADF" w:rsidRDefault="00037ADF" w:rsidP="00037ADF">
          <w:pPr>
            <w:pStyle w:val="TM2"/>
            <w:tabs>
              <w:tab w:val="right" w:leader="dot" w:pos="9016"/>
            </w:tabs>
            <w:spacing w:line="180" w:lineRule="auto"/>
            <w:rPr>
              <w:rFonts w:asciiTheme="minorHAnsi" w:eastAsiaTheme="minorEastAsia" w:hAnsiTheme="minorHAnsi"/>
              <w:noProof/>
              <w:lang w:val="en-US" w:eastAsia="zh-CN"/>
            </w:rPr>
          </w:pPr>
          <w:hyperlink w:anchor="_Toc205475002" w:history="1">
            <w:r w:rsidRPr="001063F9">
              <w:rPr>
                <w:rStyle w:val="Lienhypertexte"/>
                <w:rFonts w:ascii="3DS V2" w:hAnsi="3DS V2" w:cs="Arial"/>
                <w:noProof/>
              </w:rPr>
              <w:t>Annexes A : Référence</w:t>
            </w:r>
            <w:r>
              <w:rPr>
                <w:noProof/>
                <w:webHidden/>
              </w:rPr>
              <w:tab/>
            </w:r>
            <w:r>
              <w:rPr>
                <w:noProof/>
                <w:webHidden/>
              </w:rPr>
              <w:fldChar w:fldCharType="begin"/>
            </w:r>
            <w:r>
              <w:rPr>
                <w:noProof/>
                <w:webHidden/>
              </w:rPr>
              <w:instrText xml:space="preserve"> PAGEREF _Toc205475002 \h </w:instrText>
            </w:r>
            <w:r>
              <w:rPr>
                <w:noProof/>
                <w:webHidden/>
              </w:rPr>
            </w:r>
            <w:r>
              <w:rPr>
                <w:noProof/>
                <w:webHidden/>
              </w:rPr>
              <w:fldChar w:fldCharType="separate"/>
            </w:r>
            <w:r>
              <w:rPr>
                <w:noProof/>
                <w:webHidden/>
              </w:rPr>
              <w:t>39</w:t>
            </w:r>
            <w:r>
              <w:rPr>
                <w:noProof/>
                <w:webHidden/>
              </w:rPr>
              <w:fldChar w:fldCharType="end"/>
            </w:r>
          </w:hyperlink>
        </w:p>
        <w:p w14:paraId="61EC5AD0" w14:textId="21DE9EC3" w:rsidR="00037ADF" w:rsidRDefault="00037ADF" w:rsidP="00037ADF">
          <w:pPr>
            <w:pStyle w:val="TM2"/>
            <w:tabs>
              <w:tab w:val="right" w:leader="dot" w:pos="9016"/>
            </w:tabs>
            <w:spacing w:line="180" w:lineRule="auto"/>
            <w:rPr>
              <w:rFonts w:asciiTheme="minorHAnsi" w:eastAsiaTheme="minorEastAsia" w:hAnsiTheme="minorHAnsi"/>
              <w:noProof/>
              <w:lang w:val="en-US" w:eastAsia="zh-CN"/>
            </w:rPr>
          </w:pPr>
          <w:hyperlink w:anchor="_Toc205475003" w:history="1">
            <w:r w:rsidRPr="001063F9">
              <w:rPr>
                <w:rStyle w:val="Lienhypertexte"/>
                <w:rFonts w:ascii="3DS V2" w:hAnsi="3DS V2" w:cs="Arial"/>
                <w:noProof/>
                <w:lang w:val="en-US"/>
              </w:rPr>
              <w:t>Annexes B : Code d’algorithmes</w:t>
            </w:r>
            <w:r>
              <w:rPr>
                <w:noProof/>
                <w:webHidden/>
              </w:rPr>
              <w:tab/>
            </w:r>
            <w:r>
              <w:rPr>
                <w:noProof/>
                <w:webHidden/>
              </w:rPr>
              <w:fldChar w:fldCharType="begin"/>
            </w:r>
            <w:r>
              <w:rPr>
                <w:noProof/>
                <w:webHidden/>
              </w:rPr>
              <w:instrText xml:space="preserve"> PAGEREF _Toc205475003 \h </w:instrText>
            </w:r>
            <w:r>
              <w:rPr>
                <w:noProof/>
                <w:webHidden/>
              </w:rPr>
            </w:r>
            <w:r>
              <w:rPr>
                <w:noProof/>
                <w:webHidden/>
              </w:rPr>
              <w:fldChar w:fldCharType="separate"/>
            </w:r>
            <w:r>
              <w:rPr>
                <w:noProof/>
                <w:webHidden/>
              </w:rPr>
              <w:t>40</w:t>
            </w:r>
            <w:r>
              <w:rPr>
                <w:noProof/>
                <w:webHidden/>
              </w:rPr>
              <w:fldChar w:fldCharType="end"/>
            </w:r>
          </w:hyperlink>
        </w:p>
        <w:p w14:paraId="4364D047" w14:textId="6286ADD4" w:rsidR="00037ADF" w:rsidRDefault="00037ADF" w:rsidP="00037ADF">
          <w:pPr>
            <w:pStyle w:val="TM3"/>
            <w:spacing w:line="180" w:lineRule="auto"/>
            <w:rPr>
              <w:rFonts w:asciiTheme="minorHAnsi" w:eastAsiaTheme="minorEastAsia" w:hAnsiTheme="minorHAnsi"/>
              <w:noProof/>
              <w:lang w:val="en-US" w:eastAsia="zh-CN"/>
            </w:rPr>
          </w:pPr>
          <w:hyperlink w:anchor="_Toc205475004" w:history="1">
            <w:r w:rsidRPr="001063F9">
              <w:rPr>
                <w:rStyle w:val="Lienhypertexte"/>
                <w:rFonts w:ascii="3DS V2" w:hAnsi="3DS V2"/>
                <w:noProof/>
                <w:lang w:val="en-US"/>
              </w:rPr>
              <w:t>Triangulation Delaunay : Algorithme Boyer - Watson</w:t>
            </w:r>
            <w:r>
              <w:rPr>
                <w:noProof/>
                <w:webHidden/>
              </w:rPr>
              <w:tab/>
            </w:r>
            <w:r>
              <w:rPr>
                <w:noProof/>
                <w:webHidden/>
              </w:rPr>
              <w:fldChar w:fldCharType="begin"/>
            </w:r>
            <w:r>
              <w:rPr>
                <w:noProof/>
                <w:webHidden/>
              </w:rPr>
              <w:instrText xml:space="preserve"> PAGEREF _Toc205475004 \h </w:instrText>
            </w:r>
            <w:r>
              <w:rPr>
                <w:noProof/>
                <w:webHidden/>
              </w:rPr>
            </w:r>
            <w:r>
              <w:rPr>
                <w:noProof/>
                <w:webHidden/>
              </w:rPr>
              <w:fldChar w:fldCharType="separate"/>
            </w:r>
            <w:r>
              <w:rPr>
                <w:noProof/>
                <w:webHidden/>
              </w:rPr>
              <w:t>40</w:t>
            </w:r>
            <w:r>
              <w:rPr>
                <w:noProof/>
                <w:webHidden/>
              </w:rPr>
              <w:fldChar w:fldCharType="end"/>
            </w:r>
          </w:hyperlink>
        </w:p>
        <w:p w14:paraId="0D971128" w14:textId="61302A1E" w:rsidR="00037ADF" w:rsidRDefault="00037ADF" w:rsidP="00037ADF">
          <w:pPr>
            <w:pStyle w:val="TM3"/>
            <w:spacing w:line="180" w:lineRule="auto"/>
            <w:rPr>
              <w:rFonts w:asciiTheme="minorHAnsi" w:eastAsiaTheme="minorEastAsia" w:hAnsiTheme="minorHAnsi"/>
              <w:noProof/>
              <w:lang w:val="en-US" w:eastAsia="zh-CN"/>
            </w:rPr>
          </w:pPr>
          <w:hyperlink w:anchor="_Toc205475005" w:history="1">
            <w:r w:rsidRPr="001063F9">
              <w:rPr>
                <w:rStyle w:val="Lienhypertexte"/>
                <w:rFonts w:ascii="3DS V2" w:hAnsi="3DS V2"/>
                <w:noProof/>
                <w:lang w:val="en-US"/>
              </w:rPr>
              <w:t>Smallest enclosing circle : Algorithme Welzl</w:t>
            </w:r>
            <w:r>
              <w:rPr>
                <w:noProof/>
                <w:webHidden/>
              </w:rPr>
              <w:tab/>
            </w:r>
            <w:r>
              <w:rPr>
                <w:noProof/>
                <w:webHidden/>
              </w:rPr>
              <w:fldChar w:fldCharType="begin"/>
            </w:r>
            <w:r>
              <w:rPr>
                <w:noProof/>
                <w:webHidden/>
              </w:rPr>
              <w:instrText xml:space="preserve"> PAGEREF _Toc205475005 \h </w:instrText>
            </w:r>
            <w:r>
              <w:rPr>
                <w:noProof/>
                <w:webHidden/>
              </w:rPr>
            </w:r>
            <w:r>
              <w:rPr>
                <w:noProof/>
                <w:webHidden/>
              </w:rPr>
              <w:fldChar w:fldCharType="separate"/>
            </w:r>
            <w:r>
              <w:rPr>
                <w:noProof/>
                <w:webHidden/>
              </w:rPr>
              <w:t>40</w:t>
            </w:r>
            <w:r>
              <w:rPr>
                <w:noProof/>
                <w:webHidden/>
              </w:rPr>
              <w:fldChar w:fldCharType="end"/>
            </w:r>
          </w:hyperlink>
        </w:p>
        <w:p w14:paraId="7779EB71" w14:textId="720C156D" w:rsidR="00037ADF" w:rsidRDefault="00037ADF" w:rsidP="00037ADF">
          <w:pPr>
            <w:pStyle w:val="TM2"/>
            <w:tabs>
              <w:tab w:val="right" w:leader="dot" w:pos="9016"/>
            </w:tabs>
            <w:spacing w:line="180" w:lineRule="auto"/>
            <w:rPr>
              <w:rFonts w:asciiTheme="minorHAnsi" w:eastAsiaTheme="minorEastAsia" w:hAnsiTheme="minorHAnsi"/>
              <w:noProof/>
              <w:lang w:val="en-US" w:eastAsia="zh-CN"/>
            </w:rPr>
          </w:pPr>
          <w:hyperlink w:anchor="_Toc205475006" w:history="1">
            <w:r w:rsidRPr="001063F9">
              <w:rPr>
                <w:rStyle w:val="Lienhypertexte"/>
                <w:rFonts w:ascii="3DS V2" w:hAnsi="3DS V2" w:cs="Arial"/>
                <w:noProof/>
              </w:rPr>
              <w:t>Annexes C : Extension d’infrastructure DS</w:t>
            </w:r>
            <w:r>
              <w:rPr>
                <w:noProof/>
                <w:webHidden/>
              </w:rPr>
              <w:tab/>
            </w:r>
            <w:r>
              <w:rPr>
                <w:noProof/>
                <w:webHidden/>
              </w:rPr>
              <w:fldChar w:fldCharType="begin"/>
            </w:r>
            <w:r>
              <w:rPr>
                <w:noProof/>
                <w:webHidden/>
              </w:rPr>
              <w:instrText xml:space="preserve"> PAGEREF _Toc205475006 \h </w:instrText>
            </w:r>
            <w:r>
              <w:rPr>
                <w:noProof/>
                <w:webHidden/>
              </w:rPr>
            </w:r>
            <w:r>
              <w:rPr>
                <w:noProof/>
                <w:webHidden/>
              </w:rPr>
              <w:fldChar w:fldCharType="separate"/>
            </w:r>
            <w:r>
              <w:rPr>
                <w:noProof/>
                <w:webHidden/>
              </w:rPr>
              <w:t>41</w:t>
            </w:r>
            <w:r>
              <w:rPr>
                <w:noProof/>
                <w:webHidden/>
              </w:rPr>
              <w:fldChar w:fldCharType="end"/>
            </w:r>
          </w:hyperlink>
        </w:p>
        <w:p w14:paraId="1B4A4BEF" w14:textId="093BA9FB" w:rsidR="00037ADF" w:rsidRDefault="00037ADF" w:rsidP="00037ADF">
          <w:pPr>
            <w:pStyle w:val="TM3"/>
            <w:spacing w:line="180" w:lineRule="auto"/>
            <w:rPr>
              <w:rFonts w:asciiTheme="minorHAnsi" w:eastAsiaTheme="minorEastAsia" w:hAnsiTheme="minorHAnsi"/>
              <w:noProof/>
              <w:lang w:val="en-US" w:eastAsia="zh-CN"/>
            </w:rPr>
          </w:pPr>
          <w:hyperlink w:anchor="_Toc205475007" w:history="1">
            <w:r w:rsidRPr="001063F9">
              <w:rPr>
                <w:rStyle w:val="Lienhypertexte"/>
                <w:rFonts w:ascii="3DS V2" w:hAnsi="3DS V2"/>
                <w:noProof/>
              </w:rPr>
              <w:t>std::erase_if</w:t>
            </w:r>
            <w:r>
              <w:rPr>
                <w:noProof/>
                <w:webHidden/>
              </w:rPr>
              <w:tab/>
            </w:r>
            <w:r>
              <w:rPr>
                <w:noProof/>
                <w:webHidden/>
              </w:rPr>
              <w:fldChar w:fldCharType="begin"/>
            </w:r>
            <w:r>
              <w:rPr>
                <w:noProof/>
                <w:webHidden/>
              </w:rPr>
              <w:instrText xml:space="preserve"> PAGEREF _Toc205475007 \h </w:instrText>
            </w:r>
            <w:r>
              <w:rPr>
                <w:noProof/>
                <w:webHidden/>
              </w:rPr>
            </w:r>
            <w:r>
              <w:rPr>
                <w:noProof/>
                <w:webHidden/>
              </w:rPr>
              <w:fldChar w:fldCharType="separate"/>
            </w:r>
            <w:r>
              <w:rPr>
                <w:noProof/>
                <w:webHidden/>
              </w:rPr>
              <w:t>41</w:t>
            </w:r>
            <w:r>
              <w:rPr>
                <w:noProof/>
                <w:webHidden/>
              </w:rPr>
              <w:fldChar w:fldCharType="end"/>
            </w:r>
          </w:hyperlink>
        </w:p>
        <w:p w14:paraId="0C4FC94C" w14:textId="662CF9A7" w:rsidR="00037ADF" w:rsidRDefault="00037ADF" w:rsidP="00037ADF">
          <w:pPr>
            <w:pStyle w:val="TM3"/>
            <w:spacing w:line="180" w:lineRule="auto"/>
            <w:rPr>
              <w:rFonts w:asciiTheme="minorHAnsi" w:eastAsiaTheme="minorEastAsia" w:hAnsiTheme="minorHAnsi"/>
              <w:noProof/>
              <w:lang w:val="en-US" w:eastAsia="zh-CN"/>
            </w:rPr>
          </w:pPr>
          <w:hyperlink w:anchor="_Toc205475008" w:history="1">
            <w:r w:rsidRPr="001063F9">
              <w:rPr>
                <w:rStyle w:val="Lienhypertexte"/>
                <w:rFonts w:ascii="3DS V2" w:hAnsi="3DS V2"/>
                <w:noProof/>
                <w:lang w:val="en-US"/>
              </w:rPr>
              <w:t>std::vector&lt;T,Allocator&gt;::emplace_back</w:t>
            </w:r>
            <w:r>
              <w:rPr>
                <w:noProof/>
                <w:webHidden/>
              </w:rPr>
              <w:tab/>
            </w:r>
            <w:r>
              <w:rPr>
                <w:noProof/>
                <w:webHidden/>
              </w:rPr>
              <w:fldChar w:fldCharType="begin"/>
            </w:r>
            <w:r>
              <w:rPr>
                <w:noProof/>
                <w:webHidden/>
              </w:rPr>
              <w:instrText xml:space="preserve"> PAGEREF _Toc205475008 \h </w:instrText>
            </w:r>
            <w:r>
              <w:rPr>
                <w:noProof/>
                <w:webHidden/>
              </w:rPr>
            </w:r>
            <w:r>
              <w:rPr>
                <w:noProof/>
                <w:webHidden/>
              </w:rPr>
              <w:fldChar w:fldCharType="separate"/>
            </w:r>
            <w:r>
              <w:rPr>
                <w:noProof/>
                <w:webHidden/>
              </w:rPr>
              <w:t>42</w:t>
            </w:r>
            <w:r>
              <w:rPr>
                <w:noProof/>
                <w:webHidden/>
              </w:rPr>
              <w:fldChar w:fldCharType="end"/>
            </w:r>
          </w:hyperlink>
        </w:p>
        <w:p w14:paraId="6BEA284C" w14:textId="18BAEE33" w:rsidR="00037ADF" w:rsidRDefault="00037ADF" w:rsidP="00037ADF">
          <w:pPr>
            <w:pStyle w:val="TM3"/>
            <w:spacing w:line="180" w:lineRule="auto"/>
            <w:rPr>
              <w:rFonts w:asciiTheme="minorHAnsi" w:eastAsiaTheme="minorEastAsia" w:hAnsiTheme="minorHAnsi"/>
              <w:noProof/>
              <w:lang w:val="en-US" w:eastAsia="zh-CN"/>
            </w:rPr>
          </w:pPr>
          <w:hyperlink w:anchor="_Toc205475009" w:history="1">
            <w:r w:rsidRPr="001063F9">
              <w:rPr>
                <w:rStyle w:val="Lienhypertexte"/>
                <w:rFonts w:ascii="3DS V2" w:hAnsi="3DS V2"/>
                <w:noProof/>
              </w:rPr>
              <w:t>Comparaison de nombre à virgule flottant et opérateur « &lt;=&gt; »</w:t>
            </w:r>
            <w:r>
              <w:rPr>
                <w:noProof/>
                <w:webHidden/>
              </w:rPr>
              <w:tab/>
            </w:r>
            <w:r>
              <w:rPr>
                <w:noProof/>
                <w:webHidden/>
              </w:rPr>
              <w:fldChar w:fldCharType="begin"/>
            </w:r>
            <w:r>
              <w:rPr>
                <w:noProof/>
                <w:webHidden/>
              </w:rPr>
              <w:instrText xml:space="preserve"> PAGEREF _Toc205475009 \h </w:instrText>
            </w:r>
            <w:r>
              <w:rPr>
                <w:noProof/>
                <w:webHidden/>
              </w:rPr>
            </w:r>
            <w:r>
              <w:rPr>
                <w:noProof/>
                <w:webHidden/>
              </w:rPr>
              <w:fldChar w:fldCharType="separate"/>
            </w:r>
            <w:r>
              <w:rPr>
                <w:noProof/>
                <w:webHidden/>
              </w:rPr>
              <w:t>42</w:t>
            </w:r>
            <w:r>
              <w:rPr>
                <w:noProof/>
                <w:webHidden/>
              </w:rPr>
              <w:fldChar w:fldCharType="end"/>
            </w:r>
          </w:hyperlink>
        </w:p>
        <w:p w14:paraId="612DB096" w14:textId="1118D496" w:rsidR="00C674AC" w:rsidRPr="00747E70" w:rsidRDefault="00C674AC" w:rsidP="00037ADF">
          <w:pPr>
            <w:spacing w:line="180" w:lineRule="auto"/>
            <w:rPr>
              <w:rFonts w:ascii="3DS V2" w:hAnsi="3DS V2"/>
              <w:sz w:val="24"/>
              <w:szCs w:val="24"/>
              <w:lang w:val="en-US"/>
            </w:rPr>
          </w:pPr>
          <w:r w:rsidRPr="00763B4B">
            <w:rPr>
              <w:rFonts w:cs="Arial"/>
              <w:sz w:val="20"/>
              <w:szCs w:val="20"/>
              <w:lang w:val="en-US"/>
            </w:rPr>
            <w:fldChar w:fldCharType="end"/>
          </w:r>
        </w:p>
      </w:sdtContent>
    </w:sdt>
    <w:p w14:paraId="52BF0EBA" w14:textId="5891FEE2" w:rsidR="00357E96" w:rsidRPr="009F63AD" w:rsidRDefault="00357E96" w:rsidP="00357E96">
      <w:pPr>
        <w:pStyle w:val="Titre2"/>
        <w:rPr>
          <w:rFonts w:ascii="3DS V2" w:hAnsi="3DS V2" w:cs="Arial"/>
          <w:sz w:val="40"/>
          <w:szCs w:val="40"/>
        </w:rPr>
      </w:pPr>
      <w:bookmarkStart w:id="10" w:name="_Toc205474967"/>
      <w:r>
        <w:rPr>
          <w:rFonts w:ascii="3DS V2" w:hAnsi="3DS V2" w:cs="Arial"/>
          <w:sz w:val="40"/>
          <w:szCs w:val="40"/>
        </w:rPr>
        <w:lastRenderedPageBreak/>
        <w:t>Remerciement</w:t>
      </w:r>
      <w:r w:rsidR="003D662F">
        <w:rPr>
          <w:rFonts w:ascii="3DS V2" w:hAnsi="3DS V2" w:cs="Arial"/>
          <w:sz w:val="40"/>
          <w:szCs w:val="40"/>
        </w:rPr>
        <w:t>s</w:t>
      </w:r>
      <w:bookmarkEnd w:id="10"/>
    </w:p>
    <w:p w14:paraId="1D25EBA2" w14:textId="20652F84" w:rsidR="00391E9A" w:rsidRPr="00BC1AD3" w:rsidRDefault="00E079B3" w:rsidP="00B1582F">
      <w:pPr>
        <w:jc w:val="both"/>
        <w:rPr>
          <w:rFonts w:ascii="3DS V2" w:hAnsi="3DS V2" w:cs="Arial"/>
          <w:sz w:val="24"/>
          <w:szCs w:val="24"/>
          <w:lang w:val="en-US" w:eastAsia="zh-CN"/>
        </w:rPr>
      </w:pPr>
      <w:r w:rsidRPr="00747E70">
        <w:rPr>
          <w:rFonts w:ascii="3DS V2" w:hAnsi="3DS V2" w:cs="Arial"/>
          <w:sz w:val="24"/>
          <w:szCs w:val="24"/>
        </w:rPr>
        <w:t xml:space="preserve">Je tiens à remercier chaleureusement Monsieur Sébastien GOUTAUDIER, mon </w:t>
      </w:r>
      <w:r w:rsidR="007C62D0">
        <w:rPr>
          <w:rFonts w:ascii="3DS V2" w:hAnsi="3DS V2" w:cs="Arial"/>
          <w:sz w:val="24"/>
          <w:szCs w:val="24"/>
        </w:rPr>
        <w:t>tuteur</w:t>
      </w:r>
      <w:r w:rsidR="007C62D0">
        <w:rPr>
          <w:rFonts w:ascii="3DS V2" w:hAnsi="3DS V2" w:cs="Arial"/>
          <w:sz w:val="24"/>
          <w:szCs w:val="24"/>
          <w:lang w:val="en-US"/>
        </w:rPr>
        <w:t xml:space="preserve"> et </w:t>
      </w:r>
      <w:r w:rsidR="00FF170F" w:rsidRPr="00747E70">
        <w:rPr>
          <w:rFonts w:ascii="3DS V2" w:hAnsi="3DS V2" w:cs="Arial"/>
          <w:sz w:val="24"/>
          <w:szCs w:val="24"/>
        </w:rPr>
        <w:t>manager</w:t>
      </w:r>
      <w:r w:rsidRPr="00747E70">
        <w:rPr>
          <w:rFonts w:ascii="3DS V2" w:hAnsi="3DS V2" w:cs="Arial"/>
          <w:sz w:val="24"/>
          <w:szCs w:val="24"/>
        </w:rPr>
        <w:t>, pour son accompagnement tout au long d</w:t>
      </w:r>
      <w:r w:rsidR="007C62D0">
        <w:rPr>
          <w:rFonts w:ascii="3DS V2" w:hAnsi="3DS V2" w:cs="Arial"/>
          <w:sz w:val="24"/>
          <w:szCs w:val="24"/>
        </w:rPr>
        <w:t xml:space="preserve">u </w:t>
      </w:r>
      <w:r w:rsidRPr="00747E70">
        <w:rPr>
          <w:rFonts w:ascii="3DS V2" w:hAnsi="3DS V2" w:cs="Arial"/>
          <w:sz w:val="24"/>
          <w:szCs w:val="24"/>
        </w:rPr>
        <w:t xml:space="preserve">stage. </w:t>
      </w:r>
      <w:r w:rsidR="00B20F23">
        <w:rPr>
          <w:rFonts w:ascii="3DS V2" w:hAnsi="3DS V2" w:cs="Arial"/>
          <w:sz w:val="24"/>
          <w:szCs w:val="24"/>
        </w:rPr>
        <w:t>Son</w:t>
      </w:r>
      <w:r w:rsidR="007724B0" w:rsidRPr="00747E70">
        <w:rPr>
          <w:rFonts w:ascii="3DS V2" w:hAnsi="3DS V2" w:cs="Arial"/>
          <w:sz w:val="24"/>
          <w:szCs w:val="24"/>
        </w:rPr>
        <w:t xml:space="preserve"> aide</w:t>
      </w:r>
      <w:r w:rsidR="0037582B" w:rsidRPr="00747E70">
        <w:rPr>
          <w:rFonts w:ascii="3DS V2" w:hAnsi="3DS V2" w:cs="Arial"/>
          <w:sz w:val="24"/>
          <w:szCs w:val="24"/>
        </w:rPr>
        <w:t>, son écoute et sa confiance</w:t>
      </w:r>
      <w:r w:rsidRPr="00747E70">
        <w:rPr>
          <w:rFonts w:ascii="3DS V2" w:hAnsi="3DS V2" w:cs="Arial"/>
          <w:sz w:val="24"/>
          <w:szCs w:val="24"/>
        </w:rPr>
        <w:t xml:space="preserve"> ont grandement facilité m</w:t>
      </w:r>
      <w:r w:rsidR="00B07892" w:rsidRPr="00747E70">
        <w:rPr>
          <w:rFonts w:ascii="3DS V2" w:hAnsi="3DS V2" w:cs="Arial"/>
          <w:sz w:val="24"/>
          <w:szCs w:val="24"/>
        </w:rPr>
        <w:t xml:space="preserve">es </w:t>
      </w:r>
      <w:r w:rsidR="0037582B" w:rsidRPr="00747E70">
        <w:rPr>
          <w:rFonts w:ascii="3DS V2" w:hAnsi="3DS V2" w:cs="Arial"/>
          <w:sz w:val="24"/>
          <w:szCs w:val="24"/>
        </w:rPr>
        <w:t>activités</w:t>
      </w:r>
      <w:r w:rsidRPr="00747E70">
        <w:rPr>
          <w:rFonts w:ascii="3DS V2" w:hAnsi="3DS V2" w:cs="Arial"/>
          <w:sz w:val="24"/>
          <w:szCs w:val="24"/>
        </w:rPr>
        <w:t xml:space="preserve"> au sein de Dassault Systèmes</w:t>
      </w:r>
      <w:r w:rsidR="0037582B" w:rsidRPr="00747E70">
        <w:rPr>
          <w:rFonts w:ascii="3DS V2" w:hAnsi="3DS V2" w:cs="Arial"/>
          <w:sz w:val="24"/>
          <w:szCs w:val="24"/>
        </w:rPr>
        <w:t xml:space="preserve"> et </w:t>
      </w:r>
      <w:r w:rsidR="00D0794B" w:rsidRPr="00747E70">
        <w:rPr>
          <w:rFonts w:ascii="3DS V2" w:hAnsi="3DS V2" w:cs="Arial"/>
          <w:sz w:val="24"/>
          <w:szCs w:val="24"/>
        </w:rPr>
        <w:t xml:space="preserve">m’ont permis de </w:t>
      </w:r>
      <w:r w:rsidR="00283F1D" w:rsidRPr="00283F1D">
        <w:rPr>
          <w:rFonts w:ascii="3DS V2" w:hAnsi="3DS V2" w:cs="Arial"/>
          <w:sz w:val="24"/>
          <w:szCs w:val="24"/>
        </w:rPr>
        <w:t xml:space="preserve">développer rapidement mes compétences </w:t>
      </w:r>
      <w:r w:rsidR="00B20F23">
        <w:rPr>
          <w:rFonts w:ascii="3DS V2" w:hAnsi="3DS V2" w:cs="Arial"/>
          <w:sz w:val="24"/>
          <w:szCs w:val="24"/>
        </w:rPr>
        <w:t>afin de mener au mieux ma mission</w:t>
      </w:r>
      <w:r w:rsidR="00D0794B" w:rsidRPr="00747E70">
        <w:rPr>
          <w:rFonts w:ascii="3DS V2" w:hAnsi="3DS V2" w:cs="Arial"/>
          <w:sz w:val="24"/>
          <w:szCs w:val="24"/>
        </w:rPr>
        <w:t>.</w:t>
      </w:r>
    </w:p>
    <w:p w14:paraId="2EE80F26" w14:textId="0B8E4BD1" w:rsidR="00391E9A" w:rsidRDefault="00D0794B" w:rsidP="00B1582F">
      <w:pPr>
        <w:jc w:val="both"/>
        <w:rPr>
          <w:rFonts w:ascii="3DS V2" w:hAnsi="3DS V2" w:cs="Arial"/>
          <w:sz w:val="24"/>
          <w:szCs w:val="24"/>
        </w:rPr>
      </w:pPr>
      <w:r w:rsidRPr="00747E70">
        <w:rPr>
          <w:rFonts w:ascii="3DS V2" w:hAnsi="3DS V2" w:cs="Arial"/>
          <w:sz w:val="24"/>
          <w:szCs w:val="24"/>
        </w:rPr>
        <w:t xml:space="preserve">Je remercie également très sincèrement </w:t>
      </w:r>
      <w:r w:rsidR="006F34C7" w:rsidRPr="00747E70">
        <w:rPr>
          <w:rFonts w:ascii="3DS V2" w:hAnsi="3DS V2" w:cs="Arial"/>
          <w:sz w:val="24"/>
          <w:szCs w:val="24"/>
        </w:rPr>
        <w:t xml:space="preserve">Monsieur </w:t>
      </w:r>
      <w:r w:rsidRPr="00747E70">
        <w:rPr>
          <w:rFonts w:ascii="3DS V2" w:hAnsi="3DS V2" w:cs="Arial"/>
          <w:sz w:val="24"/>
          <w:szCs w:val="24"/>
        </w:rPr>
        <w:t xml:space="preserve">Mathieu LAPOINTE, pour la formation complète et structurée qu’il m’a dispensée sur le langage </w:t>
      </w:r>
      <w:r w:rsidR="00EE4BE2">
        <w:rPr>
          <w:rFonts w:ascii="3DS V2" w:hAnsi="3DS V2" w:cs="Arial"/>
          <w:sz w:val="24"/>
          <w:szCs w:val="24"/>
        </w:rPr>
        <w:t xml:space="preserve">de programmation </w:t>
      </w:r>
      <w:r w:rsidR="00D6281E" w:rsidRPr="00747E70">
        <w:rPr>
          <w:rFonts w:ascii="3DS V2" w:hAnsi="3DS V2" w:cs="Arial"/>
          <w:sz w:val="24"/>
          <w:szCs w:val="24"/>
        </w:rPr>
        <w:t>C/</w:t>
      </w:r>
      <w:r w:rsidRPr="00747E70">
        <w:rPr>
          <w:rFonts w:ascii="3DS V2" w:hAnsi="3DS V2" w:cs="Arial"/>
          <w:sz w:val="24"/>
          <w:szCs w:val="24"/>
        </w:rPr>
        <w:t>C++</w:t>
      </w:r>
      <w:r w:rsidR="00875E26">
        <w:rPr>
          <w:rFonts w:ascii="3DS V2" w:hAnsi="3DS V2" w:cs="Arial"/>
          <w:sz w:val="24"/>
          <w:szCs w:val="24"/>
        </w:rPr>
        <w:t>,</w:t>
      </w:r>
      <w:r w:rsidRPr="00747E70">
        <w:rPr>
          <w:rFonts w:ascii="3DS V2" w:hAnsi="3DS V2" w:cs="Arial"/>
          <w:sz w:val="24"/>
          <w:szCs w:val="24"/>
        </w:rPr>
        <w:t xml:space="preserve"> ainsi que sur les infrastructures de développement </w:t>
      </w:r>
      <w:r w:rsidR="006F34C7" w:rsidRPr="00747E70">
        <w:rPr>
          <w:rFonts w:ascii="3DS V2" w:hAnsi="3DS V2" w:cs="Arial"/>
          <w:sz w:val="24"/>
          <w:szCs w:val="24"/>
        </w:rPr>
        <w:t xml:space="preserve">au sein de </w:t>
      </w:r>
      <w:r w:rsidRPr="00747E70">
        <w:rPr>
          <w:rFonts w:ascii="3DS V2" w:hAnsi="3DS V2" w:cs="Arial"/>
          <w:sz w:val="24"/>
          <w:szCs w:val="24"/>
        </w:rPr>
        <w:t xml:space="preserve">Dassault Systèmes. Son expertise et sa pédagogie m’ont permis de mieux comprendre les fondements techniques de l’environnement dans lequel j’évoluais et </w:t>
      </w:r>
      <w:r w:rsidR="0069616F" w:rsidRPr="00747E70">
        <w:rPr>
          <w:rFonts w:ascii="3DS V2" w:hAnsi="3DS V2" w:cs="Arial"/>
          <w:sz w:val="24"/>
          <w:szCs w:val="24"/>
        </w:rPr>
        <w:t>les outils nécessaires pour m</w:t>
      </w:r>
      <w:r w:rsidRPr="00747E70">
        <w:rPr>
          <w:rFonts w:ascii="3DS V2" w:hAnsi="3DS V2" w:cs="Arial"/>
          <w:sz w:val="24"/>
          <w:szCs w:val="24"/>
        </w:rPr>
        <w:t xml:space="preserve">a </w:t>
      </w:r>
      <w:r w:rsidR="0069616F" w:rsidRPr="00747E70">
        <w:rPr>
          <w:rFonts w:ascii="3DS V2" w:hAnsi="3DS V2" w:cs="Arial"/>
          <w:sz w:val="24"/>
          <w:szCs w:val="24"/>
        </w:rPr>
        <w:t>mission</w:t>
      </w:r>
      <w:r w:rsidR="00063C1B" w:rsidRPr="00747E70">
        <w:rPr>
          <w:rFonts w:ascii="3DS V2" w:hAnsi="3DS V2" w:cs="Arial"/>
          <w:sz w:val="24"/>
          <w:szCs w:val="24"/>
        </w:rPr>
        <w:t xml:space="preserve">, </w:t>
      </w:r>
      <w:r w:rsidR="00185D54" w:rsidRPr="00747E70">
        <w:rPr>
          <w:rFonts w:ascii="3DS V2" w:hAnsi="3DS V2" w:cs="Arial"/>
          <w:sz w:val="24"/>
          <w:szCs w:val="24"/>
        </w:rPr>
        <w:t xml:space="preserve">ce qui </w:t>
      </w:r>
      <w:r w:rsidR="00294A25">
        <w:rPr>
          <w:rFonts w:ascii="3DS V2" w:hAnsi="3DS V2" w:cs="Arial"/>
          <w:sz w:val="24"/>
          <w:szCs w:val="24"/>
        </w:rPr>
        <w:t>a</w:t>
      </w:r>
      <w:r w:rsidRPr="00747E70">
        <w:rPr>
          <w:rFonts w:ascii="3DS V2" w:hAnsi="3DS V2" w:cs="Arial"/>
          <w:sz w:val="24"/>
          <w:szCs w:val="24"/>
        </w:rPr>
        <w:t xml:space="preserve"> largement contribué à la qualité de mes réalisations.</w:t>
      </w:r>
    </w:p>
    <w:p w14:paraId="6CFF49A5" w14:textId="318F60C4" w:rsidR="00BE4F5B" w:rsidRPr="00747E70" w:rsidRDefault="00BE4F5B" w:rsidP="00B1582F">
      <w:pPr>
        <w:jc w:val="both"/>
        <w:rPr>
          <w:rFonts w:ascii="3DS V2" w:hAnsi="3DS V2" w:cs="Arial"/>
          <w:sz w:val="24"/>
          <w:szCs w:val="24"/>
        </w:rPr>
      </w:pPr>
      <w:r w:rsidRPr="00BE4F5B">
        <w:rPr>
          <w:rFonts w:ascii="3DS V2" w:hAnsi="3DS V2" w:cs="Arial"/>
          <w:sz w:val="24"/>
          <w:szCs w:val="24"/>
        </w:rPr>
        <w:t xml:space="preserve">Je souhaite également exprimer ma reconnaissance à Monsieur Maxime MOSTKOWY, pour le temps qu’il m’a accordé dans la relecture et l’amélioration de ce rapport, ainsi que pour les conseils </w:t>
      </w:r>
      <w:r w:rsidR="00371917">
        <w:rPr>
          <w:rFonts w:ascii="3DS V2" w:hAnsi="3DS V2" w:cs="Arial"/>
          <w:sz w:val="24"/>
          <w:szCs w:val="24"/>
          <w:lang w:eastAsia="zh-CN"/>
        </w:rPr>
        <w:t xml:space="preserve">précieux </w:t>
      </w:r>
      <w:r w:rsidRPr="00BE4F5B">
        <w:rPr>
          <w:rFonts w:ascii="3DS V2" w:hAnsi="3DS V2" w:cs="Arial"/>
          <w:sz w:val="24"/>
          <w:szCs w:val="24"/>
        </w:rPr>
        <w:t xml:space="preserve">qu’il m’a </w:t>
      </w:r>
      <w:r w:rsidR="000C64BE" w:rsidRPr="00BE4F5B">
        <w:rPr>
          <w:rFonts w:ascii="3DS V2" w:hAnsi="3DS V2" w:cs="Arial"/>
          <w:sz w:val="24"/>
          <w:szCs w:val="24"/>
        </w:rPr>
        <w:t>donnés</w:t>
      </w:r>
      <w:r w:rsidRPr="00BE4F5B">
        <w:rPr>
          <w:rFonts w:ascii="3DS V2" w:hAnsi="3DS V2" w:cs="Arial"/>
          <w:sz w:val="24"/>
          <w:szCs w:val="24"/>
        </w:rPr>
        <w:t xml:space="preserve"> concernant</w:t>
      </w:r>
      <w:r w:rsidR="000C64BE">
        <w:rPr>
          <w:rFonts w:ascii="3DS V2" w:hAnsi="3DS V2" w:cs="Arial"/>
          <w:sz w:val="24"/>
          <w:szCs w:val="24"/>
        </w:rPr>
        <w:t xml:space="preserve"> </w:t>
      </w:r>
      <w:r w:rsidR="001C3F46">
        <w:rPr>
          <w:rFonts w:ascii="3DS V2" w:hAnsi="3DS V2" w:cs="Arial"/>
          <w:sz w:val="24"/>
          <w:szCs w:val="24"/>
        </w:rPr>
        <w:t xml:space="preserve">mon avenir </w:t>
      </w:r>
      <w:r w:rsidR="001C3F46" w:rsidRPr="00BE4F5B">
        <w:rPr>
          <w:rFonts w:ascii="3DS V2" w:hAnsi="3DS V2" w:cs="Arial"/>
          <w:sz w:val="24"/>
          <w:szCs w:val="24"/>
        </w:rPr>
        <w:t>professionnel</w:t>
      </w:r>
      <w:r w:rsidRPr="00BE4F5B">
        <w:rPr>
          <w:rFonts w:ascii="3DS V2" w:hAnsi="3DS V2" w:cs="Arial"/>
          <w:sz w:val="24"/>
          <w:szCs w:val="24"/>
        </w:rPr>
        <w:t xml:space="preserve">. </w:t>
      </w:r>
    </w:p>
    <w:p w14:paraId="21C04188" w14:textId="40D4BBDE" w:rsidR="00881EAD" w:rsidRPr="00747E70" w:rsidRDefault="00881EAD" w:rsidP="00B1582F">
      <w:pPr>
        <w:jc w:val="both"/>
        <w:rPr>
          <w:rFonts w:ascii="3DS V2" w:hAnsi="3DS V2" w:cs="Arial"/>
          <w:sz w:val="24"/>
          <w:szCs w:val="24"/>
        </w:rPr>
      </w:pPr>
      <w:r w:rsidRPr="00747E70">
        <w:rPr>
          <w:rFonts w:ascii="3DS V2" w:hAnsi="3DS V2" w:cs="Arial"/>
          <w:sz w:val="24"/>
          <w:szCs w:val="24"/>
        </w:rPr>
        <w:t xml:space="preserve">Enfin, je souhaite remercier l’ensemble de mes collègues </w:t>
      </w:r>
      <w:r w:rsidR="000C64BE">
        <w:rPr>
          <w:rFonts w:ascii="3DS V2" w:hAnsi="3DS V2" w:cs="Arial"/>
          <w:sz w:val="24"/>
          <w:szCs w:val="24"/>
        </w:rPr>
        <w:t xml:space="preserve">dans le bureau de Dassault Systèmes Lyon </w:t>
      </w:r>
      <w:r w:rsidRPr="00747E70">
        <w:rPr>
          <w:rFonts w:ascii="3DS V2" w:hAnsi="3DS V2" w:cs="Arial"/>
          <w:sz w:val="24"/>
          <w:szCs w:val="24"/>
        </w:rPr>
        <w:t xml:space="preserve">qui m’ont aidé pendant mon stage, pour leur accueil chaleureux, leur disponibilité et les nombreux échanges constructifs que nous avons partagés. Leur esprit d’équipe et leur expertise m’ont offert un environnement de travail très agréable sur le plan humain </w:t>
      </w:r>
      <w:r w:rsidR="008B6348">
        <w:rPr>
          <w:rFonts w:ascii="3DS V2" w:hAnsi="3DS V2" w:cs="Arial"/>
          <w:sz w:val="24"/>
          <w:szCs w:val="24"/>
        </w:rPr>
        <w:t>et</w:t>
      </w:r>
      <w:r w:rsidRPr="00747E70">
        <w:rPr>
          <w:rFonts w:ascii="3DS V2" w:hAnsi="3DS V2" w:cs="Arial"/>
          <w:sz w:val="24"/>
          <w:szCs w:val="24"/>
        </w:rPr>
        <w:t xml:space="preserve"> professionnel</w:t>
      </w:r>
      <w:r w:rsidR="00D24EC0" w:rsidRPr="00747E70">
        <w:rPr>
          <w:rFonts w:ascii="3DS V2" w:hAnsi="3DS V2" w:cs="Arial"/>
          <w:sz w:val="24"/>
          <w:szCs w:val="24"/>
        </w:rPr>
        <w:t>.</w:t>
      </w:r>
    </w:p>
    <w:p w14:paraId="2245A942" w14:textId="657B1780" w:rsidR="00E079B3" w:rsidRPr="0041418D" w:rsidRDefault="00E079B3" w:rsidP="00C674AC">
      <w:pPr>
        <w:rPr>
          <w:rFonts w:ascii="3DS V2" w:hAnsi="3DS V2" w:cs="Arial"/>
        </w:rPr>
      </w:pPr>
    </w:p>
    <w:p w14:paraId="3E417120" w14:textId="77777777" w:rsidR="00E079B3" w:rsidRPr="0041418D" w:rsidRDefault="00E079B3" w:rsidP="00C674AC">
      <w:pPr>
        <w:rPr>
          <w:rFonts w:ascii="3DS V2" w:hAnsi="3DS V2"/>
        </w:rPr>
      </w:pPr>
    </w:p>
    <w:p w14:paraId="7CAB5F48" w14:textId="77777777" w:rsidR="00C674AC" w:rsidRPr="0040636C" w:rsidRDefault="00C674AC" w:rsidP="00C674AC">
      <w:pPr>
        <w:pStyle w:val="3DSoldTitle1"/>
        <w:numPr>
          <w:ilvl w:val="0"/>
          <w:numId w:val="0"/>
        </w:numPr>
        <w:ind w:left="360"/>
        <w:rPr>
          <w:rFonts w:ascii="3DS V2" w:hAnsi="3DS V2"/>
        </w:rPr>
      </w:pPr>
    </w:p>
    <w:p w14:paraId="557346B0" w14:textId="77777777" w:rsidR="00C674AC" w:rsidRPr="0040636C" w:rsidRDefault="00C674AC" w:rsidP="00C674AC">
      <w:pPr>
        <w:tabs>
          <w:tab w:val="left" w:pos="7518"/>
        </w:tabs>
        <w:rPr>
          <w:rFonts w:ascii="3DS V2" w:hAnsi="3DS V2" w:cs="Arial"/>
          <w:sz w:val="44"/>
          <w:szCs w:val="44"/>
        </w:rPr>
      </w:pPr>
      <w:r w:rsidRPr="0040636C">
        <w:rPr>
          <w:rFonts w:ascii="3DS V2" w:hAnsi="3DS V2" w:cs="Arial"/>
          <w:sz w:val="44"/>
          <w:szCs w:val="44"/>
        </w:rPr>
        <w:tab/>
      </w:r>
    </w:p>
    <w:p w14:paraId="426BBFC1" w14:textId="77777777" w:rsidR="00C674AC" w:rsidRPr="0040636C" w:rsidRDefault="00C674AC" w:rsidP="00C674AC">
      <w:pPr>
        <w:jc w:val="right"/>
        <w:rPr>
          <w:rFonts w:ascii="3DS V2" w:hAnsi="3DS V2" w:cs="Arial"/>
          <w:sz w:val="44"/>
          <w:szCs w:val="44"/>
        </w:rPr>
      </w:pPr>
    </w:p>
    <w:p w14:paraId="3AA82595" w14:textId="63881534" w:rsidR="0028692D" w:rsidRPr="0040636C" w:rsidRDefault="0028692D">
      <w:pPr>
        <w:rPr>
          <w:rFonts w:ascii="3DS V2" w:hAnsi="3DS V2" w:cs="Arial"/>
          <w:sz w:val="44"/>
          <w:szCs w:val="44"/>
        </w:rPr>
      </w:pPr>
      <w:r w:rsidRPr="0040636C">
        <w:rPr>
          <w:rFonts w:ascii="3DS V2" w:hAnsi="3DS V2" w:cs="Arial"/>
          <w:sz w:val="44"/>
          <w:szCs w:val="44"/>
        </w:rPr>
        <w:br w:type="page"/>
      </w:r>
    </w:p>
    <w:p w14:paraId="3E5BBCF1" w14:textId="3DAD0C60" w:rsidR="003E1D96" w:rsidRPr="003C3B30" w:rsidRDefault="003E1D96" w:rsidP="003E1D96">
      <w:pPr>
        <w:pStyle w:val="PartTitle"/>
        <w:jc w:val="left"/>
        <w:rPr>
          <w:rFonts w:ascii="3DS V2" w:hAnsi="3DS V2"/>
          <w:b/>
          <w:bCs w:val="0"/>
          <w:color w:val="005386"/>
          <w:sz w:val="56"/>
          <w:szCs w:val="56"/>
          <w:lang w:val="fr-FR"/>
        </w:rPr>
      </w:pPr>
      <w:bookmarkStart w:id="11" w:name="_Toc205474968"/>
      <w:r w:rsidRPr="003C3B30">
        <w:rPr>
          <w:rFonts w:ascii="3DS V2" w:hAnsi="3DS V2"/>
          <w:b/>
          <w:bCs w:val="0"/>
          <w:color w:val="005386"/>
          <w:sz w:val="56"/>
          <w:szCs w:val="56"/>
          <w:lang w:val="fr-FR"/>
        </w:rPr>
        <w:lastRenderedPageBreak/>
        <w:t>Introduction</w:t>
      </w:r>
      <w:bookmarkEnd w:id="11"/>
    </w:p>
    <w:p w14:paraId="1BA5AAFC" w14:textId="2602DB56" w:rsidR="00D35455" w:rsidRDefault="00321133" w:rsidP="00DD281B">
      <w:pPr>
        <w:pStyle w:val="NormalWeb"/>
        <w:spacing w:line="276" w:lineRule="auto"/>
        <w:jc w:val="both"/>
        <w:rPr>
          <w:rFonts w:ascii="3DS V2" w:hAnsi="3DS V2"/>
          <w:lang w:val="fr-FR"/>
        </w:rPr>
      </w:pPr>
      <w:r w:rsidRPr="00321133">
        <w:rPr>
          <w:rFonts w:ascii="3DS V2" w:hAnsi="3DS V2"/>
          <w:lang w:val="fr-FR"/>
        </w:rPr>
        <w:t xml:space="preserve">Ce stage de fin d’études s’est déroulé au sein de Dassault Systèmes, </w:t>
      </w:r>
      <w:r w:rsidR="001710D4">
        <w:rPr>
          <w:rFonts w:ascii="3DS V2" w:hAnsi="3DS V2"/>
          <w:lang w:val="fr-FR"/>
        </w:rPr>
        <w:t>le</w:t>
      </w:r>
      <w:r w:rsidRPr="00321133">
        <w:rPr>
          <w:rFonts w:ascii="3DS V2" w:hAnsi="3DS V2"/>
          <w:lang w:val="fr-FR"/>
        </w:rPr>
        <w:t xml:space="preserve"> leader mondial dans le domaine des logiciels de conception 3D, de simulation et de gestion du cycle de vie des produits (PLM).</w:t>
      </w:r>
    </w:p>
    <w:p w14:paraId="0DED4891" w14:textId="60DF6411" w:rsidR="00321133" w:rsidRPr="00321133" w:rsidRDefault="00321133" w:rsidP="00DD281B">
      <w:pPr>
        <w:pStyle w:val="NormalWeb"/>
        <w:spacing w:line="276" w:lineRule="auto"/>
        <w:jc w:val="both"/>
        <w:rPr>
          <w:rFonts w:ascii="3DS V2" w:hAnsi="3DS V2"/>
          <w:lang w:val="fr-FR"/>
        </w:rPr>
      </w:pPr>
      <w:r w:rsidRPr="00321133">
        <w:rPr>
          <w:rFonts w:ascii="3DS V2" w:hAnsi="3DS V2"/>
          <w:lang w:val="fr-FR"/>
        </w:rPr>
        <w:t xml:space="preserve">Intégré à l’équipe de </w:t>
      </w:r>
      <w:r w:rsidR="006F247E">
        <w:rPr>
          <w:rFonts w:ascii="3DS V2" w:hAnsi="3DS V2"/>
          <w:lang w:val="fr-FR"/>
        </w:rPr>
        <w:t>CATIA Schématique Electrique</w:t>
      </w:r>
      <w:r w:rsidRPr="00321133">
        <w:rPr>
          <w:rFonts w:ascii="3DS V2" w:hAnsi="3DS V2"/>
          <w:lang w:val="fr-FR"/>
        </w:rPr>
        <w:t>, j’ai contribué à l’automatisation et à l’amélioration d’un module de routage de câbles dans l</w:t>
      </w:r>
      <w:r w:rsidR="00E533F9">
        <w:rPr>
          <w:rFonts w:ascii="3DS V2" w:hAnsi="3DS V2"/>
          <w:lang w:val="fr-FR"/>
        </w:rPr>
        <w:t xml:space="preserve">es </w:t>
      </w:r>
      <w:r w:rsidRPr="00321133">
        <w:rPr>
          <w:rFonts w:ascii="3DS V2" w:hAnsi="3DS V2"/>
          <w:lang w:val="fr-FR"/>
        </w:rPr>
        <w:t>interface</w:t>
      </w:r>
      <w:r w:rsidR="006B2EB4">
        <w:rPr>
          <w:rFonts w:ascii="3DS V2" w:hAnsi="3DS V2"/>
          <w:lang w:val="fr-FR"/>
        </w:rPr>
        <w:t>s</w:t>
      </w:r>
      <w:r w:rsidRPr="00321133">
        <w:rPr>
          <w:rFonts w:ascii="3DS V2" w:hAnsi="3DS V2"/>
          <w:lang w:val="fr-FR"/>
        </w:rPr>
        <w:t xml:space="preserve"> de coupure</w:t>
      </w:r>
      <w:r w:rsidR="00E533F9">
        <w:rPr>
          <w:rFonts w:ascii="3DS V2" w:hAnsi="3DS V2"/>
          <w:lang w:val="fr-FR"/>
        </w:rPr>
        <w:t>s</w:t>
      </w:r>
      <w:r w:rsidRPr="00321133">
        <w:rPr>
          <w:rFonts w:ascii="3DS V2" w:hAnsi="3DS V2"/>
          <w:lang w:val="fr-FR"/>
        </w:rPr>
        <w:t>, dans un contexte de maquette numérique appliquée à l’aéronautique et à l’automobile.</w:t>
      </w:r>
    </w:p>
    <w:p w14:paraId="7EE8B8AB" w14:textId="3E394AFD" w:rsidR="00CE3765" w:rsidRDefault="00321133" w:rsidP="00DD281B">
      <w:pPr>
        <w:pStyle w:val="NormalWeb"/>
        <w:spacing w:line="276" w:lineRule="auto"/>
        <w:jc w:val="both"/>
        <w:rPr>
          <w:rFonts w:ascii="3DS V2" w:hAnsi="3DS V2"/>
          <w:lang w:val="fr-FR"/>
        </w:rPr>
      </w:pPr>
      <w:r w:rsidRPr="00321133">
        <w:rPr>
          <w:rFonts w:ascii="3DS V2" w:hAnsi="3DS V2"/>
          <w:lang w:val="fr-FR"/>
        </w:rPr>
        <w:t xml:space="preserve">L’objectif principal de la mission </w:t>
      </w:r>
      <w:r w:rsidR="003C3B30">
        <w:rPr>
          <w:rFonts w:ascii="3DS V2" w:hAnsi="3DS V2"/>
          <w:lang w:val="fr-FR"/>
        </w:rPr>
        <w:t xml:space="preserve">est </w:t>
      </w:r>
      <w:r w:rsidRPr="00321133">
        <w:rPr>
          <w:rFonts w:ascii="3DS V2" w:hAnsi="3DS V2"/>
          <w:lang w:val="fr-FR"/>
        </w:rPr>
        <w:t xml:space="preserve">de concevoir, expérimenter et valider un algorithme capable de connecter automatiquement des câbles </w:t>
      </w:r>
      <w:r w:rsidR="00D35455">
        <w:rPr>
          <w:rFonts w:ascii="3DS V2" w:hAnsi="3DS V2"/>
          <w:lang w:val="fr-FR"/>
        </w:rPr>
        <w:t>à</w:t>
      </w:r>
      <w:r w:rsidRPr="00321133">
        <w:rPr>
          <w:rFonts w:ascii="3DS V2" w:hAnsi="3DS V2"/>
          <w:lang w:val="fr-FR"/>
        </w:rPr>
        <w:t xml:space="preserve"> une série de connecteurs de coupure en respectant </w:t>
      </w:r>
      <w:r w:rsidR="00ED5869">
        <w:rPr>
          <w:rFonts w:ascii="3DS V2" w:hAnsi="3DS V2"/>
          <w:lang w:val="fr-FR"/>
        </w:rPr>
        <w:t>certaines contraintes techniques</w:t>
      </w:r>
      <w:r w:rsidRPr="00321133">
        <w:rPr>
          <w:rFonts w:ascii="3DS V2" w:hAnsi="3DS V2"/>
          <w:lang w:val="fr-FR"/>
        </w:rPr>
        <w:t>.</w:t>
      </w:r>
    </w:p>
    <w:p w14:paraId="6A946E5C" w14:textId="51C4E12E" w:rsidR="00321133" w:rsidRPr="00321133" w:rsidRDefault="00054067" w:rsidP="00DD281B">
      <w:pPr>
        <w:pStyle w:val="NormalWeb"/>
        <w:spacing w:line="276" w:lineRule="auto"/>
        <w:jc w:val="both"/>
        <w:rPr>
          <w:rFonts w:ascii="3DS V2" w:hAnsi="3DS V2"/>
          <w:lang w:val="fr-FR"/>
        </w:rPr>
      </w:pPr>
      <w:r w:rsidRPr="00627D2B">
        <w:rPr>
          <w:rFonts w:ascii="3DS V2" w:hAnsi="3DS V2"/>
          <w:lang w:val="fr-FR"/>
        </w:rPr>
        <w:t xml:space="preserve">Pour atteindre cet objectif, des algorithmes ont été adaptés à la problématique. </w:t>
      </w:r>
      <w:r w:rsidR="00321133" w:rsidRPr="00321133">
        <w:rPr>
          <w:rFonts w:ascii="3DS V2" w:hAnsi="3DS V2"/>
          <w:lang w:val="fr-FR"/>
        </w:rPr>
        <w:t xml:space="preserve">Une phase de validation </w:t>
      </w:r>
      <w:r w:rsidR="009162D0">
        <w:rPr>
          <w:rFonts w:ascii="3DS V2" w:hAnsi="3DS V2"/>
          <w:lang w:val="fr-FR"/>
        </w:rPr>
        <w:t>par un</w:t>
      </w:r>
      <w:r w:rsidR="00321133" w:rsidRPr="00321133">
        <w:rPr>
          <w:rFonts w:ascii="3DS V2" w:hAnsi="3DS V2"/>
          <w:lang w:val="fr-FR"/>
        </w:rPr>
        <w:t xml:space="preserve"> prototype a ensuite permis de tester la robustesse, la précision et la pertinence de la solution développée.</w:t>
      </w:r>
      <w:r w:rsidR="00574B93" w:rsidRPr="00574B93">
        <w:rPr>
          <w:rFonts w:ascii="3DS V2" w:hAnsi="3DS V2"/>
          <w:lang w:val="fr-FR"/>
        </w:rPr>
        <w:t xml:space="preserve"> Finalement, cette fonctionnalité a été mise en œuvre au sein de la plateforme 3DEXPERIENCE CATIA.</w:t>
      </w:r>
    </w:p>
    <w:p w14:paraId="7AA26C36" w14:textId="12D0C26E" w:rsidR="00E83A97" w:rsidRDefault="00321133" w:rsidP="00DD281B">
      <w:pPr>
        <w:pStyle w:val="NormalWeb"/>
        <w:spacing w:line="276" w:lineRule="auto"/>
        <w:jc w:val="both"/>
        <w:rPr>
          <w:rFonts w:ascii="3DS V2" w:hAnsi="3DS V2"/>
          <w:lang w:val="fr-FR"/>
        </w:rPr>
      </w:pPr>
      <w:r w:rsidRPr="00321133">
        <w:rPr>
          <w:rFonts w:ascii="3DS V2" w:hAnsi="3DS V2"/>
          <w:lang w:val="fr-FR"/>
        </w:rPr>
        <w:t>Ce stage m’a offert l’opportunité d’approfondir mes compétences en algorithmique appliquée à la CAO, en optimisation géométrique, ainsi qu’en ingénierie logicielle dans un cadre industriel exigeant.</w:t>
      </w:r>
    </w:p>
    <w:p w14:paraId="6DBFB439" w14:textId="1C88BF5C" w:rsidR="008935C0" w:rsidRDefault="008935C0" w:rsidP="00DD281B">
      <w:pPr>
        <w:pStyle w:val="NormalWeb"/>
        <w:spacing w:line="276" w:lineRule="auto"/>
        <w:jc w:val="both"/>
        <w:rPr>
          <w:rFonts w:ascii="3DS V2" w:hAnsi="3DS V2"/>
          <w:lang w:val="fr-FR"/>
        </w:rPr>
      </w:pPr>
      <w:r w:rsidRPr="008935C0">
        <w:rPr>
          <w:rFonts w:ascii="3DS V2" w:hAnsi="3DS V2"/>
          <w:lang w:val="fr-FR"/>
        </w:rPr>
        <w:t>Une piste explorée au cours de la mission a été l’utilisation de techniques d’intelligence artificielle pour résoudre le problème de routage. Cependant, cette approche s’est heurtée à un manque de données d’apprentissage et à l’impossibilité de démontrer sa fiabilité dans un contexte industriel exigeant. La bonne nouvelle est que l’algorithme classique développé dans ce projet fonctionne correctement, même s’il reste encore des axes d’amélioration possibles.</w:t>
      </w:r>
    </w:p>
    <w:p w14:paraId="5B5AB8F4" w14:textId="1B931482" w:rsidR="00321133" w:rsidRPr="00321133" w:rsidRDefault="00321133" w:rsidP="00DD281B">
      <w:pPr>
        <w:pStyle w:val="NormalWeb"/>
        <w:spacing w:line="276" w:lineRule="auto"/>
        <w:jc w:val="both"/>
        <w:rPr>
          <w:rFonts w:ascii="3DS V2" w:hAnsi="3DS V2"/>
          <w:lang w:val="fr-FR"/>
        </w:rPr>
      </w:pPr>
      <w:r w:rsidRPr="00321133">
        <w:rPr>
          <w:rFonts w:ascii="3DS V2" w:hAnsi="3DS V2"/>
          <w:lang w:val="fr-FR"/>
        </w:rPr>
        <w:t>Il a eu pour moi une résonance toute particulière : presque tous les étudiants de l’UTT apprennent à utiliser CATIA durant leur cursus. J’avais moi-même manipulé ce logiciel en tant qu’étudiant</w:t>
      </w:r>
      <w:r w:rsidR="00F93E47">
        <w:rPr>
          <w:rFonts w:ascii="3DS V2" w:hAnsi="3DS V2"/>
          <w:lang w:val="fr-FR"/>
        </w:rPr>
        <w:t>.</w:t>
      </w:r>
      <w:r w:rsidRPr="00321133">
        <w:rPr>
          <w:rFonts w:ascii="3DS V2" w:hAnsi="3DS V2"/>
          <w:lang w:val="fr-FR"/>
        </w:rPr>
        <w:t xml:space="preserve"> </w:t>
      </w:r>
      <w:r w:rsidR="004A16A9">
        <w:rPr>
          <w:rFonts w:ascii="3DS V2" w:hAnsi="3DS V2"/>
          <w:lang w:val="fr-FR"/>
        </w:rPr>
        <w:t>Pour moi, c</w:t>
      </w:r>
      <w:r w:rsidRPr="00321133">
        <w:rPr>
          <w:rFonts w:ascii="3DS V2" w:hAnsi="3DS V2"/>
          <w:lang w:val="fr-FR"/>
        </w:rPr>
        <w:t xml:space="preserve">ontribuer aujourd’hui à son développement </w:t>
      </w:r>
      <w:r w:rsidR="002C29CE">
        <w:rPr>
          <w:rFonts w:ascii="3DS V2" w:hAnsi="3DS V2"/>
          <w:lang w:val="fr-FR"/>
        </w:rPr>
        <w:t>est</w:t>
      </w:r>
      <w:r w:rsidRPr="00321133">
        <w:rPr>
          <w:rFonts w:ascii="3DS V2" w:hAnsi="3DS V2"/>
          <w:lang w:val="fr-FR"/>
        </w:rPr>
        <w:t xml:space="preserve"> à la fois</w:t>
      </w:r>
      <w:r w:rsidR="00230D20">
        <w:rPr>
          <w:rFonts w:ascii="3DS V2" w:hAnsi="3DS V2"/>
          <w:lang w:val="fr-FR"/>
        </w:rPr>
        <w:t xml:space="preserve"> </w:t>
      </w:r>
      <w:r w:rsidRPr="00321133">
        <w:rPr>
          <w:rFonts w:ascii="3DS V2" w:hAnsi="3DS V2"/>
          <w:lang w:val="fr-FR"/>
        </w:rPr>
        <w:t>inattend</w:t>
      </w:r>
      <w:r w:rsidR="00230D20">
        <w:rPr>
          <w:rFonts w:ascii="3DS V2" w:hAnsi="3DS V2"/>
          <w:lang w:val="fr-FR"/>
        </w:rPr>
        <w:t xml:space="preserve">u, intéressant </w:t>
      </w:r>
      <w:r w:rsidRPr="00321133">
        <w:rPr>
          <w:rFonts w:ascii="3DS V2" w:hAnsi="3DS V2"/>
          <w:lang w:val="fr-FR"/>
        </w:rPr>
        <w:t>et très formateur.</w:t>
      </w:r>
    </w:p>
    <w:p w14:paraId="5B6BB960" w14:textId="77777777" w:rsidR="00B9351B" w:rsidRPr="009E7207" w:rsidRDefault="00B9351B" w:rsidP="00B9351B">
      <w:pPr>
        <w:pStyle w:val="NormalWeb"/>
        <w:rPr>
          <w:rFonts w:ascii="3DS V2" w:hAnsi="3DS V2"/>
          <w:b/>
          <w:bCs/>
          <w:lang w:val="fr-FR"/>
        </w:rPr>
      </w:pPr>
      <w:r w:rsidRPr="009E7207">
        <w:rPr>
          <w:rFonts w:ascii="3DS V2" w:hAnsi="3DS V2"/>
          <w:b/>
          <w:bCs/>
          <w:lang w:val="fr-FR"/>
        </w:rPr>
        <w:t>Mots-clés :</w:t>
      </w:r>
    </w:p>
    <w:p w14:paraId="4EB37D54" w14:textId="7597B4D6" w:rsidR="00B9351B" w:rsidRDefault="006F247E" w:rsidP="004F6F82">
      <w:pPr>
        <w:pStyle w:val="NormalWeb"/>
        <w:numPr>
          <w:ilvl w:val="0"/>
          <w:numId w:val="13"/>
        </w:numPr>
        <w:rPr>
          <w:rFonts w:ascii="3DS V2" w:hAnsi="3DS V2"/>
          <w:lang w:val="fr-FR"/>
        </w:rPr>
      </w:pPr>
      <w:r>
        <w:rPr>
          <w:rFonts w:ascii="3DS V2" w:hAnsi="3DS V2"/>
          <w:lang w:val="fr-FR"/>
        </w:rPr>
        <w:t xml:space="preserve">CATIA </w:t>
      </w:r>
      <w:r w:rsidR="00EC40E1">
        <w:rPr>
          <w:rFonts w:ascii="3DS V2" w:hAnsi="3DS V2"/>
          <w:lang w:val="fr-FR"/>
        </w:rPr>
        <w:t>Electrical System Design</w:t>
      </w:r>
      <w:r>
        <w:rPr>
          <w:rFonts w:ascii="3DS V2" w:hAnsi="3DS V2"/>
          <w:lang w:val="fr-FR"/>
        </w:rPr>
        <w:t xml:space="preserve"> </w:t>
      </w:r>
    </w:p>
    <w:p w14:paraId="580164EF" w14:textId="6B15CA27" w:rsidR="00004B9C" w:rsidRDefault="00004B9C" w:rsidP="004F6F82">
      <w:pPr>
        <w:pStyle w:val="NormalWeb"/>
        <w:numPr>
          <w:ilvl w:val="0"/>
          <w:numId w:val="13"/>
        </w:numPr>
        <w:rPr>
          <w:rFonts w:ascii="3DS V2" w:hAnsi="3DS V2"/>
          <w:lang w:val="fr-FR"/>
        </w:rPr>
      </w:pPr>
      <w:r>
        <w:rPr>
          <w:rFonts w:ascii="3DS V2" w:hAnsi="3DS V2"/>
          <w:lang w:val="fr-FR"/>
        </w:rPr>
        <w:t>Graph de proximité</w:t>
      </w:r>
    </w:p>
    <w:p w14:paraId="5EE49A63" w14:textId="77777777" w:rsidR="00B42174" w:rsidRPr="00E66906" w:rsidRDefault="00B42174" w:rsidP="00B42174">
      <w:pPr>
        <w:pStyle w:val="NormalWeb"/>
        <w:numPr>
          <w:ilvl w:val="0"/>
          <w:numId w:val="13"/>
        </w:numPr>
        <w:rPr>
          <w:rFonts w:ascii="3DS V2" w:hAnsi="3DS V2"/>
          <w:lang w:val="fr-FR"/>
        </w:rPr>
      </w:pPr>
      <w:r>
        <w:rPr>
          <w:rFonts w:ascii="3DS V2" w:hAnsi="3DS V2"/>
          <w:lang w:val="fr-FR"/>
        </w:rPr>
        <w:t>Optimisation combinatoire</w:t>
      </w:r>
    </w:p>
    <w:p w14:paraId="56DBD71B" w14:textId="77777777" w:rsidR="00B9351B" w:rsidRPr="00B9351B" w:rsidRDefault="00B9351B" w:rsidP="004F6F82">
      <w:pPr>
        <w:pStyle w:val="NormalWeb"/>
        <w:numPr>
          <w:ilvl w:val="0"/>
          <w:numId w:val="13"/>
        </w:numPr>
        <w:rPr>
          <w:rFonts w:ascii="3DS V2" w:hAnsi="3DS V2"/>
          <w:lang w:val="fr-FR"/>
        </w:rPr>
      </w:pPr>
      <w:r w:rsidRPr="00B9351B">
        <w:rPr>
          <w:rFonts w:ascii="3DS V2" w:hAnsi="3DS V2"/>
          <w:lang w:val="fr-FR"/>
        </w:rPr>
        <w:t>C/C++</w:t>
      </w:r>
    </w:p>
    <w:p w14:paraId="49871D37" w14:textId="04238B1C" w:rsidR="00FE4BE1" w:rsidRPr="009F63AD" w:rsidRDefault="00526358" w:rsidP="00DD281B">
      <w:pPr>
        <w:pStyle w:val="Titre2"/>
        <w:rPr>
          <w:rFonts w:ascii="3DS V2" w:hAnsi="3DS V2" w:cs="Arial"/>
          <w:sz w:val="40"/>
          <w:szCs w:val="40"/>
        </w:rPr>
      </w:pPr>
      <w:bookmarkStart w:id="12" w:name="_Toc205474969"/>
      <w:r w:rsidRPr="009F63AD">
        <w:rPr>
          <w:rFonts w:ascii="3DS V2" w:hAnsi="3DS V2" w:cs="Arial"/>
          <w:sz w:val="40"/>
          <w:szCs w:val="40"/>
        </w:rPr>
        <w:lastRenderedPageBreak/>
        <w:t>Présentation d</w:t>
      </w:r>
      <w:r w:rsidR="00635FB0">
        <w:rPr>
          <w:rFonts w:ascii="3DS V2" w:hAnsi="3DS V2" w:cs="Arial"/>
          <w:sz w:val="40"/>
          <w:szCs w:val="40"/>
        </w:rPr>
        <w:t>e l</w:t>
      </w:r>
      <w:r w:rsidRPr="009F63AD">
        <w:rPr>
          <w:rFonts w:ascii="3DS V2" w:hAnsi="3DS V2" w:cs="Arial"/>
          <w:sz w:val="40"/>
          <w:szCs w:val="40"/>
        </w:rPr>
        <w:t>’entreprise</w:t>
      </w:r>
      <w:r w:rsidR="008C1FF8" w:rsidRPr="009F63AD">
        <w:rPr>
          <w:rFonts w:ascii="3DS V2" w:hAnsi="3DS V2" w:cs="Arial"/>
          <w:sz w:val="40"/>
          <w:szCs w:val="40"/>
        </w:rPr>
        <w:t xml:space="preserve"> : </w:t>
      </w:r>
      <w:r w:rsidR="00FE4BE1" w:rsidRPr="009F63AD">
        <w:rPr>
          <w:rFonts w:ascii="3DS V2" w:hAnsi="3DS V2" w:cs="Arial"/>
          <w:sz w:val="40"/>
          <w:szCs w:val="40"/>
        </w:rPr>
        <w:t>Dassault Systèmes</w:t>
      </w:r>
      <w:bookmarkEnd w:id="12"/>
    </w:p>
    <w:p w14:paraId="2446257C" w14:textId="7E7715F6" w:rsidR="00F16CF0" w:rsidRPr="0054760C" w:rsidRDefault="00FE4BE1" w:rsidP="00446ACD">
      <w:pPr>
        <w:pStyle w:val="NormalWeb"/>
        <w:spacing w:line="276" w:lineRule="auto"/>
        <w:jc w:val="both"/>
        <w:rPr>
          <w:lang w:val="fr-FR"/>
        </w:rPr>
      </w:pPr>
      <w:r w:rsidRPr="00747E70">
        <w:rPr>
          <w:rFonts w:ascii="3DS V2" w:hAnsi="3DS V2"/>
          <w:lang w:val="fr-FR"/>
        </w:rPr>
        <w:t xml:space="preserve">Dassault Systèmes est un leader mondial des solutions numériques innovantes, spécialisé dans la création de mondes virtuels au service du monde réel. </w:t>
      </w:r>
      <w:r w:rsidR="00F9561E" w:rsidRPr="00747E70">
        <w:rPr>
          <w:rFonts w:ascii="3DS V2" w:hAnsi="3DS V2"/>
          <w:lang w:val="fr-FR"/>
        </w:rPr>
        <w:t xml:space="preserve">Depuis sa création en 1981, Dassault Systèmes a évolué d’une modeste équipe d’une vingtaine d’ingénieurs spécialisés dans l’industrie aéronautique à un acteur mondial incontournable de la transformation numérique. </w:t>
      </w:r>
      <w:r w:rsidR="00F16CF0">
        <w:rPr>
          <w:rFonts w:ascii="3DS V2" w:eastAsia="SimSun" w:hAnsi="3DS V2"/>
          <w:lang w:val="fr-FR"/>
        </w:rPr>
        <w:t xml:space="preserve">Voici </w:t>
      </w:r>
      <w:r w:rsidR="008C2069">
        <w:rPr>
          <w:rFonts w:ascii="3DS V2" w:eastAsia="SimSun" w:hAnsi="3DS V2"/>
          <w:lang w:val="fr-FR"/>
        </w:rPr>
        <w:t>une petite histoire</w:t>
      </w:r>
      <w:r w:rsidR="00F16CF0">
        <w:rPr>
          <w:rFonts w:ascii="3DS V2" w:eastAsia="SimSun" w:hAnsi="3DS V2"/>
          <w:lang w:val="fr-FR"/>
        </w:rPr>
        <w:t xml:space="preserve"> de son </w:t>
      </w:r>
      <w:r w:rsidR="008C2069">
        <w:rPr>
          <w:rFonts w:ascii="3DS V2" w:eastAsia="SimSun" w:hAnsi="3DS V2"/>
          <w:lang w:val="fr-FR"/>
        </w:rPr>
        <w:t>parcours</w:t>
      </w:r>
      <w:r w:rsidR="00F16CF0">
        <w:rPr>
          <w:rFonts w:ascii="3DS V2" w:eastAsia="SimSun" w:hAnsi="3DS V2"/>
          <w:lang w:val="fr-FR"/>
        </w:rPr>
        <w:t> :</w:t>
      </w:r>
      <w:r w:rsidR="00D62A06" w:rsidRPr="00D62A06">
        <w:rPr>
          <w:rFonts w:ascii="3ds" w:hAnsi="3ds"/>
          <w:spacing w:val="-3"/>
          <w:shd w:val="clear" w:color="auto" w:fill="FFFFFF"/>
          <w:lang w:val="fr-FR"/>
        </w:rPr>
        <w:t xml:space="preserve"> </w:t>
      </w:r>
    </w:p>
    <w:p w14:paraId="18325E47" w14:textId="286980CE" w:rsidR="00077DA9" w:rsidRPr="00077DA9" w:rsidRDefault="00F16CF0" w:rsidP="00077DA9">
      <w:pPr>
        <w:pStyle w:val="NormalWeb"/>
        <w:jc w:val="both"/>
        <w:rPr>
          <w:rFonts w:ascii="3ds" w:hAnsi="3ds"/>
          <w:spacing w:val="-3"/>
          <w:shd w:val="clear" w:color="auto" w:fill="FFFFFF"/>
          <w:lang w:val="fr-FR"/>
        </w:rPr>
      </w:pPr>
      <w:r w:rsidRPr="00FD5767">
        <w:rPr>
          <w:rStyle w:val="lev"/>
          <w:rFonts w:ascii="3DS V2" w:hAnsi="3DS V2"/>
          <w:lang w:val="fr-FR"/>
        </w:rPr>
        <w:t>CATIA</w:t>
      </w:r>
      <w:r w:rsidR="00950B85" w:rsidRPr="00FD5767">
        <w:rPr>
          <w:rStyle w:val="lev"/>
          <w:rFonts w:ascii="3DS V2" w:hAnsi="3DS V2"/>
          <w:lang w:val="fr-FR"/>
        </w:rPr>
        <w:t xml:space="preserve"> -</w:t>
      </w:r>
      <w:r w:rsidRPr="00FD5767">
        <w:rPr>
          <w:rFonts w:ascii="3DS V2" w:hAnsi="3DS V2"/>
          <w:lang w:val="fr-FR"/>
        </w:rPr>
        <w:t xml:space="preserve"> </w:t>
      </w:r>
      <w:r w:rsidR="00950B85" w:rsidRPr="00FD5767">
        <w:rPr>
          <w:rStyle w:val="lev"/>
          <w:rFonts w:ascii="3DS V2" w:hAnsi="3DS V2"/>
          <w:lang w:val="fr-FR"/>
        </w:rPr>
        <w:t xml:space="preserve">3D </w:t>
      </w:r>
      <w:r w:rsidR="00943E92" w:rsidRPr="00FD5767">
        <w:rPr>
          <w:rStyle w:val="lev"/>
          <w:rFonts w:ascii="3DS V2" w:hAnsi="3DS V2"/>
          <w:lang w:val="fr-FR"/>
        </w:rPr>
        <w:t>Design (</w:t>
      </w:r>
      <w:r w:rsidR="00950B85" w:rsidRPr="00FD5767">
        <w:rPr>
          <w:rStyle w:val="lev"/>
          <w:rFonts w:ascii="3DS V2" w:hAnsi="3DS V2"/>
          <w:lang w:val="fr-FR"/>
        </w:rPr>
        <w:t xml:space="preserve">1981) </w:t>
      </w:r>
      <w:r w:rsidRPr="00FD5767">
        <w:rPr>
          <w:rFonts w:ascii="3DS V2" w:hAnsi="3DS V2"/>
          <w:lang w:val="fr-FR"/>
        </w:rPr>
        <w:t xml:space="preserve">: </w:t>
      </w:r>
      <w:r w:rsidR="00FD5767" w:rsidRPr="00FD5767">
        <w:rPr>
          <w:rFonts w:ascii="3ds" w:hAnsi="3ds"/>
          <w:spacing w:val="-3"/>
          <w:shd w:val="clear" w:color="auto" w:fill="FFFFFF"/>
          <w:lang w:val="fr-FR"/>
        </w:rPr>
        <w:t>Dassault Systèmes a été fondé à la suite de l’essaimage d’une équipe d’ingénieurs de Dassault Aviation, dans le but de développer des solutions de conception en trois dimensions. Cette initiative a donné naissance à CATIA (</w:t>
      </w:r>
      <w:r w:rsidR="00FD5767" w:rsidRPr="00AC0A63">
        <w:rPr>
          <w:rFonts w:ascii="3ds" w:hAnsi="3ds"/>
          <w:b/>
          <w:bCs/>
          <w:spacing w:val="-3"/>
          <w:shd w:val="clear" w:color="auto" w:fill="FFFFFF"/>
          <w:lang w:val="fr-FR"/>
        </w:rPr>
        <w:t>C</w:t>
      </w:r>
      <w:r w:rsidR="00D62A06">
        <w:rPr>
          <w:rFonts w:ascii="3ds" w:hAnsi="3ds"/>
          <w:spacing w:val="-3"/>
          <w:shd w:val="clear" w:color="auto" w:fill="FFFFFF"/>
          <w:lang w:val="fr-FR"/>
        </w:rPr>
        <w:t>onception</w:t>
      </w:r>
      <w:r w:rsidR="00FD5767" w:rsidRPr="00AC0A63">
        <w:rPr>
          <w:rFonts w:ascii="3ds" w:hAnsi="3ds"/>
          <w:spacing w:val="-3"/>
          <w:shd w:val="clear" w:color="auto" w:fill="FFFFFF"/>
          <w:lang w:val="fr-FR"/>
        </w:rPr>
        <w:t xml:space="preserve"> </w:t>
      </w:r>
      <w:r w:rsidR="00FD5767" w:rsidRPr="00AC0A63">
        <w:rPr>
          <w:rFonts w:ascii="3ds" w:hAnsi="3ds"/>
          <w:b/>
          <w:bCs/>
          <w:spacing w:val="-3"/>
          <w:shd w:val="clear" w:color="auto" w:fill="FFFFFF"/>
          <w:lang w:val="fr-FR"/>
        </w:rPr>
        <w:t>A</w:t>
      </w:r>
      <w:r w:rsidR="00D62A06">
        <w:rPr>
          <w:rFonts w:ascii="3ds" w:hAnsi="3ds"/>
          <w:spacing w:val="-3"/>
          <w:shd w:val="clear" w:color="auto" w:fill="FFFFFF"/>
          <w:lang w:val="fr-FR"/>
        </w:rPr>
        <w:t>ssistée</w:t>
      </w:r>
      <w:r w:rsidR="00FD5767" w:rsidRPr="00AC0A63">
        <w:rPr>
          <w:rFonts w:ascii="3ds" w:hAnsi="3ds"/>
          <w:spacing w:val="-3"/>
          <w:shd w:val="clear" w:color="auto" w:fill="FFFFFF"/>
          <w:lang w:val="fr-FR"/>
        </w:rPr>
        <w:t xml:space="preserve"> </w:t>
      </w:r>
      <w:r w:rsidR="00D62A06" w:rsidRPr="00D62A06">
        <w:rPr>
          <w:rFonts w:ascii="3ds" w:hAnsi="3ds"/>
          <w:b/>
          <w:bCs/>
          <w:spacing w:val="-3"/>
          <w:shd w:val="clear" w:color="auto" w:fill="FFFFFF"/>
          <w:lang w:val="fr-FR"/>
        </w:rPr>
        <w:t>T</w:t>
      </w:r>
      <w:r w:rsidR="00D62A06" w:rsidRPr="00D62A06">
        <w:rPr>
          <w:rFonts w:ascii="3ds" w:hAnsi="3ds"/>
          <w:spacing w:val="-3"/>
          <w:shd w:val="clear" w:color="auto" w:fill="FFFFFF"/>
          <w:lang w:val="fr-FR"/>
        </w:rPr>
        <w:t>ridimensionnelle</w:t>
      </w:r>
      <w:r w:rsidR="00D62A06" w:rsidRPr="00AC0A63">
        <w:rPr>
          <w:rFonts w:ascii="3ds" w:hAnsi="3ds"/>
          <w:b/>
          <w:bCs/>
          <w:spacing w:val="-3"/>
          <w:shd w:val="clear" w:color="auto" w:fill="FFFFFF"/>
          <w:lang w:val="fr-FR"/>
        </w:rPr>
        <w:t xml:space="preserve"> </w:t>
      </w:r>
      <w:r w:rsidR="00FD5767" w:rsidRPr="00AC0A63">
        <w:rPr>
          <w:rFonts w:ascii="3ds" w:hAnsi="3ds"/>
          <w:b/>
          <w:bCs/>
          <w:spacing w:val="-3"/>
          <w:shd w:val="clear" w:color="auto" w:fill="FFFFFF"/>
          <w:lang w:val="fr-FR"/>
        </w:rPr>
        <w:t>I</w:t>
      </w:r>
      <w:r w:rsidR="00FD5767" w:rsidRPr="00AC0A63">
        <w:rPr>
          <w:rFonts w:ascii="3ds" w:hAnsi="3ds"/>
          <w:spacing w:val="-3"/>
          <w:shd w:val="clear" w:color="auto" w:fill="FFFFFF"/>
          <w:lang w:val="fr-FR"/>
        </w:rPr>
        <w:t xml:space="preserve">nteractive </w:t>
      </w:r>
      <w:r w:rsidR="00D04CDC" w:rsidRPr="00D04CDC">
        <w:rPr>
          <w:rFonts w:ascii="3ds" w:hAnsi="3ds"/>
          <w:b/>
          <w:bCs/>
          <w:spacing w:val="-3"/>
          <w:shd w:val="clear" w:color="auto" w:fill="FFFFFF"/>
          <w:lang w:val="fr-FR"/>
        </w:rPr>
        <w:t>A</w:t>
      </w:r>
      <w:r w:rsidR="00D04CDC" w:rsidRPr="00D62A06">
        <w:rPr>
          <w:rFonts w:ascii="3ds" w:hAnsi="3ds"/>
          <w:spacing w:val="-3"/>
          <w:shd w:val="clear" w:color="auto" w:fill="FFFFFF"/>
          <w:lang w:val="fr-FR"/>
        </w:rPr>
        <w:t>ppliquée</w:t>
      </w:r>
      <w:r w:rsidR="00FD5767" w:rsidRPr="00FD5767">
        <w:rPr>
          <w:rFonts w:ascii="3ds" w:hAnsi="3ds"/>
          <w:spacing w:val="-3"/>
          <w:shd w:val="clear" w:color="auto" w:fill="FFFFFF"/>
          <w:lang w:val="fr-FR"/>
        </w:rPr>
        <w:t>), la solution emblématique de l’entreprise, dédiée à la Conception Assistée par Ordinateur (CAO), notamment pour les industries aéronautique et automobile.</w:t>
      </w:r>
    </w:p>
    <w:p w14:paraId="278EF41B" w14:textId="3A06D03A" w:rsidR="00077DA9" w:rsidRPr="00077DA9" w:rsidRDefault="00445929" w:rsidP="00077DA9">
      <w:pPr>
        <w:pStyle w:val="NormalWeb"/>
        <w:jc w:val="both"/>
        <w:rPr>
          <w:rFonts w:ascii="3DS V2" w:hAnsi="3DS V2"/>
          <w:lang w:val="fr-FR"/>
        </w:rPr>
      </w:pPr>
      <w:r w:rsidRPr="00D66986">
        <w:rPr>
          <w:rStyle w:val="lev"/>
          <w:rFonts w:ascii="3DS V2" w:hAnsi="3DS V2"/>
          <w:lang w:val="fr-FR"/>
        </w:rPr>
        <w:t>ENOVIA</w:t>
      </w:r>
      <w:r w:rsidRPr="0040636C">
        <w:rPr>
          <w:rStyle w:val="lev"/>
          <w:rFonts w:ascii="3DS V2" w:hAnsi="3DS V2"/>
          <w:lang w:val="fr-FR"/>
        </w:rPr>
        <w:t xml:space="preserve"> - Solution </w:t>
      </w:r>
      <w:r w:rsidR="00027C19" w:rsidRPr="0040636C">
        <w:rPr>
          <w:rStyle w:val="lev"/>
          <w:rFonts w:ascii="3DS V2" w:hAnsi="3DS V2"/>
          <w:lang w:val="fr-FR"/>
        </w:rPr>
        <w:t>PLM</w:t>
      </w:r>
      <w:r w:rsidR="00027C19" w:rsidRPr="00D66986">
        <w:rPr>
          <w:rStyle w:val="lev"/>
          <w:rFonts w:ascii="3DS V2" w:hAnsi="3DS V2"/>
          <w:lang w:val="fr-FR"/>
        </w:rPr>
        <w:t xml:space="preserve"> (</w:t>
      </w:r>
      <w:r w:rsidR="00ED5130">
        <w:rPr>
          <w:rStyle w:val="lev"/>
          <w:rFonts w:ascii="3DS V2" w:hAnsi="3DS V2"/>
          <w:lang w:val="fr-FR"/>
        </w:rPr>
        <w:t>1999</w:t>
      </w:r>
      <w:r w:rsidR="00F16CF0" w:rsidRPr="00D66986">
        <w:rPr>
          <w:rStyle w:val="lev"/>
          <w:rFonts w:ascii="3DS V2" w:hAnsi="3DS V2"/>
          <w:lang w:val="fr-FR"/>
        </w:rPr>
        <w:t>)</w:t>
      </w:r>
      <w:r w:rsidR="00F16CF0" w:rsidRPr="00D66986">
        <w:rPr>
          <w:rFonts w:ascii="3DS V2" w:hAnsi="3DS V2"/>
          <w:lang w:val="fr-FR"/>
        </w:rPr>
        <w:t xml:space="preserve"> : </w:t>
      </w:r>
      <w:r w:rsidR="00D66986" w:rsidRPr="00C8431F">
        <w:rPr>
          <w:rFonts w:ascii="3ds" w:hAnsi="3ds"/>
          <w:spacing w:val="-3"/>
          <w:shd w:val="clear" w:color="auto" w:fill="FFFFFF"/>
          <w:lang w:val="fr-FR"/>
        </w:rPr>
        <w:t xml:space="preserve">Acquisition de la solution Product Manager Software d'IBM, qui deviendra ensuite ENOVIA, afin de gérer </w:t>
      </w:r>
      <w:r w:rsidR="00027C19" w:rsidRPr="00C8431F">
        <w:rPr>
          <w:rFonts w:ascii="3ds" w:hAnsi="3ds"/>
          <w:spacing w:val="-3"/>
          <w:shd w:val="clear" w:color="auto" w:fill="FFFFFF"/>
          <w:lang w:val="fr-FR"/>
        </w:rPr>
        <w:t>les données produites</w:t>
      </w:r>
      <w:r w:rsidR="00D66986" w:rsidRPr="00C8431F">
        <w:rPr>
          <w:rFonts w:ascii="3ds" w:hAnsi="3ds"/>
          <w:spacing w:val="-3"/>
          <w:shd w:val="clear" w:color="auto" w:fill="FFFFFF"/>
          <w:lang w:val="fr-FR"/>
        </w:rPr>
        <w:t xml:space="preserve"> </w:t>
      </w:r>
      <w:r w:rsidR="00C17CD5">
        <w:rPr>
          <w:rFonts w:ascii="3ds" w:hAnsi="3ds"/>
          <w:spacing w:val="-3"/>
          <w:shd w:val="clear" w:color="auto" w:fill="FFFFFF"/>
          <w:lang w:val="fr-FR"/>
        </w:rPr>
        <w:t>par</w:t>
      </w:r>
      <w:r w:rsidR="00D66986" w:rsidRPr="00C8431F">
        <w:rPr>
          <w:rFonts w:ascii="3ds" w:hAnsi="3ds"/>
          <w:spacing w:val="-3"/>
          <w:shd w:val="clear" w:color="auto" w:fill="FFFFFF"/>
          <w:lang w:val="fr-FR"/>
        </w:rPr>
        <w:t xml:space="preserve"> CATIA pour les clients majeurs et d'étendre les capacités du groupe en termes de gestion du cycle de vie des produits (PLM)</w:t>
      </w:r>
      <w:r w:rsidR="00C8431F" w:rsidRPr="00C8431F">
        <w:rPr>
          <w:rFonts w:ascii="3ds" w:hAnsi="3ds"/>
          <w:spacing w:val="-3"/>
          <w:shd w:val="clear" w:color="auto" w:fill="FFFFFF"/>
          <w:lang w:val="fr-FR"/>
        </w:rPr>
        <w:t>, transformant ainsi les opportunités de marché existantes en avantages concurrentiels.</w:t>
      </w:r>
    </w:p>
    <w:p w14:paraId="42CCCEDD" w14:textId="68F86A61" w:rsidR="002C1DDF" w:rsidRPr="002C1DDF" w:rsidRDefault="00077DA9" w:rsidP="00077DA9">
      <w:pPr>
        <w:pStyle w:val="NormalWeb"/>
        <w:jc w:val="both"/>
        <w:rPr>
          <w:rFonts w:ascii="3DS V2" w:hAnsi="3DS V2"/>
          <w:lang w:val="fr-FR"/>
        </w:rPr>
      </w:pPr>
      <w:r w:rsidRPr="0049111A">
        <w:rPr>
          <w:rFonts w:ascii="3DS V2" w:hAnsi="3DS V2"/>
          <w:noProof/>
        </w:rPr>
        <w:drawing>
          <wp:anchor distT="0" distB="0" distL="114300" distR="114300" simplePos="0" relativeHeight="251714048" behindDoc="1" locked="0" layoutInCell="1" allowOverlap="1" wp14:anchorId="6327C911" wp14:editId="418C32AE">
            <wp:simplePos x="0" y="0"/>
            <wp:positionH relativeFrom="margin">
              <wp:posOffset>175421</wp:posOffset>
            </wp:positionH>
            <wp:positionV relativeFrom="paragraph">
              <wp:posOffset>1411188</wp:posOffset>
            </wp:positionV>
            <wp:extent cx="5252085" cy="2273300"/>
            <wp:effectExtent l="0" t="0" r="5715" b="0"/>
            <wp:wrapTight wrapText="bothSides">
              <wp:wrapPolygon edited="0">
                <wp:start x="0" y="0"/>
                <wp:lineTo x="0" y="21359"/>
                <wp:lineTo x="21545" y="21359"/>
                <wp:lineTo x="21545" y="0"/>
                <wp:lineTo x="0" y="0"/>
              </wp:wrapPolygon>
            </wp:wrapTight>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052" t="17985" r="649"/>
                    <a:stretch/>
                  </pic:blipFill>
                  <pic:spPr bwMode="auto">
                    <a:xfrm>
                      <a:off x="0" y="0"/>
                      <a:ext cx="5252085" cy="2273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6096" behindDoc="1" locked="0" layoutInCell="1" allowOverlap="1" wp14:anchorId="14A0B869" wp14:editId="4941B0F5">
                <wp:simplePos x="0" y="0"/>
                <wp:positionH relativeFrom="margin">
                  <wp:posOffset>-232012</wp:posOffset>
                </wp:positionH>
                <wp:positionV relativeFrom="paragraph">
                  <wp:posOffset>3891564</wp:posOffset>
                </wp:positionV>
                <wp:extent cx="5692775" cy="635"/>
                <wp:effectExtent l="0" t="0" r="3175" b="8255"/>
                <wp:wrapTight wrapText="bothSides">
                  <wp:wrapPolygon edited="0">
                    <wp:start x="0" y="0"/>
                    <wp:lineTo x="0" y="20698"/>
                    <wp:lineTo x="21540" y="20698"/>
                    <wp:lineTo x="21540" y="0"/>
                    <wp:lineTo x="0" y="0"/>
                  </wp:wrapPolygon>
                </wp:wrapTight>
                <wp:docPr id="48" name="Zone de texte 48"/>
                <wp:cNvGraphicFramePr/>
                <a:graphic xmlns:a="http://schemas.openxmlformats.org/drawingml/2006/main">
                  <a:graphicData uri="http://schemas.microsoft.com/office/word/2010/wordprocessingShape">
                    <wps:wsp>
                      <wps:cNvSpPr txBox="1"/>
                      <wps:spPr>
                        <a:xfrm>
                          <a:off x="0" y="0"/>
                          <a:ext cx="5692775" cy="635"/>
                        </a:xfrm>
                        <a:prstGeom prst="rect">
                          <a:avLst/>
                        </a:prstGeom>
                        <a:solidFill>
                          <a:prstClr val="white"/>
                        </a:solidFill>
                        <a:ln>
                          <a:noFill/>
                        </a:ln>
                      </wps:spPr>
                      <wps:txbx>
                        <w:txbxContent>
                          <w:p w14:paraId="426E692D" w14:textId="235DD3E9" w:rsidR="0049111A" w:rsidRPr="000E0A96" w:rsidRDefault="0049111A" w:rsidP="0049111A">
                            <w:pPr>
                              <w:pStyle w:val="Lgende"/>
                              <w:jc w:val="center"/>
                              <w:rPr>
                                <w:rFonts w:ascii="3DS V2" w:eastAsia="Times New Roman" w:hAnsi="3DS V2" w:cs="Times New Roman"/>
                                <w:sz w:val="24"/>
                                <w:szCs w:val="24"/>
                              </w:rPr>
                            </w:pPr>
                            <w:r>
                              <w:t xml:space="preserve">Figure </w:t>
                            </w:r>
                            <w:fldSimple w:instr=" SEQ Figure \* ARABIC ">
                              <w:r w:rsidR="00FC7E5C">
                                <w:rPr>
                                  <w:noProof/>
                                </w:rPr>
                                <w:t>1</w:t>
                              </w:r>
                            </w:fldSimple>
                            <w:r>
                              <w:t xml:space="preserve"> : Histoire de Dassault Systèmes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4A0B869" id="_x0000_t202" coordsize="21600,21600" o:spt="202" path="m,l,21600r21600,l21600,xe">
                <v:stroke joinstyle="miter"/>
                <v:path gradientshapeok="t" o:connecttype="rect"/>
              </v:shapetype>
              <v:shape id="Zone de texte 48" o:spid="_x0000_s1026" type="#_x0000_t202" style="position:absolute;left:0;text-align:left;margin-left:-18.25pt;margin-top:306.4pt;width:448.25pt;height:.05pt;z-index:-2516003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" stroked="f">
                <v:textbox style="mso-fit-shape-to-text:t" inset="0,0,0,0">
                  <w:txbxContent>
                    <w:p w14:paraId="426E692D" w14:textId="235DD3E9" w:rsidR="0049111A" w:rsidRPr="000E0A96" w:rsidRDefault="0049111A" w:rsidP="0049111A">
                      <w:pPr>
                        <w:pStyle w:val="Lgende"/>
                        <w:jc w:val="center"/>
                        <w:rPr>
                          <w:rFonts w:ascii="3DS V2" w:eastAsia="Times New Roman" w:hAnsi="3DS V2" w:cs="Times New Roman"/>
                          <w:sz w:val="24"/>
                          <w:szCs w:val="24"/>
                        </w:rPr>
                      </w:pPr>
                      <w:r>
                        <w:t xml:space="preserve">Figure </w:t>
                      </w:r>
                      <w:fldSimple w:instr=" SEQ Figure \* ARABIC ">
                        <w:r w:rsidR="00FC7E5C">
                          <w:rPr>
                            <w:noProof/>
                          </w:rPr>
                          <w:t>1</w:t>
                        </w:r>
                      </w:fldSimple>
                      <w:r>
                        <w:t xml:space="preserve"> : Histoire de Dassault Systèmes</w:t>
                      </w:r>
                    </w:p>
                  </w:txbxContent>
                </v:textbox>
                <w10:wrap type="tight" anchorx="margin"/>
              </v:shape>
            </w:pict>
          </mc:Fallback>
        </mc:AlternateContent>
      </w:r>
      <w:r w:rsidR="00F16CF0" w:rsidRPr="002C1DDF">
        <w:rPr>
          <w:rStyle w:val="lev"/>
          <w:rFonts w:ascii="3DS V2" w:hAnsi="3DS V2"/>
          <w:lang w:val="fr-FR"/>
        </w:rPr>
        <w:t>3</w:t>
      </w:r>
      <w:r w:rsidR="00027C19" w:rsidRPr="002C1DDF">
        <w:rPr>
          <w:rStyle w:val="lev"/>
          <w:rFonts w:ascii="3DS V2" w:hAnsi="3DS V2"/>
          <w:lang w:val="fr-FR"/>
        </w:rPr>
        <w:t>DEXPERIENC</w:t>
      </w:r>
      <w:r w:rsidR="00027C19">
        <w:rPr>
          <w:rStyle w:val="lev"/>
          <w:rFonts w:ascii="3DS V2" w:hAnsi="3DS V2"/>
          <w:lang w:val="fr-FR"/>
        </w:rPr>
        <w:t>E (</w:t>
      </w:r>
      <w:r w:rsidR="001032F7">
        <w:rPr>
          <w:rStyle w:val="lev"/>
          <w:rFonts w:ascii="3DS V2" w:hAnsi="3DS V2"/>
          <w:lang w:val="fr-FR"/>
        </w:rPr>
        <w:t>2012)</w:t>
      </w:r>
      <w:r w:rsidR="00B243AF">
        <w:rPr>
          <w:rStyle w:val="lev"/>
          <w:rFonts w:ascii="3DS V2" w:hAnsi="3DS V2"/>
          <w:lang w:val="fr-FR"/>
        </w:rPr>
        <w:t xml:space="preserve"> </w:t>
      </w:r>
      <w:r w:rsidR="00F16CF0" w:rsidRPr="002C1DDF">
        <w:rPr>
          <w:rFonts w:ascii="3DS V2" w:hAnsi="3DS V2"/>
          <w:lang w:val="fr-FR"/>
        </w:rPr>
        <w:t xml:space="preserve">: </w:t>
      </w:r>
      <w:r w:rsidR="002C1DDF" w:rsidRPr="002C79E6">
        <w:rPr>
          <w:rFonts w:ascii="3ds" w:hAnsi="3ds"/>
          <w:spacing w:val="-3"/>
          <w:shd w:val="clear" w:color="auto" w:fill="FFFFFF"/>
          <w:lang w:val="fr-FR"/>
        </w:rPr>
        <w:t>La platefor</w:t>
      </w:r>
      <w:r w:rsidR="002C79E6">
        <w:rPr>
          <w:rFonts w:ascii="3ds" w:hAnsi="3ds"/>
          <w:spacing w:val="-3"/>
          <w:shd w:val="clear" w:color="auto" w:fill="FFFFFF"/>
          <w:lang w:val="fr-FR"/>
        </w:rPr>
        <w:t>me 3DEX</w:t>
      </w:r>
      <w:r w:rsidR="002C1DDF" w:rsidRPr="002C79E6">
        <w:rPr>
          <w:rFonts w:ascii="3ds" w:hAnsi="3ds"/>
          <w:spacing w:val="-3"/>
          <w:shd w:val="clear" w:color="auto" w:fill="FFFFFF"/>
          <w:lang w:val="fr-FR"/>
        </w:rPr>
        <w:t xml:space="preserve">PERIENCE voit le jour pour aider les entreprises à repenser leurs opérations à l'aide d'une plateforme qui connecte contributeurs, idées, données et solutions au sein d’un seul et même environnement collaboratif. Lancement des premières </w:t>
      </w:r>
      <w:proofErr w:type="spellStart"/>
      <w:r w:rsidR="002C1DDF" w:rsidRPr="0054760C">
        <w:rPr>
          <w:rFonts w:ascii="3ds" w:hAnsi="3ds"/>
          <w:spacing w:val="-3"/>
          <w:shd w:val="clear" w:color="auto" w:fill="FFFFFF"/>
          <w:lang w:val="fr-FR"/>
        </w:rPr>
        <w:t>Industry</w:t>
      </w:r>
      <w:proofErr w:type="spellEnd"/>
      <w:r w:rsidR="002C1DDF" w:rsidRPr="0054760C">
        <w:rPr>
          <w:rFonts w:ascii="3ds" w:hAnsi="3ds"/>
          <w:spacing w:val="-3"/>
          <w:shd w:val="clear" w:color="auto" w:fill="FFFFFF"/>
          <w:lang w:val="fr-FR"/>
        </w:rPr>
        <w:t xml:space="preserve"> Solution </w:t>
      </w:r>
      <w:proofErr w:type="spellStart"/>
      <w:r w:rsidR="002C1DDF" w:rsidRPr="0054760C">
        <w:rPr>
          <w:rFonts w:ascii="3ds" w:hAnsi="3ds"/>
          <w:spacing w:val="-3"/>
          <w:shd w:val="clear" w:color="auto" w:fill="FFFFFF"/>
          <w:lang w:val="fr-FR"/>
        </w:rPr>
        <w:t>Experiences</w:t>
      </w:r>
      <w:proofErr w:type="spellEnd"/>
      <w:r w:rsidR="002C1DDF" w:rsidRPr="002C79E6">
        <w:rPr>
          <w:rFonts w:ascii="3ds" w:hAnsi="3ds"/>
          <w:spacing w:val="-3"/>
          <w:shd w:val="clear" w:color="auto" w:fill="FFFFFF"/>
          <w:lang w:val="fr-FR"/>
        </w:rPr>
        <w:t xml:space="preserve"> (ISE) – des collections prédéfinies d'applications Dassault Systèmes qui répondent aux besoins spécifiques des secteurs industriels et offrent une valeur ciblée aux clients et/ou à leurs utilisateurs finaux.</w:t>
      </w:r>
      <w:r w:rsidR="0049111A" w:rsidRPr="0040636C">
        <w:rPr>
          <w:rFonts w:ascii="3DS V2" w:hAnsi="3DS V2"/>
          <w:lang w:val="fr-FR"/>
        </w:rPr>
        <w:t xml:space="preserve"> </w:t>
      </w:r>
    </w:p>
    <w:p w14:paraId="4A150CBD" w14:textId="4873A0AE" w:rsidR="0041418D" w:rsidRPr="00540B43" w:rsidRDefault="0041418D" w:rsidP="007C58D1">
      <w:pPr>
        <w:pStyle w:val="Titre3"/>
        <w:rPr>
          <w:rFonts w:ascii="3DS V2" w:hAnsi="3DS V2"/>
          <w:sz w:val="32"/>
          <w:szCs w:val="32"/>
        </w:rPr>
      </w:pPr>
      <w:bookmarkStart w:id="13" w:name="_Toc205474970"/>
      <w:r w:rsidRPr="00540B43">
        <w:rPr>
          <w:rFonts w:ascii="3DS V2" w:hAnsi="3DS V2"/>
          <w:sz w:val="32"/>
          <w:szCs w:val="32"/>
        </w:rPr>
        <w:lastRenderedPageBreak/>
        <w:t>Une présence mondiale</w:t>
      </w:r>
      <w:bookmarkEnd w:id="13"/>
    </w:p>
    <w:p w14:paraId="0432F103" w14:textId="5EDC66F1" w:rsidR="00E16F13" w:rsidRPr="00E16F13" w:rsidRDefault="00E16F13" w:rsidP="00446ACD">
      <w:pPr>
        <w:spacing w:before="100" w:beforeAutospacing="1" w:after="100" w:afterAutospacing="1"/>
        <w:jc w:val="both"/>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Dassault Systèmes emploie environ 25 000 collaborateurs passionnés, répartis sur les cinq continents, avec une forte concentration en Europe (41 %), en Asie-Pacifique (32 %) et en Amériques (27 %). Ces collaborateurs partagent une vision commune : améliorer la vie réelle grâce à l’innovation dans les mondes virtuels. Cette force de travail internationale est soutenue par un réseau de 77 laboratoires de recherche et développement, ainsi que par un vaste écosystème de plus de 14 000 partenaires technologiques, commerciaux et éducatifs, et plus de 200 partenaires scientifiques et de recherche. Ces collaborations renforcent les capacités d’innovation collective et élargissent la portée mondiale de l’entreprise.</w:t>
      </w:r>
    </w:p>
    <w:p w14:paraId="3154B8BD" w14:textId="77777777" w:rsidR="00E16F13" w:rsidRPr="00E16F13" w:rsidRDefault="00E16F13" w:rsidP="00446ACD">
      <w:pPr>
        <w:spacing w:before="100" w:beforeAutospacing="1" w:after="100" w:afterAutospacing="1"/>
        <w:jc w:val="both"/>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Le capital de Dassault Systèmes est majoritairement détenu par le Groupe Industriel Marcel Dassault, contrôlé par la famille Dassault, ainsi que par la direction de la société. L’entreprise dispose de sièges régionaux stratégiques à Boston, Paris et Shanghai, assurant un support local et une proximité avec ses clients dans le monde entier.</w:t>
      </w:r>
    </w:p>
    <w:p w14:paraId="2C132D64" w14:textId="77777777" w:rsidR="007C58D1" w:rsidRPr="00540B43" w:rsidRDefault="007C58D1" w:rsidP="007C58D1">
      <w:pPr>
        <w:pStyle w:val="Titre3"/>
        <w:rPr>
          <w:rFonts w:ascii="3DS V2" w:hAnsi="3DS V2"/>
          <w:sz w:val="32"/>
          <w:szCs w:val="32"/>
        </w:rPr>
      </w:pPr>
      <w:bookmarkStart w:id="14" w:name="_Toc205474971"/>
      <w:r w:rsidRPr="00540B43">
        <w:rPr>
          <w:rFonts w:ascii="3DS V2" w:hAnsi="3DS V2"/>
          <w:sz w:val="32"/>
          <w:szCs w:val="32"/>
        </w:rPr>
        <w:t>Une vision forte : le virtuel au service du réel</w:t>
      </w:r>
      <w:bookmarkEnd w:id="14"/>
    </w:p>
    <w:p w14:paraId="70D47283" w14:textId="77777777" w:rsidR="00E16F13" w:rsidRPr="00E16F13" w:rsidRDefault="00E16F13" w:rsidP="00446ACD">
      <w:pPr>
        <w:spacing w:before="100" w:beforeAutospacing="1" w:after="100" w:afterAutospacing="1"/>
        <w:jc w:val="both"/>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Plus qu’un simple éditeur de logiciels, Dassault Systèmes est un partenaire stratégique qui conjugue science, technologie et innovation pour enrichir l’expérience humaine. À travers un portefeuille diversifié de 13 marques expertes, couvrant la conception 3D, la maquette numérique (DMU), la gestion du cycle de vie des produits (PLM) et bien d’autres domaines, l’entreprise accompagne des acteurs industriels majeurs dans la définition de nouvelles stratégies. Elle les guide aussi dans la mise en œuvre d’approches plus durables, vertes et écoresponsables, en phase avec les enjeux environnementaux actuels.</w:t>
      </w:r>
    </w:p>
    <w:p w14:paraId="2139ED86" w14:textId="77777777" w:rsidR="00E16F13" w:rsidRPr="00E16F13" w:rsidRDefault="00E16F13" w:rsidP="00446ACD">
      <w:pPr>
        <w:spacing w:before="100" w:beforeAutospacing="1" w:after="100" w:afterAutospacing="1"/>
        <w:jc w:val="both"/>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Dassault Systèmes est profondément convaincue que les mondes virtuels permettent de prolonger et d’améliorer le monde réel. Grâce à ses univers 3DEXPERIENCE, elle offre aux entreprises et aux individus des environnements collaboratifs pour imaginer des innovations durables, capables d’harmoniser produit, nature et vie. La plateforme 3DEXPERIENCE®, cœur de son offre, permet la conception de jumeaux numériques (ou jumeaux virtuels) d’un produit, d’un processus industriel, voire d’un système complet. Ces jumeaux numériques reproduisent fidèlement les caractéristiques physiques et fonctionnelles, offrant un espace d’expérimentation sécurisé, économe en ressources et respectueux de l’environnement.</w:t>
      </w:r>
    </w:p>
    <w:p w14:paraId="6B1EDF5E" w14:textId="2CE790DD" w:rsidR="00B1582F" w:rsidRDefault="00E16F13" w:rsidP="00446ACD">
      <w:pPr>
        <w:spacing w:before="100" w:beforeAutospacing="1" w:after="100" w:afterAutospacing="1"/>
        <w:jc w:val="both"/>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Cette approche innovante s’inscrit dans une démarche de développement durable où l’entreprise mesure l’empreinte écologique et l’impact positif de ses solutions, ce que Dassault Systèmes appelle « l’éco-bilan ». Cette méthode permet d’aider les clients à transformer leur modèle économique vers une meilleure durabilité.</w:t>
      </w:r>
      <w:r w:rsidR="00B1582F">
        <w:rPr>
          <w:rFonts w:ascii="3DS V2" w:eastAsia="Times New Roman" w:hAnsi="3DS V2" w:cs="Times New Roman"/>
          <w:sz w:val="24"/>
          <w:szCs w:val="24"/>
          <w:lang w:eastAsia="zh-CN"/>
        </w:rPr>
        <w:br w:type="page"/>
      </w:r>
    </w:p>
    <w:p w14:paraId="4F2A0FE5" w14:textId="77777777" w:rsidR="00FE259C" w:rsidRDefault="00FE259C" w:rsidP="00FE259C">
      <w:pPr>
        <w:pStyle w:val="Titre3"/>
        <w:rPr>
          <w:rFonts w:ascii="3DS V2" w:hAnsi="3DS V2"/>
          <w:sz w:val="32"/>
          <w:szCs w:val="32"/>
        </w:rPr>
      </w:pPr>
      <w:bookmarkStart w:id="15" w:name="_Toc204789485"/>
      <w:bookmarkStart w:id="16" w:name="_Toc205474972"/>
      <w:r>
        <w:rPr>
          <w:rFonts w:ascii="3DS V2" w:hAnsi="3DS V2"/>
          <w:sz w:val="32"/>
          <w:szCs w:val="32"/>
        </w:rPr>
        <w:lastRenderedPageBreak/>
        <w:t>Une culture d’innovation portée par l’esprit « IFWE »</w:t>
      </w:r>
      <w:bookmarkEnd w:id="15"/>
      <w:bookmarkEnd w:id="16"/>
    </w:p>
    <w:p w14:paraId="63CAB222" w14:textId="16965C16" w:rsidR="00FE259C" w:rsidRDefault="00FE259C" w:rsidP="003B6822">
      <w:pPr>
        <w:pStyle w:val="NormalWeb"/>
        <w:jc w:val="both"/>
        <w:rPr>
          <w:rFonts w:ascii="3DS V2" w:hAnsi="3DS V2"/>
          <w:lang w:val="fr-FR"/>
        </w:rPr>
      </w:pPr>
      <w:r>
        <w:rPr>
          <w:rFonts w:ascii="3DS V2" w:hAnsi="3DS V2"/>
          <w:lang w:val="fr-FR"/>
        </w:rPr>
        <w:t>L’esprit « IFWE » est un concept propre à Dassault Systèmes</w:t>
      </w:r>
      <w:r w:rsidR="009C6FB3">
        <w:rPr>
          <w:rFonts w:ascii="3DS V2" w:hAnsi="3DS V2"/>
          <w:lang w:val="fr-FR"/>
        </w:rPr>
        <w:t xml:space="preserve"> </w:t>
      </w:r>
      <w:r>
        <w:rPr>
          <w:rFonts w:ascii="3DS V2" w:hAnsi="3DS V2"/>
          <w:lang w:val="fr-FR"/>
        </w:rPr>
        <w:t>:</w:t>
      </w:r>
    </w:p>
    <w:p w14:paraId="7220B67D" w14:textId="77777777" w:rsidR="00FE259C" w:rsidRDefault="00FE259C" w:rsidP="004F6F82">
      <w:pPr>
        <w:pStyle w:val="NormalWeb"/>
        <w:numPr>
          <w:ilvl w:val="0"/>
          <w:numId w:val="11"/>
        </w:numPr>
        <w:spacing w:line="276" w:lineRule="auto"/>
        <w:ind w:left="714" w:hanging="357"/>
        <w:rPr>
          <w:rFonts w:ascii="3DS V2" w:hAnsi="3DS V2"/>
          <w:lang w:val="fr-FR"/>
        </w:rPr>
      </w:pPr>
      <w:r>
        <w:rPr>
          <w:rFonts w:ascii="3DS V2" w:hAnsi="3DS V2"/>
        </w:rPr>
        <w:t>"IF WE ask the right questions, we can change the world."</w:t>
      </w:r>
      <w:r>
        <w:rPr>
          <w:rFonts w:ascii="3DS V2" w:hAnsi="3DS V2"/>
        </w:rPr>
        <w:br/>
      </w:r>
      <w:r w:rsidRPr="009D4812">
        <w:rPr>
          <w:rFonts w:ascii="3DS V2" w:hAnsi="3DS V2"/>
          <w:lang w:val="fr-FR"/>
        </w:rPr>
        <w:t xml:space="preserve">→ </w:t>
      </w:r>
      <w:r>
        <w:rPr>
          <w:rFonts w:ascii="3DS V2" w:hAnsi="3DS V2"/>
          <w:lang w:val="fr-FR"/>
        </w:rPr>
        <w:t>Souligner l’importance de la curiosité et de la réflexion stratégique.</w:t>
      </w:r>
    </w:p>
    <w:p w14:paraId="6C05C814" w14:textId="77777777" w:rsidR="00FE259C" w:rsidRDefault="00FE259C" w:rsidP="004F6F82">
      <w:pPr>
        <w:pStyle w:val="NormalWeb"/>
        <w:numPr>
          <w:ilvl w:val="0"/>
          <w:numId w:val="11"/>
        </w:numPr>
        <w:spacing w:line="276" w:lineRule="auto"/>
        <w:ind w:left="714" w:hanging="357"/>
        <w:rPr>
          <w:rFonts w:ascii="3DS V2" w:hAnsi="3DS V2"/>
          <w:lang w:val="fr-FR"/>
        </w:rPr>
      </w:pPr>
      <w:r>
        <w:rPr>
          <w:rFonts w:ascii="3DS V2" w:hAnsi="3DS V2"/>
        </w:rPr>
        <w:t>"IF WE design without limits, can we create a better life?"</w:t>
      </w:r>
      <w:r>
        <w:rPr>
          <w:rFonts w:ascii="3DS V2" w:hAnsi="3DS V2"/>
        </w:rPr>
        <w:br/>
      </w:r>
      <w:r w:rsidRPr="009D4812">
        <w:rPr>
          <w:rFonts w:ascii="3DS V2" w:hAnsi="3DS V2"/>
          <w:lang w:val="fr-FR"/>
        </w:rPr>
        <w:t xml:space="preserve">→ </w:t>
      </w:r>
      <w:r>
        <w:rPr>
          <w:rFonts w:ascii="3DS V2" w:hAnsi="3DS V2"/>
          <w:lang w:val="fr-FR"/>
        </w:rPr>
        <w:t>Encourager l’innovation dans le design au service de l’humain.</w:t>
      </w:r>
    </w:p>
    <w:p w14:paraId="34D98C0C" w14:textId="77777777" w:rsidR="00FE259C" w:rsidRPr="009D4812" w:rsidRDefault="00FE259C" w:rsidP="004F6F82">
      <w:pPr>
        <w:pStyle w:val="NormalWeb"/>
        <w:numPr>
          <w:ilvl w:val="0"/>
          <w:numId w:val="11"/>
        </w:numPr>
        <w:spacing w:line="276" w:lineRule="auto"/>
        <w:ind w:left="714" w:hanging="357"/>
        <w:rPr>
          <w:rFonts w:ascii="3DS V2" w:hAnsi="3DS V2"/>
          <w:lang w:val="fr-FR"/>
        </w:rPr>
      </w:pPr>
      <w:r>
        <w:rPr>
          <w:rFonts w:ascii="3DS V2" w:hAnsi="3DS V2"/>
        </w:rPr>
        <w:t>"IF WE use nature as inspiration, can we build more sustainable cities?"</w:t>
      </w:r>
      <w:r>
        <w:rPr>
          <w:rFonts w:ascii="3DS V2" w:hAnsi="3DS V2"/>
        </w:rPr>
        <w:br/>
      </w:r>
      <w:r w:rsidRPr="009D4812">
        <w:rPr>
          <w:rFonts w:ascii="3DS V2" w:hAnsi="3DS V2"/>
          <w:lang w:val="fr-FR"/>
        </w:rPr>
        <w:t xml:space="preserve">→ </w:t>
      </w:r>
      <w:r>
        <w:rPr>
          <w:rFonts w:ascii="3DS V2" w:hAnsi="3DS V2"/>
          <w:lang w:val="fr-FR"/>
        </w:rPr>
        <w:t>Allusion à l’approche bio-inspirée de la conception.</w:t>
      </w:r>
    </w:p>
    <w:p w14:paraId="18DE67AD" w14:textId="176E14AB" w:rsidR="00FE259C" w:rsidRPr="003B6822" w:rsidRDefault="00FE259C" w:rsidP="004F6F82">
      <w:pPr>
        <w:pStyle w:val="NormalWeb"/>
        <w:numPr>
          <w:ilvl w:val="0"/>
          <w:numId w:val="11"/>
        </w:numPr>
        <w:spacing w:line="276" w:lineRule="auto"/>
        <w:ind w:left="714" w:hanging="357"/>
        <w:rPr>
          <w:rFonts w:ascii="3DS V2" w:hAnsi="3DS V2"/>
          <w:lang w:val="fr-FR"/>
        </w:rPr>
      </w:pPr>
      <w:r>
        <w:rPr>
          <w:rFonts w:ascii="3DS V2" w:hAnsi="3DS V2"/>
        </w:rPr>
        <w:t>"IF WE can dream it, we can make it."</w:t>
      </w:r>
      <w:r w:rsidRPr="003B6822">
        <w:rPr>
          <w:rFonts w:ascii="3DS V2" w:hAnsi="3DS V2"/>
        </w:rPr>
        <w:br/>
      </w:r>
      <w:r w:rsidRPr="003B6822">
        <w:rPr>
          <w:rFonts w:ascii="3DS V2" w:hAnsi="3DS V2"/>
          <w:lang w:val="fr-FR"/>
        </w:rPr>
        <w:t>→ Slogan plus global de l’entreprise, proche de sa philosophie.</w:t>
      </w:r>
    </w:p>
    <w:p w14:paraId="273C1DFB" w14:textId="77777777" w:rsidR="00FE259C" w:rsidRDefault="00FE259C" w:rsidP="003B6822">
      <w:pPr>
        <w:pStyle w:val="NormalWeb"/>
        <w:jc w:val="both"/>
        <w:rPr>
          <w:rFonts w:ascii="3DS V2" w:hAnsi="3DS V2"/>
          <w:lang w:val="fr-FR"/>
        </w:rPr>
      </w:pPr>
      <w:r>
        <w:rPr>
          <w:rFonts w:ascii="3DS V2" w:hAnsi="3DS V2"/>
          <w:lang w:val="fr-FR"/>
        </w:rPr>
        <w:t>Cet état d’esprit guide la culture interne et les ambitions externes de l’entreprise, résolument tournée vers l’innovation au service de l’humanité.</w:t>
      </w:r>
    </w:p>
    <w:p w14:paraId="4857009F" w14:textId="77777777" w:rsidR="00FE259C" w:rsidRDefault="00FE259C" w:rsidP="00FE259C">
      <w:pPr>
        <w:pStyle w:val="Titre3"/>
        <w:rPr>
          <w:rFonts w:ascii="3DS V2" w:hAnsi="3DS V2"/>
          <w:sz w:val="32"/>
          <w:szCs w:val="32"/>
        </w:rPr>
      </w:pPr>
      <w:bookmarkStart w:id="17" w:name="_Toc204789486"/>
      <w:bookmarkStart w:id="18" w:name="_Toc205474973"/>
      <w:r>
        <w:rPr>
          <w:rFonts w:ascii="3DS V2" w:hAnsi="3DS V2"/>
          <w:sz w:val="32"/>
          <w:szCs w:val="32"/>
        </w:rPr>
        <w:t>Une stratégie autour de l’humain, l’industrie et les expériences</w:t>
      </w:r>
      <w:bookmarkEnd w:id="17"/>
      <w:bookmarkEnd w:id="18"/>
    </w:p>
    <w:p w14:paraId="4CBFB6D1" w14:textId="77777777" w:rsidR="00FE259C" w:rsidRDefault="00FE259C" w:rsidP="00FE259C">
      <w:pPr>
        <w:pStyle w:val="NormalWeb"/>
        <w:rPr>
          <w:rFonts w:ascii="3DS V2" w:hAnsi="3DS V2"/>
          <w:lang w:val="fr-FR"/>
        </w:rPr>
      </w:pPr>
      <w:r>
        <w:rPr>
          <w:rFonts w:ascii="3DS V2" w:hAnsi="3DS V2"/>
          <w:lang w:val="fr-FR"/>
        </w:rPr>
        <w:t>Dassault Systèmes développe sa stratégie autour de trois axes :</w:t>
      </w:r>
    </w:p>
    <w:p w14:paraId="71D54EB5" w14:textId="77777777" w:rsidR="00FE259C" w:rsidRDefault="00FE259C" w:rsidP="00760B40">
      <w:pPr>
        <w:pStyle w:val="NormalWeb"/>
        <w:numPr>
          <w:ilvl w:val="0"/>
          <w:numId w:val="12"/>
        </w:numPr>
        <w:spacing w:line="276" w:lineRule="auto"/>
        <w:ind w:left="714" w:hanging="357"/>
        <w:jc w:val="both"/>
        <w:rPr>
          <w:rFonts w:ascii="3DS V2" w:hAnsi="3DS V2"/>
          <w:lang w:val="fr-FR"/>
        </w:rPr>
      </w:pPr>
      <w:r w:rsidRPr="003C3B30">
        <w:rPr>
          <w:rStyle w:val="lev"/>
          <w:rFonts w:ascii="3DS V2" w:hAnsi="3DS V2"/>
          <w:lang w:val="fr-FR"/>
        </w:rPr>
        <w:t>Human</w:t>
      </w:r>
      <w:r>
        <w:rPr>
          <w:rFonts w:ascii="3DS V2" w:hAnsi="3DS V2"/>
          <w:lang w:val="fr-FR"/>
        </w:rPr>
        <w:t xml:space="preserve"> : l’humain est la ressource principale et la raison d’être de l’entreprise, avec une ambition d’apporter un bénéfice durable à la société par l’imagination, le savoir et le partage.</w:t>
      </w:r>
    </w:p>
    <w:p w14:paraId="1F396D57" w14:textId="79981334" w:rsidR="00FE259C" w:rsidRDefault="00FE259C" w:rsidP="00760B40">
      <w:pPr>
        <w:pStyle w:val="NormalWeb"/>
        <w:numPr>
          <w:ilvl w:val="0"/>
          <w:numId w:val="12"/>
        </w:numPr>
        <w:spacing w:line="276" w:lineRule="auto"/>
        <w:ind w:left="714" w:hanging="357"/>
        <w:jc w:val="both"/>
        <w:rPr>
          <w:rFonts w:ascii="3DS V2" w:hAnsi="3DS V2"/>
          <w:lang w:val="fr-FR"/>
        </w:rPr>
      </w:pPr>
      <w:proofErr w:type="gramStart"/>
      <w:r w:rsidRPr="00413F2C">
        <w:rPr>
          <w:rStyle w:val="lev"/>
          <w:rFonts w:ascii="3DS V2" w:hAnsi="3DS V2"/>
        </w:rPr>
        <w:t>Industry</w:t>
      </w:r>
      <w:r w:rsidR="009623A4">
        <w:rPr>
          <w:rStyle w:val="lev"/>
          <w:rFonts w:ascii="3DS V2" w:hAnsi="3DS V2"/>
          <w:lang w:val="fr-FR"/>
        </w:rPr>
        <w:t xml:space="preserve"> </w:t>
      </w:r>
      <w:r>
        <w:rPr>
          <w:rFonts w:ascii="3DS V2" w:hAnsi="3DS V2"/>
          <w:lang w:val="fr-FR"/>
        </w:rPr>
        <w:t>:</w:t>
      </w:r>
      <w:proofErr w:type="gramEnd"/>
      <w:r>
        <w:rPr>
          <w:rFonts w:ascii="3DS V2" w:hAnsi="3DS V2"/>
          <w:lang w:val="fr-FR"/>
        </w:rPr>
        <w:t xml:space="preserve"> offrir à chaque secteur industriel des solutions personnalisées pour atteindre des résultats durables et compétitifs.</w:t>
      </w:r>
    </w:p>
    <w:p w14:paraId="7924788C" w14:textId="54EDB18F" w:rsidR="00FE259C" w:rsidRDefault="00FE259C" w:rsidP="00760B40">
      <w:pPr>
        <w:pStyle w:val="NormalWeb"/>
        <w:numPr>
          <w:ilvl w:val="0"/>
          <w:numId w:val="12"/>
        </w:numPr>
        <w:spacing w:line="276" w:lineRule="auto"/>
        <w:ind w:left="714" w:hanging="357"/>
        <w:jc w:val="both"/>
        <w:rPr>
          <w:rFonts w:ascii="3DS V2" w:hAnsi="3DS V2"/>
          <w:lang w:val="fr-FR"/>
        </w:rPr>
      </w:pPr>
      <w:proofErr w:type="gramStart"/>
      <w:r w:rsidRPr="00413F2C">
        <w:rPr>
          <w:rStyle w:val="lev"/>
          <w:rFonts w:ascii="3DS V2" w:hAnsi="3DS V2"/>
        </w:rPr>
        <w:t>Experiences</w:t>
      </w:r>
      <w:r w:rsidR="009623A4">
        <w:rPr>
          <w:rStyle w:val="lev"/>
          <w:rFonts w:ascii="3DS V2" w:hAnsi="3DS V2"/>
          <w:lang w:val="fr-FR"/>
        </w:rPr>
        <w:t xml:space="preserve"> </w:t>
      </w:r>
      <w:r>
        <w:rPr>
          <w:rFonts w:ascii="3DS V2" w:hAnsi="3DS V2"/>
          <w:lang w:val="fr-FR"/>
        </w:rPr>
        <w:t>:</w:t>
      </w:r>
      <w:proofErr w:type="gramEnd"/>
      <w:r>
        <w:rPr>
          <w:rFonts w:ascii="3DS V2" w:hAnsi="3DS V2"/>
          <w:lang w:val="fr-FR"/>
        </w:rPr>
        <w:t xml:space="preserve"> promouvoir une nouvelle économie de l’expérience, où les solutions ne sont plus simplement des produits, mais des expériences à vivre.</w:t>
      </w:r>
    </w:p>
    <w:p w14:paraId="49CE7484" w14:textId="71FC0CD0" w:rsidR="00A226CE" w:rsidRDefault="00A226CE" w:rsidP="00A226CE">
      <w:pPr>
        <w:pStyle w:val="Titre3"/>
        <w:rPr>
          <w:rFonts w:ascii="3DS V2" w:hAnsi="3DS V2"/>
          <w:sz w:val="32"/>
          <w:szCs w:val="32"/>
        </w:rPr>
      </w:pPr>
      <w:bookmarkStart w:id="19" w:name="_Toc205474974"/>
      <w:r>
        <w:rPr>
          <w:rFonts w:ascii="3DS V2" w:hAnsi="3DS V2"/>
          <w:sz w:val="32"/>
          <w:szCs w:val="32"/>
        </w:rPr>
        <w:t>L’</w:t>
      </w:r>
      <w:r w:rsidRPr="004F2DC8">
        <w:rPr>
          <w:rFonts w:ascii="3DS V2" w:hAnsi="3DS V2"/>
          <w:sz w:val="32"/>
          <w:szCs w:val="32"/>
        </w:rPr>
        <w:t>E</w:t>
      </w:r>
      <w:r>
        <w:rPr>
          <w:rFonts w:ascii="3DS V2" w:hAnsi="3DS V2"/>
          <w:sz w:val="32"/>
          <w:szCs w:val="32"/>
        </w:rPr>
        <w:t>quipe CATIA – Schématique Electrique</w:t>
      </w:r>
      <w:bookmarkEnd w:id="19"/>
    </w:p>
    <w:p w14:paraId="649ED84A" w14:textId="0C2676DA" w:rsidR="00D65C0F" w:rsidRDefault="00A226CE" w:rsidP="00A226CE">
      <w:pPr>
        <w:jc w:val="both"/>
        <w:rPr>
          <w:rFonts w:ascii="3DS V2" w:hAnsi="3DS V2" w:cs="Arial"/>
          <w:sz w:val="24"/>
          <w:szCs w:val="24"/>
        </w:rPr>
      </w:pPr>
      <w:r w:rsidRPr="00EC24CB">
        <w:rPr>
          <w:rFonts w:ascii="3DS V2" w:hAnsi="3DS V2" w:cs="Arial"/>
          <w:sz w:val="24"/>
          <w:szCs w:val="24"/>
        </w:rPr>
        <w:t>J’ai effectué mon stage dans une équipe composée de sept personnes : un manager et six développeurs. Parmi ces développeurs, trois sont basés à Dassault Systèmes Lyon,</w:t>
      </w:r>
      <w:r w:rsidR="00DF3B88">
        <w:rPr>
          <w:rFonts w:ascii="3DS V2" w:hAnsi="3DS V2" w:cs="Arial"/>
          <w:sz w:val="24"/>
          <w:szCs w:val="24"/>
        </w:rPr>
        <w:t xml:space="preserve"> </w:t>
      </w:r>
      <w:r w:rsidRPr="00EC24CB">
        <w:rPr>
          <w:rFonts w:ascii="3DS V2" w:hAnsi="3DS V2" w:cs="Arial"/>
          <w:sz w:val="24"/>
          <w:szCs w:val="24"/>
        </w:rPr>
        <w:t>tandis que les trois autres travaillent depuis la Belgique.</w:t>
      </w:r>
      <w:r w:rsidR="00D65C0F">
        <w:rPr>
          <w:rFonts w:ascii="3DS V2" w:hAnsi="3DS V2" w:cs="Arial"/>
          <w:sz w:val="24"/>
          <w:szCs w:val="24"/>
        </w:rPr>
        <w:t xml:space="preserve"> </w:t>
      </w:r>
      <w:r w:rsidRPr="00EC24CB">
        <w:rPr>
          <w:rFonts w:ascii="3DS V2" w:hAnsi="3DS V2" w:cs="Arial"/>
          <w:sz w:val="24"/>
          <w:szCs w:val="24"/>
        </w:rPr>
        <w:t xml:space="preserve">Cette organisation répartie </w:t>
      </w:r>
      <w:r>
        <w:rPr>
          <w:rFonts w:ascii="3DS V2" w:hAnsi="3DS V2" w:cs="Arial"/>
          <w:sz w:val="24"/>
          <w:szCs w:val="24"/>
        </w:rPr>
        <w:t xml:space="preserve">souligne l’importance </w:t>
      </w:r>
      <w:r w:rsidR="00C17CD5">
        <w:rPr>
          <w:rFonts w:ascii="3DS V2" w:hAnsi="3DS V2" w:cs="Arial"/>
          <w:sz w:val="24"/>
          <w:szCs w:val="24"/>
        </w:rPr>
        <w:t>du</w:t>
      </w:r>
      <w:r w:rsidRPr="00EC24CB">
        <w:rPr>
          <w:rFonts w:ascii="3DS V2" w:hAnsi="3DS V2" w:cs="Arial"/>
          <w:sz w:val="24"/>
          <w:szCs w:val="24"/>
        </w:rPr>
        <w:t xml:space="preserve"> travail collaboratif à distance</w:t>
      </w:r>
      <w:r w:rsidR="00A10866">
        <w:rPr>
          <w:rFonts w:ascii="3DS V2" w:hAnsi="3DS V2" w:cs="Arial"/>
          <w:sz w:val="24"/>
          <w:szCs w:val="24"/>
        </w:rPr>
        <w:t xml:space="preserve">. </w:t>
      </w:r>
    </w:p>
    <w:p w14:paraId="1058C4E5" w14:textId="09738395" w:rsidR="00A226CE" w:rsidRPr="00D65C0F" w:rsidRDefault="006909E5" w:rsidP="00A226CE">
      <w:pPr>
        <w:jc w:val="both"/>
        <w:rPr>
          <w:rFonts w:ascii="3DS V2" w:hAnsi="3DS V2" w:cs="Arial"/>
          <w:sz w:val="24"/>
          <w:szCs w:val="24"/>
        </w:rPr>
      </w:pPr>
      <w:r>
        <w:rPr>
          <w:rFonts w:ascii="3DS V2" w:hAnsi="3DS V2" w:cs="Arial"/>
          <w:sz w:val="24"/>
          <w:szCs w:val="24"/>
        </w:rPr>
        <w:t xml:space="preserve">Nous travaillons </w:t>
      </w:r>
      <w:r w:rsidR="00D65C0F">
        <w:rPr>
          <w:rFonts w:ascii="3DS V2" w:hAnsi="3DS V2" w:cs="Arial"/>
          <w:sz w:val="24"/>
          <w:szCs w:val="24"/>
        </w:rPr>
        <w:t xml:space="preserve">principalement </w:t>
      </w:r>
      <w:r>
        <w:rPr>
          <w:rFonts w:ascii="3DS V2" w:hAnsi="3DS V2" w:cs="Arial"/>
          <w:sz w:val="24"/>
          <w:szCs w:val="24"/>
        </w:rPr>
        <w:t xml:space="preserve">sur </w:t>
      </w:r>
      <w:r w:rsidR="008C0831">
        <w:rPr>
          <w:rFonts w:ascii="3DS V2" w:hAnsi="3DS V2" w:cs="Arial"/>
          <w:sz w:val="24"/>
          <w:szCs w:val="24"/>
        </w:rPr>
        <w:t>des</w:t>
      </w:r>
      <w:r>
        <w:rPr>
          <w:rFonts w:ascii="3DS V2" w:hAnsi="3DS V2" w:cs="Arial"/>
          <w:sz w:val="24"/>
          <w:szCs w:val="24"/>
        </w:rPr>
        <w:t xml:space="preserve"> machine</w:t>
      </w:r>
      <w:r w:rsidR="00023398">
        <w:rPr>
          <w:rFonts w:ascii="3DS V2" w:hAnsi="3DS V2" w:cs="Arial"/>
          <w:sz w:val="24"/>
          <w:szCs w:val="24"/>
        </w:rPr>
        <w:t>s</w:t>
      </w:r>
      <w:r>
        <w:rPr>
          <w:rFonts w:ascii="3DS V2" w:hAnsi="3DS V2" w:cs="Arial"/>
          <w:sz w:val="24"/>
          <w:szCs w:val="24"/>
        </w:rPr>
        <w:t xml:space="preserve"> à distance qui se situe</w:t>
      </w:r>
      <w:r w:rsidR="008C0831">
        <w:rPr>
          <w:rFonts w:ascii="3DS V2" w:hAnsi="3DS V2" w:cs="Arial"/>
          <w:sz w:val="24"/>
          <w:szCs w:val="24"/>
        </w:rPr>
        <w:t>nt</w:t>
      </w:r>
      <w:r>
        <w:rPr>
          <w:rFonts w:ascii="3DS V2" w:hAnsi="3DS V2" w:cs="Arial"/>
          <w:sz w:val="24"/>
          <w:szCs w:val="24"/>
        </w:rPr>
        <w:t xml:space="preserve"> dans le siège social de Dassault Systèmes à Vélizy–Villacoublay. </w:t>
      </w:r>
      <w:r w:rsidR="00A10866">
        <w:rPr>
          <w:rFonts w:ascii="3DS V2" w:hAnsi="3DS V2" w:cs="Arial"/>
          <w:sz w:val="24"/>
          <w:szCs w:val="24"/>
        </w:rPr>
        <w:t>Nous sommes</w:t>
      </w:r>
      <w:r w:rsidR="00A226CE" w:rsidRPr="00EC24CB">
        <w:rPr>
          <w:rFonts w:ascii="3DS V2" w:hAnsi="3DS V2" w:cs="Arial"/>
          <w:sz w:val="24"/>
          <w:szCs w:val="24"/>
        </w:rPr>
        <w:t xml:space="preserve"> sous la supervision de notre manager qui coordonne les projets et assure la cohérence des développements.</w:t>
      </w:r>
    </w:p>
    <w:p w14:paraId="3DC1AB1E" w14:textId="77777777" w:rsidR="00A226CE" w:rsidRDefault="00A226CE" w:rsidP="00A226CE">
      <w:pPr>
        <w:pStyle w:val="NormalWeb"/>
        <w:spacing w:line="360" w:lineRule="auto"/>
        <w:ind w:left="714"/>
        <w:jc w:val="both"/>
        <w:rPr>
          <w:rFonts w:ascii="3DS V2" w:hAnsi="3DS V2"/>
          <w:lang w:val="fr-FR"/>
        </w:rPr>
      </w:pPr>
    </w:p>
    <w:p w14:paraId="64852A4E" w14:textId="6358D0F4" w:rsidR="0041418D" w:rsidRPr="0040636C" w:rsidRDefault="00F9561E" w:rsidP="0041418D">
      <w:pPr>
        <w:pStyle w:val="NormalWeb"/>
        <w:keepNext/>
        <w:rPr>
          <w:lang w:val="fr-FR"/>
        </w:rPr>
      </w:pPr>
      <w:r w:rsidRPr="0041418D">
        <w:rPr>
          <w:rFonts w:ascii="3DS V2" w:hAnsi="3DS V2"/>
          <w:noProof/>
        </w:rPr>
        <w:lastRenderedPageBreak/>
        <w:drawing>
          <wp:anchor distT="0" distB="0" distL="114300" distR="114300" simplePos="0" relativeHeight="251681280" behindDoc="0" locked="0" layoutInCell="1" allowOverlap="1" wp14:anchorId="099A4AD4" wp14:editId="05F0C8A6">
            <wp:simplePos x="0" y="0"/>
            <wp:positionH relativeFrom="margin">
              <wp:posOffset>-322338</wp:posOffset>
            </wp:positionH>
            <wp:positionV relativeFrom="paragraph">
              <wp:posOffset>254</wp:posOffset>
            </wp:positionV>
            <wp:extent cx="6586233" cy="8193024"/>
            <wp:effectExtent l="0" t="0" r="5080" b="0"/>
            <wp:wrapSquare wrapText="bothSides"/>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86233" cy="8193024"/>
                    </a:xfrm>
                    <a:prstGeom prst="rect">
                      <a:avLst/>
                    </a:prstGeom>
                  </pic:spPr>
                </pic:pic>
              </a:graphicData>
            </a:graphic>
            <wp14:sizeRelH relativeFrom="page">
              <wp14:pctWidth>0</wp14:pctWidth>
            </wp14:sizeRelH>
            <wp14:sizeRelV relativeFrom="page">
              <wp14:pctHeight>0</wp14:pctHeight>
            </wp14:sizeRelV>
          </wp:anchor>
        </w:drawing>
      </w:r>
    </w:p>
    <w:p w14:paraId="5B5C3E3A" w14:textId="1F386C29" w:rsidR="001F4B51" w:rsidRDefault="0041418D" w:rsidP="0041418D">
      <w:pPr>
        <w:pStyle w:val="Lgende"/>
        <w:jc w:val="center"/>
        <w:rPr>
          <w:noProof/>
        </w:rPr>
      </w:pPr>
      <w:r>
        <w:t xml:space="preserve">Figure </w:t>
      </w:r>
      <w:fldSimple w:instr=" SEQ Figure \* ARABIC ">
        <w:r w:rsidR="00FC7E5C">
          <w:rPr>
            <w:noProof/>
          </w:rPr>
          <w:t>2</w:t>
        </w:r>
      </w:fldSimple>
      <w:r>
        <w:t xml:space="preserve"> : Chiffres Clés</w:t>
      </w:r>
      <w:r w:rsidR="007C58D1">
        <w:t xml:space="preserve"> de Dassault Systèmes</w:t>
      </w:r>
      <w:r>
        <w:rPr>
          <w:noProof/>
        </w:rPr>
        <w:t xml:space="preserve"> 202</w:t>
      </w:r>
      <w:r w:rsidR="007C58D1">
        <w:rPr>
          <w:noProof/>
        </w:rPr>
        <w:t>4</w:t>
      </w:r>
    </w:p>
    <w:p w14:paraId="5335C742" w14:textId="669AC40D" w:rsidR="001C2DF2" w:rsidRPr="001F4B51" w:rsidRDefault="001F4B51" w:rsidP="001F4B51">
      <w:pPr>
        <w:rPr>
          <w:i/>
          <w:iCs/>
          <w:noProof/>
          <w:color w:val="001871" w:themeColor="text2"/>
          <w:sz w:val="18"/>
          <w:szCs w:val="18"/>
        </w:rPr>
      </w:pPr>
      <w:r>
        <w:rPr>
          <w:noProof/>
        </w:rPr>
        <w:lastRenderedPageBreak/>
        <w:br w:type="page"/>
      </w:r>
      <w:r w:rsidR="00540B43" w:rsidRPr="001C2DF2">
        <w:rPr>
          <w:rFonts w:ascii="3DS V2" w:hAnsi="3DS V2"/>
          <w:noProof/>
        </w:rPr>
        <w:drawing>
          <wp:anchor distT="0" distB="0" distL="114300" distR="114300" simplePos="0" relativeHeight="251682304" behindDoc="1" locked="0" layoutInCell="1" allowOverlap="1" wp14:anchorId="1A30DB1A" wp14:editId="6350A246">
            <wp:simplePos x="0" y="0"/>
            <wp:positionH relativeFrom="column">
              <wp:posOffset>-504825</wp:posOffset>
            </wp:positionH>
            <wp:positionV relativeFrom="page">
              <wp:posOffset>1316355</wp:posOffset>
            </wp:positionV>
            <wp:extent cx="6949440" cy="7797165"/>
            <wp:effectExtent l="0" t="0" r="0" b="0"/>
            <wp:wrapTight wrapText="bothSides">
              <wp:wrapPolygon edited="0">
                <wp:start x="0" y="0"/>
                <wp:lineTo x="0" y="21531"/>
                <wp:lineTo x="21375" y="21531"/>
                <wp:lineTo x="21375" y="0"/>
                <wp:lineTo x="0" y="0"/>
              </wp:wrapPolygon>
            </wp:wrapTight>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 t="3003" r="-1390"/>
                    <a:stretch/>
                  </pic:blipFill>
                  <pic:spPr bwMode="auto">
                    <a:xfrm>
                      <a:off x="0" y="0"/>
                      <a:ext cx="6949440" cy="77971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C2DF2">
        <w:rPr>
          <w:noProof/>
        </w:rPr>
        <mc:AlternateContent>
          <mc:Choice Requires="wps">
            <w:drawing>
              <wp:anchor distT="0" distB="0" distL="114300" distR="114300" simplePos="0" relativeHeight="251693568" behindDoc="0" locked="0" layoutInCell="1" allowOverlap="1" wp14:anchorId="221D47A3" wp14:editId="6BB7E4E2">
                <wp:simplePos x="0" y="0"/>
                <wp:positionH relativeFrom="margin">
                  <wp:posOffset>1500175</wp:posOffset>
                </wp:positionH>
                <wp:positionV relativeFrom="paragraph">
                  <wp:posOffset>7402703</wp:posOffset>
                </wp:positionV>
                <wp:extent cx="1375257" cy="270561"/>
                <wp:effectExtent l="0" t="0" r="15875" b="15240"/>
                <wp:wrapNone/>
                <wp:docPr id="22" name="Rectangle 22"/>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69154F29" id="Rectangle 22" o:spid="_x0000_s1026" style="position:absolute;margin-left:118.1pt;margin-top:582.9pt;width:108.3pt;height:21.3pt;z-index:251693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91520" behindDoc="0" locked="0" layoutInCell="1" allowOverlap="1" wp14:anchorId="12B70669" wp14:editId="6410F274">
                <wp:simplePos x="0" y="0"/>
                <wp:positionH relativeFrom="margin">
                  <wp:posOffset>1478229</wp:posOffset>
                </wp:positionH>
                <wp:positionV relativeFrom="paragraph">
                  <wp:posOffset>5844565</wp:posOffset>
                </wp:positionV>
                <wp:extent cx="1375257" cy="270561"/>
                <wp:effectExtent l="0" t="0" r="15875" b="15240"/>
                <wp:wrapNone/>
                <wp:docPr id="21" name="Rectangle 21"/>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7831F093" id="Rectangle 21" o:spid="_x0000_s1026" style="position:absolute;margin-left:116.4pt;margin-top:460.2pt;width:108.3pt;height:21.3pt;z-index:251691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9472" behindDoc="0" locked="0" layoutInCell="1" allowOverlap="1" wp14:anchorId="795C4556" wp14:editId="5A14CE90">
                <wp:simplePos x="0" y="0"/>
                <wp:positionH relativeFrom="margin">
                  <wp:posOffset>1522121</wp:posOffset>
                </wp:positionH>
                <wp:positionV relativeFrom="paragraph">
                  <wp:posOffset>4630242</wp:posOffset>
                </wp:positionV>
                <wp:extent cx="1375257" cy="270561"/>
                <wp:effectExtent l="0" t="0" r="15875" b="15240"/>
                <wp:wrapNone/>
                <wp:docPr id="20" name="Rectangle 20"/>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4A7E8F68" id="Rectangle 20" o:spid="_x0000_s1026" style="position:absolute;margin-left:119.85pt;margin-top:364.6pt;width:108.3pt;height:21.3pt;z-index:251689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7424" behindDoc="0" locked="0" layoutInCell="1" allowOverlap="1" wp14:anchorId="64E1D8EA" wp14:editId="5E4EE2C3">
                <wp:simplePos x="0" y="0"/>
                <wp:positionH relativeFrom="margin">
                  <wp:posOffset>1544066</wp:posOffset>
                </wp:positionH>
                <wp:positionV relativeFrom="paragraph">
                  <wp:posOffset>3393973</wp:posOffset>
                </wp:positionV>
                <wp:extent cx="1375257" cy="270561"/>
                <wp:effectExtent l="0" t="0" r="15875" b="15240"/>
                <wp:wrapNone/>
                <wp:docPr id="19" name="Rectangle 19"/>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0135345D" id="Rectangle 19" o:spid="_x0000_s1026" style="position:absolute;margin-left:121.6pt;margin-top:267.25pt;width:108.3pt;height:21.3pt;z-index:251687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5376" behindDoc="0" locked="0" layoutInCell="1" allowOverlap="1" wp14:anchorId="52778098" wp14:editId="27BBA8F9">
                <wp:simplePos x="0" y="0"/>
                <wp:positionH relativeFrom="margin">
                  <wp:posOffset>1521562</wp:posOffset>
                </wp:positionH>
                <wp:positionV relativeFrom="paragraph">
                  <wp:posOffset>2018994</wp:posOffset>
                </wp:positionV>
                <wp:extent cx="1375257" cy="270561"/>
                <wp:effectExtent l="0" t="0" r="15875" b="15240"/>
                <wp:wrapNone/>
                <wp:docPr id="18" name="Rectangle 18"/>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4ED69AA0" id="Rectangle 18" o:spid="_x0000_s1026" style="position:absolute;margin-left:119.8pt;margin-top:159pt;width:108.3pt;height:21.3pt;z-index:251685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4352" behindDoc="1" locked="0" layoutInCell="1" allowOverlap="1" wp14:anchorId="3AEF54C1" wp14:editId="7A48BEF1">
                <wp:simplePos x="0" y="0"/>
                <wp:positionH relativeFrom="column">
                  <wp:posOffset>-504190</wp:posOffset>
                </wp:positionH>
                <wp:positionV relativeFrom="paragraph">
                  <wp:posOffset>8256270</wp:posOffset>
                </wp:positionV>
                <wp:extent cx="6854190" cy="635"/>
                <wp:effectExtent l="0" t="0" r="0" b="0"/>
                <wp:wrapTight wrapText="bothSides">
                  <wp:wrapPolygon edited="0">
                    <wp:start x="0" y="0"/>
                    <wp:lineTo x="0" y="21600"/>
                    <wp:lineTo x="21600" y="21600"/>
                    <wp:lineTo x="21600" y="0"/>
                  </wp:wrapPolygon>
                </wp:wrapTight>
                <wp:docPr id="17" name="Zone de texte 17"/>
                <wp:cNvGraphicFramePr/>
                <a:graphic xmlns:a="http://schemas.openxmlformats.org/drawingml/2006/main">
                  <a:graphicData uri="http://schemas.microsoft.com/office/word/2010/wordprocessingShape">
                    <wps:wsp>
                      <wps:cNvSpPr txBox="1"/>
                      <wps:spPr>
                        <a:xfrm>
                          <a:off x="0" y="0"/>
                          <a:ext cx="6854190" cy="635"/>
                        </a:xfrm>
                        <a:prstGeom prst="rect">
                          <a:avLst/>
                        </a:prstGeom>
                        <a:solidFill>
                          <a:prstClr val="white"/>
                        </a:solidFill>
                        <a:ln>
                          <a:noFill/>
                        </a:ln>
                      </wps:spPr>
                      <wps:txbx>
                        <w:txbxContent>
                          <w:p w14:paraId="4C2B4B90" w14:textId="73FB4D50" w:rsidR="001C2DF2" w:rsidRPr="00381802" w:rsidRDefault="001C2DF2" w:rsidP="001C2DF2">
                            <w:pPr>
                              <w:pStyle w:val="Lgende"/>
                              <w:jc w:val="center"/>
                              <w:rPr>
                                <w:rFonts w:ascii="3DS V2" w:hAnsi="3DS V2"/>
                                <w:b/>
                                <w:bCs/>
                                <w:color w:val="005386"/>
                                <w:sz w:val="22"/>
                                <w:szCs w:val="22"/>
                              </w:rPr>
                            </w:pPr>
                            <w:r>
                              <w:t xml:space="preserve">Figure </w:t>
                            </w:r>
                            <w:fldSimple w:instr=" SEQ Figure \* ARABIC ">
                              <w:r w:rsidR="00FC7E5C">
                                <w:rPr>
                                  <w:noProof/>
                                </w:rPr>
                                <w:t>3</w:t>
                              </w:r>
                            </w:fldSimple>
                            <w:r>
                              <w:t xml:space="preserve"> : Le modèle d'affaires de Dassault Systèmes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EF54C1" id="Zone de texte 17" o:spid="_x0000_s1027" type="#_x0000_t202" style="position:absolute;margin-left:-39.7pt;margin-top:650.1pt;width:539.7pt;height:.05pt;z-index:-251632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" stroked="f">
                <v:textbox style="mso-fit-shape-to-text:t" inset="0,0,0,0">
                  <w:txbxContent>
                    <w:p w14:paraId="4C2B4B90" w14:textId="73FB4D50" w:rsidR="001C2DF2" w:rsidRPr="00381802" w:rsidRDefault="001C2DF2" w:rsidP="001C2DF2">
                      <w:pPr>
                        <w:pStyle w:val="Lgende"/>
                        <w:jc w:val="center"/>
                        <w:rPr>
                          <w:rFonts w:ascii="3DS V2" w:hAnsi="3DS V2"/>
                          <w:b/>
                          <w:bCs/>
                          <w:color w:val="005386"/>
                          <w:sz w:val="22"/>
                          <w:szCs w:val="22"/>
                        </w:rPr>
                      </w:pPr>
                      <w:r>
                        <w:t xml:space="preserve">Figure </w:t>
                      </w:r>
                      <w:fldSimple w:instr=" SEQ Figure \* ARABIC ">
                        <w:r w:rsidR="00FC7E5C">
                          <w:rPr>
                            <w:noProof/>
                          </w:rPr>
                          <w:t>3</w:t>
                        </w:r>
                      </w:fldSimple>
                      <w:r>
                        <w:t xml:space="preserve"> : Le modèle d'affaires de Dassault Systèmes</w:t>
                      </w:r>
                    </w:p>
                  </w:txbxContent>
                </v:textbox>
                <w10:wrap type="tight"/>
              </v:shape>
            </w:pict>
          </mc:Fallback>
        </mc:AlternateContent>
      </w:r>
    </w:p>
    <w:p w14:paraId="74D5872F" w14:textId="2BE51FE3" w:rsidR="00540B43" w:rsidRDefault="00125079">
      <w:pPr>
        <w:rPr>
          <w:rFonts w:ascii="3DS V2" w:eastAsiaTheme="majorEastAsia" w:hAnsi="3DS V2" w:cstheme="majorBidi"/>
          <w:b/>
          <w:bCs/>
          <w:color w:val="005386"/>
        </w:rPr>
      </w:pPr>
      <w:r w:rsidRPr="00540B43">
        <w:rPr>
          <w:rFonts w:ascii="3DS V2" w:hAnsi="3DS V2"/>
          <w:noProof/>
        </w:rPr>
        <w:lastRenderedPageBreak/>
        <w:drawing>
          <wp:anchor distT="0" distB="0" distL="114300" distR="114300" simplePos="0" relativeHeight="251694592" behindDoc="1" locked="0" layoutInCell="1" allowOverlap="1" wp14:anchorId="0238EC32" wp14:editId="66861695">
            <wp:simplePos x="0" y="0"/>
            <wp:positionH relativeFrom="column">
              <wp:posOffset>-396240</wp:posOffset>
            </wp:positionH>
            <wp:positionV relativeFrom="page">
              <wp:posOffset>1322070</wp:posOffset>
            </wp:positionV>
            <wp:extent cx="6670040" cy="7365365"/>
            <wp:effectExtent l="0" t="0" r="0" b="6985"/>
            <wp:wrapTight wrapText="bothSides">
              <wp:wrapPolygon edited="0">
                <wp:start x="0" y="112"/>
                <wp:lineTo x="0" y="21565"/>
                <wp:lineTo x="21530" y="21565"/>
                <wp:lineTo x="21530" y="112"/>
                <wp:lineTo x="0" y="112"/>
              </wp:wrapPolygon>
            </wp:wrapTight>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074" r="10232" b="-1"/>
                    <a:stretch/>
                  </pic:blipFill>
                  <pic:spPr bwMode="auto">
                    <a:xfrm>
                      <a:off x="0" y="0"/>
                      <a:ext cx="6670040" cy="7365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40B43">
        <w:rPr>
          <w:noProof/>
        </w:rPr>
        <mc:AlternateContent>
          <mc:Choice Requires="wps">
            <w:drawing>
              <wp:anchor distT="0" distB="0" distL="114300" distR="114300" simplePos="0" relativeHeight="251696640" behindDoc="1" locked="0" layoutInCell="1" allowOverlap="1" wp14:anchorId="1CE18BE3" wp14:editId="554DEF06">
                <wp:simplePos x="0" y="0"/>
                <wp:positionH relativeFrom="column">
                  <wp:posOffset>-459766</wp:posOffset>
                </wp:positionH>
                <wp:positionV relativeFrom="paragraph">
                  <wp:posOffset>8031125</wp:posOffset>
                </wp:positionV>
                <wp:extent cx="6670040" cy="635"/>
                <wp:effectExtent l="0" t="0" r="0" b="0"/>
                <wp:wrapTight wrapText="bothSides">
                  <wp:wrapPolygon edited="0">
                    <wp:start x="0" y="0"/>
                    <wp:lineTo x="0" y="21600"/>
                    <wp:lineTo x="21600" y="21600"/>
                    <wp:lineTo x="21600" y="0"/>
                  </wp:wrapPolygon>
                </wp:wrapTight>
                <wp:docPr id="24" name="Zone de texte 24"/>
                <wp:cNvGraphicFramePr/>
                <a:graphic xmlns:a="http://schemas.openxmlformats.org/drawingml/2006/main">
                  <a:graphicData uri="http://schemas.microsoft.com/office/word/2010/wordprocessingShape">
                    <wps:wsp>
                      <wps:cNvSpPr txBox="1"/>
                      <wps:spPr>
                        <a:xfrm>
                          <a:off x="0" y="0"/>
                          <a:ext cx="6670040" cy="635"/>
                        </a:xfrm>
                        <a:prstGeom prst="rect">
                          <a:avLst/>
                        </a:prstGeom>
                        <a:solidFill>
                          <a:prstClr val="white"/>
                        </a:solidFill>
                        <a:ln>
                          <a:noFill/>
                        </a:ln>
                      </wps:spPr>
                      <wps:txbx>
                        <w:txbxContent>
                          <w:p w14:paraId="5E562B2B" w14:textId="0012A1CD" w:rsidR="00540B43" w:rsidRPr="00F91AFF" w:rsidRDefault="00540B43" w:rsidP="00540B43">
                            <w:pPr>
                              <w:pStyle w:val="Lgende"/>
                              <w:jc w:val="center"/>
                              <w:rPr>
                                <w:rFonts w:ascii="3DS V2" w:hAnsi="3DS V2"/>
                              </w:rPr>
                            </w:pPr>
                            <w:r>
                              <w:t xml:space="preserve">Figure </w:t>
                            </w:r>
                            <w:fldSimple w:instr=" SEQ Figure \* ARABIC ">
                              <w:r w:rsidR="00FC7E5C">
                                <w:rPr>
                                  <w:noProof/>
                                </w:rPr>
                                <w:t>4</w:t>
                              </w:r>
                            </w:fldSimple>
                            <w:r>
                              <w:t xml:space="preserve"> : Modèle d'affaires &amp; Valeur créée et partagée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E18BE3" id="Zone de texte 24" o:spid="_x0000_s1028" type="#_x0000_t202" style="position:absolute;margin-left:-36.2pt;margin-top:632.35pt;width:525.2pt;height:.05pt;z-index:-251619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" stroked="f">
                <v:textbox style="mso-fit-shape-to-text:t" inset="0,0,0,0">
                  <w:txbxContent>
                    <w:p w14:paraId="5E562B2B" w14:textId="0012A1CD" w:rsidR="00540B43" w:rsidRPr="00F91AFF" w:rsidRDefault="00540B43" w:rsidP="00540B43">
                      <w:pPr>
                        <w:pStyle w:val="Lgende"/>
                        <w:jc w:val="center"/>
                        <w:rPr>
                          <w:rFonts w:ascii="3DS V2" w:hAnsi="3DS V2"/>
                        </w:rPr>
                      </w:pPr>
                      <w:r>
                        <w:t xml:space="preserve">Figure </w:t>
                      </w:r>
                      <w:fldSimple w:instr=" SEQ Figure \* ARABIC ">
                        <w:r w:rsidR="00FC7E5C">
                          <w:rPr>
                            <w:noProof/>
                          </w:rPr>
                          <w:t>4</w:t>
                        </w:r>
                      </w:fldSimple>
                      <w:r>
                        <w:t xml:space="preserve"> : Modèle d'affaires &amp; Valeur créée et partagée</w:t>
                      </w:r>
                    </w:p>
                  </w:txbxContent>
                </v:textbox>
                <w10:wrap type="tight"/>
              </v:shape>
            </w:pict>
          </mc:Fallback>
        </mc:AlternateContent>
      </w:r>
      <w:r w:rsidR="00540B43">
        <w:rPr>
          <w:rFonts w:ascii="3DS V2" w:hAnsi="3DS V2"/>
        </w:rPr>
        <w:br w:type="page"/>
      </w:r>
    </w:p>
    <w:p w14:paraId="72D0874B" w14:textId="5A867990" w:rsidR="00F555FD" w:rsidRPr="00F555FD" w:rsidRDefault="00BF32EC" w:rsidP="00F555FD">
      <w:pPr>
        <w:pStyle w:val="PartTitle"/>
        <w:jc w:val="left"/>
        <w:rPr>
          <w:rFonts w:ascii="3DS V2" w:hAnsi="3DS V2"/>
          <w:b/>
          <w:bCs w:val="0"/>
          <w:color w:val="005386"/>
          <w:sz w:val="56"/>
          <w:szCs w:val="56"/>
          <w:lang w:val="fr-FR"/>
        </w:rPr>
      </w:pPr>
      <w:bookmarkStart w:id="20" w:name="_Toc205474975"/>
      <w:r w:rsidRPr="003C3B30">
        <w:rPr>
          <w:rFonts w:ascii="3DS V2" w:hAnsi="3DS V2"/>
          <w:b/>
          <w:bCs w:val="0"/>
          <w:color w:val="005386"/>
          <w:sz w:val="56"/>
          <w:szCs w:val="56"/>
          <w:lang w:val="fr-FR"/>
        </w:rPr>
        <w:lastRenderedPageBreak/>
        <w:t>Mission du stage</w:t>
      </w:r>
      <w:bookmarkEnd w:id="20"/>
    </w:p>
    <w:p w14:paraId="11C6A2DF" w14:textId="456FF32B" w:rsidR="003331CA" w:rsidRDefault="003331CA" w:rsidP="003331CA">
      <w:pPr>
        <w:pStyle w:val="Titre2"/>
        <w:rPr>
          <w:rFonts w:ascii="3DS V2" w:hAnsi="3DS V2" w:cs="Arial"/>
          <w:sz w:val="40"/>
          <w:szCs w:val="40"/>
        </w:rPr>
      </w:pPr>
      <w:bookmarkStart w:id="21" w:name="_Toc205474976"/>
      <w:r>
        <w:rPr>
          <w:rFonts w:ascii="3DS V2" w:hAnsi="3DS V2" w:cs="Arial"/>
          <w:sz w:val="40"/>
          <w:szCs w:val="40"/>
        </w:rPr>
        <w:t>Contexte</w:t>
      </w:r>
      <w:bookmarkEnd w:id="21"/>
      <w:r>
        <w:rPr>
          <w:rFonts w:ascii="3DS V2" w:hAnsi="3DS V2" w:cs="Arial"/>
          <w:sz w:val="40"/>
          <w:szCs w:val="40"/>
        </w:rPr>
        <w:t xml:space="preserve"> </w:t>
      </w:r>
    </w:p>
    <w:p w14:paraId="620B53EA" w14:textId="0F8D1AB9" w:rsidR="003A3E6E" w:rsidRPr="003A3E6E" w:rsidRDefault="003A3E6E" w:rsidP="003A3E6E">
      <w:pPr>
        <w:pStyle w:val="Titre3"/>
        <w:rPr>
          <w:rFonts w:ascii="3DS V2" w:hAnsi="3DS V2"/>
          <w:sz w:val="32"/>
          <w:szCs w:val="32"/>
        </w:rPr>
      </w:pPr>
      <w:bookmarkStart w:id="22" w:name="_Toc205474977"/>
      <w:r>
        <w:rPr>
          <w:rFonts w:ascii="3DS V2" w:hAnsi="3DS V2"/>
          <w:sz w:val="32"/>
          <w:szCs w:val="32"/>
        </w:rPr>
        <w:t>Net to Wire</w:t>
      </w:r>
      <w:bookmarkEnd w:id="22"/>
      <w:r>
        <w:rPr>
          <w:rFonts w:ascii="3DS V2" w:hAnsi="3DS V2"/>
          <w:sz w:val="32"/>
          <w:szCs w:val="32"/>
        </w:rPr>
        <w:t> </w:t>
      </w:r>
    </w:p>
    <w:p w14:paraId="51D87FB1" w14:textId="79A777E6" w:rsidR="00F555FD" w:rsidRDefault="00C4239B" w:rsidP="003651C3">
      <w:pPr>
        <w:spacing w:line="240" w:lineRule="auto"/>
        <w:jc w:val="both"/>
        <w:rPr>
          <w:rFonts w:ascii="3DS V2" w:hAnsi="3DS V2" w:cs="Arial"/>
          <w:sz w:val="24"/>
          <w:szCs w:val="24"/>
        </w:rPr>
      </w:pPr>
      <w:r>
        <w:rPr>
          <w:rFonts w:ascii="3DS V2" w:hAnsi="3DS V2" w:cs="Arial"/>
          <w:sz w:val="24"/>
          <w:szCs w:val="24"/>
        </w:rPr>
        <w:t xml:space="preserve">Un </w:t>
      </w:r>
      <w:r w:rsidR="001A6649" w:rsidRPr="001A6649">
        <w:rPr>
          <w:rFonts w:ascii="3DS V2" w:hAnsi="3DS V2" w:cs="Arial"/>
          <w:sz w:val="24"/>
          <w:szCs w:val="24"/>
        </w:rPr>
        <w:t xml:space="preserve">schéma électrique est une représentation logique des connexions physiques </w:t>
      </w:r>
      <w:r w:rsidR="000E4127">
        <w:rPr>
          <w:rFonts w:ascii="3DS V2" w:hAnsi="3DS V2" w:cs="Arial"/>
          <w:sz w:val="24"/>
          <w:szCs w:val="24"/>
        </w:rPr>
        <w:t>ainsi que</w:t>
      </w:r>
      <w:r w:rsidR="001A6649" w:rsidRPr="001A6649">
        <w:rPr>
          <w:rFonts w:ascii="3DS V2" w:hAnsi="3DS V2" w:cs="Arial"/>
          <w:sz w:val="24"/>
          <w:szCs w:val="24"/>
        </w:rPr>
        <w:t xml:space="preserve"> de la disposition d'un système électrique. Un schéma décrit le fonctionnement d'un circuit électrique et </w:t>
      </w:r>
      <w:r w:rsidR="00120EE1">
        <w:rPr>
          <w:rFonts w:ascii="3DS V2" w:hAnsi="3DS V2" w:cs="Arial"/>
          <w:sz w:val="24"/>
          <w:szCs w:val="24"/>
        </w:rPr>
        <w:t>constitue</w:t>
      </w:r>
      <w:r w:rsidR="00F577AA">
        <w:rPr>
          <w:rFonts w:ascii="3DS V2" w:hAnsi="3DS V2" w:cs="Arial"/>
          <w:sz w:val="24"/>
          <w:szCs w:val="24"/>
        </w:rPr>
        <w:t xml:space="preserve"> la</w:t>
      </w:r>
      <w:r w:rsidR="001A6649" w:rsidRPr="001A6649">
        <w:rPr>
          <w:rFonts w:ascii="3DS V2" w:hAnsi="3DS V2" w:cs="Arial"/>
          <w:sz w:val="24"/>
          <w:szCs w:val="24"/>
        </w:rPr>
        <w:t xml:space="preserve"> base pour l'assemblage d'un système</w:t>
      </w:r>
      <w:r w:rsidR="00A21BF7">
        <w:rPr>
          <w:rFonts w:ascii="3DS V2" w:hAnsi="3DS V2" w:cs="Arial"/>
          <w:sz w:val="24"/>
          <w:szCs w:val="24"/>
        </w:rPr>
        <w:t xml:space="preserve"> </w:t>
      </w:r>
      <w:r w:rsidR="00A21BF7" w:rsidRPr="001A6649">
        <w:rPr>
          <w:rFonts w:ascii="3DS V2" w:hAnsi="3DS V2" w:cs="Arial"/>
          <w:sz w:val="24"/>
          <w:szCs w:val="24"/>
        </w:rPr>
        <w:t>électrique</w:t>
      </w:r>
      <w:r w:rsidR="001A6649" w:rsidRPr="001A6649">
        <w:rPr>
          <w:rFonts w:ascii="3DS V2" w:hAnsi="3DS V2" w:cs="Arial"/>
          <w:sz w:val="24"/>
          <w:szCs w:val="24"/>
        </w:rPr>
        <w:t>.</w:t>
      </w:r>
      <w:r w:rsidR="00F555FD">
        <w:rPr>
          <w:rFonts w:ascii="3DS V2" w:hAnsi="3DS V2" w:cs="Arial"/>
          <w:sz w:val="24"/>
          <w:szCs w:val="24"/>
        </w:rPr>
        <w:t xml:space="preserve"> </w:t>
      </w:r>
    </w:p>
    <w:p w14:paraId="67C46EB7" w14:textId="0FF5555D" w:rsidR="00040CC2" w:rsidRDefault="00A5532A" w:rsidP="003651C3">
      <w:pPr>
        <w:spacing w:line="240" w:lineRule="auto"/>
        <w:jc w:val="both"/>
        <w:rPr>
          <w:rFonts w:ascii="3DS V2" w:hAnsi="3DS V2" w:cs="Arial"/>
          <w:sz w:val="24"/>
          <w:szCs w:val="24"/>
        </w:rPr>
      </w:pPr>
      <w:r>
        <w:rPr>
          <w:rFonts w:ascii="3DS V2" w:hAnsi="3DS V2" w:cs="Arial"/>
          <w:sz w:val="24"/>
          <w:szCs w:val="24"/>
        </w:rPr>
        <w:t xml:space="preserve">Dans le cadre de la conception électrique, </w:t>
      </w:r>
      <w:r w:rsidR="00971FCE">
        <w:rPr>
          <w:rFonts w:ascii="3DS V2" w:hAnsi="3DS V2" w:cs="Arial"/>
          <w:sz w:val="24"/>
          <w:szCs w:val="24"/>
        </w:rPr>
        <w:t>i</w:t>
      </w:r>
      <w:r w:rsidR="008E7400" w:rsidRPr="008E7400">
        <w:rPr>
          <w:rFonts w:ascii="3DS V2" w:hAnsi="3DS V2" w:cs="Arial"/>
          <w:sz w:val="24"/>
          <w:szCs w:val="24"/>
        </w:rPr>
        <w:t>l existe deux niveaux principaux de granularité des schémas électriques</w:t>
      </w:r>
      <w:r w:rsidR="00AE5CE5">
        <w:rPr>
          <w:rFonts w:ascii="3DS V2" w:hAnsi="3DS V2" w:cs="Arial"/>
          <w:sz w:val="24"/>
          <w:szCs w:val="24"/>
        </w:rPr>
        <w:t> :</w:t>
      </w:r>
    </w:p>
    <w:p w14:paraId="5CE2E3CE" w14:textId="709E88B6" w:rsidR="00267A80" w:rsidRDefault="005D4AB6" w:rsidP="003651C3">
      <w:pPr>
        <w:keepNext/>
        <w:spacing w:line="240" w:lineRule="auto"/>
        <w:jc w:val="both"/>
      </w:pPr>
      <w:r>
        <w:rPr>
          <w:rFonts w:ascii="3DS V2" w:hAnsi="3DS V2" w:cs="Arial"/>
          <w:noProof/>
          <w:sz w:val="24"/>
          <w:szCs w:val="24"/>
        </w:rPr>
        <w:drawing>
          <wp:anchor distT="0" distB="0" distL="114300" distR="114300" simplePos="0" relativeHeight="251718144" behindDoc="0" locked="0" layoutInCell="1" allowOverlap="1" wp14:anchorId="3FEB272A" wp14:editId="1CE0A408">
            <wp:simplePos x="0" y="0"/>
            <wp:positionH relativeFrom="margin">
              <wp:align>center</wp:align>
            </wp:positionH>
            <wp:positionV relativeFrom="paragraph">
              <wp:posOffset>612605</wp:posOffset>
            </wp:positionV>
            <wp:extent cx="5196840" cy="2064385"/>
            <wp:effectExtent l="0" t="0" r="3810" b="0"/>
            <wp:wrapSquare wrapText="bothSides"/>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96840" cy="2064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0CC2">
        <w:rPr>
          <w:rFonts w:ascii="3DS V2" w:hAnsi="3DS V2" w:cs="Arial"/>
          <w:sz w:val="24"/>
          <w:szCs w:val="24"/>
        </w:rPr>
        <w:t>L</w:t>
      </w:r>
      <w:r w:rsidR="00906DAC">
        <w:rPr>
          <w:rFonts w:ascii="3DS V2" w:hAnsi="3DS V2" w:cs="Arial"/>
          <w:sz w:val="24"/>
          <w:szCs w:val="24"/>
        </w:rPr>
        <w:t xml:space="preserve">e </w:t>
      </w:r>
      <w:r w:rsidR="00393B6D" w:rsidRPr="0040636C">
        <w:rPr>
          <w:rFonts w:ascii="3DS V2" w:hAnsi="3DS V2" w:cs="Arial"/>
          <w:b/>
          <w:bCs/>
          <w:sz w:val="24"/>
          <w:szCs w:val="24"/>
        </w:rPr>
        <w:t>Net diagram</w:t>
      </w:r>
      <w:r w:rsidR="00393B6D" w:rsidRPr="0040636C">
        <w:rPr>
          <w:rFonts w:ascii="3DS V2" w:hAnsi="3DS V2" w:cs="Arial"/>
          <w:sz w:val="24"/>
          <w:szCs w:val="24"/>
        </w:rPr>
        <w:t xml:space="preserve">, </w:t>
      </w:r>
      <w:r w:rsidR="00393B6D" w:rsidRPr="00EC6A02">
        <w:rPr>
          <w:rFonts w:ascii="3DS V2" w:hAnsi="3DS V2" w:cs="Arial"/>
          <w:sz w:val="24"/>
          <w:szCs w:val="24"/>
        </w:rPr>
        <w:t xml:space="preserve">ou </w:t>
      </w:r>
      <w:r w:rsidR="004226BF" w:rsidRPr="00EC6A02">
        <w:rPr>
          <w:rFonts w:ascii="3DS V2" w:hAnsi="3DS V2" w:cs="Arial"/>
          <w:sz w:val="24"/>
          <w:szCs w:val="24"/>
        </w:rPr>
        <w:t>schéma fonctionnel</w:t>
      </w:r>
      <w:r w:rsidR="00906DAC" w:rsidRPr="00EC6A02">
        <w:rPr>
          <w:rFonts w:ascii="3DS V2" w:hAnsi="3DS V2" w:cs="Arial"/>
          <w:sz w:val="24"/>
          <w:szCs w:val="24"/>
        </w:rPr>
        <w:t xml:space="preserve"> électrique</w:t>
      </w:r>
      <w:r w:rsidR="00EC6A02">
        <w:rPr>
          <w:rFonts w:ascii="3DS V2" w:hAnsi="3DS V2" w:cs="Arial"/>
          <w:sz w:val="24"/>
          <w:szCs w:val="24"/>
        </w:rPr>
        <w:t>,</w:t>
      </w:r>
      <w:r w:rsidR="00690612">
        <w:rPr>
          <w:rFonts w:ascii="3DS V2" w:hAnsi="3DS V2" w:cs="Arial"/>
          <w:sz w:val="24"/>
          <w:szCs w:val="24"/>
        </w:rPr>
        <w:t xml:space="preserve"> </w:t>
      </w:r>
      <w:r w:rsidR="00690612" w:rsidRPr="00186918">
        <w:rPr>
          <w:rFonts w:ascii="3DS V2" w:hAnsi="3DS V2" w:cs="Arial"/>
          <w:sz w:val="24"/>
          <w:szCs w:val="24"/>
        </w:rPr>
        <w:t xml:space="preserve">est un </w:t>
      </w:r>
      <w:r w:rsidR="00186918">
        <w:rPr>
          <w:rFonts w:ascii="3DS V2" w:hAnsi="3DS V2" w:cs="Arial"/>
          <w:sz w:val="24"/>
          <w:szCs w:val="24"/>
        </w:rPr>
        <w:t>sch</w:t>
      </w:r>
      <w:r w:rsidR="009B34E5">
        <w:rPr>
          <w:rFonts w:ascii="3DS V2" w:hAnsi="3DS V2" w:cs="Arial"/>
          <w:sz w:val="24"/>
          <w:szCs w:val="24"/>
        </w:rPr>
        <w:t>é</w:t>
      </w:r>
      <w:r w:rsidR="00186918">
        <w:rPr>
          <w:rFonts w:ascii="3DS V2" w:hAnsi="3DS V2" w:cs="Arial"/>
          <w:sz w:val="24"/>
          <w:szCs w:val="24"/>
        </w:rPr>
        <w:t>ma</w:t>
      </w:r>
      <w:r w:rsidR="00690612" w:rsidRPr="00186918">
        <w:rPr>
          <w:rFonts w:ascii="3DS V2" w:hAnsi="3DS V2" w:cs="Arial"/>
          <w:sz w:val="24"/>
          <w:szCs w:val="24"/>
        </w:rPr>
        <w:t xml:space="preserve"> qui montre </w:t>
      </w:r>
      <w:r w:rsidR="00B41A9A">
        <w:rPr>
          <w:rFonts w:ascii="3DS V2" w:hAnsi="3DS V2" w:cs="Arial"/>
          <w:sz w:val="24"/>
          <w:szCs w:val="24"/>
        </w:rPr>
        <w:t>les liaison</w:t>
      </w:r>
      <w:r w:rsidR="00B41A9A" w:rsidRPr="00186918">
        <w:rPr>
          <w:rFonts w:ascii="3DS V2" w:hAnsi="3DS V2" w:cs="Arial"/>
          <w:sz w:val="24"/>
          <w:szCs w:val="24"/>
        </w:rPr>
        <w:t>s électriques</w:t>
      </w:r>
      <w:r w:rsidR="00507257">
        <w:rPr>
          <w:rFonts w:ascii="3DS V2" w:hAnsi="3DS V2" w:cs="Arial"/>
          <w:sz w:val="24"/>
          <w:szCs w:val="24"/>
        </w:rPr>
        <w:t xml:space="preserve"> </w:t>
      </w:r>
      <w:r w:rsidR="00690612" w:rsidRPr="00186918">
        <w:rPr>
          <w:rFonts w:ascii="3DS V2" w:hAnsi="3DS V2" w:cs="Arial"/>
          <w:sz w:val="24"/>
          <w:szCs w:val="24"/>
        </w:rPr>
        <w:t xml:space="preserve">entre les </w:t>
      </w:r>
      <w:r w:rsidR="0019197E">
        <w:rPr>
          <w:rFonts w:ascii="3DS V2" w:hAnsi="3DS V2" w:cs="Arial"/>
          <w:sz w:val="24"/>
          <w:szCs w:val="24"/>
        </w:rPr>
        <w:t>équipements</w:t>
      </w:r>
      <w:r w:rsidR="00690612" w:rsidRPr="00186918">
        <w:rPr>
          <w:rFonts w:ascii="3DS V2" w:hAnsi="3DS V2" w:cs="Arial"/>
          <w:sz w:val="24"/>
          <w:szCs w:val="24"/>
        </w:rPr>
        <w:t xml:space="preserve">, </w:t>
      </w:r>
      <w:r w:rsidR="00AC64D9">
        <w:rPr>
          <w:rFonts w:ascii="3DS V2" w:hAnsi="3DS V2" w:cs="Arial"/>
          <w:sz w:val="24"/>
          <w:szCs w:val="24"/>
        </w:rPr>
        <w:t>sans considérer</w:t>
      </w:r>
      <w:r w:rsidR="00690612" w:rsidRPr="00186918">
        <w:rPr>
          <w:rFonts w:ascii="3DS V2" w:hAnsi="3DS V2" w:cs="Arial"/>
          <w:sz w:val="24"/>
          <w:szCs w:val="24"/>
        </w:rPr>
        <w:t xml:space="preserve"> comment </w:t>
      </w:r>
      <w:r w:rsidR="0092428C">
        <w:rPr>
          <w:rFonts w:ascii="3DS V2" w:hAnsi="3DS V2" w:cs="Arial"/>
          <w:sz w:val="24"/>
          <w:szCs w:val="24"/>
        </w:rPr>
        <w:t xml:space="preserve">les fils et </w:t>
      </w:r>
      <w:r w:rsidR="00B232C5">
        <w:rPr>
          <w:rFonts w:ascii="3DS V2" w:hAnsi="3DS V2" w:cs="Arial"/>
          <w:sz w:val="24"/>
          <w:szCs w:val="24"/>
        </w:rPr>
        <w:t xml:space="preserve">les </w:t>
      </w:r>
      <w:r w:rsidR="009A7E11">
        <w:rPr>
          <w:rFonts w:ascii="3DS V2" w:hAnsi="3DS V2" w:cs="Arial"/>
          <w:sz w:val="24"/>
          <w:szCs w:val="24"/>
        </w:rPr>
        <w:t>équipements</w:t>
      </w:r>
      <w:r w:rsidR="009A7E11" w:rsidRPr="00186918">
        <w:rPr>
          <w:rFonts w:ascii="3DS V2" w:hAnsi="3DS V2" w:cs="Arial"/>
          <w:sz w:val="24"/>
          <w:szCs w:val="24"/>
        </w:rPr>
        <w:t xml:space="preserve"> </w:t>
      </w:r>
      <w:r w:rsidR="00690612" w:rsidRPr="00186918">
        <w:rPr>
          <w:rFonts w:ascii="3DS V2" w:hAnsi="3DS V2" w:cs="Arial"/>
          <w:sz w:val="24"/>
          <w:szCs w:val="24"/>
        </w:rPr>
        <w:t>sont placés.</w:t>
      </w:r>
      <w:r w:rsidR="00690612">
        <w:rPr>
          <w:rFonts w:ascii="3DS V2" w:hAnsi="3DS V2" w:cs="Arial"/>
          <w:noProof/>
          <w:sz w:val="24"/>
          <w:szCs w:val="24"/>
        </w:rPr>
        <w:t xml:space="preserve"> </w:t>
      </w:r>
      <w:r w:rsidR="00276D7A">
        <w:rPr>
          <w:rFonts w:ascii="3DS V2" w:hAnsi="3DS V2" w:cs="Arial"/>
          <w:noProof/>
          <w:sz w:val="24"/>
          <w:szCs w:val="24"/>
        </w:rPr>
        <w:t>La figure 5 montre</w:t>
      </w:r>
      <w:r w:rsidR="00DC5407">
        <w:rPr>
          <w:rFonts w:ascii="3DS V2" w:hAnsi="3DS V2" w:cs="Arial"/>
          <w:noProof/>
          <w:sz w:val="24"/>
          <w:szCs w:val="24"/>
        </w:rPr>
        <w:t xml:space="preserve"> un schéma d’équipotentielles (nets)</w:t>
      </w:r>
      <w:r w:rsidR="003651C3">
        <w:rPr>
          <w:rFonts w:ascii="3DS V2" w:hAnsi="3DS V2" w:cs="Arial"/>
          <w:noProof/>
          <w:sz w:val="24"/>
          <w:szCs w:val="24"/>
        </w:rPr>
        <w:t> :</w:t>
      </w:r>
    </w:p>
    <w:p w14:paraId="6B340C27" w14:textId="2CDE924E" w:rsidR="008E7400" w:rsidRPr="00747E70" w:rsidRDefault="00267A80" w:rsidP="00267A80">
      <w:pPr>
        <w:pStyle w:val="Lgende"/>
        <w:jc w:val="center"/>
        <w:rPr>
          <w:rFonts w:ascii="3DS V2" w:hAnsi="3DS V2" w:cs="Arial"/>
          <w:sz w:val="24"/>
          <w:szCs w:val="24"/>
        </w:rPr>
      </w:pPr>
      <w:r>
        <w:t xml:space="preserve">Figure </w:t>
      </w:r>
      <w:fldSimple w:instr=" SEQ Figure \* ARABIC ">
        <w:r w:rsidR="00FC7E5C">
          <w:rPr>
            <w:noProof/>
          </w:rPr>
          <w:t>5</w:t>
        </w:r>
      </w:fldSimple>
      <w:r>
        <w:t xml:space="preserve"> : Net Diagram</w:t>
      </w:r>
    </w:p>
    <w:p w14:paraId="4CE8A6F4" w14:textId="021E1AD2" w:rsidR="001A4DFB" w:rsidRDefault="00463652" w:rsidP="003651C3">
      <w:pPr>
        <w:spacing w:line="240" w:lineRule="auto"/>
        <w:jc w:val="both"/>
      </w:pPr>
      <w:r>
        <w:rPr>
          <w:rFonts w:ascii="3DS V2" w:hAnsi="3DS V2" w:cs="Arial"/>
          <w:noProof/>
          <w:sz w:val="24"/>
          <w:szCs w:val="24"/>
        </w:rPr>
        <w:drawing>
          <wp:anchor distT="0" distB="0" distL="114300" distR="114300" simplePos="0" relativeHeight="251719168" behindDoc="0" locked="0" layoutInCell="1" allowOverlap="1" wp14:anchorId="04111FEC" wp14:editId="5BE23418">
            <wp:simplePos x="0" y="0"/>
            <wp:positionH relativeFrom="margin">
              <wp:align>center</wp:align>
            </wp:positionH>
            <wp:positionV relativeFrom="paragraph">
              <wp:posOffset>431819</wp:posOffset>
            </wp:positionV>
            <wp:extent cx="5215890" cy="2564130"/>
            <wp:effectExtent l="0" t="0" r="3810" b="7620"/>
            <wp:wrapSquare wrapText="bothSides"/>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7">
                      <a:extLst>
                        <a:ext uri="{28A0092B-C50C-407E-A947-70E740481C1C}">
                          <a14:useLocalDpi xmlns:a14="http://schemas.microsoft.com/office/drawing/2010/main" val="0"/>
                        </a:ext>
                      </a:extLst>
                    </a:blip>
                    <a:srcRect t="8386" r="969"/>
                    <a:stretch/>
                  </pic:blipFill>
                  <pic:spPr bwMode="auto">
                    <a:xfrm>
                      <a:off x="0" y="0"/>
                      <a:ext cx="5215890" cy="25641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A6203">
        <w:rPr>
          <w:rFonts w:ascii="3DS V2" w:hAnsi="3DS V2" w:cs="Arial"/>
          <w:sz w:val="24"/>
          <w:szCs w:val="24"/>
        </w:rPr>
        <w:t xml:space="preserve">Le </w:t>
      </w:r>
      <w:r w:rsidR="00AA6203" w:rsidRPr="0040636C">
        <w:rPr>
          <w:rFonts w:ascii="3DS V2" w:hAnsi="3DS V2" w:cs="Arial"/>
          <w:b/>
          <w:bCs/>
          <w:sz w:val="24"/>
          <w:szCs w:val="24"/>
        </w:rPr>
        <w:t>Wiring diagram</w:t>
      </w:r>
      <w:r w:rsidR="00AA6203">
        <w:rPr>
          <w:rFonts w:ascii="3DS V2" w:hAnsi="3DS V2" w:cs="Arial"/>
          <w:sz w:val="24"/>
          <w:szCs w:val="24"/>
        </w:rPr>
        <w:t>, ou</w:t>
      </w:r>
      <w:r w:rsidR="00C9024A">
        <w:rPr>
          <w:rFonts w:ascii="3DS V2" w:hAnsi="3DS V2" w:cs="Arial"/>
          <w:sz w:val="24"/>
          <w:szCs w:val="24"/>
        </w:rPr>
        <w:t xml:space="preserve"> </w:t>
      </w:r>
      <w:r w:rsidR="00AA6203">
        <w:rPr>
          <w:rFonts w:ascii="3DS V2" w:hAnsi="3DS V2" w:cs="Arial"/>
          <w:sz w:val="24"/>
          <w:szCs w:val="24"/>
        </w:rPr>
        <w:t xml:space="preserve">schéma de câblage, </w:t>
      </w:r>
      <w:r w:rsidR="0014085E" w:rsidRPr="0014085E">
        <w:rPr>
          <w:rFonts w:ascii="3DS V2" w:hAnsi="3DS V2" w:cs="Arial"/>
          <w:sz w:val="24"/>
          <w:szCs w:val="24"/>
        </w:rPr>
        <w:t>détaille</w:t>
      </w:r>
      <w:r w:rsidR="0014085E" w:rsidRPr="00AA6203">
        <w:rPr>
          <w:rFonts w:ascii="3DS V2" w:hAnsi="3DS V2" w:cs="Arial"/>
          <w:sz w:val="24"/>
          <w:szCs w:val="24"/>
        </w:rPr>
        <w:t xml:space="preserve"> </w:t>
      </w:r>
      <w:r w:rsidR="00AA6203" w:rsidRPr="00AA6203">
        <w:rPr>
          <w:rFonts w:ascii="3DS V2" w:hAnsi="3DS V2" w:cs="Arial"/>
          <w:sz w:val="24"/>
          <w:szCs w:val="24"/>
        </w:rPr>
        <w:t>les composants physiques nécessaires à la réalisation du système</w:t>
      </w:r>
      <w:r w:rsidR="002237AD">
        <w:rPr>
          <w:rFonts w:ascii="3DS V2" w:hAnsi="3DS V2" w:cs="Arial"/>
          <w:sz w:val="24"/>
          <w:szCs w:val="24"/>
        </w:rPr>
        <w:t xml:space="preserve"> selon</w:t>
      </w:r>
      <w:r w:rsidR="00F2587B" w:rsidRPr="00AA6203">
        <w:rPr>
          <w:rFonts w:ascii="3DS V2" w:hAnsi="3DS V2" w:cs="Arial"/>
          <w:sz w:val="24"/>
          <w:szCs w:val="24"/>
        </w:rPr>
        <w:t xml:space="preserve"> la topologie de l'architecture </w:t>
      </w:r>
      <w:r w:rsidR="00F2587B">
        <w:rPr>
          <w:rFonts w:ascii="3DS V2" w:hAnsi="3DS V2" w:cs="Arial"/>
          <w:sz w:val="24"/>
          <w:szCs w:val="24"/>
        </w:rPr>
        <w:t>3D.</w:t>
      </w:r>
    </w:p>
    <w:p w14:paraId="4CCF7059" w14:textId="332603E9" w:rsidR="00AA6203" w:rsidRDefault="001A4DFB" w:rsidP="00F555FD">
      <w:pPr>
        <w:pStyle w:val="Lgende"/>
        <w:jc w:val="center"/>
        <w:rPr>
          <w:rFonts w:ascii="3DS V2" w:hAnsi="3DS V2" w:cs="Arial"/>
          <w:sz w:val="24"/>
          <w:szCs w:val="24"/>
        </w:rPr>
      </w:pPr>
      <w:r>
        <w:t xml:space="preserve">Figure </w:t>
      </w:r>
      <w:fldSimple w:instr=" SEQ Figure \* ARABIC ">
        <w:r w:rsidR="00FC7E5C">
          <w:rPr>
            <w:noProof/>
          </w:rPr>
          <w:t>6</w:t>
        </w:r>
      </w:fldSimple>
      <w:r>
        <w:t xml:space="preserve"> : </w:t>
      </w:r>
      <w:r w:rsidRPr="0040636C">
        <w:t>Wiring Diagram</w:t>
      </w:r>
    </w:p>
    <w:p w14:paraId="109B43C8" w14:textId="551084C6" w:rsidR="00C10137" w:rsidRPr="00EE20D7" w:rsidRDefault="00541235" w:rsidP="00E11833">
      <w:pPr>
        <w:jc w:val="both"/>
        <w:rPr>
          <w:rFonts w:ascii="3DS V2" w:hAnsi="3DS V2" w:cs="Arial"/>
          <w:sz w:val="24"/>
          <w:szCs w:val="24"/>
        </w:rPr>
      </w:pPr>
      <w:r>
        <w:rPr>
          <w:rFonts w:ascii="3DS V2" w:hAnsi="3DS V2" w:cs="Arial"/>
          <w:sz w:val="24"/>
          <w:szCs w:val="24"/>
        </w:rPr>
        <w:lastRenderedPageBreak/>
        <w:t>Ces deux types de schéma</w:t>
      </w:r>
      <w:r w:rsidR="005150B9">
        <w:rPr>
          <w:rFonts w:ascii="3DS V2" w:hAnsi="3DS V2" w:cs="Arial"/>
          <w:sz w:val="24"/>
          <w:szCs w:val="24"/>
        </w:rPr>
        <w:t>s</w:t>
      </w:r>
      <w:r>
        <w:rPr>
          <w:rFonts w:ascii="3DS V2" w:hAnsi="3DS V2" w:cs="Arial"/>
          <w:sz w:val="24"/>
          <w:szCs w:val="24"/>
        </w:rPr>
        <w:t xml:space="preserve"> représentent </w:t>
      </w:r>
      <w:r w:rsidR="00E64C74" w:rsidRPr="00747E70">
        <w:rPr>
          <w:rFonts w:ascii="3DS V2" w:hAnsi="3DS V2" w:cs="Arial"/>
          <w:sz w:val="24"/>
          <w:szCs w:val="24"/>
        </w:rPr>
        <w:t xml:space="preserve">deux phases </w:t>
      </w:r>
      <w:r w:rsidR="00CF601E">
        <w:rPr>
          <w:rFonts w:ascii="3DS V2" w:hAnsi="3DS V2" w:cs="Arial"/>
          <w:sz w:val="24"/>
          <w:szCs w:val="24"/>
        </w:rPr>
        <w:t>essentielles</w:t>
      </w:r>
      <w:r w:rsidR="00E64C74" w:rsidRPr="00747E70">
        <w:rPr>
          <w:rFonts w:ascii="3DS V2" w:hAnsi="3DS V2" w:cs="Arial"/>
          <w:sz w:val="24"/>
          <w:szCs w:val="24"/>
        </w:rPr>
        <w:t xml:space="preserve"> </w:t>
      </w:r>
      <w:r w:rsidR="002F3A88">
        <w:rPr>
          <w:rFonts w:ascii="3DS V2" w:hAnsi="3DS V2" w:cs="Arial"/>
          <w:sz w:val="24"/>
          <w:szCs w:val="24"/>
        </w:rPr>
        <w:t xml:space="preserve">de </w:t>
      </w:r>
      <w:r w:rsidR="00E64C74" w:rsidRPr="00747E70">
        <w:rPr>
          <w:rFonts w:ascii="3DS V2" w:hAnsi="3DS V2" w:cs="Arial"/>
          <w:sz w:val="24"/>
          <w:szCs w:val="24"/>
        </w:rPr>
        <w:t>l</w:t>
      </w:r>
      <w:r>
        <w:rPr>
          <w:rFonts w:ascii="3DS V2" w:hAnsi="3DS V2" w:cs="Arial"/>
          <w:sz w:val="24"/>
          <w:szCs w:val="24"/>
        </w:rPr>
        <w:t>a</w:t>
      </w:r>
      <w:r w:rsidR="00E37791" w:rsidRPr="00747E70">
        <w:rPr>
          <w:rFonts w:ascii="3DS V2" w:hAnsi="3DS V2" w:cs="Arial"/>
          <w:sz w:val="24"/>
          <w:szCs w:val="24"/>
        </w:rPr>
        <w:t xml:space="preserve"> conception </w:t>
      </w:r>
      <w:r w:rsidR="00153D1D" w:rsidRPr="00747E70">
        <w:rPr>
          <w:rFonts w:ascii="3DS V2" w:hAnsi="3DS V2" w:cs="Arial"/>
          <w:sz w:val="24"/>
          <w:szCs w:val="24"/>
        </w:rPr>
        <w:t>électrique</w:t>
      </w:r>
      <w:r w:rsidR="0026775C">
        <w:rPr>
          <w:rFonts w:ascii="3DS V2" w:hAnsi="3DS V2" w:cs="Arial"/>
          <w:sz w:val="24"/>
          <w:szCs w:val="24"/>
        </w:rPr>
        <w:t>. L</w:t>
      </w:r>
      <w:r w:rsidR="00463652">
        <w:rPr>
          <w:rFonts w:ascii="3DS V2" w:hAnsi="3DS V2" w:cs="Arial"/>
          <w:sz w:val="24"/>
          <w:szCs w:val="24"/>
        </w:rPr>
        <w:t xml:space="preserve">a première </w:t>
      </w:r>
      <w:r w:rsidR="00743B7B">
        <w:rPr>
          <w:rFonts w:ascii="3DS V2" w:hAnsi="3DS V2" w:cs="Arial"/>
          <w:sz w:val="24"/>
          <w:szCs w:val="24"/>
        </w:rPr>
        <w:t xml:space="preserve">phase </w:t>
      </w:r>
      <w:r w:rsidR="001D05F9" w:rsidRPr="001D05F9">
        <w:rPr>
          <w:rFonts w:ascii="3DS V2" w:hAnsi="3DS V2" w:cs="Arial"/>
          <w:sz w:val="24"/>
          <w:szCs w:val="24"/>
        </w:rPr>
        <w:t xml:space="preserve">consiste à </w:t>
      </w:r>
      <w:r w:rsidR="00463652">
        <w:rPr>
          <w:rFonts w:ascii="3DS V2" w:hAnsi="3DS V2" w:cs="Arial"/>
          <w:sz w:val="24"/>
          <w:szCs w:val="24"/>
        </w:rPr>
        <w:t>établir</w:t>
      </w:r>
      <w:r w:rsidR="001C34CF">
        <w:rPr>
          <w:rFonts w:ascii="3DS V2" w:hAnsi="3DS V2" w:cs="Arial"/>
          <w:sz w:val="24"/>
          <w:szCs w:val="24"/>
        </w:rPr>
        <w:t xml:space="preserve"> </w:t>
      </w:r>
      <w:r w:rsidR="00446B25">
        <w:rPr>
          <w:rFonts w:ascii="3DS V2" w:hAnsi="3DS V2" w:cs="Arial"/>
          <w:sz w:val="24"/>
          <w:szCs w:val="24"/>
        </w:rPr>
        <w:t xml:space="preserve">un </w:t>
      </w:r>
      <w:r w:rsidR="00446B25" w:rsidRPr="00446B25">
        <w:rPr>
          <w:rFonts w:ascii="3DS V2" w:hAnsi="3DS V2" w:cs="Arial"/>
          <w:sz w:val="24"/>
          <w:szCs w:val="24"/>
        </w:rPr>
        <w:t>schéma fonctionnel électrique</w:t>
      </w:r>
      <w:r w:rsidR="002A2A60">
        <w:rPr>
          <w:rFonts w:ascii="3DS V2" w:hAnsi="3DS V2" w:cs="Arial"/>
          <w:sz w:val="24"/>
          <w:szCs w:val="24"/>
        </w:rPr>
        <w:t>,</w:t>
      </w:r>
      <w:r w:rsidR="00387424" w:rsidRPr="00387424">
        <w:rPr>
          <w:rFonts w:ascii="3DS V2" w:hAnsi="3DS V2" w:cs="Arial"/>
          <w:sz w:val="24"/>
          <w:szCs w:val="24"/>
        </w:rPr>
        <w:t xml:space="preserve"> </w:t>
      </w:r>
      <w:r w:rsidR="00AC425F" w:rsidRPr="00AC425F">
        <w:rPr>
          <w:rFonts w:ascii="3DS V2" w:hAnsi="3DS V2" w:cs="Arial"/>
          <w:sz w:val="24"/>
          <w:szCs w:val="24"/>
        </w:rPr>
        <w:t>qui définit les éléments électriques et leurs interconnexions. P</w:t>
      </w:r>
      <w:r w:rsidR="00E25F01">
        <w:rPr>
          <w:rFonts w:ascii="3DS V2" w:hAnsi="3DS V2" w:cs="Arial"/>
          <w:sz w:val="24"/>
          <w:szCs w:val="24"/>
        </w:rPr>
        <w:t>uis</w:t>
      </w:r>
      <w:r w:rsidR="00743B7B">
        <w:rPr>
          <w:rFonts w:ascii="3DS V2" w:hAnsi="3DS V2" w:cs="Arial"/>
          <w:sz w:val="24"/>
          <w:szCs w:val="24"/>
        </w:rPr>
        <w:t xml:space="preserve"> la deuxième phase </w:t>
      </w:r>
      <w:r w:rsidR="001D05F9" w:rsidRPr="001D05F9">
        <w:rPr>
          <w:rFonts w:ascii="3DS V2" w:hAnsi="3DS V2" w:cs="Arial"/>
          <w:sz w:val="24"/>
          <w:szCs w:val="24"/>
        </w:rPr>
        <w:t>consiste à</w:t>
      </w:r>
      <w:r w:rsidR="001D05F9" w:rsidRPr="00A7489C">
        <w:rPr>
          <w:rFonts w:ascii="3DS V2" w:hAnsi="3DS V2" w:cs="Arial"/>
          <w:sz w:val="24"/>
          <w:szCs w:val="24"/>
        </w:rPr>
        <w:t xml:space="preserve"> </w:t>
      </w:r>
      <w:r w:rsidR="00A7489C" w:rsidRPr="00A7489C">
        <w:rPr>
          <w:rFonts w:ascii="3DS V2" w:hAnsi="3DS V2" w:cs="Arial"/>
          <w:sz w:val="24"/>
          <w:szCs w:val="24"/>
        </w:rPr>
        <w:t>préciser l’emplacement des composants électriques et des câbles dans l’environnement physique du système, en tenant compte de sa topologie 3D.</w:t>
      </w:r>
      <w:r w:rsidR="004F0E84">
        <w:rPr>
          <w:rFonts w:ascii="3DS V2" w:hAnsi="3DS V2" w:cs="Arial"/>
          <w:sz w:val="24"/>
          <w:szCs w:val="24"/>
        </w:rPr>
        <w:t xml:space="preserve"> </w:t>
      </w:r>
      <w:r w:rsidR="0042481A">
        <w:rPr>
          <w:rFonts w:ascii="3DS V2" w:hAnsi="3DS V2" w:cs="Arial"/>
          <w:sz w:val="24"/>
          <w:szCs w:val="24"/>
        </w:rPr>
        <w:t xml:space="preserve">En pratique, </w:t>
      </w:r>
      <w:r w:rsidR="00281353">
        <w:rPr>
          <w:rFonts w:ascii="3DS V2" w:hAnsi="3DS V2" w:cs="Arial"/>
          <w:sz w:val="24"/>
          <w:szCs w:val="24"/>
        </w:rPr>
        <w:t>la</w:t>
      </w:r>
      <w:r w:rsidR="00217810">
        <w:rPr>
          <w:rFonts w:ascii="3DS V2" w:hAnsi="3DS V2" w:cs="Arial"/>
          <w:sz w:val="24"/>
          <w:szCs w:val="24"/>
        </w:rPr>
        <w:t xml:space="preserve"> transition</w:t>
      </w:r>
      <w:r w:rsidR="00281353">
        <w:rPr>
          <w:rFonts w:ascii="3DS V2" w:hAnsi="3DS V2" w:cs="Arial"/>
          <w:sz w:val="24"/>
          <w:szCs w:val="24"/>
        </w:rPr>
        <w:t xml:space="preserve"> de la première phase à la deuxième</w:t>
      </w:r>
      <w:r w:rsidR="00217810">
        <w:rPr>
          <w:rFonts w:ascii="3DS V2" w:hAnsi="3DS V2" w:cs="Arial"/>
          <w:sz w:val="24"/>
          <w:szCs w:val="24"/>
        </w:rPr>
        <w:t xml:space="preserve"> est</w:t>
      </w:r>
      <w:r w:rsidR="00BA7384" w:rsidRPr="00747E70">
        <w:rPr>
          <w:rFonts w:ascii="3DS V2" w:hAnsi="3DS V2" w:cs="Arial"/>
          <w:sz w:val="24"/>
          <w:szCs w:val="24"/>
        </w:rPr>
        <w:t xml:space="preserve"> un véritable défi</w:t>
      </w:r>
      <w:r w:rsidR="00930197">
        <w:rPr>
          <w:rFonts w:ascii="3DS V2" w:hAnsi="3DS V2" w:cs="Arial"/>
          <w:sz w:val="24"/>
          <w:szCs w:val="24"/>
        </w:rPr>
        <w:t>,</w:t>
      </w:r>
      <w:r w:rsidR="00BA7384" w:rsidRPr="00747E70">
        <w:rPr>
          <w:rFonts w:ascii="3DS V2" w:hAnsi="3DS V2" w:cs="Arial"/>
          <w:sz w:val="24"/>
          <w:szCs w:val="24"/>
        </w:rPr>
        <w:t xml:space="preserve"> car </w:t>
      </w:r>
      <w:r w:rsidR="00EE20D7" w:rsidRPr="00EE20D7">
        <w:rPr>
          <w:rFonts w:ascii="3DS V2" w:hAnsi="3DS V2" w:cs="Arial"/>
          <w:sz w:val="24"/>
          <w:szCs w:val="24"/>
        </w:rPr>
        <w:t xml:space="preserve">il est nécessaire </w:t>
      </w:r>
      <w:r w:rsidR="004F0E84">
        <w:rPr>
          <w:rFonts w:ascii="3DS V2" w:hAnsi="3DS V2" w:cs="Arial"/>
          <w:sz w:val="24"/>
          <w:szCs w:val="24"/>
        </w:rPr>
        <w:t>de pr</w:t>
      </w:r>
      <w:r w:rsidR="00AC425F">
        <w:rPr>
          <w:rFonts w:ascii="3DS V2" w:hAnsi="3DS V2" w:cs="Arial"/>
          <w:sz w:val="24"/>
          <w:szCs w:val="24"/>
        </w:rPr>
        <w:t>endre</w:t>
      </w:r>
      <w:r w:rsidR="004F0E84">
        <w:rPr>
          <w:rFonts w:ascii="3DS V2" w:hAnsi="3DS V2" w:cs="Arial"/>
          <w:sz w:val="24"/>
          <w:szCs w:val="24"/>
        </w:rPr>
        <w:t xml:space="preserve"> en compte </w:t>
      </w:r>
      <w:r w:rsidR="00C90065">
        <w:rPr>
          <w:rFonts w:ascii="3DS V2" w:hAnsi="3DS V2" w:cs="Arial"/>
          <w:sz w:val="24"/>
          <w:szCs w:val="24"/>
        </w:rPr>
        <w:t>l’ensemble des</w:t>
      </w:r>
      <w:r w:rsidR="00EE20D7" w:rsidRPr="00EE20D7">
        <w:rPr>
          <w:rFonts w:ascii="3DS V2" w:hAnsi="3DS V2" w:cs="Arial"/>
          <w:sz w:val="24"/>
          <w:szCs w:val="24"/>
        </w:rPr>
        <w:t xml:space="preserve"> contraintes techniques</w:t>
      </w:r>
      <w:r w:rsidR="00EE20D7">
        <w:rPr>
          <w:rFonts w:ascii="3DS V2" w:hAnsi="3DS V2" w:cs="Arial"/>
          <w:sz w:val="24"/>
          <w:szCs w:val="24"/>
        </w:rPr>
        <w:t>.</w:t>
      </w:r>
    </w:p>
    <w:p w14:paraId="49BC82BA" w14:textId="40DA4524" w:rsidR="008619C1" w:rsidRDefault="008619C1" w:rsidP="008619C1">
      <w:pPr>
        <w:keepNext/>
        <w:spacing w:line="240" w:lineRule="auto"/>
      </w:pPr>
      <w:r>
        <w:rPr>
          <w:rFonts w:ascii="3DS V2" w:hAnsi="3DS V2" w:cs="Arial"/>
          <w:noProof/>
          <w:sz w:val="24"/>
          <w:szCs w:val="24"/>
        </w:rPr>
        <w:drawing>
          <wp:inline distT="0" distB="0" distL="0" distR="0" wp14:anchorId="18F68166" wp14:editId="4DAAA300">
            <wp:extent cx="5825100" cy="1613104"/>
            <wp:effectExtent l="0" t="0" r="4445" b="635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8">
                      <a:extLst>
                        <a:ext uri="{28A0092B-C50C-407E-A947-70E740481C1C}">
                          <a14:useLocalDpi xmlns:a14="http://schemas.microsoft.com/office/drawing/2010/main" val="0"/>
                        </a:ext>
                      </a:extLst>
                    </a:blip>
                    <a:srcRect r="742" b="9942"/>
                    <a:stretch/>
                  </pic:blipFill>
                  <pic:spPr bwMode="auto">
                    <a:xfrm>
                      <a:off x="0" y="0"/>
                      <a:ext cx="5863621" cy="1623771"/>
                    </a:xfrm>
                    <a:prstGeom prst="rect">
                      <a:avLst/>
                    </a:prstGeom>
                    <a:noFill/>
                    <a:ln>
                      <a:noFill/>
                    </a:ln>
                    <a:extLst>
                      <a:ext uri="{53640926-AAD7-44D8-BBD7-CCE9431645EC}">
                        <a14:shadowObscured xmlns:a14="http://schemas.microsoft.com/office/drawing/2010/main"/>
                      </a:ext>
                    </a:extLst>
                  </pic:spPr>
                </pic:pic>
              </a:graphicData>
            </a:graphic>
          </wp:inline>
        </w:drawing>
      </w:r>
    </w:p>
    <w:p w14:paraId="5B38F81F" w14:textId="77777777" w:rsidR="00F06865" w:rsidRDefault="00F06865" w:rsidP="008619C1">
      <w:pPr>
        <w:pStyle w:val="Lgende"/>
        <w:jc w:val="center"/>
      </w:pPr>
    </w:p>
    <w:p w14:paraId="19BA5ED9" w14:textId="3524FB9F" w:rsidR="00C91489" w:rsidRDefault="008619C1" w:rsidP="008619C1">
      <w:pPr>
        <w:pStyle w:val="Lgende"/>
        <w:jc w:val="center"/>
        <w:rPr>
          <w:rFonts w:ascii="3DS V2" w:hAnsi="3DS V2" w:cs="Arial"/>
          <w:sz w:val="24"/>
          <w:szCs w:val="24"/>
        </w:rPr>
      </w:pPr>
      <w:r>
        <w:t xml:space="preserve">Figure </w:t>
      </w:r>
      <w:fldSimple w:instr=" SEQ Figure \* ARABIC ">
        <w:r w:rsidR="00FC7E5C">
          <w:rPr>
            <w:noProof/>
          </w:rPr>
          <w:t>7</w:t>
        </w:r>
      </w:fldSimple>
      <w:r>
        <w:t xml:space="preserve"> : Exemple de routage dans un hélicoptère</w:t>
      </w:r>
      <w:r w:rsidR="005F0FBE">
        <w:t xml:space="preserve"> /</w:t>
      </w:r>
      <w:r>
        <w:t xml:space="preserve"> une voiture</w:t>
      </w:r>
    </w:p>
    <w:p w14:paraId="3D88F6AF" w14:textId="6534453A" w:rsidR="007A635E" w:rsidRDefault="0063231F" w:rsidP="007A635E">
      <w:pPr>
        <w:jc w:val="both"/>
        <w:rPr>
          <w:rFonts w:ascii="3DS V2" w:hAnsi="3DS V2" w:cs="Arial"/>
          <w:sz w:val="24"/>
          <w:szCs w:val="24"/>
        </w:rPr>
      </w:pPr>
      <w:r w:rsidRPr="0063231F">
        <w:rPr>
          <w:rFonts w:ascii="3DS V2" w:hAnsi="3DS V2" w:cs="Arial"/>
          <w:sz w:val="24"/>
          <w:szCs w:val="24"/>
        </w:rPr>
        <w:t xml:space="preserve">Dans ce contexte, l’équipe de </w:t>
      </w:r>
      <w:r w:rsidR="006F247E">
        <w:rPr>
          <w:rFonts w:ascii="3DS V2" w:hAnsi="3DS V2" w:cs="Arial"/>
          <w:sz w:val="24"/>
          <w:szCs w:val="24"/>
        </w:rPr>
        <w:t xml:space="preserve">CATIA Schématique Electrique </w:t>
      </w:r>
      <w:r w:rsidRPr="0063231F">
        <w:rPr>
          <w:rFonts w:ascii="3DS V2" w:hAnsi="3DS V2" w:cs="Arial"/>
          <w:sz w:val="24"/>
          <w:szCs w:val="24"/>
        </w:rPr>
        <w:t xml:space="preserve">propose un outil innovant et puissant </w:t>
      </w:r>
      <w:r w:rsidR="00B50943" w:rsidRPr="0063231F">
        <w:rPr>
          <w:rFonts w:ascii="3DS V2" w:hAnsi="3DS V2" w:cs="Arial"/>
          <w:sz w:val="24"/>
          <w:szCs w:val="24"/>
        </w:rPr>
        <w:t>: «</w:t>
      </w:r>
      <w:r w:rsidRPr="0063231F">
        <w:rPr>
          <w:rFonts w:ascii="3DS V2" w:hAnsi="3DS V2" w:cs="Arial"/>
          <w:sz w:val="24"/>
          <w:szCs w:val="24"/>
        </w:rPr>
        <w:t xml:space="preserve"> Net To Wire ». Il permet de </w:t>
      </w:r>
      <w:r w:rsidR="00AE537F">
        <w:rPr>
          <w:rFonts w:ascii="3DS V2" w:hAnsi="3DS V2" w:cs="Arial"/>
          <w:sz w:val="24"/>
          <w:szCs w:val="24"/>
        </w:rPr>
        <w:t xml:space="preserve">faire la transition </w:t>
      </w:r>
      <w:r w:rsidR="00C269C5">
        <w:rPr>
          <w:rFonts w:ascii="3DS V2" w:hAnsi="3DS V2" w:cs="Arial"/>
          <w:sz w:val="24"/>
          <w:szCs w:val="24"/>
        </w:rPr>
        <w:t>du</w:t>
      </w:r>
      <w:r w:rsidR="00AE537F">
        <w:rPr>
          <w:rFonts w:ascii="3DS V2" w:hAnsi="3DS V2" w:cs="Arial"/>
          <w:sz w:val="24"/>
          <w:szCs w:val="24"/>
        </w:rPr>
        <w:t xml:space="preserve"> </w:t>
      </w:r>
      <w:r w:rsidRPr="0063231F">
        <w:rPr>
          <w:rFonts w:ascii="3DS V2" w:hAnsi="3DS V2" w:cs="Arial"/>
          <w:sz w:val="24"/>
          <w:szCs w:val="24"/>
        </w:rPr>
        <w:t xml:space="preserve">Net Diagram </w:t>
      </w:r>
      <w:r w:rsidR="00C269C5">
        <w:rPr>
          <w:rFonts w:ascii="3DS V2" w:hAnsi="3DS V2" w:cs="Arial"/>
          <w:sz w:val="24"/>
          <w:szCs w:val="24"/>
        </w:rPr>
        <w:t>au</w:t>
      </w:r>
      <w:r w:rsidRPr="0063231F">
        <w:rPr>
          <w:rFonts w:ascii="3DS V2" w:hAnsi="3DS V2" w:cs="Arial"/>
          <w:sz w:val="24"/>
          <w:szCs w:val="24"/>
        </w:rPr>
        <w:t xml:space="preserve"> Wiring Diagram</w:t>
      </w:r>
      <w:r w:rsidR="00AE537F">
        <w:rPr>
          <w:rFonts w:ascii="3DS V2" w:hAnsi="3DS V2" w:cs="Arial"/>
          <w:sz w:val="24"/>
          <w:szCs w:val="24"/>
        </w:rPr>
        <w:t xml:space="preserve">, </w:t>
      </w:r>
      <w:r w:rsidR="00AE537F" w:rsidRPr="00AE537F">
        <w:rPr>
          <w:rFonts w:ascii="3DS V2" w:hAnsi="3DS V2" w:cs="Arial"/>
          <w:sz w:val="24"/>
          <w:szCs w:val="24"/>
        </w:rPr>
        <w:t xml:space="preserve">afin d’accompagner les clients dans la </w:t>
      </w:r>
      <w:r w:rsidR="007A635E" w:rsidRPr="007A635E">
        <w:rPr>
          <w:rFonts w:ascii="3DS V2" w:hAnsi="3DS V2" w:cs="Arial"/>
          <w:sz w:val="24"/>
          <w:szCs w:val="24"/>
        </w:rPr>
        <w:t>réalisation physique de leurs systèmes électriques complexes</w:t>
      </w:r>
      <w:r w:rsidR="007A635E">
        <w:rPr>
          <w:rFonts w:ascii="3DS V2" w:hAnsi="3DS V2" w:cs="Arial"/>
          <w:sz w:val="24"/>
          <w:szCs w:val="24"/>
        </w:rPr>
        <w:t>.</w:t>
      </w:r>
    </w:p>
    <w:p w14:paraId="23111502" w14:textId="4416E62C" w:rsidR="00F465E2" w:rsidRPr="00E22D53" w:rsidRDefault="00184054" w:rsidP="007A635E">
      <w:pPr>
        <w:jc w:val="both"/>
        <w:rPr>
          <w:rFonts w:ascii="3DS V2" w:hAnsi="3DS V2" w:cs="Arial"/>
          <w:sz w:val="24"/>
          <w:szCs w:val="24"/>
        </w:rPr>
      </w:pPr>
      <w:r>
        <w:rPr>
          <w:rFonts w:ascii="3DS V2" w:hAnsi="3DS V2" w:cs="Arial"/>
          <w:noProof/>
          <w:sz w:val="24"/>
          <w:szCs w:val="24"/>
        </w:rPr>
        <w:drawing>
          <wp:inline distT="0" distB="0" distL="0" distR="0" wp14:anchorId="011B3F8D" wp14:editId="239CC14F">
            <wp:extent cx="5944612" cy="316589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20872" cy="3206508"/>
                    </a:xfrm>
                    <a:prstGeom prst="rect">
                      <a:avLst/>
                    </a:prstGeom>
                    <a:noFill/>
                    <a:ln>
                      <a:noFill/>
                    </a:ln>
                  </pic:spPr>
                </pic:pic>
              </a:graphicData>
            </a:graphic>
          </wp:inline>
        </w:drawing>
      </w:r>
    </w:p>
    <w:p w14:paraId="052F2983" w14:textId="2042E67B" w:rsidR="00E22D53" w:rsidRDefault="00A5518D">
      <w:pPr>
        <w:rPr>
          <w:rFonts w:ascii="3DS V2" w:eastAsiaTheme="majorEastAsia" w:hAnsi="3DS V2" w:cstheme="majorBidi"/>
          <w:b/>
          <w:bCs/>
          <w:color w:val="005386"/>
          <w:sz w:val="32"/>
          <w:szCs w:val="32"/>
        </w:rPr>
      </w:pPr>
      <w:r>
        <w:rPr>
          <w:noProof/>
        </w:rPr>
        <mc:AlternateContent>
          <mc:Choice Requires="wps">
            <w:drawing>
              <wp:anchor distT="0" distB="0" distL="114300" distR="114300" simplePos="0" relativeHeight="251722240" behindDoc="0" locked="0" layoutInCell="1" allowOverlap="1" wp14:anchorId="181A02B2" wp14:editId="4190CC1C">
                <wp:simplePos x="0" y="0"/>
                <wp:positionH relativeFrom="margin">
                  <wp:align>center</wp:align>
                </wp:positionH>
                <wp:positionV relativeFrom="paragraph">
                  <wp:posOffset>248036</wp:posOffset>
                </wp:positionV>
                <wp:extent cx="6758305" cy="635"/>
                <wp:effectExtent l="0" t="0" r="4445" b="8255"/>
                <wp:wrapSquare wrapText="bothSides"/>
                <wp:docPr id="55" name="Zone de texte 55"/>
                <wp:cNvGraphicFramePr/>
                <a:graphic xmlns:a="http://schemas.openxmlformats.org/drawingml/2006/main">
                  <a:graphicData uri="http://schemas.microsoft.com/office/word/2010/wordprocessingShape">
                    <wps:wsp>
                      <wps:cNvSpPr txBox="1"/>
                      <wps:spPr>
                        <a:xfrm>
                          <a:off x="0" y="0"/>
                          <a:ext cx="6758305" cy="635"/>
                        </a:xfrm>
                        <a:prstGeom prst="rect">
                          <a:avLst/>
                        </a:prstGeom>
                        <a:solidFill>
                          <a:prstClr val="white"/>
                        </a:solidFill>
                        <a:ln>
                          <a:noFill/>
                        </a:ln>
                      </wps:spPr>
                      <wps:txbx>
                        <w:txbxContent>
                          <w:p w14:paraId="29092EC7" w14:textId="527FD0E2" w:rsidR="00F465E2" w:rsidRPr="009E52BC" w:rsidRDefault="00F465E2" w:rsidP="00F465E2">
                            <w:pPr>
                              <w:pStyle w:val="Lgende"/>
                              <w:jc w:val="center"/>
                              <w:rPr>
                                <w:rFonts w:ascii="3DS V2" w:hAnsi="3DS V2" w:cs="Arial"/>
                                <w:noProof/>
                                <w:sz w:val="24"/>
                                <w:szCs w:val="24"/>
                              </w:rPr>
                            </w:pPr>
                            <w:r>
                              <w:t xml:space="preserve">Figure </w:t>
                            </w:r>
                            <w:fldSimple w:instr=" SEQ Figure \* ARABIC ">
                              <w:r w:rsidR="00FC7E5C">
                                <w:rPr>
                                  <w:noProof/>
                                </w:rPr>
                                <w:t>8</w:t>
                              </w:r>
                            </w:fldSimple>
                            <w:r>
                              <w:t xml:space="preserve"> : </w:t>
                            </w:r>
                            <w:r w:rsidR="00184054">
                              <w:t>Net To Wire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1A02B2" id="Zone de texte 55" o:spid="_x0000_s1029" type="#_x0000_t202" style="position:absolute;margin-left:0;margin-top:19.55pt;width:532.15pt;height:.05pt;z-index:2517222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" stroked="f">
                <v:textbox style="mso-fit-shape-to-text:t" inset="0,0,0,0">
                  <w:txbxContent>
                    <w:p w14:paraId="29092EC7" w14:textId="527FD0E2" w:rsidR="00F465E2" w:rsidRPr="009E52BC" w:rsidRDefault="00F465E2" w:rsidP="00F465E2">
                      <w:pPr>
                        <w:pStyle w:val="Lgende"/>
                        <w:jc w:val="center"/>
                        <w:rPr>
                          <w:rFonts w:ascii="3DS V2" w:hAnsi="3DS V2" w:cs="Arial"/>
                          <w:noProof/>
                          <w:sz w:val="24"/>
                          <w:szCs w:val="24"/>
                        </w:rPr>
                      </w:pPr>
                      <w:r>
                        <w:t xml:space="preserve">Figure </w:t>
                      </w:r>
                      <w:fldSimple w:instr=" SEQ Figure \* ARABIC ">
                        <w:r w:rsidR="00FC7E5C">
                          <w:rPr>
                            <w:noProof/>
                          </w:rPr>
                          <w:t>8</w:t>
                        </w:r>
                      </w:fldSimple>
                      <w:r>
                        <w:t xml:space="preserve"> : </w:t>
                      </w:r>
                      <w:r w:rsidR="00184054">
                        <w:t>Net To Wire </w:t>
                      </w:r>
                    </w:p>
                  </w:txbxContent>
                </v:textbox>
                <w10:wrap type="square" anchorx="margin"/>
              </v:shape>
            </w:pict>
          </mc:Fallback>
        </mc:AlternateContent>
      </w:r>
      <w:r w:rsidR="00E22D53">
        <w:rPr>
          <w:rFonts w:ascii="3DS V2" w:hAnsi="3DS V2"/>
          <w:sz w:val="32"/>
          <w:szCs w:val="32"/>
        </w:rPr>
        <w:br w:type="page"/>
      </w:r>
    </w:p>
    <w:p w14:paraId="10C93304" w14:textId="76EFE0AA" w:rsidR="00FC4566" w:rsidRPr="003A3E6E" w:rsidRDefault="00983C42" w:rsidP="00FC4566">
      <w:pPr>
        <w:pStyle w:val="Titre3"/>
        <w:rPr>
          <w:rFonts w:ascii="3DS V2" w:hAnsi="3DS V2"/>
          <w:sz w:val="32"/>
          <w:szCs w:val="32"/>
        </w:rPr>
      </w:pPr>
      <w:bookmarkStart w:id="23" w:name="_Toc205474978"/>
      <w:r>
        <w:rPr>
          <w:rFonts w:ascii="3DS V2" w:hAnsi="3DS V2"/>
          <w:sz w:val="32"/>
          <w:szCs w:val="32"/>
        </w:rPr>
        <w:lastRenderedPageBreak/>
        <w:t>Connecteur</w:t>
      </w:r>
      <w:r w:rsidR="00F465E2">
        <w:rPr>
          <w:rFonts w:ascii="3DS V2" w:hAnsi="3DS V2"/>
          <w:sz w:val="32"/>
          <w:szCs w:val="32"/>
        </w:rPr>
        <w:t xml:space="preserve"> de coupure et branchement des câbles</w:t>
      </w:r>
      <w:bookmarkEnd w:id="23"/>
    </w:p>
    <w:p w14:paraId="59F89E66" w14:textId="77518A5D" w:rsidR="00C96EC6" w:rsidRDefault="00710F56" w:rsidP="007D290B">
      <w:pPr>
        <w:spacing w:line="240" w:lineRule="auto"/>
        <w:rPr>
          <w:rFonts w:ascii="3DS V2" w:hAnsi="3DS V2" w:cs="Arial"/>
          <w:sz w:val="24"/>
          <w:szCs w:val="24"/>
        </w:rPr>
      </w:pPr>
      <w:r>
        <w:rPr>
          <w:noProof/>
        </w:rPr>
        <mc:AlternateContent>
          <mc:Choice Requires="wps">
            <w:drawing>
              <wp:anchor distT="0" distB="0" distL="114300" distR="114300" simplePos="0" relativeHeight="251727360" behindDoc="0" locked="0" layoutInCell="1" allowOverlap="1" wp14:anchorId="6C326E0C" wp14:editId="6D671D62">
                <wp:simplePos x="0" y="0"/>
                <wp:positionH relativeFrom="column">
                  <wp:posOffset>3069590</wp:posOffset>
                </wp:positionH>
                <wp:positionV relativeFrom="paragraph">
                  <wp:posOffset>473075</wp:posOffset>
                </wp:positionV>
                <wp:extent cx="1132205" cy="1159510"/>
                <wp:effectExtent l="0" t="0" r="10795" b="21590"/>
                <wp:wrapNone/>
                <wp:docPr id="59" name="Ellipse 59"/>
                <wp:cNvGraphicFramePr/>
                <a:graphic xmlns:a="http://schemas.openxmlformats.org/drawingml/2006/main">
                  <a:graphicData uri="http://schemas.microsoft.com/office/word/2010/wordprocessingShape">
                    <wps:wsp>
                      <wps:cNvSpPr/>
                      <wps:spPr>
                        <a:xfrm>
                          <a:off x="0" y="0"/>
                          <a:ext cx="1132205" cy="1159510"/>
                        </a:xfrm>
                        <a:prstGeom prst="ellipse">
                          <a:avLst/>
                        </a:prstGeom>
                        <a:noFill/>
                        <a:ln>
                          <a:solidFill>
                            <a:schemeClr val="bg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50B1B729" id="Ellipse 59" o:spid="_x0000_s1026" style="position:absolute;margin-left:241.7pt;margin-top:37.25pt;width:89.15pt;height:91.3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" filled="f" strokecolor="#da291c [3214]" strokeweight="2pt"/>
            </w:pict>
          </mc:Fallback>
        </mc:AlternateContent>
      </w:r>
      <w:r w:rsidR="00E07717">
        <w:rPr>
          <w:rFonts w:ascii="3DS V2" w:hAnsi="3DS V2" w:cs="Arial"/>
          <w:noProof/>
          <w:sz w:val="24"/>
          <w:szCs w:val="24"/>
        </w:rPr>
        <w:drawing>
          <wp:anchor distT="0" distB="0" distL="114300" distR="114300" simplePos="0" relativeHeight="251724288" behindDoc="0" locked="0" layoutInCell="1" allowOverlap="1" wp14:anchorId="6071CE90" wp14:editId="5396FF63">
            <wp:simplePos x="0" y="0"/>
            <wp:positionH relativeFrom="margin">
              <wp:align>center</wp:align>
            </wp:positionH>
            <wp:positionV relativeFrom="paragraph">
              <wp:posOffset>384226</wp:posOffset>
            </wp:positionV>
            <wp:extent cx="6212205" cy="1793875"/>
            <wp:effectExtent l="0" t="0" r="0" b="0"/>
            <wp:wrapSquare wrapText="bothSides"/>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0">
                      <a:extLst>
                        <a:ext uri="{28A0092B-C50C-407E-A947-70E740481C1C}">
                          <a14:useLocalDpi xmlns:a14="http://schemas.microsoft.com/office/drawing/2010/main" val="0"/>
                        </a:ext>
                      </a:extLst>
                    </a:blip>
                    <a:srcRect l="61742" t="57811" r="19" b="19787"/>
                    <a:stretch/>
                  </pic:blipFill>
                  <pic:spPr bwMode="auto">
                    <a:xfrm>
                      <a:off x="0" y="0"/>
                      <a:ext cx="6212205" cy="17938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96EC6" w:rsidRPr="00E24780">
        <w:rPr>
          <w:rFonts w:ascii="3DS V2" w:hAnsi="3DS V2" w:cs="Arial"/>
          <w:noProof/>
          <w:sz w:val="24"/>
          <w:szCs w:val="24"/>
        </w:rPr>
        <mc:AlternateContent>
          <mc:Choice Requires="wps">
            <w:drawing>
              <wp:anchor distT="45720" distB="45720" distL="114300" distR="114300" simplePos="0" relativeHeight="251729408" behindDoc="0" locked="0" layoutInCell="1" allowOverlap="1" wp14:anchorId="7930B7B7" wp14:editId="48F00AFE">
                <wp:simplePos x="0" y="0"/>
                <wp:positionH relativeFrom="column">
                  <wp:posOffset>3832860</wp:posOffset>
                </wp:positionH>
                <wp:positionV relativeFrom="paragraph">
                  <wp:posOffset>1840230</wp:posOffset>
                </wp:positionV>
                <wp:extent cx="1411605" cy="226695"/>
                <wp:effectExtent l="0" t="0" r="17145" b="2095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1605" cy="226695"/>
                        </a:xfrm>
                        <a:prstGeom prst="rect">
                          <a:avLst/>
                        </a:prstGeom>
                        <a:solidFill>
                          <a:srgbClr val="FFFFFF"/>
                        </a:solidFill>
                        <a:ln w="9525">
                          <a:solidFill>
                            <a:srgbClr val="000000"/>
                          </a:solidFill>
                          <a:miter lim="800000"/>
                          <a:headEnd/>
                          <a:tailEnd/>
                        </a:ln>
                      </wps:spPr>
                      <wps:txbx>
                        <w:txbxContent>
                          <w:p w14:paraId="30CC2220" w14:textId="39782896" w:rsidR="00E24780" w:rsidRPr="00E24780" w:rsidRDefault="00E24780" w:rsidP="00E24780">
                            <w:pPr>
                              <w:spacing w:line="240" w:lineRule="auto"/>
                              <w:rPr>
                                <w:rFonts w:ascii="3DS V2" w:hAnsi="3DS V2" w:cs="Arial"/>
                                <w:sz w:val="18"/>
                                <w:szCs w:val="18"/>
                              </w:rPr>
                            </w:pPr>
                            <w:r w:rsidRPr="00E24780">
                              <w:rPr>
                                <w:rFonts w:ascii="3DS V2" w:hAnsi="3DS V2" w:cs="Arial"/>
                                <w:sz w:val="18"/>
                                <w:szCs w:val="18"/>
                              </w:rPr>
                              <w:t>Connecteur de coupure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30B7B7" id="Zone de texte 2" o:spid="_x0000_s1030" type="#_x0000_t202" style="position:absolute;margin-left:301.8pt;margin-top:144.9pt;width:111.15pt;height:17.85pt;z-index:251729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">
                <v:textbox>
                  <w:txbxContent>
                    <w:p w14:paraId="30CC2220" w14:textId="39782896" w:rsidR="00E24780" w:rsidRPr="00E24780" w:rsidRDefault="00E24780" w:rsidP="00E24780">
                      <w:pPr>
                        <w:spacing w:line="240" w:lineRule="auto"/>
                        <w:rPr>
                          <w:rFonts w:ascii="3DS V2" w:hAnsi="3DS V2" w:cs="Arial"/>
                          <w:sz w:val="18"/>
                          <w:szCs w:val="18"/>
                        </w:rPr>
                      </w:pPr>
                      <w:r w:rsidRPr="00E24780">
                        <w:rPr>
                          <w:rFonts w:ascii="3DS V2" w:hAnsi="3DS V2" w:cs="Arial"/>
                          <w:sz w:val="18"/>
                          <w:szCs w:val="18"/>
                        </w:rPr>
                        <w:t>Connecteur de coupure</w:t>
                      </w:r>
                    </w:p>
                  </w:txbxContent>
                </v:textbox>
                <w10:wrap type="square"/>
              </v:shape>
            </w:pict>
          </mc:Fallback>
        </mc:AlternateContent>
      </w:r>
      <w:r w:rsidR="00C96EC6">
        <w:rPr>
          <w:rFonts w:ascii="3DS V2" w:hAnsi="3DS V2" w:cs="Arial"/>
          <w:noProof/>
          <w:sz w:val="24"/>
          <w:szCs w:val="24"/>
        </w:rPr>
        <mc:AlternateContent>
          <mc:Choice Requires="wps">
            <w:drawing>
              <wp:anchor distT="0" distB="0" distL="114300" distR="114300" simplePos="0" relativeHeight="251730432" behindDoc="0" locked="0" layoutInCell="1" allowOverlap="1" wp14:anchorId="6B5A938A" wp14:editId="7CC854E1">
                <wp:simplePos x="0" y="0"/>
                <wp:positionH relativeFrom="column">
                  <wp:posOffset>4030345</wp:posOffset>
                </wp:positionH>
                <wp:positionV relativeFrom="paragraph">
                  <wp:posOffset>1467485</wp:posOffset>
                </wp:positionV>
                <wp:extent cx="408940" cy="401955"/>
                <wp:effectExtent l="57150" t="38100" r="67310" b="93345"/>
                <wp:wrapNone/>
                <wp:docPr id="61" name="Connecteur droit 61"/>
                <wp:cNvGraphicFramePr/>
                <a:graphic xmlns:a="http://schemas.openxmlformats.org/drawingml/2006/main">
                  <a:graphicData uri="http://schemas.microsoft.com/office/word/2010/wordprocessingShape">
                    <wps:wsp>
                      <wps:cNvCnPr/>
                      <wps:spPr>
                        <a:xfrm>
                          <a:off x="0" y="0"/>
                          <a:ext cx="408940" cy="401955"/>
                        </a:xfrm>
                        <a:prstGeom prst="line">
                          <a:avLst/>
                        </a:prstGeom>
                        <a:ln>
                          <a:solidFill>
                            <a:schemeClr val="bg2"/>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14E3A00B" id="Connecteur droit 61" o:spid="_x0000_s1026" style="position:absolute;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7.35pt,115.55pt" to="349.55pt,14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" strokecolor="#da291c [3214]" strokeweight="3pt">
                <v:shadow on="t" color="black" opacity="22937f" origin=",.5" offset="0,.63889mm"/>
              </v:line>
            </w:pict>
          </mc:Fallback>
        </mc:AlternateContent>
      </w:r>
    </w:p>
    <w:p w14:paraId="2DA54D70" w14:textId="6DC5A1EC" w:rsidR="003D75B3" w:rsidRDefault="003D75B3" w:rsidP="007D290B">
      <w:pPr>
        <w:spacing w:line="240" w:lineRule="auto"/>
        <w:rPr>
          <w:rFonts w:ascii="3DS V2" w:hAnsi="3DS V2" w:cs="Arial"/>
          <w:sz w:val="24"/>
          <w:szCs w:val="24"/>
        </w:rPr>
      </w:pPr>
      <w:r>
        <w:rPr>
          <w:noProof/>
        </w:rPr>
        <mc:AlternateContent>
          <mc:Choice Requires="wps">
            <w:drawing>
              <wp:anchor distT="0" distB="0" distL="114300" distR="114300" simplePos="0" relativeHeight="251726336" behindDoc="0" locked="0" layoutInCell="1" allowOverlap="1" wp14:anchorId="10DD8AE8" wp14:editId="51E1D252">
                <wp:simplePos x="0" y="0"/>
                <wp:positionH relativeFrom="margin">
                  <wp:align>center</wp:align>
                </wp:positionH>
                <wp:positionV relativeFrom="paragraph">
                  <wp:posOffset>2063877</wp:posOffset>
                </wp:positionV>
                <wp:extent cx="6212205" cy="635"/>
                <wp:effectExtent l="0" t="0" r="0" b="8255"/>
                <wp:wrapSquare wrapText="bothSides"/>
                <wp:docPr id="58" name="Zone de texte 58"/>
                <wp:cNvGraphicFramePr/>
                <a:graphic xmlns:a="http://schemas.openxmlformats.org/drawingml/2006/main">
                  <a:graphicData uri="http://schemas.microsoft.com/office/word/2010/wordprocessingShape">
                    <wps:wsp>
                      <wps:cNvSpPr txBox="1"/>
                      <wps:spPr>
                        <a:xfrm>
                          <a:off x="0" y="0"/>
                          <a:ext cx="6212205" cy="635"/>
                        </a:xfrm>
                        <a:prstGeom prst="rect">
                          <a:avLst/>
                        </a:prstGeom>
                        <a:solidFill>
                          <a:prstClr val="white"/>
                        </a:solidFill>
                        <a:ln>
                          <a:noFill/>
                        </a:ln>
                      </wps:spPr>
                      <wps:txbx>
                        <w:txbxContent>
                          <w:p w14:paraId="6B3D5D57" w14:textId="7B592262" w:rsidR="000165B4" w:rsidRPr="0040636C" w:rsidRDefault="000165B4" w:rsidP="000165B4">
                            <w:pPr>
                              <w:pStyle w:val="Lgende"/>
                              <w:jc w:val="center"/>
                              <w:rPr>
                                <w:rFonts w:ascii="3DS V2" w:hAnsi="3DS V2" w:cs="Arial"/>
                                <w:b/>
                                <w:bCs/>
                                <w:noProof/>
                                <w:color w:val="005386"/>
                              </w:rPr>
                            </w:pPr>
                            <w:r>
                              <w:t xml:space="preserve">Figure </w:t>
                            </w:r>
                            <w:fldSimple w:instr=" SEQ Figure \* ARABIC ">
                              <w:r w:rsidR="00FC7E5C">
                                <w:rPr>
                                  <w:noProof/>
                                </w:rPr>
                                <w:t>9</w:t>
                              </w:r>
                            </w:fldSimple>
                            <w:r>
                              <w:t xml:space="preserve"> : </w:t>
                            </w:r>
                            <w:r w:rsidR="00852154">
                              <w:t>Connecteur</w:t>
                            </w:r>
                            <w:r>
                              <w:t xml:space="preserve"> de coupure dans le </w:t>
                            </w:r>
                            <w:r w:rsidRPr="0040636C">
                              <w:t>Wiring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DD8AE8" id="Zone de texte 58" o:spid="_x0000_s1031" type="#_x0000_t202" style="position:absolute;margin-left:0;margin-top:162.5pt;width:489.15pt;height:.05pt;z-index:251726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" stroked="f">
                <v:textbox style="mso-fit-shape-to-text:t" inset="0,0,0,0">
                  <w:txbxContent>
                    <w:p w14:paraId="6B3D5D57" w14:textId="7B592262" w:rsidR="000165B4" w:rsidRPr="0040636C" w:rsidRDefault="000165B4" w:rsidP="000165B4">
                      <w:pPr>
                        <w:pStyle w:val="Lgende"/>
                        <w:jc w:val="center"/>
                        <w:rPr>
                          <w:rFonts w:ascii="3DS V2" w:hAnsi="3DS V2" w:cs="Arial"/>
                          <w:b/>
                          <w:bCs/>
                          <w:noProof/>
                          <w:color w:val="005386"/>
                        </w:rPr>
                      </w:pPr>
                      <w:r>
                        <w:t xml:space="preserve">Figure </w:t>
                      </w:r>
                      <w:fldSimple w:instr=" SEQ Figure \* ARABIC ">
                        <w:r w:rsidR="00FC7E5C">
                          <w:rPr>
                            <w:noProof/>
                          </w:rPr>
                          <w:t>9</w:t>
                        </w:r>
                      </w:fldSimple>
                      <w:r>
                        <w:t xml:space="preserve"> : </w:t>
                      </w:r>
                      <w:r w:rsidR="00852154">
                        <w:t>Connecteur</w:t>
                      </w:r>
                      <w:r>
                        <w:t xml:space="preserve"> de coupure dans le </w:t>
                      </w:r>
                      <w:r w:rsidRPr="0040636C">
                        <w:t>Wiring Diagram</w:t>
                      </w:r>
                    </w:p>
                  </w:txbxContent>
                </v:textbox>
                <w10:wrap type="square" anchorx="margin"/>
              </v:shape>
            </w:pict>
          </mc:Fallback>
        </mc:AlternateContent>
      </w:r>
    </w:p>
    <w:p w14:paraId="587659F2" w14:textId="77777777" w:rsidR="008E5F2E" w:rsidRDefault="008E5F2E" w:rsidP="00E11833">
      <w:pPr>
        <w:jc w:val="both"/>
        <w:rPr>
          <w:rFonts w:ascii="3DS V2" w:hAnsi="3DS V2" w:cs="Arial"/>
          <w:sz w:val="24"/>
          <w:szCs w:val="24"/>
        </w:rPr>
      </w:pPr>
    </w:p>
    <w:p w14:paraId="2506AF3E" w14:textId="440EF1A4" w:rsidR="00690B04" w:rsidRDefault="00D70A01" w:rsidP="00E11833">
      <w:pPr>
        <w:jc w:val="both"/>
        <w:rPr>
          <w:rFonts w:ascii="3DS V2" w:hAnsi="3DS V2" w:cs="Arial"/>
          <w:sz w:val="24"/>
          <w:szCs w:val="24"/>
        </w:rPr>
      </w:pPr>
      <w:r>
        <w:rPr>
          <w:rFonts w:ascii="3DS V2" w:hAnsi="3DS V2" w:cs="Arial"/>
          <w:sz w:val="24"/>
          <w:szCs w:val="24"/>
        </w:rPr>
        <w:t>La f</w:t>
      </w:r>
      <w:r w:rsidR="007947C2">
        <w:rPr>
          <w:rFonts w:ascii="3DS V2" w:hAnsi="3DS V2" w:cs="Arial"/>
          <w:sz w:val="24"/>
          <w:szCs w:val="24"/>
        </w:rPr>
        <w:t>igue 9 montre</w:t>
      </w:r>
      <w:r w:rsidR="00D74DC6">
        <w:rPr>
          <w:rFonts w:ascii="3DS V2" w:hAnsi="3DS V2" w:cs="Arial"/>
          <w:sz w:val="24"/>
          <w:szCs w:val="24"/>
        </w:rPr>
        <w:t xml:space="preserve"> un exemple d</w:t>
      </w:r>
      <w:r w:rsidR="009F163C">
        <w:rPr>
          <w:rFonts w:ascii="3DS V2" w:hAnsi="3DS V2" w:cs="Arial"/>
          <w:sz w:val="24"/>
          <w:szCs w:val="24"/>
        </w:rPr>
        <w:t>’</w:t>
      </w:r>
      <w:r w:rsidR="005F025B">
        <w:rPr>
          <w:rFonts w:ascii="3DS V2" w:hAnsi="3DS V2" w:cs="Arial"/>
          <w:sz w:val="24"/>
          <w:szCs w:val="24"/>
        </w:rPr>
        <w:t xml:space="preserve">interface de coupure </w:t>
      </w:r>
      <w:r w:rsidR="00C00871">
        <w:rPr>
          <w:rFonts w:ascii="3DS V2" w:hAnsi="3DS V2" w:cs="Arial"/>
          <w:sz w:val="24"/>
          <w:szCs w:val="24"/>
        </w:rPr>
        <w:t>et</w:t>
      </w:r>
      <w:r w:rsidR="00F220FC">
        <w:rPr>
          <w:rFonts w:ascii="3DS V2" w:hAnsi="3DS V2" w:cs="Arial"/>
          <w:sz w:val="24"/>
          <w:szCs w:val="24"/>
        </w:rPr>
        <w:t xml:space="preserve"> </w:t>
      </w:r>
      <w:r w:rsidR="005F025B">
        <w:rPr>
          <w:rFonts w:ascii="3DS V2" w:hAnsi="3DS V2" w:cs="Arial"/>
          <w:sz w:val="24"/>
          <w:szCs w:val="24"/>
        </w:rPr>
        <w:t>ses connecteurs</w:t>
      </w:r>
      <w:r w:rsidR="001C543C">
        <w:rPr>
          <w:rFonts w:ascii="3DS V2" w:hAnsi="3DS V2" w:cs="Arial"/>
          <w:sz w:val="24"/>
          <w:szCs w:val="24"/>
        </w:rPr>
        <w:t xml:space="preserve"> associés</w:t>
      </w:r>
      <w:r w:rsidR="005F025B">
        <w:rPr>
          <w:rFonts w:ascii="3DS V2" w:hAnsi="3DS V2" w:cs="Arial"/>
          <w:sz w:val="24"/>
          <w:szCs w:val="24"/>
        </w:rPr>
        <w:t xml:space="preserve"> dans le </w:t>
      </w:r>
      <w:r w:rsidR="00135D50">
        <w:rPr>
          <w:rFonts w:ascii="3DS V2" w:hAnsi="3DS V2" w:cs="Arial"/>
          <w:sz w:val="24"/>
          <w:szCs w:val="24"/>
        </w:rPr>
        <w:t>Wiring Diagram généré par «</w:t>
      </w:r>
      <w:r w:rsidR="005F20A8">
        <w:rPr>
          <w:rFonts w:ascii="3DS V2" w:hAnsi="3DS V2" w:cs="Arial"/>
          <w:sz w:val="24"/>
          <w:szCs w:val="24"/>
        </w:rPr>
        <w:t xml:space="preserve"> </w:t>
      </w:r>
      <w:r w:rsidR="00135D50">
        <w:rPr>
          <w:rFonts w:ascii="3DS V2" w:hAnsi="3DS V2" w:cs="Arial"/>
          <w:sz w:val="24"/>
          <w:szCs w:val="24"/>
        </w:rPr>
        <w:t>Net to Wire</w:t>
      </w:r>
      <w:r w:rsidR="005F20A8">
        <w:rPr>
          <w:rFonts w:ascii="3DS V2" w:hAnsi="3DS V2" w:cs="Arial"/>
          <w:sz w:val="24"/>
          <w:szCs w:val="24"/>
        </w:rPr>
        <w:t xml:space="preserve"> </w:t>
      </w:r>
      <w:r w:rsidR="00135D50">
        <w:rPr>
          <w:rFonts w:ascii="3DS V2" w:hAnsi="3DS V2" w:cs="Arial"/>
          <w:sz w:val="24"/>
          <w:szCs w:val="24"/>
        </w:rPr>
        <w:t>»</w:t>
      </w:r>
      <w:r w:rsidR="005F025B">
        <w:rPr>
          <w:rFonts w:ascii="3DS V2" w:hAnsi="3DS V2" w:cs="Arial"/>
          <w:sz w:val="24"/>
          <w:szCs w:val="24"/>
        </w:rPr>
        <w:t xml:space="preserve">. </w:t>
      </w:r>
      <w:r w:rsidR="00983C42" w:rsidRPr="00983C42">
        <w:rPr>
          <w:rFonts w:ascii="3DS V2" w:hAnsi="3DS V2" w:cs="Arial"/>
          <w:sz w:val="24"/>
          <w:szCs w:val="24"/>
        </w:rPr>
        <w:t xml:space="preserve">Dans </w:t>
      </w:r>
      <w:r w:rsidR="005E773D">
        <w:rPr>
          <w:rFonts w:ascii="3DS V2" w:hAnsi="3DS V2" w:cs="Arial"/>
          <w:sz w:val="24"/>
          <w:szCs w:val="24"/>
        </w:rPr>
        <w:t>l</w:t>
      </w:r>
      <w:r w:rsidR="00536EA6">
        <w:rPr>
          <w:rFonts w:ascii="3DS V2" w:hAnsi="3DS V2" w:cs="Arial"/>
          <w:sz w:val="24"/>
          <w:szCs w:val="24"/>
        </w:rPr>
        <w:t>e</w:t>
      </w:r>
      <w:r w:rsidR="005E773D">
        <w:rPr>
          <w:rFonts w:ascii="3DS V2" w:hAnsi="3DS V2" w:cs="Arial"/>
          <w:sz w:val="24"/>
          <w:szCs w:val="24"/>
        </w:rPr>
        <w:t xml:space="preserve"> domaine d</w:t>
      </w:r>
      <w:r w:rsidR="0086387C">
        <w:rPr>
          <w:rFonts w:ascii="3DS V2" w:hAnsi="3DS V2" w:cs="Arial"/>
          <w:sz w:val="24"/>
          <w:szCs w:val="24"/>
        </w:rPr>
        <w:t>e l</w:t>
      </w:r>
      <w:r w:rsidR="005E773D">
        <w:rPr>
          <w:rFonts w:ascii="3DS V2" w:hAnsi="3DS V2" w:cs="Arial"/>
          <w:sz w:val="24"/>
          <w:szCs w:val="24"/>
        </w:rPr>
        <w:t>’aéronautique ou d</w:t>
      </w:r>
      <w:r w:rsidR="0086387C">
        <w:rPr>
          <w:rFonts w:ascii="3DS V2" w:hAnsi="3DS V2" w:cs="Arial"/>
          <w:sz w:val="24"/>
          <w:szCs w:val="24"/>
        </w:rPr>
        <w:t>e l</w:t>
      </w:r>
      <w:r w:rsidR="005E773D">
        <w:rPr>
          <w:rFonts w:ascii="3DS V2" w:hAnsi="3DS V2" w:cs="Arial"/>
          <w:sz w:val="24"/>
          <w:szCs w:val="24"/>
        </w:rPr>
        <w:t>’automobile</w:t>
      </w:r>
      <w:r w:rsidR="00983C42" w:rsidRPr="00983C42">
        <w:rPr>
          <w:rFonts w:ascii="3DS V2" w:hAnsi="3DS V2" w:cs="Arial"/>
          <w:sz w:val="24"/>
          <w:szCs w:val="24"/>
        </w:rPr>
        <w:t>, la structure est souvent divisée en plusieurs sous-ensembles. Lorsqu’un câble traverse une coupure structurelle, il doit obligatoirement passer par un</w:t>
      </w:r>
      <w:r w:rsidR="00F220FC">
        <w:rPr>
          <w:rFonts w:ascii="3DS V2" w:hAnsi="3DS V2" w:cs="Arial"/>
          <w:sz w:val="24"/>
          <w:szCs w:val="24"/>
        </w:rPr>
        <w:t xml:space="preserve"> </w:t>
      </w:r>
      <w:r w:rsidR="00983C42" w:rsidRPr="00983C42">
        <w:rPr>
          <w:rFonts w:ascii="3DS V2" w:hAnsi="3DS V2" w:cs="Arial"/>
          <w:b/>
          <w:bCs/>
          <w:sz w:val="24"/>
          <w:szCs w:val="24"/>
        </w:rPr>
        <w:t>connecteur</w:t>
      </w:r>
      <w:r w:rsidR="00F220FC">
        <w:rPr>
          <w:rFonts w:ascii="3DS V2" w:hAnsi="3DS V2" w:cs="Arial"/>
          <w:b/>
          <w:bCs/>
          <w:sz w:val="24"/>
          <w:szCs w:val="24"/>
        </w:rPr>
        <w:t xml:space="preserve"> </w:t>
      </w:r>
      <w:r w:rsidR="00983C42" w:rsidRPr="00983C42">
        <w:rPr>
          <w:rFonts w:ascii="3DS V2" w:hAnsi="3DS V2" w:cs="Arial"/>
          <w:b/>
          <w:bCs/>
          <w:sz w:val="24"/>
          <w:szCs w:val="24"/>
        </w:rPr>
        <w:t>de</w:t>
      </w:r>
      <w:r w:rsidR="00F220FC">
        <w:rPr>
          <w:rFonts w:ascii="3DS V2" w:hAnsi="3DS V2" w:cs="Arial"/>
          <w:b/>
          <w:bCs/>
          <w:sz w:val="24"/>
          <w:szCs w:val="24"/>
        </w:rPr>
        <w:t xml:space="preserve"> </w:t>
      </w:r>
      <w:r w:rsidR="00983C42" w:rsidRPr="00983C42">
        <w:rPr>
          <w:rFonts w:ascii="3DS V2" w:hAnsi="3DS V2" w:cs="Arial"/>
          <w:b/>
          <w:bCs/>
          <w:sz w:val="24"/>
          <w:szCs w:val="24"/>
        </w:rPr>
        <w:t>coupure</w:t>
      </w:r>
      <w:r w:rsidR="00983C42" w:rsidRPr="009224A7">
        <w:rPr>
          <w:rFonts w:ascii="3DS V2" w:hAnsi="3DS V2" w:cs="Arial"/>
          <w:b/>
          <w:bCs/>
          <w:sz w:val="24"/>
          <w:szCs w:val="24"/>
        </w:rPr>
        <w:t>.</w:t>
      </w:r>
      <w:r w:rsidR="00E3496B" w:rsidRPr="009224A7">
        <w:rPr>
          <w:rFonts w:ascii="3DS V2" w:hAnsi="3DS V2" w:cs="Arial"/>
          <w:b/>
          <w:bCs/>
          <w:sz w:val="24"/>
          <w:szCs w:val="24"/>
        </w:rPr>
        <w:t xml:space="preserve"> </w:t>
      </w:r>
      <w:r w:rsidR="00394BE1" w:rsidRPr="00394BE1">
        <w:rPr>
          <w:rFonts w:ascii="3DS V2" w:hAnsi="3DS V2" w:cs="Arial"/>
          <w:sz w:val="24"/>
          <w:szCs w:val="24"/>
        </w:rPr>
        <w:t>Les câbles entrants sont connectés aux connecteurs, permettant aux signaux de traverser l’interface et de ressortir de l’autre côté</w:t>
      </w:r>
      <w:r w:rsidR="00653B79">
        <w:rPr>
          <w:rFonts w:ascii="3DS V2" w:hAnsi="3DS V2" w:cs="Arial"/>
          <w:sz w:val="24"/>
          <w:szCs w:val="24"/>
        </w:rPr>
        <w:t>,</w:t>
      </w:r>
      <w:r w:rsidR="00394BE1" w:rsidRPr="00394BE1">
        <w:rPr>
          <w:rFonts w:ascii="3DS V2" w:hAnsi="3DS V2" w:cs="Arial"/>
          <w:sz w:val="24"/>
          <w:szCs w:val="24"/>
        </w:rPr>
        <w:t xml:space="preserve"> via des câbles reliés aux connecteurs opposés.</w:t>
      </w:r>
    </w:p>
    <w:p w14:paraId="3A25BFFD" w14:textId="1E2170D1" w:rsidR="00690B04" w:rsidRPr="00394BE1" w:rsidRDefault="00690B04" w:rsidP="00E11833">
      <w:pPr>
        <w:jc w:val="both"/>
        <w:rPr>
          <w:rFonts w:ascii="3DS V2" w:hAnsi="3DS V2" w:cs="Arial"/>
          <w:sz w:val="24"/>
          <w:szCs w:val="24"/>
        </w:rPr>
      </w:pPr>
      <w:r w:rsidRPr="00394BE1">
        <w:rPr>
          <w:rFonts w:ascii="3DS V2" w:hAnsi="3DS V2" w:cs="Arial"/>
          <w:noProof/>
          <w:sz w:val="24"/>
          <w:szCs w:val="24"/>
        </w:rPr>
        <w:drawing>
          <wp:anchor distT="0" distB="0" distL="114300" distR="114300" simplePos="0" relativeHeight="251731456" behindDoc="0" locked="0" layoutInCell="1" allowOverlap="1" wp14:anchorId="15FC9AF1" wp14:editId="149E5444">
            <wp:simplePos x="0" y="0"/>
            <wp:positionH relativeFrom="column">
              <wp:posOffset>3120390</wp:posOffset>
            </wp:positionH>
            <wp:positionV relativeFrom="paragraph">
              <wp:posOffset>219075</wp:posOffset>
            </wp:positionV>
            <wp:extent cx="2757805" cy="2927350"/>
            <wp:effectExtent l="0" t="0" r="0" b="6350"/>
            <wp:wrapSquare wrapText="bothSides"/>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21">
                      <a:extLst>
                        <a:ext uri="{28A0092B-C50C-407E-A947-70E740481C1C}">
                          <a14:useLocalDpi xmlns:a14="http://schemas.microsoft.com/office/drawing/2010/main" val="0"/>
                        </a:ext>
                      </a:extLst>
                    </a:blip>
                    <a:srcRect t="18191" r="-2745"/>
                    <a:stretch/>
                  </pic:blipFill>
                  <pic:spPr bwMode="auto">
                    <a:xfrm>
                      <a:off x="0" y="0"/>
                      <a:ext cx="2757805" cy="2927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94BE1">
        <w:rPr>
          <w:rFonts w:ascii="3DS V2" w:hAnsi="3DS V2" w:cs="Arial"/>
          <w:noProof/>
          <w:sz w:val="24"/>
          <w:szCs w:val="24"/>
        </w:rPr>
        <w:drawing>
          <wp:anchor distT="0" distB="0" distL="114300" distR="114300" simplePos="0" relativeHeight="251732480" behindDoc="0" locked="0" layoutInCell="1" allowOverlap="1" wp14:anchorId="154A11A1" wp14:editId="6DF95D5C">
            <wp:simplePos x="0" y="0"/>
            <wp:positionH relativeFrom="margin">
              <wp:posOffset>-66040</wp:posOffset>
            </wp:positionH>
            <wp:positionV relativeFrom="paragraph">
              <wp:posOffset>218440</wp:posOffset>
            </wp:positionV>
            <wp:extent cx="2957830" cy="2891790"/>
            <wp:effectExtent l="0" t="5080" r="8890" b="8890"/>
            <wp:wrapSquare wrapText="bothSides"/>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22">
                      <a:extLst>
                        <a:ext uri="{28A0092B-C50C-407E-A947-70E740481C1C}">
                          <a14:useLocalDpi xmlns:a14="http://schemas.microsoft.com/office/drawing/2010/main" val="0"/>
                        </a:ext>
                      </a:extLst>
                    </a:blip>
                    <a:srcRect l="-1188" t="12463" b="13342"/>
                    <a:stretch/>
                  </pic:blipFill>
                  <pic:spPr bwMode="auto">
                    <a:xfrm rot="5400000">
                      <a:off x="0" y="0"/>
                      <a:ext cx="2957830" cy="28917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8609D3" w14:textId="4B38EB19" w:rsidR="004442A5" w:rsidRDefault="004442A5" w:rsidP="007D290B">
      <w:pPr>
        <w:spacing w:line="240" w:lineRule="auto"/>
        <w:rPr>
          <w:rFonts w:ascii="3DS V2" w:hAnsi="3DS V2" w:cs="Arial"/>
          <w:sz w:val="24"/>
          <w:szCs w:val="24"/>
        </w:rPr>
      </w:pPr>
    </w:p>
    <w:p w14:paraId="3047EB99" w14:textId="50A7AA31" w:rsidR="00C96EC6" w:rsidRDefault="00AF5C56" w:rsidP="007D290B">
      <w:pPr>
        <w:spacing w:line="240" w:lineRule="auto"/>
        <w:rPr>
          <w:rFonts w:ascii="3DS V2" w:hAnsi="3DS V2" w:cs="Arial"/>
          <w:sz w:val="24"/>
          <w:szCs w:val="24"/>
        </w:rPr>
      </w:pPr>
      <w:r>
        <w:rPr>
          <w:noProof/>
        </w:rPr>
        <mc:AlternateContent>
          <mc:Choice Requires="wps">
            <w:drawing>
              <wp:anchor distT="0" distB="0" distL="114300" distR="114300" simplePos="0" relativeHeight="251734528" behindDoc="0" locked="0" layoutInCell="1" allowOverlap="1" wp14:anchorId="1D413D32" wp14:editId="3F1CCFF6">
                <wp:simplePos x="0" y="0"/>
                <wp:positionH relativeFrom="margin">
                  <wp:posOffset>35458</wp:posOffset>
                </wp:positionH>
                <wp:positionV relativeFrom="paragraph">
                  <wp:posOffset>237490</wp:posOffset>
                </wp:positionV>
                <wp:extent cx="5771515" cy="635"/>
                <wp:effectExtent l="0" t="0" r="635" b="8255"/>
                <wp:wrapSquare wrapText="bothSides"/>
                <wp:docPr id="192" name="Zone de texte 192"/>
                <wp:cNvGraphicFramePr/>
                <a:graphic xmlns:a="http://schemas.openxmlformats.org/drawingml/2006/main">
                  <a:graphicData uri="http://schemas.microsoft.com/office/word/2010/wordprocessingShape">
                    <wps:wsp>
                      <wps:cNvSpPr txBox="1"/>
                      <wps:spPr>
                        <a:xfrm>
                          <a:off x="0" y="0"/>
                          <a:ext cx="5771515" cy="635"/>
                        </a:xfrm>
                        <a:prstGeom prst="rect">
                          <a:avLst/>
                        </a:prstGeom>
                        <a:solidFill>
                          <a:prstClr val="white"/>
                        </a:solidFill>
                        <a:ln>
                          <a:noFill/>
                        </a:ln>
                      </wps:spPr>
                      <wps:txbx>
                        <w:txbxContent>
                          <w:p w14:paraId="444DC54C" w14:textId="227F2474" w:rsidR="00C96EC6" w:rsidRPr="00A95CC8" w:rsidRDefault="00C96EC6" w:rsidP="00C96EC6">
                            <w:pPr>
                              <w:pStyle w:val="Lgende"/>
                              <w:jc w:val="center"/>
                              <w:rPr>
                                <w:noProof/>
                              </w:rPr>
                            </w:pPr>
                            <w:r>
                              <w:t xml:space="preserve">Figure </w:t>
                            </w:r>
                            <w:fldSimple w:instr=" SEQ Figure \* ARABIC ">
                              <w:r w:rsidR="00FC7E5C">
                                <w:rPr>
                                  <w:noProof/>
                                </w:rPr>
                                <w:t>10</w:t>
                              </w:r>
                            </w:fldSimple>
                            <w:r>
                              <w:t xml:space="preserve"> : </w:t>
                            </w:r>
                            <w:r w:rsidR="00B561D3">
                              <w:t>Photo d</w:t>
                            </w:r>
                            <w:r w:rsidR="00F31944">
                              <w:t>’une</w:t>
                            </w:r>
                            <w:r w:rsidR="00B561D3">
                              <w:t xml:space="preserve"> platine</w:t>
                            </w:r>
                            <w:r w:rsidR="00DD6C52">
                              <w:t>,</w:t>
                            </w:r>
                            <w:r w:rsidR="00B561D3">
                              <w:t xml:space="preserve"> ses connecteurs</w:t>
                            </w:r>
                            <w:r w:rsidR="00DD6C52">
                              <w:t xml:space="preserve"> et les câbles</w:t>
                            </w:r>
                            <w:r w:rsidR="00143821">
                              <w:t xml:space="preserve"> passants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D413D32" id="Zone de texte 192" o:spid="_x0000_s1032" type="#_x0000_t202" style="position:absolute;margin-left:2.8pt;margin-top:18.7pt;width:454.45pt;height:.05pt;z-index:251734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" stroked="f">
                <v:textbox style="mso-fit-shape-to-text:t" inset="0,0,0,0">
                  <w:txbxContent>
                    <w:p w14:paraId="444DC54C" w14:textId="227F2474" w:rsidR="00C96EC6" w:rsidRPr="00A95CC8" w:rsidRDefault="00C96EC6" w:rsidP="00C96EC6">
                      <w:pPr>
                        <w:pStyle w:val="Lgende"/>
                        <w:jc w:val="center"/>
                        <w:rPr>
                          <w:noProof/>
                        </w:rPr>
                      </w:pPr>
                      <w:r>
                        <w:t xml:space="preserve">Figure </w:t>
                      </w:r>
                      <w:fldSimple w:instr=" SEQ Figure \* ARABIC ">
                        <w:r w:rsidR="00FC7E5C">
                          <w:rPr>
                            <w:noProof/>
                          </w:rPr>
                          <w:t>10</w:t>
                        </w:r>
                      </w:fldSimple>
                      <w:r>
                        <w:t xml:space="preserve"> : </w:t>
                      </w:r>
                      <w:r w:rsidR="00B561D3">
                        <w:t>Photo d</w:t>
                      </w:r>
                      <w:r w:rsidR="00F31944">
                        <w:t>’une</w:t>
                      </w:r>
                      <w:r w:rsidR="00B561D3">
                        <w:t xml:space="preserve"> platine</w:t>
                      </w:r>
                      <w:r w:rsidR="00DD6C52">
                        <w:t>,</w:t>
                      </w:r>
                      <w:r w:rsidR="00B561D3">
                        <w:t xml:space="preserve"> ses connecteurs</w:t>
                      </w:r>
                      <w:r w:rsidR="00DD6C52">
                        <w:t xml:space="preserve"> et les câbles</w:t>
                      </w:r>
                      <w:r w:rsidR="00143821">
                        <w:t xml:space="preserve"> passants</w:t>
                      </w:r>
                    </w:p>
                  </w:txbxContent>
                </v:textbox>
                <w10:wrap type="square" anchorx="margin"/>
              </v:shape>
            </w:pict>
          </mc:Fallback>
        </mc:AlternateContent>
      </w:r>
    </w:p>
    <w:p w14:paraId="197DB2DD" w14:textId="66CE31E2" w:rsidR="00C96EC6" w:rsidRDefault="00C96EC6" w:rsidP="007D290B">
      <w:pPr>
        <w:spacing w:line="240" w:lineRule="auto"/>
        <w:rPr>
          <w:rFonts w:ascii="3DS V2" w:hAnsi="3DS V2" w:cs="Arial"/>
          <w:sz w:val="24"/>
          <w:szCs w:val="24"/>
        </w:rPr>
      </w:pPr>
    </w:p>
    <w:p w14:paraId="3AD80AC9" w14:textId="7715267F" w:rsidR="00536EA1" w:rsidRDefault="00536EA1" w:rsidP="00536EA1">
      <w:pPr>
        <w:pStyle w:val="Titre3"/>
        <w:rPr>
          <w:rFonts w:ascii="3DS V2" w:hAnsi="3DS V2"/>
          <w:sz w:val="32"/>
          <w:szCs w:val="32"/>
        </w:rPr>
      </w:pPr>
      <w:bookmarkStart w:id="24" w:name="_Toc205474979"/>
      <w:r>
        <w:rPr>
          <w:rFonts w:ascii="3DS V2" w:hAnsi="3DS V2"/>
          <w:sz w:val="32"/>
          <w:szCs w:val="32"/>
        </w:rPr>
        <w:t>Objectif du stage</w:t>
      </w:r>
      <w:bookmarkEnd w:id="24"/>
    </w:p>
    <w:bookmarkEnd w:id="9"/>
    <w:bookmarkEnd w:id="8"/>
    <w:bookmarkEnd w:id="7"/>
    <w:bookmarkEnd w:id="6"/>
    <w:bookmarkEnd w:id="5"/>
    <w:bookmarkEnd w:id="4"/>
    <w:bookmarkEnd w:id="3"/>
    <w:bookmarkEnd w:id="2"/>
    <w:bookmarkEnd w:id="1"/>
    <w:p w14:paraId="25D7B598" w14:textId="036574F0" w:rsidR="00A61A34" w:rsidRPr="00A61A34" w:rsidRDefault="00A61A34" w:rsidP="007F402B">
      <w:pPr>
        <w:jc w:val="both"/>
        <w:rPr>
          <w:rFonts w:ascii="3DS V2" w:hAnsi="3DS V2" w:cs="Arial"/>
          <w:sz w:val="24"/>
          <w:szCs w:val="24"/>
        </w:rPr>
      </w:pPr>
      <w:r w:rsidRPr="00A61A34">
        <w:rPr>
          <w:rFonts w:ascii="3DS V2" w:hAnsi="3DS V2" w:cs="Arial"/>
          <w:sz w:val="24"/>
          <w:szCs w:val="24"/>
        </w:rPr>
        <w:t>Actuellement, le branchement de</w:t>
      </w:r>
      <w:r w:rsidR="00121EF0">
        <w:rPr>
          <w:rFonts w:ascii="3DS V2" w:hAnsi="3DS V2" w:cs="Arial"/>
          <w:sz w:val="24"/>
          <w:szCs w:val="24"/>
        </w:rPr>
        <w:t>s</w:t>
      </w:r>
      <w:r w:rsidRPr="00A61A34">
        <w:rPr>
          <w:rFonts w:ascii="3DS V2" w:hAnsi="3DS V2" w:cs="Arial"/>
          <w:sz w:val="24"/>
          <w:szCs w:val="24"/>
        </w:rPr>
        <w:t xml:space="preserve"> câbles dans l’interface de coupure est entièrement réalisé manuelle</w:t>
      </w:r>
      <w:r w:rsidR="007379DC">
        <w:rPr>
          <w:rFonts w:ascii="3DS V2" w:hAnsi="3DS V2" w:cs="Arial"/>
          <w:sz w:val="24"/>
          <w:szCs w:val="24"/>
        </w:rPr>
        <w:t>ment</w:t>
      </w:r>
      <w:r w:rsidRPr="00A61A34">
        <w:rPr>
          <w:rFonts w:ascii="3DS V2" w:hAnsi="3DS V2" w:cs="Arial"/>
          <w:sz w:val="24"/>
          <w:szCs w:val="24"/>
        </w:rPr>
        <w:t xml:space="preserve">. Cela présente deux </w:t>
      </w:r>
      <w:r w:rsidR="008B2983">
        <w:rPr>
          <w:rFonts w:ascii="3DS V2" w:hAnsi="3DS V2" w:cs="Arial"/>
          <w:sz w:val="24"/>
          <w:szCs w:val="24"/>
        </w:rPr>
        <w:t>difficulté</w:t>
      </w:r>
      <w:r w:rsidR="00FD69FD">
        <w:rPr>
          <w:rFonts w:ascii="3DS V2" w:hAnsi="3DS V2" w:cs="Arial"/>
          <w:sz w:val="24"/>
          <w:szCs w:val="24"/>
        </w:rPr>
        <w:t>s</w:t>
      </w:r>
      <w:r w:rsidRPr="00A61A34">
        <w:rPr>
          <w:rFonts w:ascii="3DS V2" w:hAnsi="3DS V2" w:cs="Arial"/>
          <w:sz w:val="24"/>
          <w:szCs w:val="24"/>
        </w:rPr>
        <w:t xml:space="preserve"> majeures :</w:t>
      </w:r>
    </w:p>
    <w:p w14:paraId="5F5E571E" w14:textId="216A1CCE" w:rsidR="00A61A34" w:rsidRDefault="00A61A34" w:rsidP="004F6F82">
      <w:pPr>
        <w:pStyle w:val="Paragraphedeliste"/>
        <w:numPr>
          <w:ilvl w:val="0"/>
          <w:numId w:val="9"/>
        </w:numPr>
        <w:jc w:val="both"/>
        <w:rPr>
          <w:rFonts w:ascii="3DS V2" w:hAnsi="3DS V2" w:cs="Arial"/>
          <w:sz w:val="24"/>
          <w:szCs w:val="24"/>
        </w:rPr>
      </w:pPr>
      <w:r w:rsidRPr="003123AB">
        <w:rPr>
          <w:rFonts w:ascii="3DS V2" w:hAnsi="3DS V2" w:cs="Arial"/>
          <w:sz w:val="24"/>
          <w:szCs w:val="24"/>
        </w:rPr>
        <w:t xml:space="preserve">Premièrement, le nombre de câbles à traiter est important, et leur branchement doit respecter de nombreuses contraintes : compatibilité mécanique, organisation spatiale, séparation des signaux selon les niveaux de </w:t>
      </w:r>
      <w:r w:rsidR="00125079" w:rsidRPr="003123AB">
        <w:rPr>
          <w:rFonts w:ascii="3DS V2" w:hAnsi="3DS V2" w:cs="Arial"/>
          <w:sz w:val="24"/>
          <w:szCs w:val="24"/>
        </w:rPr>
        <w:t>ségrégation</w:t>
      </w:r>
      <w:r w:rsidR="00125079">
        <w:rPr>
          <w:rFonts w:ascii="3DS V2" w:hAnsi="3DS V2" w:cs="Arial"/>
          <w:sz w:val="24"/>
          <w:szCs w:val="24"/>
        </w:rPr>
        <w:t xml:space="preserve"> (</w:t>
      </w:r>
      <w:r w:rsidR="00C45F60">
        <w:rPr>
          <w:rFonts w:ascii="3DS V2" w:hAnsi="3DS V2" w:cs="Arial"/>
          <w:sz w:val="24"/>
          <w:szCs w:val="24"/>
        </w:rPr>
        <w:t>l</w:t>
      </w:r>
      <w:r w:rsidR="0049239B">
        <w:rPr>
          <w:rFonts w:ascii="3DS V2" w:hAnsi="3DS V2" w:cs="Arial"/>
          <w:sz w:val="24"/>
          <w:szCs w:val="24"/>
        </w:rPr>
        <w:t>es signaux de ségrégation incompatibles ne doivent pas être adjacents)</w:t>
      </w:r>
      <w:r w:rsidRPr="003123AB">
        <w:rPr>
          <w:rFonts w:ascii="3DS V2" w:hAnsi="3DS V2" w:cs="Arial"/>
          <w:sz w:val="24"/>
          <w:szCs w:val="24"/>
        </w:rPr>
        <w:t>, etc. L’affectation manuelle s’avère ainsi particulièrement fastidieuse, chronophage et sujette à des erreurs humaines.</w:t>
      </w:r>
    </w:p>
    <w:p w14:paraId="24A4F623" w14:textId="77777777" w:rsidR="003878BC" w:rsidRPr="003123AB" w:rsidRDefault="003878BC" w:rsidP="007F402B">
      <w:pPr>
        <w:pStyle w:val="Paragraphedeliste"/>
        <w:jc w:val="both"/>
        <w:rPr>
          <w:rFonts w:ascii="3DS V2" w:hAnsi="3DS V2" w:cs="Arial"/>
          <w:sz w:val="24"/>
          <w:szCs w:val="24"/>
        </w:rPr>
      </w:pPr>
    </w:p>
    <w:p w14:paraId="4140FE01" w14:textId="018DA992" w:rsidR="00A61A34" w:rsidRPr="00354CF9" w:rsidRDefault="00A61A34" w:rsidP="00354CF9">
      <w:pPr>
        <w:pStyle w:val="Paragraphedeliste"/>
        <w:numPr>
          <w:ilvl w:val="0"/>
          <w:numId w:val="9"/>
        </w:numPr>
        <w:jc w:val="both"/>
        <w:rPr>
          <w:rFonts w:ascii="3DS V2" w:hAnsi="3DS V2" w:cs="Arial"/>
          <w:sz w:val="24"/>
          <w:szCs w:val="24"/>
        </w:rPr>
      </w:pPr>
      <w:r w:rsidRPr="003123AB">
        <w:rPr>
          <w:rFonts w:ascii="3DS V2" w:hAnsi="3DS V2" w:cs="Arial"/>
          <w:sz w:val="24"/>
          <w:szCs w:val="24"/>
        </w:rPr>
        <w:t>Deuxièmement, les connecteurs sont souvent partagés entre plusieurs intervenants ou équipes, chacun y branchant des câbles différents.</w:t>
      </w:r>
      <w:r w:rsidR="00354CF9">
        <w:rPr>
          <w:rFonts w:ascii="3DS V2" w:hAnsi="3DS V2" w:cs="Arial"/>
          <w:sz w:val="24"/>
          <w:szCs w:val="24"/>
        </w:rPr>
        <w:t xml:space="preserve"> </w:t>
      </w:r>
      <w:r w:rsidRPr="00354CF9">
        <w:rPr>
          <w:rFonts w:ascii="3DS V2" w:hAnsi="3DS V2" w:cs="Arial"/>
          <w:sz w:val="24"/>
          <w:szCs w:val="24"/>
        </w:rPr>
        <w:t>Cette configuration génère fréquemment des situations de conflit, compliquant la coordination et le travail collaboratif.</w:t>
      </w:r>
    </w:p>
    <w:p w14:paraId="755D399D" w14:textId="77777777" w:rsidR="00A61A34" w:rsidRPr="00A61A34" w:rsidRDefault="00A61A34" w:rsidP="007F402B">
      <w:pPr>
        <w:jc w:val="both"/>
        <w:rPr>
          <w:rFonts w:ascii="3DS V2" w:hAnsi="3DS V2" w:cs="Arial"/>
          <w:sz w:val="24"/>
          <w:szCs w:val="24"/>
        </w:rPr>
      </w:pPr>
      <w:r w:rsidRPr="00A61A34">
        <w:rPr>
          <w:rFonts w:ascii="3DS V2" w:hAnsi="3DS V2" w:cs="Arial"/>
          <w:sz w:val="24"/>
          <w:szCs w:val="24"/>
        </w:rPr>
        <w:t>Ces contraintes opérationnelles soulignent la nécessité de mettre en place une solution plus automatisée, structurée et collaborative pour la gestion des connexions.</w:t>
      </w:r>
    </w:p>
    <w:p w14:paraId="1478204B" w14:textId="514C2C02" w:rsidR="00A61A34" w:rsidRPr="00A61A34" w:rsidRDefault="00A61A34" w:rsidP="007F402B">
      <w:pPr>
        <w:jc w:val="both"/>
        <w:rPr>
          <w:rFonts w:ascii="3DS V2" w:hAnsi="3DS V2" w:cs="Arial"/>
          <w:sz w:val="24"/>
          <w:szCs w:val="24"/>
        </w:rPr>
      </w:pPr>
      <w:r w:rsidRPr="00A61A34">
        <w:rPr>
          <w:rFonts w:ascii="3DS V2" w:hAnsi="3DS V2" w:cs="Arial"/>
          <w:sz w:val="24"/>
          <w:szCs w:val="24"/>
        </w:rPr>
        <w:t xml:space="preserve">L’objectif du stage a donc été de développer une fonctionnalité capable de calculer automatiquement des solutions de branchement et de les proposer </w:t>
      </w:r>
      <w:r w:rsidR="00197D77">
        <w:rPr>
          <w:rFonts w:ascii="3DS V2" w:hAnsi="3DS V2" w:cs="Arial"/>
          <w:sz w:val="24"/>
          <w:szCs w:val="24"/>
        </w:rPr>
        <w:t xml:space="preserve">aux </w:t>
      </w:r>
      <w:r w:rsidRPr="00A61A34">
        <w:rPr>
          <w:rFonts w:ascii="3DS V2" w:hAnsi="3DS V2" w:cs="Arial"/>
          <w:sz w:val="24"/>
          <w:szCs w:val="24"/>
        </w:rPr>
        <w:t>utilisateur</w:t>
      </w:r>
      <w:r w:rsidR="00197D77">
        <w:rPr>
          <w:rFonts w:ascii="3DS V2" w:hAnsi="3DS V2" w:cs="Arial"/>
          <w:sz w:val="24"/>
          <w:szCs w:val="24"/>
        </w:rPr>
        <w:t>s</w:t>
      </w:r>
      <w:r w:rsidRPr="00A61A34">
        <w:rPr>
          <w:rFonts w:ascii="3DS V2" w:hAnsi="3DS V2" w:cs="Arial"/>
          <w:sz w:val="24"/>
          <w:szCs w:val="24"/>
        </w:rPr>
        <w:t xml:space="preserve">, afin de simplifier le processus, </w:t>
      </w:r>
      <w:r w:rsidR="00873C42">
        <w:rPr>
          <w:rFonts w:ascii="3DS V2" w:hAnsi="3DS V2" w:cs="Arial"/>
          <w:sz w:val="24"/>
          <w:szCs w:val="24"/>
        </w:rPr>
        <w:t xml:space="preserve">de </w:t>
      </w:r>
      <w:r w:rsidRPr="00A61A34">
        <w:rPr>
          <w:rFonts w:ascii="3DS V2" w:hAnsi="3DS V2" w:cs="Arial"/>
          <w:sz w:val="24"/>
          <w:szCs w:val="24"/>
        </w:rPr>
        <w:t xml:space="preserve">réduire les risques d’erreur et </w:t>
      </w:r>
      <w:r w:rsidR="00873C42">
        <w:rPr>
          <w:rFonts w:ascii="3DS V2" w:hAnsi="3DS V2" w:cs="Arial"/>
          <w:sz w:val="24"/>
          <w:szCs w:val="24"/>
        </w:rPr>
        <w:t xml:space="preserve">de </w:t>
      </w:r>
      <w:r w:rsidRPr="00A61A34">
        <w:rPr>
          <w:rFonts w:ascii="3DS V2" w:hAnsi="3DS V2" w:cs="Arial"/>
          <w:sz w:val="24"/>
          <w:szCs w:val="24"/>
        </w:rPr>
        <w:t>faciliter la coordination entre les différentes équipes.</w:t>
      </w:r>
    </w:p>
    <w:p w14:paraId="4A07A2ED" w14:textId="6163D7B4" w:rsidR="00E571C9" w:rsidRDefault="00A61A34" w:rsidP="007F402B">
      <w:pPr>
        <w:jc w:val="both"/>
        <w:rPr>
          <w:rFonts w:ascii="3DS V2" w:hAnsi="3DS V2" w:cs="Arial"/>
          <w:sz w:val="24"/>
          <w:szCs w:val="24"/>
        </w:rPr>
      </w:pPr>
      <w:r w:rsidRPr="00A61A34">
        <w:rPr>
          <w:rFonts w:ascii="3DS V2" w:hAnsi="3DS V2" w:cs="Arial"/>
          <w:sz w:val="24"/>
          <w:szCs w:val="24"/>
        </w:rPr>
        <w:t xml:space="preserve">Au cours </w:t>
      </w:r>
      <w:r w:rsidR="0068536C">
        <w:rPr>
          <w:rFonts w:ascii="3DS V2" w:hAnsi="3DS V2" w:cs="Arial"/>
          <w:sz w:val="24"/>
          <w:szCs w:val="24"/>
        </w:rPr>
        <w:t xml:space="preserve">de </w:t>
      </w:r>
      <w:r>
        <w:rPr>
          <w:rFonts w:ascii="3DS V2" w:hAnsi="3DS V2" w:cs="Arial"/>
          <w:sz w:val="24"/>
          <w:szCs w:val="24"/>
        </w:rPr>
        <w:t>ce</w:t>
      </w:r>
      <w:r w:rsidRPr="00A61A34">
        <w:rPr>
          <w:rFonts w:ascii="3DS V2" w:hAnsi="3DS V2" w:cs="Arial"/>
          <w:sz w:val="24"/>
          <w:szCs w:val="24"/>
        </w:rPr>
        <w:t xml:space="preserve"> stage</w:t>
      </w:r>
      <w:r>
        <w:rPr>
          <w:rFonts w:ascii="3DS V2" w:hAnsi="3DS V2" w:cs="Arial"/>
          <w:sz w:val="24"/>
          <w:szCs w:val="24"/>
        </w:rPr>
        <w:t xml:space="preserve"> de six moi</w:t>
      </w:r>
      <w:r w:rsidR="0068536C">
        <w:rPr>
          <w:rFonts w:ascii="3DS V2" w:hAnsi="3DS V2" w:cs="Arial"/>
          <w:sz w:val="24"/>
          <w:szCs w:val="24"/>
        </w:rPr>
        <w:t>s</w:t>
      </w:r>
      <w:r w:rsidRPr="00A61A34">
        <w:rPr>
          <w:rFonts w:ascii="3DS V2" w:hAnsi="3DS V2" w:cs="Arial"/>
          <w:sz w:val="24"/>
          <w:szCs w:val="24"/>
        </w:rPr>
        <w:t xml:space="preserve">, </w:t>
      </w:r>
      <w:r w:rsidRPr="00073242">
        <w:rPr>
          <w:rFonts w:ascii="3DS V2" w:hAnsi="3DS V2" w:cs="Arial"/>
          <w:sz w:val="24"/>
          <w:szCs w:val="24"/>
        </w:rPr>
        <w:t xml:space="preserve">le travail a été </w:t>
      </w:r>
      <w:r w:rsidR="0068536C">
        <w:rPr>
          <w:rFonts w:ascii="3DS V2" w:hAnsi="3DS V2" w:cs="Arial"/>
          <w:sz w:val="24"/>
          <w:szCs w:val="24"/>
        </w:rPr>
        <w:t>organisé</w:t>
      </w:r>
      <w:r w:rsidR="0068536C" w:rsidRPr="00A61A34">
        <w:rPr>
          <w:rFonts w:ascii="3DS V2" w:hAnsi="3DS V2" w:cs="Arial"/>
          <w:sz w:val="24"/>
          <w:szCs w:val="24"/>
        </w:rPr>
        <w:t xml:space="preserve"> </w:t>
      </w:r>
      <w:r w:rsidRPr="00A61A34">
        <w:rPr>
          <w:rFonts w:ascii="3DS V2" w:hAnsi="3DS V2" w:cs="Arial"/>
          <w:sz w:val="24"/>
          <w:szCs w:val="24"/>
        </w:rPr>
        <w:t>autour de</w:t>
      </w:r>
      <w:r>
        <w:rPr>
          <w:rFonts w:ascii="3DS V2" w:hAnsi="3DS V2" w:cs="Arial"/>
          <w:sz w:val="24"/>
          <w:szCs w:val="24"/>
        </w:rPr>
        <w:t xml:space="preserve"> cet objectif</w:t>
      </w:r>
      <w:r w:rsidR="00873C42">
        <w:rPr>
          <w:rFonts w:ascii="3DS V2" w:hAnsi="3DS V2" w:cs="Arial"/>
          <w:sz w:val="24"/>
          <w:szCs w:val="24"/>
        </w:rPr>
        <w:t xml:space="preserve"> </w:t>
      </w:r>
      <w:r w:rsidR="00073242">
        <w:rPr>
          <w:rFonts w:ascii="3DS V2" w:hAnsi="3DS V2" w:cs="Arial"/>
          <w:sz w:val="24"/>
          <w:szCs w:val="24"/>
        </w:rPr>
        <w:t xml:space="preserve">en </w:t>
      </w:r>
      <w:r w:rsidR="00E35D09">
        <w:rPr>
          <w:rFonts w:ascii="3DS V2" w:hAnsi="3DS V2" w:cs="Arial"/>
          <w:sz w:val="24"/>
          <w:szCs w:val="24"/>
        </w:rPr>
        <w:t>trois grandes phases</w:t>
      </w:r>
      <w:r w:rsidR="00073242">
        <w:rPr>
          <w:rFonts w:ascii="3DS V2" w:hAnsi="3DS V2" w:cs="Arial"/>
          <w:sz w:val="24"/>
          <w:szCs w:val="24"/>
        </w:rPr>
        <w:t xml:space="preserve">. </w:t>
      </w:r>
    </w:p>
    <w:p w14:paraId="589949C7" w14:textId="74DBF3D6" w:rsidR="00180638" w:rsidRDefault="00180638" w:rsidP="004F6F82">
      <w:pPr>
        <w:pStyle w:val="Paragraphedeliste"/>
        <w:numPr>
          <w:ilvl w:val="0"/>
          <w:numId w:val="8"/>
        </w:numPr>
        <w:jc w:val="both"/>
        <w:rPr>
          <w:rFonts w:ascii="3DS V2" w:hAnsi="3DS V2" w:cs="Arial"/>
          <w:noProof/>
          <w:sz w:val="24"/>
          <w:szCs w:val="24"/>
        </w:rPr>
      </w:pPr>
      <w:r w:rsidRPr="00180638">
        <w:rPr>
          <w:rFonts w:ascii="3DS V2" w:hAnsi="3DS V2" w:cs="Arial"/>
          <w:noProof/>
          <w:sz w:val="24"/>
          <w:szCs w:val="24"/>
        </w:rPr>
        <w:t xml:space="preserve">Une première phase algorithmique, </w:t>
      </w:r>
      <w:r w:rsidR="00460C9C">
        <w:rPr>
          <w:rFonts w:ascii="3DS V2" w:hAnsi="3DS V2" w:cs="Arial"/>
          <w:noProof/>
          <w:sz w:val="24"/>
          <w:szCs w:val="24"/>
        </w:rPr>
        <w:t>qui</w:t>
      </w:r>
      <w:r w:rsidRPr="00180638">
        <w:rPr>
          <w:rFonts w:ascii="3DS V2" w:hAnsi="3DS V2" w:cs="Arial"/>
          <w:noProof/>
          <w:sz w:val="24"/>
          <w:szCs w:val="24"/>
        </w:rPr>
        <w:t xml:space="preserve"> modélise le problème d’allocation des câbles et détermine une ou plusieurs solutions mathématiqu</w:t>
      </w:r>
      <w:r w:rsidR="00034B3E">
        <w:rPr>
          <w:rFonts w:ascii="3DS V2" w:hAnsi="3DS V2" w:cs="Arial"/>
          <w:noProof/>
          <w:sz w:val="24"/>
          <w:szCs w:val="24"/>
        </w:rPr>
        <w:t>e</w:t>
      </w:r>
      <w:r w:rsidR="005E425D">
        <w:rPr>
          <w:rFonts w:ascii="3DS V2" w:hAnsi="3DS V2" w:cs="Arial"/>
          <w:noProof/>
          <w:sz w:val="24"/>
          <w:szCs w:val="24"/>
        </w:rPr>
        <w:t>s</w:t>
      </w:r>
      <w:r w:rsidRPr="00180638">
        <w:rPr>
          <w:rFonts w:ascii="3DS V2" w:hAnsi="3DS V2" w:cs="Arial"/>
          <w:noProof/>
          <w:sz w:val="24"/>
          <w:szCs w:val="24"/>
        </w:rPr>
        <w:t>.</w:t>
      </w:r>
    </w:p>
    <w:p w14:paraId="14E4AACF" w14:textId="77777777" w:rsidR="00761BEE" w:rsidRPr="00CF60AA" w:rsidRDefault="00761BEE" w:rsidP="007F402B">
      <w:pPr>
        <w:pStyle w:val="Paragraphedeliste"/>
        <w:jc w:val="both"/>
        <w:rPr>
          <w:rFonts w:ascii="3DS V2" w:hAnsi="3DS V2" w:cs="Arial"/>
          <w:noProof/>
          <w:sz w:val="24"/>
          <w:szCs w:val="24"/>
        </w:rPr>
      </w:pPr>
    </w:p>
    <w:p w14:paraId="05F87342" w14:textId="701863D2" w:rsidR="00F66D24" w:rsidRDefault="00180638" w:rsidP="004F6F82">
      <w:pPr>
        <w:pStyle w:val="Paragraphedeliste"/>
        <w:numPr>
          <w:ilvl w:val="0"/>
          <w:numId w:val="8"/>
        </w:numPr>
        <w:jc w:val="both"/>
        <w:rPr>
          <w:rFonts w:ascii="3DS V2" w:hAnsi="3DS V2" w:cs="Arial"/>
          <w:noProof/>
          <w:sz w:val="24"/>
          <w:szCs w:val="24"/>
        </w:rPr>
      </w:pPr>
      <w:r w:rsidRPr="00180638">
        <w:rPr>
          <w:rFonts w:ascii="3DS V2" w:hAnsi="3DS V2" w:cs="Arial"/>
          <w:noProof/>
          <w:sz w:val="24"/>
          <w:szCs w:val="24"/>
        </w:rPr>
        <w:t>Une deuxième phase de validation, visant à développer une démonstration</w:t>
      </w:r>
      <w:r w:rsidR="009B299F">
        <w:rPr>
          <w:rFonts w:ascii="3DS V2" w:hAnsi="3DS V2" w:cs="Arial"/>
          <w:noProof/>
          <w:sz w:val="24"/>
          <w:szCs w:val="24"/>
        </w:rPr>
        <w:t xml:space="preserve"> qui</w:t>
      </w:r>
      <w:r w:rsidR="00073E80">
        <w:rPr>
          <w:rFonts w:ascii="3DS V2" w:hAnsi="3DS V2" w:cs="Arial"/>
          <w:noProof/>
          <w:sz w:val="24"/>
          <w:szCs w:val="24"/>
        </w:rPr>
        <w:t xml:space="preserve"> </w:t>
      </w:r>
      <w:r w:rsidRPr="00180638">
        <w:rPr>
          <w:rFonts w:ascii="3DS V2" w:hAnsi="3DS V2" w:cs="Arial"/>
          <w:noProof/>
          <w:sz w:val="24"/>
          <w:szCs w:val="24"/>
        </w:rPr>
        <w:t>permet d</w:t>
      </w:r>
      <w:r w:rsidR="00F31523">
        <w:rPr>
          <w:rFonts w:ascii="3DS V2" w:hAnsi="3DS V2" w:cs="Arial"/>
          <w:noProof/>
          <w:sz w:val="24"/>
          <w:szCs w:val="24"/>
        </w:rPr>
        <w:t>’</w:t>
      </w:r>
      <w:r w:rsidRPr="00180638">
        <w:rPr>
          <w:rFonts w:ascii="3DS V2" w:hAnsi="3DS V2" w:cs="Arial"/>
          <w:noProof/>
          <w:sz w:val="24"/>
          <w:szCs w:val="24"/>
        </w:rPr>
        <w:t xml:space="preserve">assurer que l’algorithme conçu est correct </w:t>
      </w:r>
      <w:r w:rsidR="00C36F81">
        <w:rPr>
          <w:rFonts w:ascii="3DS V2" w:hAnsi="3DS V2" w:cs="Arial"/>
          <w:noProof/>
          <w:sz w:val="24"/>
          <w:szCs w:val="24"/>
        </w:rPr>
        <w:t xml:space="preserve">et </w:t>
      </w:r>
      <w:r w:rsidRPr="00180638">
        <w:rPr>
          <w:rFonts w:ascii="3DS V2" w:hAnsi="3DS V2" w:cs="Arial"/>
          <w:noProof/>
          <w:sz w:val="24"/>
          <w:szCs w:val="24"/>
        </w:rPr>
        <w:t>réalisable en pratique.</w:t>
      </w:r>
    </w:p>
    <w:p w14:paraId="0A5AC2DF" w14:textId="77777777" w:rsidR="00761BEE" w:rsidRPr="00CF60AA" w:rsidRDefault="00761BEE" w:rsidP="007F402B">
      <w:pPr>
        <w:pStyle w:val="Paragraphedeliste"/>
        <w:jc w:val="both"/>
        <w:rPr>
          <w:rFonts w:ascii="3DS V2" w:hAnsi="3DS V2" w:cs="Arial"/>
          <w:noProof/>
          <w:sz w:val="24"/>
          <w:szCs w:val="24"/>
        </w:rPr>
      </w:pPr>
    </w:p>
    <w:p w14:paraId="5ABD7396" w14:textId="5222AF63" w:rsidR="00180638" w:rsidRDefault="00180638" w:rsidP="004F6F82">
      <w:pPr>
        <w:pStyle w:val="Paragraphedeliste"/>
        <w:numPr>
          <w:ilvl w:val="0"/>
          <w:numId w:val="8"/>
        </w:numPr>
        <w:jc w:val="both"/>
        <w:rPr>
          <w:rFonts w:ascii="3DS V2" w:hAnsi="3DS V2" w:cs="Arial"/>
          <w:noProof/>
          <w:sz w:val="24"/>
          <w:szCs w:val="24"/>
        </w:rPr>
      </w:pPr>
      <w:r w:rsidRPr="00180638">
        <w:rPr>
          <w:rFonts w:ascii="3DS V2" w:hAnsi="3DS V2" w:cs="Arial"/>
          <w:noProof/>
          <w:sz w:val="24"/>
          <w:szCs w:val="24"/>
        </w:rPr>
        <w:t xml:space="preserve">Une dernière phase orientée génie logiciel, consistant à implémenter l’algorithme validé en </w:t>
      </w:r>
      <w:r w:rsidR="000E0073">
        <w:rPr>
          <w:rFonts w:ascii="3DS V2" w:hAnsi="3DS V2" w:cs="Arial"/>
          <w:noProof/>
          <w:sz w:val="24"/>
          <w:szCs w:val="24"/>
        </w:rPr>
        <w:t>C/</w:t>
      </w:r>
      <w:r w:rsidRPr="00180638">
        <w:rPr>
          <w:rFonts w:ascii="3DS V2" w:hAnsi="3DS V2" w:cs="Arial"/>
          <w:noProof/>
          <w:sz w:val="24"/>
          <w:szCs w:val="24"/>
        </w:rPr>
        <w:t>C++</w:t>
      </w:r>
      <w:r w:rsidR="00236516">
        <w:rPr>
          <w:rFonts w:ascii="3DS V2" w:hAnsi="3DS V2" w:cs="Arial"/>
          <w:noProof/>
          <w:sz w:val="24"/>
          <w:szCs w:val="24"/>
        </w:rPr>
        <w:t xml:space="preserve"> avec</w:t>
      </w:r>
      <w:r w:rsidRPr="00180638">
        <w:rPr>
          <w:rFonts w:ascii="3DS V2" w:hAnsi="3DS V2" w:cs="Arial"/>
          <w:noProof/>
          <w:sz w:val="24"/>
          <w:szCs w:val="24"/>
        </w:rPr>
        <w:t xml:space="preserve"> les infrastructures </w:t>
      </w:r>
      <w:r w:rsidR="008B311C">
        <w:rPr>
          <w:rFonts w:ascii="3DS V2" w:hAnsi="3DS V2" w:cs="Arial"/>
          <w:noProof/>
          <w:sz w:val="24"/>
          <w:szCs w:val="24"/>
        </w:rPr>
        <w:t>de</w:t>
      </w:r>
      <w:r w:rsidRPr="00180638">
        <w:rPr>
          <w:rFonts w:ascii="3DS V2" w:hAnsi="3DS V2" w:cs="Arial"/>
          <w:noProof/>
          <w:sz w:val="24"/>
          <w:szCs w:val="24"/>
        </w:rPr>
        <w:t xml:space="preserve"> Dassault Systèmes, afin de l’intégrer dans l</w:t>
      </w:r>
      <w:r w:rsidR="00F97951">
        <w:rPr>
          <w:rFonts w:ascii="3DS V2" w:hAnsi="3DS V2" w:cs="Arial"/>
          <w:noProof/>
          <w:sz w:val="24"/>
          <w:szCs w:val="24"/>
        </w:rPr>
        <w:t xml:space="preserve">’application </w:t>
      </w:r>
      <w:r w:rsidRPr="00180638">
        <w:rPr>
          <w:rFonts w:ascii="3DS V2" w:hAnsi="3DS V2" w:cs="Arial"/>
          <w:noProof/>
          <w:sz w:val="24"/>
          <w:szCs w:val="24"/>
        </w:rPr>
        <w:t xml:space="preserve">CATIA Electrical System Design, </w:t>
      </w:r>
      <w:r w:rsidR="001E67BD" w:rsidRPr="001E67BD">
        <w:rPr>
          <w:rFonts w:ascii="3DS V2" w:hAnsi="3DS V2" w:cs="Arial"/>
          <w:noProof/>
          <w:sz w:val="24"/>
          <w:szCs w:val="24"/>
        </w:rPr>
        <w:t xml:space="preserve">en tenant compte des </w:t>
      </w:r>
      <w:r w:rsidRPr="00180638">
        <w:rPr>
          <w:rFonts w:ascii="3DS V2" w:hAnsi="3DS V2" w:cs="Arial"/>
          <w:noProof/>
          <w:sz w:val="24"/>
          <w:szCs w:val="24"/>
        </w:rPr>
        <w:t xml:space="preserve">exigences </w:t>
      </w:r>
      <w:r w:rsidR="00B56756">
        <w:rPr>
          <w:rFonts w:ascii="3DS V2" w:hAnsi="3DS V2" w:cs="Arial"/>
          <w:noProof/>
          <w:sz w:val="24"/>
          <w:szCs w:val="24"/>
        </w:rPr>
        <w:t xml:space="preserve">liées </w:t>
      </w:r>
      <w:r w:rsidRPr="00180638">
        <w:rPr>
          <w:rFonts w:ascii="3DS V2" w:hAnsi="3DS V2" w:cs="Arial"/>
          <w:noProof/>
          <w:sz w:val="24"/>
          <w:szCs w:val="24"/>
        </w:rPr>
        <w:t>à l’environnement industriel.</w:t>
      </w:r>
    </w:p>
    <w:p w14:paraId="7AD1BBE1" w14:textId="13AADBD6" w:rsidR="006A4251" w:rsidRPr="006A4251" w:rsidRDefault="00544389" w:rsidP="007F402B">
      <w:pPr>
        <w:jc w:val="both"/>
        <w:rPr>
          <w:rFonts w:ascii="3DS V2" w:hAnsi="3DS V2" w:cs="Arial"/>
          <w:noProof/>
          <w:sz w:val="24"/>
          <w:szCs w:val="24"/>
        </w:rPr>
      </w:pPr>
      <w:r>
        <w:rPr>
          <w:rFonts w:ascii="3DS V2" w:hAnsi="3DS V2" w:cs="Arial"/>
          <w:noProof/>
          <w:sz w:val="24"/>
          <w:szCs w:val="24"/>
        </w:rPr>
        <w:t>Ces trois phases seront détaillées dans la suite du rapport</w:t>
      </w:r>
      <w:r w:rsidR="00F035A7">
        <w:rPr>
          <w:rFonts w:ascii="3DS V2" w:hAnsi="3DS V2" w:cs="Arial"/>
          <w:noProof/>
          <w:sz w:val="24"/>
          <w:szCs w:val="24"/>
        </w:rPr>
        <w:t>.</w:t>
      </w:r>
    </w:p>
    <w:p w14:paraId="47BF9AA3" w14:textId="23270A3E" w:rsidR="007B13E9" w:rsidRPr="0063103B" w:rsidRDefault="00536EBF" w:rsidP="007D290B">
      <w:pPr>
        <w:spacing w:line="240" w:lineRule="auto"/>
        <w:rPr>
          <w:rFonts w:ascii="3DS V2" w:hAnsi="3DS V2" w:cs="Arial"/>
          <w:sz w:val="24"/>
          <w:szCs w:val="24"/>
        </w:rPr>
      </w:pPr>
      <w:r w:rsidRPr="0063103B">
        <w:rPr>
          <w:rFonts w:ascii="3DS V2" w:hAnsi="3DS V2" w:cs="Arial"/>
          <w:sz w:val="24"/>
          <w:szCs w:val="24"/>
        </w:rPr>
        <w:br w:type="page"/>
      </w:r>
    </w:p>
    <w:p w14:paraId="3D55CE8D" w14:textId="0B6E2182" w:rsidR="00666350" w:rsidRPr="00666350" w:rsidRDefault="00666350" w:rsidP="00666350">
      <w:pPr>
        <w:pStyle w:val="Titre2"/>
        <w:rPr>
          <w:rFonts w:ascii="3DS V2" w:hAnsi="3DS V2" w:cs="Arial"/>
          <w:sz w:val="40"/>
          <w:szCs w:val="40"/>
        </w:rPr>
      </w:pPr>
      <w:bookmarkStart w:id="25" w:name="_Toc205474980"/>
      <w:r>
        <w:rPr>
          <w:rFonts w:ascii="3DS V2" w:hAnsi="3DS V2" w:cs="Arial"/>
          <w:sz w:val="40"/>
          <w:szCs w:val="40"/>
        </w:rPr>
        <w:lastRenderedPageBreak/>
        <w:t>Phase 1 : Conception d’algorithme</w:t>
      </w:r>
      <w:bookmarkEnd w:id="25"/>
    </w:p>
    <w:p w14:paraId="0E46F8D6" w14:textId="6B89BE02" w:rsidR="00BB1411" w:rsidRPr="000D6DAE" w:rsidRDefault="002D0BBC" w:rsidP="000D6DAE">
      <w:pPr>
        <w:pStyle w:val="Titre3"/>
        <w:rPr>
          <w:rFonts w:ascii="3DS V2" w:hAnsi="3DS V2"/>
          <w:sz w:val="32"/>
          <w:szCs w:val="32"/>
        </w:rPr>
      </w:pPr>
      <w:bookmarkStart w:id="26" w:name="_Toc205474981"/>
      <w:r>
        <w:rPr>
          <w:rFonts w:ascii="3DS V2" w:hAnsi="3DS V2"/>
          <w:sz w:val="32"/>
          <w:szCs w:val="32"/>
        </w:rPr>
        <w:t>Modélisation d</w:t>
      </w:r>
      <w:r w:rsidR="00804399">
        <w:rPr>
          <w:rFonts w:ascii="3DS V2" w:hAnsi="3DS V2"/>
          <w:sz w:val="32"/>
          <w:szCs w:val="32"/>
        </w:rPr>
        <w:t>e la</w:t>
      </w:r>
      <w:r>
        <w:rPr>
          <w:rFonts w:ascii="3DS V2" w:hAnsi="3DS V2"/>
          <w:sz w:val="32"/>
          <w:szCs w:val="32"/>
        </w:rPr>
        <w:t xml:space="preserve"> problématique</w:t>
      </w:r>
      <w:bookmarkEnd w:id="26"/>
      <w:r>
        <w:rPr>
          <w:rFonts w:ascii="3DS V2" w:hAnsi="3DS V2"/>
          <w:sz w:val="32"/>
          <w:szCs w:val="32"/>
        </w:rPr>
        <w:t xml:space="preserve"> </w:t>
      </w:r>
    </w:p>
    <w:p w14:paraId="1608E029" w14:textId="5648A314" w:rsidR="00E841A9" w:rsidRDefault="00EA2D9B" w:rsidP="000D6DAE">
      <w:pPr>
        <w:spacing w:after="0" w:line="240" w:lineRule="auto"/>
        <w:jc w:val="both"/>
        <w:rPr>
          <w:rFonts w:ascii="3DS V2" w:hAnsi="3DS V2" w:cs="Arial"/>
          <w:sz w:val="24"/>
          <w:szCs w:val="24"/>
        </w:rPr>
      </w:pPr>
      <w:r w:rsidRPr="0041418D">
        <w:rPr>
          <w:rFonts w:ascii="3DS V2" w:hAnsi="3DS V2" w:cs="Arial"/>
          <w:sz w:val="24"/>
          <w:szCs w:val="24"/>
        </w:rPr>
        <w:t xml:space="preserve">Pour pouvoir </w:t>
      </w:r>
      <w:r w:rsidR="00ED3770">
        <w:rPr>
          <w:rFonts w:ascii="3DS V2" w:hAnsi="3DS V2" w:cs="Arial"/>
          <w:sz w:val="24"/>
          <w:szCs w:val="24"/>
        </w:rPr>
        <w:t>démarrer</w:t>
      </w:r>
      <w:r w:rsidRPr="0041418D">
        <w:rPr>
          <w:rFonts w:ascii="3DS V2" w:hAnsi="3DS V2" w:cs="Arial"/>
          <w:sz w:val="24"/>
          <w:szCs w:val="24"/>
        </w:rPr>
        <w:t xml:space="preserve"> </w:t>
      </w:r>
      <w:r w:rsidR="00076DB4" w:rsidRPr="0041418D">
        <w:rPr>
          <w:rFonts w:ascii="3DS V2" w:hAnsi="3DS V2" w:cs="Arial"/>
          <w:sz w:val="24"/>
          <w:szCs w:val="24"/>
        </w:rPr>
        <w:t>ce</w:t>
      </w:r>
      <w:r w:rsidRPr="0041418D">
        <w:rPr>
          <w:rFonts w:ascii="3DS V2" w:hAnsi="3DS V2" w:cs="Arial"/>
          <w:sz w:val="24"/>
          <w:szCs w:val="24"/>
        </w:rPr>
        <w:t xml:space="preserve"> projet, u</w:t>
      </w:r>
      <w:r w:rsidR="00B60FE0" w:rsidRPr="0041418D">
        <w:rPr>
          <w:rFonts w:ascii="3DS V2" w:hAnsi="3DS V2" w:cs="Arial"/>
          <w:sz w:val="24"/>
          <w:szCs w:val="24"/>
        </w:rPr>
        <w:t>ne</w:t>
      </w:r>
      <w:r w:rsidR="00E841A9" w:rsidRPr="0041418D">
        <w:rPr>
          <w:rFonts w:ascii="3DS V2" w:hAnsi="3DS V2" w:cs="Arial"/>
          <w:sz w:val="24"/>
          <w:szCs w:val="24"/>
        </w:rPr>
        <w:t xml:space="preserve"> modélisation </w:t>
      </w:r>
      <w:r w:rsidR="00F45349">
        <w:rPr>
          <w:rFonts w:ascii="3DS V2" w:hAnsi="3DS V2" w:cs="Arial"/>
          <w:sz w:val="24"/>
          <w:szCs w:val="24"/>
        </w:rPr>
        <w:t>du problème</w:t>
      </w:r>
      <w:r w:rsidR="006C2198" w:rsidRPr="0041418D">
        <w:rPr>
          <w:rFonts w:ascii="3DS V2" w:hAnsi="3DS V2" w:cs="Arial"/>
          <w:sz w:val="24"/>
          <w:szCs w:val="24"/>
        </w:rPr>
        <w:t xml:space="preserve"> </w:t>
      </w:r>
      <w:r w:rsidR="00B60FE0" w:rsidRPr="0041418D">
        <w:rPr>
          <w:rFonts w:ascii="3DS V2" w:hAnsi="3DS V2" w:cs="Arial"/>
          <w:sz w:val="24"/>
          <w:szCs w:val="24"/>
        </w:rPr>
        <w:t xml:space="preserve">est </w:t>
      </w:r>
      <w:r w:rsidR="00076DB4" w:rsidRPr="0041418D">
        <w:rPr>
          <w:rFonts w:ascii="3DS V2" w:hAnsi="3DS V2" w:cs="Arial"/>
          <w:sz w:val="24"/>
          <w:szCs w:val="24"/>
        </w:rPr>
        <w:t>nécessaire.</w:t>
      </w:r>
      <w:r w:rsidR="00BE7814" w:rsidRPr="0041418D">
        <w:rPr>
          <w:rFonts w:ascii="3DS V2" w:hAnsi="3DS V2" w:cs="Arial"/>
          <w:sz w:val="24"/>
          <w:szCs w:val="24"/>
        </w:rPr>
        <w:t xml:space="preserve"> </w:t>
      </w:r>
      <w:r w:rsidR="006C2198" w:rsidRPr="0041418D">
        <w:rPr>
          <w:rFonts w:ascii="3DS V2" w:hAnsi="3DS V2" w:cs="Arial"/>
          <w:sz w:val="24"/>
          <w:szCs w:val="24"/>
        </w:rPr>
        <w:t xml:space="preserve">Après </w:t>
      </w:r>
      <w:r w:rsidR="00ED3770">
        <w:rPr>
          <w:rFonts w:ascii="3DS V2" w:hAnsi="3DS V2" w:cs="Arial"/>
          <w:sz w:val="24"/>
          <w:szCs w:val="24"/>
        </w:rPr>
        <w:t xml:space="preserve">échanges </w:t>
      </w:r>
      <w:r w:rsidR="006C2198" w:rsidRPr="0041418D">
        <w:rPr>
          <w:rFonts w:ascii="3DS V2" w:hAnsi="3DS V2" w:cs="Arial"/>
          <w:sz w:val="24"/>
          <w:szCs w:val="24"/>
        </w:rPr>
        <w:t xml:space="preserve">avec </w:t>
      </w:r>
      <w:r w:rsidR="005A36A3" w:rsidRPr="0041418D">
        <w:rPr>
          <w:rFonts w:ascii="3DS V2" w:hAnsi="3DS V2" w:cs="Arial"/>
          <w:sz w:val="24"/>
          <w:szCs w:val="24"/>
        </w:rPr>
        <w:t>l’équipe</w:t>
      </w:r>
      <w:r w:rsidR="006C2198" w:rsidRPr="0041418D">
        <w:rPr>
          <w:rFonts w:ascii="3DS V2" w:hAnsi="3DS V2" w:cs="Arial"/>
          <w:sz w:val="24"/>
          <w:szCs w:val="24"/>
        </w:rPr>
        <w:t xml:space="preserve">, </w:t>
      </w:r>
      <w:r w:rsidR="00BA143C">
        <w:rPr>
          <w:rFonts w:ascii="3DS V2" w:hAnsi="3DS V2" w:cs="Arial"/>
          <w:sz w:val="24"/>
          <w:szCs w:val="24"/>
        </w:rPr>
        <w:t>la</w:t>
      </w:r>
      <w:r w:rsidR="006C2198" w:rsidRPr="0041418D">
        <w:rPr>
          <w:rFonts w:ascii="3DS V2" w:hAnsi="3DS V2" w:cs="Arial"/>
          <w:sz w:val="24"/>
          <w:szCs w:val="24"/>
        </w:rPr>
        <w:t xml:space="preserve"> </w:t>
      </w:r>
      <w:r w:rsidR="00D6242A" w:rsidRPr="0041418D">
        <w:rPr>
          <w:rFonts w:ascii="3DS V2" w:hAnsi="3DS V2" w:cs="Arial"/>
          <w:sz w:val="24"/>
          <w:szCs w:val="24"/>
        </w:rPr>
        <w:t>d</w:t>
      </w:r>
      <w:r w:rsidR="00D6242A">
        <w:rPr>
          <w:rFonts w:ascii="3DS V2" w:hAnsi="3DS V2" w:cs="Arial"/>
          <w:sz w:val="24"/>
          <w:szCs w:val="24"/>
        </w:rPr>
        <w:t>e</w:t>
      </w:r>
      <w:r w:rsidR="00D6242A" w:rsidRPr="0041418D">
        <w:rPr>
          <w:rFonts w:ascii="3DS V2" w:hAnsi="3DS V2" w:cs="Arial"/>
          <w:sz w:val="24"/>
          <w:szCs w:val="24"/>
        </w:rPr>
        <w:t>scription</w:t>
      </w:r>
      <w:r w:rsidR="00536EBF">
        <w:rPr>
          <w:rFonts w:ascii="3DS V2" w:hAnsi="3DS V2" w:cs="Arial"/>
          <w:sz w:val="24"/>
          <w:szCs w:val="24"/>
        </w:rPr>
        <w:t xml:space="preserve"> </w:t>
      </w:r>
      <w:r w:rsidR="00BA143C">
        <w:rPr>
          <w:rFonts w:ascii="3DS V2" w:hAnsi="3DS V2" w:cs="Arial"/>
          <w:sz w:val="24"/>
          <w:szCs w:val="24"/>
        </w:rPr>
        <w:t>du problème en langage mathématique</w:t>
      </w:r>
      <w:r w:rsidR="0061785F" w:rsidRPr="0041418D">
        <w:rPr>
          <w:rFonts w:ascii="3DS V2" w:hAnsi="3DS V2" w:cs="Arial"/>
          <w:sz w:val="24"/>
          <w:szCs w:val="24"/>
        </w:rPr>
        <w:t xml:space="preserve"> est présentée </w:t>
      </w:r>
      <w:r w:rsidR="00ED3770">
        <w:rPr>
          <w:rFonts w:ascii="3DS V2" w:hAnsi="3DS V2" w:cs="Arial"/>
          <w:sz w:val="24"/>
          <w:szCs w:val="24"/>
        </w:rPr>
        <w:t>ci-dessous</w:t>
      </w:r>
      <w:r w:rsidR="0061785F" w:rsidRPr="0041418D">
        <w:rPr>
          <w:rFonts w:ascii="3DS V2" w:hAnsi="3DS V2" w:cs="Arial"/>
          <w:sz w:val="24"/>
          <w:szCs w:val="24"/>
        </w:rPr>
        <w:t> :</w:t>
      </w:r>
    </w:p>
    <w:p w14:paraId="4F06D8FC" w14:textId="77777777" w:rsidR="000D6DAE" w:rsidRPr="007C776B" w:rsidRDefault="000D6DAE" w:rsidP="000D6DAE">
      <w:pPr>
        <w:spacing w:after="0" w:line="240" w:lineRule="auto"/>
        <w:jc w:val="both"/>
        <w:rPr>
          <w:rStyle w:val="mord"/>
          <w:rFonts w:ascii="3DS V2" w:hAnsi="3DS V2" w:cs="Arial"/>
          <w:sz w:val="24"/>
          <w:szCs w:val="24"/>
          <w:lang w:eastAsia="zh-CN"/>
        </w:rPr>
      </w:pPr>
    </w:p>
    <w:p w14:paraId="1FA2F419" w14:textId="1159C8C7" w:rsidR="008C7D8D" w:rsidRPr="00903E3A" w:rsidRDefault="00E273D7" w:rsidP="000D6DAE">
      <w:pPr>
        <w:spacing w:after="0" w:line="240" w:lineRule="auto"/>
        <w:jc w:val="both"/>
        <w:rPr>
          <w:rFonts w:ascii="3DS V2" w:hAnsi="3DS V2" w:cs="Arial"/>
          <w:sz w:val="24"/>
          <w:szCs w:val="24"/>
        </w:rPr>
      </w:pPr>
      <w:r w:rsidRPr="00903E3A">
        <w:rPr>
          <w:rFonts w:ascii="3DS V2" w:hAnsi="3DS V2" w:cs="Arial"/>
          <w:sz w:val="24"/>
          <w:szCs w:val="24"/>
        </w:rPr>
        <w:t>U</w:t>
      </w:r>
      <w:r w:rsidR="00DF7BF3" w:rsidRPr="00903E3A">
        <w:rPr>
          <w:rFonts w:ascii="3DS V2" w:hAnsi="3DS V2" w:cs="Arial"/>
          <w:sz w:val="24"/>
          <w:szCs w:val="24"/>
        </w:rPr>
        <w:t>n harn</w:t>
      </w:r>
      <w:r w:rsidR="0056570F" w:rsidRPr="00903E3A">
        <w:rPr>
          <w:rFonts w:ascii="3DS V2" w:hAnsi="3DS V2" w:cs="Arial"/>
          <w:sz w:val="24"/>
          <w:szCs w:val="24"/>
        </w:rPr>
        <w:t>ai</w:t>
      </w:r>
      <w:r w:rsidR="00DF7BF3" w:rsidRPr="00903E3A">
        <w:rPr>
          <w:rFonts w:ascii="3DS V2" w:hAnsi="3DS V2" w:cs="Arial"/>
          <w:sz w:val="24"/>
          <w:szCs w:val="24"/>
        </w:rPr>
        <w:t>s</w:t>
      </w:r>
      <w:r w:rsidR="00BC436E" w:rsidRPr="00903E3A">
        <w:rPr>
          <w:rFonts w:ascii="3DS V2" w:hAnsi="3DS V2" w:cs="Arial"/>
          <w:sz w:val="24"/>
          <w:szCs w:val="24"/>
        </w:rPr>
        <w:t xml:space="preserve"> H</w:t>
      </w:r>
      <w:r w:rsidR="003644FC" w:rsidRPr="00903E3A">
        <w:rPr>
          <w:rFonts w:ascii="3DS V2" w:hAnsi="3DS V2" w:cs="Arial"/>
          <w:sz w:val="24"/>
          <w:szCs w:val="24"/>
        </w:rPr>
        <w:t> </w:t>
      </w:r>
      <w:r w:rsidR="00A4649E" w:rsidRPr="00903E3A">
        <w:rPr>
          <w:rFonts w:ascii="3DS V2" w:hAnsi="3DS V2" w:cs="Arial"/>
          <w:sz w:val="24"/>
          <w:szCs w:val="24"/>
        </w:rPr>
        <w:t>est l’</w:t>
      </w:r>
      <w:r w:rsidRPr="00903E3A">
        <w:rPr>
          <w:rFonts w:ascii="3DS V2" w:hAnsi="3DS V2" w:cs="Arial"/>
          <w:sz w:val="24"/>
          <w:szCs w:val="24"/>
        </w:rPr>
        <w:t xml:space="preserve">ensemble des câbles et connecteurs que nous traitons </w:t>
      </w:r>
      <w:r w:rsidR="003644FC" w:rsidRPr="00903E3A">
        <w:rPr>
          <w:rFonts w:ascii="3DS V2" w:hAnsi="3DS V2" w:cs="Arial"/>
          <w:sz w:val="24"/>
          <w:szCs w:val="24"/>
        </w:rPr>
        <w:t xml:space="preserve">: </w:t>
      </w:r>
    </w:p>
    <w:p w14:paraId="3C783736" w14:textId="77777777" w:rsidR="007C776B" w:rsidRPr="009A365F" w:rsidRDefault="007C776B" w:rsidP="000D6DAE">
      <w:pPr>
        <w:spacing w:after="0" w:line="240" w:lineRule="auto"/>
        <w:jc w:val="both"/>
        <w:rPr>
          <w:rFonts w:ascii="Cambria Math" w:hAnsi="Cambria Math"/>
          <w:sz w:val="24"/>
          <w:szCs w:val="24"/>
        </w:rPr>
      </w:pPr>
    </w:p>
    <w:p w14:paraId="475635B0" w14:textId="7D368211" w:rsidR="008C7D8D" w:rsidRPr="007C776B" w:rsidRDefault="00075F3C" w:rsidP="000D6DAE">
      <w:pPr>
        <w:spacing w:after="0" w:line="240" w:lineRule="auto"/>
        <w:jc w:val="both"/>
        <w:rPr>
          <w:rStyle w:val="mord"/>
          <w:rFonts w:ascii="Cambria Math" w:hAnsi="Cambria Math"/>
          <w:sz w:val="24"/>
          <w:szCs w:val="24"/>
        </w:rPr>
      </w:pPr>
      <m:oMathPara>
        <m:oMath>
          <m:r>
            <w:rPr>
              <w:rStyle w:val="mord"/>
              <w:rFonts w:ascii="Cambria Math" w:hAnsi="Cambria Math"/>
              <w:sz w:val="24"/>
              <w:szCs w:val="24"/>
            </w:rPr>
            <m:t>H = (</m:t>
          </m:r>
          <m:sSub>
            <m:sSubPr>
              <m:ctrlPr>
                <w:rPr>
                  <w:rStyle w:val="mord"/>
                  <w:rFonts w:ascii="Cambria Math" w:hAnsi="Cambria Math"/>
                  <w:i/>
                  <w:sz w:val="24"/>
                  <w:szCs w:val="24"/>
                  <w:lang w:eastAsia="zh-CN"/>
                </w:rPr>
              </m:ctrlPr>
            </m:sSubPr>
            <m:e>
              <m:r>
                <w:rPr>
                  <w:rStyle w:val="mord"/>
                  <w:rFonts w:ascii="Cambria Math" w:hAnsi="Cambria Math"/>
                  <w:sz w:val="24"/>
                  <w:szCs w:val="24"/>
                </w:rPr>
                <m:t>C</m:t>
              </m:r>
              <m:ctrlPr>
                <w:rPr>
                  <w:rStyle w:val="mord"/>
                  <w:rFonts w:ascii="Cambria Math" w:hAnsi="Cambria Math"/>
                  <w:i/>
                  <w:sz w:val="24"/>
                  <w:szCs w:val="24"/>
                </w:rPr>
              </m:ctrlPr>
            </m:e>
            <m:sub>
              <m:d>
                <m:dPr>
                  <m:begChr m:val="{"/>
                  <m:endChr m:val="}"/>
                  <m:ctrlPr>
                    <w:rPr>
                      <w:rStyle w:val="mord"/>
                      <w:rFonts w:ascii="Cambria Math" w:hAnsi="Cambria Math"/>
                      <w:i/>
                      <w:sz w:val="24"/>
                      <w:szCs w:val="24"/>
                    </w:rPr>
                  </m:ctrlPr>
                </m:dPr>
                <m:e>
                  <m:r>
                    <w:rPr>
                      <w:rStyle w:val="mord"/>
                      <w:rFonts w:ascii="Cambria Math" w:hAnsi="Cambria Math"/>
                      <w:sz w:val="24"/>
                      <w:szCs w:val="24"/>
                    </w:rPr>
                    <m:t>connecteur</m:t>
                  </m:r>
                </m:e>
              </m:d>
            </m:sub>
          </m:sSub>
          <m:r>
            <w:rPr>
              <w:rStyle w:val="mord"/>
              <w:rFonts w:ascii="Cambria Math" w:hAnsi="Cambria Math"/>
              <w:sz w:val="24"/>
              <w:szCs w:val="24"/>
            </w:rPr>
            <m:t xml:space="preserve"> , </m:t>
          </m:r>
          <m:sSub>
            <m:sSubPr>
              <m:ctrlPr>
                <w:rPr>
                  <w:rStyle w:val="mord"/>
                  <w:rFonts w:ascii="Cambria Math" w:hAnsi="Cambria Math"/>
                  <w:i/>
                  <w:sz w:val="24"/>
                  <w:szCs w:val="24"/>
                </w:rPr>
              </m:ctrlPr>
            </m:sSubPr>
            <m:e>
              <m:r>
                <w:rPr>
                  <w:rStyle w:val="mord"/>
                  <w:rFonts w:ascii="Cambria Math" w:hAnsi="Cambria Math"/>
                  <w:sz w:val="24"/>
                  <w:szCs w:val="24"/>
                </w:rPr>
                <m:t>K</m:t>
              </m:r>
            </m:e>
            <m:sub>
              <m:d>
                <m:dPr>
                  <m:begChr m:val="{"/>
                  <m:endChr m:val="}"/>
                  <m:ctrlPr>
                    <w:rPr>
                      <w:rStyle w:val="mord"/>
                      <w:rFonts w:ascii="Cambria Math" w:hAnsi="Cambria Math"/>
                      <w:i/>
                      <w:sz w:val="24"/>
                      <w:szCs w:val="24"/>
                    </w:rPr>
                  </m:ctrlPr>
                </m:dPr>
                <m:e>
                  <m:r>
                    <w:rPr>
                      <w:rStyle w:val="mord"/>
                      <w:rFonts w:ascii="Cambria Math" w:hAnsi="Cambria Math"/>
                      <w:sz w:val="24"/>
                      <w:szCs w:val="24"/>
                    </w:rPr>
                    <m:t>câble</m:t>
                  </m:r>
                </m:e>
              </m:d>
            </m:sub>
          </m:sSub>
          <m:r>
            <w:rPr>
              <w:rStyle w:val="mord"/>
              <w:rFonts w:ascii="Cambria Math" w:hAnsi="Cambria Math"/>
              <w:sz w:val="24"/>
              <w:szCs w:val="24"/>
            </w:rPr>
            <m:t>)</m:t>
          </m:r>
        </m:oMath>
      </m:oMathPara>
    </w:p>
    <w:p w14:paraId="2F28CFE5" w14:textId="77777777" w:rsidR="007C776B" w:rsidRPr="009A365F" w:rsidRDefault="007C776B" w:rsidP="000D6DAE">
      <w:pPr>
        <w:spacing w:after="0" w:line="240" w:lineRule="auto"/>
        <w:jc w:val="both"/>
        <w:rPr>
          <w:rStyle w:val="mord"/>
          <w:rFonts w:ascii="Cambria Math" w:hAnsi="Cambria Math"/>
          <w:sz w:val="24"/>
          <w:szCs w:val="24"/>
        </w:rPr>
      </w:pPr>
    </w:p>
    <w:p w14:paraId="7D91BA0D" w14:textId="4BBC58A3" w:rsidR="00320ECA" w:rsidRPr="00903E3A" w:rsidRDefault="00983711" w:rsidP="000D6DAE">
      <w:pPr>
        <w:spacing w:after="0" w:line="240" w:lineRule="auto"/>
        <w:jc w:val="both"/>
        <w:rPr>
          <w:rFonts w:ascii="3DS V2" w:hAnsi="3DS V2" w:cs="Arial"/>
          <w:sz w:val="24"/>
          <w:szCs w:val="24"/>
        </w:rPr>
      </w:pPr>
      <w:r w:rsidRPr="00903E3A">
        <w:rPr>
          <w:rFonts w:ascii="3DS V2" w:hAnsi="3DS V2" w:cs="Arial"/>
          <w:sz w:val="24"/>
          <w:szCs w:val="24"/>
        </w:rPr>
        <w:t>Un connecteur dispose d'une série de cavités, auxquelles on connecte les fils de câbles.</w:t>
      </w:r>
    </w:p>
    <w:p w14:paraId="13A133E5" w14:textId="77777777" w:rsidR="007C776B" w:rsidRPr="009A365F" w:rsidRDefault="007C776B" w:rsidP="000D6DAE">
      <w:pPr>
        <w:spacing w:after="0" w:line="240" w:lineRule="auto"/>
        <w:jc w:val="both"/>
        <w:rPr>
          <w:rFonts w:ascii="Cambria Math" w:hAnsi="Cambria Math"/>
          <w:sz w:val="24"/>
          <w:szCs w:val="24"/>
        </w:rPr>
      </w:pPr>
    </w:p>
    <w:p w14:paraId="6D72C328" w14:textId="39F38BC7" w:rsidR="007C776B" w:rsidRPr="000D6DAE" w:rsidRDefault="005A26AA" w:rsidP="000D6DAE">
      <w:pPr>
        <w:spacing w:after="0" w:line="240" w:lineRule="auto"/>
        <w:jc w:val="both"/>
        <w:rPr>
          <w:rStyle w:val="mord"/>
          <w:rFonts w:ascii="Cambria Math" w:hAnsi="Cambria Math"/>
          <w:sz w:val="24"/>
          <w:szCs w:val="24"/>
          <w:lang w:eastAsia="zh-CN"/>
        </w:rPr>
      </w:pPr>
      <m:oMathPara>
        <m:oMath>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C</m:t>
              </m:r>
            </m:e>
            <m:sub>
              <m:r>
                <w:rPr>
                  <w:rStyle w:val="mord"/>
                  <w:rFonts w:ascii="Cambria Math" w:hAnsi="Cambria Math"/>
                  <w:sz w:val="24"/>
                  <w:szCs w:val="24"/>
                  <w:lang w:eastAsia="zh-CN"/>
                </w:rPr>
                <m:t>i</m:t>
              </m:r>
            </m:sub>
          </m:sSub>
          <m:r>
            <w:rPr>
              <w:rStyle w:val="mord"/>
              <w:rFonts w:ascii="Cambria Math" w:hAnsi="Cambria Math"/>
              <w:sz w:val="24"/>
              <w:szCs w:val="24"/>
              <w:lang w:eastAsia="zh-CN"/>
            </w:rPr>
            <m:t xml:space="preserve">= </m:t>
          </m:r>
          <m:d>
            <m:dPr>
              <m:begChr m:val="{"/>
              <m:endChr m:val="}"/>
              <m:ctrlPr>
                <w:rPr>
                  <w:rStyle w:val="mord"/>
                  <w:rFonts w:ascii="Cambria Math" w:hAnsi="Cambria Math"/>
                  <w:i/>
                  <w:sz w:val="24"/>
                  <w:szCs w:val="24"/>
                  <w:lang w:eastAsia="zh-CN"/>
                </w:rPr>
              </m:ctrlPr>
            </m:dPr>
            <m:e>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P</m:t>
                  </m:r>
                </m:e>
                <m:sub>
                  <m:r>
                    <w:rPr>
                      <w:rStyle w:val="mord"/>
                      <w:rFonts w:ascii="Cambria Math" w:hAnsi="Cambria Math"/>
                      <w:sz w:val="24"/>
                      <w:szCs w:val="24"/>
                      <w:lang w:eastAsia="zh-CN"/>
                    </w:rPr>
                    <m:t>1</m:t>
                  </m:r>
                </m:sub>
              </m:sSub>
              <m:r>
                <w:rPr>
                  <w:rStyle w:val="mord"/>
                  <w:rFonts w:ascii="Cambria Math" w:hAnsi="Cambria Math"/>
                  <w:sz w:val="24"/>
                  <w:szCs w:val="24"/>
                  <w:lang w:eastAsia="zh-CN"/>
                </w:rPr>
                <m:t xml:space="preserve">,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P</m:t>
                  </m:r>
                </m:e>
                <m:sub>
                  <m:r>
                    <w:rPr>
                      <w:rStyle w:val="mord"/>
                      <w:rFonts w:ascii="Cambria Math" w:hAnsi="Cambria Math"/>
                      <w:sz w:val="24"/>
                      <w:szCs w:val="24"/>
                      <w:lang w:eastAsia="zh-CN"/>
                    </w:rPr>
                    <m:t>2</m:t>
                  </m:r>
                </m:sub>
              </m:sSub>
              <m:r>
                <w:rPr>
                  <w:rStyle w:val="mord"/>
                  <w:rFonts w:ascii="Cambria Math" w:hAnsi="Cambria Math"/>
                  <w:sz w:val="24"/>
                  <w:szCs w:val="24"/>
                  <w:lang w:eastAsia="zh-CN"/>
                </w:rPr>
                <m:t xml:space="preserve">, …,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P</m:t>
                  </m:r>
                </m:e>
                <m:sub>
                  <m:r>
                    <w:rPr>
                      <w:rStyle w:val="mord"/>
                      <w:rFonts w:ascii="Cambria Math" w:hAnsi="Cambria Math"/>
                      <w:sz w:val="24"/>
                      <w:szCs w:val="24"/>
                      <w:lang w:eastAsia="zh-CN"/>
                    </w:rPr>
                    <m:t>m</m:t>
                  </m:r>
                </m:sub>
              </m:sSub>
            </m:e>
          </m:d>
          <m:r>
            <w:rPr>
              <w:rStyle w:val="mord"/>
              <w:rFonts w:ascii="Cambria Math" w:hAnsi="Cambria Math"/>
              <w:sz w:val="24"/>
              <w:szCs w:val="24"/>
              <w:lang w:eastAsia="zh-CN"/>
            </w:rPr>
            <m:t xml:space="preserve"> </m:t>
          </m:r>
        </m:oMath>
      </m:oMathPara>
    </w:p>
    <w:p w14:paraId="400C1B00" w14:textId="0F3B4330" w:rsidR="000D6DAE" w:rsidRPr="009A365F" w:rsidRDefault="000D6DAE" w:rsidP="000D6DAE">
      <w:pPr>
        <w:spacing w:after="0" w:line="240" w:lineRule="auto"/>
        <w:jc w:val="both"/>
        <w:rPr>
          <w:rStyle w:val="mord"/>
          <w:rFonts w:ascii="Cambria Math" w:hAnsi="Cambria Math"/>
          <w:sz w:val="24"/>
          <w:szCs w:val="24"/>
          <w:lang w:eastAsia="zh-CN"/>
        </w:rPr>
      </w:pPr>
    </w:p>
    <w:p w14:paraId="6DCA95A1" w14:textId="0F3B4330" w:rsidR="00CD7AE8" w:rsidRPr="00903E3A" w:rsidRDefault="00CA5F6E" w:rsidP="000D6DAE">
      <w:pPr>
        <w:spacing w:after="0" w:line="240" w:lineRule="auto"/>
        <w:jc w:val="both"/>
        <w:rPr>
          <w:rFonts w:ascii="3DS V2" w:hAnsi="3DS V2" w:cs="Arial"/>
          <w:sz w:val="24"/>
          <w:szCs w:val="24"/>
        </w:rPr>
      </w:pPr>
      <w:r w:rsidRPr="00903E3A">
        <w:rPr>
          <w:rFonts w:ascii="3DS V2" w:hAnsi="3DS V2" w:cs="Arial"/>
          <w:sz w:val="24"/>
          <w:szCs w:val="24"/>
        </w:rPr>
        <w:t>Où :</w:t>
      </w:r>
    </w:p>
    <w:p w14:paraId="6510A551" w14:textId="03C5EBBD" w:rsidR="00B512BE" w:rsidRPr="00903E3A" w:rsidRDefault="00850C2A" w:rsidP="00903E3A">
      <w:pPr>
        <w:pStyle w:val="Paragraphedeliste"/>
        <w:numPr>
          <w:ilvl w:val="0"/>
          <w:numId w:val="16"/>
        </w:numPr>
        <w:spacing w:after="0" w:line="240" w:lineRule="auto"/>
        <w:jc w:val="both"/>
        <w:rPr>
          <w:rFonts w:ascii="3DS V2" w:hAnsi="3DS V2" w:cs="Arial"/>
          <w:sz w:val="24"/>
          <w:szCs w:val="24"/>
        </w:rPr>
      </w:pPr>
      <w:r w:rsidRPr="00903E3A">
        <w:rPr>
          <w:rFonts w:ascii="3DS V2" w:hAnsi="3DS V2" w:cs="Arial"/>
          <w:sz w:val="24"/>
          <w:szCs w:val="24"/>
        </w:rPr>
        <w:t>Leur</w:t>
      </w:r>
      <w:r w:rsidR="00AD59AD" w:rsidRPr="00903E3A">
        <w:rPr>
          <w:rFonts w:ascii="3DS V2" w:hAnsi="3DS V2" w:cs="Arial"/>
          <w:sz w:val="24"/>
          <w:szCs w:val="24"/>
        </w:rPr>
        <w:t xml:space="preserve"> </w:t>
      </w:r>
      <w:r w:rsidR="00AD59AD" w:rsidRPr="003E335F">
        <w:rPr>
          <w:rFonts w:ascii="3DS V2" w:hAnsi="3DS V2" w:cs="Arial"/>
          <w:sz w:val="24"/>
          <w:szCs w:val="24"/>
        </w:rPr>
        <w:t>taill</w:t>
      </w:r>
      <w:r w:rsidR="003E335F">
        <w:rPr>
          <w:rFonts w:ascii="3DS V2" w:hAnsi="3DS V2" w:cs="Arial"/>
          <w:sz w:val="24"/>
          <w:szCs w:val="24"/>
        </w:rPr>
        <w:t xml:space="preserve">e </w:t>
      </w:r>
      <w:r w:rsidR="00B15489" w:rsidRPr="003E335F">
        <w:rPr>
          <w:rStyle w:val="mord"/>
          <w:rFonts w:ascii="Cambria Math" w:hAnsi="Cambria Math"/>
          <w:iCs/>
          <w:sz w:val="24"/>
          <w:szCs w:val="24"/>
        </w:rPr>
        <w:t>R</w:t>
      </w:r>
      <w:r w:rsidR="003E335F">
        <w:rPr>
          <w:rStyle w:val="mord"/>
          <w:rFonts w:ascii="Cambria Math" w:hAnsi="Cambria Math"/>
          <w:iCs/>
          <w:sz w:val="24"/>
          <w:szCs w:val="24"/>
        </w:rPr>
        <w:t xml:space="preserve"> </w:t>
      </w:r>
      <w:r w:rsidR="00903E3A" w:rsidRPr="003E335F">
        <w:rPr>
          <w:rFonts w:ascii="3DS V2" w:hAnsi="3DS V2" w:cs="Arial"/>
          <w:sz w:val="24"/>
          <w:szCs w:val="24"/>
        </w:rPr>
        <w:t>est</w:t>
      </w:r>
      <w:r w:rsidR="00244B01" w:rsidRPr="00903E3A">
        <w:rPr>
          <w:rFonts w:ascii="3DS V2" w:hAnsi="3DS V2" w:cs="Arial"/>
          <w:sz w:val="24"/>
          <w:szCs w:val="24"/>
        </w:rPr>
        <w:t xml:space="preserve"> défini</w:t>
      </w:r>
      <w:r w:rsidR="00A36EB3" w:rsidRPr="00903E3A">
        <w:rPr>
          <w:rFonts w:ascii="3DS V2" w:hAnsi="3DS V2" w:cs="Arial"/>
          <w:sz w:val="24"/>
          <w:szCs w:val="24"/>
        </w:rPr>
        <w:t>e</w:t>
      </w:r>
      <w:r w:rsidR="00244B01" w:rsidRPr="00903E3A">
        <w:rPr>
          <w:rFonts w:ascii="3DS V2" w:hAnsi="3DS V2" w:cs="Arial"/>
          <w:sz w:val="24"/>
          <w:szCs w:val="24"/>
        </w:rPr>
        <w:t xml:space="preserve"> par </w:t>
      </w:r>
      <w:r w:rsidR="00F90FC0" w:rsidRPr="00903E3A">
        <w:rPr>
          <w:rFonts w:ascii="3DS V2" w:hAnsi="3DS V2" w:cs="Arial"/>
          <w:sz w:val="24"/>
          <w:szCs w:val="24"/>
        </w:rPr>
        <w:t>son</w:t>
      </w:r>
      <w:r w:rsidR="00244B01" w:rsidRPr="00903E3A">
        <w:rPr>
          <w:rFonts w:ascii="3DS V2" w:hAnsi="3DS V2" w:cs="Arial"/>
          <w:sz w:val="24"/>
          <w:szCs w:val="24"/>
        </w:rPr>
        <w:t xml:space="preserve"> diamètre en</w:t>
      </w:r>
      <w:r w:rsidR="00DE49FD" w:rsidRPr="00903E3A">
        <w:rPr>
          <w:rFonts w:ascii="3DS V2" w:hAnsi="3DS V2" w:cs="Arial"/>
          <w:sz w:val="24"/>
          <w:szCs w:val="24"/>
        </w:rPr>
        <w:t xml:space="preserve"> </w:t>
      </w:r>
      <w:r w:rsidR="00244B01" w:rsidRPr="00903E3A">
        <w:rPr>
          <w:rFonts w:ascii="3DS V2" w:hAnsi="3DS V2" w:cs="Arial"/>
          <w:sz w:val="24"/>
          <w:szCs w:val="24"/>
        </w:rPr>
        <w:t>AWG</w:t>
      </w:r>
      <w:r w:rsidR="0037785F" w:rsidRPr="00903E3A">
        <w:rPr>
          <w:rFonts w:ascii="3DS V2" w:hAnsi="3DS V2" w:cs="Arial"/>
          <w:sz w:val="24"/>
          <w:szCs w:val="24"/>
        </w:rPr>
        <w:t xml:space="preserve"> </w:t>
      </w:r>
      <w:r w:rsidR="00244B01" w:rsidRPr="00903E3A">
        <w:rPr>
          <w:rFonts w:ascii="3DS V2" w:hAnsi="3DS V2" w:cs="Arial"/>
          <w:sz w:val="24"/>
          <w:szCs w:val="24"/>
        </w:rPr>
        <w:t>(American Wire Gauge</w:t>
      </w:r>
      <w:r w:rsidR="00BB2C99" w:rsidRPr="00903E3A">
        <w:rPr>
          <w:rFonts w:ascii="3DS V2" w:hAnsi="3DS V2" w:cs="Arial"/>
          <w:sz w:val="24"/>
          <w:szCs w:val="24"/>
        </w:rPr>
        <w:t>).</w:t>
      </w:r>
      <w:r w:rsidR="00624292" w:rsidRPr="00903E3A">
        <w:rPr>
          <w:rFonts w:ascii="3DS V2" w:hAnsi="3DS V2" w:cs="Arial"/>
          <w:sz w:val="24"/>
          <w:szCs w:val="24"/>
        </w:rPr>
        <w:t xml:space="preserve"> </w:t>
      </w:r>
    </w:p>
    <w:p w14:paraId="46CDF8CD" w14:textId="43DCA7A4" w:rsidR="00A2741E" w:rsidRPr="00903E3A" w:rsidRDefault="00624292" w:rsidP="00903E3A">
      <w:pPr>
        <w:pStyle w:val="Paragraphedeliste"/>
        <w:spacing w:after="0" w:line="240" w:lineRule="auto"/>
        <w:jc w:val="both"/>
        <w:rPr>
          <w:rFonts w:ascii="3DS V2" w:hAnsi="3DS V2" w:cs="Arial"/>
          <w:sz w:val="24"/>
          <w:szCs w:val="24"/>
        </w:rPr>
      </w:pPr>
      <w:r w:rsidRPr="00903E3A">
        <w:rPr>
          <w:rFonts w:ascii="3DS V2" w:hAnsi="3DS V2" w:cs="Arial"/>
          <w:sz w:val="24"/>
          <w:szCs w:val="24"/>
        </w:rPr>
        <w:t>Cela détermine la taille de fil accepté</w:t>
      </w:r>
      <w:r w:rsidR="00A018BA" w:rsidRPr="00903E3A">
        <w:rPr>
          <w:rFonts w:ascii="3DS V2" w:hAnsi="3DS V2" w:cs="Arial"/>
          <w:sz w:val="24"/>
          <w:szCs w:val="24"/>
        </w:rPr>
        <w:t>e</w:t>
      </w:r>
      <w:r w:rsidR="003B63E4" w:rsidRPr="00903E3A">
        <w:rPr>
          <w:rFonts w:ascii="3DS V2" w:hAnsi="3DS V2" w:cs="Arial"/>
          <w:sz w:val="24"/>
          <w:szCs w:val="24"/>
        </w:rPr>
        <w:t xml:space="preserve"> par </w:t>
      </w:r>
      <w:r w:rsidR="000034DF" w:rsidRPr="00903E3A">
        <w:rPr>
          <w:rFonts w:ascii="3DS V2" w:hAnsi="3DS V2" w:cs="Arial"/>
          <w:sz w:val="24"/>
          <w:szCs w:val="24"/>
        </w:rPr>
        <w:t>la</w:t>
      </w:r>
      <w:r w:rsidR="003B63E4" w:rsidRPr="00903E3A">
        <w:rPr>
          <w:rFonts w:ascii="3DS V2" w:hAnsi="3DS V2" w:cs="Arial"/>
          <w:sz w:val="24"/>
          <w:szCs w:val="24"/>
        </w:rPr>
        <w:t xml:space="preserve"> cavité</w:t>
      </w:r>
      <w:r w:rsidR="001A7AEF" w:rsidRPr="00903E3A">
        <w:rPr>
          <w:rFonts w:ascii="3DS V2" w:hAnsi="3DS V2" w:cs="Arial"/>
          <w:sz w:val="24"/>
          <w:szCs w:val="24"/>
        </w:rPr>
        <w:t>.</w:t>
      </w:r>
    </w:p>
    <w:p w14:paraId="089F72B0" w14:textId="6200B70F" w:rsidR="002547B8" w:rsidRPr="00903E3A" w:rsidRDefault="009C4FC3" w:rsidP="00903E3A">
      <w:pPr>
        <w:pStyle w:val="Paragraphedeliste"/>
        <w:numPr>
          <w:ilvl w:val="0"/>
          <w:numId w:val="16"/>
        </w:numPr>
        <w:spacing w:after="0" w:line="240" w:lineRule="auto"/>
        <w:jc w:val="both"/>
        <w:rPr>
          <w:rFonts w:ascii="3DS V2" w:hAnsi="3DS V2" w:cs="Arial"/>
          <w:sz w:val="24"/>
          <w:szCs w:val="24"/>
        </w:rPr>
      </w:pPr>
      <w:r w:rsidRPr="00903E3A">
        <w:rPr>
          <w:rFonts w:ascii="3DS V2" w:hAnsi="3DS V2" w:cs="Arial"/>
          <w:sz w:val="24"/>
          <w:szCs w:val="24"/>
        </w:rPr>
        <w:t>Leur coordonnée</w:t>
      </w:r>
      <w:r w:rsidR="001F7BC2" w:rsidRPr="00903E3A">
        <w:rPr>
          <w:rFonts w:ascii="3DS V2" w:hAnsi="3DS V2" w:cs="Arial"/>
          <w:sz w:val="24"/>
          <w:szCs w:val="24"/>
        </w:rPr>
        <w:t xml:space="preserve"> </w:t>
      </w:r>
      <w:r w:rsidRPr="00903E3A">
        <w:rPr>
          <w:rFonts w:ascii="3DS V2" w:hAnsi="3DS V2" w:cs="Arial"/>
          <w:sz w:val="24"/>
          <w:szCs w:val="24"/>
        </w:rPr>
        <w:t>est</w:t>
      </w:r>
      <w:r w:rsidR="00244B01" w:rsidRPr="00903E3A">
        <w:rPr>
          <w:rFonts w:ascii="3DS V2" w:hAnsi="3DS V2" w:cs="Arial"/>
          <w:sz w:val="24"/>
          <w:szCs w:val="24"/>
        </w:rPr>
        <w:t xml:space="preserve"> </w:t>
      </w:r>
      <w:r w:rsidR="004F7664" w:rsidRPr="00903E3A">
        <w:rPr>
          <w:rFonts w:ascii="3DS V2" w:hAnsi="3DS V2" w:cs="Arial"/>
          <w:sz w:val="24"/>
          <w:szCs w:val="24"/>
        </w:rPr>
        <w:t>donnée</w:t>
      </w:r>
      <w:r w:rsidR="00226955" w:rsidRPr="00903E3A">
        <w:rPr>
          <w:rFonts w:ascii="3DS V2" w:hAnsi="3DS V2" w:cs="Arial"/>
          <w:sz w:val="24"/>
          <w:szCs w:val="24"/>
        </w:rPr>
        <w:t xml:space="preserve"> </w:t>
      </w:r>
      <w:r w:rsidR="00244B01" w:rsidRPr="00903E3A">
        <w:rPr>
          <w:rFonts w:ascii="3DS V2" w:hAnsi="3DS V2" w:cs="Arial"/>
          <w:sz w:val="24"/>
          <w:szCs w:val="24"/>
        </w:rPr>
        <w:t xml:space="preserve">par </w:t>
      </w:r>
      <m:oMath>
        <m:r>
          <w:rPr>
            <w:rFonts w:ascii="Cambria Math" w:hAnsi="Cambria Math" w:cs="Arial"/>
            <w:sz w:val="24"/>
            <w:szCs w:val="24"/>
          </w:rPr>
          <m:t>(x,y)</m:t>
        </m:r>
      </m:oMath>
      <w:r w:rsidR="006363BD" w:rsidRPr="00987D42">
        <w:rPr>
          <w:rFonts w:ascii="3DS V2" w:hAnsi="3DS V2" w:cs="Arial"/>
          <w:i/>
          <w:iCs/>
          <w:sz w:val="24"/>
          <w:szCs w:val="24"/>
        </w:rPr>
        <w:t>.</w:t>
      </w:r>
      <w:r w:rsidR="007C0C0D" w:rsidRPr="00903E3A">
        <w:rPr>
          <w:rFonts w:ascii="3DS V2" w:hAnsi="3DS V2" w:cs="Arial"/>
          <w:sz w:val="24"/>
          <w:szCs w:val="24"/>
        </w:rPr>
        <w:t xml:space="preserve"> </w:t>
      </w:r>
    </w:p>
    <w:p w14:paraId="41689C3C" w14:textId="50B5C94F" w:rsidR="00244B01" w:rsidRPr="00903E3A" w:rsidRDefault="007C0C0D" w:rsidP="00903E3A">
      <w:pPr>
        <w:pStyle w:val="Paragraphedeliste"/>
        <w:spacing w:after="0" w:line="240" w:lineRule="auto"/>
        <w:jc w:val="both"/>
        <w:rPr>
          <w:rFonts w:ascii="3DS V2" w:hAnsi="3DS V2" w:cs="Arial"/>
          <w:sz w:val="24"/>
          <w:szCs w:val="24"/>
        </w:rPr>
      </w:pPr>
      <w:r w:rsidRPr="00903E3A">
        <w:rPr>
          <w:rFonts w:ascii="3DS V2" w:hAnsi="3DS V2" w:cs="Arial"/>
          <w:sz w:val="24"/>
          <w:szCs w:val="24"/>
        </w:rPr>
        <w:t xml:space="preserve">Cela détermine la position de la cavité sur </w:t>
      </w:r>
      <w:r w:rsidR="00A50917" w:rsidRPr="00903E3A">
        <w:rPr>
          <w:rFonts w:ascii="3DS V2" w:hAnsi="3DS V2" w:cs="Arial"/>
          <w:sz w:val="24"/>
          <w:szCs w:val="24"/>
        </w:rPr>
        <w:t>son</w:t>
      </w:r>
      <w:r w:rsidRPr="00903E3A">
        <w:rPr>
          <w:rFonts w:ascii="3DS V2" w:hAnsi="3DS V2" w:cs="Arial"/>
          <w:sz w:val="24"/>
          <w:szCs w:val="24"/>
        </w:rPr>
        <w:t xml:space="preserve"> connecteur</w:t>
      </w:r>
      <w:r w:rsidR="00EC5F2C" w:rsidRPr="00903E3A">
        <w:rPr>
          <w:rFonts w:ascii="3DS V2" w:hAnsi="3DS V2" w:cs="Arial"/>
          <w:sz w:val="24"/>
          <w:szCs w:val="24"/>
        </w:rPr>
        <w:t xml:space="preserve"> parent</w:t>
      </w:r>
      <w:r w:rsidRPr="00903E3A">
        <w:rPr>
          <w:rFonts w:ascii="3DS V2" w:hAnsi="3DS V2" w:cs="Arial"/>
          <w:sz w:val="24"/>
          <w:szCs w:val="24"/>
        </w:rPr>
        <w:t>.</w:t>
      </w:r>
    </w:p>
    <w:p w14:paraId="1A622E8C" w14:textId="06269AC1" w:rsidR="0015777D" w:rsidRPr="00903E3A" w:rsidRDefault="0015777D" w:rsidP="0015777D">
      <w:pPr>
        <w:spacing w:after="0" w:line="240" w:lineRule="auto"/>
        <w:jc w:val="both"/>
        <w:rPr>
          <w:rFonts w:ascii="3DS V2" w:hAnsi="3DS V2" w:cs="Arial"/>
          <w:sz w:val="24"/>
          <w:szCs w:val="24"/>
        </w:rPr>
      </w:pPr>
    </w:p>
    <w:p w14:paraId="208796F7" w14:textId="77777777" w:rsidR="00C711EA" w:rsidRDefault="00C711EA" w:rsidP="00C711EA">
      <w:pPr>
        <w:keepNext/>
        <w:spacing w:after="0" w:line="240" w:lineRule="auto"/>
        <w:jc w:val="center"/>
      </w:pPr>
      <w:r>
        <w:rPr>
          <w:noProof/>
        </w:rPr>
        <w:drawing>
          <wp:inline distT="0" distB="0" distL="0" distR="0" wp14:anchorId="5D0FB7AE" wp14:editId="3F0678D6">
            <wp:extent cx="3621227" cy="1490101"/>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3624601" cy="1491489"/>
                    </a:xfrm>
                    <a:prstGeom prst="rect">
                      <a:avLst/>
                    </a:prstGeom>
                    <a:noFill/>
                    <a:ln>
                      <a:noFill/>
                    </a:ln>
                  </pic:spPr>
                </pic:pic>
              </a:graphicData>
            </a:graphic>
          </wp:inline>
        </w:drawing>
      </w:r>
    </w:p>
    <w:p w14:paraId="745803F2" w14:textId="3ACF9B6E" w:rsidR="00C711EA" w:rsidRDefault="00C711EA" w:rsidP="00C711EA">
      <w:pPr>
        <w:pStyle w:val="Lgende"/>
        <w:jc w:val="center"/>
        <w:rPr>
          <w:rFonts w:ascii="Cambria Math" w:hAnsi="Cambria Math"/>
          <w:sz w:val="24"/>
          <w:szCs w:val="24"/>
        </w:rPr>
      </w:pPr>
      <w:r>
        <w:t xml:space="preserve">Figure </w:t>
      </w:r>
      <w:fldSimple w:instr=" SEQ Figure \* ARABIC ">
        <w:r w:rsidR="00FC7E5C">
          <w:rPr>
            <w:noProof/>
          </w:rPr>
          <w:t>11</w:t>
        </w:r>
      </w:fldSimple>
      <w:r>
        <w:t xml:space="preserve"> : Un connecteur et ses cavités</w:t>
      </w:r>
    </w:p>
    <w:p w14:paraId="09F05006" w14:textId="5E1B49B4" w:rsidR="008C7D8D" w:rsidRDefault="00BF21F0" w:rsidP="0015777D">
      <w:pPr>
        <w:spacing w:after="0" w:line="240" w:lineRule="auto"/>
        <w:jc w:val="both"/>
        <w:rPr>
          <w:rFonts w:ascii="Cambria Math" w:hAnsi="Cambria Math"/>
          <w:sz w:val="24"/>
          <w:szCs w:val="24"/>
        </w:rPr>
      </w:pPr>
      <w:r w:rsidRPr="00EE3401">
        <w:rPr>
          <w:rFonts w:ascii="3DS V2" w:hAnsi="3DS V2" w:cs="Arial"/>
          <w:sz w:val="24"/>
          <w:szCs w:val="24"/>
        </w:rPr>
        <w:t>Et le</w:t>
      </w:r>
      <w:r w:rsidR="00CC48D6" w:rsidRPr="00EE3401">
        <w:rPr>
          <w:rFonts w:ascii="3DS V2" w:hAnsi="3DS V2" w:cs="Arial"/>
          <w:sz w:val="24"/>
          <w:szCs w:val="24"/>
        </w:rPr>
        <w:t xml:space="preserve"> câble</w:t>
      </w:r>
      <w:r w:rsidR="00CC48D6" w:rsidRPr="009A365F">
        <w:rPr>
          <w:rFonts w:ascii="Cambria Math" w:hAnsi="Cambria Math"/>
          <w:sz w:val="24"/>
          <w:szCs w:val="24"/>
        </w:rPr>
        <w:t xml:space="preserve"> </w:t>
      </w: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i</m:t>
            </m:r>
          </m:sub>
        </m:sSub>
      </m:oMath>
      <w:r w:rsidR="00CC48D6" w:rsidRPr="009A365F">
        <w:rPr>
          <w:rFonts w:ascii="Cambria Math" w:hAnsi="Cambria Math"/>
          <w:sz w:val="24"/>
          <w:szCs w:val="24"/>
        </w:rPr>
        <w:t xml:space="preserve"> </w:t>
      </w:r>
      <w:r w:rsidR="00577DB7" w:rsidRPr="00EE3401">
        <w:rPr>
          <w:rFonts w:ascii="3DS V2" w:hAnsi="3DS V2" w:cs="Arial"/>
          <w:sz w:val="24"/>
          <w:szCs w:val="24"/>
        </w:rPr>
        <w:t>de</w:t>
      </w:r>
      <w:r w:rsidR="0044697C" w:rsidRPr="00EE3401">
        <w:rPr>
          <w:rFonts w:ascii="3DS V2" w:hAnsi="3DS V2" w:cs="Arial"/>
          <w:sz w:val="24"/>
          <w:szCs w:val="24"/>
        </w:rPr>
        <w:t xml:space="preserve"> </w:t>
      </w:r>
      <w:r w:rsidR="00963CA1" w:rsidRPr="00EE3401">
        <w:rPr>
          <w:rFonts w:ascii="3DS V2" w:hAnsi="3DS V2" w:cs="Arial"/>
          <w:sz w:val="24"/>
          <w:szCs w:val="24"/>
        </w:rPr>
        <w:t>la taille</w:t>
      </w:r>
      <w:r w:rsidR="00963CA1">
        <w:rPr>
          <w:rFonts w:ascii="Cambria Math" w:hAnsi="Cambria Math"/>
          <w:sz w:val="24"/>
          <w:szCs w:val="24"/>
        </w:rPr>
        <w:t xml:space="preserve"> </w:t>
      </w:r>
      <w:r w:rsidR="00FB5F16" w:rsidRPr="002C67BE">
        <w:rPr>
          <w:rFonts w:ascii="Cambria Math" w:hAnsi="Cambria Math"/>
          <w:sz w:val="24"/>
          <w:szCs w:val="24"/>
        </w:rPr>
        <w:t>R</w:t>
      </w:r>
      <w:r w:rsidR="00963CA1" w:rsidRPr="002C67BE">
        <w:rPr>
          <w:rFonts w:ascii="Cambria Math" w:hAnsi="Cambria Math"/>
          <w:sz w:val="24"/>
          <w:szCs w:val="24"/>
        </w:rPr>
        <w:t xml:space="preserve"> </w:t>
      </w:r>
      <w:r w:rsidR="00963CA1" w:rsidRPr="00EE3401">
        <w:rPr>
          <w:rFonts w:ascii="3DS V2" w:hAnsi="3DS V2" w:cs="Arial"/>
          <w:sz w:val="24"/>
          <w:szCs w:val="24"/>
        </w:rPr>
        <w:t>en</w:t>
      </w:r>
      <w:r w:rsidR="00963CA1">
        <w:rPr>
          <w:rFonts w:ascii="Cambria Math" w:hAnsi="Cambria Math"/>
          <w:sz w:val="24"/>
          <w:szCs w:val="24"/>
        </w:rPr>
        <w:t xml:space="preserve"> </w:t>
      </w:r>
      <w:r w:rsidR="00963CA1" w:rsidRPr="00EE3401">
        <w:rPr>
          <w:rFonts w:ascii="3DS V2" w:hAnsi="3DS V2" w:cs="Arial"/>
          <w:sz w:val="24"/>
          <w:szCs w:val="24"/>
        </w:rPr>
        <w:t xml:space="preserve">AWG et de </w:t>
      </w:r>
      <w:r w:rsidR="004B7842">
        <w:rPr>
          <w:rFonts w:ascii="3DS V2" w:hAnsi="3DS V2" w:cs="Arial"/>
          <w:sz w:val="24"/>
          <w:szCs w:val="24"/>
        </w:rPr>
        <w:t xml:space="preserve">la </w:t>
      </w:r>
      <w:r w:rsidR="0044697C" w:rsidRPr="00EE3401">
        <w:rPr>
          <w:rFonts w:ascii="3DS V2" w:hAnsi="3DS V2" w:cs="Arial"/>
          <w:sz w:val="24"/>
          <w:szCs w:val="24"/>
        </w:rPr>
        <w:t>ségrégation</w:t>
      </w:r>
      <w:r w:rsidR="0044697C" w:rsidRPr="009A365F">
        <w:rPr>
          <w:rFonts w:ascii="Cambria Math" w:hAnsi="Cambria Math"/>
          <w:sz w:val="24"/>
          <w:szCs w:val="24"/>
        </w:rPr>
        <w:t xml:space="preserve"> </w:t>
      </w:r>
      <m:oMath>
        <m:r>
          <w:rPr>
            <w:rFonts w:ascii="Cambria Math" w:hAnsi="Cambria Math"/>
            <w:sz w:val="24"/>
            <w:szCs w:val="24"/>
          </w:rPr>
          <m:t>Se</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j</m:t>
            </m:r>
          </m:sub>
        </m:sSub>
      </m:oMath>
      <w:r w:rsidR="0044697C" w:rsidRPr="009A365F">
        <w:rPr>
          <w:rFonts w:ascii="Cambria Math" w:hAnsi="Cambria Math"/>
          <w:sz w:val="24"/>
          <w:szCs w:val="24"/>
        </w:rPr>
        <w:t xml:space="preserve">, </w:t>
      </w:r>
      <w:r w:rsidR="00CC48D6" w:rsidRPr="000B72AB">
        <w:rPr>
          <w:rFonts w:ascii="3DS V2" w:hAnsi="3DS V2" w:cs="Arial"/>
          <w:sz w:val="24"/>
          <w:szCs w:val="24"/>
        </w:rPr>
        <w:t>possède une série de fils</w:t>
      </w:r>
      <w:r w:rsidR="00B07C8A" w:rsidRPr="000B72AB">
        <w:rPr>
          <w:rFonts w:ascii="3DS V2" w:hAnsi="3DS V2" w:cs="Arial"/>
          <w:sz w:val="24"/>
          <w:szCs w:val="24"/>
        </w:rPr>
        <w:t>.</w:t>
      </w:r>
    </w:p>
    <w:p w14:paraId="647A1138" w14:textId="77777777" w:rsidR="007C776B" w:rsidRPr="009A365F" w:rsidRDefault="007C776B" w:rsidP="0015777D">
      <w:pPr>
        <w:spacing w:after="0" w:line="240" w:lineRule="auto"/>
        <w:jc w:val="both"/>
        <w:rPr>
          <w:rFonts w:ascii="Cambria Math" w:hAnsi="Cambria Math"/>
          <w:sz w:val="24"/>
          <w:szCs w:val="24"/>
        </w:rPr>
      </w:pPr>
    </w:p>
    <w:p w14:paraId="50CC5637" w14:textId="0D540B90" w:rsidR="007C776B" w:rsidRPr="007C776B" w:rsidRDefault="005A26AA" w:rsidP="0015777D">
      <w:pPr>
        <w:spacing w:after="0" w:line="240" w:lineRule="auto"/>
        <w:jc w:val="both"/>
        <w:rPr>
          <w:rStyle w:val="mord"/>
          <w:rFonts w:ascii="Cambria Math" w:hAnsi="Cambria Math"/>
          <w:sz w:val="24"/>
          <w:szCs w:val="24"/>
          <w:lang w:eastAsia="zh-CN"/>
        </w:rPr>
      </w:pPr>
      <m:oMathPara>
        <m:oMath>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K</m:t>
              </m:r>
            </m:e>
            <m:sub>
              <m:r>
                <w:rPr>
                  <w:rStyle w:val="mord"/>
                  <w:rFonts w:ascii="Cambria Math" w:hAnsi="Cambria Math"/>
                  <w:sz w:val="24"/>
                  <w:szCs w:val="24"/>
                  <w:lang w:eastAsia="zh-CN"/>
                </w:rPr>
                <m:t>i</m:t>
              </m:r>
            </m:sub>
          </m:sSub>
          <m:r>
            <w:rPr>
              <w:rStyle w:val="mord"/>
              <w:rFonts w:ascii="Cambria Math" w:hAnsi="Cambria Math"/>
              <w:sz w:val="24"/>
              <w:szCs w:val="24"/>
              <w:lang w:eastAsia="zh-CN"/>
            </w:rPr>
            <m:t>=</m:t>
          </m:r>
          <m:r>
            <m:rPr>
              <m:lit/>
            </m:rPr>
            <w:rPr>
              <w:rStyle w:val="mord"/>
              <w:rFonts w:ascii="Cambria Math" w:hAnsi="Cambria Math"/>
              <w:sz w:val="24"/>
              <w:szCs w:val="24"/>
              <w:lang w:eastAsia="zh-CN"/>
            </w:rPr>
            <m:t>{</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W</m:t>
              </m:r>
            </m:e>
            <m:sub>
              <m:r>
                <w:rPr>
                  <w:rStyle w:val="mord"/>
                  <w:rFonts w:ascii="Cambria Math" w:hAnsi="Cambria Math"/>
                  <w:sz w:val="24"/>
                  <w:szCs w:val="24"/>
                  <w:lang w:eastAsia="zh-CN"/>
                </w:rPr>
                <m:t>1</m:t>
              </m:r>
            </m:sub>
          </m:sSub>
          <m:r>
            <w:rPr>
              <w:rStyle w:val="mord"/>
              <w:rFonts w:ascii="Cambria Math" w:hAnsi="Cambria Math"/>
              <w:sz w:val="24"/>
              <w:szCs w:val="24"/>
              <w:lang w:eastAsia="zh-CN"/>
            </w:rPr>
            <m:t xml:space="preserve">,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W</m:t>
              </m:r>
            </m:e>
            <m:sub>
              <m:r>
                <w:rPr>
                  <w:rStyle w:val="mord"/>
                  <w:rFonts w:ascii="Cambria Math" w:hAnsi="Cambria Math"/>
                  <w:sz w:val="24"/>
                  <w:szCs w:val="24"/>
                  <w:lang w:eastAsia="zh-CN"/>
                </w:rPr>
                <m:t>2</m:t>
              </m:r>
            </m:sub>
          </m:sSub>
          <m:r>
            <w:rPr>
              <w:rStyle w:val="mord"/>
              <w:rFonts w:ascii="Cambria Math" w:hAnsi="Cambria Math"/>
              <w:sz w:val="24"/>
              <w:szCs w:val="24"/>
              <w:lang w:eastAsia="zh-CN"/>
            </w:rPr>
            <m:t xml:space="preserve">, …,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W</m:t>
              </m:r>
            </m:e>
            <m:sub>
              <m:r>
                <w:rPr>
                  <w:rStyle w:val="mord"/>
                  <w:rFonts w:ascii="Cambria Math" w:hAnsi="Cambria Math"/>
                  <w:sz w:val="24"/>
                  <w:szCs w:val="24"/>
                  <w:lang w:eastAsia="zh-CN"/>
                </w:rPr>
                <m:t>n</m:t>
              </m:r>
            </m:sub>
          </m:sSub>
          <m:r>
            <w:rPr>
              <w:rStyle w:val="mord"/>
              <w:rFonts w:ascii="Cambria Math" w:hAnsi="Cambria Math"/>
              <w:sz w:val="24"/>
              <w:szCs w:val="24"/>
              <w:lang w:eastAsia="zh-CN"/>
            </w:rPr>
            <m:t>}</m:t>
          </m:r>
        </m:oMath>
      </m:oMathPara>
    </w:p>
    <w:p w14:paraId="3743EF43" w14:textId="46B27986" w:rsidR="000B750E" w:rsidRPr="000B72AB" w:rsidRDefault="00B01DB4" w:rsidP="000D6DAE">
      <w:pPr>
        <w:spacing w:after="0" w:line="240" w:lineRule="auto"/>
        <w:jc w:val="both"/>
        <w:rPr>
          <w:rFonts w:ascii="3DS V2" w:hAnsi="3DS V2" w:cs="Arial"/>
          <w:sz w:val="24"/>
          <w:szCs w:val="24"/>
        </w:rPr>
      </w:pPr>
      <w:r w:rsidRPr="009A365F">
        <w:rPr>
          <w:rFonts w:ascii="Cambria Math" w:hAnsi="Cambria Math"/>
          <w:sz w:val="24"/>
          <w:szCs w:val="24"/>
        </w:rPr>
        <w:br/>
      </w:r>
      <w:r w:rsidRPr="000B72AB">
        <w:rPr>
          <w:rFonts w:ascii="3DS V2" w:hAnsi="3DS V2" w:cs="Arial"/>
          <w:sz w:val="24"/>
          <w:szCs w:val="24"/>
        </w:rPr>
        <w:t xml:space="preserve">L’objectif est </w:t>
      </w:r>
      <w:r w:rsidR="00466A49" w:rsidRPr="000B72AB">
        <w:rPr>
          <w:rFonts w:ascii="3DS V2" w:hAnsi="3DS V2" w:cs="Arial"/>
          <w:sz w:val="24"/>
          <w:szCs w:val="24"/>
        </w:rPr>
        <w:t xml:space="preserve">de trouver une allocation </w:t>
      </w:r>
      <w:r w:rsidR="009D505A" w:rsidRPr="000B72AB">
        <w:rPr>
          <w:rFonts w:ascii="3DS V2" w:hAnsi="3DS V2" w:cs="Arial"/>
          <w:sz w:val="24"/>
          <w:szCs w:val="24"/>
        </w:rPr>
        <w:t xml:space="preserve">pour chaque câble </w:t>
      </w:r>
      <w:r w:rsidR="00466A49" w:rsidRPr="000B72AB">
        <w:rPr>
          <w:rFonts w:ascii="3DS V2" w:hAnsi="3DS V2" w:cs="Arial"/>
          <w:sz w:val="24"/>
          <w:szCs w:val="24"/>
        </w:rPr>
        <w:t>sur l’ensemble de</w:t>
      </w:r>
      <w:r w:rsidR="007D0E5B" w:rsidRPr="000B72AB">
        <w:rPr>
          <w:rFonts w:ascii="3DS V2" w:hAnsi="3DS V2" w:cs="Arial"/>
          <w:sz w:val="24"/>
          <w:szCs w:val="24"/>
        </w:rPr>
        <w:t>s</w:t>
      </w:r>
      <w:r w:rsidR="00577DB7" w:rsidRPr="000B72AB">
        <w:rPr>
          <w:rFonts w:ascii="3DS V2" w:hAnsi="3DS V2" w:cs="Arial"/>
          <w:sz w:val="24"/>
          <w:szCs w:val="24"/>
        </w:rPr>
        <w:t xml:space="preserve"> cavités de</w:t>
      </w:r>
      <w:r w:rsidR="007D0E5B" w:rsidRPr="000B72AB">
        <w:rPr>
          <w:rFonts w:ascii="3DS V2" w:hAnsi="3DS V2" w:cs="Arial"/>
          <w:sz w:val="24"/>
          <w:szCs w:val="24"/>
        </w:rPr>
        <w:t>s</w:t>
      </w:r>
      <w:r w:rsidR="00466A49" w:rsidRPr="000B72AB">
        <w:rPr>
          <w:rFonts w:ascii="3DS V2" w:hAnsi="3DS V2" w:cs="Arial"/>
          <w:sz w:val="24"/>
          <w:szCs w:val="24"/>
        </w:rPr>
        <w:t xml:space="preserve"> connecteurs, en respectant </w:t>
      </w:r>
      <w:r w:rsidR="00753217" w:rsidRPr="000B72AB">
        <w:rPr>
          <w:rFonts w:ascii="3DS V2" w:hAnsi="3DS V2" w:cs="Arial"/>
          <w:sz w:val="24"/>
          <w:szCs w:val="24"/>
        </w:rPr>
        <w:t>les contraintes suivantes</w:t>
      </w:r>
      <w:r w:rsidR="00DC4446" w:rsidRPr="000B72AB">
        <w:rPr>
          <w:rFonts w:ascii="3DS V2" w:hAnsi="3DS V2" w:cs="Arial"/>
          <w:sz w:val="24"/>
          <w:szCs w:val="24"/>
        </w:rPr>
        <w:t xml:space="preserve"> </w:t>
      </w:r>
      <w:r w:rsidR="00466A49" w:rsidRPr="000B72AB">
        <w:rPr>
          <w:rFonts w:ascii="3DS V2" w:hAnsi="3DS V2" w:cs="Arial"/>
          <w:sz w:val="24"/>
          <w:szCs w:val="24"/>
        </w:rPr>
        <w:t>:</w:t>
      </w:r>
    </w:p>
    <w:p w14:paraId="538B9034" w14:textId="7C09B5A9" w:rsidR="003B5943" w:rsidRPr="000B72AB" w:rsidRDefault="00350538" w:rsidP="004F6F82">
      <w:pPr>
        <w:pStyle w:val="Paragraphedeliste"/>
        <w:numPr>
          <w:ilvl w:val="0"/>
          <w:numId w:val="7"/>
        </w:numPr>
        <w:spacing w:after="0" w:line="240" w:lineRule="auto"/>
        <w:jc w:val="both"/>
        <w:rPr>
          <w:rFonts w:ascii="3DS V2" w:hAnsi="3DS V2" w:cs="Arial"/>
          <w:sz w:val="24"/>
          <w:szCs w:val="24"/>
        </w:rPr>
      </w:pPr>
      <w:r w:rsidRPr="000B72AB">
        <w:rPr>
          <w:rFonts w:ascii="3DS V2" w:hAnsi="3DS V2" w:cs="Arial"/>
          <w:sz w:val="24"/>
          <w:szCs w:val="24"/>
        </w:rPr>
        <w:t>L</w:t>
      </w:r>
      <w:r w:rsidR="00FB7FA2" w:rsidRPr="000B72AB">
        <w:rPr>
          <w:rFonts w:ascii="3DS V2" w:hAnsi="3DS V2" w:cs="Arial"/>
          <w:sz w:val="24"/>
          <w:szCs w:val="24"/>
        </w:rPr>
        <w:t xml:space="preserve">a taille </w:t>
      </w:r>
      <w:r w:rsidRPr="000B72AB">
        <w:rPr>
          <w:rFonts w:ascii="3DS V2" w:hAnsi="3DS V2" w:cs="Arial"/>
          <w:sz w:val="24"/>
          <w:szCs w:val="24"/>
        </w:rPr>
        <w:t>du fil et de la cavité</w:t>
      </w:r>
      <w:r w:rsidR="00FB7FA2" w:rsidRPr="000B72AB">
        <w:rPr>
          <w:rFonts w:ascii="3DS V2" w:hAnsi="3DS V2" w:cs="Arial"/>
          <w:sz w:val="24"/>
          <w:szCs w:val="24"/>
        </w:rPr>
        <w:t xml:space="preserve"> </w:t>
      </w:r>
      <w:r w:rsidR="009D67A0" w:rsidRPr="000B72AB">
        <w:rPr>
          <w:rFonts w:ascii="3DS V2" w:hAnsi="3DS V2" w:cs="Arial"/>
          <w:sz w:val="24"/>
          <w:szCs w:val="24"/>
        </w:rPr>
        <w:t>doit</w:t>
      </w:r>
      <w:r w:rsidR="00B01DB4" w:rsidRPr="000B72AB">
        <w:rPr>
          <w:rFonts w:ascii="3DS V2" w:hAnsi="3DS V2" w:cs="Arial"/>
          <w:sz w:val="24"/>
          <w:szCs w:val="24"/>
        </w:rPr>
        <w:t xml:space="preserve"> être compatibles</w:t>
      </w:r>
      <w:r w:rsidRPr="000B72AB">
        <w:rPr>
          <w:rFonts w:ascii="3DS V2" w:hAnsi="3DS V2" w:cs="Arial"/>
          <w:sz w:val="24"/>
          <w:szCs w:val="24"/>
        </w:rPr>
        <w:t>.</w:t>
      </w:r>
    </w:p>
    <w:p w14:paraId="5191DF1D" w14:textId="2286FF53" w:rsidR="003B5943" w:rsidRPr="000B72AB" w:rsidRDefault="00C32F89" w:rsidP="004F6F82">
      <w:pPr>
        <w:pStyle w:val="Paragraphedeliste"/>
        <w:numPr>
          <w:ilvl w:val="0"/>
          <w:numId w:val="7"/>
        </w:numPr>
        <w:spacing w:after="0" w:line="240" w:lineRule="auto"/>
        <w:jc w:val="both"/>
        <w:rPr>
          <w:rFonts w:ascii="3DS V2" w:hAnsi="3DS V2" w:cs="Arial"/>
          <w:sz w:val="24"/>
          <w:szCs w:val="24"/>
        </w:rPr>
      </w:pPr>
      <w:r w:rsidRPr="000B72AB">
        <w:rPr>
          <w:rFonts w:ascii="3DS V2" w:hAnsi="3DS V2" w:cs="Arial"/>
          <w:sz w:val="24"/>
          <w:szCs w:val="24"/>
        </w:rPr>
        <w:t xml:space="preserve">Les câbles avec </w:t>
      </w:r>
      <w:r w:rsidR="005A2AC0" w:rsidRPr="000B72AB">
        <w:rPr>
          <w:rFonts w:ascii="3DS V2" w:hAnsi="3DS V2" w:cs="Arial"/>
          <w:sz w:val="24"/>
          <w:szCs w:val="24"/>
        </w:rPr>
        <w:t>des</w:t>
      </w:r>
      <w:r w:rsidRPr="000B72AB">
        <w:rPr>
          <w:rFonts w:ascii="3DS V2" w:hAnsi="3DS V2" w:cs="Arial"/>
          <w:sz w:val="24"/>
          <w:szCs w:val="24"/>
        </w:rPr>
        <w:t xml:space="preserve"> ségrégation</w:t>
      </w:r>
      <w:r w:rsidR="00F2696C" w:rsidRPr="000B72AB">
        <w:rPr>
          <w:rFonts w:ascii="3DS V2" w:hAnsi="3DS V2" w:cs="Arial"/>
          <w:sz w:val="24"/>
          <w:szCs w:val="24"/>
        </w:rPr>
        <w:t>s</w:t>
      </w:r>
      <w:r w:rsidRPr="000B72AB">
        <w:rPr>
          <w:rFonts w:ascii="3DS V2" w:hAnsi="3DS V2" w:cs="Arial"/>
          <w:sz w:val="24"/>
          <w:szCs w:val="24"/>
        </w:rPr>
        <w:t xml:space="preserve"> </w:t>
      </w:r>
      <w:r w:rsidR="005A2AC0" w:rsidRPr="000B72AB">
        <w:rPr>
          <w:rFonts w:ascii="3DS V2" w:hAnsi="3DS V2" w:cs="Arial"/>
          <w:sz w:val="24"/>
          <w:szCs w:val="24"/>
        </w:rPr>
        <w:t xml:space="preserve">incompatibles </w:t>
      </w:r>
      <w:r w:rsidRPr="000B72AB">
        <w:rPr>
          <w:rFonts w:ascii="3DS V2" w:hAnsi="3DS V2" w:cs="Arial"/>
          <w:sz w:val="24"/>
          <w:szCs w:val="24"/>
        </w:rPr>
        <w:t>ne doivent pas être plac</w:t>
      </w:r>
      <w:r w:rsidR="00AD4576" w:rsidRPr="000B72AB">
        <w:rPr>
          <w:rFonts w:ascii="3DS V2" w:hAnsi="3DS V2" w:cs="Arial"/>
          <w:sz w:val="24"/>
          <w:szCs w:val="24"/>
        </w:rPr>
        <w:t>és</w:t>
      </w:r>
      <w:r w:rsidRPr="000B72AB">
        <w:rPr>
          <w:rFonts w:ascii="3DS V2" w:hAnsi="3DS V2" w:cs="Arial"/>
          <w:sz w:val="24"/>
          <w:szCs w:val="24"/>
        </w:rPr>
        <w:t xml:space="preserve"> sur le même connecteur.</w:t>
      </w:r>
    </w:p>
    <w:p w14:paraId="57EF050D" w14:textId="6674291A" w:rsidR="003B5943" w:rsidRPr="000B72AB" w:rsidRDefault="00117FF2" w:rsidP="004F6F82">
      <w:pPr>
        <w:pStyle w:val="Paragraphedeliste"/>
        <w:numPr>
          <w:ilvl w:val="0"/>
          <w:numId w:val="7"/>
        </w:numPr>
        <w:spacing w:after="0" w:line="240" w:lineRule="auto"/>
        <w:jc w:val="both"/>
        <w:rPr>
          <w:rFonts w:ascii="3DS V2" w:hAnsi="3DS V2" w:cs="Arial"/>
          <w:sz w:val="24"/>
          <w:szCs w:val="24"/>
        </w:rPr>
      </w:pPr>
      <w:r w:rsidRPr="000B72AB">
        <w:rPr>
          <w:rFonts w:ascii="3DS V2" w:hAnsi="3DS V2" w:cs="Arial"/>
          <w:sz w:val="24"/>
          <w:szCs w:val="24"/>
        </w:rPr>
        <w:t xml:space="preserve">Les fils d’un même câble </w:t>
      </w:r>
      <w:r w:rsidR="00B01DB4" w:rsidRPr="000B72AB">
        <w:rPr>
          <w:rFonts w:ascii="3DS V2" w:hAnsi="3DS V2" w:cs="Arial"/>
          <w:sz w:val="24"/>
          <w:szCs w:val="24"/>
        </w:rPr>
        <w:t>doivent être</w:t>
      </w:r>
      <w:r w:rsidR="007D0292" w:rsidRPr="000B72AB">
        <w:rPr>
          <w:rFonts w:ascii="3DS V2" w:hAnsi="3DS V2" w:cs="Arial"/>
          <w:sz w:val="24"/>
          <w:szCs w:val="24"/>
        </w:rPr>
        <w:t xml:space="preserve"> </w:t>
      </w:r>
      <w:r w:rsidR="00B01DB4" w:rsidRPr="000B72AB">
        <w:rPr>
          <w:rFonts w:ascii="3DS V2" w:hAnsi="3DS V2" w:cs="Arial"/>
          <w:sz w:val="24"/>
          <w:szCs w:val="24"/>
        </w:rPr>
        <w:t xml:space="preserve">proches les </w:t>
      </w:r>
      <w:r w:rsidR="00607256" w:rsidRPr="000B72AB">
        <w:rPr>
          <w:rFonts w:ascii="3DS V2" w:hAnsi="3DS V2" w:cs="Arial"/>
          <w:sz w:val="24"/>
          <w:szCs w:val="24"/>
        </w:rPr>
        <w:t>uns</w:t>
      </w:r>
      <w:r w:rsidR="00B01DB4" w:rsidRPr="000B72AB">
        <w:rPr>
          <w:rFonts w:ascii="3DS V2" w:hAnsi="3DS V2" w:cs="Arial"/>
          <w:sz w:val="24"/>
          <w:szCs w:val="24"/>
        </w:rPr>
        <w:t xml:space="preserve"> des autres</w:t>
      </w:r>
      <w:r w:rsidR="00350538" w:rsidRPr="000B72AB">
        <w:rPr>
          <w:rFonts w:ascii="3DS V2" w:hAnsi="3DS V2" w:cs="Arial"/>
          <w:sz w:val="24"/>
          <w:szCs w:val="24"/>
        </w:rPr>
        <w:t>.</w:t>
      </w:r>
    </w:p>
    <w:p w14:paraId="57976F4C" w14:textId="2134CBD2" w:rsidR="00BB39A1" w:rsidRPr="000B72AB" w:rsidRDefault="008D31D5" w:rsidP="004F6F82">
      <w:pPr>
        <w:pStyle w:val="Paragraphedeliste"/>
        <w:numPr>
          <w:ilvl w:val="0"/>
          <w:numId w:val="7"/>
        </w:numPr>
        <w:spacing w:after="0" w:line="240" w:lineRule="auto"/>
        <w:jc w:val="both"/>
        <w:rPr>
          <w:rFonts w:ascii="3DS V2" w:hAnsi="3DS V2" w:cs="Arial"/>
          <w:sz w:val="24"/>
          <w:szCs w:val="24"/>
        </w:rPr>
      </w:pPr>
      <w:r w:rsidRPr="000B72AB">
        <w:rPr>
          <w:rFonts w:ascii="3DS V2" w:hAnsi="3DS V2" w:cs="Arial"/>
          <w:sz w:val="24"/>
          <w:szCs w:val="24"/>
        </w:rPr>
        <w:t xml:space="preserve">Les câbles </w:t>
      </w:r>
      <w:r w:rsidR="00861BB9" w:rsidRPr="000B72AB">
        <w:rPr>
          <w:rFonts w:ascii="3DS V2" w:hAnsi="3DS V2" w:cs="Arial"/>
          <w:sz w:val="24"/>
          <w:szCs w:val="24"/>
        </w:rPr>
        <w:t xml:space="preserve">et leurs fils </w:t>
      </w:r>
      <w:r w:rsidRPr="000B72AB">
        <w:rPr>
          <w:rFonts w:ascii="3DS V2" w:hAnsi="3DS V2" w:cs="Arial"/>
          <w:sz w:val="24"/>
          <w:szCs w:val="24"/>
        </w:rPr>
        <w:t xml:space="preserve">ne doivent pas </w:t>
      </w:r>
      <w:r w:rsidR="00621A12" w:rsidRPr="000B72AB">
        <w:rPr>
          <w:rFonts w:ascii="3DS V2" w:hAnsi="3DS V2" w:cs="Arial"/>
          <w:sz w:val="24"/>
          <w:szCs w:val="24"/>
        </w:rPr>
        <w:t xml:space="preserve">se </w:t>
      </w:r>
      <w:r w:rsidRPr="000B72AB">
        <w:rPr>
          <w:rFonts w:ascii="3DS V2" w:hAnsi="3DS V2" w:cs="Arial"/>
          <w:sz w:val="24"/>
          <w:szCs w:val="24"/>
        </w:rPr>
        <w:t>croise</w:t>
      </w:r>
      <w:r w:rsidR="00F2235A" w:rsidRPr="000B72AB">
        <w:rPr>
          <w:rFonts w:ascii="3DS V2" w:hAnsi="3DS V2" w:cs="Arial"/>
          <w:sz w:val="24"/>
          <w:szCs w:val="24"/>
        </w:rPr>
        <w:t>r</w:t>
      </w:r>
      <w:r w:rsidRPr="000B72AB">
        <w:rPr>
          <w:rFonts w:ascii="3DS V2" w:hAnsi="3DS V2" w:cs="Arial"/>
          <w:sz w:val="24"/>
          <w:szCs w:val="24"/>
        </w:rPr>
        <w:t>.</w:t>
      </w:r>
      <w:r w:rsidR="00C711EA" w:rsidRPr="000B72AB">
        <w:rPr>
          <w:rFonts w:ascii="3DS V2" w:hAnsi="3DS V2" w:cs="Arial"/>
          <w:sz w:val="24"/>
          <w:szCs w:val="24"/>
        </w:rPr>
        <w:t xml:space="preserve"> </w:t>
      </w:r>
    </w:p>
    <w:p w14:paraId="0D64B381" w14:textId="5D96BC60" w:rsidR="008C7D8D" w:rsidRPr="003B5943" w:rsidRDefault="005962D2" w:rsidP="000D6DAE">
      <w:pPr>
        <w:pStyle w:val="NormalWeb"/>
        <w:jc w:val="both"/>
        <w:rPr>
          <w:rFonts w:ascii="3DS V2" w:hAnsi="3DS V2" w:cs="Arial"/>
          <w:lang w:val="fr-FR"/>
        </w:rPr>
      </w:pPr>
      <w:r w:rsidRPr="003B5943">
        <w:rPr>
          <w:rFonts w:ascii="3DS V2" w:hAnsi="3DS V2"/>
          <w:lang w:val="fr-FR"/>
        </w:rPr>
        <w:t xml:space="preserve">La première contrainte est assurée par une vérification de </w:t>
      </w:r>
      <w:r w:rsidR="005378DF">
        <w:rPr>
          <w:rFonts w:ascii="3DS V2" w:hAnsi="3DS V2"/>
          <w:lang w:val="fr-FR"/>
        </w:rPr>
        <w:t>la gauge</w:t>
      </w:r>
      <w:r w:rsidRPr="003B5943">
        <w:rPr>
          <w:rFonts w:ascii="3DS V2" w:hAnsi="3DS V2"/>
          <w:lang w:val="fr-FR"/>
        </w:rPr>
        <w:t xml:space="preserve"> d</w:t>
      </w:r>
      <w:r w:rsidR="00AA71C8">
        <w:rPr>
          <w:rFonts w:ascii="3DS V2" w:hAnsi="3DS V2"/>
          <w:lang w:val="fr-FR"/>
        </w:rPr>
        <w:t>u</w:t>
      </w:r>
      <w:r w:rsidRPr="003B5943">
        <w:rPr>
          <w:rFonts w:ascii="3DS V2" w:hAnsi="3DS V2"/>
          <w:lang w:val="fr-FR"/>
        </w:rPr>
        <w:t xml:space="preserve"> fil et de </w:t>
      </w:r>
      <w:r w:rsidR="00D81A5D">
        <w:rPr>
          <w:rFonts w:ascii="3DS V2" w:hAnsi="3DS V2"/>
          <w:lang w:val="fr-FR"/>
        </w:rPr>
        <w:t xml:space="preserve">la </w:t>
      </w:r>
      <w:r w:rsidRPr="003B5943">
        <w:rPr>
          <w:rFonts w:ascii="3DS V2" w:hAnsi="3DS V2"/>
          <w:lang w:val="fr-FR"/>
        </w:rPr>
        <w:t xml:space="preserve">cavité au moment de </w:t>
      </w:r>
      <w:r w:rsidR="0001651C">
        <w:rPr>
          <w:rFonts w:ascii="3DS V2" w:hAnsi="3DS V2"/>
          <w:lang w:val="fr-FR"/>
        </w:rPr>
        <w:t xml:space="preserve">la </w:t>
      </w:r>
      <w:r w:rsidRPr="003B5943">
        <w:rPr>
          <w:rFonts w:ascii="3DS V2" w:hAnsi="3DS V2"/>
          <w:lang w:val="fr-FR"/>
        </w:rPr>
        <w:t xml:space="preserve">recherche. </w:t>
      </w:r>
      <w:r w:rsidR="00795934" w:rsidRPr="003B5943">
        <w:rPr>
          <w:rFonts w:ascii="3DS V2" w:hAnsi="3DS V2"/>
          <w:lang w:val="fr-FR"/>
        </w:rPr>
        <w:t xml:space="preserve">Pour </w:t>
      </w:r>
      <w:r w:rsidR="002B342E" w:rsidRPr="003B5943">
        <w:rPr>
          <w:rFonts w:ascii="3DS V2" w:hAnsi="3DS V2"/>
          <w:lang w:val="fr-FR"/>
        </w:rPr>
        <w:t xml:space="preserve">la </w:t>
      </w:r>
      <w:r w:rsidR="00613984" w:rsidRPr="003B5943">
        <w:rPr>
          <w:rFonts w:ascii="3DS V2" w:hAnsi="3DS V2"/>
          <w:lang w:val="fr-FR"/>
        </w:rPr>
        <w:t>deuxième</w:t>
      </w:r>
      <w:r w:rsidR="002B342E" w:rsidRPr="003B5943">
        <w:rPr>
          <w:rFonts w:ascii="3DS V2" w:hAnsi="3DS V2"/>
          <w:lang w:val="fr-FR"/>
        </w:rPr>
        <w:t>,</w:t>
      </w:r>
      <w:r w:rsidR="00795934" w:rsidRPr="003B5943">
        <w:rPr>
          <w:rFonts w:ascii="3DS V2" w:hAnsi="3DS V2"/>
          <w:lang w:val="fr-FR"/>
        </w:rPr>
        <w:t xml:space="preserve"> il suffit de faire un tri par ségrégation du câble au tout début. </w:t>
      </w:r>
      <w:r w:rsidR="00331500" w:rsidRPr="003B5943">
        <w:rPr>
          <w:rFonts w:ascii="3DS V2" w:hAnsi="3DS V2" w:cs="Arial"/>
          <w:lang w:val="fr-FR"/>
        </w:rPr>
        <w:t xml:space="preserve">Pour répondre aux </w:t>
      </w:r>
      <w:r w:rsidR="00805ECE" w:rsidRPr="003B5943">
        <w:rPr>
          <w:rFonts w:ascii="3DS V2" w:hAnsi="3DS V2" w:cs="Arial"/>
          <w:lang w:val="fr-FR"/>
        </w:rPr>
        <w:t xml:space="preserve">contraintes </w:t>
      </w:r>
      <w:r w:rsidRPr="003B5943">
        <w:rPr>
          <w:rFonts w:ascii="3DS V2" w:hAnsi="3DS V2" w:cs="Arial"/>
          <w:lang w:val="fr-FR"/>
        </w:rPr>
        <w:t>restantes</w:t>
      </w:r>
      <w:r w:rsidR="00331500" w:rsidRPr="003B5943">
        <w:rPr>
          <w:rFonts w:ascii="3DS V2" w:hAnsi="3DS V2" w:cs="Arial"/>
          <w:lang w:val="fr-FR"/>
        </w:rPr>
        <w:t xml:space="preserve">, il faut encore </w:t>
      </w:r>
      <w:r w:rsidR="003C2543" w:rsidRPr="003B5943">
        <w:rPr>
          <w:rFonts w:ascii="3DS V2" w:hAnsi="3DS V2" w:cs="Arial"/>
          <w:lang w:val="fr-FR"/>
        </w:rPr>
        <w:t xml:space="preserve">préciser </w:t>
      </w:r>
      <w:r w:rsidR="00331500" w:rsidRPr="003B5943">
        <w:rPr>
          <w:rFonts w:ascii="3DS V2" w:hAnsi="3DS V2" w:cs="Arial"/>
          <w:lang w:val="fr-FR"/>
        </w:rPr>
        <w:t>quelque</w:t>
      </w:r>
      <w:r w:rsidR="00D6528B">
        <w:rPr>
          <w:rFonts w:ascii="3DS V2" w:hAnsi="3DS V2" w:cs="Arial"/>
          <w:lang w:val="fr-FR"/>
        </w:rPr>
        <w:t>s</w:t>
      </w:r>
      <w:r w:rsidR="00331500" w:rsidRPr="003B5943">
        <w:rPr>
          <w:rFonts w:ascii="3DS V2" w:hAnsi="3DS V2" w:cs="Arial"/>
          <w:lang w:val="fr-FR"/>
        </w:rPr>
        <w:t xml:space="preserve"> </w:t>
      </w:r>
      <w:r w:rsidR="0082439A" w:rsidRPr="003B5943">
        <w:rPr>
          <w:rFonts w:ascii="3DS V2" w:hAnsi="3DS V2" w:cs="Arial"/>
          <w:lang w:val="fr-FR"/>
        </w:rPr>
        <w:t>notion</w:t>
      </w:r>
      <w:r w:rsidR="00D6528B">
        <w:rPr>
          <w:rFonts w:ascii="3DS V2" w:hAnsi="3DS V2" w:cs="Arial"/>
          <w:lang w:val="fr-FR"/>
        </w:rPr>
        <w:t>s</w:t>
      </w:r>
      <w:r w:rsidR="00331500" w:rsidRPr="003B5943">
        <w:rPr>
          <w:rFonts w:ascii="3DS V2" w:hAnsi="3DS V2" w:cs="Arial"/>
          <w:lang w:val="fr-FR"/>
        </w:rPr>
        <w:t>.</w:t>
      </w:r>
      <w:r w:rsidR="008C7D8D" w:rsidRPr="003B5943">
        <w:rPr>
          <w:rFonts w:ascii="3DS V2" w:hAnsi="3DS V2" w:cs="Arial"/>
          <w:lang w:val="fr-FR"/>
        </w:rPr>
        <w:br w:type="page"/>
      </w:r>
    </w:p>
    <w:p w14:paraId="250102AA" w14:textId="77777777" w:rsidR="001427D3" w:rsidRDefault="00331500" w:rsidP="001427D3">
      <w:pPr>
        <w:pStyle w:val="Titre3"/>
        <w:rPr>
          <w:rFonts w:ascii="3DS V2" w:hAnsi="3DS V2"/>
          <w:sz w:val="32"/>
          <w:szCs w:val="32"/>
        </w:rPr>
      </w:pPr>
      <w:bookmarkStart w:id="27" w:name="_Toc205474982"/>
      <w:r w:rsidRPr="004666A2">
        <w:rPr>
          <w:rFonts w:ascii="3DS V2" w:hAnsi="3DS V2"/>
          <w:sz w:val="32"/>
          <w:szCs w:val="32"/>
        </w:rPr>
        <w:lastRenderedPageBreak/>
        <w:t xml:space="preserve">La notion de </w:t>
      </w:r>
      <w:r w:rsidR="008856FE">
        <w:rPr>
          <w:rFonts w:ascii="3DS V2" w:hAnsi="3DS V2"/>
          <w:sz w:val="32"/>
          <w:szCs w:val="32"/>
        </w:rPr>
        <w:t>proximité</w:t>
      </w:r>
      <w:bookmarkEnd w:id="27"/>
    </w:p>
    <w:p w14:paraId="5E108F71" w14:textId="6E9665F9" w:rsidR="001427D3" w:rsidRDefault="00BB6D03" w:rsidP="00781D77">
      <w:pPr>
        <w:pStyle w:val="NormalWeb"/>
        <w:jc w:val="both"/>
        <w:rPr>
          <w:rFonts w:ascii="3DS V2" w:eastAsia="SimSun" w:hAnsi="3DS V2" w:cs="Arial"/>
          <w:lang w:val="fr-FR" w:eastAsia="en-US"/>
        </w:rPr>
      </w:pPr>
      <w:r>
        <w:rPr>
          <w:rFonts w:ascii="3DS V2" w:eastAsia="SimSun" w:hAnsi="3DS V2" w:cs="Arial"/>
          <w:lang w:val="fr-FR" w:eastAsia="en-US"/>
        </w:rPr>
        <w:t>L</w:t>
      </w:r>
      <w:r w:rsidR="0040636C">
        <w:rPr>
          <w:rFonts w:ascii="3DS V2" w:eastAsia="SimSun" w:hAnsi="3DS V2" w:cs="Arial"/>
          <w:lang w:val="fr-FR" w:eastAsia="en-US"/>
        </w:rPr>
        <w:t xml:space="preserve">es fils </w:t>
      </w:r>
      <w:r w:rsidR="00551CFA">
        <w:rPr>
          <w:rFonts w:ascii="3DS V2" w:eastAsia="SimSun" w:hAnsi="3DS V2" w:cs="Arial"/>
          <w:lang w:val="fr-FR" w:eastAsia="en-US"/>
        </w:rPr>
        <w:t>d’un</w:t>
      </w:r>
      <w:r w:rsidR="0040636C">
        <w:rPr>
          <w:rFonts w:ascii="3DS V2" w:eastAsia="SimSun" w:hAnsi="3DS V2" w:cs="Arial"/>
          <w:lang w:val="fr-FR" w:eastAsia="en-US"/>
        </w:rPr>
        <w:t xml:space="preserve"> même câble </w:t>
      </w:r>
      <w:r w:rsidR="00221765">
        <w:rPr>
          <w:rFonts w:ascii="3DS V2" w:eastAsia="SimSun" w:hAnsi="3DS V2" w:cs="Arial"/>
          <w:lang w:val="fr-FR" w:eastAsia="en-US"/>
        </w:rPr>
        <w:t>doivent être</w:t>
      </w:r>
      <w:r w:rsidR="0040636C">
        <w:rPr>
          <w:rFonts w:ascii="3DS V2" w:eastAsia="SimSun" w:hAnsi="3DS V2" w:cs="Arial"/>
          <w:lang w:val="fr-FR" w:eastAsia="en-US"/>
        </w:rPr>
        <w:t xml:space="preserve"> </w:t>
      </w:r>
      <w:r w:rsidR="00144EF9">
        <w:rPr>
          <w:rFonts w:ascii="3DS V2" w:eastAsia="SimSun" w:hAnsi="3DS V2" w:cs="Arial"/>
          <w:lang w:val="fr-FR" w:eastAsia="en-US"/>
        </w:rPr>
        <w:t>connectés</w:t>
      </w:r>
      <w:r w:rsidR="0040636C">
        <w:rPr>
          <w:rFonts w:ascii="3DS V2" w:eastAsia="SimSun" w:hAnsi="3DS V2" w:cs="Arial"/>
          <w:lang w:val="fr-FR" w:eastAsia="en-US"/>
        </w:rPr>
        <w:t xml:space="preserve"> dans </w:t>
      </w:r>
      <w:r w:rsidR="00C051B6">
        <w:rPr>
          <w:rFonts w:ascii="3DS V2" w:eastAsia="SimSun" w:hAnsi="3DS V2" w:cs="Arial"/>
          <w:lang w:val="fr-FR" w:eastAsia="en-US"/>
        </w:rPr>
        <w:t>des</w:t>
      </w:r>
      <w:r w:rsidR="0040636C">
        <w:rPr>
          <w:rFonts w:ascii="3DS V2" w:eastAsia="SimSun" w:hAnsi="3DS V2" w:cs="Arial"/>
          <w:lang w:val="fr-FR" w:eastAsia="en-US"/>
        </w:rPr>
        <w:t xml:space="preserve"> cavités adjacentes</w:t>
      </w:r>
      <w:r w:rsidR="001427D3">
        <w:rPr>
          <w:rFonts w:ascii="3DS V2" w:eastAsia="SimSun" w:hAnsi="3DS V2" w:cs="Arial"/>
          <w:lang w:val="fr-FR" w:eastAsia="en-US"/>
        </w:rPr>
        <w:t>. Pour cela,</w:t>
      </w:r>
      <w:r w:rsidR="0040636C">
        <w:rPr>
          <w:rFonts w:ascii="3DS V2" w:eastAsia="SimSun" w:hAnsi="3DS V2" w:cs="Arial"/>
          <w:lang w:val="fr-FR" w:eastAsia="en-US"/>
        </w:rPr>
        <w:t xml:space="preserve"> </w:t>
      </w:r>
      <w:r w:rsidR="00C72C50">
        <w:rPr>
          <w:rFonts w:ascii="3DS V2" w:eastAsia="SimSun" w:hAnsi="3DS V2" w:cs="Arial"/>
          <w:lang w:val="fr-FR" w:eastAsia="en-US"/>
        </w:rPr>
        <w:t xml:space="preserve">il </w:t>
      </w:r>
      <w:r w:rsidR="00144EF9">
        <w:rPr>
          <w:rFonts w:ascii="3DS V2" w:eastAsia="SimSun" w:hAnsi="3DS V2" w:cs="Arial"/>
          <w:lang w:val="fr-FR" w:eastAsia="en-US"/>
        </w:rPr>
        <w:t>est nécessaire de</w:t>
      </w:r>
      <w:r w:rsidR="00C72C50">
        <w:rPr>
          <w:rFonts w:ascii="3DS V2" w:eastAsia="SimSun" w:hAnsi="3DS V2" w:cs="Arial"/>
          <w:lang w:val="fr-FR" w:eastAsia="en-US"/>
        </w:rPr>
        <w:t xml:space="preserve"> définir la notion de</w:t>
      </w:r>
      <w:r w:rsidR="00F90F7A">
        <w:rPr>
          <w:rFonts w:ascii="3DS V2" w:eastAsia="SimSun" w:hAnsi="3DS V2" w:cs="Arial"/>
          <w:lang w:val="fr-FR" w:eastAsia="en-US"/>
        </w:rPr>
        <w:t xml:space="preserve"> </w:t>
      </w:r>
      <w:r w:rsidR="00C72C50">
        <w:rPr>
          <w:rFonts w:ascii="3DS V2" w:eastAsia="SimSun" w:hAnsi="3DS V2" w:cs="Arial"/>
          <w:lang w:val="fr-FR" w:eastAsia="en-US"/>
        </w:rPr>
        <w:t>proximité</w:t>
      </w:r>
      <w:r w:rsidR="00774890">
        <w:rPr>
          <w:rFonts w:ascii="3DS V2" w:eastAsia="SimSun" w:hAnsi="3DS V2" w:cs="Arial"/>
          <w:lang w:val="fr-FR" w:eastAsia="en-US"/>
        </w:rPr>
        <w:t xml:space="preserve"> </w:t>
      </w:r>
      <w:r w:rsidR="0072442A">
        <w:rPr>
          <w:rFonts w:ascii="3DS V2" w:eastAsia="SimSun" w:hAnsi="3DS V2" w:cs="Arial"/>
          <w:lang w:val="fr-FR" w:eastAsia="en-US"/>
        </w:rPr>
        <w:t xml:space="preserve">et </w:t>
      </w:r>
      <w:r w:rsidR="00144EF9">
        <w:rPr>
          <w:rFonts w:ascii="3DS V2" w:eastAsia="SimSun" w:hAnsi="3DS V2" w:cs="Arial"/>
          <w:lang w:val="fr-FR" w:eastAsia="en-US"/>
        </w:rPr>
        <w:t>d’</w:t>
      </w:r>
      <w:r w:rsidR="0072442A">
        <w:rPr>
          <w:rFonts w:ascii="3DS V2" w:eastAsia="SimSun" w:hAnsi="3DS V2" w:cs="Arial"/>
          <w:lang w:val="fr-FR" w:eastAsia="en-US"/>
        </w:rPr>
        <w:t xml:space="preserve">établir une </w:t>
      </w:r>
      <w:r w:rsidR="0072442A" w:rsidRPr="001427D3">
        <w:rPr>
          <w:rFonts w:ascii="3DS V2" w:eastAsia="SimSun" w:hAnsi="3DS V2" w:cs="Arial"/>
          <w:lang w:val="fr-FR" w:eastAsia="en-US"/>
        </w:rPr>
        <w:t>table d’adjacence</w:t>
      </w:r>
      <w:r w:rsidR="0072442A">
        <w:rPr>
          <w:rFonts w:ascii="3DS V2" w:eastAsia="SimSun" w:hAnsi="3DS V2" w:cs="Arial"/>
          <w:lang w:val="fr-FR" w:eastAsia="en-US"/>
        </w:rPr>
        <w:t xml:space="preserve">, qui </w:t>
      </w:r>
      <w:r w:rsidR="00144EF9">
        <w:rPr>
          <w:rFonts w:ascii="3DS V2" w:eastAsia="SimSun" w:hAnsi="3DS V2" w:cs="Arial"/>
          <w:lang w:val="fr-FR" w:eastAsia="en-US"/>
        </w:rPr>
        <w:t>répertorie</w:t>
      </w:r>
      <w:r w:rsidR="00D11709">
        <w:rPr>
          <w:rFonts w:ascii="3DS V2" w:eastAsia="SimSun" w:hAnsi="3DS V2" w:cs="Arial"/>
          <w:lang w:val="fr-FR" w:eastAsia="en-US"/>
        </w:rPr>
        <w:t>, pour chaque cavité,</w:t>
      </w:r>
      <w:r w:rsidR="0072442A">
        <w:rPr>
          <w:rFonts w:ascii="3DS V2" w:eastAsia="SimSun" w:hAnsi="3DS V2" w:cs="Arial"/>
          <w:lang w:val="fr-FR" w:eastAsia="en-US"/>
        </w:rPr>
        <w:t xml:space="preserve"> tou</w:t>
      </w:r>
      <w:r w:rsidR="00D11709">
        <w:rPr>
          <w:rFonts w:ascii="3DS V2" w:eastAsia="SimSun" w:hAnsi="3DS V2" w:cs="Arial"/>
          <w:lang w:val="fr-FR" w:eastAsia="en-US"/>
        </w:rPr>
        <w:t>te</w:t>
      </w:r>
      <w:r w:rsidR="0072442A">
        <w:rPr>
          <w:rFonts w:ascii="3DS V2" w:eastAsia="SimSun" w:hAnsi="3DS V2" w:cs="Arial"/>
          <w:lang w:val="fr-FR" w:eastAsia="en-US"/>
        </w:rPr>
        <w:t>s les cavités voisine</w:t>
      </w:r>
      <w:r w:rsidR="00D11709">
        <w:rPr>
          <w:rFonts w:ascii="3DS V2" w:eastAsia="SimSun" w:hAnsi="3DS V2" w:cs="Arial"/>
          <w:lang w:val="fr-FR" w:eastAsia="en-US"/>
        </w:rPr>
        <w:t>s.</w:t>
      </w:r>
    </w:p>
    <w:p w14:paraId="38D43C6A" w14:textId="4E70869D" w:rsidR="004D25B0" w:rsidRPr="00463474" w:rsidRDefault="00381B67" w:rsidP="00781D77">
      <w:pPr>
        <w:pStyle w:val="NormalWeb"/>
        <w:jc w:val="both"/>
        <w:rPr>
          <w:rFonts w:ascii="3DS V2" w:eastAsia="SimSun" w:hAnsi="3DS V2" w:cs="Arial"/>
          <w:lang w:val="fr-FR" w:eastAsia="en-US"/>
        </w:rPr>
      </w:pPr>
      <w:r w:rsidRPr="0041418D">
        <w:rPr>
          <w:rFonts w:ascii="3DS V2" w:eastAsia="SimSun" w:hAnsi="3DS V2" w:cs="Arial"/>
          <w:noProof/>
          <w:color w:val="FF0000"/>
          <w:lang w:val="fr-FR" w:eastAsia="en-US"/>
        </w:rPr>
        <mc:AlternateContent>
          <mc:Choice Requires="wps">
            <w:drawing>
              <wp:anchor distT="0" distB="0" distL="114300" distR="114300" simplePos="0" relativeHeight="251814400" behindDoc="0" locked="0" layoutInCell="1" allowOverlap="1" wp14:anchorId="2E8D99E5" wp14:editId="4A7205A8">
                <wp:simplePos x="0" y="0"/>
                <wp:positionH relativeFrom="column">
                  <wp:posOffset>1035050</wp:posOffset>
                </wp:positionH>
                <wp:positionV relativeFrom="paragraph">
                  <wp:posOffset>725805</wp:posOffset>
                </wp:positionV>
                <wp:extent cx="1225550" cy="1233170"/>
                <wp:effectExtent l="0" t="0" r="12700" b="24130"/>
                <wp:wrapNone/>
                <wp:docPr id="3" name="Ellipse 3"/>
                <wp:cNvGraphicFramePr/>
                <a:graphic xmlns:a="http://schemas.openxmlformats.org/drawingml/2006/main">
                  <a:graphicData uri="http://schemas.microsoft.com/office/word/2010/wordprocessingShape">
                    <wps:wsp>
                      <wps:cNvSpPr/>
                      <wps:spPr>
                        <a:xfrm>
                          <a:off x="0" y="0"/>
                          <a:ext cx="1225550" cy="1233170"/>
                        </a:xfrm>
                        <a:prstGeom prst="ellipse">
                          <a:avLst/>
                        </a:prstGeom>
                        <a:noFill/>
                        <a:ln>
                          <a:solidFill>
                            <a:schemeClr val="bg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1AC68AF2" id="Ellipse 3" o:spid="_x0000_s1026" style="position:absolute;margin-left:81.5pt;margin-top:57.15pt;width:96.5pt;height:97.1pt;z-index:25181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" filled="f" strokecolor="#da291c [3214]" strokeweight="2pt"/>
            </w:pict>
          </mc:Fallback>
        </mc:AlternateContent>
      </w:r>
      <w:r w:rsidRPr="003A73C7">
        <w:rPr>
          <w:rFonts w:ascii="3DS V2" w:eastAsia="SimSun" w:hAnsi="3DS V2" w:cs="Arial"/>
          <w:noProof/>
          <w:lang w:val="fr-FR" w:eastAsia="en-US"/>
        </w:rPr>
        <w:drawing>
          <wp:anchor distT="0" distB="0" distL="114300" distR="114300" simplePos="0" relativeHeight="251813376" behindDoc="0" locked="0" layoutInCell="1" allowOverlap="1" wp14:anchorId="4EBC55B5" wp14:editId="645C77EF">
            <wp:simplePos x="0" y="0"/>
            <wp:positionH relativeFrom="column">
              <wp:posOffset>504190</wp:posOffset>
            </wp:positionH>
            <wp:positionV relativeFrom="paragraph">
              <wp:posOffset>940279</wp:posOffset>
            </wp:positionV>
            <wp:extent cx="4718304" cy="1186633"/>
            <wp:effectExtent l="0" t="0" r="6350" b="0"/>
            <wp:wrapTopAndBottom/>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18304" cy="1186633"/>
                    </a:xfrm>
                    <a:prstGeom prst="rect">
                      <a:avLst/>
                    </a:prstGeom>
                  </pic:spPr>
                </pic:pic>
              </a:graphicData>
            </a:graphic>
          </wp:anchor>
        </w:drawing>
      </w:r>
      <w:r w:rsidR="00D836B4">
        <w:rPr>
          <w:rFonts w:ascii="3DS V2" w:eastAsia="SimSun" w:hAnsi="3DS V2" w:cs="Arial"/>
          <w:lang w:val="fr-FR" w:eastAsia="en-US"/>
        </w:rPr>
        <w:t>L</w:t>
      </w:r>
      <w:r w:rsidR="0072442A">
        <w:rPr>
          <w:rFonts w:ascii="3DS V2" w:eastAsia="SimSun" w:hAnsi="3DS V2" w:cs="Arial"/>
          <w:lang w:val="fr-FR" w:eastAsia="en-US"/>
        </w:rPr>
        <w:t xml:space="preserve">a </w:t>
      </w:r>
      <w:r w:rsidR="00331500" w:rsidRPr="0041418D">
        <w:rPr>
          <w:rFonts w:ascii="3DS V2" w:eastAsia="SimSun" w:hAnsi="3DS V2" w:cs="Arial"/>
          <w:lang w:val="fr-FR" w:eastAsia="en-US"/>
        </w:rPr>
        <w:t xml:space="preserve">façon la plus simple de définir cette notion, est de </w:t>
      </w:r>
      <w:r w:rsidR="00D71016">
        <w:rPr>
          <w:rFonts w:ascii="3DS V2" w:eastAsia="SimSun" w:hAnsi="3DS V2" w:cs="Arial"/>
          <w:lang w:val="fr-FR" w:eastAsia="en-US"/>
        </w:rPr>
        <w:t xml:space="preserve">tracer un cercle dont le centre est le centre </w:t>
      </w:r>
      <w:r w:rsidR="00160ABE">
        <w:rPr>
          <w:rFonts w:ascii="3DS V2" w:eastAsia="SimSun" w:hAnsi="3DS V2" w:cs="Arial"/>
          <w:lang w:val="fr-FR" w:eastAsia="en-US"/>
        </w:rPr>
        <w:t>d’une</w:t>
      </w:r>
      <w:r w:rsidR="00D71016">
        <w:rPr>
          <w:rFonts w:ascii="3DS V2" w:eastAsia="SimSun" w:hAnsi="3DS V2" w:cs="Arial"/>
          <w:lang w:val="fr-FR" w:eastAsia="en-US"/>
        </w:rPr>
        <w:t xml:space="preserve"> cavité </w:t>
      </w:r>
      <w:r w:rsidR="004D25B0">
        <w:rPr>
          <w:rFonts w:ascii="3DS V2" w:eastAsia="SimSun" w:hAnsi="3DS V2" w:cs="Arial"/>
          <w:lang w:val="fr-FR" w:eastAsia="en-US"/>
        </w:rPr>
        <w:t xml:space="preserve">puis </w:t>
      </w:r>
      <w:r w:rsidR="00F90F7A">
        <w:rPr>
          <w:rFonts w:ascii="3DS V2" w:eastAsia="SimSun" w:hAnsi="3DS V2" w:cs="Arial"/>
          <w:lang w:val="fr-FR" w:eastAsia="en-US"/>
        </w:rPr>
        <w:t xml:space="preserve">de </w:t>
      </w:r>
      <w:r w:rsidR="00D71016" w:rsidRPr="00D71016">
        <w:rPr>
          <w:rFonts w:ascii="3DS V2" w:eastAsia="SimSun" w:hAnsi="3DS V2" w:cs="Arial"/>
          <w:lang w:val="fr-FR" w:eastAsia="en-US"/>
        </w:rPr>
        <w:t xml:space="preserve">trouver un rayon </w:t>
      </w:r>
      <w:r w:rsidR="00D71016">
        <w:rPr>
          <w:rFonts w:ascii="3DS V2" w:eastAsia="SimSun" w:hAnsi="3DS V2" w:cs="Arial"/>
          <w:lang w:val="fr-FR" w:eastAsia="en-US"/>
        </w:rPr>
        <w:t>adapté</w:t>
      </w:r>
      <w:r w:rsidR="00D71016" w:rsidRPr="00D71016">
        <w:rPr>
          <w:rFonts w:ascii="3DS V2" w:eastAsia="SimSun" w:hAnsi="3DS V2" w:cs="Arial"/>
          <w:lang w:val="fr-FR" w:eastAsia="en-US"/>
        </w:rPr>
        <w:t xml:space="preserve"> tel que les </w:t>
      </w:r>
      <w:r w:rsidR="00A804D2">
        <w:rPr>
          <w:rFonts w:ascii="3DS V2" w:eastAsia="SimSun" w:hAnsi="3DS V2" w:cs="Arial"/>
          <w:lang w:val="fr-FR" w:eastAsia="en-US"/>
        </w:rPr>
        <w:t>cavités adjacentes</w:t>
      </w:r>
      <w:r w:rsidR="00D71016" w:rsidRPr="00D71016">
        <w:rPr>
          <w:rFonts w:ascii="3DS V2" w:eastAsia="SimSun" w:hAnsi="3DS V2" w:cs="Arial"/>
          <w:lang w:val="fr-FR" w:eastAsia="en-US"/>
        </w:rPr>
        <w:t xml:space="preserve"> soient contenues dans </w:t>
      </w:r>
      <w:r w:rsidR="004D25B0">
        <w:rPr>
          <w:rFonts w:ascii="3DS V2" w:eastAsia="SimSun" w:hAnsi="3DS V2" w:cs="Arial"/>
          <w:lang w:val="fr-FR" w:eastAsia="en-US"/>
        </w:rPr>
        <w:t>c</w:t>
      </w:r>
      <w:r w:rsidR="00D71016" w:rsidRPr="00D71016">
        <w:rPr>
          <w:rFonts w:ascii="3DS V2" w:eastAsia="SimSun" w:hAnsi="3DS V2" w:cs="Arial"/>
          <w:lang w:val="fr-FR" w:eastAsia="en-US"/>
        </w:rPr>
        <w:t>e cercle.</w:t>
      </w:r>
      <w:r w:rsidR="004D25B0" w:rsidRPr="004D25B0">
        <w:rPr>
          <w:rFonts w:ascii="3DS V2" w:eastAsia="SimSun" w:hAnsi="3DS V2" w:cs="Arial"/>
          <w:noProof/>
          <w:lang w:val="fr-FR" w:eastAsia="en-US"/>
        </w:rPr>
        <w:t xml:space="preserve"> </w:t>
      </w:r>
      <w:r w:rsidR="00463474">
        <w:rPr>
          <w:rFonts w:ascii="3DS V2" w:eastAsia="SimSun" w:hAnsi="3DS V2" w:cs="Arial"/>
          <w:noProof/>
          <w:lang w:val="fr-FR" w:eastAsia="en-US"/>
        </w:rPr>
        <w:t>Par exemple, ici l</w:t>
      </w:r>
      <w:r w:rsidR="00A65BE0">
        <w:rPr>
          <w:rFonts w:ascii="3DS V2" w:eastAsia="SimSun" w:hAnsi="3DS V2" w:cs="Arial"/>
          <w:noProof/>
          <w:lang w:val="fr-FR" w:eastAsia="en-US"/>
        </w:rPr>
        <w:t>es</w:t>
      </w:r>
      <w:r w:rsidR="00463474">
        <w:rPr>
          <w:rFonts w:ascii="3DS V2" w:eastAsia="SimSun" w:hAnsi="3DS V2" w:cs="Arial"/>
          <w:noProof/>
          <w:lang w:val="fr-FR" w:eastAsia="en-US"/>
        </w:rPr>
        <w:t xml:space="preserve"> cavité</w:t>
      </w:r>
      <w:r w:rsidR="00A65BE0">
        <w:rPr>
          <w:rFonts w:ascii="3DS V2" w:eastAsia="SimSun" w:hAnsi="3DS V2" w:cs="Arial"/>
          <w:noProof/>
          <w:lang w:val="fr-FR" w:eastAsia="en-US"/>
        </w:rPr>
        <w:t>s</w:t>
      </w:r>
      <w:r w:rsidR="00463474">
        <w:rPr>
          <w:rFonts w:ascii="3DS V2" w:eastAsia="SimSun" w:hAnsi="3DS V2" w:cs="Arial"/>
          <w:noProof/>
          <w:lang w:val="fr-FR" w:eastAsia="en-US"/>
        </w:rPr>
        <w:t xml:space="preserve"> 1</w:t>
      </w:r>
      <w:r w:rsidR="00786371">
        <w:rPr>
          <w:rFonts w:ascii="3DS V2" w:eastAsia="SimSun" w:hAnsi="3DS V2" w:cs="Arial"/>
          <w:noProof/>
          <w:lang w:val="fr-FR"/>
        </w:rPr>
        <w:t>,</w:t>
      </w:r>
      <w:r w:rsidR="00463474">
        <w:rPr>
          <w:rFonts w:ascii="3DS V2" w:eastAsia="SimSun" w:hAnsi="3DS V2" w:cs="Arial"/>
          <w:noProof/>
          <w:lang w:val="fr-FR" w:eastAsia="en-US"/>
        </w:rPr>
        <w:t>3</w:t>
      </w:r>
      <w:r w:rsidR="00786371">
        <w:rPr>
          <w:rFonts w:ascii="3DS V2" w:eastAsia="SimSun" w:hAnsi="3DS V2" w:cs="Arial"/>
          <w:noProof/>
          <w:lang w:val="fr-FR" w:eastAsia="en-US"/>
        </w:rPr>
        <w:t>,8 et 9</w:t>
      </w:r>
      <w:r w:rsidR="00463474">
        <w:rPr>
          <w:rFonts w:ascii="3DS V2" w:eastAsia="SimSun" w:hAnsi="3DS V2" w:cs="Arial"/>
          <w:noProof/>
          <w:lang w:val="fr-FR" w:eastAsia="en-US"/>
        </w:rPr>
        <w:t xml:space="preserve"> </w:t>
      </w:r>
      <w:r w:rsidR="00786371">
        <w:rPr>
          <w:rFonts w:ascii="3DS V2" w:eastAsia="SimSun" w:hAnsi="3DS V2" w:cs="Arial"/>
          <w:noProof/>
          <w:lang w:val="fr-FR" w:eastAsia="en-US"/>
        </w:rPr>
        <w:t>sont</w:t>
      </w:r>
      <w:r w:rsidR="00463474">
        <w:rPr>
          <w:rFonts w:ascii="3DS V2" w:eastAsia="SimSun" w:hAnsi="3DS V2" w:cs="Arial"/>
          <w:noProof/>
          <w:lang w:val="fr-FR" w:eastAsia="en-US"/>
        </w:rPr>
        <w:t xml:space="preserve"> considéré</w:t>
      </w:r>
      <w:r w:rsidR="00D731D1">
        <w:rPr>
          <w:rFonts w:ascii="3DS V2" w:eastAsia="SimSun" w:hAnsi="3DS V2" w:cs="Arial"/>
          <w:noProof/>
          <w:lang w:val="fr-FR" w:eastAsia="en-US"/>
        </w:rPr>
        <w:t>es</w:t>
      </w:r>
      <w:r w:rsidR="00463474">
        <w:rPr>
          <w:rFonts w:ascii="3DS V2" w:eastAsia="SimSun" w:hAnsi="3DS V2" w:cs="Arial"/>
          <w:noProof/>
          <w:lang w:val="fr-FR" w:eastAsia="en-US"/>
        </w:rPr>
        <w:t xml:space="preserve"> comme cavités voisines de </w:t>
      </w:r>
      <w:r w:rsidR="00BC0C64">
        <w:rPr>
          <w:rFonts w:ascii="3DS V2" w:eastAsia="SimSun" w:hAnsi="3DS V2" w:cs="Arial"/>
          <w:noProof/>
          <w:lang w:val="fr-FR" w:eastAsia="en-US"/>
        </w:rPr>
        <w:t xml:space="preserve">la </w:t>
      </w:r>
      <w:r w:rsidR="00463474">
        <w:rPr>
          <w:rFonts w:ascii="3DS V2" w:eastAsia="SimSun" w:hAnsi="3DS V2" w:cs="Arial"/>
          <w:noProof/>
          <w:lang w:val="fr-FR" w:eastAsia="en-US"/>
        </w:rPr>
        <w:t>cavité 2.</w:t>
      </w:r>
      <w:r w:rsidR="00463474" w:rsidRPr="00463474">
        <w:rPr>
          <w:rFonts w:ascii="3DS V2" w:hAnsi="3DS V2" w:cs="Arial"/>
          <w:lang w:val="fr-FR"/>
        </w:rPr>
        <w:t xml:space="preserve"> </w:t>
      </w:r>
      <w:r w:rsidR="00463474" w:rsidRPr="0041418D">
        <w:rPr>
          <w:rFonts w:ascii="3DS V2" w:eastAsia="SimSun" w:hAnsi="3DS V2" w:cs="Arial"/>
          <w:lang w:val="fr-FR" w:eastAsia="en-US"/>
        </w:rPr>
        <w:t xml:space="preserve">Cela semble être un moyen simple et efficace. </w:t>
      </w:r>
    </w:p>
    <w:p w14:paraId="490B014B" w14:textId="6FE54F24" w:rsidR="00D71016" w:rsidRPr="00D71016" w:rsidRDefault="00381B67" w:rsidP="00381B67">
      <w:pPr>
        <w:pStyle w:val="NormalWeb"/>
        <w:rPr>
          <w:rFonts w:ascii="3DS V2" w:eastAsia="SimSun" w:hAnsi="3DS V2" w:cs="Arial"/>
          <w:lang w:val="fr-FR" w:eastAsia="en-US"/>
        </w:rPr>
      </w:pPr>
      <w:r w:rsidRPr="0041418D">
        <w:rPr>
          <w:rFonts w:ascii="3DS V2" w:hAnsi="3DS V2"/>
          <w:noProof/>
        </w:rPr>
        <mc:AlternateContent>
          <mc:Choice Requires="wps">
            <w:drawing>
              <wp:anchor distT="0" distB="0" distL="114300" distR="114300" simplePos="0" relativeHeight="251667968" behindDoc="0" locked="0" layoutInCell="1" allowOverlap="1" wp14:anchorId="31C63FFB" wp14:editId="63A78949">
                <wp:simplePos x="0" y="0"/>
                <wp:positionH relativeFrom="margin">
                  <wp:posOffset>800735</wp:posOffset>
                </wp:positionH>
                <wp:positionV relativeFrom="paragraph">
                  <wp:posOffset>1332131</wp:posOffset>
                </wp:positionV>
                <wp:extent cx="4055745" cy="142875"/>
                <wp:effectExtent l="0" t="0" r="1905" b="9525"/>
                <wp:wrapSquare wrapText="bothSides"/>
                <wp:docPr id="2" name="Zone de texte 2"/>
                <wp:cNvGraphicFramePr/>
                <a:graphic xmlns:a="http://schemas.openxmlformats.org/drawingml/2006/main">
                  <a:graphicData uri="http://schemas.microsoft.com/office/word/2010/wordprocessingShape">
                    <wps:wsp>
                      <wps:cNvSpPr txBox="1"/>
                      <wps:spPr>
                        <a:xfrm>
                          <a:off x="0" y="0"/>
                          <a:ext cx="4055745" cy="142875"/>
                        </a:xfrm>
                        <a:prstGeom prst="rect">
                          <a:avLst/>
                        </a:prstGeom>
                        <a:solidFill>
                          <a:prstClr val="white"/>
                        </a:solidFill>
                        <a:ln>
                          <a:noFill/>
                        </a:ln>
                      </wps:spPr>
                      <wps:txbx>
                        <w:txbxContent>
                          <w:p w14:paraId="1F923FDE" w14:textId="594C3995" w:rsidR="00E9181A" w:rsidRPr="00E9181A" w:rsidRDefault="00A70DE5" w:rsidP="00E9181A">
                            <w:pPr>
                              <w:pStyle w:val="Lgende"/>
                              <w:jc w:val="center"/>
                            </w:pPr>
                            <w:r>
                              <w:t xml:space="preserve">Figure </w:t>
                            </w:r>
                            <w:fldSimple w:instr=" SEQ Figure \* ARABIC ">
                              <w:r w:rsidR="00FC7E5C">
                                <w:rPr>
                                  <w:noProof/>
                                </w:rPr>
                                <w:t>12</w:t>
                              </w:r>
                            </w:fldSimple>
                            <w:r>
                              <w:t xml:space="preserve"> :  </w:t>
                            </w:r>
                            <w:r w:rsidR="003C6AB1">
                              <w:t>C</w:t>
                            </w:r>
                            <w:r w:rsidRPr="00847133">
                              <w:t>onnect</w:t>
                            </w:r>
                            <w:r w:rsidR="00AC58BA">
                              <w:t>eu</w:t>
                            </w:r>
                            <w:r w:rsidRPr="00847133">
                              <w:t>r</w:t>
                            </w:r>
                            <w:r>
                              <w:t xml:space="preserve"> </w:t>
                            </w:r>
                            <w:r w:rsidR="003A73C7">
                              <w:t>13</w:t>
                            </w:r>
                            <w:r>
                              <w:t xml:space="preserve"> </w:t>
                            </w:r>
                            <w:r w:rsidR="000E3C35">
                              <w:t>P</w:t>
                            </w:r>
                            <w:r>
                              <w:t>in</w:t>
                            </w:r>
                            <w:r w:rsidR="003C6AB1">
                              <w:t>s</w:t>
                            </w:r>
                            <w:r>
                              <w:t xml:space="preserve"> "EN35450</w:t>
                            </w:r>
                            <w:r w:rsidR="003A73C7">
                              <w:t>5</w:t>
                            </w:r>
                            <w:r>
                              <w:t>"</w:t>
                            </w:r>
                            <w:r w:rsidR="00890312">
                              <w:t> : Correct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C63FFB" id="_x0000_s1033" type="#_x0000_t202" style="position:absolute;margin-left:63.05pt;margin-top:104.9pt;width:319.35pt;height:11.25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" stroked="f">
                <v:textbox inset="0,0,0,0">
                  <w:txbxContent>
                    <w:p w14:paraId="1F923FDE" w14:textId="594C3995" w:rsidR="00E9181A" w:rsidRPr="00E9181A" w:rsidRDefault="00A70DE5" w:rsidP="00E9181A">
                      <w:pPr>
                        <w:pStyle w:val="Lgende"/>
                        <w:jc w:val="center"/>
                      </w:pPr>
                      <w:r>
                        <w:t xml:space="preserve">Figure </w:t>
                      </w:r>
                      <w:fldSimple w:instr=" SEQ Figure \* ARABIC ">
                        <w:r w:rsidR="00FC7E5C">
                          <w:rPr>
                            <w:noProof/>
                          </w:rPr>
                          <w:t>12</w:t>
                        </w:r>
                      </w:fldSimple>
                      <w:r>
                        <w:t xml:space="preserve"> :  </w:t>
                      </w:r>
                      <w:r w:rsidR="003C6AB1">
                        <w:t>C</w:t>
                      </w:r>
                      <w:r w:rsidRPr="00847133">
                        <w:t>onnect</w:t>
                      </w:r>
                      <w:r w:rsidR="00AC58BA">
                        <w:t>eu</w:t>
                      </w:r>
                      <w:r w:rsidRPr="00847133">
                        <w:t>r</w:t>
                      </w:r>
                      <w:r>
                        <w:t xml:space="preserve"> </w:t>
                      </w:r>
                      <w:r w:rsidR="003A73C7">
                        <w:t>13</w:t>
                      </w:r>
                      <w:r>
                        <w:t xml:space="preserve"> </w:t>
                      </w:r>
                      <w:r w:rsidR="000E3C35">
                        <w:t>P</w:t>
                      </w:r>
                      <w:r>
                        <w:t>in</w:t>
                      </w:r>
                      <w:r w:rsidR="003C6AB1">
                        <w:t>s</w:t>
                      </w:r>
                      <w:r>
                        <w:t xml:space="preserve"> "EN35450</w:t>
                      </w:r>
                      <w:r w:rsidR="003A73C7">
                        <w:t>5</w:t>
                      </w:r>
                      <w:r>
                        <w:t>"</w:t>
                      </w:r>
                      <w:r w:rsidR="00890312">
                        <w:t> : Correct</w:t>
                      </w:r>
                    </w:p>
                  </w:txbxContent>
                </v:textbox>
                <w10:wrap type="square" anchorx="margin"/>
              </v:shape>
            </w:pict>
          </mc:Fallback>
        </mc:AlternateContent>
      </w:r>
    </w:p>
    <w:p w14:paraId="25900E61" w14:textId="4668C815" w:rsidR="00955C80" w:rsidRPr="009F6C7E" w:rsidRDefault="009F6C7E" w:rsidP="00DE127E">
      <w:pPr>
        <w:pStyle w:val="NormalWeb"/>
        <w:spacing w:line="276" w:lineRule="auto"/>
        <w:jc w:val="both"/>
        <w:rPr>
          <w:rFonts w:ascii="3DS V2" w:eastAsia="SimSun" w:hAnsi="3DS V2" w:cs="Arial"/>
          <w:lang w:val="fr-FR" w:eastAsia="en-US"/>
        </w:rPr>
      </w:pPr>
      <w:r w:rsidRPr="009F6C7E">
        <w:rPr>
          <w:rFonts w:ascii="3DS V2" w:eastAsia="SimSun" w:hAnsi="3DS V2" w:cs="Arial"/>
          <w:lang w:val="fr-FR" w:eastAsia="en-US"/>
        </w:rPr>
        <w:t>Cependant, ce principe montre rapidement ses limites face aux connecteurs complexes, en raison de la difficulté à déterminer un rayon « adapté ». Si ce rayon est défini comme la distance entre une cavité et sa cavité la plus proche, certaines cavités risquent de ne pas être correctement identifiées comme voisines</w:t>
      </w:r>
      <w:r>
        <w:rPr>
          <w:rFonts w:ascii="3DS V2" w:eastAsia="SimSun" w:hAnsi="3DS V2" w:cs="Arial"/>
          <w:lang w:val="fr-FR" w:eastAsia="en-US"/>
        </w:rPr>
        <w:t>.</w:t>
      </w:r>
    </w:p>
    <w:p w14:paraId="190F337D" w14:textId="1161AB42" w:rsidR="00421E08" w:rsidRPr="0041418D" w:rsidRDefault="00955C80" w:rsidP="00955C80">
      <w:pPr>
        <w:pStyle w:val="NormalWeb"/>
        <w:jc w:val="center"/>
        <w:rPr>
          <w:rFonts w:ascii="3DS V2" w:eastAsia="SimSun" w:hAnsi="3DS V2" w:cstheme="minorBidi"/>
          <w:lang w:val="fr-FR" w:eastAsia="en-US"/>
        </w:rPr>
      </w:pPr>
      <w:r w:rsidRPr="0041418D">
        <w:rPr>
          <w:rFonts w:ascii="3DS V2" w:hAnsi="3DS V2" w:cs="Arial"/>
          <w:noProof/>
          <w:color w:val="FF0000"/>
        </w:rPr>
        <mc:AlternateContent>
          <mc:Choice Requires="wps">
            <w:drawing>
              <wp:anchor distT="0" distB="0" distL="114300" distR="114300" simplePos="0" relativeHeight="251672064" behindDoc="0" locked="0" layoutInCell="1" allowOverlap="1" wp14:anchorId="5928D26D" wp14:editId="4E962DBD">
                <wp:simplePos x="0" y="0"/>
                <wp:positionH relativeFrom="margin">
                  <wp:posOffset>908685</wp:posOffset>
                </wp:positionH>
                <wp:positionV relativeFrom="paragraph">
                  <wp:posOffset>6985</wp:posOffset>
                </wp:positionV>
                <wp:extent cx="787400" cy="796594"/>
                <wp:effectExtent l="0" t="0" r="12700" b="22860"/>
                <wp:wrapNone/>
                <wp:docPr id="9" name="Ellipse 9"/>
                <wp:cNvGraphicFramePr/>
                <a:graphic xmlns:a="http://schemas.openxmlformats.org/drawingml/2006/main">
                  <a:graphicData uri="http://schemas.microsoft.com/office/word/2010/wordprocessingShape">
                    <wps:wsp>
                      <wps:cNvSpPr/>
                      <wps:spPr>
                        <a:xfrm>
                          <a:off x="0" y="0"/>
                          <a:ext cx="787400" cy="796594"/>
                        </a:xfrm>
                        <a:prstGeom prst="ellipse">
                          <a:avLst/>
                        </a:prstGeom>
                        <a:noFill/>
                        <a:ln>
                          <a:solidFill>
                            <a:schemeClr val="bg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093A0A56" id="Ellipse 9" o:spid="_x0000_s1026" style="position:absolute;margin-left:71.55pt;margin-top:.55pt;width:62pt;height:62.7pt;z-index:251672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" filled="f" strokecolor="#da291c [3214]" strokeweight="2pt">
                <w10:wrap anchorx="margin"/>
              </v:oval>
            </w:pict>
          </mc:Fallback>
        </mc:AlternateContent>
      </w:r>
      <w:r w:rsidR="00870ED7" w:rsidRPr="003C3B30">
        <w:rPr>
          <w:noProof/>
          <w:lang w:val="fr-FR"/>
        </w:rPr>
        <w:t xml:space="preserve"> </w:t>
      </w:r>
      <w:r w:rsidR="00870ED7" w:rsidRPr="00870ED7">
        <w:rPr>
          <w:rFonts w:ascii="3DS V2" w:eastAsia="SimSun" w:hAnsi="3DS V2" w:cstheme="minorBidi"/>
          <w:noProof/>
          <w:lang w:val="fr-FR" w:eastAsia="en-US"/>
        </w:rPr>
        <w:drawing>
          <wp:inline distT="0" distB="0" distL="0" distR="0" wp14:anchorId="11002483" wp14:editId="606C399A">
            <wp:extent cx="4870450" cy="1293966"/>
            <wp:effectExtent l="0" t="0" r="6350" b="190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89224" cy="1298954"/>
                    </a:xfrm>
                    <a:prstGeom prst="rect">
                      <a:avLst/>
                    </a:prstGeom>
                  </pic:spPr>
                </pic:pic>
              </a:graphicData>
            </a:graphic>
          </wp:inline>
        </w:drawing>
      </w:r>
    </w:p>
    <w:p w14:paraId="1576610C" w14:textId="66297A54" w:rsidR="00331500" w:rsidRDefault="007644BA" w:rsidP="00955C80">
      <w:pPr>
        <w:pStyle w:val="Lgende"/>
        <w:ind w:firstLineChars="693" w:firstLine="1247"/>
        <w:rPr>
          <w:rFonts w:ascii="3DS V2" w:hAnsi="3DS V2"/>
        </w:rPr>
      </w:pPr>
      <w:r w:rsidRPr="0041418D">
        <w:rPr>
          <w:rFonts w:ascii="3DS V2" w:hAnsi="3DS V2"/>
        </w:rPr>
        <w:t xml:space="preserve">Figure </w:t>
      </w:r>
      <w:r w:rsidR="008120F4" w:rsidRPr="0041418D">
        <w:rPr>
          <w:rFonts w:ascii="3DS V2" w:hAnsi="3DS V2"/>
        </w:rPr>
        <w:fldChar w:fldCharType="begin"/>
      </w:r>
      <w:r w:rsidR="008120F4" w:rsidRPr="0041418D">
        <w:rPr>
          <w:rFonts w:ascii="3DS V2" w:hAnsi="3DS V2"/>
        </w:rPr>
        <w:instrText xml:space="preserve"> SEQ Figure \* ARABIC </w:instrText>
      </w:r>
      <w:r w:rsidR="008120F4" w:rsidRPr="0041418D">
        <w:rPr>
          <w:rFonts w:ascii="3DS V2" w:hAnsi="3DS V2"/>
        </w:rPr>
        <w:fldChar w:fldCharType="separate"/>
      </w:r>
      <w:r w:rsidR="00FC7E5C">
        <w:rPr>
          <w:rFonts w:ascii="3DS V2" w:hAnsi="3DS V2"/>
          <w:noProof/>
        </w:rPr>
        <w:t>13</w:t>
      </w:r>
      <w:r w:rsidR="008120F4" w:rsidRPr="0041418D">
        <w:rPr>
          <w:rFonts w:ascii="3DS V2" w:hAnsi="3DS V2"/>
          <w:noProof/>
        </w:rPr>
        <w:fldChar w:fldCharType="end"/>
      </w:r>
      <w:r w:rsidRPr="0041418D">
        <w:rPr>
          <w:rFonts w:ascii="3DS V2" w:hAnsi="3DS V2"/>
        </w:rPr>
        <w:t xml:space="preserve"> : </w:t>
      </w:r>
      <w:r w:rsidRPr="0040636C">
        <w:rPr>
          <w:rFonts w:ascii="3DS V2" w:hAnsi="3DS V2"/>
        </w:rPr>
        <w:t>Connect</w:t>
      </w:r>
      <w:r w:rsidR="005D7A65">
        <w:rPr>
          <w:rFonts w:ascii="3DS V2" w:hAnsi="3DS V2"/>
        </w:rPr>
        <w:t>eu</w:t>
      </w:r>
      <w:r w:rsidRPr="0040636C">
        <w:rPr>
          <w:rFonts w:ascii="3DS V2" w:hAnsi="3DS V2"/>
        </w:rPr>
        <w:t>r</w:t>
      </w:r>
      <w:r w:rsidRPr="0041418D">
        <w:rPr>
          <w:rFonts w:ascii="3DS V2" w:hAnsi="3DS V2"/>
        </w:rPr>
        <w:t xml:space="preserve"> 21 pin</w:t>
      </w:r>
      <w:r w:rsidR="003C6AB1">
        <w:rPr>
          <w:rFonts w:ascii="3DS V2" w:hAnsi="3DS V2"/>
        </w:rPr>
        <w:t>s</w:t>
      </w:r>
      <w:r w:rsidRPr="0041418D">
        <w:rPr>
          <w:rFonts w:ascii="3DS V2" w:hAnsi="3DS V2"/>
        </w:rPr>
        <w:t xml:space="preserve"> "EN354504"</w:t>
      </w:r>
      <w:r w:rsidR="00F87388" w:rsidRPr="0041418D">
        <w:rPr>
          <w:rFonts w:ascii="3DS V2" w:hAnsi="3DS V2"/>
        </w:rPr>
        <w:t xml:space="preserve"> : 2 </w:t>
      </w:r>
      <w:r w:rsidR="003711B5">
        <w:rPr>
          <w:rFonts w:ascii="3DS V2" w:hAnsi="3DS V2"/>
        </w:rPr>
        <w:t>v</w:t>
      </w:r>
      <w:r w:rsidR="00891A03" w:rsidRPr="0041418D">
        <w:rPr>
          <w:rFonts w:ascii="3DS V2" w:hAnsi="3DS V2"/>
        </w:rPr>
        <w:t>oisin</w:t>
      </w:r>
      <w:r w:rsidR="00891A03">
        <w:rPr>
          <w:rFonts w:ascii="3DS V2" w:hAnsi="3DS V2"/>
        </w:rPr>
        <w:t>e</w:t>
      </w:r>
      <w:r w:rsidR="00891A03" w:rsidRPr="0041418D">
        <w:rPr>
          <w:rFonts w:ascii="3DS V2" w:hAnsi="3DS V2"/>
        </w:rPr>
        <w:t>s</w:t>
      </w:r>
      <w:r w:rsidR="00891A03">
        <w:rPr>
          <w:rFonts w:ascii="3DS V2" w:hAnsi="3DS V2"/>
        </w:rPr>
        <w:t xml:space="preserve"> (</w:t>
      </w:r>
      <w:r w:rsidR="005D7A65">
        <w:rPr>
          <w:rFonts w:ascii="3DS V2" w:hAnsi="3DS V2"/>
        </w:rPr>
        <w:t>12 et 13)</w:t>
      </w:r>
      <w:r w:rsidR="00F87388" w:rsidRPr="0041418D">
        <w:rPr>
          <w:rFonts w:ascii="3DS V2" w:hAnsi="3DS V2"/>
        </w:rPr>
        <w:t xml:space="preserve"> </w:t>
      </w:r>
      <w:r w:rsidR="001B018E">
        <w:rPr>
          <w:rFonts w:ascii="3DS V2" w:hAnsi="3DS V2"/>
        </w:rPr>
        <w:t xml:space="preserve">de </w:t>
      </w:r>
      <w:r w:rsidR="00F67F02">
        <w:rPr>
          <w:rFonts w:ascii="3DS V2" w:hAnsi="3DS V2"/>
        </w:rPr>
        <w:t xml:space="preserve">la </w:t>
      </w:r>
      <w:r w:rsidR="001B018E">
        <w:rPr>
          <w:rFonts w:ascii="3DS V2" w:hAnsi="3DS V2"/>
        </w:rPr>
        <w:t xml:space="preserve">cavité N°2 </w:t>
      </w:r>
      <w:r w:rsidR="00F87388" w:rsidRPr="0041418D">
        <w:rPr>
          <w:rFonts w:ascii="3DS V2" w:hAnsi="3DS V2"/>
        </w:rPr>
        <w:t>ignoré</w:t>
      </w:r>
      <w:r w:rsidR="00D406C6">
        <w:rPr>
          <w:rFonts w:ascii="3DS V2" w:hAnsi="3DS V2"/>
        </w:rPr>
        <w:t>e</w:t>
      </w:r>
      <w:r w:rsidR="00F87388" w:rsidRPr="0041418D">
        <w:rPr>
          <w:rFonts w:ascii="3DS V2" w:hAnsi="3DS V2"/>
        </w:rPr>
        <w:t>s</w:t>
      </w:r>
    </w:p>
    <w:p w14:paraId="0D049AC9" w14:textId="53AAAFAF" w:rsidR="00F87388" w:rsidRPr="0040636C" w:rsidRDefault="005D0D75" w:rsidP="005D0D75">
      <w:pPr>
        <w:pStyle w:val="NormalWeb"/>
        <w:keepNext/>
        <w:jc w:val="center"/>
        <w:rPr>
          <w:rFonts w:ascii="3DS V2" w:hAnsi="3DS V2"/>
          <w:lang w:val="fr-FR"/>
        </w:rPr>
      </w:pPr>
      <w:r w:rsidRPr="0041418D">
        <w:rPr>
          <w:rFonts w:ascii="3DS V2" w:hAnsi="3DS V2" w:cs="Arial"/>
          <w:noProof/>
          <w:color w:val="FF0000"/>
        </w:rPr>
        <mc:AlternateContent>
          <mc:Choice Requires="wps">
            <w:drawing>
              <wp:anchor distT="0" distB="0" distL="114300" distR="114300" simplePos="0" relativeHeight="251674112" behindDoc="0" locked="0" layoutInCell="1" allowOverlap="1" wp14:anchorId="52BC40C3" wp14:editId="3D4620B5">
                <wp:simplePos x="0" y="0"/>
                <wp:positionH relativeFrom="margin">
                  <wp:posOffset>1037590</wp:posOffset>
                </wp:positionH>
                <wp:positionV relativeFrom="paragraph">
                  <wp:posOffset>415925</wp:posOffset>
                </wp:positionV>
                <wp:extent cx="584835" cy="595579"/>
                <wp:effectExtent l="0" t="0" r="24765" b="14605"/>
                <wp:wrapNone/>
                <wp:docPr id="10" name="Ellipse 10"/>
                <wp:cNvGraphicFramePr/>
                <a:graphic xmlns:a="http://schemas.openxmlformats.org/drawingml/2006/main">
                  <a:graphicData uri="http://schemas.microsoft.com/office/word/2010/wordprocessingShape">
                    <wps:wsp>
                      <wps:cNvSpPr/>
                      <wps:spPr>
                        <a:xfrm>
                          <a:off x="0" y="0"/>
                          <a:ext cx="584835" cy="595579"/>
                        </a:xfrm>
                        <a:prstGeom prst="ellipse">
                          <a:avLst/>
                        </a:prstGeom>
                        <a:noFill/>
                        <a:ln>
                          <a:solidFill>
                            <a:schemeClr val="bg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362B28EB" id="Ellipse 10" o:spid="_x0000_s1026" style="position:absolute;margin-left:81.7pt;margin-top:32.75pt;width:46.05pt;height:46.9pt;z-index:251674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" filled="f" strokecolor="#da291c [3214]" strokeweight="2pt">
                <w10:wrap anchorx="margin"/>
              </v:oval>
            </w:pict>
          </mc:Fallback>
        </mc:AlternateContent>
      </w:r>
      <w:r w:rsidR="00722351" w:rsidRPr="003C3B30">
        <w:rPr>
          <w:noProof/>
          <w:lang w:val="fr-FR"/>
        </w:rPr>
        <w:t xml:space="preserve"> </w:t>
      </w:r>
      <w:r w:rsidR="00722351" w:rsidRPr="00722351">
        <w:rPr>
          <w:rFonts w:ascii="3DS V2" w:hAnsi="3DS V2"/>
          <w:noProof/>
          <w:lang w:val="fr-FR"/>
        </w:rPr>
        <w:drawing>
          <wp:inline distT="0" distB="0" distL="0" distR="0" wp14:anchorId="06449DA9" wp14:editId="0990221B">
            <wp:extent cx="4810760" cy="1218413"/>
            <wp:effectExtent l="0" t="0" r="0" b="127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69978" cy="1233411"/>
                    </a:xfrm>
                    <a:prstGeom prst="rect">
                      <a:avLst/>
                    </a:prstGeom>
                  </pic:spPr>
                </pic:pic>
              </a:graphicData>
            </a:graphic>
          </wp:inline>
        </w:drawing>
      </w:r>
    </w:p>
    <w:p w14:paraId="6409566C" w14:textId="26C9D0E9" w:rsidR="00377D85" w:rsidRPr="0041418D" w:rsidRDefault="00F87388" w:rsidP="005D0D75">
      <w:pPr>
        <w:pStyle w:val="Lgende"/>
        <w:jc w:val="center"/>
        <w:rPr>
          <w:rFonts w:ascii="3DS V2" w:hAnsi="3DS V2"/>
        </w:rPr>
      </w:pPr>
      <w:r w:rsidRPr="0041418D">
        <w:rPr>
          <w:rFonts w:ascii="3DS V2" w:hAnsi="3DS V2"/>
        </w:rPr>
        <w:t xml:space="preserve">Figure </w:t>
      </w:r>
      <w:r w:rsidR="008120F4" w:rsidRPr="0041418D">
        <w:rPr>
          <w:rFonts w:ascii="3DS V2" w:hAnsi="3DS V2"/>
        </w:rPr>
        <w:fldChar w:fldCharType="begin"/>
      </w:r>
      <w:r w:rsidR="008120F4" w:rsidRPr="0041418D">
        <w:rPr>
          <w:rFonts w:ascii="3DS V2" w:hAnsi="3DS V2"/>
        </w:rPr>
        <w:instrText xml:space="preserve"> SEQ Figure \* ARABIC </w:instrText>
      </w:r>
      <w:r w:rsidR="008120F4" w:rsidRPr="0041418D">
        <w:rPr>
          <w:rFonts w:ascii="3DS V2" w:hAnsi="3DS V2"/>
        </w:rPr>
        <w:fldChar w:fldCharType="separate"/>
      </w:r>
      <w:r w:rsidR="00FC7E5C">
        <w:rPr>
          <w:rFonts w:ascii="3DS V2" w:hAnsi="3DS V2"/>
          <w:noProof/>
        </w:rPr>
        <w:t>14</w:t>
      </w:r>
      <w:r w:rsidR="008120F4" w:rsidRPr="0041418D">
        <w:rPr>
          <w:rFonts w:ascii="3DS V2" w:hAnsi="3DS V2"/>
          <w:noProof/>
        </w:rPr>
        <w:fldChar w:fldCharType="end"/>
      </w:r>
      <w:r w:rsidRPr="0041418D">
        <w:rPr>
          <w:rFonts w:ascii="3DS V2" w:hAnsi="3DS V2"/>
        </w:rPr>
        <w:t xml:space="preserve"> : Connect</w:t>
      </w:r>
      <w:r w:rsidR="006A3250">
        <w:rPr>
          <w:rFonts w:ascii="3DS V2" w:hAnsi="3DS V2"/>
        </w:rPr>
        <w:t>eu</w:t>
      </w:r>
      <w:r w:rsidRPr="0041418D">
        <w:rPr>
          <w:rFonts w:ascii="3DS V2" w:hAnsi="3DS V2"/>
        </w:rPr>
        <w:t>r 12 + 25 Pin</w:t>
      </w:r>
      <w:r w:rsidR="00103002">
        <w:rPr>
          <w:rFonts w:ascii="3DS V2" w:hAnsi="3DS V2"/>
        </w:rPr>
        <w:t>s</w:t>
      </w:r>
      <w:r w:rsidRPr="0041418D">
        <w:rPr>
          <w:rFonts w:ascii="3DS V2" w:hAnsi="3DS V2"/>
        </w:rPr>
        <w:t xml:space="preserve"> "EN354509" : Plusieurs </w:t>
      </w:r>
      <w:r w:rsidR="00891A03" w:rsidRPr="0041418D">
        <w:rPr>
          <w:rFonts w:ascii="3DS V2" w:hAnsi="3DS V2"/>
        </w:rPr>
        <w:t>voisin</w:t>
      </w:r>
      <w:r w:rsidR="00891A03">
        <w:rPr>
          <w:rFonts w:ascii="3DS V2" w:hAnsi="3DS V2"/>
        </w:rPr>
        <w:t>e</w:t>
      </w:r>
      <w:r w:rsidR="00891A03" w:rsidRPr="0041418D">
        <w:rPr>
          <w:rFonts w:ascii="3DS V2" w:hAnsi="3DS V2"/>
        </w:rPr>
        <w:t>s</w:t>
      </w:r>
      <w:r w:rsidR="00891A03">
        <w:rPr>
          <w:rFonts w:ascii="3DS V2" w:hAnsi="3DS V2"/>
        </w:rPr>
        <w:t xml:space="preserve"> (</w:t>
      </w:r>
      <w:r w:rsidR="001B018E">
        <w:rPr>
          <w:rFonts w:ascii="3DS V2" w:hAnsi="3DS V2"/>
        </w:rPr>
        <w:t>1, 2, 11, 26) de</w:t>
      </w:r>
      <w:r w:rsidRPr="0041418D">
        <w:rPr>
          <w:rFonts w:ascii="3DS V2" w:hAnsi="3DS V2"/>
        </w:rPr>
        <w:t xml:space="preserve"> </w:t>
      </w:r>
      <w:r w:rsidR="005E6411">
        <w:rPr>
          <w:rFonts w:ascii="3DS V2" w:hAnsi="3DS V2"/>
        </w:rPr>
        <w:t xml:space="preserve">la </w:t>
      </w:r>
      <w:r w:rsidR="001B018E">
        <w:rPr>
          <w:rFonts w:ascii="3DS V2" w:hAnsi="3DS V2"/>
        </w:rPr>
        <w:t xml:space="preserve">cavité N°12 </w:t>
      </w:r>
      <w:r w:rsidRPr="0041418D">
        <w:rPr>
          <w:rFonts w:ascii="3DS V2" w:hAnsi="3DS V2"/>
        </w:rPr>
        <w:t>ignoré</w:t>
      </w:r>
      <w:r w:rsidR="007B1D42">
        <w:rPr>
          <w:rFonts w:ascii="3DS V2" w:hAnsi="3DS V2"/>
        </w:rPr>
        <w:t>e</w:t>
      </w:r>
      <w:r w:rsidRPr="0041418D">
        <w:rPr>
          <w:rFonts w:ascii="3DS V2" w:hAnsi="3DS V2"/>
        </w:rPr>
        <w:t>s</w:t>
      </w:r>
    </w:p>
    <w:p w14:paraId="3E49BDF4" w14:textId="1CB8E8C0" w:rsidR="00C238D5" w:rsidRDefault="006020F7" w:rsidP="00DE127E">
      <w:pPr>
        <w:pStyle w:val="NormalWeb"/>
        <w:spacing w:line="276" w:lineRule="auto"/>
        <w:jc w:val="both"/>
        <w:rPr>
          <w:rFonts w:ascii="3DS V2" w:eastAsia="SimSun" w:hAnsi="3DS V2" w:cstheme="minorBidi"/>
          <w:lang w:val="fr-FR"/>
        </w:rPr>
      </w:pPr>
      <w:r>
        <w:rPr>
          <w:rFonts w:ascii="3DS V2" w:eastAsia="SimSun" w:hAnsi="3DS V2" w:cstheme="minorBidi"/>
          <w:lang w:val="fr-FR"/>
        </w:rPr>
        <w:t xml:space="preserve">On </w:t>
      </w:r>
      <w:r w:rsidR="00E11981">
        <w:rPr>
          <w:rFonts w:ascii="3DS V2" w:eastAsia="SimSun" w:hAnsi="3DS V2" w:cstheme="minorBidi"/>
          <w:lang w:val="fr-FR"/>
        </w:rPr>
        <w:t>observe</w:t>
      </w:r>
      <w:r>
        <w:rPr>
          <w:rFonts w:ascii="3DS V2" w:eastAsia="SimSun" w:hAnsi="3DS V2" w:cstheme="minorBidi"/>
          <w:lang w:val="fr-FR"/>
        </w:rPr>
        <w:t xml:space="preserve"> donc que plusieurs</w:t>
      </w:r>
      <w:r w:rsidR="00F87388" w:rsidRPr="0041418D">
        <w:rPr>
          <w:rFonts w:ascii="3DS V2" w:eastAsia="SimSun" w:hAnsi="3DS V2" w:cstheme="minorBidi"/>
          <w:lang w:val="fr-FR"/>
        </w:rPr>
        <w:t xml:space="preserve"> </w:t>
      </w:r>
      <w:r w:rsidR="007610F9">
        <w:rPr>
          <w:rFonts w:ascii="3DS V2" w:eastAsia="SimSun" w:hAnsi="3DS V2" w:cstheme="minorBidi"/>
          <w:lang w:val="fr-FR"/>
        </w:rPr>
        <w:t xml:space="preserve">cavités voisines </w:t>
      </w:r>
      <w:r w:rsidR="00073537" w:rsidRPr="0041418D">
        <w:rPr>
          <w:rFonts w:ascii="3DS V2" w:eastAsia="SimSun" w:hAnsi="3DS V2" w:cstheme="minorBidi"/>
          <w:lang w:val="fr-FR"/>
        </w:rPr>
        <w:t xml:space="preserve">sont </w:t>
      </w:r>
      <w:r w:rsidR="00BA26ED" w:rsidRPr="0041418D">
        <w:rPr>
          <w:rFonts w:ascii="3DS V2" w:eastAsia="SimSun" w:hAnsi="3DS V2" w:cstheme="minorBidi"/>
          <w:lang w:val="fr-FR"/>
        </w:rPr>
        <w:t>ignorées</w:t>
      </w:r>
      <w:r w:rsidR="007610F9">
        <w:rPr>
          <w:rFonts w:ascii="3DS V2" w:eastAsia="SimSun" w:hAnsi="3DS V2" w:cstheme="minorBidi"/>
          <w:lang w:val="fr-FR"/>
        </w:rPr>
        <w:t>, bien qu’</w:t>
      </w:r>
      <w:r w:rsidR="006E71F5">
        <w:rPr>
          <w:rFonts w:ascii="3DS V2" w:eastAsia="SimSun" w:hAnsi="3DS V2" w:cstheme="minorBidi"/>
          <w:lang w:val="fr-FR"/>
        </w:rPr>
        <w:t>elle</w:t>
      </w:r>
      <w:r w:rsidR="007610F9">
        <w:rPr>
          <w:rFonts w:ascii="3DS V2" w:eastAsia="SimSun" w:hAnsi="3DS V2" w:cstheme="minorBidi"/>
          <w:lang w:val="fr-FR"/>
        </w:rPr>
        <w:t xml:space="preserve">s soient à côté </w:t>
      </w:r>
      <w:r w:rsidR="007610F9" w:rsidRPr="007610F9">
        <w:rPr>
          <w:rFonts w:ascii="3DS V2" w:eastAsia="SimSun" w:hAnsi="3DS V2" w:cstheme="minorBidi"/>
          <w:lang w:val="fr-FR"/>
        </w:rPr>
        <w:t>d'un point de vue intuitif</w:t>
      </w:r>
      <w:r w:rsidR="007610F9">
        <w:rPr>
          <w:rFonts w:ascii="3DS V2" w:eastAsia="SimSun" w:hAnsi="3DS V2" w:cstheme="minorBidi"/>
          <w:lang w:val="fr-FR"/>
        </w:rPr>
        <w:t xml:space="preserve">. </w:t>
      </w:r>
    </w:p>
    <w:p w14:paraId="5940341C" w14:textId="04F53AE4" w:rsidR="00AF765D" w:rsidRDefault="002F14A7" w:rsidP="00DE127E">
      <w:pPr>
        <w:pStyle w:val="NormalWeb"/>
        <w:spacing w:line="276" w:lineRule="auto"/>
        <w:jc w:val="both"/>
        <w:rPr>
          <w:rFonts w:ascii="3DS V2" w:eastAsia="SimSun" w:hAnsi="3DS V2" w:cstheme="minorBidi"/>
          <w:lang w:val="fr-FR"/>
        </w:rPr>
      </w:pPr>
      <w:r w:rsidRPr="0041418D">
        <w:rPr>
          <w:rFonts w:ascii="3DS V2" w:eastAsia="SimSun" w:hAnsi="3DS V2" w:cstheme="minorBidi"/>
          <w:lang w:val="fr-FR"/>
        </w:rPr>
        <w:lastRenderedPageBreak/>
        <w:t xml:space="preserve">Il est possible d’ajouter </w:t>
      </w:r>
      <w:r w:rsidR="003129A0">
        <w:rPr>
          <w:rFonts w:ascii="3DS V2" w:eastAsia="SimSun" w:hAnsi="3DS V2" w:cstheme="minorBidi"/>
          <w:lang w:val="fr-FR"/>
        </w:rPr>
        <w:t>un coefficient</w:t>
      </w:r>
      <w:r w:rsidR="00F43889">
        <w:rPr>
          <w:rFonts w:ascii="3DS V2" w:eastAsia="SimSun" w:hAnsi="3DS V2" w:cstheme="minorBidi"/>
          <w:lang w:val="fr-FR"/>
        </w:rPr>
        <w:t xml:space="preserve"> </w:t>
      </w:r>
      <w:r w:rsidR="003129A0">
        <w:rPr>
          <w:rFonts w:ascii="3DS V2" w:eastAsia="SimSun" w:hAnsi="3DS V2" w:cstheme="minorBidi"/>
          <w:lang w:val="fr-FR"/>
        </w:rPr>
        <w:t xml:space="preserve">qui donne </w:t>
      </w:r>
      <w:r w:rsidRPr="0041418D">
        <w:rPr>
          <w:rFonts w:ascii="3DS V2" w:eastAsia="SimSun" w:hAnsi="3DS V2" w:cstheme="minorBidi"/>
          <w:lang w:val="fr-FR"/>
        </w:rPr>
        <w:t xml:space="preserve">une marge au rayon pour </w:t>
      </w:r>
      <w:r w:rsidR="00660837" w:rsidRPr="0041418D">
        <w:rPr>
          <w:rFonts w:ascii="3DS V2" w:eastAsia="SimSun" w:hAnsi="3DS V2" w:cstheme="minorBidi"/>
          <w:lang w:val="fr-FR"/>
        </w:rPr>
        <w:t xml:space="preserve">essayer </w:t>
      </w:r>
      <w:r w:rsidR="00997505">
        <w:rPr>
          <w:rFonts w:ascii="3DS V2" w:eastAsia="SimSun" w:hAnsi="3DS V2" w:cstheme="minorBidi"/>
          <w:lang w:val="fr-FR"/>
        </w:rPr>
        <w:t>d’éviter ce problème</w:t>
      </w:r>
      <w:r w:rsidR="003129A0">
        <w:rPr>
          <w:rFonts w:ascii="3DS V2" w:eastAsia="SimSun" w:hAnsi="3DS V2" w:cstheme="minorBidi"/>
          <w:lang w:val="fr-FR"/>
        </w:rPr>
        <w:t xml:space="preserve">. </w:t>
      </w:r>
      <w:r w:rsidR="000C5220">
        <w:rPr>
          <w:rFonts w:ascii="3DS V2" w:eastAsia="SimSun" w:hAnsi="3DS V2" w:cstheme="minorBidi"/>
          <w:lang w:val="fr-FR"/>
        </w:rPr>
        <w:t>Par exemple, d</w:t>
      </w:r>
      <w:r w:rsidR="005D572A">
        <w:rPr>
          <w:rFonts w:ascii="3DS V2" w:eastAsia="SimSun" w:hAnsi="3DS V2" w:cstheme="minorBidi"/>
          <w:lang w:val="fr-FR"/>
        </w:rPr>
        <w:t xml:space="preserve">ans les deux cas précédents, l’algorithme donnerait un bon résultat si </w:t>
      </w:r>
      <w:r w:rsidR="00EC790C">
        <w:rPr>
          <w:rFonts w:ascii="3DS V2" w:eastAsia="SimSun" w:hAnsi="3DS V2" w:cstheme="minorBidi"/>
          <w:lang w:val="fr-FR"/>
        </w:rPr>
        <w:t>un nouveau rayon</w:t>
      </w:r>
      <w:r w:rsidR="005D572A">
        <w:rPr>
          <w:rFonts w:ascii="3DS V2" w:eastAsia="SimSun" w:hAnsi="3DS V2" w:cstheme="minorBidi"/>
          <w:lang w:val="fr-FR"/>
        </w:rPr>
        <w:t xml:space="preserve"> </w:t>
      </w:r>
      <m:oMath>
        <m:r>
          <w:rPr>
            <w:rFonts w:ascii="Cambria Math" w:eastAsia="SimSun" w:hAnsi="Cambria Math" w:cstheme="minorBidi"/>
            <w:lang w:val="fr-FR"/>
          </w:rPr>
          <m:t>R' = 1,3 R</m:t>
        </m:r>
      </m:oMath>
      <w:r w:rsidR="005D572A">
        <w:rPr>
          <w:rFonts w:ascii="3DS V2" w:eastAsia="SimSun" w:hAnsi="3DS V2" w:cstheme="minorBidi"/>
          <w:lang w:val="fr-FR"/>
        </w:rPr>
        <w:t xml:space="preserve"> </w:t>
      </w:r>
      <w:r w:rsidR="005E6A9A">
        <w:rPr>
          <w:rFonts w:ascii="3DS V2" w:eastAsia="SimSun" w:hAnsi="3DS V2" w:cstheme="minorBidi"/>
          <w:lang w:val="fr-FR"/>
        </w:rPr>
        <w:t>était</w:t>
      </w:r>
      <w:r w:rsidR="005D572A">
        <w:rPr>
          <w:rFonts w:ascii="3DS V2" w:eastAsia="SimSun" w:hAnsi="3DS V2" w:cstheme="minorBidi"/>
          <w:lang w:val="fr-FR"/>
        </w:rPr>
        <w:t xml:space="preserve"> mis en place.</w:t>
      </w:r>
      <w:r w:rsidR="00CF6C25">
        <w:rPr>
          <w:rFonts w:ascii="3DS V2" w:eastAsia="SimSun" w:hAnsi="3DS V2" w:cstheme="minorBidi"/>
          <w:lang w:val="fr-FR"/>
        </w:rPr>
        <w:t xml:space="preserve"> </w:t>
      </w:r>
      <w:r w:rsidR="002B26DD">
        <w:rPr>
          <w:rFonts w:ascii="3DS V2" w:eastAsia="SimSun" w:hAnsi="3DS V2" w:cstheme="minorBidi"/>
          <w:lang w:val="fr-FR"/>
        </w:rPr>
        <w:t xml:space="preserve">Malheureusement, </w:t>
      </w:r>
      <w:r w:rsidR="00025186" w:rsidRPr="00025186">
        <w:rPr>
          <w:rFonts w:ascii="3DS V2" w:eastAsia="SimSun" w:hAnsi="3DS V2" w:cstheme="minorBidi"/>
          <w:lang w:val="fr-FR"/>
        </w:rPr>
        <w:t>Il n'existe pas de formule permettant de calculer ce coefficient pour un cas quelconque</w:t>
      </w:r>
      <w:r w:rsidR="002B26DD">
        <w:rPr>
          <w:rFonts w:ascii="3DS V2" w:eastAsia="SimSun" w:hAnsi="3DS V2" w:cstheme="minorBidi"/>
          <w:lang w:val="fr-FR"/>
        </w:rPr>
        <w:t xml:space="preserve">. </w:t>
      </w:r>
      <w:r w:rsidR="00073357" w:rsidRPr="00073357">
        <w:rPr>
          <w:rFonts w:ascii="3DS V2" w:eastAsia="SimSun" w:hAnsi="3DS V2" w:cstheme="minorBidi"/>
          <w:lang w:val="fr-FR"/>
        </w:rPr>
        <w:t>Fin</w:t>
      </w:r>
      <w:r w:rsidR="00073357">
        <w:rPr>
          <w:rFonts w:ascii="3DS V2" w:eastAsia="SimSun" w:hAnsi="3DS V2" w:cstheme="minorBidi"/>
          <w:lang w:val="fr-FR"/>
        </w:rPr>
        <w:t>alement, c</w:t>
      </w:r>
      <w:r w:rsidR="00D41A2A">
        <w:rPr>
          <w:rFonts w:ascii="3DS V2" w:eastAsia="SimSun" w:hAnsi="3DS V2" w:cstheme="minorBidi"/>
          <w:lang w:val="fr-FR"/>
        </w:rPr>
        <w:t xml:space="preserve">et </w:t>
      </w:r>
      <w:r w:rsidRPr="0041418D">
        <w:rPr>
          <w:rFonts w:ascii="3DS V2" w:eastAsia="SimSun" w:hAnsi="3DS V2" w:cstheme="minorBidi"/>
          <w:lang w:val="fr-FR"/>
        </w:rPr>
        <w:t>algorithme</w:t>
      </w:r>
      <w:r w:rsidR="00741A08" w:rsidRPr="0041418D">
        <w:rPr>
          <w:rFonts w:ascii="3DS V2" w:eastAsia="SimSun" w:hAnsi="3DS V2" w:cstheme="minorBidi"/>
          <w:lang w:val="fr-FR"/>
        </w:rPr>
        <w:t xml:space="preserve"> </w:t>
      </w:r>
      <w:r w:rsidR="00D41A2A">
        <w:rPr>
          <w:rFonts w:ascii="3DS V2" w:eastAsia="SimSun" w:hAnsi="3DS V2" w:cstheme="minorBidi"/>
          <w:lang w:val="fr-FR"/>
        </w:rPr>
        <w:t xml:space="preserve">est jugé </w:t>
      </w:r>
      <w:r w:rsidR="00741A08" w:rsidRPr="0041418D">
        <w:rPr>
          <w:rFonts w:ascii="3DS V2" w:eastAsia="SimSun" w:hAnsi="3DS V2" w:cstheme="minorBidi"/>
          <w:lang w:val="fr-FR"/>
        </w:rPr>
        <w:t xml:space="preserve">peu </w:t>
      </w:r>
      <w:r w:rsidR="003F64DA" w:rsidRPr="0041418D">
        <w:rPr>
          <w:rFonts w:ascii="3DS V2" w:eastAsia="SimSun" w:hAnsi="3DS V2" w:cstheme="minorBidi"/>
          <w:lang w:val="fr-FR"/>
        </w:rPr>
        <w:t>satisfaisant</w:t>
      </w:r>
      <w:r w:rsidR="00825D2C">
        <w:rPr>
          <w:rFonts w:ascii="3DS V2" w:eastAsia="SimSun" w:hAnsi="3DS V2" w:cstheme="minorBidi"/>
          <w:lang w:val="fr-FR"/>
        </w:rPr>
        <w:t xml:space="preserve"> et </w:t>
      </w:r>
      <w:r w:rsidR="006020F7">
        <w:rPr>
          <w:rFonts w:ascii="3DS V2" w:eastAsia="SimSun" w:hAnsi="3DS V2" w:cstheme="minorBidi"/>
          <w:lang w:val="fr-FR"/>
        </w:rPr>
        <w:t>donc non réalisable</w:t>
      </w:r>
      <w:r w:rsidRPr="0041418D">
        <w:rPr>
          <w:rFonts w:ascii="3DS V2" w:eastAsia="SimSun" w:hAnsi="3DS V2" w:cstheme="minorBidi"/>
          <w:lang w:val="fr-FR"/>
        </w:rPr>
        <w:t>.</w:t>
      </w:r>
      <w:r w:rsidR="003F64DA" w:rsidRPr="0041418D">
        <w:rPr>
          <w:rFonts w:ascii="3DS V2" w:eastAsia="SimSun" w:hAnsi="3DS V2" w:cstheme="minorBidi"/>
          <w:lang w:val="fr-FR"/>
        </w:rPr>
        <w:t xml:space="preserve"> </w:t>
      </w:r>
    </w:p>
    <w:p w14:paraId="4D74F2D3" w14:textId="4E703368" w:rsidR="00D63DEA" w:rsidRDefault="00D90D5B" w:rsidP="00DE127E">
      <w:pPr>
        <w:pStyle w:val="NormalWeb"/>
        <w:spacing w:line="276" w:lineRule="auto"/>
        <w:jc w:val="both"/>
        <w:rPr>
          <w:rFonts w:ascii="3DS V2" w:eastAsia="SimSun" w:hAnsi="3DS V2" w:cstheme="minorBidi"/>
          <w:lang w:val="fr-FR"/>
        </w:rPr>
      </w:pPr>
      <w:r>
        <w:rPr>
          <w:rFonts w:ascii="3DS V2" w:eastAsia="SimSun" w:hAnsi="3DS V2" w:cstheme="minorBidi"/>
          <w:lang w:val="fr-FR"/>
        </w:rPr>
        <w:t>Inspiré par un projet étudiant réalisé pendant l’UE NF04</w:t>
      </w:r>
      <w:r w:rsidR="006333AD">
        <w:rPr>
          <w:rFonts w:ascii="3DS V2" w:eastAsia="SimSun" w:hAnsi="3DS V2" w:cstheme="minorBidi"/>
          <w:lang w:val="fr-FR"/>
        </w:rPr>
        <w:t xml:space="preserve"> </w:t>
      </w:r>
      <w:r>
        <w:rPr>
          <w:rFonts w:ascii="3DS V2" w:eastAsia="SimSun" w:hAnsi="3DS V2" w:cstheme="minorBidi"/>
          <w:lang w:val="fr-FR"/>
        </w:rPr>
        <w:t>(Algorithmique) à l’UTT, une autre approche algorithmique, l</w:t>
      </w:r>
      <w:r w:rsidR="009C02F2" w:rsidRPr="0041418D">
        <w:rPr>
          <w:rFonts w:ascii="3DS V2" w:eastAsia="SimSun" w:hAnsi="3DS V2" w:cstheme="minorBidi"/>
          <w:lang w:val="fr-FR"/>
        </w:rPr>
        <w:t>a triangulation Delaunay</w:t>
      </w:r>
      <w:r>
        <w:rPr>
          <w:rFonts w:ascii="3DS V2" w:eastAsia="SimSun" w:hAnsi="3DS V2" w:cstheme="minorBidi"/>
          <w:lang w:val="fr-FR"/>
        </w:rPr>
        <w:t xml:space="preserve">, est </w:t>
      </w:r>
      <w:r w:rsidR="00253807">
        <w:rPr>
          <w:rFonts w:ascii="3DS V2" w:eastAsia="SimSun" w:hAnsi="3DS V2" w:cstheme="minorBidi"/>
          <w:lang w:val="fr-FR"/>
        </w:rPr>
        <w:t>choisi</w:t>
      </w:r>
      <w:r w:rsidR="006B4576">
        <w:rPr>
          <w:rFonts w:ascii="3DS V2" w:eastAsia="SimSun" w:hAnsi="3DS V2" w:cstheme="minorBidi"/>
          <w:lang w:val="fr-FR"/>
        </w:rPr>
        <w:t>e</w:t>
      </w:r>
      <w:r w:rsidR="00253807">
        <w:rPr>
          <w:rFonts w:ascii="3DS V2" w:eastAsia="SimSun" w:hAnsi="3DS V2" w:cstheme="minorBidi"/>
          <w:lang w:val="fr-FR"/>
        </w:rPr>
        <w:t xml:space="preserve"> pour répondre </w:t>
      </w:r>
      <w:r w:rsidR="0059282B">
        <w:rPr>
          <w:rFonts w:ascii="3DS V2" w:eastAsia="SimSun" w:hAnsi="3DS V2" w:cstheme="minorBidi"/>
          <w:lang w:val="fr-FR"/>
        </w:rPr>
        <w:t>à</w:t>
      </w:r>
      <w:r w:rsidR="00253807">
        <w:rPr>
          <w:rFonts w:ascii="3DS V2" w:eastAsia="SimSun" w:hAnsi="3DS V2" w:cstheme="minorBidi"/>
          <w:lang w:val="fr-FR"/>
        </w:rPr>
        <w:t xml:space="preserve"> no</w:t>
      </w:r>
      <w:r w:rsidR="001A6C82">
        <w:rPr>
          <w:rFonts w:ascii="3DS V2" w:eastAsia="SimSun" w:hAnsi="3DS V2" w:cstheme="minorBidi"/>
          <w:lang w:val="fr-FR"/>
        </w:rPr>
        <w:t>tre</w:t>
      </w:r>
      <w:r w:rsidR="00253807">
        <w:rPr>
          <w:rFonts w:ascii="3DS V2" w:eastAsia="SimSun" w:hAnsi="3DS V2" w:cstheme="minorBidi"/>
          <w:lang w:val="fr-FR"/>
        </w:rPr>
        <w:t xml:space="preserve"> besoin.</w:t>
      </w:r>
    </w:p>
    <w:p w14:paraId="2DCFB16F" w14:textId="1BD174A7" w:rsidR="009C02F2" w:rsidRPr="00997505" w:rsidRDefault="00D353B6" w:rsidP="00DE127E">
      <w:pPr>
        <w:pStyle w:val="NormalWeb"/>
        <w:spacing w:line="276" w:lineRule="auto"/>
        <w:jc w:val="both"/>
        <w:rPr>
          <w:rFonts w:ascii="3DS V2" w:hAnsi="3DS V2"/>
          <w:lang w:val="fr-FR"/>
        </w:rPr>
      </w:pPr>
      <w:r>
        <w:rPr>
          <w:rFonts w:ascii="3DS V2" w:eastAsia="SimSun" w:hAnsi="3DS V2" w:cstheme="minorBidi"/>
          <w:lang w:val="fr-FR"/>
        </w:rPr>
        <w:t>L</w:t>
      </w:r>
      <w:r w:rsidRPr="0041418D">
        <w:rPr>
          <w:rFonts w:ascii="3DS V2" w:eastAsia="SimSun" w:hAnsi="3DS V2" w:cstheme="minorBidi"/>
          <w:lang w:val="fr-FR"/>
        </w:rPr>
        <w:t>a triangulation Delaunay</w:t>
      </w:r>
      <w:r>
        <w:rPr>
          <w:rFonts w:ascii="3DS V2" w:eastAsia="SimSun" w:hAnsi="3DS V2" w:cstheme="minorBidi"/>
          <w:lang w:val="fr-FR"/>
        </w:rPr>
        <w:t xml:space="preserve"> </w:t>
      </w:r>
      <w:r w:rsidR="009C02F2" w:rsidRPr="0041418D">
        <w:rPr>
          <w:rFonts w:ascii="3DS V2" w:eastAsia="SimSun" w:hAnsi="3DS V2" w:cstheme="minorBidi"/>
          <w:lang w:val="fr-FR"/>
        </w:rPr>
        <w:t xml:space="preserve">est une structure géométrique construite à partir d’un ensemble discret de points dans le plan </w:t>
      </w:r>
      <w:r w:rsidR="009C02F2" w:rsidRPr="0041418D">
        <w:rPr>
          <w:rFonts w:eastAsia="SimSun"/>
          <w:lang w:val="fr-FR"/>
        </w:rPr>
        <w:t>ℝ</w:t>
      </w:r>
      <w:r w:rsidR="009C02F2" w:rsidRPr="0041418D">
        <w:rPr>
          <w:rFonts w:ascii="3DS V2" w:eastAsia="SimSun" w:hAnsi="3DS V2" w:cs="Arial"/>
          <w:lang w:val="fr-FR"/>
        </w:rPr>
        <w:t>²</w:t>
      </w:r>
      <w:r w:rsidR="009C02F2" w:rsidRPr="0041418D">
        <w:rPr>
          <w:rFonts w:ascii="3DS V2" w:eastAsia="SimSun" w:hAnsi="3DS V2" w:cstheme="minorBidi"/>
          <w:lang w:val="fr-FR"/>
        </w:rPr>
        <w:t>. Il s</w:t>
      </w:r>
      <w:r w:rsidR="009C02F2" w:rsidRPr="0041418D">
        <w:rPr>
          <w:rFonts w:ascii="3DS V2" w:eastAsia="SimSun" w:hAnsi="3DS V2" w:cs="Arial"/>
          <w:lang w:val="fr-FR"/>
        </w:rPr>
        <w:t>’</w:t>
      </w:r>
      <w:r w:rsidR="009C02F2" w:rsidRPr="0041418D">
        <w:rPr>
          <w:rFonts w:ascii="3DS V2" w:eastAsia="SimSun" w:hAnsi="3DS V2" w:cstheme="minorBidi"/>
          <w:lang w:val="fr-FR"/>
        </w:rPr>
        <w:t>agit d</w:t>
      </w:r>
      <w:r w:rsidR="009C02F2" w:rsidRPr="0041418D">
        <w:rPr>
          <w:rFonts w:ascii="3DS V2" w:eastAsia="SimSun" w:hAnsi="3DS V2" w:cs="Arial"/>
          <w:lang w:val="fr-FR"/>
        </w:rPr>
        <w:t>’</w:t>
      </w:r>
      <w:r w:rsidR="009C02F2" w:rsidRPr="0041418D">
        <w:rPr>
          <w:rFonts w:ascii="3DS V2" w:eastAsia="SimSun" w:hAnsi="3DS V2" w:cstheme="minorBidi"/>
          <w:lang w:val="fr-FR"/>
        </w:rPr>
        <w:t>une triangulation poss</w:t>
      </w:r>
      <w:r w:rsidR="009C02F2" w:rsidRPr="0041418D">
        <w:rPr>
          <w:rFonts w:ascii="3DS V2" w:eastAsia="SimSun" w:hAnsi="3DS V2" w:cs="Arial"/>
          <w:lang w:val="fr-FR"/>
        </w:rPr>
        <w:t>é</w:t>
      </w:r>
      <w:r w:rsidR="009C02F2" w:rsidRPr="0041418D">
        <w:rPr>
          <w:rFonts w:ascii="3DS V2" w:eastAsia="SimSun" w:hAnsi="3DS V2" w:cstheme="minorBidi"/>
          <w:lang w:val="fr-FR"/>
        </w:rPr>
        <w:t>dant la propri</w:t>
      </w:r>
      <w:r w:rsidR="009C02F2" w:rsidRPr="0041418D">
        <w:rPr>
          <w:rFonts w:ascii="3DS V2" w:eastAsia="SimSun" w:hAnsi="3DS V2" w:cs="Arial"/>
          <w:lang w:val="fr-FR"/>
        </w:rPr>
        <w:t>é</w:t>
      </w:r>
      <w:r w:rsidR="009C02F2" w:rsidRPr="0041418D">
        <w:rPr>
          <w:rFonts w:ascii="3DS V2" w:eastAsia="SimSun" w:hAnsi="3DS V2" w:cstheme="minorBidi"/>
          <w:lang w:val="fr-FR"/>
        </w:rPr>
        <w:t>t</w:t>
      </w:r>
      <w:r w:rsidR="009C02F2" w:rsidRPr="0041418D">
        <w:rPr>
          <w:rFonts w:ascii="3DS V2" w:eastAsia="SimSun" w:hAnsi="3DS V2" w:cs="Arial"/>
          <w:lang w:val="fr-FR"/>
        </w:rPr>
        <w:t>é</w:t>
      </w:r>
      <w:r w:rsidR="009C02F2" w:rsidRPr="0041418D">
        <w:rPr>
          <w:rFonts w:ascii="3DS V2" w:eastAsia="SimSun" w:hAnsi="3DS V2" w:cstheme="minorBidi"/>
          <w:lang w:val="fr-FR"/>
        </w:rPr>
        <w:t xml:space="preserve"> suivante :</w:t>
      </w:r>
    </w:p>
    <w:p w14:paraId="13D6C6FE" w14:textId="77777777" w:rsidR="009C02F2" w:rsidRPr="008D2579" w:rsidRDefault="009C02F2" w:rsidP="00DE127E">
      <w:pPr>
        <w:pStyle w:val="NormalWeb"/>
        <w:spacing w:line="276" w:lineRule="auto"/>
        <w:jc w:val="center"/>
        <w:rPr>
          <w:rFonts w:ascii="3DS V2" w:eastAsia="SimSun" w:hAnsi="3DS V2" w:cs="Arial"/>
          <w:lang w:val="fr-FR" w:eastAsia="en-US"/>
        </w:rPr>
      </w:pPr>
      <w:r w:rsidRPr="008D2579">
        <w:rPr>
          <w:rFonts w:ascii="3DS V2" w:eastAsia="SimSun" w:hAnsi="3DS V2" w:cs="Arial"/>
          <w:lang w:val="fr-FR" w:eastAsia="en-US"/>
        </w:rPr>
        <w:t>Pour tout triangle de la triangulation, le cercle circonscrit à ce triangle ne contient aucun autre point de l'ensemble initial.</w:t>
      </w:r>
    </w:p>
    <w:p w14:paraId="7326525D" w14:textId="765DE1F6" w:rsidR="0025743B" w:rsidRDefault="009C02F2" w:rsidP="00DE127E">
      <w:pPr>
        <w:pStyle w:val="NormalWeb"/>
        <w:spacing w:line="276" w:lineRule="auto"/>
        <w:jc w:val="both"/>
        <w:rPr>
          <w:rFonts w:ascii="3DS V2" w:eastAsia="SimSun" w:hAnsi="3DS V2" w:cstheme="minorBidi"/>
          <w:lang w:val="fr-FR"/>
        </w:rPr>
      </w:pPr>
      <w:r w:rsidRPr="0041418D">
        <w:rPr>
          <w:rFonts w:ascii="3DS V2" w:eastAsia="SimSun" w:hAnsi="3DS V2" w:cstheme="minorBidi"/>
          <w:lang w:val="fr-FR"/>
        </w:rPr>
        <w:t xml:space="preserve">Cette propriété est appelée </w:t>
      </w:r>
      <w:r w:rsidR="00C15FBA" w:rsidRPr="0041418D">
        <w:rPr>
          <w:rFonts w:ascii="3DS V2" w:eastAsia="SimSun" w:hAnsi="3DS V2" w:cstheme="minorBidi"/>
          <w:lang w:val="fr-FR"/>
        </w:rPr>
        <w:t>« </w:t>
      </w:r>
      <w:r w:rsidRPr="0041418D">
        <w:rPr>
          <w:rFonts w:ascii="3DS V2" w:eastAsia="SimSun" w:hAnsi="3DS V2" w:cstheme="minorBidi"/>
          <w:lang w:val="fr-FR"/>
        </w:rPr>
        <w:t>propriété du cercle vide</w:t>
      </w:r>
      <w:r w:rsidR="00C15FBA" w:rsidRPr="0041418D">
        <w:rPr>
          <w:rFonts w:ascii="3DS V2" w:eastAsia="SimSun" w:hAnsi="3DS V2" w:cstheme="minorBidi"/>
          <w:lang w:val="fr-FR"/>
        </w:rPr>
        <w:t xml:space="preserve"> », </w:t>
      </w:r>
      <w:r w:rsidRPr="0041418D">
        <w:rPr>
          <w:rFonts w:ascii="3DS V2" w:eastAsia="SimSun" w:hAnsi="3DS V2" w:cstheme="minorBidi"/>
          <w:lang w:val="fr-FR"/>
        </w:rPr>
        <w:t xml:space="preserve">et elle garantit que la triangulation </w:t>
      </w:r>
      <w:r w:rsidR="00991051">
        <w:rPr>
          <w:rFonts w:ascii="3DS V2" w:eastAsia="SimSun" w:hAnsi="3DS V2" w:cstheme="minorBidi"/>
          <w:lang w:val="fr-FR"/>
        </w:rPr>
        <w:t>soit</w:t>
      </w:r>
      <w:r w:rsidR="009E40A9">
        <w:rPr>
          <w:rFonts w:ascii="3DS V2" w:eastAsia="SimSun" w:hAnsi="3DS V2" w:cstheme="minorBidi"/>
          <w:lang w:val="fr-FR"/>
        </w:rPr>
        <w:t xml:space="preserve"> </w:t>
      </w:r>
      <w:r w:rsidR="004B2DAC">
        <w:rPr>
          <w:rFonts w:ascii="3DS V2" w:eastAsia="SimSun" w:hAnsi="3DS V2" w:cstheme="minorBidi"/>
          <w:lang w:val="fr-FR"/>
        </w:rPr>
        <w:t xml:space="preserve">aussi </w:t>
      </w:r>
      <w:r w:rsidR="009E40A9">
        <w:rPr>
          <w:rFonts w:ascii="3DS V2" w:eastAsia="SimSun" w:hAnsi="3DS V2" w:cstheme="minorBidi"/>
          <w:lang w:val="fr-FR"/>
        </w:rPr>
        <w:t>é</w:t>
      </w:r>
      <w:r w:rsidRPr="0041418D">
        <w:rPr>
          <w:rFonts w:ascii="3DS V2" w:eastAsia="SimSun" w:hAnsi="3DS V2" w:cstheme="minorBidi"/>
          <w:lang w:val="fr-FR"/>
        </w:rPr>
        <w:t>quilibrée que possible.</w:t>
      </w:r>
      <w:r w:rsidR="00290DBB">
        <w:rPr>
          <w:rFonts w:ascii="3DS V2" w:eastAsia="SimSun" w:hAnsi="3DS V2" w:cstheme="minorBidi"/>
          <w:lang w:val="fr-FR"/>
        </w:rPr>
        <w:t xml:space="preserve"> </w:t>
      </w:r>
      <w:r w:rsidR="00D45854">
        <w:rPr>
          <w:rFonts w:ascii="3DS V2" w:eastAsia="SimSun" w:hAnsi="3DS V2" w:cstheme="minorBidi"/>
          <w:lang w:val="fr-FR"/>
        </w:rPr>
        <w:t>Elle</w:t>
      </w:r>
      <w:r w:rsidR="00545104" w:rsidRPr="0041418D">
        <w:rPr>
          <w:rFonts w:ascii="3DS V2" w:eastAsia="SimSun" w:hAnsi="3DS V2" w:cstheme="minorBidi"/>
          <w:lang w:val="fr-FR"/>
        </w:rPr>
        <w:t xml:space="preserve"> </w:t>
      </w:r>
      <w:r w:rsidR="00616D6F">
        <w:rPr>
          <w:rFonts w:ascii="3DS V2" w:eastAsia="SimSun" w:hAnsi="3DS V2" w:cstheme="minorBidi"/>
          <w:lang w:val="fr-FR"/>
        </w:rPr>
        <w:t xml:space="preserve">est très utile pour la définition d’une notion de proximité. </w:t>
      </w:r>
      <w:r w:rsidR="00400CDD">
        <w:rPr>
          <w:rFonts w:ascii="3DS V2" w:eastAsia="SimSun" w:hAnsi="3DS V2" w:cstheme="minorBidi"/>
          <w:lang w:val="fr-FR"/>
        </w:rPr>
        <w:t xml:space="preserve">Par observation, il est facile de </w:t>
      </w:r>
      <w:r w:rsidR="00DC5F73">
        <w:rPr>
          <w:rFonts w:ascii="3DS V2" w:eastAsia="SimSun" w:hAnsi="3DS V2" w:cstheme="minorBidi"/>
          <w:lang w:val="fr-FR"/>
        </w:rPr>
        <w:t>constater</w:t>
      </w:r>
      <w:r w:rsidR="00400CDD">
        <w:rPr>
          <w:rFonts w:ascii="3DS V2" w:eastAsia="SimSun" w:hAnsi="3DS V2" w:cstheme="minorBidi"/>
          <w:lang w:val="fr-FR"/>
        </w:rPr>
        <w:t xml:space="preserve"> que d</w:t>
      </w:r>
      <w:r w:rsidR="00616D6F">
        <w:rPr>
          <w:rFonts w:ascii="3DS V2" w:eastAsia="SimSun" w:hAnsi="3DS V2" w:cstheme="minorBidi"/>
          <w:lang w:val="fr-FR"/>
        </w:rPr>
        <w:t xml:space="preserve">ans le résultat de la </w:t>
      </w:r>
      <w:r w:rsidR="00CB3E49">
        <w:rPr>
          <w:rFonts w:ascii="3DS V2" w:eastAsia="SimSun" w:hAnsi="3DS V2" w:cstheme="minorBidi"/>
          <w:lang w:val="fr-FR"/>
        </w:rPr>
        <w:t>t</w:t>
      </w:r>
      <w:r w:rsidR="00616D6F">
        <w:rPr>
          <w:rFonts w:ascii="3DS V2" w:eastAsia="SimSun" w:hAnsi="3DS V2" w:cstheme="minorBidi"/>
          <w:lang w:val="fr-FR"/>
        </w:rPr>
        <w:t>riangulation</w:t>
      </w:r>
      <w:r w:rsidR="0025743B">
        <w:rPr>
          <w:rFonts w:ascii="3DS V2" w:eastAsia="SimSun" w:hAnsi="3DS V2" w:cstheme="minorBidi"/>
          <w:lang w:val="fr-FR"/>
        </w:rPr>
        <w:t xml:space="preserve"> Delaunay</w:t>
      </w:r>
      <w:r w:rsidR="00616D6F">
        <w:rPr>
          <w:rFonts w:ascii="3DS V2" w:eastAsia="SimSun" w:hAnsi="3DS V2" w:cstheme="minorBidi"/>
          <w:lang w:val="fr-FR"/>
        </w:rPr>
        <w:t>, d</w:t>
      </w:r>
      <w:r w:rsidR="00F52FA1" w:rsidRPr="0041418D">
        <w:rPr>
          <w:rFonts w:ascii="3DS V2" w:eastAsia="SimSun" w:hAnsi="3DS V2" w:cstheme="minorBidi"/>
          <w:lang w:val="fr-FR"/>
        </w:rPr>
        <w:t xml:space="preserve">eux points connectés par une arête </w:t>
      </w:r>
      <w:r w:rsidR="00301916">
        <w:rPr>
          <w:rFonts w:ascii="3DS V2" w:eastAsia="SimSun" w:hAnsi="3DS V2" w:cstheme="minorBidi"/>
          <w:lang w:val="fr-FR"/>
        </w:rPr>
        <w:t>de triangle</w:t>
      </w:r>
      <w:r w:rsidR="00F52FA1" w:rsidRPr="0041418D">
        <w:rPr>
          <w:rFonts w:ascii="3DS V2" w:eastAsia="SimSun" w:hAnsi="3DS V2" w:cstheme="minorBidi"/>
          <w:lang w:val="fr-FR"/>
        </w:rPr>
        <w:t xml:space="preserve"> partagent </w:t>
      </w:r>
      <w:r w:rsidR="007D146F">
        <w:rPr>
          <w:rFonts w:ascii="3DS V2" w:eastAsia="SimSun" w:hAnsi="3DS V2" w:cstheme="minorBidi"/>
          <w:lang w:val="fr-FR"/>
        </w:rPr>
        <w:t xml:space="preserve">nécessairement </w:t>
      </w:r>
      <w:r w:rsidR="00F52FA1" w:rsidRPr="0041418D">
        <w:rPr>
          <w:rFonts w:ascii="3DS V2" w:eastAsia="SimSun" w:hAnsi="3DS V2" w:cstheme="minorBidi"/>
          <w:lang w:val="fr-FR"/>
        </w:rPr>
        <w:t>une relation de proximité géométrique.</w:t>
      </w:r>
      <w:r w:rsidR="000C31E6">
        <w:rPr>
          <w:rFonts w:ascii="3DS V2" w:eastAsia="SimSun" w:hAnsi="3DS V2" w:cstheme="minorBidi"/>
          <w:lang w:val="fr-FR"/>
        </w:rPr>
        <w:t xml:space="preserve"> </w:t>
      </w:r>
    </w:p>
    <w:p w14:paraId="28C5E058" w14:textId="1B6EFF86" w:rsidR="00E16EFC" w:rsidRDefault="00F52FA1" w:rsidP="00DE127E">
      <w:pPr>
        <w:pStyle w:val="NormalWeb"/>
        <w:spacing w:line="276" w:lineRule="auto"/>
        <w:jc w:val="both"/>
        <w:rPr>
          <w:rFonts w:ascii="3DS V2" w:eastAsia="SimSun" w:hAnsi="3DS V2" w:cstheme="minorBidi"/>
          <w:lang w:val="fr-FR"/>
        </w:rPr>
      </w:pPr>
      <w:r w:rsidRPr="0041418D">
        <w:rPr>
          <w:rFonts w:ascii="3DS V2" w:eastAsia="SimSun" w:hAnsi="3DS V2" w:cstheme="minorBidi"/>
          <w:lang w:val="fr-FR"/>
        </w:rPr>
        <w:t xml:space="preserve">Cette </w:t>
      </w:r>
      <w:r w:rsidR="002A3999">
        <w:rPr>
          <w:rFonts w:ascii="3DS V2" w:eastAsia="SimSun" w:hAnsi="3DS V2" w:cstheme="minorBidi"/>
          <w:lang w:val="fr-FR"/>
        </w:rPr>
        <w:t>propriété</w:t>
      </w:r>
      <w:r w:rsidRPr="0041418D">
        <w:rPr>
          <w:rFonts w:ascii="3DS V2" w:eastAsia="SimSun" w:hAnsi="3DS V2" w:cstheme="minorBidi"/>
          <w:lang w:val="fr-FR"/>
        </w:rPr>
        <w:t xml:space="preserve"> </w:t>
      </w:r>
      <w:r w:rsidR="00890312" w:rsidRPr="0041418D">
        <w:rPr>
          <w:rFonts w:ascii="3DS V2" w:eastAsia="SimSun" w:hAnsi="3DS V2" w:cstheme="minorBidi"/>
          <w:lang w:val="fr-FR"/>
        </w:rPr>
        <w:t xml:space="preserve">donne un résultat </w:t>
      </w:r>
      <w:r w:rsidR="000F4A49">
        <w:rPr>
          <w:rFonts w:ascii="3DS V2" w:eastAsia="SimSun" w:hAnsi="3DS V2" w:cstheme="minorBidi"/>
          <w:lang w:val="fr-FR"/>
        </w:rPr>
        <w:t xml:space="preserve">beaucoup </w:t>
      </w:r>
      <w:r w:rsidR="00890312" w:rsidRPr="0041418D">
        <w:rPr>
          <w:rFonts w:ascii="3DS V2" w:eastAsia="SimSun" w:hAnsi="3DS V2" w:cstheme="minorBidi"/>
          <w:lang w:val="fr-FR"/>
        </w:rPr>
        <w:t xml:space="preserve">plus satisfaisant </w:t>
      </w:r>
      <w:r w:rsidR="00F72B7D" w:rsidRPr="0041418D">
        <w:rPr>
          <w:rFonts w:ascii="3DS V2" w:eastAsia="SimSun" w:hAnsi="3DS V2" w:cstheme="minorBidi"/>
          <w:lang w:val="fr-FR"/>
        </w:rPr>
        <w:t xml:space="preserve">que la </w:t>
      </w:r>
      <w:r w:rsidR="006A5120">
        <w:rPr>
          <w:rFonts w:ascii="3DS V2" w:eastAsia="SimSun" w:hAnsi="3DS V2" w:cstheme="minorBidi"/>
          <w:lang w:val="fr-FR"/>
        </w:rPr>
        <w:t xml:space="preserve">première </w:t>
      </w:r>
      <w:r w:rsidR="00140035" w:rsidRPr="0041418D">
        <w:rPr>
          <w:rFonts w:ascii="3DS V2" w:eastAsia="SimSun" w:hAnsi="3DS V2" w:cstheme="minorBidi"/>
          <w:lang w:val="fr-FR"/>
        </w:rPr>
        <w:t>méthode</w:t>
      </w:r>
      <w:r w:rsidR="002D4846">
        <w:rPr>
          <w:rFonts w:ascii="3DS V2" w:eastAsia="SimSun" w:hAnsi="3DS V2" w:cstheme="minorBidi"/>
          <w:lang w:val="fr-FR"/>
        </w:rPr>
        <w:t>. Non seulement parce qu’elle n’</w:t>
      </w:r>
      <w:r w:rsidR="00890312" w:rsidRPr="0041418D">
        <w:rPr>
          <w:rFonts w:ascii="3DS V2" w:eastAsia="SimSun" w:hAnsi="3DS V2" w:cstheme="minorBidi"/>
          <w:lang w:val="fr-FR"/>
        </w:rPr>
        <w:t xml:space="preserve">ignore </w:t>
      </w:r>
      <w:r w:rsidR="002D4846">
        <w:rPr>
          <w:rFonts w:ascii="3DS V2" w:eastAsia="SimSun" w:hAnsi="3DS V2" w:cstheme="minorBidi"/>
          <w:lang w:val="fr-FR"/>
        </w:rPr>
        <w:t xml:space="preserve">jamais des cavités voisine </w:t>
      </w:r>
      <w:r w:rsidR="00890312" w:rsidRPr="0041418D">
        <w:rPr>
          <w:rFonts w:ascii="3DS V2" w:eastAsia="SimSun" w:hAnsi="3DS V2" w:cstheme="minorBidi"/>
          <w:lang w:val="fr-FR"/>
        </w:rPr>
        <w:t>qui ne sont pas les plus proches</w:t>
      </w:r>
      <w:r w:rsidR="002D4846">
        <w:rPr>
          <w:rFonts w:ascii="3DS V2" w:eastAsia="SimSun" w:hAnsi="3DS V2" w:cstheme="minorBidi"/>
          <w:lang w:val="fr-FR"/>
        </w:rPr>
        <w:t>, mais ell</w:t>
      </w:r>
      <w:r w:rsidR="000C31E6">
        <w:rPr>
          <w:rFonts w:ascii="3DS V2" w:eastAsia="SimSun" w:hAnsi="3DS V2" w:cstheme="minorBidi"/>
          <w:lang w:val="fr-FR"/>
        </w:rPr>
        <w:t xml:space="preserve">e </w:t>
      </w:r>
      <w:r w:rsidR="002D4846">
        <w:rPr>
          <w:rFonts w:ascii="3DS V2" w:eastAsia="SimSun" w:hAnsi="3DS V2" w:cstheme="minorBidi"/>
          <w:lang w:val="fr-FR"/>
        </w:rPr>
        <w:t xml:space="preserve">donne aussi </w:t>
      </w:r>
      <w:r w:rsidR="00626DBD">
        <w:rPr>
          <w:rFonts w:ascii="3DS V2" w:eastAsia="SimSun" w:hAnsi="3DS V2" w:cstheme="minorBidi"/>
          <w:lang w:val="fr-FR"/>
        </w:rPr>
        <w:t xml:space="preserve">un résultat </w:t>
      </w:r>
      <w:r w:rsidR="00626DBD" w:rsidRPr="0041418D">
        <w:rPr>
          <w:rFonts w:ascii="3DS V2" w:eastAsia="SimSun" w:hAnsi="3DS V2" w:cstheme="minorBidi"/>
          <w:lang w:val="fr-FR"/>
        </w:rPr>
        <w:t>plus intuitif</w:t>
      </w:r>
      <w:r w:rsidR="006A44AF" w:rsidRPr="0041418D">
        <w:rPr>
          <w:rFonts w:ascii="3DS V2" w:eastAsia="SimSun" w:hAnsi="3DS V2" w:cstheme="minorBidi"/>
          <w:lang w:val="fr-FR"/>
        </w:rPr>
        <w:t xml:space="preserve"> car la notion de proximité construite par la triangulation Delaunay n’est p</w:t>
      </w:r>
      <w:r w:rsidR="001314A5">
        <w:rPr>
          <w:rFonts w:ascii="3DS V2" w:eastAsia="SimSun" w:hAnsi="3DS V2" w:cstheme="minorBidi"/>
          <w:lang w:val="fr-FR"/>
        </w:rPr>
        <w:t>lus</w:t>
      </w:r>
      <w:r w:rsidR="006A44AF" w:rsidRPr="0041418D">
        <w:rPr>
          <w:rFonts w:ascii="3DS V2" w:eastAsia="SimSun" w:hAnsi="3DS V2" w:cstheme="minorBidi"/>
          <w:lang w:val="fr-FR"/>
        </w:rPr>
        <w:t xml:space="preserve"> basée uniquement sur la distance euclidienne, mais sur la relation spatiale des </w:t>
      </w:r>
      <w:r w:rsidR="00B42B1A">
        <w:rPr>
          <w:rFonts w:ascii="3DS V2" w:eastAsia="SimSun" w:hAnsi="3DS V2" w:cstheme="minorBidi"/>
          <w:lang w:val="fr-FR"/>
        </w:rPr>
        <w:t>cavités</w:t>
      </w:r>
      <w:r w:rsidR="006A44AF" w:rsidRPr="0041418D">
        <w:rPr>
          <w:rFonts w:ascii="3DS V2" w:eastAsia="SimSun" w:hAnsi="3DS V2" w:cstheme="minorBidi"/>
          <w:lang w:val="fr-FR"/>
        </w:rPr>
        <w:t>.</w:t>
      </w:r>
      <w:r w:rsidR="00EE362E">
        <w:rPr>
          <w:rFonts w:ascii="3DS V2" w:eastAsia="SimSun" w:hAnsi="3DS V2" w:cstheme="minorBidi"/>
          <w:lang w:val="fr-FR"/>
        </w:rPr>
        <w:t xml:space="preserve"> </w:t>
      </w:r>
    </w:p>
    <w:p w14:paraId="57BE51C3" w14:textId="4C9E6B54" w:rsidR="00B30706" w:rsidRPr="00E16EFC" w:rsidRDefault="00E16EFC" w:rsidP="00DE127E">
      <w:pPr>
        <w:pStyle w:val="NormalWeb"/>
        <w:spacing w:line="276" w:lineRule="auto"/>
        <w:jc w:val="both"/>
        <w:rPr>
          <w:rFonts w:ascii="3DS V2" w:eastAsia="SimSun" w:hAnsi="3DS V2" w:cstheme="minorBidi"/>
          <w:lang w:val="fr-FR"/>
        </w:rPr>
      </w:pPr>
      <w:r w:rsidRPr="0041418D">
        <w:rPr>
          <w:rFonts w:ascii="3DS V2" w:eastAsia="SimSun" w:hAnsi="3DS V2" w:cstheme="minorBidi"/>
          <w:noProof/>
          <w:lang w:val="fr-FR"/>
        </w:rPr>
        <w:drawing>
          <wp:anchor distT="0" distB="0" distL="114300" distR="114300" simplePos="0" relativeHeight="251658236" behindDoc="0" locked="0" layoutInCell="1" allowOverlap="1" wp14:anchorId="4C3DE6AB" wp14:editId="663BF77E">
            <wp:simplePos x="0" y="0"/>
            <wp:positionH relativeFrom="margin">
              <wp:posOffset>33484</wp:posOffset>
            </wp:positionH>
            <wp:positionV relativeFrom="paragraph">
              <wp:posOffset>627550</wp:posOffset>
            </wp:positionV>
            <wp:extent cx="6094730" cy="1542415"/>
            <wp:effectExtent l="0" t="0" r="1270" b="635"/>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94730" cy="1542415"/>
                    </a:xfrm>
                    <a:prstGeom prst="rect">
                      <a:avLst/>
                    </a:prstGeom>
                  </pic:spPr>
                </pic:pic>
              </a:graphicData>
            </a:graphic>
            <wp14:sizeRelH relativeFrom="margin">
              <wp14:pctWidth>0</wp14:pctWidth>
            </wp14:sizeRelH>
            <wp14:sizeRelV relativeFrom="margin">
              <wp14:pctHeight>0</wp14:pctHeight>
            </wp14:sizeRelV>
          </wp:anchor>
        </w:drawing>
      </w:r>
      <w:r w:rsidR="00EE362E">
        <w:rPr>
          <w:rFonts w:ascii="3DS V2" w:eastAsia="SimSun" w:hAnsi="3DS V2" w:cstheme="minorBidi"/>
          <w:lang w:val="fr-FR"/>
        </w:rPr>
        <w:t xml:space="preserve">Dans ce résultat de la triangulation, </w:t>
      </w:r>
      <w:r w:rsidR="00EE362E">
        <w:rPr>
          <w:rFonts w:ascii="3DS V2" w:hAnsi="3DS V2"/>
          <w:noProof/>
          <w:lang w:val="fr-FR"/>
        </w:rPr>
        <w:t>pour chaque cavité, ses cavités voisines sont</w:t>
      </w:r>
      <w:r w:rsidR="00A24FDF">
        <w:rPr>
          <w:rFonts w:ascii="3DS V2" w:hAnsi="3DS V2"/>
          <w:noProof/>
          <w:lang w:val="fr-FR"/>
        </w:rPr>
        <w:t xml:space="preserve"> </w:t>
      </w:r>
      <w:r w:rsidRPr="00E16EFC">
        <w:rPr>
          <w:rFonts w:ascii="3DS V2" w:hAnsi="3DS V2"/>
          <w:noProof/>
          <w:lang w:val="fr-FR"/>
        </w:rPr>
        <w:t>l'ensemble des autres sommets de tous les triangles de Delaunay qui contiennent ce</w:t>
      </w:r>
      <w:r>
        <w:rPr>
          <w:rFonts w:ascii="3DS V2" w:hAnsi="3DS V2"/>
          <w:noProof/>
          <w:lang w:val="fr-FR"/>
        </w:rPr>
        <w:t>tte cavité</w:t>
      </w:r>
      <w:r w:rsidRPr="00E16EFC">
        <w:rPr>
          <w:rFonts w:ascii="3DS V2" w:hAnsi="3DS V2"/>
          <w:noProof/>
          <w:lang w:val="fr-FR"/>
        </w:rPr>
        <w:t>.</w:t>
      </w:r>
    </w:p>
    <w:p w14:paraId="5DB6723D" w14:textId="64511F20" w:rsidR="00BA5E08" w:rsidRDefault="00E53A9B" w:rsidP="00EB28D8">
      <w:pPr>
        <w:pStyle w:val="NormalWeb"/>
        <w:rPr>
          <w:rFonts w:ascii="3DS V2" w:eastAsia="SimSun" w:hAnsi="3DS V2" w:cstheme="minorBidi"/>
          <w:lang w:val="fr-FR"/>
        </w:rPr>
      </w:pPr>
      <w:r>
        <w:rPr>
          <w:rFonts w:ascii="3DS V2" w:eastAsia="SimSun" w:hAnsi="3DS V2" w:cstheme="minorBidi"/>
          <w:lang w:val="fr-FR"/>
        </w:rPr>
        <w:t xml:space="preserve"> </w:t>
      </w:r>
      <w:r w:rsidR="00EE362E" w:rsidRPr="0041418D">
        <w:rPr>
          <w:rFonts w:ascii="3DS V2" w:hAnsi="3DS V2"/>
          <w:noProof/>
        </w:rPr>
        <mc:AlternateContent>
          <mc:Choice Requires="wps">
            <w:drawing>
              <wp:inline distT="0" distB="0" distL="0" distR="0" wp14:anchorId="1EEFFA38" wp14:editId="0F3FEB6A">
                <wp:extent cx="5731510" cy="258445"/>
                <wp:effectExtent l="0" t="0" r="2540" b="8255"/>
                <wp:docPr id="13" name="Zone de texte 13"/>
                <wp:cNvGraphicFramePr/>
                <a:graphic xmlns:a="http://schemas.openxmlformats.org/drawingml/2006/main">
                  <a:graphicData uri="http://schemas.microsoft.com/office/word/2010/wordprocessingShape">
                    <wps:wsp>
                      <wps:cNvSpPr txBox="1"/>
                      <wps:spPr>
                        <a:xfrm>
                          <a:off x="0" y="0"/>
                          <a:ext cx="5731510" cy="258445"/>
                        </a:xfrm>
                        <a:prstGeom prst="rect">
                          <a:avLst/>
                        </a:prstGeom>
                        <a:solidFill>
                          <a:prstClr val="white"/>
                        </a:solidFill>
                        <a:ln>
                          <a:noFill/>
                        </a:ln>
                      </wps:spPr>
                      <wps:txbx>
                        <w:txbxContent>
                          <w:p w14:paraId="6CDF652D" w14:textId="60609708" w:rsidR="00EE362E" w:rsidRPr="00D94F54" w:rsidRDefault="00EE362E" w:rsidP="00EE362E">
                            <w:pPr>
                              <w:pStyle w:val="Lgende"/>
                              <w:jc w:val="center"/>
                              <w:rPr>
                                <w:sz w:val="24"/>
                                <w:szCs w:val="24"/>
                              </w:rPr>
                            </w:pPr>
                            <w:r>
                              <w:t xml:space="preserve">Figure </w:t>
                            </w:r>
                            <w:fldSimple w:instr=" SEQ Figure \* ARABIC ">
                              <w:r w:rsidR="00FC7E5C">
                                <w:rPr>
                                  <w:noProof/>
                                </w:rPr>
                                <w:t>15</w:t>
                              </w:r>
                            </w:fldSimple>
                            <w:r>
                              <w:t xml:space="preserve"> : Connecteur 12 + 25 Pin</w:t>
                            </w:r>
                            <w:r w:rsidR="00472FD7">
                              <w:t>s</w:t>
                            </w:r>
                            <w:r>
                              <w:t xml:space="preserve"> "EN354509</w:t>
                            </w:r>
                            <w:proofErr w:type="gramStart"/>
                            <w:r>
                              <w:t>" </w:t>
                            </w:r>
                            <w:r w:rsidR="00DC09FD">
                              <w:t xml:space="preserve"> -</w:t>
                            </w:r>
                            <w:proofErr w:type="gramEnd"/>
                            <w:r w:rsidR="00DC09FD">
                              <w:t xml:space="preserve"> T</w:t>
                            </w:r>
                            <w:r>
                              <w:t>riangulation Delaunay.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1EEFFA38" id="Zone de texte 13" o:spid="_x0000_s1034" type="#_x0000_t202" style="width:451.3pt;height:2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" stroked="f">
                <v:textbox style="mso-fit-shape-to-text:t" inset="0,0,0,0">
                  <w:txbxContent>
                    <w:p w14:paraId="6CDF652D" w14:textId="60609708" w:rsidR="00EE362E" w:rsidRPr="00D94F54" w:rsidRDefault="00EE362E" w:rsidP="00EE362E">
                      <w:pPr>
                        <w:pStyle w:val="Lgende"/>
                        <w:jc w:val="center"/>
                        <w:rPr>
                          <w:sz w:val="24"/>
                          <w:szCs w:val="24"/>
                        </w:rPr>
                      </w:pPr>
                      <w:r>
                        <w:t xml:space="preserve">Figure </w:t>
                      </w:r>
                      <w:fldSimple w:instr=" SEQ Figure \* ARABIC ">
                        <w:r w:rsidR="00FC7E5C">
                          <w:rPr>
                            <w:noProof/>
                          </w:rPr>
                          <w:t>15</w:t>
                        </w:r>
                      </w:fldSimple>
                      <w:r>
                        <w:t xml:space="preserve"> : Connecteur 12 + 25 Pin</w:t>
                      </w:r>
                      <w:r w:rsidR="00472FD7">
                        <w:t>s</w:t>
                      </w:r>
                      <w:r>
                        <w:t xml:space="preserve"> "EN354509</w:t>
                      </w:r>
                      <w:proofErr w:type="gramStart"/>
                      <w:r>
                        <w:t>" </w:t>
                      </w:r>
                      <w:r w:rsidR="00DC09FD">
                        <w:t xml:space="preserve"> -</w:t>
                      </w:r>
                      <w:proofErr w:type="gramEnd"/>
                      <w:r w:rsidR="00DC09FD">
                        <w:t xml:space="preserve"> T</w:t>
                      </w:r>
                      <w:r>
                        <w:t>riangulation Delaunay.</w:t>
                      </w:r>
                    </w:p>
                  </w:txbxContent>
                </v:textbox>
                <w10:anchorlock/>
              </v:shape>
            </w:pict>
          </mc:Fallback>
        </mc:AlternateContent>
      </w:r>
    </w:p>
    <w:p w14:paraId="53B8EF5A" w14:textId="1460B474" w:rsidR="0097593D" w:rsidRPr="004666A2" w:rsidRDefault="0097593D" w:rsidP="0097593D">
      <w:pPr>
        <w:pStyle w:val="Titre3"/>
        <w:rPr>
          <w:rFonts w:ascii="3DS V2" w:hAnsi="3DS V2"/>
          <w:sz w:val="32"/>
          <w:szCs w:val="32"/>
        </w:rPr>
      </w:pPr>
      <w:bookmarkStart w:id="28" w:name="_Toc205474983"/>
      <w:r w:rsidRPr="004666A2">
        <w:rPr>
          <w:rFonts w:ascii="3DS V2" w:hAnsi="3DS V2"/>
          <w:sz w:val="32"/>
          <w:szCs w:val="32"/>
        </w:rPr>
        <w:lastRenderedPageBreak/>
        <w:t>L</w:t>
      </w:r>
      <w:r>
        <w:rPr>
          <w:rFonts w:ascii="3DS V2" w:hAnsi="3DS V2"/>
          <w:sz w:val="32"/>
          <w:szCs w:val="32"/>
        </w:rPr>
        <w:t>e croisement des câbles</w:t>
      </w:r>
      <w:bookmarkEnd w:id="28"/>
    </w:p>
    <w:p w14:paraId="0B7ACA6A" w14:textId="2383BFAE" w:rsidR="00BA5E08" w:rsidRDefault="00850F9C" w:rsidP="001215F2">
      <w:pPr>
        <w:pStyle w:val="NormalWeb"/>
        <w:jc w:val="center"/>
        <w:rPr>
          <w:rFonts w:ascii="3DS V2" w:eastAsia="SimSun" w:hAnsi="3DS V2" w:cstheme="minorBidi"/>
          <w:lang w:val="fr-FR"/>
        </w:rPr>
      </w:pPr>
      <w:r>
        <w:rPr>
          <w:noProof/>
        </w:rPr>
        <mc:AlternateContent>
          <mc:Choice Requires="wps">
            <w:drawing>
              <wp:anchor distT="0" distB="0" distL="114300" distR="114300" simplePos="0" relativeHeight="251750912" behindDoc="0" locked="0" layoutInCell="1" allowOverlap="1" wp14:anchorId="18B88EBD" wp14:editId="599B862C">
                <wp:simplePos x="0" y="0"/>
                <wp:positionH relativeFrom="column">
                  <wp:posOffset>3068320</wp:posOffset>
                </wp:positionH>
                <wp:positionV relativeFrom="paragraph">
                  <wp:posOffset>724535</wp:posOffset>
                </wp:positionV>
                <wp:extent cx="241935" cy="241935"/>
                <wp:effectExtent l="0" t="0" r="5715" b="5715"/>
                <wp:wrapNone/>
                <wp:docPr id="196" name="Ellipse 196"/>
                <wp:cNvGraphicFramePr/>
                <a:graphic xmlns:a="http://schemas.openxmlformats.org/drawingml/2006/main">
                  <a:graphicData uri="http://schemas.microsoft.com/office/word/2010/wordprocessingShape">
                    <wps:wsp>
                      <wps:cNvSpPr/>
                      <wps:spPr>
                        <a:xfrm flipV="1">
                          <a:off x="0" y="0"/>
                          <a:ext cx="241935" cy="241935"/>
                        </a:xfrm>
                        <a:prstGeom prst="ellipse">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4A93F2E6" id="Ellipse 196" o:spid="_x0000_s1026" style="position:absolute;margin-left:241.6pt;margin-top:57.05pt;width:19.05pt;height:19.05pt;flip:y;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" fillcolor="#7afff8 [1301]" stroked="f" strokeweight="2pt"/>
            </w:pict>
          </mc:Fallback>
        </mc:AlternateContent>
      </w:r>
      <w:r>
        <w:rPr>
          <w:noProof/>
        </w:rPr>
        <mc:AlternateContent>
          <mc:Choice Requires="wps">
            <w:drawing>
              <wp:anchor distT="0" distB="0" distL="114300" distR="114300" simplePos="0" relativeHeight="251748864" behindDoc="0" locked="0" layoutInCell="1" allowOverlap="1" wp14:anchorId="3323714A" wp14:editId="61F503AE">
                <wp:simplePos x="0" y="0"/>
                <wp:positionH relativeFrom="column">
                  <wp:posOffset>2413635</wp:posOffset>
                </wp:positionH>
                <wp:positionV relativeFrom="paragraph">
                  <wp:posOffset>1369060</wp:posOffset>
                </wp:positionV>
                <wp:extent cx="249555" cy="249555"/>
                <wp:effectExtent l="0" t="0" r="0" b="0"/>
                <wp:wrapNone/>
                <wp:docPr id="195" name="Ellipse 195"/>
                <wp:cNvGraphicFramePr/>
                <a:graphic xmlns:a="http://schemas.openxmlformats.org/drawingml/2006/main">
                  <a:graphicData uri="http://schemas.microsoft.com/office/word/2010/wordprocessingShape">
                    <wps:wsp>
                      <wps:cNvSpPr/>
                      <wps:spPr>
                        <a:xfrm flipV="1">
                          <a:off x="0" y="0"/>
                          <a:ext cx="249555" cy="249555"/>
                        </a:xfrm>
                        <a:prstGeom prst="ellipse">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01AD0CED" id="Ellipse 195" o:spid="_x0000_s1026" style="position:absolute;margin-left:190.05pt;margin-top:107.8pt;width:19.65pt;height:19.65pt;flip:y;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" fillcolor="#7afff8 [1301]" stroked="f" strokeweight="2pt"/>
            </w:pict>
          </mc:Fallback>
        </mc:AlternateContent>
      </w:r>
      <w:r>
        <w:rPr>
          <w:noProof/>
        </w:rPr>
        <mc:AlternateContent>
          <mc:Choice Requires="wps">
            <w:drawing>
              <wp:anchor distT="0" distB="0" distL="114300" distR="114300" simplePos="0" relativeHeight="251761152" behindDoc="0" locked="0" layoutInCell="1" allowOverlap="1" wp14:anchorId="02FB1B98" wp14:editId="6A956AC4">
                <wp:simplePos x="0" y="0"/>
                <wp:positionH relativeFrom="column">
                  <wp:posOffset>3061335</wp:posOffset>
                </wp:positionH>
                <wp:positionV relativeFrom="paragraph">
                  <wp:posOffset>1363345</wp:posOffset>
                </wp:positionV>
                <wp:extent cx="251460" cy="251460"/>
                <wp:effectExtent l="0" t="0" r="0" b="0"/>
                <wp:wrapNone/>
                <wp:docPr id="203" name="Ellipse 203"/>
                <wp:cNvGraphicFramePr/>
                <a:graphic xmlns:a="http://schemas.openxmlformats.org/drawingml/2006/main">
                  <a:graphicData uri="http://schemas.microsoft.com/office/word/2010/wordprocessingShape">
                    <wps:wsp>
                      <wps:cNvSpPr/>
                      <wps:spPr>
                        <a:xfrm flipV="1">
                          <a:off x="0" y="0"/>
                          <a:ext cx="251460" cy="25146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799A127B" id="Ellipse 203" o:spid="_x0000_s1026" style="position:absolute;margin-left:241.05pt;margin-top:107.35pt;width:19.8pt;height:19.8pt;flip:y;z-index:25176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" fillcolor="#ffcd00 [3206]" stroked="f" strokeweight="2pt"/>
            </w:pict>
          </mc:Fallback>
        </mc:AlternateContent>
      </w:r>
      <w:r>
        <w:rPr>
          <w:noProof/>
        </w:rPr>
        <mc:AlternateContent>
          <mc:Choice Requires="wps">
            <w:drawing>
              <wp:anchor distT="0" distB="0" distL="114300" distR="114300" simplePos="0" relativeHeight="251744768" behindDoc="0" locked="0" layoutInCell="1" allowOverlap="1" wp14:anchorId="69225BB9" wp14:editId="12683A62">
                <wp:simplePos x="0" y="0"/>
                <wp:positionH relativeFrom="column">
                  <wp:posOffset>2413635</wp:posOffset>
                </wp:positionH>
                <wp:positionV relativeFrom="paragraph">
                  <wp:posOffset>721359</wp:posOffset>
                </wp:positionV>
                <wp:extent cx="251460" cy="251460"/>
                <wp:effectExtent l="0" t="0" r="0" b="0"/>
                <wp:wrapNone/>
                <wp:docPr id="193" name="Ellipse 193"/>
                <wp:cNvGraphicFramePr/>
                <a:graphic xmlns:a="http://schemas.openxmlformats.org/drawingml/2006/main">
                  <a:graphicData uri="http://schemas.microsoft.com/office/word/2010/wordprocessingShape">
                    <wps:wsp>
                      <wps:cNvSpPr/>
                      <wps:spPr>
                        <a:xfrm flipV="1">
                          <a:off x="0" y="0"/>
                          <a:ext cx="251460" cy="25146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12E9EF13" id="Ellipse 193" o:spid="_x0000_s1026" style="position:absolute;margin-left:190.05pt;margin-top:56.8pt;width:19.8pt;height:19.8pt;flip:y;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" fillcolor="#ffcd00 [3206]" stroked="f" strokeweight="2pt"/>
            </w:pict>
          </mc:Fallback>
        </mc:AlternateContent>
      </w:r>
      <w:r>
        <w:rPr>
          <w:noProof/>
        </w:rPr>
        <mc:AlternateContent>
          <mc:Choice Requires="wps">
            <w:drawing>
              <wp:anchor distT="0" distB="0" distL="114300" distR="114300" simplePos="0" relativeHeight="251737600" behindDoc="0" locked="0" layoutInCell="1" allowOverlap="1" wp14:anchorId="2BF77137" wp14:editId="5B3567ED">
                <wp:simplePos x="0" y="0"/>
                <wp:positionH relativeFrom="margin">
                  <wp:align>right</wp:align>
                </wp:positionH>
                <wp:positionV relativeFrom="paragraph">
                  <wp:posOffset>3772256</wp:posOffset>
                </wp:positionV>
                <wp:extent cx="5731510" cy="163195"/>
                <wp:effectExtent l="0" t="0" r="2540" b="8255"/>
                <wp:wrapSquare wrapText="bothSides"/>
                <wp:docPr id="29" name="Zone de texte 29"/>
                <wp:cNvGraphicFramePr/>
                <a:graphic xmlns:a="http://schemas.openxmlformats.org/drawingml/2006/main">
                  <a:graphicData uri="http://schemas.microsoft.com/office/word/2010/wordprocessingShape">
                    <wps:wsp>
                      <wps:cNvSpPr txBox="1"/>
                      <wps:spPr>
                        <a:xfrm>
                          <a:off x="0" y="0"/>
                          <a:ext cx="5731510" cy="163195"/>
                        </a:xfrm>
                        <a:prstGeom prst="rect">
                          <a:avLst/>
                        </a:prstGeom>
                        <a:solidFill>
                          <a:prstClr val="white"/>
                        </a:solidFill>
                        <a:ln>
                          <a:noFill/>
                        </a:ln>
                      </wps:spPr>
                      <wps:txbx>
                        <w:txbxContent>
                          <w:p w14:paraId="3FC06D67" w14:textId="44AF71C7" w:rsidR="003924CB" w:rsidRDefault="003924CB" w:rsidP="003924CB">
                            <w:pPr>
                              <w:pStyle w:val="Lgende"/>
                              <w:jc w:val="center"/>
                            </w:pPr>
                            <w:r>
                              <w:t xml:space="preserve">Figure </w:t>
                            </w:r>
                            <w:fldSimple w:instr=" SEQ Figure \* ARABIC ">
                              <w:r w:rsidR="00FC7E5C">
                                <w:rPr>
                                  <w:noProof/>
                                </w:rPr>
                                <w:t>16</w:t>
                              </w:r>
                            </w:fldSimple>
                            <w:r>
                              <w:t xml:space="preserve"> : Croisement des câbles</w:t>
                            </w:r>
                            <w:r w:rsidR="001215F2">
                              <w:t xml:space="preserve"> </w:t>
                            </w:r>
                          </w:p>
                          <w:p w14:paraId="2CF52196" w14:textId="53163DD9" w:rsidR="00042632" w:rsidRDefault="00042632" w:rsidP="00042632"/>
                          <w:p w14:paraId="174F9D2E" w14:textId="644D9E0A" w:rsidR="00042632" w:rsidRDefault="00042632" w:rsidP="00042632"/>
                          <w:p w14:paraId="10B4C58B" w14:textId="77777777" w:rsidR="00042632" w:rsidRPr="00042632" w:rsidRDefault="00042632" w:rsidP="00042632"/>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F77137" id="Zone de texte 29" o:spid="_x0000_s1035" type="#_x0000_t202" style="position:absolute;left:0;text-align:left;margin-left:400.1pt;margin-top:297.05pt;width:451.3pt;height:12.85pt;z-index:25173760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" stroked="f">
                <v:textbox inset="0,0,0,0">
                  <w:txbxContent>
                    <w:p w14:paraId="3FC06D67" w14:textId="44AF71C7" w:rsidR="003924CB" w:rsidRDefault="003924CB" w:rsidP="003924CB">
                      <w:pPr>
                        <w:pStyle w:val="Lgende"/>
                        <w:jc w:val="center"/>
                      </w:pPr>
                      <w:r>
                        <w:t xml:space="preserve">Figure </w:t>
                      </w:r>
                      <w:fldSimple w:instr=" SEQ Figure \* ARABIC ">
                        <w:r w:rsidR="00FC7E5C">
                          <w:rPr>
                            <w:noProof/>
                          </w:rPr>
                          <w:t>16</w:t>
                        </w:r>
                      </w:fldSimple>
                      <w:r>
                        <w:t xml:space="preserve"> : Croisement des câbles</w:t>
                      </w:r>
                      <w:r w:rsidR="001215F2">
                        <w:t xml:space="preserve"> </w:t>
                      </w:r>
                    </w:p>
                    <w:p w14:paraId="2CF52196" w14:textId="53163DD9" w:rsidR="00042632" w:rsidRDefault="00042632" w:rsidP="00042632"/>
                    <w:p w14:paraId="174F9D2E" w14:textId="644D9E0A" w:rsidR="00042632" w:rsidRDefault="00042632" w:rsidP="00042632"/>
                    <w:p w14:paraId="10B4C58B" w14:textId="77777777" w:rsidR="00042632" w:rsidRPr="00042632" w:rsidRDefault="00042632" w:rsidP="00042632"/>
                  </w:txbxContent>
                </v:textbox>
                <w10:wrap type="square" anchorx="margin"/>
              </v:shape>
            </w:pict>
          </mc:Fallback>
        </mc:AlternateContent>
      </w:r>
      <w:r>
        <w:rPr>
          <w:rFonts w:ascii="3DS V2" w:eastAsia="SimSun" w:hAnsi="3DS V2" w:cstheme="minorBidi"/>
          <w:noProof/>
          <w:lang w:val="fr-FR"/>
        </w:rPr>
        <w:drawing>
          <wp:inline distT="0" distB="0" distL="0" distR="0" wp14:anchorId="6868F0C4" wp14:editId="3BC8F65B">
            <wp:extent cx="2004365" cy="3289666"/>
            <wp:effectExtent l="0" t="0" r="0" b="635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12324" cy="3302729"/>
                    </a:xfrm>
                    <a:prstGeom prst="rect">
                      <a:avLst/>
                    </a:prstGeom>
                    <a:noFill/>
                    <a:ln>
                      <a:noFill/>
                    </a:ln>
                  </pic:spPr>
                </pic:pic>
              </a:graphicData>
            </a:graphic>
          </wp:inline>
        </w:drawing>
      </w:r>
    </w:p>
    <w:p w14:paraId="1D8F4396" w14:textId="77777777" w:rsidR="007707C9" w:rsidRDefault="007707C9" w:rsidP="00290DBB">
      <w:pPr>
        <w:pStyle w:val="NormalWeb"/>
        <w:keepNext/>
        <w:spacing w:line="276" w:lineRule="auto"/>
        <w:jc w:val="both"/>
        <w:rPr>
          <w:rFonts w:ascii="3DS V2" w:eastAsia="SimSun" w:hAnsi="3DS V2" w:cstheme="minorBidi"/>
          <w:lang w:val="fr-FR"/>
        </w:rPr>
      </w:pPr>
    </w:p>
    <w:p w14:paraId="319EDE43" w14:textId="671DCB2A" w:rsidR="00850F9C" w:rsidRDefault="00A0484D" w:rsidP="00290DBB">
      <w:pPr>
        <w:pStyle w:val="NormalWeb"/>
        <w:keepNext/>
        <w:spacing w:line="276" w:lineRule="auto"/>
        <w:jc w:val="both"/>
        <w:rPr>
          <w:rFonts w:ascii="3DS V2" w:eastAsia="SimSun" w:hAnsi="3DS V2" w:cstheme="minorBidi"/>
          <w:lang w:val="fr-FR"/>
        </w:rPr>
      </w:pPr>
      <w:r>
        <w:rPr>
          <w:rFonts w:ascii="3DS V2" w:eastAsia="SimSun" w:hAnsi="3DS V2" w:cstheme="minorBidi"/>
          <w:lang w:val="fr-FR"/>
        </w:rPr>
        <w:t>La figure 1</w:t>
      </w:r>
      <w:r w:rsidR="009E7267">
        <w:rPr>
          <w:rFonts w:ascii="3DS V2" w:eastAsia="SimSun" w:hAnsi="3DS V2" w:cstheme="minorBidi"/>
          <w:lang w:val="fr-FR"/>
        </w:rPr>
        <w:t>6</w:t>
      </w:r>
      <w:r>
        <w:rPr>
          <w:rFonts w:ascii="3DS V2" w:eastAsia="SimSun" w:hAnsi="3DS V2" w:cstheme="minorBidi"/>
          <w:lang w:val="fr-FR"/>
        </w:rPr>
        <w:t xml:space="preserve"> montre</w:t>
      </w:r>
      <w:r w:rsidR="00765956">
        <w:rPr>
          <w:rFonts w:ascii="3DS V2" w:eastAsia="SimSun" w:hAnsi="3DS V2" w:cstheme="minorBidi"/>
          <w:lang w:val="fr-FR"/>
        </w:rPr>
        <w:t xml:space="preserve"> un</w:t>
      </w:r>
      <w:r w:rsidR="00F27D54">
        <w:rPr>
          <w:rFonts w:ascii="3DS V2" w:eastAsia="SimSun" w:hAnsi="3DS V2" w:cstheme="minorBidi"/>
          <w:lang w:val="fr-FR"/>
        </w:rPr>
        <w:t xml:space="preserve"> exemple</w:t>
      </w:r>
      <w:r w:rsidR="00765956">
        <w:rPr>
          <w:rFonts w:ascii="3DS V2" w:eastAsia="SimSun" w:hAnsi="3DS V2" w:cstheme="minorBidi"/>
          <w:lang w:val="fr-FR"/>
        </w:rPr>
        <w:t xml:space="preserve"> à éviter.</w:t>
      </w:r>
      <w:r>
        <w:rPr>
          <w:rFonts w:ascii="3DS V2" w:eastAsia="SimSun" w:hAnsi="3DS V2" w:cstheme="minorBidi"/>
          <w:lang w:val="fr-FR"/>
        </w:rPr>
        <w:t xml:space="preserve"> </w:t>
      </w:r>
      <w:r w:rsidR="00765956">
        <w:rPr>
          <w:rFonts w:ascii="3DS V2" w:eastAsia="SimSun" w:hAnsi="3DS V2" w:cstheme="minorBidi"/>
          <w:lang w:val="fr-FR"/>
        </w:rPr>
        <w:t>Dans cet exemple,</w:t>
      </w:r>
      <w:r w:rsidR="00F27D54">
        <w:rPr>
          <w:rFonts w:ascii="3DS V2" w:eastAsia="SimSun" w:hAnsi="3DS V2" w:cstheme="minorBidi"/>
          <w:lang w:val="fr-FR"/>
        </w:rPr>
        <w:t xml:space="preserve"> chaque</w:t>
      </w:r>
      <w:r w:rsidR="00956C76">
        <w:rPr>
          <w:rFonts w:ascii="3DS V2" w:eastAsia="SimSun" w:hAnsi="3DS V2" w:cstheme="minorBidi"/>
          <w:lang w:val="fr-FR"/>
        </w:rPr>
        <w:t xml:space="preserve"> couleur</w:t>
      </w:r>
      <w:r w:rsidR="001215F2">
        <w:rPr>
          <w:rFonts w:ascii="3DS V2" w:eastAsia="SimSun" w:hAnsi="3DS V2" w:cstheme="minorBidi"/>
          <w:lang w:val="fr-FR"/>
        </w:rPr>
        <w:t xml:space="preserve"> </w:t>
      </w:r>
      <w:r w:rsidR="00A24FDF">
        <w:rPr>
          <w:rFonts w:ascii="3DS V2" w:eastAsia="SimSun" w:hAnsi="3DS V2" w:cstheme="minorBidi"/>
          <w:lang w:val="fr-FR"/>
        </w:rPr>
        <w:t>correspond</w:t>
      </w:r>
      <w:r w:rsidR="001215F2">
        <w:rPr>
          <w:rFonts w:ascii="3DS V2" w:eastAsia="SimSun" w:hAnsi="3DS V2" w:cstheme="minorBidi"/>
          <w:lang w:val="fr-FR"/>
        </w:rPr>
        <w:t xml:space="preserve"> </w:t>
      </w:r>
      <w:r w:rsidR="002D53CC">
        <w:rPr>
          <w:rFonts w:ascii="3DS V2" w:eastAsia="SimSun" w:hAnsi="3DS V2" w:cstheme="minorBidi"/>
          <w:lang w:val="fr-FR"/>
        </w:rPr>
        <w:t xml:space="preserve">à </w:t>
      </w:r>
      <w:r w:rsidR="005B798C">
        <w:rPr>
          <w:rFonts w:ascii="3DS V2" w:eastAsia="SimSun" w:hAnsi="3DS V2" w:cstheme="minorBidi"/>
          <w:lang w:val="fr-FR"/>
        </w:rPr>
        <w:t xml:space="preserve">une zone </w:t>
      </w:r>
      <w:r w:rsidR="00F27D54">
        <w:rPr>
          <w:rFonts w:ascii="3DS V2" w:eastAsia="SimSun" w:hAnsi="3DS V2" w:cstheme="minorBidi"/>
          <w:lang w:val="fr-FR"/>
        </w:rPr>
        <w:t xml:space="preserve">de cavité </w:t>
      </w:r>
      <w:r w:rsidR="005B798C">
        <w:rPr>
          <w:rFonts w:ascii="3DS V2" w:eastAsia="SimSun" w:hAnsi="3DS V2" w:cstheme="minorBidi"/>
          <w:lang w:val="fr-FR"/>
        </w:rPr>
        <w:t>allou</w:t>
      </w:r>
      <w:r w:rsidR="00671CAB">
        <w:rPr>
          <w:rFonts w:ascii="3DS V2" w:eastAsia="SimSun" w:hAnsi="3DS V2" w:cstheme="minorBidi"/>
          <w:lang w:val="fr-FR"/>
        </w:rPr>
        <w:t>ée</w:t>
      </w:r>
      <w:r w:rsidR="00D94177">
        <w:rPr>
          <w:rFonts w:ascii="3DS V2" w:eastAsia="SimSun" w:hAnsi="3DS V2" w:cstheme="minorBidi"/>
          <w:lang w:val="fr-FR"/>
        </w:rPr>
        <w:t>s</w:t>
      </w:r>
      <w:r w:rsidR="005B798C">
        <w:rPr>
          <w:rFonts w:ascii="3DS V2" w:eastAsia="SimSun" w:hAnsi="3DS V2" w:cstheme="minorBidi"/>
          <w:lang w:val="fr-FR"/>
        </w:rPr>
        <w:t xml:space="preserve"> à un câble, </w:t>
      </w:r>
      <w:r w:rsidR="00A24FDF">
        <w:rPr>
          <w:rFonts w:ascii="3DS V2" w:eastAsia="SimSun" w:hAnsi="3DS V2" w:cstheme="minorBidi"/>
          <w:lang w:val="fr-FR"/>
        </w:rPr>
        <w:t>et</w:t>
      </w:r>
      <w:r w:rsidR="005B798C">
        <w:rPr>
          <w:rFonts w:ascii="3DS V2" w:eastAsia="SimSun" w:hAnsi="3DS V2" w:cstheme="minorBidi"/>
          <w:lang w:val="fr-FR"/>
        </w:rPr>
        <w:t xml:space="preserve"> un croisement entre deux câbles</w:t>
      </w:r>
      <w:r w:rsidR="00A24FDF">
        <w:rPr>
          <w:rFonts w:ascii="3DS V2" w:eastAsia="SimSun" w:hAnsi="3DS V2" w:cstheme="minorBidi"/>
          <w:lang w:val="fr-FR"/>
        </w:rPr>
        <w:t xml:space="preserve"> se produit</w:t>
      </w:r>
      <w:r w:rsidR="001F1F34">
        <w:rPr>
          <w:rFonts w:ascii="3DS V2" w:eastAsia="SimSun" w:hAnsi="3DS V2" w:cstheme="minorBidi"/>
          <w:lang w:val="fr-FR"/>
        </w:rPr>
        <w:t xml:space="preserve">. </w:t>
      </w:r>
      <w:r w:rsidR="00A24FDF">
        <w:rPr>
          <w:rFonts w:ascii="3DS V2" w:eastAsia="SimSun" w:hAnsi="3DS V2" w:cstheme="minorBidi"/>
          <w:lang w:val="fr-FR"/>
        </w:rPr>
        <w:t>Le</w:t>
      </w:r>
      <w:r w:rsidR="001F1F34">
        <w:rPr>
          <w:rFonts w:ascii="3DS V2" w:eastAsia="SimSun" w:hAnsi="3DS V2" w:cstheme="minorBidi"/>
          <w:lang w:val="fr-FR"/>
        </w:rPr>
        <w:t xml:space="preserve"> piège </w:t>
      </w:r>
      <w:r w:rsidR="00A24FDF">
        <w:rPr>
          <w:rFonts w:ascii="3DS V2" w:eastAsia="SimSun" w:hAnsi="3DS V2" w:cstheme="minorBidi"/>
          <w:lang w:val="fr-FR"/>
        </w:rPr>
        <w:t xml:space="preserve">réside dans </w:t>
      </w:r>
      <w:r w:rsidR="007C1CD0">
        <w:rPr>
          <w:rFonts w:ascii="3DS V2" w:eastAsia="SimSun" w:hAnsi="3DS V2" w:cstheme="minorBidi"/>
          <w:lang w:val="fr-FR"/>
        </w:rPr>
        <w:t xml:space="preserve">le </w:t>
      </w:r>
      <w:r w:rsidR="00A24FDF">
        <w:rPr>
          <w:rFonts w:ascii="3DS V2" w:eastAsia="SimSun" w:hAnsi="3DS V2" w:cstheme="minorBidi"/>
          <w:lang w:val="fr-FR"/>
        </w:rPr>
        <w:t>fait que</w:t>
      </w:r>
      <w:r w:rsidR="001F1F34">
        <w:rPr>
          <w:rFonts w:ascii="3DS V2" w:eastAsia="SimSun" w:hAnsi="3DS V2" w:cstheme="minorBidi"/>
          <w:lang w:val="fr-FR"/>
        </w:rPr>
        <w:t xml:space="preserve"> ces quatre cavités </w:t>
      </w:r>
      <w:r w:rsidR="001F1F34">
        <w:rPr>
          <w:rFonts w:ascii="3DS V2" w:eastAsia="SimSun" w:hAnsi="3DS V2" w:cstheme="minorBidi"/>
          <w:noProof/>
          <w:lang w:val="fr-FR"/>
        </w:rPr>
        <w:t>présentent une répartition carré</w:t>
      </w:r>
      <w:r w:rsidR="003036D6">
        <w:rPr>
          <w:rFonts w:ascii="3DS V2" w:eastAsia="SimSun" w:hAnsi="3DS V2" w:cstheme="minorBidi"/>
          <w:noProof/>
          <w:lang w:val="fr-FR"/>
        </w:rPr>
        <w:t>e</w:t>
      </w:r>
      <w:r w:rsidR="001F1F34">
        <w:rPr>
          <w:rFonts w:ascii="3DS V2" w:eastAsia="SimSun" w:hAnsi="3DS V2" w:cstheme="minorBidi"/>
          <w:noProof/>
          <w:lang w:val="fr-FR"/>
        </w:rPr>
        <w:t xml:space="preserve">, </w:t>
      </w:r>
      <w:r w:rsidR="00367BE6">
        <w:rPr>
          <w:rFonts w:ascii="3DS V2" w:eastAsia="SimSun" w:hAnsi="3DS V2" w:cstheme="minorBidi"/>
          <w:noProof/>
          <w:lang w:val="fr-FR"/>
        </w:rPr>
        <w:t xml:space="preserve">où </w:t>
      </w:r>
      <w:r w:rsidR="00855E43">
        <w:rPr>
          <w:rFonts w:ascii="3DS V2" w:eastAsia="SimSun" w:hAnsi="3DS V2" w:cstheme="minorBidi"/>
          <w:noProof/>
          <w:lang w:val="fr-FR"/>
        </w:rPr>
        <w:t>l</w:t>
      </w:r>
      <w:r w:rsidR="001F1F34" w:rsidRPr="001F1F34">
        <w:rPr>
          <w:rFonts w:ascii="3DS V2" w:eastAsia="SimSun" w:hAnsi="3DS V2" w:cstheme="minorBidi"/>
          <w:noProof/>
          <w:lang w:val="fr-FR"/>
        </w:rPr>
        <w:t xml:space="preserve">es deux paires de sommets </w:t>
      </w:r>
      <w:r w:rsidR="001C1F1C" w:rsidRPr="001F1F34">
        <w:rPr>
          <w:rFonts w:ascii="3DS V2" w:eastAsia="SimSun" w:hAnsi="3DS V2" w:cstheme="minorBidi"/>
          <w:noProof/>
          <w:lang w:val="fr-FR"/>
        </w:rPr>
        <w:t>opposés (</w:t>
      </w:r>
      <w:r w:rsidR="001F1F34" w:rsidRPr="001F1F34">
        <w:rPr>
          <w:rFonts w:ascii="3DS V2" w:eastAsia="SimSun" w:hAnsi="3DS V2" w:cstheme="minorBidi"/>
          <w:noProof/>
          <w:lang w:val="fr-FR"/>
        </w:rPr>
        <w:t>A</w:t>
      </w:r>
      <w:r w:rsidR="00380FD6">
        <w:rPr>
          <w:rFonts w:ascii="3DS V2" w:eastAsia="SimSun" w:hAnsi="3DS V2" w:cstheme="minorBidi"/>
          <w:noProof/>
          <w:lang w:val="fr-FR"/>
        </w:rPr>
        <w:t>F</w:t>
      </w:r>
      <w:r w:rsidR="001F1F34" w:rsidRPr="001F1F34">
        <w:rPr>
          <w:rFonts w:ascii="3DS V2" w:eastAsia="SimSun" w:hAnsi="3DS V2" w:cstheme="minorBidi"/>
          <w:noProof/>
          <w:lang w:val="fr-FR"/>
        </w:rPr>
        <w:t xml:space="preserve"> et B</w:t>
      </w:r>
      <w:r w:rsidR="00380FD6">
        <w:rPr>
          <w:rFonts w:ascii="3DS V2" w:eastAsia="SimSun" w:hAnsi="3DS V2" w:cstheme="minorBidi"/>
          <w:noProof/>
          <w:lang w:val="fr-FR"/>
        </w:rPr>
        <w:t>E</w:t>
      </w:r>
      <w:r w:rsidR="001F1F34" w:rsidRPr="001F1F34">
        <w:rPr>
          <w:rFonts w:ascii="3DS V2" w:eastAsia="SimSun" w:hAnsi="3DS V2" w:cstheme="minorBidi"/>
          <w:noProof/>
          <w:lang w:val="fr-FR"/>
        </w:rPr>
        <w:t>)</w:t>
      </w:r>
      <w:r w:rsidR="001C1F1C">
        <w:rPr>
          <w:rFonts w:ascii="3DS V2" w:eastAsia="SimSun" w:hAnsi="3DS V2" w:cstheme="minorBidi"/>
          <w:noProof/>
          <w:lang w:val="fr-FR"/>
        </w:rPr>
        <w:t xml:space="preserve"> </w:t>
      </w:r>
      <w:r w:rsidR="001C1F1C" w:rsidRPr="001C1F1C">
        <w:rPr>
          <w:rFonts w:ascii="3DS V2" w:eastAsia="SimSun" w:hAnsi="3DS V2" w:cstheme="minorBidi"/>
          <w:noProof/>
          <w:lang w:val="fr-FR"/>
        </w:rPr>
        <w:t xml:space="preserve">sont considérées comme </w:t>
      </w:r>
      <w:r w:rsidR="00851D4E">
        <w:rPr>
          <w:rFonts w:ascii="3DS V2" w:eastAsia="SimSun" w:hAnsi="3DS V2" w:cstheme="minorBidi"/>
          <w:noProof/>
          <w:lang w:val="fr-FR"/>
        </w:rPr>
        <w:t>deux</w:t>
      </w:r>
      <w:r w:rsidR="001C1F1C" w:rsidRPr="001C1F1C">
        <w:rPr>
          <w:rFonts w:ascii="3DS V2" w:eastAsia="SimSun" w:hAnsi="3DS V2" w:cstheme="minorBidi"/>
          <w:noProof/>
          <w:lang w:val="fr-FR"/>
        </w:rPr>
        <w:t xml:space="preserve"> paires de </w:t>
      </w:r>
      <w:r w:rsidR="001C1F1C">
        <w:rPr>
          <w:rFonts w:ascii="3DS V2" w:eastAsia="SimSun" w:hAnsi="3DS V2" w:cstheme="minorBidi"/>
          <w:noProof/>
          <w:lang w:val="fr-FR"/>
        </w:rPr>
        <w:t>cavité</w:t>
      </w:r>
      <w:r w:rsidR="00F96875">
        <w:rPr>
          <w:rFonts w:ascii="3DS V2" w:eastAsia="SimSun" w:hAnsi="3DS V2" w:cstheme="minorBidi"/>
          <w:noProof/>
          <w:lang w:val="fr-FR"/>
        </w:rPr>
        <w:t>s</w:t>
      </w:r>
      <w:r w:rsidR="001C1F1C" w:rsidRPr="001C1F1C">
        <w:rPr>
          <w:rFonts w:ascii="3DS V2" w:eastAsia="SimSun" w:hAnsi="3DS V2" w:cstheme="minorBidi"/>
          <w:noProof/>
          <w:lang w:val="fr-FR"/>
        </w:rPr>
        <w:t xml:space="preserve"> voisin</w:t>
      </w:r>
      <w:r w:rsidR="001C1F1C">
        <w:rPr>
          <w:rFonts w:ascii="3DS V2" w:eastAsia="SimSun" w:hAnsi="3DS V2" w:cstheme="minorBidi"/>
          <w:noProof/>
          <w:lang w:val="fr-FR"/>
        </w:rPr>
        <w:t>e</w:t>
      </w:r>
      <w:r w:rsidR="00F96875">
        <w:rPr>
          <w:rFonts w:ascii="3DS V2" w:eastAsia="SimSun" w:hAnsi="3DS V2" w:cstheme="minorBidi"/>
          <w:noProof/>
          <w:lang w:val="fr-FR"/>
        </w:rPr>
        <w:t>s</w:t>
      </w:r>
      <w:r w:rsidR="001C1F1C" w:rsidRPr="001C1F1C">
        <w:rPr>
          <w:rFonts w:ascii="3DS V2" w:eastAsia="SimSun" w:hAnsi="3DS V2" w:cstheme="minorBidi"/>
          <w:noProof/>
          <w:lang w:val="fr-FR"/>
        </w:rPr>
        <w:t>.</w:t>
      </w:r>
      <w:r w:rsidR="00851D4E">
        <w:rPr>
          <w:rFonts w:ascii="3DS V2" w:eastAsia="SimSun" w:hAnsi="3DS V2" w:cstheme="minorBidi"/>
          <w:lang w:val="fr-FR"/>
        </w:rPr>
        <w:t xml:space="preserve"> </w:t>
      </w:r>
      <w:r w:rsidR="00367BE6" w:rsidRPr="00367BE6">
        <w:rPr>
          <w:rFonts w:ascii="3DS V2" w:eastAsia="SimSun" w:hAnsi="3DS V2" w:cstheme="minorBidi"/>
          <w:noProof/>
          <w:lang w:val="fr-FR"/>
        </w:rPr>
        <w:t>Ainsi, si l’on doit connecter aujourd’hui deux câbles à deux fils, cette solution erronée pourrait être proposée à l’utilisateur</w:t>
      </w:r>
      <w:r w:rsidR="00367BE6">
        <w:rPr>
          <w:rFonts w:ascii="3DS V2" w:eastAsia="SimSun" w:hAnsi="3DS V2" w:cstheme="minorBidi"/>
          <w:noProof/>
          <w:lang w:val="fr-FR"/>
        </w:rPr>
        <w:t>.</w:t>
      </w:r>
      <w:r w:rsidR="00367BE6">
        <w:rPr>
          <w:rFonts w:ascii="3DS V2" w:eastAsia="SimSun" w:hAnsi="3DS V2" w:cstheme="minorBidi"/>
          <w:lang w:val="fr-FR"/>
        </w:rPr>
        <w:t xml:space="preserve"> </w:t>
      </w:r>
      <w:r w:rsidR="00250A42" w:rsidRPr="00250A42">
        <w:rPr>
          <w:rFonts w:ascii="3DS V2" w:eastAsia="SimSun" w:hAnsi="3DS V2" w:cstheme="minorBidi"/>
          <w:lang w:val="fr-FR"/>
        </w:rPr>
        <w:t xml:space="preserve">Ce phénomène </w:t>
      </w:r>
      <w:r w:rsidR="00250A42">
        <w:rPr>
          <w:rFonts w:ascii="3DS V2" w:eastAsia="SimSun" w:hAnsi="3DS V2" w:cstheme="minorBidi"/>
          <w:lang w:val="fr-FR"/>
        </w:rPr>
        <w:t>existe</w:t>
      </w:r>
      <w:r w:rsidR="00367BE6">
        <w:rPr>
          <w:rFonts w:ascii="3DS V2" w:eastAsia="SimSun" w:hAnsi="3DS V2" w:cstheme="minorBidi"/>
          <w:lang w:val="fr-FR"/>
        </w:rPr>
        <w:t xml:space="preserve"> </w:t>
      </w:r>
      <w:r w:rsidR="00FC31FE">
        <w:rPr>
          <w:rFonts w:ascii="3DS V2" w:eastAsia="SimSun" w:hAnsi="3DS V2" w:cstheme="minorBidi"/>
          <w:lang w:val="fr-FR"/>
        </w:rPr>
        <w:t>dans les</w:t>
      </w:r>
      <w:r w:rsidR="00250A42" w:rsidRPr="00250A42">
        <w:rPr>
          <w:rFonts w:ascii="3DS V2" w:eastAsia="SimSun" w:hAnsi="3DS V2" w:cstheme="minorBidi"/>
          <w:lang w:val="fr-FR"/>
        </w:rPr>
        <w:t xml:space="preserve"> disposition</w:t>
      </w:r>
      <w:r w:rsidR="00FC31FE">
        <w:rPr>
          <w:rFonts w:ascii="3DS V2" w:eastAsia="SimSun" w:hAnsi="3DS V2" w:cstheme="minorBidi"/>
          <w:lang w:val="fr-FR"/>
        </w:rPr>
        <w:t>s</w:t>
      </w:r>
      <w:r w:rsidR="00250A42" w:rsidRPr="00250A42">
        <w:rPr>
          <w:rFonts w:ascii="3DS V2" w:eastAsia="SimSun" w:hAnsi="3DS V2" w:cstheme="minorBidi"/>
          <w:lang w:val="fr-FR"/>
        </w:rPr>
        <w:t xml:space="preserve"> </w:t>
      </w:r>
      <w:r w:rsidR="000C6584" w:rsidRPr="00250A42">
        <w:rPr>
          <w:rFonts w:ascii="3DS V2" w:eastAsia="SimSun" w:hAnsi="3DS V2" w:cstheme="minorBidi"/>
          <w:lang w:val="fr-FR"/>
        </w:rPr>
        <w:t>symétrique</w:t>
      </w:r>
      <w:r w:rsidR="000C6584">
        <w:rPr>
          <w:rFonts w:ascii="3DS V2" w:eastAsia="SimSun" w:hAnsi="3DS V2" w:cstheme="minorBidi"/>
          <w:lang w:val="fr-FR"/>
        </w:rPr>
        <w:t xml:space="preserve">s (ou presque </w:t>
      </w:r>
      <w:r w:rsidR="000C6584" w:rsidRPr="00250A42">
        <w:rPr>
          <w:rFonts w:ascii="3DS V2" w:eastAsia="SimSun" w:hAnsi="3DS V2" w:cstheme="minorBidi"/>
          <w:lang w:val="fr-FR"/>
        </w:rPr>
        <w:t>symétrique</w:t>
      </w:r>
      <w:r w:rsidR="000C6584">
        <w:rPr>
          <w:rFonts w:ascii="3DS V2" w:eastAsia="SimSun" w:hAnsi="3DS V2" w:cstheme="minorBidi"/>
          <w:lang w:val="fr-FR"/>
        </w:rPr>
        <w:t>s)</w:t>
      </w:r>
      <w:r w:rsidR="00FC31FE">
        <w:rPr>
          <w:rFonts w:ascii="3DS V2" w:eastAsia="SimSun" w:hAnsi="3DS V2" w:cstheme="minorBidi"/>
          <w:lang w:val="fr-FR"/>
        </w:rPr>
        <w:t xml:space="preserve">. </w:t>
      </w:r>
      <w:r w:rsidR="009E7267">
        <w:rPr>
          <w:rFonts w:ascii="3DS V2" w:eastAsia="SimSun" w:hAnsi="3DS V2" w:cstheme="minorBidi"/>
          <w:lang w:val="fr-FR"/>
        </w:rPr>
        <w:t>La figure 17</w:t>
      </w:r>
      <w:r w:rsidR="009F22A5">
        <w:rPr>
          <w:rFonts w:ascii="3DS V2" w:eastAsia="SimSun" w:hAnsi="3DS V2" w:cstheme="minorBidi"/>
          <w:lang w:val="fr-FR"/>
        </w:rPr>
        <w:t xml:space="preserve"> donne un cas de croisement sur une disposition en trapèze :</w:t>
      </w:r>
    </w:p>
    <w:p w14:paraId="23188433" w14:textId="1926380B" w:rsidR="00250A42" w:rsidRDefault="00850F9C" w:rsidP="00250A42">
      <w:pPr>
        <w:pStyle w:val="NormalWeb"/>
        <w:keepNext/>
        <w:jc w:val="center"/>
      </w:pPr>
      <w:r>
        <w:rPr>
          <w:noProof/>
        </w:rPr>
        <mc:AlternateContent>
          <mc:Choice Requires="wps">
            <w:drawing>
              <wp:anchor distT="0" distB="0" distL="114300" distR="114300" simplePos="0" relativeHeight="251759104" behindDoc="0" locked="0" layoutInCell="1" allowOverlap="1" wp14:anchorId="11AA5FFB" wp14:editId="04C67C91">
                <wp:simplePos x="0" y="0"/>
                <wp:positionH relativeFrom="column">
                  <wp:posOffset>3147712</wp:posOffset>
                </wp:positionH>
                <wp:positionV relativeFrom="paragraph">
                  <wp:posOffset>657208</wp:posOffset>
                </wp:positionV>
                <wp:extent cx="709684" cy="709684"/>
                <wp:effectExtent l="0" t="0" r="0" b="0"/>
                <wp:wrapNone/>
                <wp:docPr id="202" name="Ellipse 202"/>
                <wp:cNvGraphicFramePr/>
                <a:graphic xmlns:a="http://schemas.openxmlformats.org/drawingml/2006/main">
                  <a:graphicData uri="http://schemas.microsoft.com/office/word/2010/wordprocessingShape">
                    <wps:wsp>
                      <wps:cNvSpPr/>
                      <wps:spPr>
                        <a:xfrm flipV="1">
                          <a:off x="0" y="0"/>
                          <a:ext cx="709684" cy="709684"/>
                        </a:xfrm>
                        <a:prstGeom prst="ellipse">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37726A38" id="Ellipse 202" o:spid="_x0000_s1026" style="position:absolute;margin-left:247.85pt;margin-top:51.75pt;width:55.9pt;height:55.9pt;flip:y;z-index:2517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" fillcolor="#7afff8 [1301]" stroked="f" strokeweight="2pt"/>
            </w:pict>
          </mc:Fallback>
        </mc:AlternateContent>
      </w:r>
      <w:r>
        <w:rPr>
          <w:noProof/>
        </w:rPr>
        <mc:AlternateContent>
          <mc:Choice Requires="wps">
            <w:drawing>
              <wp:anchor distT="0" distB="0" distL="114300" distR="114300" simplePos="0" relativeHeight="251757056" behindDoc="0" locked="0" layoutInCell="1" allowOverlap="1" wp14:anchorId="32389257" wp14:editId="467B653F">
                <wp:simplePos x="0" y="0"/>
                <wp:positionH relativeFrom="column">
                  <wp:posOffset>4084629</wp:posOffset>
                </wp:positionH>
                <wp:positionV relativeFrom="paragraph">
                  <wp:posOffset>52650</wp:posOffset>
                </wp:positionV>
                <wp:extent cx="356461" cy="356461"/>
                <wp:effectExtent l="0" t="0" r="5715" b="5715"/>
                <wp:wrapNone/>
                <wp:docPr id="201" name="Ellipse 201"/>
                <wp:cNvGraphicFramePr/>
                <a:graphic xmlns:a="http://schemas.openxmlformats.org/drawingml/2006/main">
                  <a:graphicData uri="http://schemas.microsoft.com/office/word/2010/wordprocessingShape">
                    <wps:wsp>
                      <wps:cNvSpPr/>
                      <wps:spPr>
                        <a:xfrm flipV="1">
                          <a:off x="0" y="0"/>
                          <a:ext cx="356461" cy="356461"/>
                        </a:xfrm>
                        <a:prstGeom prst="ellipse">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4F4803CC" id="Ellipse 201" o:spid="_x0000_s1026" style="position:absolute;margin-left:321.6pt;margin-top:4.15pt;width:28.05pt;height:28.05pt;flip:y;z-index:25175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" fillcolor="#7afff8 [1301]" stroked="f" strokeweight="2pt"/>
            </w:pict>
          </mc:Fallback>
        </mc:AlternateContent>
      </w:r>
      <w:r>
        <w:rPr>
          <w:noProof/>
        </w:rPr>
        <mc:AlternateContent>
          <mc:Choice Requires="wps">
            <w:drawing>
              <wp:anchor distT="0" distB="0" distL="114300" distR="114300" simplePos="0" relativeHeight="251752960" behindDoc="0" locked="0" layoutInCell="1" allowOverlap="1" wp14:anchorId="76815316" wp14:editId="7C13F78D">
                <wp:simplePos x="0" y="0"/>
                <wp:positionH relativeFrom="column">
                  <wp:posOffset>3588368</wp:posOffset>
                </wp:positionH>
                <wp:positionV relativeFrom="paragraph">
                  <wp:posOffset>54335</wp:posOffset>
                </wp:positionV>
                <wp:extent cx="352033" cy="352033"/>
                <wp:effectExtent l="0" t="0" r="0" b="0"/>
                <wp:wrapNone/>
                <wp:docPr id="198" name="Ellipse 198"/>
                <wp:cNvGraphicFramePr/>
                <a:graphic xmlns:a="http://schemas.openxmlformats.org/drawingml/2006/main">
                  <a:graphicData uri="http://schemas.microsoft.com/office/word/2010/wordprocessingShape">
                    <wps:wsp>
                      <wps:cNvSpPr/>
                      <wps:spPr>
                        <a:xfrm flipV="1">
                          <a:off x="0" y="0"/>
                          <a:ext cx="352033" cy="352033"/>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05406BF2" id="Ellipse 198" o:spid="_x0000_s1026" style="position:absolute;margin-left:282.55pt;margin-top:4.3pt;width:27.7pt;height:27.7pt;flip:y;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" fillcolor="#ffcd00 [3206]" stroked="f" strokeweight="2pt"/>
            </w:pict>
          </mc:Fallback>
        </mc:AlternateContent>
      </w:r>
      <w:r>
        <w:rPr>
          <w:noProof/>
        </w:rPr>
        <mc:AlternateContent>
          <mc:Choice Requires="wps">
            <w:drawing>
              <wp:anchor distT="0" distB="0" distL="114300" distR="114300" simplePos="0" relativeHeight="251755008" behindDoc="0" locked="0" layoutInCell="1" allowOverlap="1" wp14:anchorId="17C1DD89" wp14:editId="79D1A1C3">
                <wp:simplePos x="0" y="0"/>
                <wp:positionH relativeFrom="column">
                  <wp:posOffset>4141792</wp:posOffset>
                </wp:positionH>
                <wp:positionV relativeFrom="paragraph">
                  <wp:posOffset>659926</wp:posOffset>
                </wp:positionV>
                <wp:extent cx="702860" cy="702860"/>
                <wp:effectExtent l="0" t="0" r="2540" b="2540"/>
                <wp:wrapNone/>
                <wp:docPr id="199" name="Ellipse 199"/>
                <wp:cNvGraphicFramePr/>
                <a:graphic xmlns:a="http://schemas.openxmlformats.org/drawingml/2006/main">
                  <a:graphicData uri="http://schemas.microsoft.com/office/word/2010/wordprocessingShape">
                    <wps:wsp>
                      <wps:cNvSpPr/>
                      <wps:spPr>
                        <a:xfrm flipV="1">
                          <a:off x="0" y="0"/>
                          <a:ext cx="702860" cy="70286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19B2E2E9" id="Ellipse 199" o:spid="_x0000_s1026" style="position:absolute;margin-left:326.15pt;margin-top:51.95pt;width:55.35pt;height:55.35pt;flip:y;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" fillcolor="#ffcd00 [3206]" stroked="f" strokeweight="2pt"/>
            </w:pict>
          </mc:Fallback>
        </mc:AlternateContent>
      </w:r>
      <w:r w:rsidR="00250A42" w:rsidRPr="00250A42">
        <w:rPr>
          <w:rFonts w:ascii="3DS V2" w:eastAsia="SimSun" w:hAnsi="3DS V2" w:cstheme="minorBidi"/>
          <w:noProof/>
          <w:lang w:val="fr-FR"/>
        </w:rPr>
        <w:drawing>
          <wp:inline distT="0" distB="0" distL="0" distR="0" wp14:anchorId="10838BA9" wp14:editId="4334F557">
            <wp:extent cx="4267654" cy="1924334"/>
            <wp:effectExtent l="0" t="0" r="0" b="0"/>
            <wp:docPr id="197" name="Imag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39869" r="65354"/>
                    <a:stretch/>
                  </pic:blipFill>
                  <pic:spPr bwMode="auto">
                    <a:xfrm>
                      <a:off x="0" y="0"/>
                      <a:ext cx="4281612" cy="1930628"/>
                    </a:xfrm>
                    <a:prstGeom prst="rect">
                      <a:avLst/>
                    </a:prstGeom>
                    <a:ln>
                      <a:noFill/>
                    </a:ln>
                    <a:extLst>
                      <a:ext uri="{53640926-AAD7-44D8-BBD7-CCE9431645EC}">
                        <a14:shadowObscured xmlns:a14="http://schemas.microsoft.com/office/drawing/2010/main"/>
                      </a:ext>
                    </a:extLst>
                  </pic:spPr>
                </pic:pic>
              </a:graphicData>
            </a:graphic>
          </wp:inline>
        </w:drawing>
      </w:r>
    </w:p>
    <w:p w14:paraId="01707999" w14:textId="5EAC1BE2" w:rsidR="003B3B09" w:rsidRDefault="00250A42" w:rsidP="00250A42">
      <w:pPr>
        <w:pStyle w:val="Lgende"/>
        <w:jc w:val="center"/>
        <w:rPr>
          <w:rFonts w:ascii="3DS V2" w:hAnsi="3DS V2"/>
        </w:rPr>
      </w:pPr>
      <w:r>
        <w:t xml:space="preserve">Figure </w:t>
      </w:r>
      <w:fldSimple w:instr=" SEQ Figure \* ARABIC ">
        <w:r w:rsidR="00FC7E5C">
          <w:rPr>
            <w:noProof/>
          </w:rPr>
          <w:t>17</w:t>
        </w:r>
      </w:fldSimple>
      <w:r>
        <w:t xml:space="preserve"> :</w:t>
      </w:r>
      <w:r w:rsidR="001E3ECD">
        <w:t xml:space="preserve"> Un c</w:t>
      </w:r>
      <w:r>
        <w:t xml:space="preserve">as gênant sur une partie du </w:t>
      </w:r>
      <w:r w:rsidR="00390765">
        <w:t>c</w:t>
      </w:r>
      <w:r w:rsidRPr="00A948E8">
        <w:t xml:space="preserve">onnecteur </w:t>
      </w:r>
      <w:r>
        <w:t>39 +10</w:t>
      </w:r>
      <w:r w:rsidRPr="00A948E8">
        <w:t xml:space="preserve"> </w:t>
      </w:r>
      <w:r>
        <w:t>P</w:t>
      </w:r>
      <w:r w:rsidRPr="00A948E8">
        <w:t>in</w:t>
      </w:r>
      <w:r w:rsidR="007A307F">
        <w:t>s</w:t>
      </w:r>
      <w:r w:rsidRPr="00A948E8">
        <w:t xml:space="preserve"> "EN35450</w:t>
      </w:r>
      <w:r>
        <w:t>3</w:t>
      </w:r>
      <w:r w:rsidRPr="00A948E8">
        <w:t>"</w:t>
      </w:r>
    </w:p>
    <w:p w14:paraId="710A2C88" w14:textId="7474FD95" w:rsidR="00B12B86" w:rsidRDefault="00850F9C" w:rsidP="00307B90">
      <w:pPr>
        <w:spacing w:line="240" w:lineRule="atLeast"/>
        <w:rPr>
          <w:rFonts w:ascii="3DS V2" w:hAnsi="3DS V2"/>
          <w:sz w:val="24"/>
          <w:szCs w:val="24"/>
          <w:lang w:eastAsia="zh-CN"/>
        </w:rPr>
      </w:pPr>
      <w:r>
        <w:rPr>
          <w:rFonts w:ascii="3DS V2" w:hAnsi="3DS V2"/>
          <w:sz w:val="24"/>
          <w:szCs w:val="24"/>
        </w:rPr>
        <w:lastRenderedPageBreak/>
        <w:t xml:space="preserve">Néanmoins, </w:t>
      </w:r>
      <w:r w:rsidR="00AA4446">
        <w:rPr>
          <w:rFonts w:ascii="3DS V2" w:hAnsi="3DS V2"/>
          <w:sz w:val="24"/>
          <w:szCs w:val="24"/>
        </w:rPr>
        <w:t xml:space="preserve">ce piège est </w:t>
      </w:r>
      <w:r w:rsidR="00B12B86">
        <w:rPr>
          <w:rFonts w:ascii="3DS V2" w:hAnsi="3DS V2"/>
          <w:sz w:val="24"/>
          <w:szCs w:val="24"/>
        </w:rPr>
        <w:t>évité</w:t>
      </w:r>
      <w:r w:rsidR="00AA4446">
        <w:rPr>
          <w:rFonts w:ascii="3DS V2" w:hAnsi="3DS V2"/>
          <w:sz w:val="24"/>
          <w:szCs w:val="24"/>
        </w:rPr>
        <w:t xml:space="preserve"> grâce au</w:t>
      </w:r>
      <w:r w:rsidR="00307B90">
        <w:rPr>
          <w:rFonts w:ascii="3DS V2" w:hAnsi="3DS V2"/>
          <w:sz w:val="24"/>
          <w:szCs w:val="24"/>
        </w:rPr>
        <w:t xml:space="preserve"> comportement de la triangulation Delaunay</w:t>
      </w:r>
      <w:r w:rsidR="00B3775E">
        <w:rPr>
          <w:rFonts w:ascii="3DS V2" w:hAnsi="3DS V2" w:hint="eastAsia"/>
          <w:sz w:val="24"/>
          <w:szCs w:val="24"/>
          <w:lang w:eastAsia="zh-CN"/>
        </w:rPr>
        <w:t>.</w:t>
      </w:r>
      <w:r w:rsidR="005363EA">
        <w:rPr>
          <w:rFonts w:ascii="3DS V2" w:hAnsi="3DS V2"/>
          <w:sz w:val="24"/>
          <w:szCs w:val="24"/>
          <w:lang w:eastAsia="zh-CN"/>
        </w:rPr>
        <w:t xml:space="preserve"> </w:t>
      </w:r>
    </w:p>
    <w:p w14:paraId="47313C95" w14:textId="77777777" w:rsidR="009B689C" w:rsidRDefault="009B689C" w:rsidP="00307B90">
      <w:pPr>
        <w:spacing w:line="240" w:lineRule="atLeast"/>
        <w:rPr>
          <w:rFonts w:ascii="3DS V2" w:hAnsi="3DS V2"/>
          <w:sz w:val="24"/>
          <w:szCs w:val="24"/>
          <w:lang w:eastAsia="zh-CN"/>
        </w:rPr>
      </w:pPr>
    </w:p>
    <w:p w14:paraId="30267C9A" w14:textId="5C65F6A9" w:rsidR="004C4265" w:rsidRDefault="004C4265" w:rsidP="004C4265">
      <w:pPr>
        <w:keepNext/>
        <w:spacing w:line="240" w:lineRule="atLeast"/>
        <w:jc w:val="center"/>
      </w:pPr>
      <w:r w:rsidRPr="004C4265">
        <w:rPr>
          <w:rFonts w:ascii="3DS V2" w:hAnsi="3DS V2"/>
          <w:noProof/>
          <w:sz w:val="24"/>
          <w:szCs w:val="24"/>
          <w:lang w:eastAsia="zh-CN"/>
        </w:rPr>
        <w:drawing>
          <wp:inline distT="0" distB="0" distL="0" distR="0" wp14:anchorId="4442C8CB" wp14:editId="2856728C">
            <wp:extent cx="3199850" cy="2882914"/>
            <wp:effectExtent l="0" t="0" r="635" b="0"/>
            <wp:docPr id="204" name="Imag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205774" cy="2888251"/>
                    </a:xfrm>
                    <a:prstGeom prst="rect">
                      <a:avLst/>
                    </a:prstGeom>
                  </pic:spPr>
                </pic:pic>
              </a:graphicData>
            </a:graphic>
          </wp:inline>
        </w:drawing>
      </w:r>
    </w:p>
    <w:p w14:paraId="134B89E4" w14:textId="1F900543" w:rsidR="004C4265" w:rsidRDefault="004C4265" w:rsidP="004C4265">
      <w:pPr>
        <w:pStyle w:val="Lgende"/>
        <w:jc w:val="center"/>
        <w:rPr>
          <w:rFonts w:ascii="3DS V2" w:hAnsi="3DS V2"/>
          <w:sz w:val="24"/>
          <w:szCs w:val="24"/>
          <w:lang w:eastAsia="zh-CN"/>
        </w:rPr>
      </w:pPr>
      <w:r>
        <w:t xml:space="preserve">Figure </w:t>
      </w:r>
      <w:fldSimple w:instr=" SEQ Figure \* ARABIC ">
        <w:r w:rsidR="00FC7E5C">
          <w:rPr>
            <w:noProof/>
          </w:rPr>
          <w:t>18</w:t>
        </w:r>
      </w:fldSimple>
      <w:r>
        <w:t>: Le résultat de triangulation sur connecteur 41 Pin</w:t>
      </w:r>
      <w:r w:rsidR="00430229">
        <w:t>s</w:t>
      </w:r>
    </w:p>
    <w:p w14:paraId="00FC7041" w14:textId="0B47ED75" w:rsidR="00307B90" w:rsidRDefault="00137765" w:rsidP="00461660">
      <w:pPr>
        <w:jc w:val="both"/>
        <w:rPr>
          <w:rFonts w:ascii="3DS V2" w:hAnsi="3DS V2"/>
          <w:sz w:val="24"/>
          <w:szCs w:val="24"/>
        </w:rPr>
      </w:pPr>
      <w:r w:rsidRPr="00C374FE">
        <w:rPr>
          <w:rFonts w:ascii="3DS V2" w:hAnsi="3DS V2"/>
          <w:sz w:val="24"/>
          <w:szCs w:val="24"/>
        </w:rPr>
        <w:t xml:space="preserve">Un croisement </w:t>
      </w:r>
      <w:r>
        <w:rPr>
          <w:rFonts w:ascii="3DS V2" w:hAnsi="3DS V2"/>
          <w:sz w:val="24"/>
          <w:szCs w:val="24"/>
        </w:rPr>
        <w:t xml:space="preserve">de câbles </w:t>
      </w:r>
      <w:r w:rsidR="004D6202">
        <w:rPr>
          <w:rFonts w:ascii="3DS V2" w:hAnsi="3DS V2"/>
          <w:sz w:val="24"/>
          <w:szCs w:val="24"/>
        </w:rPr>
        <w:t xml:space="preserve">peut </w:t>
      </w:r>
      <w:r w:rsidRPr="00C374FE">
        <w:rPr>
          <w:rFonts w:ascii="3DS V2" w:hAnsi="3DS V2"/>
          <w:sz w:val="24"/>
          <w:szCs w:val="24"/>
        </w:rPr>
        <w:t>se produi</w:t>
      </w:r>
      <w:r w:rsidR="004D6202">
        <w:rPr>
          <w:rFonts w:ascii="3DS V2" w:hAnsi="3DS V2"/>
          <w:sz w:val="24"/>
          <w:szCs w:val="24"/>
        </w:rPr>
        <w:t>re</w:t>
      </w:r>
      <w:r w:rsidRPr="00C374FE">
        <w:rPr>
          <w:rFonts w:ascii="3DS V2" w:hAnsi="3DS V2"/>
          <w:sz w:val="24"/>
          <w:szCs w:val="24"/>
        </w:rPr>
        <w:t xml:space="preserve"> </w:t>
      </w:r>
      <w:r w:rsidR="00B67947" w:rsidRPr="00C374FE">
        <w:rPr>
          <w:rFonts w:ascii="3DS V2" w:hAnsi="3DS V2"/>
          <w:sz w:val="24"/>
          <w:szCs w:val="24"/>
        </w:rPr>
        <w:t>lorsqu’une</w:t>
      </w:r>
      <w:r w:rsidRPr="00C374FE">
        <w:rPr>
          <w:rFonts w:ascii="3DS V2" w:hAnsi="3DS V2"/>
          <w:sz w:val="24"/>
          <w:szCs w:val="24"/>
        </w:rPr>
        <w:t xml:space="preserve"> ligne reliant deux cavités adjacentes coupe une autre du même type.</w:t>
      </w:r>
      <w:r>
        <w:rPr>
          <w:rFonts w:ascii="3DS V2" w:hAnsi="3DS V2"/>
          <w:sz w:val="24"/>
          <w:szCs w:val="24"/>
        </w:rPr>
        <w:t xml:space="preserve"> </w:t>
      </w:r>
      <w:r w:rsidR="005363EA">
        <w:rPr>
          <w:rFonts w:ascii="3DS V2" w:hAnsi="3DS V2"/>
          <w:sz w:val="24"/>
          <w:szCs w:val="24"/>
          <w:lang w:eastAsia="zh-CN"/>
        </w:rPr>
        <w:t>En tant qu</w:t>
      </w:r>
      <w:r w:rsidR="00924A30">
        <w:rPr>
          <w:rFonts w:ascii="3DS V2" w:hAnsi="3DS V2"/>
          <w:sz w:val="24"/>
          <w:szCs w:val="24"/>
          <w:lang w:eastAsia="zh-CN"/>
        </w:rPr>
        <w:t>e</w:t>
      </w:r>
      <w:r w:rsidR="005363EA">
        <w:rPr>
          <w:rFonts w:ascii="3DS V2" w:hAnsi="3DS V2"/>
          <w:sz w:val="24"/>
          <w:szCs w:val="24"/>
          <w:lang w:eastAsia="zh-CN"/>
        </w:rPr>
        <w:t xml:space="preserve"> méthode </w:t>
      </w:r>
      <w:r w:rsidR="005B077A">
        <w:rPr>
          <w:rFonts w:ascii="3DS V2" w:hAnsi="3DS V2"/>
          <w:sz w:val="24"/>
          <w:szCs w:val="24"/>
          <w:lang w:eastAsia="zh-CN"/>
        </w:rPr>
        <w:t xml:space="preserve">de </w:t>
      </w:r>
      <w:r w:rsidR="005363EA">
        <w:rPr>
          <w:rFonts w:ascii="3DS V2" w:hAnsi="3DS V2"/>
          <w:sz w:val="24"/>
          <w:szCs w:val="24"/>
          <w:lang w:eastAsia="zh-CN"/>
        </w:rPr>
        <w:t xml:space="preserve">triangulation, elle donne toujours un </w:t>
      </w:r>
      <w:r w:rsidR="005363EA" w:rsidRPr="005363EA">
        <w:rPr>
          <w:rFonts w:ascii="3DS V2" w:hAnsi="3DS V2"/>
          <w:b/>
          <w:bCs/>
          <w:sz w:val="24"/>
          <w:szCs w:val="24"/>
          <w:lang w:eastAsia="zh-CN"/>
        </w:rPr>
        <w:t>graph</w:t>
      </w:r>
      <w:r w:rsidR="0005683D">
        <w:rPr>
          <w:rFonts w:ascii="3DS V2" w:hAnsi="3DS V2"/>
          <w:b/>
          <w:bCs/>
          <w:sz w:val="24"/>
          <w:szCs w:val="24"/>
          <w:lang w:eastAsia="zh-CN"/>
        </w:rPr>
        <w:t>e</w:t>
      </w:r>
      <w:r w:rsidR="005363EA" w:rsidRPr="005363EA">
        <w:rPr>
          <w:rFonts w:ascii="3DS V2" w:hAnsi="3DS V2"/>
          <w:b/>
          <w:bCs/>
          <w:sz w:val="24"/>
          <w:szCs w:val="24"/>
          <w:lang w:eastAsia="zh-CN"/>
        </w:rPr>
        <w:t xml:space="preserve"> planaire</w:t>
      </w:r>
      <w:r w:rsidR="003D0956">
        <w:rPr>
          <w:rFonts w:ascii="3DS V2" w:hAnsi="3DS V2"/>
          <w:sz w:val="24"/>
          <w:szCs w:val="24"/>
          <w:lang w:eastAsia="zh-CN"/>
        </w:rPr>
        <w:t xml:space="preserve">, qui </w:t>
      </w:r>
      <w:r w:rsidR="00FE049F">
        <w:rPr>
          <w:rFonts w:ascii="3DS V2" w:hAnsi="3DS V2"/>
          <w:sz w:val="24"/>
          <w:szCs w:val="24"/>
          <w:lang w:eastAsia="zh-CN"/>
        </w:rPr>
        <w:t>peut</w:t>
      </w:r>
      <w:r w:rsidR="005363EA" w:rsidRPr="005363EA">
        <w:rPr>
          <w:rFonts w:ascii="3DS V2" w:hAnsi="3DS V2"/>
          <w:sz w:val="24"/>
          <w:szCs w:val="24"/>
          <w:lang w:eastAsia="zh-CN"/>
        </w:rPr>
        <w:t xml:space="preserve"> se représenter sur un </w:t>
      </w:r>
      <w:hyperlink r:id="rId32" w:tooltip="Plan (mathématiques)" w:history="1">
        <w:r w:rsidR="005363EA" w:rsidRPr="005363EA">
          <w:rPr>
            <w:rFonts w:ascii="3DS V2" w:hAnsi="3DS V2"/>
            <w:sz w:val="24"/>
            <w:szCs w:val="24"/>
            <w:lang w:eastAsia="zh-CN"/>
          </w:rPr>
          <w:t>plan</w:t>
        </w:r>
      </w:hyperlink>
      <w:r w:rsidR="005363EA" w:rsidRPr="005363EA">
        <w:rPr>
          <w:rFonts w:ascii="3DS V2" w:hAnsi="3DS V2"/>
          <w:sz w:val="24"/>
          <w:szCs w:val="24"/>
          <w:lang w:eastAsia="zh-CN"/>
        </w:rPr>
        <w:t> sans qu'aucune arête n'en croise une autre.</w:t>
      </w:r>
      <w:r w:rsidR="005576B9">
        <w:rPr>
          <w:rFonts w:ascii="3DS V2" w:hAnsi="3DS V2"/>
          <w:sz w:val="24"/>
          <w:szCs w:val="24"/>
          <w:lang w:eastAsia="zh-CN"/>
        </w:rPr>
        <w:t xml:space="preserve"> Donc, e</w:t>
      </w:r>
      <w:r w:rsidR="005363EA">
        <w:rPr>
          <w:rFonts w:ascii="3DS V2" w:hAnsi="3DS V2"/>
          <w:sz w:val="24"/>
          <w:szCs w:val="24"/>
          <w:lang w:eastAsia="zh-CN"/>
        </w:rPr>
        <w:t xml:space="preserve">lle </w:t>
      </w:r>
      <w:r w:rsidR="00307B90" w:rsidRPr="00C374FE">
        <w:rPr>
          <w:rFonts w:ascii="3DS V2" w:hAnsi="3DS V2"/>
          <w:sz w:val="24"/>
          <w:szCs w:val="24"/>
        </w:rPr>
        <w:t xml:space="preserve">ne génère jamais </w:t>
      </w:r>
      <w:r w:rsidR="005576B9" w:rsidRPr="00C374FE">
        <w:rPr>
          <w:rFonts w:ascii="3DS V2" w:hAnsi="3DS V2"/>
          <w:sz w:val="24"/>
          <w:szCs w:val="24"/>
        </w:rPr>
        <w:t xml:space="preserve">de </w:t>
      </w:r>
      <w:r w:rsidR="005576B9">
        <w:rPr>
          <w:rFonts w:ascii="3DS V2" w:hAnsi="3DS V2"/>
          <w:sz w:val="24"/>
          <w:szCs w:val="24"/>
        </w:rPr>
        <w:t>triangles</w:t>
      </w:r>
      <w:r w:rsidR="005576B9" w:rsidRPr="00C374FE">
        <w:rPr>
          <w:rFonts w:ascii="3DS V2" w:hAnsi="3DS V2"/>
          <w:sz w:val="24"/>
          <w:szCs w:val="24"/>
        </w:rPr>
        <w:t xml:space="preserve"> croisés</w:t>
      </w:r>
      <w:r w:rsidR="00191BB0">
        <w:rPr>
          <w:rFonts w:ascii="3DS V2" w:hAnsi="3DS V2"/>
          <w:sz w:val="24"/>
          <w:szCs w:val="24"/>
          <w:lang w:eastAsia="zh-CN"/>
        </w:rPr>
        <w:t xml:space="preserve"> et </w:t>
      </w:r>
      <w:r w:rsidR="00307B90">
        <w:rPr>
          <w:rFonts w:ascii="3DS V2" w:hAnsi="3DS V2"/>
          <w:sz w:val="24"/>
          <w:szCs w:val="24"/>
          <w:lang w:eastAsia="zh-CN"/>
        </w:rPr>
        <w:t>l</w:t>
      </w:r>
      <w:r w:rsidR="00307B90">
        <w:rPr>
          <w:rFonts w:ascii="3DS V2" w:hAnsi="3DS V2"/>
          <w:sz w:val="24"/>
          <w:szCs w:val="24"/>
        </w:rPr>
        <w:t>a</w:t>
      </w:r>
      <w:r w:rsidR="00307B90" w:rsidRPr="00C374FE">
        <w:rPr>
          <w:rFonts w:ascii="3DS V2" w:hAnsi="3DS V2"/>
          <w:sz w:val="24"/>
          <w:szCs w:val="24"/>
        </w:rPr>
        <w:t xml:space="preserve"> liste d’adjacence construite à partir de cette triangulation, est </w:t>
      </w:r>
      <w:r w:rsidR="00307B90">
        <w:rPr>
          <w:rFonts w:ascii="3DS V2" w:hAnsi="3DS V2"/>
          <w:sz w:val="24"/>
          <w:szCs w:val="24"/>
        </w:rPr>
        <w:t xml:space="preserve">donc </w:t>
      </w:r>
      <w:r w:rsidR="00307B90" w:rsidRPr="00C374FE">
        <w:rPr>
          <w:rFonts w:ascii="3DS V2" w:hAnsi="3DS V2"/>
          <w:sz w:val="24"/>
          <w:szCs w:val="24"/>
        </w:rPr>
        <w:t xml:space="preserve">garantie sans </w:t>
      </w:r>
      <w:r w:rsidR="00B67947">
        <w:rPr>
          <w:rFonts w:ascii="3DS V2" w:hAnsi="3DS V2"/>
          <w:sz w:val="24"/>
          <w:szCs w:val="24"/>
        </w:rPr>
        <w:t>ce type d’</w:t>
      </w:r>
      <w:r w:rsidR="00307B90" w:rsidRPr="00C374FE">
        <w:rPr>
          <w:rFonts w:ascii="3DS V2" w:hAnsi="3DS V2"/>
          <w:sz w:val="24"/>
          <w:szCs w:val="24"/>
        </w:rPr>
        <w:t>intersection.</w:t>
      </w:r>
      <w:r w:rsidR="00307B90">
        <w:rPr>
          <w:rFonts w:ascii="3DS V2" w:hAnsi="3DS V2"/>
          <w:sz w:val="24"/>
          <w:szCs w:val="24"/>
        </w:rPr>
        <w:t xml:space="preserve"> </w:t>
      </w:r>
    </w:p>
    <w:p w14:paraId="480581AF" w14:textId="77777777" w:rsidR="00B614C8" w:rsidRDefault="00B614C8" w:rsidP="00307B90">
      <w:pPr>
        <w:spacing w:line="240" w:lineRule="atLeast"/>
        <w:rPr>
          <w:rFonts w:ascii="3DS V2" w:hAnsi="3DS V2"/>
          <w:sz w:val="24"/>
          <w:szCs w:val="24"/>
          <w:lang w:eastAsia="zh-CN"/>
        </w:rPr>
      </w:pPr>
    </w:p>
    <w:p w14:paraId="5B4A9790" w14:textId="6D55470D" w:rsidR="00C75FF8" w:rsidRDefault="00E9626B" w:rsidP="00E9626B">
      <w:pPr>
        <w:spacing w:line="240" w:lineRule="atLeast"/>
        <w:jc w:val="center"/>
        <w:rPr>
          <w:rFonts w:ascii="3DS V2" w:hAnsi="3DS V2"/>
          <w:noProof/>
        </w:rPr>
      </w:pPr>
      <w:r w:rsidRPr="006A2D44">
        <w:rPr>
          <w:rFonts w:ascii="3DS V2" w:hAnsi="3DS V2"/>
          <w:noProof/>
          <w:sz w:val="24"/>
          <w:szCs w:val="24"/>
        </w:rPr>
        <w:drawing>
          <wp:inline distT="0" distB="0" distL="0" distR="0" wp14:anchorId="1804EF02" wp14:editId="1051D0CF">
            <wp:extent cx="1814830" cy="1313815"/>
            <wp:effectExtent l="0" t="0" r="0" b="635"/>
            <wp:docPr id="205" name="Imag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12720" r="6304" b="3078"/>
                    <a:stretch/>
                  </pic:blipFill>
                  <pic:spPr bwMode="auto">
                    <a:xfrm>
                      <a:off x="0" y="0"/>
                      <a:ext cx="1814830" cy="1313815"/>
                    </a:xfrm>
                    <a:prstGeom prst="rect">
                      <a:avLst/>
                    </a:prstGeom>
                    <a:ln>
                      <a:noFill/>
                    </a:ln>
                    <a:extLst>
                      <a:ext uri="{53640926-AAD7-44D8-BBD7-CCE9431645EC}">
                        <a14:shadowObscured xmlns:a14="http://schemas.microsoft.com/office/drawing/2010/main"/>
                      </a:ext>
                    </a:extLst>
                  </pic:spPr>
                </pic:pic>
              </a:graphicData>
            </a:graphic>
          </wp:inline>
        </w:drawing>
      </w:r>
    </w:p>
    <w:p w14:paraId="4ACF8BAB" w14:textId="7B93BA06" w:rsidR="00E9626B" w:rsidRDefault="007575C0" w:rsidP="00307B90">
      <w:pPr>
        <w:spacing w:line="240" w:lineRule="atLeast"/>
        <w:rPr>
          <w:rFonts w:ascii="3DS V2" w:hAnsi="3DS V2"/>
          <w:sz w:val="24"/>
          <w:szCs w:val="24"/>
        </w:rPr>
      </w:pPr>
      <w:r w:rsidRPr="0041418D">
        <w:rPr>
          <w:rFonts w:ascii="3DS V2" w:hAnsi="3DS V2"/>
          <w:noProof/>
        </w:rPr>
        <mc:AlternateContent>
          <mc:Choice Requires="wps">
            <w:drawing>
              <wp:anchor distT="0" distB="0" distL="114300" distR="114300" simplePos="0" relativeHeight="251679232" behindDoc="0" locked="0" layoutInCell="1" allowOverlap="1" wp14:anchorId="4621094E" wp14:editId="47E82703">
                <wp:simplePos x="0" y="0"/>
                <wp:positionH relativeFrom="margin">
                  <wp:posOffset>757555</wp:posOffset>
                </wp:positionH>
                <wp:positionV relativeFrom="paragraph">
                  <wp:posOffset>165536</wp:posOffset>
                </wp:positionV>
                <wp:extent cx="4125595" cy="160655"/>
                <wp:effectExtent l="0" t="0" r="8255" b="0"/>
                <wp:wrapSquare wrapText="bothSides"/>
                <wp:docPr id="15" name="Zone de texte 15"/>
                <wp:cNvGraphicFramePr/>
                <a:graphic xmlns:a="http://schemas.openxmlformats.org/drawingml/2006/main">
                  <a:graphicData uri="http://schemas.microsoft.com/office/word/2010/wordprocessingShape">
                    <wps:wsp>
                      <wps:cNvSpPr txBox="1"/>
                      <wps:spPr>
                        <a:xfrm>
                          <a:off x="0" y="0"/>
                          <a:ext cx="4125595" cy="160655"/>
                        </a:xfrm>
                        <a:prstGeom prst="rect">
                          <a:avLst/>
                        </a:prstGeom>
                        <a:solidFill>
                          <a:prstClr val="white"/>
                        </a:solidFill>
                        <a:ln>
                          <a:noFill/>
                        </a:ln>
                      </wps:spPr>
                      <wps:txbx>
                        <w:txbxContent>
                          <w:p w14:paraId="5767BCC2" w14:textId="42B0D5D6" w:rsidR="00140E3E" w:rsidRPr="00507560" w:rsidRDefault="00140E3E" w:rsidP="00140E3E">
                            <w:pPr>
                              <w:pStyle w:val="Lgende"/>
                              <w:jc w:val="center"/>
                              <w:rPr>
                                <w:sz w:val="24"/>
                                <w:szCs w:val="24"/>
                              </w:rPr>
                            </w:pPr>
                            <w:r>
                              <w:t xml:space="preserve">Figure </w:t>
                            </w:r>
                            <w:fldSimple w:instr=" SEQ Figure \* ARABIC ">
                              <w:r w:rsidR="00FC7E5C">
                                <w:rPr>
                                  <w:noProof/>
                                </w:rPr>
                                <w:t>19</w:t>
                              </w:r>
                            </w:fldSimple>
                            <w:r>
                              <w:t xml:space="preserve"> : </w:t>
                            </w:r>
                            <w:r w:rsidR="00724D20">
                              <w:t>Résultat de triangulation est garanti planaire.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21094E" id="Zone de texte 15" o:spid="_x0000_s1036" type="#_x0000_t202" style="position:absolute;margin-left:59.65pt;margin-top:13.05pt;width:324.85pt;height:12.65pt;z-index:2516792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" stroked="f">
                <v:textbox inset="0,0,0,0">
                  <w:txbxContent>
                    <w:p w14:paraId="5767BCC2" w14:textId="42B0D5D6" w:rsidR="00140E3E" w:rsidRPr="00507560" w:rsidRDefault="00140E3E" w:rsidP="00140E3E">
                      <w:pPr>
                        <w:pStyle w:val="Lgende"/>
                        <w:jc w:val="center"/>
                        <w:rPr>
                          <w:sz w:val="24"/>
                          <w:szCs w:val="24"/>
                        </w:rPr>
                      </w:pPr>
                      <w:r>
                        <w:t xml:space="preserve">Figure </w:t>
                      </w:r>
                      <w:fldSimple w:instr=" SEQ Figure \* ARABIC ">
                        <w:r w:rsidR="00FC7E5C">
                          <w:rPr>
                            <w:noProof/>
                          </w:rPr>
                          <w:t>19</w:t>
                        </w:r>
                      </w:fldSimple>
                      <w:r>
                        <w:t xml:space="preserve"> : </w:t>
                      </w:r>
                      <w:r w:rsidR="00724D20">
                        <w:t>Résultat de triangulation est garanti planaire.</w:t>
                      </w:r>
                    </w:p>
                  </w:txbxContent>
                </v:textbox>
                <w10:wrap type="square" anchorx="margin"/>
              </v:shape>
            </w:pict>
          </mc:Fallback>
        </mc:AlternateContent>
      </w:r>
    </w:p>
    <w:p w14:paraId="0048DD96" w14:textId="77777777" w:rsidR="00AF2A89" w:rsidRDefault="00AF2A89" w:rsidP="00307B90">
      <w:pPr>
        <w:spacing w:line="240" w:lineRule="atLeast"/>
        <w:rPr>
          <w:rFonts w:ascii="3DS V2" w:hAnsi="3DS V2"/>
          <w:sz w:val="24"/>
          <w:szCs w:val="24"/>
        </w:rPr>
      </w:pPr>
    </w:p>
    <w:p w14:paraId="6F6B103A" w14:textId="64FA3B51" w:rsidR="00307B90" w:rsidRDefault="00037668" w:rsidP="00461660">
      <w:pPr>
        <w:jc w:val="both"/>
        <w:rPr>
          <w:rFonts w:ascii="3DS V2" w:hAnsi="3DS V2"/>
          <w:sz w:val="24"/>
          <w:szCs w:val="24"/>
        </w:rPr>
      </w:pPr>
      <w:r>
        <w:rPr>
          <w:rFonts w:ascii="3DS V2" w:hAnsi="3DS V2"/>
          <w:sz w:val="24"/>
          <w:szCs w:val="24"/>
        </w:rPr>
        <w:t>Ici</w:t>
      </w:r>
      <w:r w:rsidR="00307B90">
        <w:rPr>
          <w:rFonts w:ascii="3DS V2" w:hAnsi="3DS V2"/>
          <w:sz w:val="24"/>
          <w:szCs w:val="24"/>
        </w:rPr>
        <w:t xml:space="preserve"> la cavité 1 et </w:t>
      </w:r>
      <w:r w:rsidR="003A0810">
        <w:rPr>
          <w:rFonts w:ascii="3DS V2" w:hAnsi="3DS V2"/>
          <w:sz w:val="24"/>
          <w:szCs w:val="24"/>
        </w:rPr>
        <w:t xml:space="preserve">la cavité </w:t>
      </w:r>
      <w:r w:rsidR="00307B90">
        <w:rPr>
          <w:rFonts w:ascii="3DS V2" w:hAnsi="3DS V2"/>
          <w:sz w:val="24"/>
          <w:szCs w:val="24"/>
        </w:rPr>
        <w:t>3 ne sont pas considér</w:t>
      </w:r>
      <w:r w:rsidR="00D8182F">
        <w:rPr>
          <w:rFonts w:ascii="3DS V2" w:hAnsi="3DS V2"/>
          <w:sz w:val="24"/>
          <w:szCs w:val="24"/>
        </w:rPr>
        <w:t>ées</w:t>
      </w:r>
      <w:r w:rsidR="00307B90">
        <w:rPr>
          <w:rFonts w:ascii="3DS V2" w:hAnsi="3DS V2"/>
          <w:sz w:val="24"/>
          <w:szCs w:val="24"/>
        </w:rPr>
        <w:t xml:space="preserve"> comme des cavités adjacentes, même </w:t>
      </w:r>
      <w:r w:rsidR="000A6D50">
        <w:rPr>
          <w:rFonts w:ascii="3DS V2" w:hAnsi="3DS V2"/>
          <w:sz w:val="24"/>
          <w:szCs w:val="24"/>
        </w:rPr>
        <w:t>si leur</w:t>
      </w:r>
      <w:r w:rsidR="00307B90">
        <w:rPr>
          <w:rFonts w:ascii="3DS V2" w:hAnsi="3DS V2"/>
          <w:sz w:val="24"/>
          <w:szCs w:val="24"/>
        </w:rPr>
        <w:t xml:space="preserve"> distance est </w:t>
      </w:r>
      <w:r w:rsidR="00EF4612">
        <w:rPr>
          <w:rFonts w:ascii="3DS V2" w:hAnsi="3DS V2"/>
          <w:sz w:val="24"/>
          <w:szCs w:val="24"/>
        </w:rPr>
        <w:t>identique à celle</w:t>
      </w:r>
      <w:r w:rsidR="00307B90">
        <w:rPr>
          <w:rFonts w:ascii="3DS V2" w:hAnsi="3DS V2"/>
          <w:sz w:val="24"/>
          <w:szCs w:val="24"/>
        </w:rPr>
        <w:t xml:space="preserve"> entre la cavité 0 et </w:t>
      </w:r>
      <w:r w:rsidR="00DD219C">
        <w:rPr>
          <w:rFonts w:ascii="3DS V2" w:hAnsi="3DS V2"/>
          <w:sz w:val="24"/>
          <w:szCs w:val="24"/>
        </w:rPr>
        <w:t xml:space="preserve">la cavité </w:t>
      </w:r>
      <w:r w:rsidR="00307B90">
        <w:rPr>
          <w:rFonts w:ascii="3DS V2" w:hAnsi="3DS V2"/>
          <w:sz w:val="24"/>
          <w:szCs w:val="24"/>
        </w:rPr>
        <w:t xml:space="preserve">2. Imaginons un cas où un câble de deux fils a déjà </w:t>
      </w:r>
      <w:r w:rsidR="00E30130">
        <w:rPr>
          <w:rFonts w:ascii="3DS V2" w:hAnsi="3DS V2"/>
          <w:sz w:val="24"/>
          <w:szCs w:val="24"/>
        </w:rPr>
        <w:t xml:space="preserve">été </w:t>
      </w:r>
      <w:r w:rsidR="001972C0">
        <w:rPr>
          <w:rFonts w:ascii="3DS V2" w:hAnsi="3DS V2"/>
          <w:sz w:val="24"/>
          <w:szCs w:val="24"/>
        </w:rPr>
        <w:t xml:space="preserve">connecté </w:t>
      </w:r>
      <w:r w:rsidR="00E30130">
        <w:rPr>
          <w:rFonts w:ascii="3DS V2" w:hAnsi="3DS V2"/>
          <w:sz w:val="24"/>
          <w:szCs w:val="24"/>
        </w:rPr>
        <w:t>aux</w:t>
      </w:r>
      <w:r w:rsidR="00307B90">
        <w:rPr>
          <w:rFonts w:ascii="3DS V2" w:hAnsi="3DS V2"/>
          <w:sz w:val="24"/>
          <w:szCs w:val="24"/>
        </w:rPr>
        <w:t xml:space="preserve"> cavité 0 et 2, un autre câble de deux fils, avec un fil placé à la cavité 3, ne pourra jamais placer son deuxième fil à la cavité 1. Le croisement des câbles est donc évité. </w:t>
      </w:r>
    </w:p>
    <w:p w14:paraId="34BE3452" w14:textId="47E617F5" w:rsidR="00307B90" w:rsidRPr="0041418D" w:rsidRDefault="00307B90" w:rsidP="00EB28D8">
      <w:pPr>
        <w:pStyle w:val="NormalWeb"/>
        <w:rPr>
          <w:rFonts w:ascii="3DS V2" w:eastAsia="SimSun" w:hAnsi="3DS V2" w:cstheme="minorBidi"/>
          <w:lang w:val="fr-FR"/>
        </w:rPr>
      </w:pPr>
    </w:p>
    <w:p w14:paraId="01642074" w14:textId="75EBA459" w:rsidR="00DB4024" w:rsidRPr="00287A18" w:rsidRDefault="00DB4024" w:rsidP="00DB4024">
      <w:pPr>
        <w:pStyle w:val="Titre3"/>
        <w:rPr>
          <w:rFonts w:ascii="3DS V2" w:hAnsi="3DS V2"/>
          <w:sz w:val="32"/>
          <w:szCs w:val="32"/>
        </w:rPr>
      </w:pPr>
      <w:bookmarkStart w:id="29" w:name="_Toc205474984"/>
      <w:r>
        <w:rPr>
          <w:rFonts w:ascii="3DS V2" w:hAnsi="3DS V2"/>
          <w:sz w:val="32"/>
          <w:szCs w:val="32"/>
        </w:rPr>
        <w:t>Stratégie de recherche</w:t>
      </w:r>
      <w:bookmarkEnd w:id="29"/>
    </w:p>
    <w:p w14:paraId="6673E631" w14:textId="4CC35AF4" w:rsidR="00287A18" w:rsidRPr="009D4812" w:rsidRDefault="003C3673" w:rsidP="002E1555">
      <w:pPr>
        <w:pStyle w:val="NormalWeb"/>
        <w:spacing w:line="276" w:lineRule="auto"/>
        <w:jc w:val="both"/>
        <w:rPr>
          <w:rFonts w:ascii="3DS V2" w:hAnsi="3DS V2"/>
          <w:sz w:val="32"/>
          <w:szCs w:val="32"/>
          <w:lang w:val="fr-FR"/>
        </w:rPr>
      </w:pPr>
      <w:r>
        <w:rPr>
          <w:rFonts w:ascii="3DS V2" w:eastAsia="SimSun" w:hAnsi="3DS V2" w:cstheme="minorBidi"/>
          <w:lang w:val="fr-FR"/>
        </w:rPr>
        <w:t>La recherche d’allocation pour chaque câble est basée sur l</w:t>
      </w:r>
      <w:r w:rsidR="00C1064F" w:rsidRPr="00C1064F">
        <w:rPr>
          <w:rFonts w:ascii="3DS V2" w:eastAsia="SimSun" w:hAnsi="3DS V2" w:cstheme="minorBidi"/>
          <w:lang w:val="fr-FR"/>
        </w:rPr>
        <w:t>a table d'adjacence</w:t>
      </w:r>
      <w:r>
        <w:rPr>
          <w:rFonts w:ascii="3DS V2" w:eastAsia="SimSun" w:hAnsi="3DS V2" w:cstheme="minorBidi"/>
          <w:lang w:val="fr-FR"/>
        </w:rPr>
        <w:t xml:space="preserve"> </w:t>
      </w:r>
      <w:r w:rsidR="00CD42DC">
        <w:rPr>
          <w:rFonts w:ascii="3DS V2" w:eastAsia="SimSun" w:hAnsi="3DS V2" w:cstheme="minorBidi"/>
          <w:lang w:val="fr-FR"/>
        </w:rPr>
        <w:t>des cavités</w:t>
      </w:r>
      <w:r>
        <w:rPr>
          <w:rFonts w:ascii="3DS V2" w:eastAsia="SimSun" w:hAnsi="3DS V2" w:cstheme="minorBidi"/>
          <w:lang w:val="fr-FR"/>
        </w:rPr>
        <w:t xml:space="preserve"> établie dans l’étape précédent</w:t>
      </w:r>
      <w:r w:rsidR="005D4EEF">
        <w:rPr>
          <w:rFonts w:ascii="3DS V2" w:eastAsia="SimSun" w:hAnsi="3DS V2" w:cstheme="minorBidi"/>
          <w:lang w:val="fr-FR"/>
        </w:rPr>
        <w:t>e</w:t>
      </w:r>
      <w:r>
        <w:rPr>
          <w:rFonts w:ascii="3DS V2" w:eastAsia="SimSun" w:hAnsi="3DS V2" w:cstheme="minorBidi"/>
          <w:lang w:val="fr-FR"/>
        </w:rPr>
        <w:t xml:space="preserve">. </w:t>
      </w:r>
      <w:r w:rsidR="002338B8">
        <w:rPr>
          <w:rFonts w:ascii="3DS V2" w:eastAsia="SimSun" w:hAnsi="3DS V2" w:cstheme="minorBidi"/>
          <w:lang w:val="fr-FR"/>
        </w:rPr>
        <w:t xml:space="preserve">Le processus de recherche est un processus de parcours d’arbre : la racine est la cavité de départ, </w:t>
      </w:r>
      <w:r w:rsidR="00011528">
        <w:rPr>
          <w:rFonts w:ascii="3DS V2" w:eastAsia="SimSun" w:hAnsi="3DS V2" w:cstheme="minorBidi"/>
          <w:lang w:val="fr-FR"/>
        </w:rPr>
        <w:t>l</w:t>
      </w:r>
      <w:r w:rsidR="002338B8">
        <w:rPr>
          <w:rFonts w:ascii="3DS V2" w:eastAsia="SimSun" w:hAnsi="3DS V2" w:cstheme="minorBidi"/>
          <w:lang w:val="fr-FR"/>
        </w:rPr>
        <w:t>es cavité</w:t>
      </w:r>
      <w:r w:rsidR="009810E4">
        <w:rPr>
          <w:rFonts w:ascii="3DS V2" w:eastAsia="SimSun" w:hAnsi="3DS V2" w:cstheme="minorBidi"/>
          <w:lang w:val="fr-FR"/>
        </w:rPr>
        <w:t>s</w:t>
      </w:r>
      <w:r w:rsidR="002338B8">
        <w:rPr>
          <w:rFonts w:ascii="3DS V2" w:eastAsia="SimSun" w:hAnsi="3DS V2" w:cstheme="minorBidi"/>
          <w:lang w:val="fr-FR"/>
        </w:rPr>
        <w:t xml:space="preserve"> voisines </w:t>
      </w:r>
      <w:r w:rsidR="002969BB">
        <w:rPr>
          <w:rFonts w:ascii="3DS V2" w:eastAsia="SimSun" w:hAnsi="3DS V2" w:cstheme="minorBidi"/>
          <w:lang w:val="fr-FR"/>
        </w:rPr>
        <w:t xml:space="preserve">de chaque nœud </w:t>
      </w:r>
      <w:r w:rsidR="002338B8">
        <w:rPr>
          <w:rFonts w:ascii="3DS V2" w:eastAsia="SimSun" w:hAnsi="3DS V2" w:cstheme="minorBidi"/>
          <w:lang w:val="fr-FR"/>
        </w:rPr>
        <w:t>sont les nœud</w:t>
      </w:r>
      <w:r w:rsidR="00C22E9C">
        <w:rPr>
          <w:rFonts w:ascii="3DS V2" w:eastAsia="SimSun" w:hAnsi="3DS V2" w:cstheme="minorBidi"/>
          <w:lang w:val="fr-FR"/>
        </w:rPr>
        <w:t>s</w:t>
      </w:r>
      <w:r w:rsidR="002338B8">
        <w:rPr>
          <w:rFonts w:ascii="3DS V2" w:eastAsia="SimSun" w:hAnsi="3DS V2" w:cstheme="minorBidi"/>
          <w:lang w:val="fr-FR"/>
        </w:rPr>
        <w:t xml:space="preserve"> </w:t>
      </w:r>
      <w:r w:rsidR="005D4EEF">
        <w:rPr>
          <w:rFonts w:ascii="3DS V2" w:eastAsia="SimSun" w:hAnsi="3DS V2" w:cstheme="minorBidi"/>
          <w:lang w:val="fr-FR"/>
        </w:rPr>
        <w:t>enfants</w:t>
      </w:r>
      <w:r w:rsidR="002338B8">
        <w:rPr>
          <w:rFonts w:ascii="3DS V2" w:eastAsia="SimSun" w:hAnsi="3DS V2" w:cstheme="minorBidi"/>
          <w:lang w:val="fr-FR"/>
        </w:rPr>
        <w:t xml:space="preserve">, et la profondeur de recherche correspond au nombre de fils dans </w:t>
      </w:r>
      <w:r w:rsidR="00861561">
        <w:rPr>
          <w:rFonts w:ascii="3DS V2" w:eastAsia="SimSun" w:hAnsi="3DS V2" w:cstheme="minorBidi"/>
          <w:lang w:val="fr-FR"/>
        </w:rPr>
        <w:t>un</w:t>
      </w:r>
      <w:r w:rsidR="002338B8">
        <w:rPr>
          <w:rFonts w:ascii="3DS V2" w:eastAsia="SimSun" w:hAnsi="3DS V2" w:cstheme="minorBidi"/>
          <w:lang w:val="fr-FR"/>
        </w:rPr>
        <w:t xml:space="preserve"> câbl</w:t>
      </w:r>
      <w:r w:rsidR="004B796D">
        <w:rPr>
          <w:rFonts w:ascii="3DS V2" w:eastAsia="SimSun" w:hAnsi="3DS V2" w:cstheme="minorBidi"/>
          <w:lang w:val="fr-FR"/>
        </w:rPr>
        <w:t>e</w:t>
      </w:r>
      <w:r w:rsidR="002338B8">
        <w:rPr>
          <w:rFonts w:ascii="3DS V2" w:eastAsia="SimSun" w:hAnsi="3DS V2" w:cstheme="minorBidi"/>
          <w:lang w:val="fr-FR"/>
        </w:rPr>
        <w:t xml:space="preserve">. </w:t>
      </w:r>
    </w:p>
    <w:p w14:paraId="2F55D3B0" w14:textId="6FAE24CA" w:rsidR="002B51E4" w:rsidRDefault="00C27E59" w:rsidP="002E1555">
      <w:pPr>
        <w:jc w:val="both"/>
        <w:rPr>
          <w:rFonts w:ascii="3DS V2" w:hAnsi="3DS V2"/>
          <w:sz w:val="24"/>
          <w:szCs w:val="24"/>
        </w:rPr>
      </w:pPr>
      <w:r w:rsidRPr="00BF3E30">
        <w:rPr>
          <w:rFonts w:ascii="3DS V2" w:hAnsi="3DS V2"/>
          <w:sz w:val="24"/>
          <w:szCs w:val="24"/>
        </w:rPr>
        <w:t xml:space="preserve">La méthode </w:t>
      </w:r>
      <w:r w:rsidR="001B6F98">
        <w:rPr>
          <w:rFonts w:ascii="3DS V2" w:hAnsi="3DS V2"/>
          <w:sz w:val="24"/>
          <w:szCs w:val="24"/>
        </w:rPr>
        <w:t xml:space="preserve">la </w:t>
      </w:r>
      <w:r w:rsidRPr="00BF3E30">
        <w:rPr>
          <w:rFonts w:ascii="3DS V2" w:hAnsi="3DS V2"/>
          <w:sz w:val="24"/>
          <w:szCs w:val="24"/>
        </w:rPr>
        <w:t xml:space="preserve">plus simple </w:t>
      </w:r>
      <w:r w:rsidR="00D355B9">
        <w:rPr>
          <w:rFonts w:ascii="3DS V2" w:hAnsi="3DS V2"/>
          <w:sz w:val="24"/>
          <w:szCs w:val="24"/>
        </w:rPr>
        <w:t xml:space="preserve">pour trouver </w:t>
      </w:r>
      <w:r w:rsidR="00DB3488">
        <w:rPr>
          <w:rFonts w:ascii="3DS V2" w:hAnsi="3DS V2"/>
          <w:sz w:val="24"/>
          <w:szCs w:val="24"/>
        </w:rPr>
        <w:t>toutes les solutions possibles</w:t>
      </w:r>
      <w:r w:rsidR="00D355B9">
        <w:rPr>
          <w:rFonts w:ascii="3DS V2" w:hAnsi="3DS V2"/>
          <w:sz w:val="24"/>
          <w:szCs w:val="24"/>
        </w:rPr>
        <w:t xml:space="preserve">, </w:t>
      </w:r>
      <w:r w:rsidRPr="00BF3E30">
        <w:rPr>
          <w:rFonts w:ascii="3DS V2" w:hAnsi="3DS V2"/>
          <w:sz w:val="24"/>
          <w:szCs w:val="24"/>
        </w:rPr>
        <w:t xml:space="preserve">est sans doute la recherche par retour </w:t>
      </w:r>
      <w:r w:rsidR="004F126F" w:rsidRPr="00BF3E30">
        <w:rPr>
          <w:rFonts w:ascii="3DS V2" w:hAnsi="3DS V2"/>
          <w:sz w:val="24"/>
          <w:szCs w:val="24"/>
        </w:rPr>
        <w:t>sur trace</w:t>
      </w:r>
      <w:r w:rsidR="00BF3E30">
        <w:rPr>
          <w:rFonts w:ascii="3DS V2" w:hAnsi="3DS V2"/>
          <w:sz w:val="24"/>
          <w:szCs w:val="24"/>
        </w:rPr>
        <w:t>, dite « </w:t>
      </w:r>
      <w:r w:rsidR="00BF3E30" w:rsidRPr="00EE6F74">
        <w:rPr>
          <w:rFonts w:ascii="3DS V2" w:hAnsi="3DS V2"/>
          <w:sz w:val="24"/>
          <w:szCs w:val="24"/>
          <w:lang w:val="en-US"/>
        </w:rPr>
        <w:t>Backtracking</w:t>
      </w:r>
      <w:r w:rsidR="00BF3E30">
        <w:rPr>
          <w:rFonts w:ascii="3DS V2" w:hAnsi="3DS V2"/>
          <w:sz w:val="24"/>
          <w:szCs w:val="24"/>
        </w:rPr>
        <w:t> » en anglais</w:t>
      </w:r>
      <w:r w:rsidR="004F126F" w:rsidRPr="00BF3E30">
        <w:rPr>
          <w:rFonts w:ascii="3DS V2" w:hAnsi="3DS V2"/>
          <w:sz w:val="24"/>
          <w:szCs w:val="24"/>
        </w:rPr>
        <w:t xml:space="preserve">. </w:t>
      </w:r>
      <w:r w:rsidR="00F64267">
        <w:rPr>
          <w:rFonts w:ascii="3DS V2" w:hAnsi="3DS V2"/>
          <w:sz w:val="24"/>
          <w:szCs w:val="24"/>
        </w:rPr>
        <w:t>C’est</w:t>
      </w:r>
      <w:r w:rsidRPr="00BF3E30">
        <w:rPr>
          <w:rFonts w:ascii="3DS V2" w:hAnsi="3DS V2"/>
          <w:sz w:val="24"/>
          <w:szCs w:val="24"/>
        </w:rPr>
        <w:t xml:space="preserve"> une approche algorithmique </w:t>
      </w:r>
      <w:r w:rsidR="004F126F" w:rsidRPr="00BF3E30">
        <w:rPr>
          <w:rFonts w:ascii="3DS V2" w:hAnsi="3DS V2"/>
          <w:sz w:val="24"/>
          <w:szCs w:val="24"/>
        </w:rPr>
        <w:t xml:space="preserve">très souvent </w:t>
      </w:r>
      <w:r w:rsidRPr="00BF3E30">
        <w:rPr>
          <w:rFonts w:ascii="3DS V2" w:hAnsi="3DS V2"/>
          <w:sz w:val="24"/>
          <w:szCs w:val="24"/>
        </w:rPr>
        <w:t>utilis</w:t>
      </w:r>
      <w:r w:rsidRPr="00BF3E30">
        <w:rPr>
          <w:rFonts w:ascii="3DS V2" w:hAnsi="3DS V2" w:cs="3DS V2"/>
          <w:sz w:val="24"/>
          <w:szCs w:val="24"/>
        </w:rPr>
        <w:t>é</w:t>
      </w:r>
      <w:r w:rsidRPr="00BF3E30">
        <w:rPr>
          <w:rFonts w:ascii="3DS V2" w:hAnsi="3DS V2"/>
          <w:sz w:val="24"/>
          <w:szCs w:val="24"/>
        </w:rPr>
        <w:t>e pour r</w:t>
      </w:r>
      <w:r w:rsidRPr="00BF3E30">
        <w:rPr>
          <w:rFonts w:ascii="3DS V2" w:hAnsi="3DS V2" w:cs="3DS V2"/>
          <w:sz w:val="24"/>
          <w:szCs w:val="24"/>
        </w:rPr>
        <w:t>é</w:t>
      </w:r>
      <w:r w:rsidRPr="00BF3E30">
        <w:rPr>
          <w:rFonts w:ascii="3DS V2" w:hAnsi="3DS V2"/>
          <w:sz w:val="24"/>
          <w:szCs w:val="24"/>
        </w:rPr>
        <w:t>soudre des probl</w:t>
      </w:r>
      <w:r w:rsidRPr="00BF3E30">
        <w:rPr>
          <w:rFonts w:ascii="3DS V2" w:hAnsi="3DS V2" w:cs="3DS V2"/>
          <w:sz w:val="24"/>
          <w:szCs w:val="24"/>
        </w:rPr>
        <w:t>è</w:t>
      </w:r>
      <w:r w:rsidRPr="00BF3E30">
        <w:rPr>
          <w:rFonts w:ascii="3DS V2" w:hAnsi="3DS V2"/>
          <w:sz w:val="24"/>
          <w:szCs w:val="24"/>
        </w:rPr>
        <w:t>mes de recherche combinatoire</w:t>
      </w:r>
      <w:r w:rsidR="002355C1" w:rsidRPr="00BF3E30">
        <w:rPr>
          <w:rFonts w:ascii="3DS V2" w:hAnsi="3DS V2"/>
          <w:sz w:val="24"/>
          <w:szCs w:val="24"/>
        </w:rPr>
        <w:t xml:space="preserve">. Elle </w:t>
      </w:r>
      <w:r w:rsidRPr="00BF3E30">
        <w:rPr>
          <w:rFonts w:ascii="3DS V2" w:hAnsi="3DS V2"/>
          <w:sz w:val="24"/>
          <w:szCs w:val="24"/>
        </w:rPr>
        <w:t>explor</w:t>
      </w:r>
      <w:r w:rsidR="002355C1" w:rsidRPr="00BF3E30">
        <w:rPr>
          <w:rFonts w:ascii="3DS V2" w:hAnsi="3DS V2"/>
          <w:sz w:val="24"/>
          <w:szCs w:val="24"/>
        </w:rPr>
        <w:t>e</w:t>
      </w:r>
      <w:r w:rsidRPr="00BF3E30">
        <w:rPr>
          <w:rFonts w:ascii="3DS V2" w:hAnsi="3DS V2"/>
          <w:sz w:val="24"/>
          <w:szCs w:val="24"/>
        </w:rPr>
        <w:t xml:space="preserve"> l’ensemble des solutions possibles sur un parcours en profondeur (DFS)</w:t>
      </w:r>
      <w:r w:rsidR="00BF3E30">
        <w:rPr>
          <w:rFonts w:ascii="3DS V2" w:hAnsi="3DS V2"/>
          <w:sz w:val="24"/>
          <w:szCs w:val="24"/>
        </w:rPr>
        <w:t xml:space="preserve">. </w:t>
      </w:r>
    </w:p>
    <w:p w14:paraId="65BE3F32" w14:textId="067884A9" w:rsidR="00287A18" w:rsidRDefault="00C27E59" w:rsidP="002E1555">
      <w:pPr>
        <w:jc w:val="both"/>
        <w:rPr>
          <w:rFonts w:ascii="3DS V2" w:hAnsi="3DS V2"/>
          <w:sz w:val="24"/>
          <w:szCs w:val="24"/>
        </w:rPr>
      </w:pPr>
      <w:r w:rsidRPr="00BF3E30">
        <w:rPr>
          <w:rFonts w:ascii="3DS V2" w:hAnsi="3DS V2"/>
          <w:sz w:val="24"/>
          <w:szCs w:val="24"/>
        </w:rPr>
        <w:t>Néanmoins,</w:t>
      </w:r>
      <w:r w:rsidR="0046780C">
        <w:rPr>
          <w:rFonts w:ascii="3DS V2" w:hAnsi="3DS V2"/>
          <w:sz w:val="24"/>
          <w:szCs w:val="24"/>
        </w:rPr>
        <w:t xml:space="preserve"> </w:t>
      </w:r>
      <w:r w:rsidR="000F106B" w:rsidRPr="00BF3E30">
        <w:rPr>
          <w:rFonts w:ascii="3DS V2" w:hAnsi="3DS V2"/>
          <w:sz w:val="24"/>
          <w:szCs w:val="24"/>
        </w:rPr>
        <w:t>bien qu’elle ait une</w:t>
      </w:r>
      <w:r w:rsidR="0046780C">
        <w:rPr>
          <w:rFonts w:ascii="3DS V2" w:hAnsi="3DS V2"/>
          <w:sz w:val="24"/>
          <w:szCs w:val="24"/>
        </w:rPr>
        <w:t xml:space="preserve"> </w:t>
      </w:r>
      <w:r w:rsidR="000F106B" w:rsidRPr="00BF3E30">
        <w:rPr>
          <w:rFonts w:ascii="3DS V2" w:hAnsi="3DS V2"/>
          <w:sz w:val="24"/>
          <w:szCs w:val="24"/>
        </w:rPr>
        <w:t xml:space="preserve">simplicité </w:t>
      </w:r>
      <w:r w:rsidR="0046780C">
        <w:rPr>
          <w:rFonts w:ascii="3DS V2" w:hAnsi="3DS V2"/>
          <w:sz w:val="24"/>
          <w:szCs w:val="24"/>
        </w:rPr>
        <w:t>de</w:t>
      </w:r>
      <w:r w:rsidR="000F106B" w:rsidRPr="00BF3E30">
        <w:rPr>
          <w:rFonts w:ascii="3DS V2" w:hAnsi="3DS V2"/>
          <w:sz w:val="24"/>
          <w:szCs w:val="24"/>
        </w:rPr>
        <w:t xml:space="preserve"> réalisation, elle </w:t>
      </w:r>
      <w:r w:rsidR="00E118CA">
        <w:rPr>
          <w:rFonts w:ascii="3DS V2" w:hAnsi="3DS V2"/>
          <w:sz w:val="24"/>
          <w:szCs w:val="24"/>
        </w:rPr>
        <w:t>a</w:t>
      </w:r>
      <w:r w:rsidRPr="00BF3E30">
        <w:rPr>
          <w:rFonts w:ascii="3DS V2" w:hAnsi="3DS V2"/>
          <w:sz w:val="24"/>
          <w:szCs w:val="24"/>
        </w:rPr>
        <w:t xml:space="preserve"> une complexité temporelle</w:t>
      </w:r>
      <w:r w:rsidR="003E752C">
        <w:rPr>
          <w:rFonts w:ascii="3DS V2" w:hAnsi="3DS V2"/>
          <w:sz w:val="24"/>
          <w:szCs w:val="24"/>
        </w:rPr>
        <w:t xml:space="preserve"> </w:t>
      </w:r>
      <w:r w:rsidR="007B4189">
        <w:rPr>
          <w:rFonts w:ascii="3DS V2" w:hAnsi="3DS V2"/>
          <w:sz w:val="24"/>
          <w:szCs w:val="24"/>
        </w:rPr>
        <w:t>trop importante</w:t>
      </w:r>
      <w:r w:rsidRPr="00BF3E30">
        <w:rPr>
          <w:rFonts w:ascii="3DS V2" w:hAnsi="3DS V2"/>
          <w:sz w:val="24"/>
          <w:szCs w:val="24"/>
        </w:rPr>
        <w:t xml:space="preserve"> </w:t>
      </w:r>
      <w:r w:rsidR="008D6A70">
        <w:rPr>
          <w:rFonts w:ascii="3DS V2" w:hAnsi="3DS V2"/>
          <w:sz w:val="24"/>
          <w:szCs w:val="24"/>
        </w:rPr>
        <w:t>dans certain cas pratique</w:t>
      </w:r>
      <w:r w:rsidR="000F106B" w:rsidRPr="00BF3E30">
        <w:rPr>
          <w:rFonts w:ascii="3DS V2" w:hAnsi="3DS V2"/>
          <w:sz w:val="24"/>
          <w:szCs w:val="24"/>
        </w:rPr>
        <w:t xml:space="preserve">. </w:t>
      </w:r>
      <w:r w:rsidR="007B32B8">
        <w:rPr>
          <w:rFonts w:ascii="3DS V2" w:hAnsi="3DS V2"/>
          <w:sz w:val="24"/>
          <w:szCs w:val="24"/>
        </w:rPr>
        <w:t xml:space="preserve">Pour une démonstration du problème, faisons </w:t>
      </w:r>
      <w:r w:rsidR="00D22FFD">
        <w:rPr>
          <w:rFonts w:ascii="3DS V2" w:hAnsi="3DS V2"/>
          <w:sz w:val="24"/>
          <w:szCs w:val="24"/>
        </w:rPr>
        <w:t>une preuve simple par récurrence pour déterminer la complexité te</w:t>
      </w:r>
      <w:r w:rsidR="00E40A91">
        <w:rPr>
          <w:rFonts w:ascii="3DS V2" w:hAnsi="3DS V2"/>
          <w:sz w:val="24"/>
          <w:szCs w:val="24"/>
        </w:rPr>
        <w:t>m</w:t>
      </w:r>
      <w:r w:rsidR="00D22FFD">
        <w:rPr>
          <w:rFonts w:ascii="3DS V2" w:hAnsi="3DS V2"/>
          <w:sz w:val="24"/>
          <w:szCs w:val="24"/>
        </w:rPr>
        <w:t xml:space="preserve">porelle </w:t>
      </w:r>
      <w:r w:rsidR="00E40A91">
        <w:rPr>
          <w:rFonts w:ascii="3DS V2" w:hAnsi="3DS V2"/>
          <w:sz w:val="24"/>
          <w:szCs w:val="24"/>
        </w:rPr>
        <w:t>de cet algorithme.</w:t>
      </w:r>
    </w:p>
    <w:p w14:paraId="2ECF2380" w14:textId="7E356014" w:rsidR="00E40A91" w:rsidRPr="008D2579" w:rsidRDefault="00E40A91" w:rsidP="008A1565">
      <w:pPr>
        <w:jc w:val="both"/>
        <w:rPr>
          <w:rFonts w:ascii="3DS V2" w:hAnsi="3DS V2" w:cs="Arial"/>
          <w:sz w:val="24"/>
          <w:szCs w:val="24"/>
        </w:rPr>
      </w:pPr>
      <w:r w:rsidRPr="008D2579">
        <w:rPr>
          <w:rFonts w:ascii="3DS V2" w:hAnsi="3DS V2" w:cs="Arial"/>
          <w:b/>
          <w:bCs/>
          <w:sz w:val="24"/>
          <w:szCs w:val="24"/>
        </w:rPr>
        <w:t>Initialisation</w:t>
      </w:r>
      <w:r w:rsidRPr="008D2579">
        <w:rPr>
          <w:rFonts w:ascii="3DS V2" w:hAnsi="3DS V2" w:cs="Arial"/>
          <w:sz w:val="24"/>
          <w:szCs w:val="24"/>
        </w:rPr>
        <w:t xml:space="preserve"> : </w:t>
      </w:r>
    </w:p>
    <w:p w14:paraId="60B3CE15" w14:textId="7D28B0C7" w:rsidR="00E81303" w:rsidRPr="008D2579" w:rsidRDefault="00E81303" w:rsidP="008A1565">
      <w:pPr>
        <w:jc w:val="both"/>
        <w:rPr>
          <w:rFonts w:ascii="3DS V2" w:hAnsi="3DS V2" w:cs="Arial"/>
          <w:sz w:val="24"/>
          <w:szCs w:val="24"/>
        </w:rPr>
      </w:pPr>
      <w:r w:rsidRPr="008D2579">
        <w:rPr>
          <w:rFonts w:ascii="3DS V2" w:hAnsi="3DS V2" w:cs="Arial"/>
          <w:sz w:val="24"/>
          <w:szCs w:val="24"/>
        </w:rPr>
        <w:t>Soit</w:t>
      </w:r>
      <w:r w:rsidRPr="00A660F6">
        <w:rPr>
          <w:rFonts w:ascii="Cambria Math" w:hAnsi="Cambria Math"/>
          <w:sz w:val="24"/>
          <w:szCs w:val="24"/>
        </w:rPr>
        <w:t xml:space="preserve"> </w:t>
      </w:r>
      <m:oMath>
        <m:r>
          <w:rPr>
            <w:rFonts w:ascii="Cambria Math" w:hAnsi="Cambria Math"/>
            <w:sz w:val="24"/>
            <w:szCs w:val="24"/>
          </w:rPr>
          <m:t>b</m:t>
        </m:r>
      </m:oMath>
      <w:r w:rsidRPr="00A660F6">
        <w:rPr>
          <w:rFonts w:ascii="Cambria Math" w:hAnsi="Cambria Math"/>
          <w:sz w:val="24"/>
          <w:szCs w:val="24"/>
        </w:rPr>
        <w:t xml:space="preserve"> </w:t>
      </w:r>
      <w:r w:rsidRPr="008D2579">
        <w:rPr>
          <w:rFonts w:ascii="3DS V2" w:hAnsi="3DS V2" w:cs="Arial"/>
          <w:sz w:val="24"/>
          <w:szCs w:val="24"/>
        </w:rPr>
        <w:t xml:space="preserve">le nombre </w:t>
      </w:r>
      <w:r w:rsidR="00011528" w:rsidRPr="008D2579">
        <w:rPr>
          <w:rFonts w:ascii="3DS V2" w:hAnsi="3DS V2" w:cs="Arial"/>
          <w:sz w:val="24"/>
          <w:szCs w:val="24"/>
        </w:rPr>
        <w:t>de nœud</w:t>
      </w:r>
      <w:r w:rsidR="00936D49" w:rsidRPr="008D2579">
        <w:rPr>
          <w:rFonts w:ascii="3DS V2" w:hAnsi="3DS V2" w:cs="Arial"/>
          <w:sz w:val="24"/>
          <w:szCs w:val="24"/>
        </w:rPr>
        <w:t>s</w:t>
      </w:r>
      <w:r w:rsidR="00011528" w:rsidRPr="008D2579">
        <w:rPr>
          <w:rFonts w:ascii="3DS V2" w:hAnsi="3DS V2" w:cs="Arial"/>
          <w:sz w:val="24"/>
          <w:szCs w:val="24"/>
        </w:rPr>
        <w:t xml:space="preserve"> </w:t>
      </w:r>
      <w:r w:rsidR="00936D49" w:rsidRPr="008D2579">
        <w:rPr>
          <w:rFonts w:ascii="3DS V2" w:hAnsi="3DS V2" w:cs="Arial"/>
          <w:sz w:val="24"/>
          <w:szCs w:val="24"/>
        </w:rPr>
        <w:t xml:space="preserve">enfants </w:t>
      </w:r>
      <w:r w:rsidR="00011528" w:rsidRPr="008D2579">
        <w:rPr>
          <w:rFonts w:ascii="3DS V2" w:hAnsi="3DS V2" w:cs="Arial"/>
          <w:sz w:val="24"/>
          <w:szCs w:val="24"/>
        </w:rPr>
        <w:t>pour chaque nœud.</w:t>
      </w:r>
      <w:r w:rsidRPr="008D2579">
        <w:rPr>
          <w:rFonts w:ascii="3DS V2" w:hAnsi="3DS V2" w:cs="Arial"/>
          <w:sz w:val="24"/>
          <w:szCs w:val="24"/>
        </w:rPr>
        <w:t xml:space="preserve"> </w:t>
      </w:r>
    </w:p>
    <w:p w14:paraId="645F4DBC" w14:textId="439CCA2B" w:rsidR="00E40A91" w:rsidRPr="008D2579" w:rsidRDefault="00E40A91" w:rsidP="008A1565">
      <w:pPr>
        <w:jc w:val="both"/>
        <w:rPr>
          <w:rFonts w:ascii="3DS V2" w:hAnsi="3DS V2" w:cs="Arial"/>
          <w:sz w:val="24"/>
          <w:szCs w:val="24"/>
        </w:rPr>
      </w:pPr>
      <w:r w:rsidRPr="008D2579">
        <w:rPr>
          <w:rFonts w:ascii="3DS V2" w:hAnsi="3DS V2" w:cs="Arial"/>
          <w:sz w:val="24"/>
          <w:szCs w:val="24"/>
        </w:rPr>
        <w:t xml:space="preserve">Si la profondeur </w:t>
      </w:r>
      <w:r w:rsidR="00BD017B" w:rsidRPr="008D2579">
        <w:rPr>
          <w:rFonts w:ascii="3DS V2" w:hAnsi="3DS V2" w:cs="Arial"/>
          <w:sz w:val="24"/>
          <w:szCs w:val="24"/>
        </w:rPr>
        <w:t>de recherche</w:t>
      </w:r>
      <w:r w:rsidR="00BD017B">
        <w:rPr>
          <w:rFonts w:ascii="Cambria Math" w:hAnsi="Cambria Math"/>
          <w:sz w:val="24"/>
          <w:szCs w:val="24"/>
        </w:rPr>
        <w:t xml:space="preserve"> </w:t>
      </w:r>
      <m:oMath>
        <m:r>
          <w:rPr>
            <w:rFonts w:ascii="Cambria Math" w:hAnsi="Cambria Math"/>
            <w:sz w:val="24"/>
            <w:szCs w:val="24"/>
          </w:rPr>
          <m:t>d=0</m:t>
        </m:r>
      </m:oMath>
      <w:r w:rsidRPr="00A96D0D">
        <w:rPr>
          <w:rFonts w:ascii="Cambria Math" w:hAnsi="Cambria Math"/>
          <w:sz w:val="24"/>
          <w:szCs w:val="24"/>
        </w:rPr>
        <w:t xml:space="preserve">, </w:t>
      </w:r>
      <w:r w:rsidRPr="008D2579">
        <w:rPr>
          <w:rFonts w:ascii="3DS V2" w:hAnsi="3DS V2" w:cs="Arial"/>
          <w:sz w:val="24"/>
          <w:szCs w:val="24"/>
        </w:rPr>
        <w:t xml:space="preserve">seulement la racine est visitée. </w:t>
      </w:r>
    </w:p>
    <w:p w14:paraId="12C93CE0" w14:textId="73ADE9E1" w:rsidR="00E40A91" w:rsidRPr="00506230" w:rsidRDefault="00506230" w:rsidP="00C27E59">
      <w:pPr>
        <w:rPr>
          <w:rFonts w:ascii="Cambria Math" w:hAnsi="Cambria Math"/>
          <w:i/>
          <w:sz w:val="24"/>
          <w:szCs w:val="24"/>
        </w:rPr>
      </w:pPr>
      <m:oMathPara>
        <m:oMath>
          <m:r>
            <w:rPr>
              <w:rFonts w:ascii="Cambria Math" w:hAnsi="Cambria Math"/>
              <w:sz w:val="24"/>
              <w:szCs w:val="24"/>
            </w:rPr>
            <m:t>T(0)=1=O(</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0</m:t>
              </m:r>
            </m:sup>
          </m:sSup>
          <m:r>
            <w:rPr>
              <w:rFonts w:ascii="Cambria Math" w:hAnsi="Cambria Math"/>
              <w:sz w:val="24"/>
              <w:szCs w:val="24"/>
            </w:rPr>
            <m:t xml:space="preserve"> )=O(1)</m:t>
          </m:r>
        </m:oMath>
      </m:oMathPara>
    </w:p>
    <w:p w14:paraId="41329F34" w14:textId="77777777" w:rsidR="00A660F6" w:rsidRPr="008D2579" w:rsidRDefault="007B32B8" w:rsidP="00A660F6">
      <w:pPr>
        <w:rPr>
          <w:rFonts w:ascii="3DS V2" w:hAnsi="3DS V2" w:cs="Arial"/>
          <w:sz w:val="24"/>
          <w:szCs w:val="24"/>
        </w:rPr>
      </w:pPr>
      <w:r w:rsidRPr="008D2579">
        <w:rPr>
          <w:rFonts w:ascii="3DS V2" w:hAnsi="3DS V2" w:cs="Arial"/>
          <w:b/>
          <w:bCs/>
          <w:sz w:val="24"/>
          <w:szCs w:val="24"/>
        </w:rPr>
        <w:t>H</w:t>
      </w:r>
      <w:r w:rsidR="00A96D0D" w:rsidRPr="008D2579">
        <w:rPr>
          <w:rFonts w:ascii="3DS V2" w:hAnsi="3DS V2" w:cs="Arial"/>
          <w:b/>
          <w:bCs/>
          <w:sz w:val="24"/>
          <w:szCs w:val="24"/>
        </w:rPr>
        <w:t>érédité</w:t>
      </w:r>
      <w:r w:rsidRPr="008D2579">
        <w:rPr>
          <w:rFonts w:ascii="3DS V2" w:hAnsi="3DS V2" w:cs="Arial"/>
          <w:sz w:val="24"/>
          <w:szCs w:val="24"/>
        </w:rPr>
        <w:t xml:space="preserve"> : </w:t>
      </w:r>
    </w:p>
    <w:p w14:paraId="1960BB29" w14:textId="6F0F8372" w:rsidR="00A660F6" w:rsidRPr="008D2579" w:rsidRDefault="007B764E" w:rsidP="008A1565">
      <w:pPr>
        <w:jc w:val="both"/>
        <w:rPr>
          <w:rFonts w:ascii="3DS V2" w:hAnsi="3DS V2" w:cs="Arial"/>
          <w:sz w:val="24"/>
          <w:szCs w:val="24"/>
        </w:rPr>
      </w:pPr>
      <w:r w:rsidRPr="008D2579">
        <w:rPr>
          <w:rFonts w:ascii="3DS V2" w:hAnsi="3DS V2" w:cs="Arial"/>
          <w:sz w:val="24"/>
          <w:szCs w:val="24"/>
        </w:rPr>
        <w:t>Supposons qu’il existe une constante</w:t>
      </w:r>
      <w:r w:rsidRPr="00A96D0D">
        <w:rPr>
          <w:rFonts w:ascii="Cambria Math" w:hAnsi="Cambria Math"/>
          <w:sz w:val="24"/>
          <w:szCs w:val="24"/>
        </w:rPr>
        <w:t xml:space="preserve"> </w:t>
      </w:r>
      <m:oMath>
        <m:r>
          <w:rPr>
            <w:rFonts w:ascii="Cambria Math" w:hAnsi="Cambria Math"/>
            <w:sz w:val="24"/>
            <w:szCs w:val="24"/>
          </w:rPr>
          <m:t>c&gt;0</m:t>
        </m:r>
      </m:oMath>
      <w:r w:rsidRPr="00A96D0D">
        <w:rPr>
          <w:rFonts w:ascii="Cambria Math" w:hAnsi="Cambria Math"/>
          <w:sz w:val="24"/>
          <w:szCs w:val="24"/>
        </w:rPr>
        <w:t xml:space="preserve"> </w:t>
      </w:r>
      <w:r w:rsidRPr="008D2579">
        <w:rPr>
          <w:rFonts w:ascii="3DS V2" w:hAnsi="3DS V2" w:cs="Arial"/>
          <w:sz w:val="24"/>
          <w:szCs w:val="24"/>
        </w:rPr>
        <w:t>telle que, pour une profondeur quelconque</w:t>
      </w:r>
      <w:r w:rsidRPr="00A96D0D">
        <w:rPr>
          <w:rFonts w:ascii="Cambria Math" w:hAnsi="Cambria Math"/>
          <w:sz w:val="24"/>
          <w:szCs w:val="24"/>
        </w:rPr>
        <w:t xml:space="preserve"> </w:t>
      </w:r>
      <m:oMath>
        <m:r>
          <w:rPr>
            <w:rFonts w:ascii="Cambria Math" w:hAnsi="Cambria Math"/>
            <w:sz w:val="24"/>
            <w:szCs w:val="24"/>
          </w:rPr>
          <m:t>k</m:t>
        </m:r>
        <m:r>
          <m:rPr>
            <m:scr m:val="double-struck"/>
          </m:rPr>
          <w:rPr>
            <w:rFonts w:ascii="Cambria Math" w:hAnsi="Cambria Math"/>
            <w:sz w:val="24"/>
            <w:szCs w:val="24"/>
          </w:rPr>
          <m:t>∈N</m:t>
        </m:r>
      </m:oMath>
      <w:r w:rsidRPr="00A96D0D">
        <w:rPr>
          <w:rFonts w:ascii="Cambria Math" w:hAnsi="Cambria Math"/>
          <w:sz w:val="24"/>
          <w:szCs w:val="24"/>
        </w:rPr>
        <w:t xml:space="preserve">, </w:t>
      </w:r>
      <w:r w:rsidR="00A660F6" w:rsidRPr="008D2579">
        <w:rPr>
          <w:rFonts w:ascii="3DS V2" w:hAnsi="3DS V2" w:cs="Arial"/>
          <w:sz w:val="24"/>
          <w:szCs w:val="24"/>
        </w:rPr>
        <w:t>le nombre maximal d’étapes explorées est de :</w:t>
      </w:r>
    </w:p>
    <w:p w14:paraId="6D8588A3" w14:textId="7B7EF283" w:rsidR="00287A18" w:rsidRDefault="007B764E" w:rsidP="00C27E59">
      <w:pPr>
        <w:rPr>
          <w:rFonts w:ascii="Cambria Math" w:hAnsi="Cambria Math"/>
          <w:sz w:val="24"/>
          <w:szCs w:val="24"/>
        </w:rPr>
      </w:pPr>
      <m:oMathPara>
        <m:oMath>
          <m:r>
            <w:rPr>
              <w:rFonts w:ascii="Cambria Math" w:hAnsi="Cambria Math"/>
              <w:sz w:val="24"/>
              <w:szCs w:val="24"/>
            </w:rPr>
            <m:t>T</m:t>
          </m:r>
          <m:d>
            <m:dPr>
              <m:ctrlPr>
                <w:rPr>
                  <w:rFonts w:ascii="Cambria Math" w:hAnsi="Cambria Math"/>
                  <w:i/>
                  <w:sz w:val="24"/>
                  <w:szCs w:val="24"/>
                </w:rPr>
              </m:ctrlPr>
            </m:dPr>
            <m:e>
              <m:r>
                <w:rPr>
                  <w:rFonts w:ascii="Cambria Math" w:hAnsi="Cambria Math"/>
                  <w:sz w:val="24"/>
                  <w:szCs w:val="24"/>
                </w:rPr>
                <m:t>k</m:t>
              </m:r>
            </m:e>
          </m:d>
          <m:r>
            <w:rPr>
              <w:rFonts w:ascii="Cambria Math" w:hAnsi="Cambria Math"/>
              <w:sz w:val="24"/>
              <w:szCs w:val="24"/>
            </w:rPr>
            <m:t>≤c</m:t>
          </m:r>
          <m:r>
            <m:rPr>
              <m:sty m:val="p"/>
            </m:rPr>
            <w:rPr>
              <w:rFonts w:ascii="Cambria Math" w:hAnsi="Cambria Math" w:cs="Cambria Math"/>
              <w:sz w:val="24"/>
              <w:szCs w:val="24"/>
            </w:rPr>
            <m:t>⋅</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k</m:t>
              </m:r>
            </m:sup>
          </m:sSup>
        </m:oMath>
      </m:oMathPara>
    </w:p>
    <w:p w14:paraId="0FD1E83B" w14:textId="609707C2" w:rsidR="007B32B8" w:rsidRPr="008D2579" w:rsidRDefault="007B32B8" w:rsidP="008A1565">
      <w:pPr>
        <w:jc w:val="both"/>
        <w:rPr>
          <w:rFonts w:ascii="3DS V2" w:hAnsi="3DS V2" w:cs="Arial"/>
          <w:sz w:val="24"/>
          <w:szCs w:val="24"/>
        </w:rPr>
      </w:pPr>
      <w:r w:rsidRPr="008D2579">
        <w:rPr>
          <w:rFonts w:ascii="3DS V2" w:hAnsi="3DS V2" w:cs="Arial"/>
          <w:sz w:val="24"/>
          <w:szCs w:val="24"/>
        </w:rPr>
        <w:t>Considérons une exploration de profondeur</w:t>
      </w:r>
      <w:r w:rsidRPr="00A96D0D">
        <w:rPr>
          <w:rFonts w:ascii="Cambria Math" w:hAnsi="Cambria Math"/>
          <w:sz w:val="24"/>
          <w:szCs w:val="24"/>
        </w:rPr>
        <w:t xml:space="preserve"> </w:t>
      </w:r>
      <m:oMath>
        <m:r>
          <w:rPr>
            <w:rFonts w:ascii="Cambria Math" w:hAnsi="Cambria Math"/>
            <w:sz w:val="24"/>
            <w:szCs w:val="24"/>
          </w:rPr>
          <m:t>k+1 </m:t>
        </m:r>
      </m:oMath>
      <w:r w:rsidRPr="00A96D0D">
        <w:rPr>
          <w:rFonts w:ascii="Cambria Math" w:hAnsi="Cambria Math"/>
          <w:sz w:val="24"/>
          <w:szCs w:val="24"/>
        </w:rPr>
        <w:t xml:space="preserve">, </w:t>
      </w:r>
      <w:r w:rsidRPr="008D2579">
        <w:rPr>
          <w:rFonts w:ascii="3DS V2" w:hAnsi="3DS V2" w:cs="Arial"/>
          <w:sz w:val="24"/>
          <w:szCs w:val="24"/>
        </w:rPr>
        <w:t>Pour chaque choix, la suite de l’exploration correspond à une sous arborescence de profondeur</w:t>
      </w:r>
      <w:r w:rsidRPr="00A96D0D">
        <w:rPr>
          <w:rFonts w:ascii="Cambria Math" w:hAnsi="Cambria Math"/>
          <w:sz w:val="24"/>
          <w:szCs w:val="24"/>
        </w:rPr>
        <w:t xml:space="preserve"> k. </w:t>
      </w:r>
      <w:r w:rsidRPr="008D2579">
        <w:rPr>
          <w:rFonts w:ascii="3DS V2" w:hAnsi="3DS V2" w:cs="Arial"/>
          <w:sz w:val="24"/>
          <w:szCs w:val="24"/>
        </w:rPr>
        <w:t>dont le nombre d’étapes est</w:t>
      </w:r>
      <w:r w:rsidRPr="00A96D0D">
        <w:rPr>
          <w:rFonts w:ascii="Cambria Math" w:hAnsi="Cambria Math"/>
          <w:sz w:val="24"/>
          <w:szCs w:val="24"/>
        </w:rPr>
        <w:t xml:space="preserve"> </w:t>
      </w:r>
      <m:oMath>
        <m:r>
          <w:rPr>
            <w:rFonts w:ascii="Cambria Math" w:hAnsi="Cambria Math"/>
            <w:sz w:val="24"/>
            <w:szCs w:val="24"/>
          </w:rPr>
          <m:t>c</m:t>
        </m:r>
        <m:r>
          <m:rPr>
            <m:sty m:val="p"/>
          </m:rPr>
          <w:rPr>
            <w:rFonts w:ascii="Cambria Math" w:hAnsi="Cambria Math" w:cs="Cambria Math"/>
            <w:sz w:val="24"/>
            <w:szCs w:val="24"/>
          </w:rPr>
          <m:t>⋅</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k</m:t>
            </m:r>
          </m:sup>
        </m:sSup>
      </m:oMath>
      <w:r w:rsidRPr="00A96D0D">
        <w:rPr>
          <w:rFonts w:ascii="Cambria Math" w:hAnsi="Cambria Math"/>
          <w:sz w:val="24"/>
          <w:szCs w:val="24"/>
        </w:rPr>
        <w:t xml:space="preserve">. </w:t>
      </w:r>
      <w:r w:rsidRPr="008D2579">
        <w:rPr>
          <w:rFonts w:ascii="3DS V2" w:hAnsi="3DS V2" w:cs="Arial"/>
          <w:sz w:val="24"/>
          <w:szCs w:val="24"/>
        </w:rPr>
        <w:t>La totalité de l’exploration de profondeur</w:t>
      </w:r>
      <w:r w:rsidRPr="00A96D0D">
        <w:rPr>
          <w:rFonts w:ascii="Cambria Math" w:hAnsi="Cambria Math"/>
          <w:sz w:val="24"/>
          <w:szCs w:val="24"/>
        </w:rPr>
        <w:t xml:space="preserve"> </w:t>
      </w:r>
      <w:r w:rsidR="006333AD">
        <w:rPr>
          <w:rFonts w:ascii="Cambria Math" w:hAnsi="Cambria Math" w:hint="eastAsia"/>
          <w:sz w:val="24"/>
          <w:szCs w:val="24"/>
          <w:lang w:eastAsia="zh-CN"/>
        </w:rPr>
        <w:t>k</w:t>
      </w:r>
      <w:r w:rsidRPr="00A96D0D">
        <w:rPr>
          <w:rFonts w:ascii="Cambria Math" w:hAnsi="Cambria Math"/>
          <w:sz w:val="24"/>
          <w:szCs w:val="24"/>
        </w:rPr>
        <w:t xml:space="preserve"> + 1 </w:t>
      </w:r>
      <w:r w:rsidRPr="008D2579">
        <w:rPr>
          <w:rFonts w:ascii="3DS V2" w:hAnsi="3DS V2" w:cs="Arial"/>
          <w:sz w:val="24"/>
          <w:szCs w:val="24"/>
        </w:rPr>
        <w:t>est de :</w:t>
      </w:r>
    </w:p>
    <w:p w14:paraId="639C10DD" w14:textId="4EAFE05D" w:rsidR="007B32B8" w:rsidRPr="00A96D0D" w:rsidRDefault="007B32B8" w:rsidP="00C27E59">
      <w:pPr>
        <w:rPr>
          <w:rFonts w:ascii="Cambria Math" w:hAnsi="Cambria Math"/>
          <w:sz w:val="24"/>
          <w:szCs w:val="24"/>
        </w:rPr>
      </w:pPr>
      <m:oMathPara>
        <m:oMath>
          <m:r>
            <w:rPr>
              <w:rFonts w:ascii="Cambria Math" w:hAnsi="Cambria Math"/>
              <w:sz w:val="24"/>
              <w:szCs w:val="24"/>
            </w:rPr>
            <m:t>T</m:t>
          </m:r>
          <m:d>
            <m:dPr>
              <m:ctrlPr>
                <w:rPr>
                  <w:rFonts w:ascii="Cambria Math" w:hAnsi="Cambria Math"/>
                  <w:sz w:val="24"/>
                  <w:szCs w:val="24"/>
                </w:rPr>
              </m:ctrlPr>
            </m:dPr>
            <m:e>
              <m:r>
                <w:rPr>
                  <w:rFonts w:ascii="Cambria Math" w:hAnsi="Cambria Math"/>
                  <w:sz w:val="24"/>
                  <w:szCs w:val="24"/>
                </w:rPr>
                <m:t>k</m:t>
              </m:r>
              <m:r>
                <m:rPr>
                  <m:sty m:val="p"/>
                </m:rPr>
                <w:rPr>
                  <w:rFonts w:ascii="Cambria Math" w:hAnsi="Cambria Math"/>
                  <w:sz w:val="24"/>
                  <w:szCs w:val="24"/>
                </w:rPr>
                <m:t>+1</m:t>
              </m:r>
            </m:e>
          </m:d>
          <m:r>
            <m:rPr>
              <m:sty m:val="p"/>
            </m:rPr>
            <w:rPr>
              <w:rFonts w:ascii="Cambria Math" w:hAnsi="Cambria Math"/>
              <w:sz w:val="24"/>
              <w:szCs w:val="24"/>
            </w:rPr>
            <m:t>≤1+</m:t>
          </m:r>
          <m:r>
            <w:rPr>
              <w:rFonts w:ascii="Cambria Math" w:hAnsi="Cambria Math"/>
              <w:sz w:val="24"/>
              <w:szCs w:val="24"/>
            </w:rPr>
            <m:t>b</m:t>
          </m:r>
          <m:r>
            <m:rPr>
              <m:sty m:val="p"/>
            </m:rPr>
            <w:rPr>
              <w:rFonts w:ascii="Cambria Math" w:hAnsi="Cambria Math" w:cs="Cambria Math"/>
              <w:sz w:val="24"/>
              <w:szCs w:val="24"/>
            </w:rPr>
            <m:t>⋅</m:t>
          </m:r>
          <m:r>
            <w:rPr>
              <w:rFonts w:ascii="Cambria Math" w:hAnsi="Cambria Math"/>
              <w:sz w:val="24"/>
              <w:szCs w:val="24"/>
            </w:rPr>
            <m:t>T</m:t>
          </m:r>
          <m:d>
            <m:dPr>
              <m:ctrlPr>
                <w:rPr>
                  <w:rFonts w:ascii="Cambria Math" w:hAnsi="Cambria Math"/>
                  <w:sz w:val="24"/>
                  <w:szCs w:val="24"/>
                </w:rPr>
              </m:ctrlPr>
            </m:dPr>
            <m:e>
              <m:r>
                <w:rPr>
                  <w:rFonts w:ascii="Cambria Math" w:hAnsi="Cambria Math"/>
                  <w:sz w:val="24"/>
                  <w:szCs w:val="24"/>
                </w:rPr>
                <m:t>k</m:t>
              </m:r>
            </m:e>
          </m:d>
          <m:r>
            <m:rPr>
              <m:sty m:val="p"/>
            </m:rPr>
            <w:rPr>
              <w:rFonts w:ascii="Cambria Math" w:hAnsi="Cambria Math"/>
              <w:sz w:val="24"/>
              <w:szCs w:val="24"/>
            </w:rPr>
            <m:t>=1+</m:t>
          </m:r>
          <m:r>
            <w:rPr>
              <w:rFonts w:ascii="Cambria Math" w:hAnsi="Cambria Math"/>
              <w:sz w:val="24"/>
              <w:szCs w:val="24"/>
            </w:rPr>
            <m:t>b</m:t>
          </m:r>
          <m:r>
            <m:rPr>
              <m:sty m:val="p"/>
            </m:rPr>
            <w:rPr>
              <w:rFonts w:ascii="Cambria Math" w:hAnsi="Cambria Math" w:cs="Cambria Math"/>
              <w:sz w:val="24"/>
              <w:szCs w:val="24"/>
            </w:rPr>
            <m:t>⋅c⋅</m:t>
          </m:r>
          <m:sSup>
            <m:sSupPr>
              <m:ctrlPr>
                <w:rPr>
                  <w:rFonts w:ascii="Cambria Math" w:hAnsi="Cambria Math" w:cs="Cambria Math"/>
                  <w:sz w:val="24"/>
                  <w:szCs w:val="24"/>
                </w:rPr>
              </m:ctrlPr>
            </m:sSupPr>
            <m:e>
              <m:r>
                <m:rPr>
                  <m:sty m:val="p"/>
                </m:rPr>
                <w:rPr>
                  <w:rFonts w:ascii="Cambria Math" w:hAnsi="Cambria Math" w:cs="Cambria Math"/>
                  <w:sz w:val="24"/>
                  <w:szCs w:val="24"/>
                </w:rPr>
                <m:t>b</m:t>
              </m:r>
            </m:e>
            <m:sup>
              <m:r>
                <m:rPr>
                  <m:sty m:val="p"/>
                </m:rPr>
                <w:rPr>
                  <w:rFonts w:ascii="Cambria Math" w:hAnsi="Cambria Math" w:cs="Cambria Math"/>
                  <w:sz w:val="24"/>
                  <w:szCs w:val="24"/>
                </w:rPr>
                <m:t>k</m:t>
              </m:r>
            </m:sup>
          </m:sSup>
          <m:r>
            <m:rPr>
              <m:sty m:val="p"/>
            </m:rPr>
            <w:rPr>
              <w:rFonts w:ascii="Cambria Math" w:hAnsi="Cambria Math" w:cs="Cambria Math"/>
              <w:sz w:val="24"/>
              <w:szCs w:val="24"/>
            </w:rPr>
            <m:t>=1+</m:t>
          </m:r>
          <m:r>
            <w:rPr>
              <w:rFonts w:ascii="Cambria Math" w:hAnsi="Cambria Math" w:cs="Cambria Math"/>
              <w:sz w:val="24"/>
              <w:szCs w:val="24"/>
            </w:rPr>
            <m:t>c</m:t>
          </m:r>
          <m:r>
            <m:rPr>
              <m:sty m:val="p"/>
            </m:rPr>
            <w:rPr>
              <w:rFonts w:ascii="Cambria Math" w:hAnsi="Cambria Math" w:cs="Cambria Math"/>
              <w:sz w:val="24"/>
              <w:szCs w:val="24"/>
            </w:rPr>
            <m:t>⋅</m:t>
          </m:r>
          <m:sSup>
            <m:sSupPr>
              <m:ctrlPr>
                <w:rPr>
                  <w:rFonts w:ascii="Cambria Math" w:hAnsi="Cambria Math" w:cs="Cambria Math"/>
                  <w:sz w:val="24"/>
                  <w:szCs w:val="24"/>
                </w:rPr>
              </m:ctrlPr>
            </m:sSupPr>
            <m:e>
              <m:r>
                <m:rPr>
                  <m:sty m:val="p"/>
                </m:rPr>
                <w:rPr>
                  <w:rFonts w:ascii="Cambria Math" w:hAnsi="Cambria Math" w:cs="Cambria Math"/>
                  <w:sz w:val="24"/>
                  <w:szCs w:val="24"/>
                </w:rPr>
                <m:t>b</m:t>
              </m:r>
            </m:e>
            <m:sup>
              <m:r>
                <m:rPr>
                  <m:sty m:val="p"/>
                </m:rPr>
                <w:rPr>
                  <w:rFonts w:ascii="Cambria Math" w:hAnsi="Cambria Math" w:cs="Cambria Math"/>
                  <w:sz w:val="24"/>
                  <w:szCs w:val="24"/>
                </w:rPr>
                <m:t>k+1</m:t>
              </m:r>
            </m:sup>
          </m:sSup>
        </m:oMath>
      </m:oMathPara>
    </w:p>
    <w:p w14:paraId="4C3F2953" w14:textId="2E35298C" w:rsidR="007B32B8" w:rsidRPr="008D2579" w:rsidRDefault="007B32B8" w:rsidP="008A1565">
      <w:pPr>
        <w:jc w:val="both"/>
        <w:rPr>
          <w:rFonts w:ascii="3DS V2" w:hAnsi="3DS V2" w:cs="Arial"/>
          <w:sz w:val="24"/>
          <w:szCs w:val="24"/>
        </w:rPr>
      </w:pPr>
      <w:r w:rsidRPr="008D2579">
        <w:rPr>
          <w:rFonts w:ascii="3DS V2" w:hAnsi="3DS V2" w:cs="Arial"/>
          <w:sz w:val="24"/>
          <w:szCs w:val="24"/>
        </w:rPr>
        <w:t xml:space="preserve">Avec la notation big O, nous </w:t>
      </w:r>
      <w:r w:rsidR="00D63254" w:rsidRPr="008D2579">
        <w:rPr>
          <w:rFonts w:ascii="3DS V2" w:hAnsi="3DS V2" w:cs="Arial"/>
          <w:sz w:val="24"/>
          <w:szCs w:val="24"/>
        </w:rPr>
        <w:t>obtenons</w:t>
      </w:r>
      <w:r w:rsidRPr="008D2579">
        <w:rPr>
          <w:rFonts w:ascii="3DS V2" w:hAnsi="3DS V2" w:cs="Arial"/>
          <w:sz w:val="24"/>
          <w:szCs w:val="24"/>
        </w:rPr>
        <w:t xml:space="preserve"> la complexité temporelle de cet algorithme :</w:t>
      </w:r>
    </w:p>
    <w:p w14:paraId="1F5AEEEA" w14:textId="772A4F79" w:rsidR="007B32B8" w:rsidRPr="00A96D0D" w:rsidRDefault="007B32B8" w:rsidP="00C27E59">
      <w:pPr>
        <w:rPr>
          <w:rFonts w:ascii="Cambria Math" w:hAnsi="Cambria Math"/>
          <w:sz w:val="24"/>
          <w:szCs w:val="24"/>
          <w:lang w:eastAsia="zh-CN"/>
        </w:rPr>
      </w:pPr>
      <m:oMathPara>
        <m:oMath>
          <m:r>
            <w:rPr>
              <w:rFonts w:ascii="Cambria Math" w:hAnsi="Cambria Math"/>
              <w:sz w:val="24"/>
              <w:szCs w:val="24"/>
            </w:rPr>
            <m:t>O</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d</m:t>
              </m:r>
            </m:sup>
          </m:sSup>
          <m:r>
            <m:rPr>
              <m:sty m:val="p"/>
            </m:rPr>
            <w:rPr>
              <w:rFonts w:ascii="Cambria Math" w:hAnsi="Cambria Math"/>
              <w:sz w:val="24"/>
              <w:szCs w:val="24"/>
            </w:rPr>
            <m:t>)</m:t>
          </m:r>
        </m:oMath>
      </m:oMathPara>
    </w:p>
    <w:p w14:paraId="1F9CCA15" w14:textId="77777777" w:rsidR="0065432C" w:rsidRDefault="0065432C">
      <w:pPr>
        <w:rPr>
          <w:rFonts w:ascii="3DS V2" w:hAnsi="3DS V2"/>
          <w:sz w:val="24"/>
          <w:szCs w:val="24"/>
        </w:rPr>
      </w:pPr>
      <w:r>
        <w:rPr>
          <w:rFonts w:ascii="3DS V2" w:hAnsi="3DS V2"/>
          <w:sz w:val="24"/>
          <w:szCs w:val="24"/>
        </w:rPr>
        <w:br w:type="page"/>
      </w:r>
    </w:p>
    <w:p w14:paraId="5D8F3F09" w14:textId="29181FD3" w:rsidR="00B0720D" w:rsidRDefault="00287A18" w:rsidP="008A1565">
      <w:pPr>
        <w:spacing w:line="240" w:lineRule="auto"/>
        <w:jc w:val="both"/>
        <w:rPr>
          <w:rFonts w:ascii="3DS V2" w:hAnsi="3DS V2"/>
          <w:sz w:val="24"/>
          <w:szCs w:val="24"/>
          <w:lang w:eastAsia="zh-CN"/>
        </w:rPr>
      </w:pPr>
      <w:r>
        <w:rPr>
          <w:rFonts w:ascii="3DS V2" w:hAnsi="3DS V2"/>
          <w:sz w:val="24"/>
          <w:szCs w:val="24"/>
        </w:rPr>
        <w:lastRenderedPageBreak/>
        <w:t>Dans</w:t>
      </w:r>
      <w:r w:rsidR="005C2847" w:rsidRPr="00153CE4">
        <w:rPr>
          <w:rFonts w:ascii="3DS V2" w:hAnsi="3DS V2"/>
          <w:sz w:val="24"/>
          <w:szCs w:val="24"/>
        </w:rPr>
        <w:t xml:space="preserve"> un scénario </w:t>
      </w:r>
      <w:r w:rsidR="00153CE4">
        <w:rPr>
          <w:rFonts w:ascii="3DS V2" w:hAnsi="3DS V2"/>
          <w:sz w:val="24"/>
          <w:szCs w:val="24"/>
          <w:lang w:eastAsia="zh-CN"/>
        </w:rPr>
        <w:t xml:space="preserve">d’une </w:t>
      </w:r>
      <w:r w:rsidR="005C2847" w:rsidRPr="00153CE4">
        <w:rPr>
          <w:rFonts w:ascii="3DS V2" w:hAnsi="3DS V2"/>
          <w:sz w:val="24"/>
          <w:szCs w:val="24"/>
        </w:rPr>
        <w:t xml:space="preserve">allocation de </w:t>
      </w:r>
      <w:r w:rsidR="00226F4A" w:rsidRPr="00153CE4">
        <w:rPr>
          <w:rFonts w:ascii="3DS V2" w:hAnsi="3DS V2"/>
          <w:sz w:val="24"/>
          <w:szCs w:val="24"/>
        </w:rPr>
        <w:t>20</w:t>
      </w:r>
      <w:r w:rsidR="005C2847" w:rsidRPr="00153CE4">
        <w:rPr>
          <w:rFonts w:ascii="3DS V2" w:hAnsi="3DS V2"/>
          <w:sz w:val="24"/>
          <w:szCs w:val="24"/>
        </w:rPr>
        <w:t xml:space="preserve"> fils </w:t>
      </w:r>
      <w:r w:rsidR="00F12DD7">
        <w:rPr>
          <w:rFonts w:ascii="3DS V2" w:hAnsi="3DS V2"/>
          <w:sz w:val="24"/>
          <w:szCs w:val="24"/>
        </w:rPr>
        <w:t>sur</w:t>
      </w:r>
      <w:r w:rsidR="005C2847" w:rsidRPr="00153CE4">
        <w:rPr>
          <w:rFonts w:ascii="3DS V2" w:hAnsi="3DS V2"/>
          <w:sz w:val="24"/>
          <w:szCs w:val="24"/>
        </w:rPr>
        <w:t xml:space="preserve"> </w:t>
      </w:r>
      <w:r w:rsidR="00226F4A" w:rsidRPr="00153CE4">
        <w:rPr>
          <w:rFonts w:ascii="3DS V2" w:hAnsi="3DS V2"/>
          <w:sz w:val="24"/>
          <w:szCs w:val="24"/>
        </w:rPr>
        <w:t>20</w:t>
      </w:r>
      <w:r w:rsidR="005C2847" w:rsidRPr="00153CE4">
        <w:rPr>
          <w:rFonts w:ascii="3DS V2" w:hAnsi="3DS V2"/>
          <w:sz w:val="24"/>
          <w:szCs w:val="24"/>
        </w:rPr>
        <w:t xml:space="preserve"> cavités</w:t>
      </w:r>
      <w:r w:rsidR="00226F4A" w:rsidRPr="00153CE4">
        <w:rPr>
          <w:rFonts w:ascii="3DS V2" w:hAnsi="3DS V2"/>
          <w:sz w:val="24"/>
          <w:szCs w:val="24"/>
        </w:rPr>
        <w:t xml:space="preserve">, </w:t>
      </w:r>
      <w:r w:rsidR="005C2847" w:rsidRPr="00153CE4">
        <w:rPr>
          <w:rFonts w:ascii="3DS V2" w:hAnsi="3DS V2"/>
          <w:sz w:val="24"/>
          <w:szCs w:val="24"/>
        </w:rPr>
        <w:t xml:space="preserve">donc </w:t>
      </w:r>
      <w:r w:rsidR="00226F4A" w:rsidRPr="00153CE4">
        <w:rPr>
          <w:rFonts w:ascii="3DS V2" w:hAnsi="3DS V2"/>
          <w:sz w:val="24"/>
          <w:szCs w:val="24"/>
        </w:rPr>
        <w:t xml:space="preserve">un cas </w:t>
      </w:r>
      <w:r w:rsidR="009C1446" w:rsidRPr="00153CE4">
        <w:rPr>
          <w:rFonts w:ascii="3DS V2" w:hAnsi="3DS V2"/>
          <w:sz w:val="24"/>
          <w:szCs w:val="24"/>
        </w:rPr>
        <w:t>assez raisonnable</w:t>
      </w:r>
      <w:r w:rsidR="005C2847" w:rsidRPr="00153CE4">
        <w:rPr>
          <w:rFonts w:ascii="3DS V2" w:hAnsi="3DS V2"/>
          <w:sz w:val="24"/>
          <w:szCs w:val="24"/>
        </w:rPr>
        <w:t xml:space="preserve"> </w:t>
      </w:r>
      <w:r w:rsidR="00226F4A" w:rsidRPr="00153CE4">
        <w:rPr>
          <w:rFonts w:ascii="3DS V2" w:hAnsi="3DS V2"/>
          <w:sz w:val="24"/>
          <w:szCs w:val="24"/>
        </w:rPr>
        <w:t>en</w:t>
      </w:r>
      <w:r w:rsidR="005C2847" w:rsidRPr="00153CE4">
        <w:rPr>
          <w:rFonts w:ascii="3DS V2" w:hAnsi="3DS V2"/>
          <w:sz w:val="24"/>
          <w:szCs w:val="24"/>
        </w:rPr>
        <w:t xml:space="preserve"> pratique</w:t>
      </w:r>
      <w:r w:rsidR="00BB5609">
        <w:rPr>
          <w:rFonts w:ascii="3DS V2" w:hAnsi="3DS V2"/>
          <w:sz w:val="24"/>
          <w:szCs w:val="24"/>
        </w:rPr>
        <w:t>, avec</w:t>
      </w:r>
      <w:r w:rsidR="005C2847" w:rsidRPr="00153CE4">
        <w:rPr>
          <w:rFonts w:ascii="3DS V2" w:hAnsi="3DS V2"/>
          <w:sz w:val="24"/>
          <w:szCs w:val="24"/>
        </w:rPr>
        <w:t xml:space="preserve"> </w:t>
      </w:r>
      <w:r w:rsidR="009C1446" w:rsidRPr="00153CE4">
        <w:rPr>
          <w:rFonts w:ascii="3DS V2" w:hAnsi="3DS V2"/>
          <w:sz w:val="24"/>
          <w:szCs w:val="24"/>
        </w:rPr>
        <w:t xml:space="preserve">un connecteur </w:t>
      </w:r>
      <w:r w:rsidR="00BB5609">
        <w:rPr>
          <w:rFonts w:ascii="3DS V2" w:hAnsi="3DS V2"/>
          <w:sz w:val="24"/>
          <w:szCs w:val="24"/>
        </w:rPr>
        <w:t>d’</w:t>
      </w:r>
      <w:r w:rsidR="009C1446" w:rsidRPr="00153CE4">
        <w:rPr>
          <w:rFonts w:ascii="3DS V2" w:hAnsi="3DS V2"/>
          <w:sz w:val="24"/>
          <w:szCs w:val="24"/>
        </w:rPr>
        <w:t xml:space="preserve">une distribution en forme de grille hexagonale (type "nid d'abeille"), où </w:t>
      </w:r>
      <w:r w:rsidR="000F106B" w:rsidRPr="00153CE4">
        <w:rPr>
          <w:rFonts w:ascii="3DS V2" w:hAnsi="3DS V2"/>
          <w:sz w:val="24"/>
          <w:szCs w:val="24"/>
        </w:rPr>
        <w:t xml:space="preserve">chaque cavité est </w:t>
      </w:r>
      <w:r w:rsidR="008C3AC8">
        <w:rPr>
          <w:rFonts w:ascii="3DS V2" w:hAnsi="3DS V2"/>
          <w:sz w:val="24"/>
          <w:szCs w:val="24"/>
        </w:rPr>
        <w:t xml:space="preserve">à côté de </w:t>
      </w:r>
      <w:r w:rsidR="00226F4A" w:rsidRPr="00153CE4">
        <w:rPr>
          <w:rFonts w:ascii="3DS V2" w:hAnsi="3DS V2"/>
          <w:sz w:val="24"/>
          <w:szCs w:val="24"/>
        </w:rPr>
        <w:t xml:space="preserve">6 </w:t>
      </w:r>
      <w:r w:rsidR="000F106B" w:rsidRPr="00153CE4">
        <w:rPr>
          <w:rFonts w:ascii="3DS V2" w:hAnsi="3DS V2"/>
          <w:sz w:val="24"/>
          <w:szCs w:val="24"/>
        </w:rPr>
        <w:t>cavités voisines</w:t>
      </w:r>
      <w:r w:rsidR="00226F4A" w:rsidRPr="00153CE4">
        <w:rPr>
          <w:rFonts w:ascii="3DS V2" w:hAnsi="3DS V2"/>
          <w:sz w:val="24"/>
          <w:szCs w:val="24"/>
        </w:rPr>
        <w:t xml:space="preserve">, </w:t>
      </w:r>
      <w:r w:rsidR="000F106B" w:rsidRPr="00153CE4">
        <w:rPr>
          <w:rFonts w:ascii="3DS V2" w:hAnsi="3DS V2"/>
          <w:sz w:val="24"/>
          <w:szCs w:val="24"/>
        </w:rPr>
        <w:t xml:space="preserve">on compte </w:t>
      </w:r>
      <m:oMath>
        <m:sSup>
          <m:sSupPr>
            <m:ctrlPr>
              <w:rPr>
                <w:rFonts w:ascii="Cambria Math" w:hAnsi="Cambria Math"/>
                <w:i/>
                <w:sz w:val="24"/>
                <w:szCs w:val="24"/>
              </w:rPr>
            </m:ctrlPr>
          </m:sSupPr>
          <m:e>
            <m:r>
              <w:rPr>
                <w:rFonts w:ascii="Cambria Math" w:hAnsi="Cambria Math"/>
                <w:sz w:val="24"/>
                <w:szCs w:val="24"/>
              </w:rPr>
              <m:t>6</m:t>
            </m:r>
          </m:e>
          <m:sup>
            <m:r>
              <w:rPr>
                <w:rFonts w:ascii="Cambria Math" w:hAnsi="Cambria Math"/>
                <w:sz w:val="24"/>
                <w:szCs w:val="24"/>
              </w:rPr>
              <m:t>20</m:t>
            </m:r>
          </m:sup>
        </m:sSup>
      </m:oMath>
      <w:r w:rsidR="00C27E59" w:rsidRPr="00153CE4">
        <w:rPr>
          <w:rFonts w:ascii="3DS V2" w:hAnsi="3DS V2"/>
          <w:sz w:val="24"/>
          <w:szCs w:val="24"/>
        </w:rPr>
        <w:t xml:space="preserve"> </w:t>
      </w:r>
      <w:r w:rsidR="00F11824">
        <w:rPr>
          <w:rFonts w:ascii="3DS V2" w:hAnsi="3DS V2"/>
          <w:sz w:val="24"/>
          <w:szCs w:val="24"/>
        </w:rPr>
        <w:t>possibilité</w:t>
      </w:r>
      <w:r w:rsidR="00B0720D" w:rsidRPr="00153CE4">
        <w:rPr>
          <w:rFonts w:ascii="3DS V2" w:hAnsi="3DS V2"/>
          <w:sz w:val="24"/>
          <w:szCs w:val="24"/>
        </w:rPr>
        <w:t xml:space="preserve"> </w:t>
      </w:r>
      <w:r w:rsidR="0054506D">
        <w:rPr>
          <w:rFonts w:ascii="3DS V2" w:hAnsi="3DS V2"/>
          <w:sz w:val="24"/>
          <w:szCs w:val="24"/>
        </w:rPr>
        <w:t xml:space="preserve">ce </w:t>
      </w:r>
      <w:r w:rsidR="00B0720D" w:rsidRPr="00153CE4">
        <w:rPr>
          <w:rFonts w:ascii="3DS V2" w:hAnsi="3DS V2"/>
          <w:sz w:val="24"/>
          <w:szCs w:val="24"/>
        </w:rPr>
        <w:t>qui</w:t>
      </w:r>
      <w:r w:rsidR="002D6FE0" w:rsidRPr="00153CE4">
        <w:rPr>
          <w:rFonts w:ascii="3DS V2" w:hAnsi="3DS V2"/>
          <w:sz w:val="24"/>
          <w:szCs w:val="24"/>
        </w:rPr>
        <w:t xml:space="preserve"> est </w:t>
      </w:r>
      <w:r w:rsidR="00D22FFD" w:rsidRPr="00153CE4">
        <w:rPr>
          <w:rFonts w:ascii="3DS V2" w:hAnsi="3DS V2"/>
          <w:sz w:val="24"/>
          <w:szCs w:val="24"/>
        </w:rPr>
        <w:t xml:space="preserve">approximativement </w:t>
      </w:r>
      <w:r w:rsidR="002D6FE0" w:rsidRPr="00153CE4">
        <w:rPr>
          <w:rFonts w:ascii="3DS V2" w:hAnsi="3DS V2"/>
          <w:sz w:val="24"/>
          <w:szCs w:val="24"/>
        </w:rPr>
        <w:t>égal</w:t>
      </w:r>
      <w:r w:rsidR="00D22FFD" w:rsidRPr="00153CE4">
        <w:rPr>
          <w:rFonts w:ascii="3DS V2" w:hAnsi="3DS V2"/>
          <w:sz w:val="24"/>
          <w:szCs w:val="24"/>
        </w:rPr>
        <w:t xml:space="preserve"> à </w:t>
      </w:r>
      <m:oMath>
        <m:r>
          <w:rPr>
            <w:rFonts w:ascii="Cambria Math" w:hAnsi="Cambria Math"/>
            <w:sz w:val="24"/>
            <w:szCs w:val="24"/>
          </w:rPr>
          <m:t>3</m:t>
        </m:r>
        <m:r>
          <w:rPr>
            <w:rFonts w:ascii="Cambria Math" w:hAnsi="Cambria Math"/>
            <w:sz w:val="24"/>
            <w:szCs w:val="24"/>
            <w:lang w:eastAsia="zh-CN"/>
          </w:rPr>
          <m:t>,66</m:t>
        </m:r>
        <m:r>
          <m:rPr>
            <m:sty m:val="p"/>
          </m:rPr>
          <w:rPr>
            <w:rFonts w:ascii="Cambria Math" w:hAnsi="Cambria Math" w:cs="Cambria Math"/>
            <w:sz w:val="24"/>
            <w:szCs w:val="24"/>
          </w:rPr>
          <m:t>⋅</m:t>
        </m:r>
        <m:sSup>
          <m:sSupPr>
            <m:ctrlPr>
              <w:rPr>
                <w:rFonts w:ascii="Cambria Math" w:hAnsi="Cambria Math" w:cs="Cambria Math"/>
                <w:i/>
                <w:sz w:val="24"/>
                <w:szCs w:val="24"/>
                <w:lang w:eastAsia="zh-CN"/>
              </w:rPr>
            </m:ctrlPr>
          </m:sSupPr>
          <m:e>
            <m:r>
              <m:rPr>
                <m:sty m:val="p"/>
              </m:rPr>
              <w:rPr>
                <w:rFonts w:ascii="Cambria Math" w:hAnsi="Cambria Math" w:cs="Cambria Math"/>
                <w:sz w:val="24"/>
                <w:szCs w:val="24"/>
              </w:rPr>
              <m:t>10</m:t>
            </m:r>
            <m:ctrlPr>
              <w:rPr>
                <w:rFonts w:ascii="Cambria Math" w:hAnsi="Cambria Math" w:cs="Cambria Math"/>
                <w:sz w:val="24"/>
                <w:szCs w:val="24"/>
              </w:rPr>
            </m:ctrlPr>
          </m:e>
          <m:sup>
            <m:r>
              <w:rPr>
                <w:rFonts w:ascii="Cambria Math" w:hAnsi="Cambria Math" w:cs="Cambria Math"/>
                <w:sz w:val="24"/>
                <w:szCs w:val="24"/>
                <w:lang w:eastAsia="zh-CN"/>
              </w:rPr>
              <m:t>15</m:t>
            </m:r>
          </m:sup>
        </m:sSup>
      </m:oMath>
      <w:r w:rsidR="002D6FE0" w:rsidRPr="00153CE4">
        <w:rPr>
          <w:rFonts w:ascii="3DS V2" w:hAnsi="3DS V2"/>
          <w:sz w:val="24"/>
          <w:szCs w:val="24"/>
          <w:lang w:eastAsia="zh-CN"/>
        </w:rPr>
        <w:t xml:space="preserve">. </w:t>
      </w:r>
      <w:r w:rsidR="00B57CDB">
        <w:rPr>
          <w:rFonts w:ascii="3DS V2" w:hAnsi="3DS V2"/>
          <w:sz w:val="24"/>
          <w:szCs w:val="24"/>
          <w:lang w:eastAsia="zh-CN"/>
        </w:rPr>
        <w:t xml:space="preserve">Si </w:t>
      </w:r>
      <w:r w:rsidR="002D6FE0" w:rsidRPr="00153CE4">
        <w:rPr>
          <w:rFonts w:ascii="3DS V2" w:hAnsi="3DS V2"/>
          <w:sz w:val="24"/>
          <w:szCs w:val="24"/>
          <w:lang w:eastAsia="zh-CN"/>
        </w:rPr>
        <w:t xml:space="preserve">C++ permet de faire </w:t>
      </w:r>
      <m:oMath>
        <m:sSup>
          <m:sSupPr>
            <m:ctrlPr>
              <w:rPr>
                <w:rFonts w:ascii="Cambria Math" w:hAnsi="Cambria Math"/>
                <w:i/>
                <w:sz w:val="24"/>
                <w:szCs w:val="24"/>
                <w:lang w:eastAsia="zh-CN"/>
              </w:rPr>
            </m:ctrlPr>
          </m:sSupPr>
          <m:e>
            <m:r>
              <w:rPr>
                <w:rFonts w:ascii="Cambria Math" w:hAnsi="Cambria Math"/>
                <w:sz w:val="24"/>
                <w:szCs w:val="24"/>
                <w:lang w:eastAsia="zh-CN"/>
              </w:rPr>
              <m:t>10</m:t>
            </m:r>
          </m:e>
          <m:sup>
            <m:r>
              <w:rPr>
                <w:rFonts w:ascii="Cambria Math" w:hAnsi="Cambria Math"/>
                <w:sz w:val="24"/>
                <w:szCs w:val="24"/>
                <w:lang w:eastAsia="zh-CN"/>
              </w:rPr>
              <m:t>6</m:t>
            </m:r>
          </m:sup>
        </m:sSup>
      </m:oMath>
      <w:r w:rsidR="00D63254" w:rsidRPr="0040636C">
        <w:rPr>
          <w:rFonts w:ascii="3DS V2" w:hAnsi="3DS V2"/>
          <w:sz w:val="24"/>
          <w:szCs w:val="24"/>
          <w:lang w:eastAsia="zh-CN"/>
        </w:rPr>
        <w:t xml:space="preserve"> </w:t>
      </w:r>
      <w:r w:rsidR="00B0720D" w:rsidRPr="00153CE4">
        <w:rPr>
          <w:rFonts w:ascii="3DS V2" w:hAnsi="3DS V2"/>
          <w:sz w:val="24"/>
          <w:szCs w:val="24"/>
          <w:lang w:eastAsia="zh-CN"/>
        </w:rPr>
        <w:t>calculs</w:t>
      </w:r>
      <w:r w:rsidR="00B0720D" w:rsidRPr="0040636C">
        <w:rPr>
          <w:rFonts w:ascii="3DS V2" w:hAnsi="3DS V2"/>
          <w:sz w:val="24"/>
          <w:szCs w:val="24"/>
          <w:lang w:eastAsia="zh-CN"/>
        </w:rPr>
        <w:t xml:space="preserve"> </w:t>
      </w:r>
      <w:r w:rsidR="00B57CDB">
        <w:rPr>
          <w:rFonts w:ascii="3DS V2" w:hAnsi="3DS V2"/>
          <w:sz w:val="24"/>
          <w:szCs w:val="24"/>
          <w:lang w:eastAsia="zh-CN"/>
        </w:rPr>
        <w:t xml:space="preserve">chaque </w:t>
      </w:r>
      <w:r w:rsidR="00D63254" w:rsidRPr="00153CE4">
        <w:rPr>
          <w:rFonts w:ascii="3DS V2" w:hAnsi="3DS V2"/>
          <w:sz w:val="24"/>
          <w:szCs w:val="24"/>
          <w:lang w:eastAsia="zh-CN"/>
        </w:rPr>
        <w:t xml:space="preserve">seconde, </w:t>
      </w:r>
      <w:r w:rsidR="00B0720D" w:rsidRPr="00153CE4">
        <w:rPr>
          <w:rFonts w:ascii="3DS V2" w:hAnsi="3DS V2"/>
          <w:sz w:val="24"/>
          <w:szCs w:val="24"/>
          <w:lang w:eastAsia="zh-CN"/>
        </w:rPr>
        <w:t xml:space="preserve">cette opération </w:t>
      </w:r>
      <w:r w:rsidR="00144BA7" w:rsidRPr="00153CE4">
        <w:rPr>
          <w:rFonts w:ascii="3DS V2" w:hAnsi="3DS V2"/>
          <w:sz w:val="24"/>
          <w:szCs w:val="24"/>
          <w:lang w:eastAsia="zh-CN"/>
        </w:rPr>
        <w:t xml:space="preserve">d’allocation automatique </w:t>
      </w:r>
      <w:r w:rsidR="00410A66">
        <w:rPr>
          <w:rFonts w:ascii="3DS V2" w:hAnsi="3DS V2"/>
          <w:sz w:val="24"/>
          <w:szCs w:val="24"/>
          <w:lang w:eastAsia="zh-CN"/>
        </w:rPr>
        <w:t>prendra</w:t>
      </w:r>
      <w:r w:rsidR="00B0720D">
        <w:rPr>
          <w:rFonts w:ascii="3DS V2" w:hAnsi="3DS V2"/>
          <w:sz w:val="24"/>
          <w:szCs w:val="24"/>
          <w:lang w:eastAsia="zh-CN"/>
        </w:rPr>
        <w:t xml:space="preserve"> </w:t>
      </w:r>
      <w:r w:rsidR="00B0720D" w:rsidRPr="00144BA7">
        <w:rPr>
          <w:rFonts w:ascii="3DS V2" w:hAnsi="3DS V2"/>
          <w:b/>
          <w:bCs/>
          <w:sz w:val="24"/>
          <w:szCs w:val="24"/>
          <w:lang w:eastAsia="zh-CN"/>
        </w:rPr>
        <w:t>116 ans</w:t>
      </w:r>
      <w:r w:rsidR="00B0720D">
        <w:rPr>
          <w:rFonts w:ascii="3DS V2" w:hAnsi="3DS V2"/>
          <w:sz w:val="24"/>
          <w:szCs w:val="24"/>
          <w:lang w:eastAsia="zh-CN"/>
        </w:rPr>
        <w:t>.</w:t>
      </w:r>
    </w:p>
    <w:p w14:paraId="27605D6B" w14:textId="77777777" w:rsidR="00A57BD6" w:rsidRDefault="00707A99" w:rsidP="00E875B2">
      <w:pPr>
        <w:keepNext/>
        <w:spacing w:line="240" w:lineRule="auto"/>
        <w:jc w:val="both"/>
        <w:rPr>
          <w:rFonts w:ascii="3DS V2" w:hAnsi="3DS V2"/>
          <w:sz w:val="24"/>
          <w:szCs w:val="24"/>
          <w:lang w:eastAsia="zh-CN"/>
        </w:rPr>
      </w:pPr>
      <w:r>
        <w:rPr>
          <w:rFonts w:ascii="3DS V2" w:hAnsi="3DS V2"/>
          <w:sz w:val="24"/>
          <w:szCs w:val="24"/>
          <w:lang w:eastAsia="zh-CN"/>
        </w:rPr>
        <w:t>Un autre problème est le nombre de solution</w:t>
      </w:r>
      <w:r w:rsidR="003E462A">
        <w:rPr>
          <w:rFonts w:ascii="3DS V2" w:hAnsi="3DS V2"/>
          <w:sz w:val="24"/>
          <w:szCs w:val="24"/>
          <w:lang w:eastAsia="zh-CN"/>
        </w:rPr>
        <w:t>s</w:t>
      </w:r>
      <w:r>
        <w:rPr>
          <w:rFonts w:ascii="3DS V2" w:hAnsi="3DS V2"/>
          <w:sz w:val="24"/>
          <w:szCs w:val="24"/>
          <w:lang w:eastAsia="zh-CN"/>
        </w:rPr>
        <w:t xml:space="preserve"> propos</w:t>
      </w:r>
      <w:r w:rsidR="007638C4">
        <w:rPr>
          <w:rFonts w:ascii="3DS V2" w:hAnsi="3DS V2"/>
          <w:sz w:val="24"/>
          <w:szCs w:val="24"/>
          <w:lang w:eastAsia="zh-CN"/>
        </w:rPr>
        <w:t>é</w:t>
      </w:r>
      <w:r w:rsidR="00D37EE9">
        <w:rPr>
          <w:rFonts w:ascii="3DS V2" w:hAnsi="3DS V2"/>
          <w:sz w:val="24"/>
          <w:szCs w:val="24"/>
          <w:lang w:eastAsia="zh-CN"/>
        </w:rPr>
        <w:t>es</w:t>
      </w:r>
      <w:r>
        <w:rPr>
          <w:rFonts w:ascii="3DS V2" w:hAnsi="3DS V2"/>
          <w:sz w:val="24"/>
          <w:szCs w:val="24"/>
          <w:lang w:eastAsia="zh-CN"/>
        </w:rPr>
        <w:t xml:space="preserve">. </w:t>
      </w:r>
      <w:r w:rsidR="000367C3">
        <w:rPr>
          <w:rFonts w:ascii="3DS V2" w:hAnsi="3DS V2"/>
          <w:sz w:val="24"/>
          <w:szCs w:val="24"/>
          <w:lang w:eastAsia="zh-CN"/>
        </w:rPr>
        <w:t xml:space="preserve">Voici </w:t>
      </w:r>
      <w:r w:rsidR="00F60A63" w:rsidRPr="00F60A63">
        <w:rPr>
          <w:rFonts w:ascii="3DS V2" w:hAnsi="3DS V2"/>
          <w:sz w:val="24"/>
          <w:szCs w:val="24"/>
          <w:lang w:eastAsia="zh-CN"/>
        </w:rPr>
        <w:t>une petite expérience pour estimer le nombre de solutions</w:t>
      </w:r>
      <w:r w:rsidR="00CB52A7">
        <w:rPr>
          <w:rFonts w:ascii="3DS V2" w:hAnsi="3DS V2"/>
          <w:sz w:val="24"/>
          <w:szCs w:val="24"/>
          <w:lang w:eastAsia="zh-CN"/>
        </w:rPr>
        <w:t xml:space="preserve"> valides pour un certain nombre de fils au total</w:t>
      </w:r>
      <w:r w:rsidR="00F60A63" w:rsidRPr="00F60A63">
        <w:rPr>
          <w:rFonts w:ascii="3DS V2" w:hAnsi="3DS V2"/>
          <w:sz w:val="24"/>
          <w:szCs w:val="24"/>
          <w:lang w:eastAsia="zh-CN"/>
        </w:rPr>
        <w:t>.</w:t>
      </w:r>
      <w:r w:rsidR="00222958">
        <w:rPr>
          <w:rFonts w:ascii="3DS V2" w:hAnsi="3DS V2"/>
          <w:sz w:val="24"/>
          <w:szCs w:val="24"/>
          <w:lang w:eastAsia="zh-CN"/>
        </w:rPr>
        <w:t xml:space="preserve"> </w:t>
      </w:r>
    </w:p>
    <w:p w14:paraId="290C4314" w14:textId="5E11AED0" w:rsidR="00E875B2" w:rsidRDefault="00E875B2" w:rsidP="00E875B2">
      <w:pPr>
        <w:keepNext/>
        <w:spacing w:line="240" w:lineRule="auto"/>
        <w:jc w:val="both"/>
      </w:pPr>
      <w:r w:rsidRPr="00222958">
        <w:rPr>
          <w:rFonts w:ascii="3DS V2" w:hAnsi="3DS V2"/>
          <w:noProof/>
          <w:sz w:val="24"/>
          <w:szCs w:val="24"/>
          <w:lang w:eastAsia="zh-CN"/>
        </w:rPr>
        <w:drawing>
          <wp:inline distT="0" distB="0" distL="0" distR="0" wp14:anchorId="543EFF17" wp14:editId="671729D3">
            <wp:extent cx="5731510" cy="608965"/>
            <wp:effectExtent l="0" t="0" r="2540" b="63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608965"/>
                    </a:xfrm>
                    <a:prstGeom prst="rect">
                      <a:avLst/>
                    </a:prstGeom>
                  </pic:spPr>
                </pic:pic>
              </a:graphicData>
            </a:graphic>
          </wp:inline>
        </w:drawing>
      </w:r>
    </w:p>
    <w:p w14:paraId="2D46E37C" w14:textId="29CA7C2C" w:rsidR="00F0600E" w:rsidRDefault="00E875B2" w:rsidP="00E875B2">
      <w:pPr>
        <w:pStyle w:val="Lgende"/>
        <w:jc w:val="center"/>
        <w:rPr>
          <w:rFonts w:ascii="3DS V2" w:hAnsi="3DS V2"/>
          <w:sz w:val="24"/>
          <w:szCs w:val="24"/>
          <w:lang w:eastAsia="zh-CN"/>
        </w:rPr>
      </w:pPr>
      <w:r>
        <w:t xml:space="preserve">Figure </w:t>
      </w:r>
      <w:fldSimple w:instr=" SEQ Figure \* ARABIC ">
        <w:r w:rsidR="00FC7E5C">
          <w:rPr>
            <w:noProof/>
          </w:rPr>
          <w:t>20</w:t>
        </w:r>
      </w:fldSimple>
      <w:r>
        <w:t xml:space="preserve"> : </w:t>
      </w:r>
      <w:r w:rsidRPr="009A45A1">
        <w:t>Connecteur "EN354503", 39 Pins 22</w:t>
      </w:r>
    </w:p>
    <w:p w14:paraId="6ADBCDD4" w14:textId="06D7234B" w:rsidR="00222958" w:rsidRDefault="005454CE" w:rsidP="00E875B2">
      <w:pPr>
        <w:spacing w:line="240" w:lineRule="auto"/>
        <w:jc w:val="both"/>
        <w:rPr>
          <w:rFonts w:ascii="3DS V2" w:hAnsi="3DS V2"/>
          <w:sz w:val="24"/>
          <w:szCs w:val="24"/>
          <w:lang w:eastAsia="zh-CN"/>
        </w:rPr>
      </w:pPr>
      <w:r>
        <w:rPr>
          <w:rFonts w:ascii="3DS V2" w:hAnsi="3DS V2"/>
          <w:sz w:val="24"/>
          <w:szCs w:val="24"/>
          <w:lang w:eastAsia="zh-CN"/>
        </w:rPr>
        <w:t>Ce</w:t>
      </w:r>
      <w:r w:rsidR="00222958">
        <w:rPr>
          <w:rFonts w:ascii="3DS V2" w:hAnsi="3DS V2"/>
          <w:sz w:val="24"/>
          <w:szCs w:val="24"/>
          <w:lang w:eastAsia="zh-CN"/>
        </w:rPr>
        <w:t xml:space="preserve"> tableau montre le nombre de solutions sur </w:t>
      </w:r>
      <w:r w:rsidR="00E875B2">
        <w:rPr>
          <w:rFonts w:ascii="3DS V2" w:hAnsi="3DS V2"/>
          <w:sz w:val="24"/>
          <w:szCs w:val="24"/>
          <w:lang w:eastAsia="zh-CN"/>
        </w:rPr>
        <w:t>le</w:t>
      </w:r>
      <w:r w:rsidR="00222958">
        <w:rPr>
          <w:rFonts w:ascii="3DS V2" w:hAnsi="3DS V2"/>
          <w:sz w:val="24"/>
          <w:szCs w:val="24"/>
          <w:lang w:eastAsia="zh-CN"/>
        </w:rPr>
        <w:t xml:space="preserve"> connect</w:t>
      </w:r>
      <w:r w:rsidR="00E875B2">
        <w:rPr>
          <w:rFonts w:ascii="3DS V2" w:hAnsi="3DS V2"/>
          <w:sz w:val="24"/>
          <w:szCs w:val="24"/>
          <w:lang w:eastAsia="zh-CN"/>
        </w:rPr>
        <w:t>eu</w:t>
      </w:r>
      <w:r w:rsidR="00222958">
        <w:rPr>
          <w:rFonts w:ascii="3DS V2" w:hAnsi="3DS V2"/>
          <w:sz w:val="24"/>
          <w:szCs w:val="24"/>
          <w:lang w:eastAsia="zh-CN"/>
        </w:rPr>
        <w:t>r 39 pin</w:t>
      </w:r>
      <w:r w:rsidR="003F64C6">
        <w:rPr>
          <w:rFonts w:ascii="3DS V2" w:hAnsi="3DS V2"/>
          <w:sz w:val="24"/>
          <w:szCs w:val="24"/>
          <w:lang w:eastAsia="zh-CN"/>
        </w:rPr>
        <w:t xml:space="preserve"> « EN</w:t>
      </w:r>
      <w:r w:rsidR="00222958">
        <w:rPr>
          <w:rFonts w:ascii="3DS V2" w:hAnsi="3DS V2"/>
          <w:sz w:val="24"/>
          <w:szCs w:val="24"/>
          <w:lang w:eastAsia="zh-CN"/>
        </w:rPr>
        <w:t xml:space="preserve">354503 » : </w:t>
      </w:r>
    </w:p>
    <w:tbl>
      <w:tblPr>
        <w:tblStyle w:val="Grilledutableau"/>
        <w:tblW w:w="6374" w:type="dxa"/>
        <w:jc w:val="center"/>
        <w:tblLook w:val="04A0" w:firstRow="1" w:lastRow="0" w:firstColumn="1" w:lastColumn="0" w:noHBand="0" w:noVBand="1"/>
      </w:tblPr>
      <w:tblGrid>
        <w:gridCol w:w="2972"/>
        <w:gridCol w:w="3402"/>
      </w:tblGrid>
      <w:tr w:rsidR="00474FB4" w14:paraId="341AECF6" w14:textId="105F99F9" w:rsidTr="00474FB4">
        <w:trPr>
          <w:jc w:val="center"/>
        </w:trPr>
        <w:tc>
          <w:tcPr>
            <w:tcW w:w="2972" w:type="dxa"/>
          </w:tcPr>
          <w:p w14:paraId="01CC3FB7" w14:textId="629D27A7" w:rsidR="00474FB4" w:rsidRDefault="00474FB4" w:rsidP="003F64C6">
            <w:pPr>
              <w:jc w:val="center"/>
              <w:rPr>
                <w:rFonts w:ascii="3DS V2" w:hAnsi="3DS V2"/>
                <w:sz w:val="24"/>
                <w:szCs w:val="24"/>
                <w:lang w:eastAsia="zh-CN"/>
              </w:rPr>
            </w:pPr>
            <w:r>
              <w:rPr>
                <w:rFonts w:ascii="3DS V2" w:hAnsi="3DS V2"/>
                <w:sz w:val="24"/>
                <w:szCs w:val="24"/>
                <w:lang w:eastAsia="zh-CN"/>
              </w:rPr>
              <w:t>Profondeur de recherche</w:t>
            </w:r>
          </w:p>
        </w:tc>
        <w:tc>
          <w:tcPr>
            <w:tcW w:w="3402" w:type="dxa"/>
          </w:tcPr>
          <w:p w14:paraId="7ED7B3D5" w14:textId="0F3A53E7" w:rsidR="00474FB4" w:rsidRDefault="00474FB4" w:rsidP="003F64C6">
            <w:pPr>
              <w:jc w:val="center"/>
              <w:rPr>
                <w:rFonts w:ascii="3DS V2" w:hAnsi="3DS V2"/>
                <w:sz w:val="24"/>
                <w:szCs w:val="24"/>
                <w:lang w:eastAsia="zh-CN"/>
              </w:rPr>
            </w:pPr>
            <w:r>
              <w:rPr>
                <w:rFonts w:ascii="3DS V2" w:hAnsi="3DS V2"/>
                <w:sz w:val="24"/>
                <w:szCs w:val="24"/>
                <w:lang w:eastAsia="zh-CN"/>
              </w:rPr>
              <w:t xml:space="preserve">Nb. </w:t>
            </w:r>
            <w:proofErr w:type="gramStart"/>
            <w:r>
              <w:rPr>
                <w:rFonts w:ascii="3DS V2" w:hAnsi="3DS V2"/>
                <w:sz w:val="24"/>
                <w:szCs w:val="24"/>
                <w:lang w:eastAsia="zh-CN"/>
              </w:rPr>
              <w:t>de</w:t>
            </w:r>
            <w:proofErr w:type="gramEnd"/>
            <w:r>
              <w:rPr>
                <w:rFonts w:ascii="3DS V2" w:hAnsi="3DS V2"/>
                <w:sz w:val="24"/>
                <w:szCs w:val="24"/>
                <w:lang w:eastAsia="zh-CN"/>
              </w:rPr>
              <w:t xml:space="preserve"> solution </w:t>
            </w:r>
            <w:r w:rsidR="00D66452">
              <w:rPr>
                <w:rFonts w:ascii="3DS V2" w:hAnsi="3DS V2"/>
                <w:sz w:val="24"/>
                <w:szCs w:val="24"/>
                <w:lang w:eastAsia="zh-CN"/>
              </w:rPr>
              <w:t>valide</w:t>
            </w:r>
          </w:p>
        </w:tc>
      </w:tr>
      <w:tr w:rsidR="00474FB4" w14:paraId="5DABE14D" w14:textId="7D172E69" w:rsidTr="00474FB4">
        <w:trPr>
          <w:jc w:val="center"/>
        </w:trPr>
        <w:tc>
          <w:tcPr>
            <w:tcW w:w="2972" w:type="dxa"/>
          </w:tcPr>
          <w:p w14:paraId="2178EB9B" w14:textId="4A0FC855" w:rsidR="00474FB4" w:rsidRDefault="00474FB4" w:rsidP="00B87D83">
            <w:pPr>
              <w:jc w:val="center"/>
              <w:rPr>
                <w:rFonts w:ascii="3DS V2" w:hAnsi="3DS V2"/>
                <w:sz w:val="24"/>
                <w:szCs w:val="24"/>
                <w:lang w:eastAsia="zh-CN"/>
              </w:rPr>
            </w:pPr>
            <w:r>
              <w:rPr>
                <w:rFonts w:ascii="3DS V2" w:hAnsi="3DS V2"/>
                <w:sz w:val="24"/>
                <w:szCs w:val="24"/>
                <w:lang w:eastAsia="zh-CN"/>
              </w:rPr>
              <w:t>2</w:t>
            </w:r>
          </w:p>
        </w:tc>
        <w:tc>
          <w:tcPr>
            <w:tcW w:w="3402" w:type="dxa"/>
          </w:tcPr>
          <w:p w14:paraId="3B9EFF10" w14:textId="13B4FDCA" w:rsidR="00474FB4" w:rsidRDefault="00474FB4" w:rsidP="00474FB4">
            <w:pPr>
              <w:jc w:val="center"/>
              <w:rPr>
                <w:rFonts w:ascii="3DS V2" w:hAnsi="3DS V2"/>
                <w:sz w:val="24"/>
                <w:szCs w:val="24"/>
                <w:lang w:eastAsia="zh-CN"/>
              </w:rPr>
            </w:pPr>
            <w:r>
              <w:rPr>
                <w:rFonts w:ascii="3DS V2" w:hAnsi="3DS V2"/>
                <w:sz w:val="24"/>
                <w:szCs w:val="24"/>
                <w:lang w:eastAsia="zh-CN"/>
              </w:rPr>
              <w:t>75</w:t>
            </w:r>
          </w:p>
        </w:tc>
      </w:tr>
      <w:tr w:rsidR="00474FB4" w14:paraId="5BE27D36" w14:textId="5BE9B11E" w:rsidTr="00474FB4">
        <w:trPr>
          <w:jc w:val="center"/>
        </w:trPr>
        <w:tc>
          <w:tcPr>
            <w:tcW w:w="2972" w:type="dxa"/>
          </w:tcPr>
          <w:p w14:paraId="2ED58CB1" w14:textId="5A8547A2" w:rsidR="00474FB4" w:rsidRDefault="00474FB4" w:rsidP="00B87D83">
            <w:pPr>
              <w:jc w:val="center"/>
              <w:rPr>
                <w:rFonts w:ascii="3DS V2" w:hAnsi="3DS V2"/>
                <w:sz w:val="24"/>
                <w:szCs w:val="24"/>
                <w:lang w:eastAsia="zh-CN"/>
              </w:rPr>
            </w:pPr>
            <w:r>
              <w:rPr>
                <w:rFonts w:ascii="3DS V2" w:hAnsi="3DS V2"/>
                <w:sz w:val="24"/>
                <w:szCs w:val="24"/>
                <w:lang w:eastAsia="zh-CN"/>
              </w:rPr>
              <w:t>4</w:t>
            </w:r>
          </w:p>
        </w:tc>
        <w:tc>
          <w:tcPr>
            <w:tcW w:w="3402" w:type="dxa"/>
          </w:tcPr>
          <w:p w14:paraId="64C45AF6" w14:textId="6D26EAAE" w:rsidR="00474FB4" w:rsidRDefault="00474FB4" w:rsidP="00474FB4">
            <w:pPr>
              <w:jc w:val="center"/>
              <w:rPr>
                <w:rFonts w:ascii="3DS V2" w:hAnsi="3DS V2"/>
                <w:sz w:val="24"/>
                <w:szCs w:val="24"/>
                <w:lang w:eastAsia="zh-CN"/>
              </w:rPr>
            </w:pPr>
            <w:r>
              <w:rPr>
                <w:rFonts w:ascii="3DS V2" w:hAnsi="3DS V2"/>
                <w:sz w:val="24"/>
                <w:szCs w:val="24"/>
                <w:lang w:eastAsia="zh-CN"/>
              </w:rPr>
              <w:t>5 114</w:t>
            </w:r>
          </w:p>
        </w:tc>
      </w:tr>
      <w:tr w:rsidR="00474FB4" w14:paraId="271157C7" w14:textId="446A1870" w:rsidTr="00474FB4">
        <w:trPr>
          <w:jc w:val="center"/>
        </w:trPr>
        <w:tc>
          <w:tcPr>
            <w:tcW w:w="2972" w:type="dxa"/>
          </w:tcPr>
          <w:p w14:paraId="3295C387" w14:textId="4619FB20" w:rsidR="00474FB4" w:rsidRDefault="00474FB4" w:rsidP="00B87D83">
            <w:pPr>
              <w:jc w:val="center"/>
              <w:rPr>
                <w:rFonts w:ascii="3DS V2" w:hAnsi="3DS V2"/>
                <w:sz w:val="24"/>
                <w:szCs w:val="24"/>
                <w:lang w:eastAsia="zh-CN"/>
              </w:rPr>
            </w:pPr>
            <w:r>
              <w:rPr>
                <w:rFonts w:ascii="3DS V2" w:hAnsi="3DS V2"/>
                <w:sz w:val="24"/>
                <w:szCs w:val="24"/>
                <w:lang w:eastAsia="zh-CN"/>
              </w:rPr>
              <w:t>6</w:t>
            </w:r>
          </w:p>
        </w:tc>
        <w:tc>
          <w:tcPr>
            <w:tcW w:w="3402" w:type="dxa"/>
          </w:tcPr>
          <w:p w14:paraId="2D40B94C" w14:textId="09060A67" w:rsidR="00474FB4" w:rsidRDefault="00474FB4" w:rsidP="00474FB4">
            <w:pPr>
              <w:jc w:val="center"/>
              <w:rPr>
                <w:rFonts w:ascii="3DS V2" w:hAnsi="3DS V2"/>
                <w:sz w:val="24"/>
                <w:szCs w:val="24"/>
                <w:lang w:eastAsia="zh-CN"/>
              </w:rPr>
            </w:pPr>
            <w:r>
              <w:rPr>
                <w:rFonts w:ascii="3DS V2" w:hAnsi="3DS V2"/>
                <w:sz w:val="24"/>
                <w:szCs w:val="24"/>
                <w:lang w:eastAsia="zh-CN"/>
              </w:rPr>
              <w:t>314 970</w:t>
            </w:r>
          </w:p>
        </w:tc>
      </w:tr>
      <w:tr w:rsidR="00474FB4" w14:paraId="1C202596" w14:textId="4B779B6D" w:rsidTr="00474FB4">
        <w:trPr>
          <w:jc w:val="center"/>
        </w:trPr>
        <w:tc>
          <w:tcPr>
            <w:tcW w:w="2972" w:type="dxa"/>
          </w:tcPr>
          <w:p w14:paraId="229BA717" w14:textId="6DC3DC54" w:rsidR="00474FB4" w:rsidRPr="00F60A63" w:rsidRDefault="00474FB4" w:rsidP="00B87D83">
            <w:pPr>
              <w:jc w:val="center"/>
              <w:rPr>
                <w:rFonts w:ascii="3DS V2" w:hAnsi="3DS V2"/>
                <w:sz w:val="24"/>
                <w:szCs w:val="24"/>
                <w:lang w:eastAsia="zh-CN"/>
              </w:rPr>
            </w:pPr>
            <w:r>
              <w:rPr>
                <w:rFonts w:ascii="3DS V2" w:hAnsi="3DS V2"/>
                <w:sz w:val="24"/>
                <w:szCs w:val="24"/>
                <w:lang w:eastAsia="zh-CN"/>
              </w:rPr>
              <w:t>8</w:t>
            </w:r>
          </w:p>
        </w:tc>
        <w:tc>
          <w:tcPr>
            <w:tcW w:w="3402" w:type="dxa"/>
          </w:tcPr>
          <w:p w14:paraId="0E6036BA" w14:textId="311AD33F" w:rsidR="00474FB4" w:rsidRDefault="00474FB4" w:rsidP="00474FB4">
            <w:pPr>
              <w:jc w:val="center"/>
              <w:rPr>
                <w:rFonts w:ascii="3DS V2" w:hAnsi="3DS V2"/>
                <w:sz w:val="24"/>
                <w:szCs w:val="24"/>
                <w:lang w:eastAsia="zh-CN"/>
              </w:rPr>
            </w:pPr>
            <w:r w:rsidRPr="00F60A63">
              <w:rPr>
                <w:rFonts w:ascii="3DS V2" w:hAnsi="3DS V2"/>
                <w:sz w:val="24"/>
                <w:szCs w:val="24"/>
                <w:lang w:eastAsia="zh-CN"/>
              </w:rPr>
              <w:t>17</w:t>
            </w:r>
            <w:r>
              <w:rPr>
                <w:rFonts w:ascii="3DS V2" w:hAnsi="3DS V2"/>
                <w:sz w:val="24"/>
                <w:szCs w:val="24"/>
                <w:lang w:eastAsia="zh-CN"/>
              </w:rPr>
              <w:t xml:space="preserve"> </w:t>
            </w:r>
            <w:r w:rsidRPr="00F60A63">
              <w:rPr>
                <w:rFonts w:ascii="3DS V2" w:hAnsi="3DS V2"/>
                <w:sz w:val="24"/>
                <w:szCs w:val="24"/>
                <w:lang w:eastAsia="zh-CN"/>
              </w:rPr>
              <w:t>394</w:t>
            </w:r>
            <w:r>
              <w:rPr>
                <w:rFonts w:ascii="3DS V2" w:hAnsi="3DS V2"/>
                <w:sz w:val="24"/>
                <w:szCs w:val="24"/>
                <w:lang w:eastAsia="zh-CN"/>
              </w:rPr>
              <w:t xml:space="preserve"> </w:t>
            </w:r>
            <w:r w:rsidRPr="00F60A63">
              <w:rPr>
                <w:rFonts w:ascii="3DS V2" w:hAnsi="3DS V2"/>
                <w:sz w:val="24"/>
                <w:szCs w:val="24"/>
                <w:lang w:eastAsia="zh-CN"/>
              </w:rPr>
              <w:t>840</w:t>
            </w:r>
          </w:p>
        </w:tc>
      </w:tr>
    </w:tbl>
    <w:p w14:paraId="2498E1B2" w14:textId="77777777" w:rsidR="00F60A63" w:rsidRDefault="00F60A63" w:rsidP="00226F4A">
      <w:pPr>
        <w:rPr>
          <w:rFonts w:ascii="3DS V2" w:hAnsi="3DS V2"/>
          <w:sz w:val="24"/>
          <w:szCs w:val="24"/>
          <w:lang w:eastAsia="zh-CN"/>
        </w:rPr>
      </w:pPr>
    </w:p>
    <w:p w14:paraId="75C3DF83" w14:textId="63E2F383" w:rsidR="00AE2730" w:rsidRDefault="00F60A63" w:rsidP="00072C66">
      <w:pPr>
        <w:jc w:val="both"/>
        <w:rPr>
          <w:rFonts w:ascii="3DS V2" w:hAnsi="3DS V2"/>
          <w:sz w:val="24"/>
          <w:szCs w:val="24"/>
          <w:lang w:eastAsia="zh-CN"/>
        </w:rPr>
      </w:pPr>
      <w:r w:rsidRPr="00F60A63">
        <w:rPr>
          <w:rFonts w:ascii="3DS V2" w:hAnsi="3DS V2"/>
          <w:sz w:val="24"/>
          <w:szCs w:val="24"/>
          <w:lang w:eastAsia="zh-CN"/>
        </w:rPr>
        <w:t xml:space="preserve">Lorsque </w:t>
      </w:r>
      <w:r>
        <w:rPr>
          <w:rFonts w:ascii="3DS V2" w:hAnsi="3DS V2"/>
          <w:sz w:val="24"/>
          <w:szCs w:val="24"/>
          <w:lang w:eastAsia="zh-CN"/>
        </w:rPr>
        <w:t xml:space="preserve">le calcul </w:t>
      </w:r>
      <w:r w:rsidR="00C8692B">
        <w:rPr>
          <w:rFonts w:ascii="3DS V2" w:hAnsi="3DS V2"/>
          <w:sz w:val="24"/>
          <w:szCs w:val="24"/>
          <w:lang w:eastAsia="zh-CN"/>
        </w:rPr>
        <w:t>de profondeur = 10</w:t>
      </w:r>
      <w:r w:rsidRPr="00F60A63">
        <w:rPr>
          <w:rFonts w:ascii="3DS V2" w:hAnsi="3DS V2"/>
          <w:sz w:val="24"/>
          <w:szCs w:val="24"/>
          <w:lang w:eastAsia="zh-CN"/>
        </w:rPr>
        <w:t xml:space="preserve">, </w:t>
      </w:r>
      <w:r w:rsidR="002A21B6">
        <w:rPr>
          <w:rFonts w:ascii="3DS V2" w:hAnsi="3DS V2"/>
          <w:sz w:val="24"/>
          <w:szCs w:val="24"/>
          <w:lang w:eastAsia="zh-CN"/>
        </w:rPr>
        <w:t>l</w:t>
      </w:r>
      <w:r w:rsidR="009A3B68">
        <w:rPr>
          <w:rFonts w:ascii="3DS V2" w:hAnsi="3DS V2"/>
          <w:sz w:val="24"/>
          <w:szCs w:val="24"/>
          <w:lang w:eastAsia="zh-CN"/>
        </w:rPr>
        <w:t xml:space="preserve">a </w:t>
      </w:r>
      <w:r w:rsidR="006D3E22">
        <w:rPr>
          <w:rFonts w:ascii="3DS V2" w:hAnsi="3DS V2"/>
          <w:sz w:val="24"/>
          <w:szCs w:val="24"/>
          <w:lang w:eastAsia="zh-CN"/>
        </w:rPr>
        <w:t xml:space="preserve">mémoire </w:t>
      </w:r>
      <w:r w:rsidR="009A3B68">
        <w:rPr>
          <w:rFonts w:ascii="3DS V2" w:hAnsi="3DS V2"/>
          <w:sz w:val="24"/>
          <w:szCs w:val="24"/>
          <w:lang w:eastAsia="zh-CN"/>
        </w:rPr>
        <w:t xml:space="preserve">utilisée par l’algorithme </w:t>
      </w:r>
      <w:r w:rsidR="006D3E22">
        <w:rPr>
          <w:rFonts w:ascii="3DS V2" w:hAnsi="3DS V2"/>
          <w:sz w:val="24"/>
          <w:szCs w:val="24"/>
          <w:lang w:eastAsia="zh-CN"/>
        </w:rPr>
        <w:t xml:space="preserve">dépasse </w:t>
      </w:r>
      <w:r w:rsidR="00356252" w:rsidRPr="00F60A63">
        <w:rPr>
          <w:rFonts w:ascii="3DS V2" w:hAnsi="3DS V2"/>
          <w:sz w:val="24"/>
          <w:szCs w:val="24"/>
          <w:lang w:eastAsia="zh-CN"/>
        </w:rPr>
        <w:t>32</w:t>
      </w:r>
      <w:r w:rsidR="00356252">
        <w:rPr>
          <w:rFonts w:ascii="3DS V2" w:hAnsi="3DS V2"/>
          <w:sz w:val="24"/>
          <w:szCs w:val="24"/>
          <w:lang w:eastAsia="zh-CN"/>
        </w:rPr>
        <w:t xml:space="preserve"> Go</w:t>
      </w:r>
      <w:r>
        <w:rPr>
          <w:rFonts w:ascii="3DS V2" w:hAnsi="3DS V2"/>
          <w:sz w:val="24"/>
          <w:szCs w:val="24"/>
          <w:lang w:eastAsia="zh-CN"/>
        </w:rPr>
        <w:t>.</w:t>
      </w:r>
      <w:r w:rsidR="00AE2730">
        <w:rPr>
          <w:rFonts w:ascii="3DS V2" w:hAnsi="3DS V2"/>
          <w:sz w:val="24"/>
          <w:szCs w:val="24"/>
          <w:lang w:eastAsia="zh-CN"/>
        </w:rPr>
        <w:t xml:space="preserve"> </w:t>
      </w:r>
      <w:r w:rsidR="00251FE0">
        <w:rPr>
          <w:rFonts w:ascii="3DS V2" w:hAnsi="3DS V2"/>
          <w:sz w:val="24"/>
          <w:szCs w:val="24"/>
          <w:lang w:eastAsia="zh-CN"/>
        </w:rPr>
        <w:t>On ne peut donc pas avoir le résultat exact</w:t>
      </w:r>
      <w:r w:rsidR="00AC5CA0">
        <w:rPr>
          <w:rFonts w:ascii="3DS V2" w:hAnsi="3DS V2"/>
          <w:sz w:val="24"/>
          <w:szCs w:val="24"/>
          <w:lang w:eastAsia="zh-CN"/>
        </w:rPr>
        <w:t xml:space="preserve">. Mathématiquement, </w:t>
      </w:r>
      <w:r w:rsidR="009D63F8">
        <w:rPr>
          <w:rFonts w:ascii="3DS V2" w:hAnsi="3DS V2"/>
          <w:sz w:val="24"/>
          <w:szCs w:val="24"/>
          <w:lang w:eastAsia="zh-CN"/>
        </w:rPr>
        <w:t>le</w:t>
      </w:r>
      <w:r w:rsidR="00110032">
        <w:rPr>
          <w:rFonts w:ascii="3DS V2" w:hAnsi="3DS V2"/>
          <w:sz w:val="24"/>
          <w:szCs w:val="24"/>
          <w:lang w:eastAsia="zh-CN"/>
        </w:rPr>
        <w:t xml:space="preserve"> nombre de</w:t>
      </w:r>
      <w:r w:rsidR="009D63F8">
        <w:rPr>
          <w:rFonts w:ascii="3DS V2" w:hAnsi="3DS V2"/>
          <w:sz w:val="24"/>
          <w:szCs w:val="24"/>
          <w:lang w:eastAsia="zh-CN"/>
        </w:rPr>
        <w:t xml:space="preserve"> résultat</w:t>
      </w:r>
      <w:r w:rsidR="002344E9">
        <w:rPr>
          <w:rFonts w:ascii="3DS V2" w:hAnsi="3DS V2"/>
          <w:sz w:val="24"/>
          <w:szCs w:val="24"/>
          <w:lang w:eastAsia="zh-CN"/>
        </w:rPr>
        <w:t>s</w:t>
      </w:r>
      <w:r w:rsidR="009D63F8">
        <w:rPr>
          <w:rFonts w:ascii="3DS V2" w:hAnsi="3DS V2"/>
          <w:sz w:val="24"/>
          <w:szCs w:val="24"/>
          <w:lang w:eastAsia="zh-CN"/>
        </w:rPr>
        <w:t xml:space="preserve"> </w:t>
      </w:r>
      <w:r w:rsidR="00AC5CA0">
        <w:rPr>
          <w:rFonts w:ascii="3DS V2" w:hAnsi="3DS V2"/>
          <w:sz w:val="24"/>
          <w:szCs w:val="24"/>
          <w:lang w:eastAsia="zh-CN"/>
        </w:rPr>
        <w:t xml:space="preserve">dans </w:t>
      </w:r>
      <w:r w:rsidR="00405178">
        <w:rPr>
          <w:rFonts w:ascii="3DS V2" w:hAnsi="3DS V2"/>
          <w:sz w:val="24"/>
          <w:szCs w:val="24"/>
          <w:lang w:eastAsia="zh-CN"/>
        </w:rPr>
        <w:t>ce cas est d’environ</w:t>
      </w:r>
      <w:r w:rsidR="009D63F8">
        <w:rPr>
          <w:rFonts w:ascii="3DS V2" w:hAnsi="3DS V2"/>
          <w:sz w:val="24"/>
          <w:szCs w:val="24"/>
          <w:lang w:eastAsia="zh-CN"/>
        </w:rPr>
        <w:t xml:space="preserve"> 850 000 000.</w:t>
      </w:r>
    </w:p>
    <w:p w14:paraId="3EC64337" w14:textId="1066FEEC" w:rsidR="003D35DB" w:rsidRDefault="00AE7E33" w:rsidP="00072C66">
      <w:pPr>
        <w:pStyle w:val="NormalWeb"/>
        <w:spacing w:line="276" w:lineRule="auto"/>
        <w:jc w:val="both"/>
        <w:rPr>
          <w:rFonts w:ascii="3DS V2" w:hAnsi="3DS V2"/>
          <w:lang w:val="fr-FR"/>
        </w:rPr>
      </w:pPr>
      <w:r w:rsidRPr="00AE7E33">
        <w:rPr>
          <w:rFonts w:ascii="3DS V2" w:hAnsi="3DS V2"/>
          <w:lang w:val="fr-FR"/>
        </w:rPr>
        <w:t xml:space="preserve">D’après ces </w:t>
      </w:r>
      <w:r w:rsidR="00D06D40">
        <w:rPr>
          <w:rFonts w:ascii="3DS V2" w:hAnsi="3DS V2"/>
          <w:lang w:val="fr-FR"/>
        </w:rPr>
        <w:t xml:space="preserve">raisonnements et </w:t>
      </w:r>
      <w:r w:rsidRPr="00AE7E33">
        <w:rPr>
          <w:rFonts w:ascii="3DS V2" w:hAnsi="3DS V2"/>
          <w:lang w:val="fr-FR"/>
        </w:rPr>
        <w:t>démonstrations</w:t>
      </w:r>
      <w:r w:rsidR="00EC0C0F">
        <w:rPr>
          <w:rFonts w:ascii="3DS V2" w:hAnsi="3DS V2"/>
          <w:lang w:val="fr-FR"/>
        </w:rPr>
        <w:t>, b</w:t>
      </w:r>
      <w:r w:rsidR="00EC0C0F" w:rsidRPr="00A423F6">
        <w:rPr>
          <w:rFonts w:ascii="3DS V2" w:hAnsi="3DS V2"/>
          <w:lang w:val="fr-FR"/>
        </w:rPr>
        <w:t xml:space="preserve">ien que </w:t>
      </w:r>
      <w:r w:rsidR="00EC0C0F">
        <w:rPr>
          <w:rFonts w:ascii="3DS V2" w:hAnsi="3DS V2"/>
          <w:lang w:val="fr-FR"/>
        </w:rPr>
        <w:t>que cet algorithme</w:t>
      </w:r>
      <w:r w:rsidR="00EC0C0F" w:rsidRPr="00A423F6">
        <w:rPr>
          <w:rFonts w:ascii="3DS V2" w:hAnsi="3DS V2"/>
          <w:lang w:val="fr-FR"/>
        </w:rPr>
        <w:t xml:space="preserve"> permet</w:t>
      </w:r>
      <w:r w:rsidR="00EC0C0F">
        <w:rPr>
          <w:rFonts w:ascii="3DS V2" w:hAnsi="3DS V2"/>
          <w:lang w:val="fr-FR"/>
        </w:rPr>
        <w:t>te théoriquement</w:t>
      </w:r>
      <w:r w:rsidR="00EC0C0F" w:rsidRPr="00A423F6">
        <w:rPr>
          <w:rFonts w:ascii="3DS V2" w:hAnsi="3DS V2"/>
          <w:lang w:val="fr-FR"/>
        </w:rPr>
        <w:t xml:space="preserve"> de trouver toutes les solutions valides</w:t>
      </w:r>
      <w:r w:rsidRPr="00AE7E33">
        <w:rPr>
          <w:rFonts w:ascii="3DS V2" w:hAnsi="3DS V2"/>
          <w:lang w:val="fr-FR"/>
        </w:rPr>
        <w:t>, son coût en pratique est inacceptabl</w:t>
      </w:r>
      <w:r w:rsidR="009853CE">
        <w:rPr>
          <w:rFonts w:ascii="3DS V2" w:hAnsi="3DS V2"/>
          <w:lang w:val="fr-FR"/>
        </w:rPr>
        <w:t>e</w:t>
      </w:r>
      <w:r w:rsidR="00EC0C0F">
        <w:rPr>
          <w:rFonts w:ascii="3DS V2" w:hAnsi="3DS V2"/>
          <w:lang w:val="fr-FR"/>
        </w:rPr>
        <w:t>. Cela</w:t>
      </w:r>
      <w:r w:rsidR="00C27E59" w:rsidRPr="00A423F6">
        <w:rPr>
          <w:rFonts w:ascii="3DS V2" w:hAnsi="3DS V2"/>
          <w:lang w:val="fr-FR"/>
        </w:rPr>
        <w:t xml:space="preserve"> rend son usage peu réaliste sans une stratégie de réduction de l’espace de recherche.</w:t>
      </w:r>
      <w:r w:rsidR="00A423F6" w:rsidRPr="00A423F6">
        <w:rPr>
          <w:rFonts w:ascii="3DS V2" w:hAnsi="3DS V2"/>
          <w:lang w:val="fr-FR"/>
        </w:rPr>
        <w:t xml:space="preserve"> </w:t>
      </w:r>
      <w:r w:rsidR="003E1639">
        <w:rPr>
          <w:rFonts w:ascii="3DS V2" w:hAnsi="3DS V2"/>
          <w:lang w:val="fr-FR"/>
        </w:rPr>
        <w:t>De plus</w:t>
      </w:r>
      <w:r w:rsidR="00A423F6" w:rsidRPr="00A423F6">
        <w:rPr>
          <w:rFonts w:ascii="3DS V2" w:hAnsi="3DS V2"/>
          <w:lang w:val="fr-FR"/>
        </w:rPr>
        <w:t xml:space="preserve">, </w:t>
      </w:r>
      <w:r w:rsidR="00A97AC5">
        <w:rPr>
          <w:rFonts w:ascii="3DS V2" w:hAnsi="3DS V2"/>
          <w:lang w:val="fr-FR"/>
        </w:rPr>
        <w:t>il est inutile</w:t>
      </w:r>
      <w:r w:rsidR="00A423F6" w:rsidRPr="00A423F6">
        <w:rPr>
          <w:rFonts w:ascii="3DS V2" w:hAnsi="3DS V2"/>
          <w:lang w:val="fr-FR"/>
        </w:rPr>
        <w:t xml:space="preserve"> de </w:t>
      </w:r>
      <w:r w:rsidR="003B4940">
        <w:rPr>
          <w:rFonts w:ascii="3DS V2" w:hAnsi="3DS V2"/>
          <w:lang w:val="fr-FR"/>
        </w:rPr>
        <w:t>consacrer</w:t>
      </w:r>
      <w:r w:rsidR="00A423F6" w:rsidRPr="00A423F6">
        <w:rPr>
          <w:rFonts w:ascii="3DS V2" w:hAnsi="3DS V2"/>
          <w:lang w:val="fr-FR"/>
        </w:rPr>
        <w:t xml:space="preserve"> </w:t>
      </w:r>
      <w:r w:rsidR="003B4940">
        <w:rPr>
          <w:rFonts w:ascii="3DS V2" w:hAnsi="3DS V2"/>
          <w:lang w:val="fr-FR"/>
        </w:rPr>
        <w:t>au</w:t>
      </w:r>
      <w:r w:rsidR="00A423F6" w:rsidRPr="00A423F6">
        <w:rPr>
          <w:rFonts w:ascii="3DS V2" w:hAnsi="3DS V2"/>
          <w:lang w:val="fr-FR"/>
        </w:rPr>
        <w:t xml:space="preserve">tant de temps </w:t>
      </w:r>
      <w:r w:rsidR="003B4940">
        <w:rPr>
          <w:rFonts w:ascii="3DS V2" w:hAnsi="3DS V2"/>
          <w:lang w:val="fr-FR"/>
        </w:rPr>
        <w:t>à</w:t>
      </w:r>
      <w:r w:rsidR="00A423F6" w:rsidRPr="00A423F6">
        <w:rPr>
          <w:rFonts w:ascii="3DS V2" w:hAnsi="3DS V2"/>
          <w:lang w:val="fr-FR"/>
        </w:rPr>
        <w:t xml:space="preserve"> </w:t>
      </w:r>
      <w:r w:rsidR="003B4940">
        <w:rPr>
          <w:rFonts w:ascii="3DS V2" w:hAnsi="3DS V2"/>
          <w:lang w:val="fr-FR"/>
        </w:rPr>
        <w:t>chercher</w:t>
      </w:r>
      <w:r w:rsidR="00A423F6" w:rsidRPr="00A423F6">
        <w:rPr>
          <w:rFonts w:ascii="3DS V2" w:hAnsi="3DS V2"/>
          <w:lang w:val="fr-FR"/>
        </w:rPr>
        <w:t xml:space="preserve"> </w:t>
      </w:r>
      <w:r w:rsidR="00B36405" w:rsidRPr="00A423F6">
        <w:rPr>
          <w:rFonts w:ascii="3DS V2" w:hAnsi="3DS V2"/>
          <w:lang w:val="fr-FR"/>
        </w:rPr>
        <w:t xml:space="preserve">toutes les solutions </w:t>
      </w:r>
      <w:r w:rsidR="00B36405">
        <w:rPr>
          <w:rFonts w:ascii="3DS V2" w:hAnsi="3DS V2"/>
          <w:lang w:val="fr-FR"/>
        </w:rPr>
        <w:t>possibles</w:t>
      </w:r>
      <w:r w:rsidR="00A423F6">
        <w:rPr>
          <w:rFonts w:ascii="3DS V2" w:hAnsi="3DS V2"/>
          <w:lang w:val="fr-FR"/>
        </w:rPr>
        <w:t xml:space="preserve"> </w:t>
      </w:r>
      <w:r w:rsidR="00A423F6" w:rsidRPr="00A423F6">
        <w:rPr>
          <w:rFonts w:ascii="3DS V2" w:hAnsi="3DS V2"/>
          <w:lang w:val="fr-FR"/>
        </w:rPr>
        <w:t xml:space="preserve">car les utilisateurs </w:t>
      </w:r>
      <w:r w:rsidR="00B34A36">
        <w:rPr>
          <w:rFonts w:ascii="3DS V2" w:hAnsi="3DS V2"/>
          <w:lang w:val="fr-FR"/>
        </w:rPr>
        <w:t xml:space="preserve">ne sont pas en mesure de </w:t>
      </w:r>
      <w:r w:rsidR="00A423F6" w:rsidRPr="00A423F6">
        <w:rPr>
          <w:rFonts w:ascii="3DS V2" w:hAnsi="3DS V2"/>
          <w:lang w:val="fr-FR"/>
        </w:rPr>
        <w:t xml:space="preserve">gérer des dizaines </w:t>
      </w:r>
      <w:r w:rsidR="00A423F6">
        <w:rPr>
          <w:rFonts w:ascii="3DS V2" w:hAnsi="3DS V2"/>
          <w:lang w:val="fr-FR"/>
        </w:rPr>
        <w:t xml:space="preserve">ou </w:t>
      </w:r>
      <w:r w:rsidR="00C05CA4">
        <w:rPr>
          <w:rFonts w:ascii="3DS V2" w:hAnsi="3DS V2"/>
          <w:lang w:val="fr-FR"/>
        </w:rPr>
        <w:t xml:space="preserve">des </w:t>
      </w:r>
      <w:r w:rsidR="00A423F6">
        <w:rPr>
          <w:rFonts w:ascii="3DS V2" w:hAnsi="3DS V2"/>
          <w:lang w:val="fr-FR"/>
        </w:rPr>
        <w:t xml:space="preserve">centaines </w:t>
      </w:r>
      <w:r w:rsidR="00A423F6" w:rsidRPr="00A423F6">
        <w:rPr>
          <w:rFonts w:ascii="3DS V2" w:hAnsi="3DS V2"/>
          <w:lang w:val="fr-FR"/>
        </w:rPr>
        <w:t>de millions de solution</w:t>
      </w:r>
      <w:r w:rsidR="007A481A">
        <w:rPr>
          <w:rFonts w:ascii="3DS V2" w:hAnsi="3DS V2"/>
          <w:lang w:val="fr-FR"/>
        </w:rPr>
        <w:t>s proposées</w:t>
      </w:r>
      <w:r w:rsidR="00360FB9">
        <w:rPr>
          <w:rFonts w:ascii="3DS V2" w:hAnsi="3DS V2"/>
          <w:lang w:val="fr-FR"/>
        </w:rPr>
        <w:t>.</w:t>
      </w:r>
    </w:p>
    <w:p w14:paraId="00AAA4B1" w14:textId="5F24520B" w:rsidR="00167796" w:rsidRDefault="003D35DB" w:rsidP="00072C66">
      <w:pPr>
        <w:pStyle w:val="NormalWeb"/>
        <w:spacing w:line="276" w:lineRule="auto"/>
        <w:jc w:val="both"/>
        <w:rPr>
          <w:rFonts w:ascii="3DS V2" w:hAnsi="3DS V2"/>
          <w:lang w:val="fr-FR"/>
        </w:rPr>
      </w:pPr>
      <w:r w:rsidRPr="003D35DB">
        <w:rPr>
          <w:rFonts w:ascii="3DS V2" w:hAnsi="3DS V2"/>
          <w:lang w:val="fr-FR"/>
        </w:rPr>
        <w:t xml:space="preserve">L’orientation du projet a été rapidement </w:t>
      </w:r>
      <w:r w:rsidR="00D84D81">
        <w:rPr>
          <w:rFonts w:ascii="3DS V2" w:hAnsi="3DS V2"/>
          <w:lang w:val="fr-FR"/>
        </w:rPr>
        <w:t>revue</w:t>
      </w:r>
      <w:r w:rsidRPr="003D35DB">
        <w:rPr>
          <w:rFonts w:ascii="3DS V2" w:hAnsi="3DS V2"/>
          <w:lang w:val="fr-FR"/>
        </w:rPr>
        <w:t xml:space="preserve"> après avoir constaté que la première version n’était pas réalisable.</w:t>
      </w:r>
      <w:r>
        <w:rPr>
          <w:rFonts w:ascii="3DS V2" w:hAnsi="3DS V2"/>
          <w:lang w:val="fr-FR"/>
        </w:rPr>
        <w:t xml:space="preserve"> Une autre approche est d’essayer de trouve</w:t>
      </w:r>
      <w:r w:rsidR="00040E55">
        <w:rPr>
          <w:rFonts w:ascii="3DS V2" w:hAnsi="3DS V2"/>
          <w:lang w:val="fr-FR"/>
        </w:rPr>
        <w:t>r quelques solutions qui sont meilleur</w:t>
      </w:r>
      <w:r w:rsidR="00346CFE">
        <w:rPr>
          <w:rFonts w:ascii="3DS V2" w:hAnsi="3DS V2"/>
          <w:lang w:val="fr-FR"/>
        </w:rPr>
        <w:t>e</w:t>
      </w:r>
      <w:r w:rsidR="00040E55">
        <w:rPr>
          <w:rFonts w:ascii="3DS V2" w:hAnsi="3DS V2"/>
          <w:lang w:val="fr-FR"/>
        </w:rPr>
        <w:t xml:space="preserve">s que les autres. Une fois </w:t>
      </w:r>
      <w:r w:rsidR="0055425F">
        <w:rPr>
          <w:rFonts w:ascii="3DS V2" w:hAnsi="3DS V2"/>
          <w:lang w:val="fr-FR"/>
        </w:rPr>
        <w:t>qu’</w:t>
      </w:r>
      <w:r w:rsidR="009A3700">
        <w:rPr>
          <w:rFonts w:ascii="3DS V2" w:hAnsi="3DS V2"/>
          <w:lang w:val="fr-FR"/>
        </w:rPr>
        <w:t>une</w:t>
      </w:r>
      <w:r w:rsidR="00040E55">
        <w:rPr>
          <w:rFonts w:ascii="3DS V2" w:hAnsi="3DS V2"/>
          <w:lang w:val="fr-FR"/>
        </w:rPr>
        <w:t xml:space="preserve"> solution qualifiée est trouvée, le programme arrête le calcul et la propose aux utilisateurs. C’est une méthode </w:t>
      </w:r>
      <w:r>
        <w:rPr>
          <w:rFonts w:ascii="3DS V2" w:hAnsi="3DS V2"/>
          <w:lang w:val="fr-FR"/>
        </w:rPr>
        <w:t xml:space="preserve">plus réaliste et </w:t>
      </w:r>
      <w:r w:rsidR="007135C5">
        <w:rPr>
          <w:rFonts w:ascii="3DS V2" w:hAnsi="3DS V2"/>
          <w:lang w:val="fr-FR"/>
        </w:rPr>
        <w:t xml:space="preserve">qui </w:t>
      </w:r>
      <w:r>
        <w:rPr>
          <w:rFonts w:ascii="3DS V2" w:hAnsi="3DS V2"/>
          <w:lang w:val="fr-FR"/>
        </w:rPr>
        <w:t>s’adapte mieux aux besoins des clients</w:t>
      </w:r>
      <w:r w:rsidR="00040E55">
        <w:rPr>
          <w:rFonts w:ascii="3DS V2" w:hAnsi="3DS V2"/>
          <w:lang w:val="fr-FR"/>
        </w:rPr>
        <w:t>.</w:t>
      </w:r>
      <w:r w:rsidR="00167796">
        <w:rPr>
          <w:rFonts w:ascii="3DS V2" w:hAnsi="3DS V2"/>
          <w:lang w:val="fr-FR"/>
        </w:rPr>
        <w:t xml:space="preserve"> </w:t>
      </w:r>
    </w:p>
    <w:p w14:paraId="4F5C5820" w14:textId="43A61925" w:rsidR="008D08E8" w:rsidRDefault="00A260E3" w:rsidP="00072C66">
      <w:pPr>
        <w:pStyle w:val="NormalWeb"/>
        <w:spacing w:line="276" w:lineRule="auto"/>
        <w:jc w:val="both"/>
        <w:rPr>
          <w:rFonts w:ascii="3DS V2" w:hAnsi="3DS V2"/>
          <w:lang w:val="fr-FR"/>
        </w:rPr>
      </w:pPr>
      <w:r>
        <w:rPr>
          <w:rFonts w:ascii="3DS V2" w:hAnsi="3DS V2"/>
          <w:lang w:val="fr-FR"/>
        </w:rPr>
        <w:t>L</w:t>
      </w:r>
      <w:r w:rsidR="00683871">
        <w:rPr>
          <w:rFonts w:ascii="3DS V2" w:hAnsi="3DS V2"/>
          <w:lang w:val="fr-FR"/>
        </w:rPr>
        <w:t>a notion de « meilleur</w:t>
      </w:r>
      <w:r w:rsidR="00A32FFA">
        <w:rPr>
          <w:rFonts w:ascii="3DS V2" w:hAnsi="3DS V2"/>
          <w:lang w:val="fr-FR"/>
        </w:rPr>
        <w:t>e</w:t>
      </w:r>
      <w:r w:rsidR="00683871">
        <w:rPr>
          <w:rFonts w:ascii="3DS V2" w:hAnsi="3DS V2"/>
          <w:lang w:val="fr-FR"/>
        </w:rPr>
        <w:t xml:space="preserve"> solution » d’un câblage</w:t>
      </w:r>
      <w:r w:rsidR="004F4AD9">
        <w:rPr>
          <w:rFonts w:ascii="3DS V2" w:hAnsi="3DS V2"/>
          <w:lang w:val="fr-FR"/>
        </w:rPr>
        <w:t xml:space="preserve"> </w:t>
      </w:r>
      <w:r w:rsidR="004825CD">
        <w:rPr>
          <w:rFonts w:ascii="3DS V2" w:hAnsi="3DS V2"/>
          <w:lang w:val="fr-FR"/>
        </w:rPr>
        <w:t>est</w:t>
      </w:r>
      <w:r w:rsidR="00683871">
        <w:rPr>
          <w:rFonts w:ascii="3DS V2" w:hAnsi="3DS V2"/>
          <w:lang w:val="fr-FR"/>
        </w:rPr>
        <w:t xml:space="preserve"> ambiguë</w:t>
      </w:r>
      <w:r w:rsidR="002673BF">
        <w:rPr>
          <w:rFonts w:ascii="3DS V2" w:hAnsi="3DS V2"/>
          <w:lang w:val="fr-FR"/>
        </w:rPr>
        <w:t xml:space="preserve">. </w:t>
      </w:r>
      <w:r w:rsidR="008D08E8" w:rsidRPr="008D08E8">
        <w:rPr>
          <w:rFonts w:ascii="3DS V2" w:hAnsi="3DS V2"/>
          <w:lang w:val="fr-FR"/>
        </w:rPr>
        <w:t>Cependant, au regard des contraintes définies lors de la phase de modélisation, il est tout à fait possible d’écarter certaines solutions manifestement moins pertinentes.</w:t>
      </w:r>
    </w:p>
    <w:p w14:paraId="1A61F96E" w14:textId="79410B53" w:rsidR="00517948" w:rsidRPr="009D4812" w:rsidRDefault="00A92141" w:rsidP="008A1565">
      <w:pPr>
        <w:pStyle w:val="NormalWeb"/>
        <w:jc w:val="both"/>
        <w:rPr>
          <w:lang w:val="fr-FR"/>
        </w:rPr>
      </w:pPr>
      <w:r w:rsidRPr="00D348AC">
        <w:rPr>
          <w:rFonts w:ascii="3DS V2" w:hAnsi="3DS V2"/>
          <w:noProof/>
          <w:lang w:val="fr-FR"/>
        </w:rPr>
        <w:lastRenderedPageBreak/>
        <w:drawing>
          <wp:anchor distT="0" distB="0" distL="114300" distR="114300" simplePos="0" relativeHeight="251786752" behindDoc="1" locked="0" layoutInCell="1" allowOverlap="1" wp14:anchorId="510E1778" wp14:editId="289E1AAF">
            <wp:simplePos x="0" y="0"/>
            <wp:positionH relativeFrom="margin">
              <wp:align>right</wp:align>
            </wp:positionH>
            <wp:positionV relativeFrom="paragraph">
              <wp:posOffset>675778</wp:posOffset>
            </wp:positionV>
            <wp:extent cx="5731510" cy="1342390"/>
            <wp:effectExtent l="0" t="0" r="2540" b="0"/>
            <wp:wrapTight wrapText="bothSides">
              <wp:wrapPolygon edited="0">
                <wp:start x="0" y="0"/>
                <wp:lineTo x="0" y="21150"/>
                <wp:lineTo x="21538" y="21150"/>
                <wp:lineTo x="21538" y="0"/>
                <wp:lineTo x="0" y="0"/>
              </wp:wrapPolygon>
            </wp:wrapTight>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342390"/>
                    </a:xfrm>
                    <a:prstGeom prst="rect">
                      <a:avLst/>
                    </a:prstGeom>
                  </pic:spPr>
                </pic:pic>
              </a:graphicData>
            </a:graphic>
          </wp:anchor>
        </w:drawing>
      </w:r>
      <w:r w:rsidR="00196D6A">
        <w:rPr>
          <w:noProof/>
        </w:rPr>
        <mc:AlternateContent>
          <mc:Choice Requires="wps">
            <w:drawing>
              <wp:anchor distT="0" distB="0" distL="114300" distR="114300" simplePos="0" relativeHeight="251781632" behindDoc="0" locked="0" layoutInCell="1" allowOverlap="1" wp14:anchorId="36597CD2" wp14:editId="53AB63A1">
                <wp:simplePos x="0" y="0"/>
                <wp:positionH relativeFrom="column">
                  <wp:posOffset>4813300</wp:posOffset>
                </wp:positionH>
                <wp:positionV relativeFrom="paragraph">
                  <wp:posOffset>1324610</wp:posOffset>
                </wp:positionV>
                <wp:extent cx="351790" cy="351790"/>
                <wp:effectExtent l="0" t="0" r="0" b="0"/>
                <wp:wrapNone/>
                <wp:docPr id="215" name="Ellipse 215"/>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62698336" id="Ellipse 215" o:spid="_x0000_s1026" style="position:absolute;margin-left:379pt;margin-top:104.3pt;width:27.7pt;height:27.7pt;flip:y;z-index:25178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" fillcolor="#84bd00 [3208]" stroked="f" strokeweight="2pt"/>
            </w:pict>
          </mc:Fallback>
        </mc:AlternateContent>
      </w:r>
      <w:r w:rsidR="00196D6A">
        <w:rPr>
          <w:noProof/>
        </w:rPr>
        <mc:AlternateContent>
          <mc:Choice Requires="wps">
            <w:drawing>
              <wp:anchor distT="0" distB="0" distL="114300" distR="114300" simplePos="0" relativeHeight="251779584" behindDoc="0" locked="0" layoutInCell="1" allowOverlap="1" wp14:anchorId="6E65E8DC" wp14:editId="061E4E38">
                <wp:simplePos x="0" y="0"/>
                <wp:positionH relativeFrom="column">
                  <wp:posOffset>5049520</wp:posOffset>
                </wp:positionH>
                <wp:positionV relativeFrom="paragraph">
                  <wp:posOffset>786130</wp:posOffset>
                </wp:positionV>
                <wp:extent cx="351790" cy="351790"/>
                <wp:effectExtent l="0" t="0" r="0" b="0"/>
                <wp:wrapNone/>
                <wp:docPr id="214" name="Ellipse 214"/>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0B85B5E7" id="Ellipse 214" o:spid="_x0000_s1026" style="position:absolute;margin-left:397.6pt;margin-top:61.9pt;width:27.7pt;height:27.7pt;flip:y;z-index:25177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" fillcolor="#84bd00 [3208]" stroked="f" strokeweight="2pt"/>
            </w:pict>
          </mc:Fallback>
        </mc:AlternateContent>
      </w:r>
      <w:r w:rsidR="00196D6A">
        <w:rPr>
          <w:noProof/>
        </w:rPr>
        <mc:AlternateContent>
          <mc:Choice Requires="wps">
            <w:drawing>
              <wp:anchor distT="0" distB="0" distL="114300" distR="114300" simplePos="0" relativeHeight="251777536" behindDoc="0" locked="0" layoutInCell="1" allowOverlap="1" wp14:anchorId="0DA18D06" wp14:editId="3C1ED6AC">
                <wp:simplePos x="0" y="0"/>
                <wp:positionH relativeFrom="column">
                  <wp:posOffset>4596130</wp:posOffset>
                </wp:positionH>
                <wp:positionV relativeFrom="paragraph">
                  <wp:posOffset>786130</wp:posOffset>
                </wp:positionV>
                <wp:extent cx="351790" cy="351790"/>
                <wp:effectExtent l="0" t="0" r="0" b="0"/>
                <wp:wrapNone/>
                <wp:docPr id="213" name="Ellipse 213"/>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41F6D631" id="Ellipse 213" o:spid="_x0000_s1026" style="position:absolute;margin-left:361.9pt;margin-top:61.9pt;width:27.7pt;height:27.7pt;flip:y;z-index:2517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" fillcolor="#a31e15 [2414]" stroked="f" strokeweight="2pt"/>
            </w:pict>
          </mc:Fallback>
        </mc:AlternateContent>
      </w:r>
      <w:r w:rsidR="00196D6A">
        <w:rPr>
          <w:noProof/>
        </w:rPr>
        <mc:AlternateContent>
          <mc:Choice Requires="wps">
            <w:drawing>
              <wp:anchor distT="0" distB="0" distL="114300" distR="114300" simplePos="0" relativeHeight="251775488" behindDoc="0" locked="0" layoutInCell="1" allowOverlap="1" wp14:anchorId="33896AAB" wp14:editId="645215E5">
                <wp:simplePos x="0" y="0"/>
                <wp:positionH relativeFrom="column">
                  <wp:posOffset>4347845</wp:posOffset>
                </wp:positionH>
                <wp:positionV relativeFrom="paragraph">
                  <wp:posOffset>1319530</wp:posOffset>
                </wp:positionV>
                <wp:extent cx="351790" cy="351790"/>
                <wp:effectExtent l="0" t="0" r="0" b="0"/>
                <wp:wrapNone/>
                <wp:docPr id="212" name="Ellipse 212"/>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5EF46784" id="Ellipse 212" o:spid="_x0000_s1026" style="position:absolute;margin-left:342.35pt;margin-top:103.9pt;width:27.7pt;height:27.7pt;flip:y;z-index:25177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" fillcolor="#84bd00 [3208]" stroked="f" strokeweight="2pt"/>
            </w:pict>
          </mc:Fallback>
        </mc:AlternateContent>
      </w:r>
      <w:r w:rsidR="00196D6A">
        <w:rPr>
          <w:noProof/>
        </w:rPr>
        <mc:AlternateContent>
          <mc:Choice Requires="wps">
            <w:drawing>
              <wp:anchor distT="0" distB="0" distL="114300" distR="114300" simplePos="0" relativeHeight="251773440" behindDoc="0" locked="0" layoutInCell="1" allowOverlap="1" wp14:anchorId="0F6CE76D" wp14:editId="3087C9B6">
                <wp:simplePos x="0" y="0"/>
                <wp:positionH relativeFrom="column">
                  <wp:posOffset>3882390</wp:posOffset>
                </wp:positionH>
                <wp:positionV relativeFrom="paragraph">
                  <wp:posOffset>1341120</wp:posOffset>
                </wp:positionV>
                <wp:extent cx="351790" cy="351790"/>
                <wp:effectExtent l="0" t="0" r="0" b="0"/>
                <wp:wrapNone/>
                <wp:docPr id="211" name="Ellipse 211"/>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6D5821C6" id="Ellipse 211" o:spid="_x0000_s1026" style="position:absolute;margin-left:305.7pt;margin-top:105.6pt;width:27.7pt;height:27.7pt;flip:y;z-index:2517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" fillcolor="#a31e15 [2414]" stroked="f" strokeweight="2pt"/>
            </w:pict>
          </mc:Fallback>
        </mc:AlternateContent>
      </w:r>
      <w:r w:rsidR="00196D6A">
        <w:rPr>
          <w:noProof/>
        </w:rPr>
        <mc:AlternateContent>
          <mc:Choice Requires="wps">
            <w:drawing>
              <wp:anchor distT="0" distB="0" distL="114300" distR="114300" simplePos="0" relativeHeight="251771392" behindDoc="0" locked="0" layoutInCell="1" allowOverlap="1" wp14:anchorId="6E052D88" wp14:editId="2CA77D89">
                <wp:simplePos x="0" y="0"/>
                <wp:positionH relativeFrom="column">
                  <wp:posOffset>4117975</wp:posOffset>
                </wp:positionH>
                <wp:positionV relativeFrom="paragraph">
                  <wp:posOffset>780415</wp:posOffset>
                </wp:positionV>
                <wp:extent cx="351790" cy="351790"/>
                <wp:effectExtent l="0" t="0" r="0" b="0"/>
                <wp:wrapNone/>
                <wp:docPr id="210" name="Ellipse 210"/>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21865971" id="Ellipse 210" o:spid="_x0000_s1026" style="position:absolute;margin-left:324.25pt;margin-top:61.45pt;width:27.7pt;height:27.7pt;flip:y;z-index:2517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" fillcolor="#a31e15 [2414]" stroked="f" strokeweight="2pt"/>
            </w:pict>
          </mc:Fallback>
        </mc:AlternateContent>
      </w:r>
      <w:r w:rsidR="00196D6A">
        <w:rPr>
          <w:noProof/>
        </w:rPr>
        <mc:AlternateContent>
          <mc:Choice Requires="wps">
            <w:drawing>
              <wp:anchor distT="0" distB="0" distL="114300" distR="114300" simplePos="0" relativeHeight="251769344" behindDoc="0" locked="0" layoutInCell="1" allowOverlap="1" wp14:anchorId="22FEA83A" wp14:editId="7A51BC08">
                <wp:simplePos x="0" y="0"/>
                <wp:positionH relativeFrom="column">
                  <wp:posOffset>3642995</wp:posOffset>
                </wp:positionH>
                <wp:positionV relativeFrom="paragraph">
                  <wp:posOffset>795655</wp:posOffset>
                </wp:positionV>
                <wp:extent cx="351790" cy="351790"/>
                <wp:effectExtent l="0" t="0" r="0" b="0"/>
                <wp:wrapNone/>
                <wp:docPr id="209" name="Ellipse 209"/>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3EC366E9" id="Ellipse 209" o:spid="_x0000_s1026" style="position:absolute;margin-left:286.85pt;margin-top:62.65pt;width:27.7pt;height:27.7pt;flip:y;z-index:2517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" fillcolor="#ffcd00 [3206]" stroked="f" strokeweight="2pt"/>
            </w:pict>
          </mc:Fallback>
        </mc:AlternateContent>
      </w:r>
      <w:r w:rsidR="00196D6A">
        <w:rPr>
          <w:noProof/>
        </w:rPr>
        <mc:AlternateContent>
          <mc:Choice Requires="wps">
            <w:drawing>
              <wp:anchor distT="0" distB="0" distL="114300" distR="114300" simplePos="0" relativeHeight="251767296" behindDoc="0" locked="0" layoutInCell="1" allowOverlap="1" wp14:anchorId="72FD228B" wp14:editId="3E8E7600">
                <wp:simplePos x="0" y="0"/>
                <wp:positionH relativeFrom="column">
                  <wp:posOffset>3395345</wp:posOffset>
                </wp:positionH>
                <wp:positionV relativeFrom="paragraph">
                  <wp:posOffset>1338580</wp:posOffset>
                </wp:positionV>
                <wp:extent cx="351790" cy="351790"/>
                <wp:effectExtent l="0" t="0" r="0" b="0"/>
                <wp:wrapNone/>
                <wp:docPr id="208" name="Ellipse 208"/>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43C3038A" id="Ellipse 208" o:spid="_x0000_s1026" style="position:absolute;margin-left:267.35pt;margin-top:105.4pt;width:27.7pt;height:27.7pt;flip:y;z-index:25176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" fillcolor="#ffcd00 [3206]" stroked="f" strokeweight="2pt"/>
            </w:pict>
          </mc:Fallback>
        </mc:AlternateContent>
      </w:r>
      <w:r w:rsidR="00196D6A">
        <w:rPr>
          <w:noProof/>
        </w:rPr>
        <mc:AlternateContent>
          <mc:Choice Requires="wps">
            <w:drawing>
              <wp:anchor distT="0" distB="0" distL="114300" distR="114300" simplePos="0" relativeHeight="251765248" behindDoc="0" locked="0" layoutInCell="1" allowOverlap="1" wp14:anchorId="2D986363" wp14:editId="13EB2245">
                <wp:simplePos x="0" y="0"/>
                <wp:positionH relativeFrom="column">
                  <wp:posOffset>2933700</wp:posOffset>
                </wp:positionH>
                <wp:positionV relativeFrom="paragraph">
                  <wp:posOffset>1338580</wp:posOffset>
                </wp:positionV>
                <wp:extent cx="351790" cy="351790"/>
                <wp:effectExtent l="0" t="0" r="0" b="0"/>
                <wp:wrapNone/>
                <wp:docPr id="207" name="Ellipse 207"/>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39A30DB7" id="Ellipse 207" o:spid="_x0000_s1026" style="position:absolute;margin-left:231pt;margin-top:105.4pt;width:27.7pt;height:27.7pt;flip:y;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" fillcolor="#ffcd00 [3206]" stroked="f" strokeweight="2pt"/>
            </w:pict>
          </mc:Fallback>
        </mc:AlternateContent>
      </w:r>
      <w:r w:rsidR="00196D6A">
        <w:rPr>
          <w:noProof/>
        </w:rPr>
        <mc:AlternateContent>
          <mc:Choice Requires="wps">
            <w:drawing>
              <wp:anchor distT="0" distB="0" distL="114300" distR="114300" simplePos="0" relativeHeight="251763200" behindDoc="0" locked="0" layoutInCell="1" allowOverlap="1" wp14:anchorId="007EE3D0" wp14:editId="77C8826B">
                <wp:simplePos x="0" y="0"/>
                <wp:positionH relativeFrom="column">
                  <wp:posOffset>3171825</wp:posOffset>
                </wp:positionH>
                <wp:positionV relativeFrom="paragraph">
                  <wp:posOffset>796070</wp:posOffset>
                </wp:positionV>
                <wp:extent cx="352033" cy="352033"/>
                <wp:effectExtent l="0" t="0" r="0" b="0"/>
                <wp:wrapNone/>
                <wp:docPr id="206" name="Ellipse 206"/>
                <wp:cNvGraphicFramePr/>
                <a:graphic xmlns:a="http://schemas.openxmlformats.org/drawingml/2006/main">
                  <a:graphicData uri="http://schemas.microsoft.com/office/word/2010/wordprocessingShape">
                    <wps:wsp>
                      <wps:cNvSpPr/>
                      <wps:spPr>
                        <a:xfrm flipV="1">
                          <a:off x="0" y="0"/>
                          <a:ext cx="352033" cy="352033"/>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6D9D5EE6" id="Ellipse 206" o:spid="_x0000_s1026" style="position:absolute;margin-left:249.75pt;margin-top:62.7pt;width:27.7pt;height:27.7pt;flip:y;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" fillcolor="#ffcd00 [3206]" stroked="f" strokeweight="2pt"/>
            </w:pict>
          </mc:Fallback>
        </mc:AlternateContent>
      </w:r>
      <w:r w:rsidR="00921285">
        <w:rPr>
          <w:rFonts w:ascii="3DS V2" w:hAnsi="3DS V2"/>
          <w:lang w:val="fr-FR"/>
        </w:rPr>
        <w:t xml:space="preserve">Cette solution génère des cavités isolées (1 et 14). </w:t>
      </w:r>
      <w:r w:rsidR="00921285" w:rsidRPr="00AC57C7">
        <w:rPr>
          <w:rFonts w:ascii="3DS V2" w:hAnsi="3DS V2"/>
          <w:lang w:val="fr-FR"/>
        </w:rPr>
        <w:t xml:space="preserve">Avec </w:t>
      </w:r>
      <w:r w:rsidR="007A028A">
        <w:rPr>
          <w:rFonts w:ascii="3DS V2" w:hAnsi="3DS V2"/>
          <w:lang w:val="fr-FR"/>
        </w:rPr>
        <w:t>les évolutions futures des systèmes</w:t>
      </w:r>
      <w:r w:rsidR="00921285" w:rsidRPr="00AC57C7">
        <w:rPr>
          <w:rFonts w:ascii="3DS V2" w:hAnsi="3DS V2"/>
          <w:lang w:val="fr-FR"/>
        </w:rPr>
        <w:t>, il est très probable que de nouveaux câbles soient ajoutés à l'avenir</w:t>
      </w:r>
      <w:r w:rsidR="00E842A3">
        <w:rPr>
          <w:rFonts w:ascii="3DS V2" w:hAnsi="3DS V2"/>
          <w:lang w:val="fr-FR"/>
        </w:rPr>
        <w:t>, m</w:t>
      </w:r>
      <w:r w:rsidR="00921285">
        <w:rPr>
          <w:rFonts w:ascii="3DS V2" w:hAnsi="3DS V2"/>
          <w:lang w:val="fr-FR"/>
        </w:rPr>
        <w:t xml:space="preserve">ais ces cavités isolées ne </w:t>
      </w:r>
      <w:r w:rsidR="005C50DD">
        <w:rPr>
          <w:rFonts w:ascii="3DS V2" w:hAnsi="3DS V2"/>
          <w:lang w:val="fr-FR"/>
        </w:rPr>
        <w:t xml:space="preserve">pourront </w:t>
      </w:r>
      <w:r w:rsidR="00921285">
        <w:rPr>
          <w:rFonts w:ascii="3DS V2" w:hAnsi="3DS V2"/>
          <w:lang w:val="fr-FR"/>
        </w:rPr>
        <w:t xml:space="preserve">pas être </w:t>
      </w:r>
      <w:r w:rsidR="00E842A3">
        <w:rPr>
          <w:rFonts w:ascii="3DS V2" w:hAnsi="3DS V2"/>
          <w:lang w:val="fr-FR"/>
        </w:rPr>
        <w:t>exploitées</w:t>
      </w:r>
      <w:r w:rsidR="00921285">
        <w:rPr>
          <w:rFonts w:ascii="3DS V2" w:hAnsi="3DS V2"/>
          <w:lang w:val="fr-FR"/>
        </w:rPr>
        <w:t>.</w:t>
      </w:r>
    </w:p>
    <w:p w14:paraId="78D86845" w14:textId="77777777" w:rsidR="007147A8" w:rsidRDefault="007147A8" w:rsidP="00517948">
      <w:pPr>
        <w:pStyle w:val="Lgende"/>
        <w:jc w:val="center"/>
      </w:pPr>
    </w:p>
    <w:p w14:paraId="384AE8EB" w14:textId="2251A5D9" w:rsidR="00C27E59" w:rsidRDefault="00517948" w:rsidP="00517948">
      <w:pPr>
        <w:pStyle w:val="Lgende"/>
        <w:jc w:val="center"/>
        <w:rPr>
          <w:rFonts w:ascii="3DS V2" w:hAnsi="3DS V2"/>
          <w:sz w:val="24"/>
          <w:szCs w:val="24"/>
          <w:lang w:eastAsia="zh-CN"/>
        </w:rPr>
      </w:pPr>
      <w:r>
        <w:t xml:space="preserve">Figure </w:t>
      </w:r>
      <w:fldSimple w:instr=" SEQ Figure \* ARABIC ">
        <w:r w:rsidR="00FC7E5C">
          <w:rPr>
            <w:noProof/>
          </w:rPr>
          <w:t>21</w:t>
        </w:r>
      </w:fldSimple>
      <w:r>
        <w:t xml:space="preserve"> : </w:t>
      </w:r>
      <w:r w:rsidR="005C368D">
        <w:t>S</w:t>
      </w:r>
      <w:r>
        <w:t>olution problématique</w:t>
      </w:r>
      <w:r w:rsidR="005C368D">
        <w:t> : Génération de</w:t>
      </w:r>
      <w:r>
        <w:t xml:space="preserve"> cavité</w:t>
      </w:r>
      <w:r w:rsidR="00D348AC">
        <w:t>s</w:t>
      </w:r>
      <w:r>
        <w:t xml:space="preserve"> isolée</w:t>
      </w:r>
      <w:r w:rsidR="00D348AC">
        <w:t>s</w:t>
      </w:r>
    </w:p>
    <w:p w14:paraId="52946394" w14:textId="6CA2BCC0" w:rsidR="00647375" w:rsidRPr="009D4812" w:rsidRDefault="009349EF" w:rsidP="004F6F82">
      <w:pPr>
        <w:pStyle w:val="NormalWeb"/>
        <w:numPr>
          <w:ilvl w:val="0"/>
          <w:numId w:val="10"/>
        </w:numPr>
        <w:jc w:val="both"/>
        <w:rPr>
          <w:lang w:val="fr-FR"/>
        </w:rPr>
      </w:pPr>
      <w:r w:rsidRPr="00647375">
        <w:rPr>
          <w:rFonts w:ascii="3DS V2" w:hAnsi="3DS V2"/>
          <w:noProof/>
          <w:lang w:val="fr-FR"/>
        </w:rPr>
        <w:drawing>
          <wp:anchor distT="0" distB="0" distL="114300" distR="114300" simplePos="0" relativeHeight="251785728" behindDoc="0" locked="0" layoutInCell="1" allowOverlap="1" wp14:anchorId="6CA32B62" wp14:editId="606E77FA">
            <wp:simplePos x="0" y="0"/>
            <wp:positionH relativeFrom="margin">
              <wp:align>right</wp:align>
            </wp:positionH>
            <wp:positionV relativeFrom="paragraph">
              <wp:posOffset>868045</wp:posOffset>
            </wp:positionV>
            <wp:extent cx="5731510" cy="1522730"/>
            <wp:effectExtent l="0" t="0" r="2540" b="1270"/>
            <wp:wrapSquare wrapText="bothSides"/>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522730"/>
                    </a:xfrm>
                    <a:prstGeom prst="rect">
                      <a:avLst/>
                    </a:prstGeom>
                  </pic:spPr>
                </pic:pic>
              </a:graphicData>
            </a:graphic>
          </wp:anchor>
        </w:drawing>
      </w:r>
      <w:r w:rsidR="00647375">
        <w:rPr>
          <w:rFonts w:ascii="3DS V2" w:hAnsi="3DS V2"/>
          <w:lang w:val="fr-FR"/>
        </w:rPr>
        <w:t>Il vaut mieux</w:t>
      </w:r>
      <w:r w:rsidR="00647375" w:rsidRPr="00647375">
        <w:rPr>
          <w:rFonts w:ascii="3DS V2" w:hAnsi="3DS V2"/>
          <w:lang w:val="fr-FR"/>
        </w:rPr>
        <w:t xml:space="preserve"> </w:t>
      </w:r>
      <w:r w:rsidR="00647375">
        <w:rPr>
          <w:rFonts w:ascii="3DS V2" w:hAnsi="3DS V2"/>
          <w:lang w:val="fr-FR"/>
        </w:rPr>
        <w:t xml:space="preserve">de </w:t>
      </w:r>
      <w:r w:rsidR="00647375" w:rsidRPr="00647375">
        <w:rPr>
          <w:rFonts w:ascii="3DS V2" w:hAnsi="3DS V2"/>
          <w:lang w:val="fr-FR"/>
        </w:rPr>
        <w:t xml:space="preserve">regrouper les </w:t>
      </w:r>
      <w:r w:rsidR="00647375">
        <w:rPr>
          <w:rFonts w:ascii="3DS V2" w:hAnsi="3DS V2"/>
          <w:lang w:val="fr-FR"/>
        </w:rPr>
        <w:t>câbles</w:t>
      </w:r>
      <w:r w:rsidR="00647375" w:rsidRPr="00647375">
        <w:rPr>
          <w:rFonts w:ascii="3DS V2" w:hAnsi="3DS V2"/>
          <w:lang w:val="fr-FR"/>
        </w:rPr>
        <w:t xml:space="preserve"> sur des </w:t>
      </w:r>
      <w:r w:rsidR="00AF16FF">
        <w:rPr>
          <w:rFonts w:ascii="3DS V2" w:hAnsi="3DS V2"/>
          <w:lang w:val="fr-FR"/>
        </w:rPr>
        <w:t>cavités</w:t>
      </w:r>
      <w:r w:rsidR="00647375" w:rsidRPr="00647375">
        <w:rPr>
          <w:rFonts w:ascii="3DS V2" w:hAnsi="3DS V2"/>
          <w:lang w:val="fr-FR"/>
        </w:rPr>
        <w:t xml:space="preserve"> adjacent</w:t>
      </w:r>
      <w:r w:rsidR="00AF16FF">
        <w:rPr>
          <w:rFonts w:ascii="3DS V2" w:hAnsi="3DS V2"/>
          <w:lang w:val="fr-FR"/>
        </w:rPr>
        <w:t>e</w:t>
      </w:r>
      <w:r w:rsidR="00647375" w:rsidRPr="00647375">
        <w:rPr>
          <w:rFonts w:ascii="3DS V2" w:hAnsi="3DS V2"/>
          <w:lang w:val="fr-FR"/>
        </w:rPr>
        <w:t xml:space="preserve">s, </w:t>
      </w:r>
      <w:r w:rsidR="00647375">
        <w:rPr>
          <w:rFonts w:ascii="3DS V2" w:hAnsi="3DS V2"/>
          <w:lang w:val="fr-FR"/>
        </w:rPr>
        <w:t xml:space="preserve">pour </w:t>
      </w:r>
      <w:r w:rsidR="00647375" w:rsidRPr="00647375">
        <w:rPr>
          <w:rFonts w:ascii="3DS V2" w:hAnsi="3DS V2"/>
          <w:lang w:val="fr-FR"/>
        </w:rPr>
        <w:t xml:space="preserve">faciliter la gestion et </w:t>
      </w:r>
      <w:r w:rsidR="00645F31">
        <w:rPr>
          <w:rFonts w:ascii="3DS V2" w:hAnsi="3DS V2"/>
          <w:lang w:val="fr-FR"/>
        </w:rPr>
        <w:t xml:space="preserve">pour </w:t>
      </w:r>
      <w:r w:rsidR="00647375" w:rsidRPr="00647375">
        <w:rPr>
          <w:rFonts w:ascii="3DS V2" w:hAnsi="3DS V2"/>
          <w:lang w:val="fr-FR"/>
        </w:rPr>
        <w:t xml:space="preserve">éviter une </w:t>
      </w:r>
      <w:r w:rsidR="00647375">
        <w:rPr>
          <w:rFonts w:ascii="3DS V2" w:hAnsi="3DS V2"/>
          <w:lang w:val="fr-FR"/>
        </w:rPr>
        <w:t xml:space="preserve">allocation chaotique, </w:t>
      </w:r>
      <w:r w:rsidR="00647375" w:rsidRPr="00647375">
        <w:rPr>
          <w:rFonts w:ascii="3DS V2" w:hAnsi="3DS V2"/>
          <w:lang w:val="fr-FR"/>
        </w:rPr>
        <w:t xml:space="preserve">désorganisée qui pourrait </w:t>
      </w:r>
      <w:r w:rsidR="00647375">
        <w:rPr>
          <w:rFonts w:ascii="3DS V2" w:hAnsi="3DS V2"/>
          <w:lang w:val="fr-FR"/>
        </w:rPr>
        <w:t>dégrader</w:t>
      </w:r>
      <w:r w:rsidR="00647375" w:rsidRPr="00647375">
        <w:rPr>
          <w:rFonts w:ascii="3DS V2" w:hAnsi="3DS V2"/>
          <w:lang w:val="fr-FR"/>
        </w:rPr>
        <w:t xml:space="preserve"> la lisibilité et </w:t>
      </w:r>
      <w:r w:rsidR="00647375">
        <w:rPr>
          <w:rFonts w:ascii="3DS V2" w:hAnsi="3DS V2"/>
          <w:lang w:val="fr-FR"/>
        </w:rPr>
        <w:t>rendre</w:t>
      </w:r>
      <w:r w:rsidR="00647375" w:rsidRPr="00647375">
        <w:rPr>
          <w:rFonts w:ascii="3DS V2" w:hAnsi="3DS V2"/>
          <w:lang w:val="fr-FR"/>
        </w:rPr>
        <w:t xml:space="preserve"> la maintenance </w:t>
      </w:r>
      <w:r w:rsidR="00647375">
        <w:rPr>
          <w:rFonts w:ascii="3DS V2" w:hAnsi="3DS V2"/>
          <w:lang w:val="fr-FR"/>
        </w:rPr>
        <w:t>plus diffici</w:t>
      </w:r>
      <w:r w:rsidR="00196D6A">
        <w:rPr>
          <w:rFonts w:ascii="3DS V2" w:hAnsi="3DS V2"/>
          <w:lang w:val="fr-FR"/>
        </w:rPr>
        <w:t>le.</w:t>
      </w:r>
    </w:p>
    <w:p w14:paraId="7168DB07" w14:textId="61754745" w:rsidR="00895750" w:rsidRDefault="00895750" w:rsidP="00647375">
      <w:pPr>
        <w:pStyle w:val="Lgende"/>
        <w:jc w:val="center"/>
      </w:pPr>
    </w:p>
    <w:p w14:paraId="7BEF5EF7" w14:textId="15986DF2" w:rsidR="00647375" w:rsidRPr="00647375" w:rsidRDefault="00647375" w:rsidP="00647375">
      <w:pPr>
        <w:pStyle w:val="Lgende"/>
        <w:jc w:val="center"/>
        <w:rPr>
          <w:rFonts w:ascii="3DS V2" w:eastAsia="Times New Roman" w:hAnsi="3DS V2"/>
        </w:rPr>
      </w:pPr>
      <w:r>
        <w:t xml:space="preserve">Figure </w:t>
      </w:r>
      <w:fldSimple w:instr=" SEQ Figure \* ARABIC ">
        <w:r w:rsidR="00FC7E5C">
          <w:rPr>
            <w:noProof/>
          </w:rPr>
          <w:t>22</w:t>
        </w:r>
      </w:fldSimple>
      <w:r>
        <w:t xml:space="preserve"> : Solution problématique : R</w:t>
      </w:r>
      <w:r w:rsidRPr="00B362A9">
        <w:t xml:space="preserve">épartition </w:t>
      </w:r>
      <w:r>
        <w:t xml:space="preserve">des câbles </w:t>
      </w:r>
      <w:r w:rsidRPr="00B362A9">
        <w:t>trop dispersée</w:t>
      </w:r>
    </w:p>
    <w:p w14:paraId="198F1964" w14:textId="07FDA46C" w:rsidR="00CE5838" w:rsidRDefault="002E3BFC" w:rsidP="004F6F82">
      <w:pPr>
        <w:pStyle w:val="NormalWeb"/>
        <w:numPr>
          <w:ilvl w:val="0"/>
          <w:numId w:val="10"/>
        </w:numPr>
        <w:jc w:val="both"/>
        <w:rPr>
          <w:rFonts w:ascii="3DS V2" w:eastAsia="SimSun" w:hAnsi="3DS V2"/>
          <w:lang w:val="fr-FR"/>
        </w:rPr>
      </w:pPr>
      <w:r>
        <w:rPr>
          <w:rFonts w:ascii="3DS V2" w:eastAsia="SimSun" w:hAnsi="3DS V2"/>
          <w:lang w:val="fr-FR"/>
        </w:rPr>
        <w:t>La figure 23 montre</w:t>
      </w:r>
      <w:r w:rsidR="00CE5838">
        <w:rPr>
          <w:rFonts w:ascii="3DS V2" w:eastAsia="SimSun" w:hAnsi="3DS V2"/>
          <w:lang w:val="fr-FR"/>
        </w:rPr>
        <w:t xml:space="preserve"> trois stratégies de placement. De manière intuitive, une </w:t>
      </w:r>
      <w:r w:rsidR="00CE5838" w:rsidRPr="00731565">
        <w:rPr>
          <w:rFonts w:ascii="3DS V2" w:eastAsia="SimSun" w:hAnsi="3DS V2"/>
          <w:lang w:val="fr-FR"/>
        </w:rPr>
        <w:t xml:space="preserve">organisation </w:t>
      </w:r>
      <w:r w:rsidR="00A87087">
        <w:rPr>
          <w:rFonts w:ascii="3DS V2" w:eastAsia="SimSun" w:hAnsi="3DS V2"/>
          <w:lang w:val="fr-FR"/>
        </w:rPr>
        <w:t>centralisée (</w:t>
      </w:r>
      <w:r w:rsidR="00CE5838">
        <w:rPr>
          <w:rFonts w:ascii="3DS V2" w:eastAsia="SimSun" w:hAnsi="3DS V2"/>
          <w:lang w:val="fr-FR"/>
        </w:rPr>
        <w:t>cas à gauche)</w:t>
      </w:r>
      <w:r w:rsidR="00CE5838" w:rsidRPr="00731565">
        <w:rPr>
          <w:rFonts w:ascii="3DS V2" w:eastAsia="SimSun" w:hAnsi="3DS V2"/>
          <w:lang w:val="fr-FR"/>
        </w:rPr>
        <w:t xml:space="preserve"> est considérée comme meilleure qu’une répartition </w:t>
      </w:r>
      <w:r w:rsidR="00206804" w:rsidRPr="00731565">
        <w:rPr>
          <w:rFonts w:ascii="3DS V2" w:eastAsia="SimSun" w:hAnsi="3DS V2"/>
          <w:lang w:val="fr-FR"/>
        </w:rPr>
        <w:t>linéaire</w:t>
      </w:r>
      <w:r w:rsidR="00206804">
        <w:rPr>
          <w:rFonts w:ascii="3DS V2" w:eastAsia="SimSun" w:hAnsi="3DS V2"/>
          <w:lang w:val="fr-FR"/>
        </w:rPr>
        <w:t xml:space="preserve"> (</w:t>
      </w:r>
      <w:r w:rsidR="00000D2D">
        <w:rPr>
          <w:rFonts w:ascii="3DS V2" w:eastAsia="SimSun" w:hAnsi="3DS V2"/>
          <w:lang w:val="fr-FR"/>
        </w:rPr>
        <w:t>cas au milieu)</w:t>
      </w:r>
      <w:r w:rsidR="00CE5838" w:rsidRPr="00731565">
        <w:rPr>
          <w:rFonts w:ascii="3DS V2" w:eastAsia="SimSun" w:hAnsi="3DS V2"/>
          <w:lang w:val="fr-FR"/>
        </w:rPr>
        <w:t xml:space="preserve"> car elle favorise la compacité</w:t>
      </w:r>
      <w:r w:rsidR="00CE5838">
        <w:rPr>
          <w:rFonts w:ascii="3DS V2" w:eastAsia="SimSun" w:hAnsi="3DS V2"/>
          <w:lang w:val="fr-FR"/>
        </w:rPr>
        <w:t xml:space="preserve">. </w:t>
      </w:r>
      <w:r w:rsidR="00A47651">
        <w:rPr>
          <w:rFonts w:ascii="3DS V2" w:eastAsia="SimSun" w:hAnsi="3DS V2"/>
          <w:lang w:val="fr-FR"/>
        </w:rPr>
        <w:t>L</w:t>
      </w:r>
      <w:r w:rsidR="00CE5838" w:rsidRPr="008D4C1D">
        <w:rPr>
          <w:rFonts w:ascii="3DS V2" w:eastAsia="SimSun" w:hAnsi="3DS V2"/>
          <w:lang w:val="fr-FR"/>
        </w:rPr>
        <w:t xml:space="preserve">’idée est de concevoir un indice permettant d’évaluer le niveau de centralisation des cavités allouées, puis de laisser l’utilisateur choisir la </w:t>
      </w:r>
      <w:r w:rsidR="002F6973">
        <w:rPr>
          <w:rFonts w:ascii="3DS V2" w:eastAsia="SimSun" w:hAnsi="3DS V2"/>
          <w:lang w:val="fr-FR"/>
        </w:rPr>
        <w:t>répartition</w:t>
      </w:r>
      <w:r w:rsidR="00CE5838" w:rsidRPr="008D4C1D">
        <w:rPr>
          <w:rFonts w:ascii="3DS V2" w:eastAsia="SimSun" w:hAnsi="3DS V2"/>
          <w:lang w:val="fr-FR"/>
        </w:rPr>
        <w:t xml:space="preserve"> qu’il souhaite</w:t>
      </w:r>
      <w:r w:rsidR="00CE5838">
        <w:rPr>
          <w:rFonts w:ascii="3DS V2" w:eastAsia="SimSun" w:hAnsi="3DS V2"/>
          <w:lang w:val="fr-FR"/>
        </w:rPr>
        <w:t xml:space="preserve">. </w:t>
      </w:r>
    </w:p>
    <w:p w14:paraId="2AE9A81E" w14:textId="240972A9" w:rsidR="00ED4520" w:rsidRPr="0040636C" w:rsidRDefault="00CE5838" w:rsidP="00196D6A">
      <w:pPr>
        <w:pStyle w:val="NormalWeb"/>
        <w:keepNext/>
        <w:rPr>
          <w:lang w:val="fr-FR"/>
        </w:rPr>
      </w:pPr>
      <w:r w:rsidRPr="00ED4520">
        <w:rPr>
          <w:noProof/>
        </w:rPr>
        <w:drawing>
          <wp:inline distT="0" distB="0" distL="0" distR="0" wp14:anchorId="4154BB70" wp14:editId="6AA77D72">
            <wp:extent cx="1760561" cy="1522284"/>
            <wp:effectExtent l="0" t="0" r="0" b="190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r="69274"/>
                    <a:stretch/>
                  </pic:blipFill>
                  <pic:spPr bwMode="auto">
                    <a:xfrm>
                      <a:off x="0" y="0"/>
                      <a:ext cx="1761077" cy="1522730"/>
                    </a:xfrm>
                    <a:prstGeom prst="rect">
                      <a:avLst/>
                    </a:prstGeom>
                    <a:ln>
                      <a:noFill/>
                    </a:ln>
                    <a:extLst>
                      <a:ext uri="{53640926-AAD7-44D8-BBD7-CCE9431645EC}">
                        <a14:shadowObscured xmlns:a14="http://schemas.microsoft.com/office/drawing/2010/main"/>
                      </a:ext>
                    </a:extLst>
                  </pic:spPr>
                </pic:pic>
              </a:graphicData>
            </a:graphic>
          </wp:inline>
        </w:drawing>
      </w:r>
      <w:r w:rsidR="00ED4520" w:rsidRPr="00ED4520">
        <w:rPr>
          <w:rFonts w:ascii="3DS V2" w:eastAsia="SimSun" w:hAnsi="3DS V2"/>
          <w:noProof/>
          <w:lang w:val="fr-FR"/>
        </w:rPr>
        <w:drawing>
          <wp:inline distT="0" distB="0" distL="0" distR="0" wp14:anchorId="71E7897B" wp14:editId="36024CD3">
            <wp:extent cx="1760561" cy="1522730"/>
            <wp:effectExtent l="0" t="0" r="0" b="127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r="69283"/>
                    <a:stretch/>
                  </pic:blipFill>
                  <pic:spPr bwMode="auto">
                    <a:xfrm>
                      <a:off x="0" y="0"/>
                      <a:ext cx="1760561" cy="1522730"/>
                    </a:xfrm>
                    <a:prstGeom prst="rect">
                      <a:avLst/>
                    </a:prstGeom>
                    <a:ln>
                      <a:noFill/>
                    </a:ln>
                    <a:extLst>
                      <a:ext uri="{53640926-AAD7-44D8-BBD7-CCE9431645EC}">
                        <a14:shadowObscured xmlns:a14="http://schemas.microsoft.com/office/drawing/2010/main"/>
                      </a:ext>
                    </a:extLst>
                  </pic:spPr>
                </pic:pic>
              </a:graphicData>
            </a:graphic>
          </wp:inline>
        </w:drawing>
      </w:r>
      <w:r w:rsidR="00ED4520" w:rsidRPr="0040636C">
        <w:rPr>
          <w:noProof/>
          <w:lang w:val="fr-FR"/>
        </w:rPr>
        <w:t xml:space="preserve"> </w:t>
      </w:r>
      <w:r w:rsidR="00ED4520" w:rsidRPr="00ED4520">
        <w:rPr>
          <w:noProof/>
        </w:rPr>
        <w:drawing>
          <wp:inline distT="0" distB="0" distL="0" distR="0" wp14:anchorId="3CEB477B" wp14:editId="0A9DFE54">
            <wp:extent cx="1753738" cy="1521803"/>
            <wp:effectExtent l="0" t="0" r="0" b="254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r="69384"/>
                    <a:stretch/>
                  </pic:blipFill>
                  <pic:spPr bwMode="auto">
                    <a:xfrm>
                      <a:off x="0" y="0"/>
                      <a:ext cx="1754806" cy="1522730"/>
                    </a:xfrm>
                    <a:prstGeom prst="rect">
                      <a:avLst/>
                    </a:prstGeom>
                    <a:ln>
                      <a:noFill/>
                    </a:ln>
                    <a:extLst>
                      <a:ext uri="{53640926-AAD7-44D8-BBD7-CCE9431645EC}">
                        <a14:shadowObscured xmlns:a14="http://schemas.microsoft.com/office/drawing/2010/main"/>
                      </a:ext>
                    </a:extLst>
                  </pic:spPr>
                </pic:pic>
              </a:graphicData>
            </a:graphic>
          </wp:inline>
        </w:drawing>
      </w:r>
      <w:r w:rsidR="00ED4520" w:rsidRPr="0040636C">
        <w:rPr>
          <w:noProof/>
          <w:lang w:val="fr-FR"/>
        </w:rPr>
        <w:t xml:space="preserve"> </w:t>
      </w:r>
    </w:p>
    <w:p w14:paraId="5A52E90A" w14:textId="0250D948" w:rsidR="0026509D" w:rsidRDefault="00ED4520" w:rsidP="00ED4520">
      <w:pPr>
        <w:pStyle w:val="Lgende"/>
        <w:jc w:val="center"/>
      </w:pPr>
      <w:r>
        <w:t xml:space="preserve">Figure </w:t>
      </w:r>
      <w:fldSimple w:instr=" SEQ Figure \* ARABIC ">
        <w:r w:rsidR="00FC7E5C">
          <w:rPr>
            <w:noProof/>
          </w:rPr>
          <w:t>23</w:t>
        </w:r>
      </w:fldSimple>
      <w:r>
        <w:t xml:space="preserve"> : Solutions valides avec différentes formes</w:t>
      </w:r>
    </w:p>
    <w:p w14:paraId="194B449C" w14:textId="3885BE9A" w:rsidR="00953636" w:rsidRPr="009D4812" w:rsidRDefault="006B14DC" w:rsidP="0003322E">
      <w:pPr>
        <w:pStyle w:val="NormalWeb"/>
        <w:rPr>
          <w:rFonts w:ascii="3DS V2" w:hAnsi="3DS V2"/>
          <w:lang w:val="fr-FR"/>
        </w:rPr>
      </w:pPr>
      <w:r>
        <w:rPr>
          <w:rFonts w:ascii="3DS V2" w:eastAsia="SimSun" w:hAnsi="3DS V2"/>
          <w:lang w:val="fr-FR"/>
        </w:rPr>
        <w:t xml:space="preserve">En tenant compte </w:t>
      </w:r>
      <w:r w:rsidR="008E0FDF">
        <w:rPr>
          <w:rFonts w:ascii="3DS V2" w:eastAsia="SimSun" w:hAnsi="3DS V2"/>
          <w:lang w:val="fr-FR"/>
        </w:rPr>
        <w:t xml:space="preserve">de </w:t>
      </w:r>
      <w:r>
        <w:rPr>
          <w:rFonts w:ascii="3DS V2" w:eastAsia="SimSun" w:hAnsi="3DS V2"/>
          <w:lang w:val="fr-FR"/>
        </w:rPr>
        <w:t>ces cas</w:t>
      </w:r>
      <w:r w:rsidR="00A75CDB">
        <w:rPr>
          <w:rFonts w:ascii="3DS V2" w:eastAsia="SimSun" w:hAnsi="3DS V2"/>
          <w:lang w:val="fr-FR"/>
        </w:rPr>
        <w:t xml:space="preserve">, le nombre de </w:t>
      </w:r>
      <w:r w:rsidR="00662E38">
        <w:rPr>
          <w:rFonts w:ascii="3DS V2" w:eastAsia="SimSun" w:hAnsi="3DS V2"/>
          <w:lang w:val="fr-FR"/>
        </w:rPr>
        <w:t>solution</w:t>
      </w:r>
      <w:r w:rsidR="008E0FDF">
        <w:rPr>
          <w:rFonts w:ascii="3DS V2" w:eastAsia="SimSun" w:hAnsi="3DS V2"/>
          <w:lang w:val="fr-FR"/>
        </w:rPr>
        <w:t>s</w:t>
      </w:r>
      <w:r w:rsidR="00662E38">
        <w:rPr>
          <w:rFonts w:ascii="3DS V2" w:eastAsia="SimSun" w:hAnsi="3DS V2"/>
          <w:lang w:val="fr-FR"/>
        </w:rPr>
        <w:t xml:space="preserve"> est </w:t>
      </w:r>
      <w:r w:rsidR="00A75CDB">
        <w:rPr>
          <w:rFonts w:ascii="3DS V2" w:eastAsia="SimSun" w:hAnsi="3DS V2"/>
          <w:lang w:val="fr-FR"/>
        </w:rPr>
        <w:t xml:space="preserve">considérablement réduit. </w:t>
      </w:r>
      <w:r w:rsidR="00EA7371" w:rsidRPr="009D4812">
        <w:rPr>
          <w:rFonts w:ascii="3DS V2" w:hAnsi="3DS V2"/>
          <w:lang w:val="fr-FR"/>
        </w:rPr>
        <w:br w:type="page"/>
      </w:r>
    </w:p>
    <w:p w14:paraId="6BEA3373" w14:textId="09A0901F" w:rsidR="00F5295E" w:rsidRPr="00F5295E" w:rsidRDefault="00F5295E" w:rsidP="00F5295E">
      <w:pPr>
        <w:pStyle w:val="Titre2"/>
        <w:rPr>
          <w:rFonts w:ascii="3DS V2" w:hAnsi="3DS V2" w:cs="Arial"/>
          <w:sz w:val="40"/>
          <w:szCs w:val="40"/>
        </w:rPr>
      </w:pPr>
      <w:bookmarkStart w:id="30" w:name="_Toc205474985"/>
      <w:r>
        <w:rPr>
          <w:rFonts w:ascii="3DS V2" w:hAnsi="3DS V2" w:cs="Arial"/>
          <w:sz w:val="40"/>
          <w:szCs w:val="40"/>
        </w:rPr>
        <w:lastRenderedPageBreak/>
        <w:t xml:space="preserve">Phase 2 : Implémentation </w:t>
      </w:r>
      <w:r w:rsidR="00567BC9">
        <w:rPr>
          <w:rFonts w:ascii="3DS V2" w:hAnsi="3DS V2" w:cs="Arial"/>
          <w:sz w:val="40"/>
          <w:szCs w:val="40"/>
        </w:rPr>
        <w:t>d’un prototype</w:t>
      </w:r>
      <w:bookmarkEnd w:id="30"/>
    </w:p>
    <w:p w14:paraId="34E28868" w14:textId="1E5D8F60" w:rsidR="008701A9" w:rsidRPr="008701A9" w:rsidRDefault="008701A9" w:rsidP="00111461">
      <w:pPr>
        <w:jc w:val="both"/>
        <w:rPr>
          <w:rFonts w:ascii="3DS V2" w:hAnsi="3DS V2"/>
          <w:sz w:val="24"/>
          <w:szCs w:val="24"/>
        </w:rPr>
      </w:pPr>
      <w:r w:rsidRPr="008701A9">
        <w:rPr>
          <w:rFonts w:ascii="3DS V2" w:hAnsi="3DS V2"/>
          <w:sz w:val="24"/>
          <w:szCs w:val="24"/>
        </w:rPr>
        <w:t xml:space="preserve">Dans la première phase, une version fonctionnelle de l'algorithme a été conçue. Bien qu'elle offre encore de nombreuses possibilités d'amélioration en termes de complexité temporelle, de précision, etc., elle est capable de résoudre </w:t>
      </w:r>
      <w:r w:rsidR="003E1E11">
        <w:rPr>
          <w:rFonts w:ascii="3DS V2" w:hAnsi="3DS V2"/>
          <w:sz w:val="24"/>
          <w:szCs w:val="24"/>
        </w:rPr>
        <w:t>la problématique</w:t>
      </w:r>
      <w:r w:rsidR="003E1E11" w:rsidRPr="008701A9">
        <w:rPr>
          <w:rFonts w:ascii="3DS V2" w:hAnsi="3DS V2"/>
          <w:sz w:val="24"/>
          <w:szCs w:val="24"/>
        </w:rPr>
        <w:t>.</w:t>
      </w:r>
    </w:p>
    <w:p w14:paraId="60344F4B" w14:textId="77777777" w:rsidR="00CC735D" w:rsidRDefault="008701A9" w:rsidP="00111461">
      <w:pPr>
        <w:jc w:val="both"/>
        <w:rPr>
          <w:rFonts w:ascii="3DS V2" w:hAnsi="3DS V2"/>
          <w:sz w:val="24"/>
          <w:szCs w:val="24"/>
        </w:rPr>
      </w:pPr>
      <w:r w:rsidRPr="008701A9">
        <w:rPr>
          <w:rFonts w:ascii="3DS V2" w:hAnsi="3DS V2"/>
          <w:sz w:val="24"/>
          <w:szCs w:val="24"/>
        </w:rPr>
        <w:t xml:space="preserve">Dans </w:t>
      </w:r>
      <w:r w:rsidR="006A3292">
        <w:rPr>
          <w:rFonts w:ascii="3DS V2" w:hAnsi="3DS V2"/>
          <w:sz w:val="24"/>
          <w:szCs w:val="24"/>
        </w:rPr>
        <w:t>une</w:t>
      </w:r>
      <w:r w:rsidRPr="008701A9">
        <w:rPr>
          <w:rFonts w:ascii="3DS V2" w:hAnsi="3DS V2"/>
          <w:sz w:val="24"/>
          <w:szCs w:val="24"/>
        </w:rPr>
        <w:t xml:space="preserve"> deuxième phase, </w:t>
      </w:r>
      <w:r w:rsidR="00A664B6">
        <w:rPr>
          <w:rFonts w:ascii="3DS V2" w:hAnsi="3DS V2"/>
          <w:sz w:val="24"/>
          <w:szCs w:val="24"/>
        </w:rPr>
        <w:t>un prototype</w:t>
      </w:r>
      <w:r w:rsidR="00A664B6" w:rsidRPr="008701A9">
        <w:rPr>
          <w:rFonts w:ascii="3DS V2" w:hAnsi="3DS V2"/>
          <w:sz w:val="24"/>
          <w:szCs w:val="24"/>
        </w:rPr>
        <w:t xml:space="preserve"> </w:t>
      </w:r>
      <w:r w:rsidRPr="008701A9">
        <w:rPr>
          <w:rFonts w:ascii="3DS V2" w:hAnsi="3DS V2"/>
          <w:sz w:val="24"/>
          <w:szCs w:val="24"/>
        </w:rPr>
        <w:t>en C/C++ standard est réalisé dans le but de vérifier la performance, la précision, et le comportement global de l’algorithme</w:t>
      </w:r>
      <w:r w:rsidR="00320B4D">
        <w:rPr>
          <w:rFonts w:ascii="3DS V2" w:hAnsi="3DS V2"/>
          <w:sz w:val="24"/>
          <w:szCs w:val="24"/>
          <w:lang w:eastAsia="zh-CN"/>
        </w:rPr>
        <w:t>.</w:t>
      </w:r>
      <w:r w:rsidR="00320B4D">
        <w:rPr>
          <w:rFonts w:ascii="3DS V2" w:hAnsi="3DS V2"/>
          <w:sz w:val="24"/>
          <w:szCs w:val="24"/>
        </w:rPr>
        <w:t xml:space="preserve"> </w:t>
      </w:r>
      <w:r w:rsidR="00753120">
        <w:rPr>
          <w:rFonts w:ascii="3DS V2" w:hAnsi="3DS V2"/>
          <w:sz w:val="24"/>
          <w:szCs w:val="24"/>
        </w:rPr>
        <w:t>Cela a permis</w:t>
      </w:r>
      <w:r w:rsidR="00753120" w:rsidRPr="008701A9">
        <w:rPr>
          <w:rFonts w:ascii="3DS V2" w:hAnsi="3DS V2"/>
          <w:sz w:val="24"/>
          <w:szCs w:val="24"/>
        </w:rPr>
        <w:t xml:space="preserve"> </w:t>
      </w:r>
      <w:r w:rsidRPr="008701A9">
        <w:rPr>
          <w:rFonts w:ascii="3DS V2" w:hAnsi="3DS V2"/>
          <w:sz w:val="24"/>
          <w:szCs w:val="24"/>
        </w:rPr>
        <w:t xml:space="preserve">de se concentrer sur la logique algorithmique sans être bloqué par les contraintes techniques de la plateforme. </w:t>
      </w:r>
    </w:p>
    <w:p w14:paraId="6A5173C2" w14:textId="251CE2C4" w:rsidR="008701A9" w:rsidRPr="008701A9" w:rsidRDefault="00CC735D" w:rsidP="00111461">
      <w:pPr>
        <w:jc w:val="both"/>
        <w:rPr>
          <w:rFonts w:ascii="3DS V2" w:hAnsi="3DS V2"/>
          <w:sz w:val="24"/>
          <w:szCs w:val="24"/>
        </w:rPr>
      </w:pPr>
      <w:r>
        <w:rPr>
          <w:rFonts w:ascii="3DS V2" w:hAnsi="3DS V2"/>
          <w:sz w:val="24"/>
          <w:szCs w:val="24"/>
        </w:rPr>
        <w:t>Il</w:t>
      </w:r>
      <w:r w:rsidR="008701A9" w:rsidRPr="008701A9">
        <w:rPr>
          <w:rFonts w:ascii="3DS V2" w:hAnsi="3DS V2"/>
          <w:sz w:val="24"/>
          <w:szCs w:val="24"/>
        </w:rPr>
        <w:t xml:space="preserve"> facilite également le débogage et l'identification des pistes d'amélioration avant une éventuelle intégration finale</w:t>
      </w:r>
      <w:r w:rsidR="00220874" w:rsidRPr="00220874">
        <w:rPr>
          <w:rFonts w:ascii="3DS V2" w:hAnsi="3DS V2"/>
          <w:sz w:val="24"/>
          <w:szCs w:val="24"/>
        </w:rPr>
        <w:t xml:space="preserve"> </w:t>
      </w:r>
      <w:r w:rsidR="00220874">
        <w:rPr>
          <w:rFonts w:ascii="3DS V2" w:hAnsi="3DS V2"/>
          <w:sz w:val="24"/>
          <w:szCs w:val="24"/>
        </w:rPr>
        <w:t xml:space="preserve">dans CATIA, </w:t>
      </w:r>
      <w:r w:rsidR="007C27BA">
        <w:rPr>
          <w:rFonts w:ascii="3DS V2" w:hAnsi="3DS V2"/>
          <w:sz w:val="24"/>
          <w:szCs w:val="24"/>
        </w:rPr>
        <w:t>qui se révèle plus</w:t>
      </w:r>
      <w:r w:rsidR="00220874">
        <w:rPr>
          <w:rFonts w:ascii="3DS V2" w:hAnsi="3DS V2"/>
          <w:sz w:val="24"/>
          <w:szCs w:val="24"/>
        </w:rPr>
        <w:t xml:space="preserve"> </w:t>
      </w:r>
      <w:r w:rsidR="00D34404">
        <w:rPr>
          <w:rFonts w:ascii="3DS V2" w:hAnsi="3DS V2"/>
          <w:sz w:val="24"/>
          <w:szCs w:val="24"/>
        </w:rPr>
        <w:t>complexe.</w:t>
      </w:r>
    </w:p>
    <w:p w14:paraId="48A1C6A0" w14:textId="57F5E5D7" w:rsidR="009A61C6" w:rsidRDefault="0024134C" w:rsidP="00111461">
      <w:pPr>
        <w:jc w:val="both"/>
        <w:rPr>
          <w:rFonts w:ascii="3DS V2" w:hAnsi="3DS V2"/>
          <w:sz w:val="24"/>
          <w:szCs w:val="24"/>
        </w:rPr>
      </w:pPr>
      <w:r w:rsidRPr="00592042">
        <w:rPr>
          <w:rFonts w:ascii="3DS V2" w:hAnsi="3DS V2"/>
          <w:sz w:val="24"/>
          <w:szCs w:val="24"/>
        </w:rPr>
        <w:t xml:space="preserve">Ce </w:t>
      </w:r>
      <w:r w:rsidR="00F77904">
        <w:rPr>
          <w:rFonts w:ascii="3DS V2" w:hAnsi="3DS V2"/>
          <w:sz w:val="24"/>
          <w:szCs w:val="24"/>
        </w:rPr>
        <w:t>prototype</w:t>
      </w:r>
      <w:r w:rsidR="00F77904" w:rsidRPr="00592042">
        <w:rPr>
          <w:rFonts w:ascii="3DS V2" w:hAnsi="3DS V2"/>
          <w:sz w:val="24"/>
          <w:szCs w:val="24"/>
        </w:rPr>
        <w:t xml:space="preserve"> </w:t>
      </w:r>
      <w:r w:rsidRPr="00592042">
        <w:rPr>
          <w:rFonts w:ascii="3DS V2" w:hAnsi="3DS V2"/>
          <w:sz w:val="24"/>
          <w:szCs w:val="24"/>
        </w:rPr>
        <w:t xml:space="preserve">est </w:t>
      </w:r>
      <w:r w:rsidR="00D64B25" w:rsidRPr="00592042">
        <w:rPr>
          <w:rFonts w:ascii="3DS V2" w:hAnsi="3DS V2"/>
          <w:sz w:val="24"/>
          <w:szCs w:val="24"/>
        </w:rPr>
        <w:t>réalisé</w:t>
      </w:r>
      <w:r w:rsidRPr="00592042">
        <w:rPr>
          <w:rFonts w:ascii="3DS V2" w:hAnsi="3DS V2"/>
          <w:sz w:val="24"/>
          <w:szCs w:val="24"/>
        </w:rPr>
        <w:t xml:space="preserve"> </w:t>
      </w:r>
      <w:r w:rsidR="00A40911">
        <w:rPr>
          <w:rFonts w:ascii="3DS V2" w:hAnsi="3DS V2"/>
          <w:sz w:val="24"/>
          <w:szCs w:val="24"/>
        </w:rPr>
        <w:t>avec</w:t>
      </w:r>
      <w:r w:rsidRPr="00592042">
        <w:rPr>
          <w:rFonts w:ascii="3DS V2" w:hAnsi="3DS V2"/>
          <w:sz w:val="24"/>
          <w:szCs w:val="24"/>
        </w:rPr>
        <w:t xml:space="preserve"> Ubuntu 24.04(wsl2)</w:t>
      </w:r>
      <w:r w:rsidR="003D52B6">
        <w:rPr>
          <w:rFonts w:ascii="3DS V2" w:hAnsi="3DS V2"/>
          <w:sz w:val="24"/>
          <w:szCs w:val="24"/>
        </w:rPr>
        <w:t>,</w:t>
      </w:r>
      <w:r w:rsidRPr="00592042">
        <w:rPr>
          <w:rFonts w:ascii="3DS V2" w:hAnsi="3DS V2"/>
          <w:sz w:val="24"/>
          <w:szCs w:val="24"/>
        </w:rPr>
        <w:t xml:space="preserve"> </w:t>
      </w:r>
      <w:r w:rsidR="00AC7BBC">
        <w:rPr>
          <w:rFonts w:ascii="3DS V2" w:hAnsi="3DS V2"/>
          <w:sz w:val="24"/>
          <w:szCs w:val="24"/>
        </w:rPr>
        <w:t>P</w:t>
      </w:r>
      <w:r w:rsidR="00354670" w:rsidRPr="00592042">
        <w:rPr>
          <w:rFonts w:ascii="3DS V2" w:hAnsi="3DS V2"/>
          <w:sz w:val="24"/>
          <w:szCs w:val="24"/>
        </w:rPr>
        <w:t>ython 3.12</w:t>
      </w:r>
      <w:r w:rsidR="003D52B6">
        <w:rPr>
          <w:rFonts w:ascii="3DS V2" w:hAnsi="3DS V2"/>
          <w:sz w:val="24"/>
          <w:szCs w:val="24"/>
        </w:rPr>
        <w:t>,</w:t>
      </w:r>
      <w:r w:rsidR="00354670" w:rsidRPr="00592042">
        <w:rPr>
          <w:rFonts w:ascii="3DS V2" w:hAnsi="3DS V2"/>
          <w:sz w:val="24"/>
          <w:szCs w:val="24"/>
        </w:rPr>
        <w:t xml:space="preserve"> </w:t>
      </w:r>
      <w:r w:rsidR="00AC7BBC">
        <w:rPr>
          <w:rFonts w:ascii="3DS V2" w:hAnsi="3DS V2"/>
          <w:sz w:val="24"/>
          <w:szCs w:val="24"/>
        </w:rPr>
        <w:t>GCC</w:t>
      </w:r>
      <w:r w:rsidR="00354670" w:rsidRPr="00592042">
        <w:rPr>
          <w:rFonts w:ascii="3DS V2" w:hAnsi="3DS V2"/>
          <w:sz w:val="24"/>
          <w:szCs w:val="24"/>
        </w:rPr>
        <w:t xml:space="preserve"> </w:t>
      </w:r>
      <w:r w:rsidRPr="00592042">
        <w:rPr>
          <w:rFonts w:ascii="3DS V2" w:hAnsi="3DS V2"/>
          <w:sz w:val="24"/>
          <w:szCs w:val="24"/>
        </w:rPr>
        <w:t>14.2</w:t>
      </w:r>
      <w:r w:rsidR="00EA6C1B">
        <w:rPr>
          <w:rFonts w:ascii="3DS V2" w:hAnsi="3DS V2"/>
          <w:sz w:val="24"/>
          <w:szCs w:val="24"/>
        </w:rPr>
        <w:t xml:space="preserve"> </w:t>
      </w:r>
      <w:r w:rsidR="003D52B6">
        <w:rPr>
          <w:rFonts w:ascii="3DS V2" w:hAnsi="3DS V2"/>
          <w:sz w:val="24"/>
          <w:szCs w:val="24"/>
        </w:rPr>
        <w:t>et</w:t>
      </w:r>
      <w:r w:rsidR="00EA6C1B">
        <w:rPr>
          <w:rFonts w:ascii="3DS V2" w:hAnsi="3DS V2"/>
          <w:sz w:val="24"/>
          <w:szCs w:val="24"/>
        </w:rPr>
        <w:t xml:space="preserve"> CMake 3.28</w:t>
      </w:r>
      <w:r w:rsidRPr="00592042">
        <w:rPr>
          <w:rFonts w:ascii="3DS V2" w:hAnsi="3DS V2"/>
          <w:sz w:val="24"/>
          <w:szCs w:val="24"/>
        </w:rPr>
        <w:t xml:space="preserve">. L’avantage d’utiliser </w:t>
      </w:r>
      <w:r w:rsidR="00E167E0">
        <w:rPr>
          <w:rFonts w:ascii="3DS V2" w:hAnsi="3DS V2"/>
          <w:sz w:val="24"/>
          <w:szCs w:val="24"/>
        </w:rPr>
        <w:t xml:space="preserve">le </w:t>
      </w:r>
      <w:r w:rsidRPr="00592042">
        <w:rPr>
          <w:rFonts w:ascii="3DS V2" w:hAnsi="3DS V2"/>
          <w:sz w:val="24"/>
          <w:szCs w:val="24"/>
        </w:rPr>
        <w:t xml:space="preserve">standard C++23 est de profiter </w:t>
      </w:r>
      <w:r w:rsidR="009A0B5B">
        <w:rPr>
          <w:rFonts w:ascii="3DS V2" w:hAnsi="3DS V2"/>
          <w:sz w:val="24"/>
          <w:szCs w:val="24"/>
        </w:rPr>
        <w:t>des</w:t>
      </w:r>
      <w:r w:rsidRPr="00592042">
        <w:rPr>
          <w:rFonts w:ascii="3DS V2" w:hAnsi="3DS V2"/>
          <w:sz w:val="24"/>
          <w:szCs w:val="24"/>
        </w:rPr>
        <w:t xml:space="preserve"> technologies et </w:t>
      </w:r>
      <w:r w:rsidR="00247FCB">
        <w:rPr>
          <w:rFonts w:ascii="3DS V2" w:hAnsi="3DS V2"/>
          <w:sz w:val="24"/>
          <w:szCs w:val="24"/>
        </w:rPr>
        <w:t>des</w:t>
      </w:r>
      <w:r w:rsidRPr="00592042">
        <w:rPr>
          <w:rFonts w:ascii="3DS V2" w:hAnsi="3DS V2"/>
          <w:sz w:val="24"/>
          <w:szCs w:val="24"/>
        </w:rPr>
        <w:t xml:space="preserve"> outils</w:t>
      </w:r>
      <w:r w:rsidR="00DC32BC">
        <w:rPr>
          <w:rFonts w:ascii="3DS V2" w:hAnsi="3DS V2"/>
          <w:sz w:val="24"/>
          <w:szCs w:val="24"/>
        </w:rPr>
        <w:t xml:space="preserve"> les </w:t>
      </w:r>
      <w:r w:rsidRPr="00592042">
        <w:rPr>
          <w:rFonts w:ascii="3DS V2" w:hAnsi="3DS V2"/>
          <w:sz w:val="24"/>
          <w:szCs w:val="24"/>
        </w:rPr>
        <w:t xml:space="preserve">plus puissants </w:t>
      </w:r>
      <w:r w:rsidR="00D61C46">
        <w:rPr>
          <w:rFonts w:ascii="3DS V2" w:hAnsi="3DS V2"/>
          <w:sz w:val="24"/>
          <w:szCs w:val="24"/>
        </w:rPr>
        <w:t>et</w:t>
      </w:r>
      <w:r w:rsidRPr="00592042">
        <w:rPr>
          <w:rFonts w:ascii="3DS V2" w:hAnsi="3DS V2"/>
          <w:sz w:val="24"/>
          <w:szCs w:val="24"/>
        </w:rPr>
        <w:t xml:space="preserve"> </w:t>
      </w:r>
      <w:r w:rsidR="00502DE0">
        <w:rPr>
          <w:rFonts w:ascii="3DS V2" w:hAnsi="3DS V2"/>
          <w:sz w:val="24"/>
          <w:szCs w:val="24"/>
        </w:rPr>
        <w:t xml:space="preserve">les </w:t>
      </w:r>
      <w:r w:rsidRPr="00592042">
        <w:rPr>
          <w:rFonts w:ascii="3DS V2" w:hAnsi="3DS V2"/>
          <w:sz w:val="24"/>
          <w:szCs w:val="24"/>
        </w:rPr>
        <w:t>plus récents.</w:t>
      </w:r>
    </w:p>
    <w:p w14:paraId="5CD6DDAA" w14:textId="40F48D54" w:rsidR="00354670" w:rsidRDefault="00354670" w:rsidP="00111461">
      <w:pPr>
        <w:jc w:val="both"/>
        <w:rPr>
          <w:rFonts w:ascii="3DS V2" w:hAnsi="3DS V2"/>
          <w:sz w:val="24"/>
          <w:szCs w:val="24"/>
        </w:rPr>
      </w:pPr>
      <w:r w:rsidRPr="00592042">
        <w:rPr>
          <w:rFonts w:ascii="3DS V2" w:hAnsi="3DS V2"/>
          <w:sz w:val="24"/>
          <w:szCs w:val="24"/>
        </w:rPr>
        <w:t>La partie python consiste à automatiser la saisie de données</w:t>
      </w:r>
      <w:r w:rsidR="005461EC" w:rsidRPr="00592042">
        <w:rPr>
          <w:rFonts w:ascii="3DS V2" w:hAnsi="3DS V2"/>
          <w:sz w:val="24"/>
          <w:szCs w:val="24"/>
        </w:rPr>
        <w:t xml:space="preserve"> et</w:t>
      </w:r>
      <w:r w:rsidR="0003048C">
        <w:rPr>
          <w:rFonts w:ascii="3DS V2" w:hAnsi="3DS V2"/>
          <w:sz w:val="24"/>
          <w:szCs w:val="24"/>
        </w:rPr>
        <w:t xml:space="preserve"> à</w:t>
      </w:r>
      <w:r w:rsidR="005461EC" w:rsidRPr="00592042">
        <w:rPr>
          <w:rFonts w:ascii="3DS V2" w:hAnsi="3DS V2"/>
          <w:sz w:val="24"/>
          <w:szCs w:val="24"/>
        </w:rPr>
        <w:t xml:space="preserve"> visualiser le résultat</w:t>
      </w:r>
      <w:r w:rsidRPr="00592042">
        <w:rPr>
          <w:rFonts w:ascii="3DS V2" w:hAnsi="3DS V2"/>
          <w:sz w:val="24"/>
          <w:szCs w:val="24"/>
        </w:rPr>
        <w:t>.</w:t>
      </w:r>
      <w:r w:rsidR="00AA0B1C" w:rsidRPr="00592042">
        <w:rPr>
          <w:rFonts w:ascii="3DS V2" w:hAnsi="3DS V2"/>
          <w:sz w:val="24"/>
          <w:szCs w:val="24"/>
        </w:rPr>
        <w:t xml:space="preserve"> La communication entre C++ et python se fait par pybind11.</w:t>
      </w:r>
      <w:r w:rsidR="00592042" w:rsidRPr="00592042">
        <w:rPr>
          <w:rFonts w:ascii="3DS V2" w:hAnsi="3DS V2"/>
          <w:sz w:val="24"/>
          <w:szCs w:val="24"/>
        </w:rPr>
        <w:t xml:space="preserve"> </w:t>
      </w:r>
    </w:p>
    <w:p w14:paraId="54520D33" w14:textId="77777777" w:rsidR="00E44F86" w:rsidRDefault="00C579DC" w:rsidP="00E44F86">
      <w:pPr>
        <w:pStyle w:val="Titre3"/>
        <w:rPr>
          <w:rFonts w:ascii="3DS V2" w:hAnsi="3DS V2"/>
          <w:sz w:val="32"/>
          <w:szCs w:val="32"/>
        </w:rPr>
      </w:pPr>
      <w:bookmarkStart w:id="31" w:name="_Toc205474986"/>
      <w:r>
        <w:rPr>
          <w:rFonts w:ascii="3DS V2" w:hAnsi="3DS V2"/>
          <w:sz w:val="32"/>
          <w:szCs w:val="32"/>
        </w:rPr>
        <w:t>Auto-détections des cavités</w:t>
      </w:r>
      <w:bookmarkEnd w:id="31"/>
    </w:p>
    <w:p w14:paraId="7509B544" w14:textId="399CC27D" w:rsidR="009D4812" w:rsidRDefault="00C579DC" w:rsidP="00111461">
      <w:pPr>
        <w:pStyle w:val="NormalWeb"/>
        <w:spacing w:line="276" w:lineRule="auto"/>
        <w:jc w:val="both"/>
        <w:rPr>
          <w:rFonts w:ascii="3DS V2" w:eastAsia="SimSun" w:hAnsi="3DS V2"/>
          <w:lang w:val="fr-FR"/>
        </w:rPr>
      </w:pPr>
      <w:r w:rsidRPr="00E44F86">
        <w:rPr>
          <w:rFonts w:ascii="3DS V2" w:eastAsia="SimSun" w:hAnsi="3DS V2"/>
          <w:lang w:val="fr-FR"/>
        </w:rPr>
        <w:t xml:space="preserve">Ce processus est </w:t>
      </w:r>
      <w:r w:rsidR="007631EC">
        <w:rPr>
          <w:rFonts w:ascii="3DS V2" w:eastAsia="SimSun" w:hAnsi="3DS V2"/>
          <w:lang w:val="fr-FR"/>
        </w:rPr>
        <w:t>composé</w:t>
      </w:r>
      <w:r w:rsidR="007631EC" w:rsidRPr="00E44F86">
        <w:rPr>
          <w:rFonts w:ascii="3DS V2" w:eastAsia="SimSun" w:hAnsi="3DS V2"/>
          <w:lang w:val="fr-FR"/>
        </w:rPr>
        <w:t xml:space="preserve"> </w:t>
      </w:r>
      <w:r w:rsidR="00EA60ED">
        <w:rPr>
          <w:rFonts w:ascii="3DS V2" w:eastAsia="SimSun" w:hAnsi="3DS V2"/>
          <w:lang w:val="fr-FR"/>
        </w:rPr>
        <w:t>d’</w:t>
      </w:r>
      <w:r w:rsidRPr="00E44F86">
        <w:rPr>
          <w:rFonts w:ascii="3DS V2" w:eastAsia="SimSun" w:hAnsi="3DS V2"/>
          <w:lang w:val="fr-FR"/>
        </w:rPr>
        <w:t>un script python</w:t>
      </w:r>
      <w:r w:rsidR="00F25D35">
        <w:rPr>
          <w:rFonts w:ascii="3DS V2" w:eastAsia="SimSun" w:hAnsi="3DS V2"/>
          <w:lang w:val="fr-FR"/>
        </w:rPr>
        <w:t xml:space="preserve"> « </w:t>
      </w:r>
      <w:proofErr w:type="spellStart"/>
      <w:r w:rsidR="00F25D35">
        <w:rPr>
          <w:rFonts w:ascii="3DS V2" w:eastAsia="SimSun" w:hAnsi="3DS V2"/>
          <w:noProof/>
          <w:lang w:val="fr-FR"/>
        </w:rPr>
        <w:t>cavity_detector</w:t>
      </w:r>
      <w:proofErr w:type="spellEnd"/>
      <w:r w:rsidR="00F25D35">
        <w:rPr>
          <w:rFonts w:ascii="3DS V2" w:eastAsia="SimSun" w:hAnsi="3DS V2"/>
          <w:lang w:val="fr-FR"/>
        </w:rPr>
        <w:t> »</w:t>
      </w:r>
      <w:r w:rsidR="001139A2" w:rsidRPr="00E44F86">
        <w:rPr>
          <w:rFonts w:ascii="3DS V2" w:eastAsia="SimSun" w:hAnsi="3DS V2"/>
          <w:lang w:val="fr-FR"/>
        </w:rPr>
        <w:t>. Son rôle est d’</w:t>
      </w:r>
      <w:r w:rsidRPr="00E44F86">
        <w:rPr>
          <w:rFonts w:ascii="3DS V2" w:eastAsia="SimSun" w:hAnsi="3DS V2"/>
          <w:lang w:val="fr-FR"/>
        </w:rPr>
        <w:t>identifie</w:t>
      </w:r>
      <w:r w:rsidR="006D5B9B">
        <w:rPr>
          <w:rFonts w:ascii="3DS V2" w:eastAsia="SimSun" w:hAnsi="3DS V2"/>
          <w:lang w:val="fr-FR"/>
        </w:rPr>
        <w:t>r</w:t>
      </w:r>
      <w:r w:rsidRPr="00E44F86">
        <w:rPr>
          <w:rFonts w:ascii="3DS V2" w:eastAsia="SimSun" w:hAnsi="3DS V2"/>
          <w:lang w:val="fr-FR"/>
        </w:rPr>
        <w:t xml:space="preserve"> toutes les cavités et </w:t>
      </w:r>
      <w:r w:rsidR="00C73AE5">
        <w:rPr>
          <w:rFonts w:ascii="3DS V2" w:eastAsia="SimSun" w:hAnsi="3DS V2"/>
          <w:lang w:val="fr-FR"/>
        </w:rPr>
        <w:t>d’</w:t>
      </w:r>
      <w:r w:rsidRPr="00E44F86">
        <w:rPr>
          <w:rFonts w:ascii="3DS V2" w:eastAsia="SimSun" w:hAnsi="3DS V2"/>
          <w:lang w:val="fr-FR"/>
        </w:rPr>
        <w:t>enregistre</w:t>
      </w:r>
      <w:r w:rsidR="00C73AE5">
        <w:rPr>
          <w:rFonts w:ascii="3DS V2" w:eastAsia="SimSun" w:hAnsi="3DS V2"/>
          <w:lang w:val="fr-FR"/>
        </w:rPr>
        <w:t>r</w:t>
      </w:r>
      <w:r w:rsidRPr="00E44F86">
        <w:rPr>
          <w:rFonts w:ascii="3DS V2" w:eastAsia="SimSun" w:hAnsi="3DS V2"/>
          <w:lang w:val="fr-FR"/>
        </w:rPr>
        <w:t xml:space="preserve"> leur position et leur rayon à partir d’un fichier d’image du connecteur. </w:t>
      </w:r>
    </w:p>
    <w:p w14:paraId="469C41CB" w14:textId="11A976C5" w:rsidR="005515D1" w:rsidRDefault="00C579DC" w:rsidP="00111461">
      <w:pPr>
        <w:pStyle w:val="NormalWeb"/>
        <w:spacing w:line="276" w:lineRule="auto"/>
        <w:jc w:val="both"/>
        <w:rPr>
          <w:rFonts w:ascii="3DS V2" w:eastAsia="SimSun" w:hAnsi="3DS V2"/>
          <w:lang w:val="fr-FR"/>
        </w:rPr>
      </w:pPr>
      <w:r w:rsidRPr="00E44F86">
        <w:rPr>
          <w:rFonts w:ascii="3DS V2" w:eastAsia="SimSun" w:hAnsi="3DS V2"/>
          <w:lang w:val="fr-FR"/>
        </w:rPr>
        <w:t xml:space="preserve">Il utilise la fonction « findContours » de </w:t>
      </w:r>
      <w:r w:rsidR="006449ED">
        <w:rPr>
          <w:rFonts w:ascii="3DS V2" w:eastAsia="SimSun" w:hAnsi="3DS V2"/>
          <w:lang w:val="fr-FR"/>
        </w:rPr>
        <w:t xml:space="preserve">la </w:t>
      </w:r>
      <w:r w:rsidRPr="00E44F86">
        <w:rPr>
          <w:rFonts w:ascii="3DS V2" w:eastAsia="SimSun" w:hAnsi="3DS V2"/>
          <w:lang w:val="fr-FR"/>
        </w:rPr>
        <w:t xml:space="preserve">bibliothèque </w:t>
      </w:r>
      <w:r w:rsidR="00AB7A27">
        <w:rPr>
          <w:rFonts w:ascii="3DS V2" w:eastAsia="SimSun" w:hAnsi="3DS V2"/>
          <w:lang w:val="fr-FR"/>
        </w:rPr>
        <w:t>O</w:t>
      </w:r>
      <w:r w:rsidRPr="00E44F86">
        <w:rPr>
          <w:rFonts w:ascii="3DS V2" w:eastAsia="SimSun" w:hAnsi="3DS V2"/>
          <w:lang w:val="fr-FR"/>
        </w:rPr>
        <w:t>pen</w:t>
      </w:r>
      <w:r w:rsidR="00C27881">
        <w:rPr>
          <w:rFonts w:ascii="3DS V2" w:eastAsia="SimSun" w:hAnsi="3DS V2"/>
          <w:lang w:val="fr-FR"/>
        </w:rPr>
        <w:t>CV</w:t>
      </w:r>
      <w:r w:rsidRPr="00E44F86">
        <w:rPr>
          <w:rFonts w:ascii="3DS V2" w:eastAsia="SimSun" w:hAnsi="3DS V2"/>
          <w:lang w:val="fr-FR"/>
        </w:rPr>
        <w:t xml:space="preserve"> pour trouver les cavités, </w:t>
      </w:r>
      <w:r w:rsidR="000B6D9C">
        <w:rPr>
          <w:rFonts w:ascii="3DS V2" w:eastAsia="SimSun" w:hAnsi="3DS V2"/>
          <w:lang w:val="fr-FR"/>
        </w:rPr>
        <w:t>qui sont</w:t>
      </w:r>
      <w:r w:rsidRPr="00E44F86">
        <w:rPr>
          <w:rFonts w:ascii="3DS V2" w:eastAsia="SimSun" w:hAnsi="3DS V2"/>
          <w:lang w:val="fr-FR"/>
        </w:rPr>
        <w:t xml:space="preserve"> graphiquement des cercles, avec quelques traitements préalables d’image</w:t>
      </w:r>
      <w:r w:rsidR="00237D31" w:rsidRPr="00E44F86">
        <w:rPr>
          <w:rFonts w:ascii="3DS V2" w:eastAsia="SimSun" w:hAnsi="3DS V2"/>
          <w:lang w:val="fr-FR"/>
        </w:rPr>
        <w:t xml:space="preserve">. </w:t>
      </w:r>
    </w:p>
    <w:p w14:paraId="7B80DFAE" w14:textId="03B06E21" w:rsidR="009D4812" w:rsidRDefault="005515D1" w:rsidP="00111461">
      <w:pPr>
        <w:pStyle w:val="NormalWeb"/>
        <w:spacing w:line="276" w:lineRule="auto"/>
        <w:jc w:val="both"/>
        <w:rPr>
          <w:rFonts w:ascii="3DS V2" w:eastAsia="SimSun" w:hAnsi="3DS V2"/>
          <w:lang w:val="fr-FR"/>
        </w:rPr>
      </w:pPr>
      <w:r>
        <w:rPr>
          <w:rFonts w:ascii="3DS V2" w:eastAsia="SimSun" w:hAnsi="3DS V2"/>
          <w:lang w:val="fr-FR"/>
        </w:rPr>
        <w:t>D</w:t>
      </w:r>
      <w:r w:rsidR="00237D31" w:rsidRPr="00E44F86">
        <w:rPr>
          <w:rFonts w:ascii="3DS V2" w:eastAsia="SimSun" w:hAnsi="3DS V2"/>
          <w:lang w:val="fr-FR"/>
        </w:rPr>
        <w:t>es traitements</w:t>
      </w:r>
      <w:r w:rsidR="00C579DC" w:rsidRPr="00E44F86">
        <w:rPr>
          <w:rFonts w:ascii="3DS V2" w:eastAsia="SimSun" w:hAnsi="3DS V2"/>
          <w:lang w:val="fr-FR"/>
        </w:rPr>
        <w:t xml:space="preserve"> comme un renforcement d</w:t>
      </w:r>
      <w:r w:rsidR="006D7DF5">
        <w:rPr>
          <w:rFonts w:ascii="3DS V2" w:eastAsia="SimSun" w:hAnsi="3DS V2"/>
          <w:lang w:val="fr-FR"/>
        </w:rPr>
        <w:t>u</w:t>
      </w:r>
      <w:r w:rsidR="00C579DC" w:rsidRPr="00E44F86">
        <w:rPr>
          <w:rFonts w:ascii="3DS V2" w:eastAsia="SimSun" w:hAnsi="3DS V2"/>
          <w:lang w:val="fr-FR"/>
        </w:rPr>
        <w:t xml:space="preserve"> contraste d</w:t>
      </w:r>
      <w:r w:rsidR="006D7DF5">
        <w:rPr>
          <w:rFonts w:ascii="3DS V2" w:eastAsia="SimSun" w:hAnsi="3DS V2"/>
          <w:lang w:val="fr-FR"/>
        </w:rPr>
        <w:t>e l</w:t>
      </w:r>
      <w:r w:rsidR="00C579DC" w:rsidRPr="00E44F86">
        <w:rPr>
          <w:rFonts w:ascii="3DS V2" w:eastAsia="SimSun" w:hAnsi="3DS V2"/>
          <w:lang w:val="fr-FR"/>
        </w:rPr>
        <w:t>’image ou</w:t>
      </w:r>
      <w:r w:rsidR="001139A2" w:rsidRPr="00E44F86">
        <w:rPr>
          <w:rFonts w:ascii="3DS V2" w:eastAsia="SimSun" w:hAnsi="3DS V2"/>
          <w:lang w:val="fr-FR"/>
        </w:rPr>
        <w:t xml:space="preserve"> un</w:t>
      </w:r>
      <w:r w:rsidR="00C579DC" w:rsidRPr="00E44F86">
        <w:rPr>
          <w:rFonts w:ascii="3DS V2" w:eastAsia="SimSun" w:hAnsi="3DS V2"/>
          <w:lang w:val="fr-FR"/>
        </w:rPr>
        <w:t xml:space="preserve"> filtre avec un masque de couleur </w:t>
      </w:r>
      <w:r w:rsidR="00B67419">
        <w:rPr>
          <w:rFonts w:ascii="3DS V2" w:eastAsia="SimSun" w:hAnsi="3DS V2"/>
          <w:lang w:val="fr-FR"/>
        </w:rPr>
        <w:t>sont</w:t>
      </w:r>
      <w:r w:rsidR="00C579DC" w:rsidRPr="00E44F86">
        <w:rPr>
          <w:rFonts w:ascii="3DS V2" w:eastAsia="SimSun" w:hAnsi="3DS V2"/>
          <w:lang w:val="fr-FR"/>
        </w:rPr>
        <w:t xml:space="preserve"> nécessaire avant de scanner </w:t>
      </w:r>
      <w:r w:rsidR="0062508D">
        <w:rPr>
          <w:rFonts w:ascii="3DS V2" w:eastAsia="SimSun" w:hAnsi="3DS V2"/>
          <w:lang w:val="fr-FR"/>
        </w:rPr>
        <w:t xml:space="preserve">les </w:t>
      </w:r>
      <w:r w:rsidR="00C579DC" w:rsidRPr="00E44F86">
        <w:rPr>
          <w:rFonts w:ascii="3DS V2" w:eastAsia="SimSun" w:hAnsi="3DS V2"/>
          <w:lang w:val="fr-FR"/>
        </w:rPr>
        <w:t>contours</w:t>
      </w:r>
      <w:r w:rsidR="001139A2" w:rsidRPr="00E44F86">
        <w:rPr>
          <w:rFonts w:ascii="3DS V2" w:eastAsia="SimSun" w:hAnsi="3DS V2"/>
          <w:lang w:val="fr-FR"/>
        </w:rPr>
        <w:t xml:space="preserve"> pour un meilleur résultat de détection.</w:t>
      </w:r>
      <w:r w:rsidR="002F4E0F" w:rsidRPr="00E44F86">
        <w:rPr>
          <w:rFonts w:ascii="3DS V2" w:eastAsia="SimSun" w:hAnsi="3DS V2"/>
          <w:lang w:val="fr-FR"/>
        </w:rPr>
        <w:t xml:space="preserve"> </w:t>
      </w:r>
    </w:p>
    <w:p w14:paraId="4379CC40" w14:textId="682F9ABD" w:rsidR="009D4812" w:rsidRDefault="002F4E0F" w:rsidP="00111461">
      <w:pPr>
        <w:pStyle w:val="NormalWeb"/>
        <w:spacing w:line="276" w:lineRule="auto"/>
        <w:jc w:val="both"/>
        <w:rPr>
          <w:rFonts w:ascii="3DS V2" w:eastAsia="SimSun" w:hAnsi="3DS V2"/>
          <w:lang w:val="fr-FR"/>
        </w:rPr>
      </w:pPr>
      <w:r w:rsidRPr="00E44F86">
        <w:rPr>
          <w:rFonts w:ascii="3DS V2" w:eastAsia="SimSun" w:hAnsi="3DS V2"/>
          <w:lang w:val="fr-FR"/>
        </w:rPr>
        <w:t>U</w:t>
      </w:r>
      <w:r w:rsidR="00C579DC" w:rsidRPr="00E44F86">
        <w:rPr>
          <w:rFonts w:ascii="3DS V2" w:eastAsia="SimSun" w:hAnsi="3DS V2"/>
          <w:lang w:val="fr-FR"/>
        </w:rPr>
        <w:t xml:space="preserve">n contrôle de circularité est effectué sur les </w:t>
      </w:r>
      <w:r w:rsidR="001139A2" w:rsidRPr="00E44F86">
        <w:rPr>
          <w:rFonts w:ascii="3DS V2" w:eastAsia="SimSun" w:hAnsi="3DS V2"/>
          <w:lang w:val="fr-FR"/>
        </w:rPr>
        <w:t>cercles</w:t>
      </w:r>
      <w:r w:rsidR="00C579DC" w:rsidRPr="00E44F86">
        <w:rPr>
          <w:rFonts w:ascii="3DS V2" w:eastAsia="SimSun" w:hAnsi="3DS V2"/>
          <w:lang w:val="fr-FR"/>
        </w:rPr>
        <w:t xml:space="preserve"> trouv</w:t>
      </w:r>
      <w:r w:rsidR="00014B8E" w:rsidRPr="00E44F86">
        <w:rPr>
          <w:rFonts w:ascii="3DS V2" w:eastAsia="SimSun" w:hAnsi="3DS V2"/>
          <w:lang w:val="fr-FR"/>
        </w:rPr>
        <w:t>és</w:t>
      </w:r>
      <w:r w:rsidRPr="00E44F86">
        <w:rPr>
          <w:rFonts w:ascii="3DS V2" w:eastAsia="SimSun" w:hAnsi="3DS V2"/>
          <w:lang w:val="fr-FR"/>
        </w:rPr>
        <w:t>, pour éviter les fausses détections, notamment les lettres qui ressemble</w:t>
      </w:r>
      <w:r w:rsidR="009D4812">
        <w:rPr>
          <w:rFonts w:ascii="3DS V2" w:eastAsia="SimSun" w:hAnsi="3DS V2" w:hint="eastAsia"/>
          <w:lang w:val="fr-FR"/>
        </w:rPr>
        <w:t>nt</w:t>
      </w:r>
      <w:r w:rsidRPr="00E44F86">
        <w:rPr>
          <w:rFonts w:ascii="3DS V2" w:eastAsia="SimSun" w:hAnsi="3DS V2"/>
          <w:lang w:val="fr-FR"/>
        </w:rPr>
        <w:t xml:space="preserve"> </w:t>
      </w:r>
      <w:r w:rsidR="002174A8">
        <w:rPr>
          <w:rFonts w:ascii="3DS V2" w:eastAsia="SimSun" w:hAnsi="3DS V2"/>
          <w:lang w:val="fr-FR"/>
        </w:rPr>
        <w:t>à un</w:t>
      </w:r>
      <w:r w:rsidRPr="00E44F86">
        <w:rPr>
          <w:rFonts w:ascii="3DS V2" w:eastAsia="SimSun" w:hAnsi="3DS V2"/>
          <w:lang w:val="fr-FR"/>
        </w:rPr>
        <w:t xml:space="preserve"> cercle, comme « C » ou « G ». </w:t>
      </w:r>
    </w:p>
    <w:p w14:paraId="72C67A16" w14:textId="5EB144E1" w:rsidR="00456626" w:rsidRDefault="00BF7354" w:rsidP="00111461">
      <w:pPr>
        <w:pStyle w:val="NormalWeb"/>
        <w:spacing w:line="276" w:lineRule="auto"/>
        <w:jc w:val="both"/>
        <w:rPr>
          <w:rFonts w:ascii="3DS V2" w:eastAsia="SimSun" w:hAnsi="3DS V2"/>
          <w:lang w:val="fr-FR"/>
        </w:rPr>
      </w:pPr>
      <w:r w:rsidRPr="00E44F86">
        <w:rPr>
          <w:rFonts w:ascii="3DS V2" w:eastAsia="SimSun" w:hAnsi="3DS V2"/>
          <w:lang w:val="fr-FR"/>
        </w:rPr>
        <w:t xml:space="preserve">La correspondance </w:t>
      </w:r>
      <w:r w:rsidR="009B2F06">
        <w:rPr>
          <w:rFonts w:ascii="3DS V2" w:eastAsia="SimSun" w:hAnsi="3DS V2"/>
          <w:lang w:val="fr-FR"/>
        </w:rPr>
        <w:t>entre le</w:t>
      </w:r>
      <w:r w:rsidRPr="00E44F86">
        <w:rPr>
          <w:rFonts w:ascii="3DS V2" w:eastAsia="SimSun" w:hAnsi="3DS V2"/>
          <w:lang w:val="fr-FR"/>
        </w:rPr>
        <w:t xml:space="preserve"> rayon et </w:t>
      </w:r>
      <w:r w:rsidR="00420AC7">
        <w:rPr>
          <w:rFonts w:ascii="3DS V2" w:eastAsia="SimSun" w:hAnsi="3DS V2"/>
          <w:lang w:val="fr-FR"/>
        </w:rPr>
        <w:t xml:space="preserve">le </w:t>
      </w:r>
      <w:r w:rsidRPr="00E44F86">
        <w:rPr>
          <w:rFonts w:ascii="3DS V2" w:eastAsia="SimSun" w:hAnsi="3DS V2"/>
          <w:lang w:val="fr-FR"/>
        </w:rPr>
        <w:t>gauge est saisie à la main.</w:t>
      </w:r>
      <w:r w:rsidR="00C579DC" w:rsidRPr="00E44F86">
        <w:rPr>
          <w:rFonts w:ascii="3DS V2" w:eastAsia="SimSun" w:hAnsi="3DS V2"/>
          <w:lang w:val="fr-FR"/>
        </w:rPr>
        <w:t xml:space="preserve"> </w:t>
      </w:r>
      <w:r w:rsidRPr="00E44F86">
        <w:rPr>
          <w:rFonts w:ascii="3DS V2" w:eastAsia="SimSun" w:hAnsi="3DS V2"/>
          <w:lang w:val="fr-FR"/>
        </w:rPr>
        <w:t>Les</w:t>
      </w:r>
      <w:r w:rsidR="00C579DC" w:rsidRPr="00E44F86">
        <w:rPr>
          <w:rFonts w:ascii="3DS V2" w:eastAsia="SimSun" w:hAnsi="3DS V2"/>
          <w:lang w:val="fr-FR"/>
        </w:rPr>
        <w:t xml:space="preserve"> données détectées, sous la forme d’une liste de tuple</w:t>
      </w:r>
      <w:r w:rsidR="00BE5F6C">
        <w:rPr>
          <w:rFonts w:ascii="3DS V2" w:eastAsia="SimSun" w:hAnsi="3DS V2"/>
          <w:lang w:val="fr-FR"/>
        </w:rPr>
        <w:t>s</w:t>
      </w:r>
      <w:r w:rsidR="00C579DC" w:rsidRPr="00E44F86">
        <w:rPr>
          <w:rFonts w:ascii="3DS V2" w:eastAsia="SimSun" w:hAnsi="3DS V2"/>
          <w:lang w:val="fr-FR"/>
        </w:rPr>
        <w:t xml:space="preserve"> [ID, gauge, x, y], vont être envoyé</w:t>
      </w:r>
      <w:r w:rsidR="00AB4A60">
        <w:rPr>
          <w:rFonts w:ascii="3DS V2" w:eastAsia="SimSun" w:hAnsi="3DS V2"/>
          <w:lang w:val="fr-FR"/>
        </w:rPr>
        <w:t>es</w:t>
      </w:r>
      <w:r w:rsidR="00C579DC" w:rsidRPr="00E44F86">
        <w:rPr>
          <w:rFonts w:ascii="3DS V2" w:eastAsia="SimSun" w:hAnsi="3DS V2"/>
          <w:lang w:val="fr-FR"/>
        </w:rPr>
        <w:t xml:space="preserve"> à l’exécutable C++</w:t>
      </w:r>
      <w:r w:rsidR="003525E9" w:rsidRPr="00E44F86">
        <w:rPr>
          <w:rFonts w:ascii="3DS V2" w:eastAsia="SimSun" w:hAnsi="3DS V2"/>
          <w:lang w:val="fr-FR"/>
        </w:rPr>
        <w:t xml:space="preserve"> grâce à la bibliothèque pybind11, </w:t>
      </w:r>
      <w:r w:rsidR="00C579DC" w:rsidRPr="00E44F86">
        <w:rPr>
          <w:rFonts w:ascii="3DS V2" w:eastAsia="SimSun" w:hAnsi="3DS V2"/>
          <w:lang w:val="fr-FR"/>
        </w:rPr>
        <w:t>pour le</w:t>
      </w:r>
      <w:r w:rsidR="003525E9" w:rsidRPr="00E44F86">
        <w:rPr>
          <w:rFonts w:ascii="3DS V2" w:eastAsia="SimSun" w:hAnsi="3DS V2"/>
          <w:lang w:val="fr-FR"/>
        </w:rPr>
        <w:t>s</w:t>
      </w:r>
      <w:r w:rsidR="00C579DC" w:rsidRPr="00E44F86">
        <w:rPr>
          <w:rFonts w:ascii="3DS V2" w:eastAsia="SimSun" w:hAnsi="3DS V2"/>
          <w:lang w:val="fr-FR"/>
        </w:rPr>
        <w:t xml:space="preserve"> calcul</w:t>
      </w:r>
      <w:r w:rsidR="003525E9" w:rsidRPr="00E44F86">
        <w:rPr>
          <w:rFonts w:ascii="3DS V2" w:eastAsia="SimSun" w:hAnsi="3DS V2"/>
          <w:lang w:val="fr-FR"/>
        </w:rPr>
        <w:t>s</w:t>
      </w:r>
      <w:r w:rsidR="00C579DC" w:rsidRPr="00E44F86">
        <w:rPr>
          <w:rFonts w:ascii="3DS V2" w:eastAsia="SimSun" w:hAnsi="3DS V2"/>
          <w:lang w:val="fr-FR"/>
        </w:rPr>
        <w:t xml:space="preserve">. </w:t>
      </w:r>
    </w:p>
    <w:p w14:paraId="62DB3F9A" w14:textId="5EDE69CC" w:rsidR="00991C4E" w:rsidRPr="0054760C" w:rsidRDefault="00456626" w:rsidP="00604301">
      <w:pPr>
        <w:pStyle w:val="NormalWeb"/>
        <w:spacing w:line="276" w:lineRule="auto"/>
        <w:jc w:val="both"/>
        <w:rPr>
          <w:rFonts w:ascii="3DS V2" w:hAnsi="3DS V2"/>
          <w:lang w:val="fr-FR"/>
        </w:rPr>
      </w:pPr>
      <w:r>
        <w:rPr>
          <w:rFonts w:ascii="3DS V2" w:eastAsia="SimSun" w:hAnsi="3DS V2"/>
          <w:lang w:val="fr-FR"/>
        </w:rPr>
        <w:t>Nous avons pensé à une solution basée sur l’intelligence artificielle</w:t>
      </w:r>
      <w:r w:rsidRPr="00E44F86">
        <w:rPr>
          <w:rFonts w:ascii="3DS V2" w:eastAsia="SimSun" w:hAnsi="3DS V2"/>
          <w:lang w:val="fr-FR"/>
        </w:rPr>
        <w:t xml:space="preserve">, mais </w:t>
      </w:r>
      <w:r>
        <w:rPr>
          <w:rFonts w:ascii="3DS V2" w:eastAsia="SimSun" w:hAnsi="3DS V2"/>
          <w:lang w:val="fr-FR"/>
        </w:rPr>
        <w:t xml:space="preserve">elle a été </w:t>
      </w:r>
      <w:r w:rsidRPr="00E44F86">
        <w:rPr>
          <w:rFonts w:ascii="3DS V2" w:eastAsia="SimSun" w:hAnsi="3DS V2"/>
          <w:lang w:val="fr-FR"/>
        </w:rPr>
        <w:t xml:space="preserve">rapidement jugée </w:t>
      </w:r>
      <w:r>
        <w:rPr>
          <w:rFonts w:ascii="3DS V2" w:eastAsia="SimSun" w:hAnsi="3DS V2"/>
          <w:lang w:val="fr-FR"/>
        </w:rPr>
        <w:t>non</w:t>
      </w:r>
      <w:r w:rsidRPr="00E44F86">
        <w:rPr>
          <w:rFonts w:ascii="3DS V2" w:eastAsia="SimSun" w:hAnsi="3DS V2"/>
          <w:lang w:val="fr-FR"/>
        </w:rPr>
        <w:t xml:space="preserve"> faisable en raison </w:t>
      </w:r>
      <w:r w:rsidR="00210F28">
        <w:rPr>
          <w:rFonts w:ascii="3DS V2" w:eastAsia="SimSun" w:hAnsi="3DS V2"/>
          <w:lang w:val="fr-FR"/>
        </w:rPr>
        <w:t>du</w:t>
      </w:r>
      <w:r w:rsidRPr="00E44F86">
        <w:rPr>
          <w:rFonts w:ascii="3DS V2" w:eastAsia="SimSun" w:hAnsi="3DS V2"/>
          <w:lang w:val="fr-FR"/>
        </w:rPr>
        <w:t xml:space="preserve"> manque de données </w:t>
      </w:r>
      <w:r>
        <w:rPr>
          <w:rFonts w:ascii="3DS V2" w:eastAsia="SimSun" w:hAnsi="3DS V2"/>
          <w:lang w:val="fr-FR"/>
        </w:rPr>
        <w:t>d’apprentissage.</w:t>
      </w:r>
      <w:r w:rsidR="00991C4E" w:rsidRPr="0054760C">
        <w:rPr>
          <w:rFonts w:ascii="3DS V2" w:hAnsi="3DS V2"/>
          <w:lang w:val="fr-FR"/>
        </w:rPr>
        <w:br w:type="page"/>
      </w:r>
    </w:p>
    <w:p w14:paraId="148CF8D7" w14:textId="79882C56" w:rsidR="00C72EC1" w:rsidRDefault="00C72EC1" w:rsidP="00C72EC1">
      <w:pPr>
        <w:pStyle w:val="Titre3"/>
        <w:rPr>
          <w:rFonts w:ascii="3DS V2" w:hAnsi="3DS V2"/>
          <w:sz w:val="32"/>
          <w:szCs w:val="32"/>
        </w:rPr>
      </w:pPr>
      <w:bookmarkStart w:id="32" w:name="_Toc205474987"/>
      <w:r>
        <w:rPr>
          <w:rFonts w:ascii="3DS V2" w:hAnsi="3DS V2"/>
          <w:sz w:val="32"/>
          <w:szCs w:val="32"/>
        </w:rPr>
        <w:lastRenderedPageBreak/>
        <w:t>Conception de la structure de données</w:t>
      </w:r>
      <w:bookmarkEnd w:id="32"/>
    </w:p>
    <w:p w14:paraId="3F327D08" w14:textId="32496670" w:rsidR="00291DC4" w:rsidRPr="00291DC4" w:rsidRDefault="00291DC4" w:rsidP="00B72F53">
      <w:pPr>
        <w:pStyle w:val="NormalWeb"/>
        <w:spacing w:line="276" w:lineRule="auto"/>
        <w:jc w:val="both"/>
        <w:rPr>
          <w:rFonts w:ascii="3DS V2" w:hAnsi="3DS V2"/>
          <w:lang w:val="fr-FR"/>
        </w:rPr>
      </w:pPr>
      <w:r w:rsidRPr="00291DC4">
        <w:rPr>
          <w:rFonts w:ascii="3DS V2" w:hAnsi="3DS V2"/>
          <w:lang w:val="fr-FR"/>
        </w:rPr>
        <w:t>Deux types d’objets de base sont définis : le fil (</w:t>
      </w:r>
      <w:r w:rsidR="00011736" w:rsidRPr="00291DC4">
        <w:rPr>
          <w:rFonts w:ascii="3DS V2" w:hAnsi="3DS V2"/>
          <w:lang w:val="fr-FR"/>
        </w:rPr>
        <w:t>Wire</w:t>
      </w:r>
      <w:r w:rsidRPr="00291DC4">
        <w:rPr>
          <w:rFonts w:ascii="3DS V2" w:hAnsi="3DS V2"/>
          <w:lang w:val="fr-FR"/>
        </w:rPr>
        <w:t>) et la cavité (</w:t>
      </w:r>
      <w:r w:rsidR="00011736" w:rsidRPr="004D4217">
        <w:rPr>
          <w:rFonts w:ascii="3DS V2" w:hAnsi="3DS V2"/>
          <w:lang w:val="fr-FR"/>
        </w:rPr>
        <w:t>C</w:t>
      </w:r>
      <w:r w:rsidRPr="00291DC4">
        <w:rPr>
          <w:rFonts w:ascii="3DS V2" w:hAnsi="3DS V2"/>
          <w:lang w:val="fr-FR"/>
        </w:rPr>
        <w:t>avity), chacun identifié par un ID unique et une taille normalisée (en AWG).</w:t>
      </w:r>
      <w:r w:rsidR="00011736" w:rsidRPr="00011736">
        <w:rPr>
          <w:rFonts w:ascii="3DS V2" w:hAnsi="3DS V2"/>
          <w:lang w:val="fr-FR"/>
        </w:rPr>
        <w:t xml:space="preserve"> </w:t>
      </w:r>
      <w:r w:rsidR="00011736" w:rsidRPr="00011736">
        <w:rPr>
          <w:noProof/>
          <w:lang w:val="fr-FR"/>
        </w:rPr>
        <w:t xml:space="preserve"> </w:t>
      </w:r>
    </w:p>
    <w:p w14:paraId="0EF37EE4" w14:textId="3D66CF47" w:rsidR="00291DC4" w:rsidRPr="00291DC4" w:rsidRDefault="00291DC4" w:rsidP="00B72F53">
      <w:pPr>
        <w:pStyle w:val="NormalWeb"/>
        <w:spacing w:line="276" w:lineRule="auto"/>
        <w:jc w:val="both"/>
        <w:rPr>
          <w:rFonts w:ascii="3DS V2" w:hAnsi="3DS V2"/>
          <w:lang w:val="fr-FR"/>
        </w:rPr>
      </w:pPr>
      <w:r w:rsidRPr="00291DC4">
        <w:rPr>
          <w:rFonts w:ascii="3DS V2" w:hAnsi="3DS V2"/>
          <w:lang w:val="fr-FR"/>
        </w:rPr>
        <w:t>Pour garantir que chaque objet soit bien unique et éviter les erreurs liées à des duplications non contrôlées, la copie de ces objets a été rendue impossible. Ils ne sont manipulables que via des pointeurs intelligents (</w:t>
      </w:r>
      <w:r w:rsidR="00A3137E" w:rsidRPr="00A3137E">
        <w:rPr>
          <w:rFonts w:ascii="Cascadia Code" w:hAnsi="Cascadia Code" w:cs="Cascadia Code"/>
          <w:noProof/>
          <w:color w:val="00B050"/>
          <w:sz w:val="20"/>
          <w:szCs w:val="20"/>
          <w:lang w:val="fr-FR"/>
        </w:rPr>
        <w:t>std</w:t>
      </w:r>
      <w:r w:rsidR="00A3137E" w:rsidRPr="00A3137E">
        <w:rPr>
          <w:rFonts w:ascii="Cascadia Code" w:hAnsi="Cascadia Code" w:cs="Cascadia Code"/>
          <w:noProof/>
          <w:color w:val="4472C4"/>
          <w:sz w:val="20"/>
          <w:szCs w:val="20"/>
          <w:lang w:val="fr-FR"/>
        </w:rPr>
        <w:t>::</w:t>
      </w:r>
      <w:r w:rsidR="00A3137E" w:rsidRPr="00A3137E">
        <w:rPr>
          <w:rFonts w:ascii="Cascadia Code" w:hAnsi="Cascadia Code" w:cs="Cascadia Code"/>
          <w:noProof/>
          <w:color w:val="00B050"/>
          <w:sz w:val="20"/>
          <w:szCs w:val="20"/>
          <w:lang w:val="fr-FR"/>
        </w:rPr>
        <w:t>sha</w:t>
      </w:r>
      <w:r w:rsidR="00E218D4">
        <w:rPr>
          <w:rFonts w:ascii="Cascadia Code" w:hAnsi="Cascadia Code" w:cs="Cascadia Code"/>
          <w:noProof/>
          <w:color w:val="00B050"/>
          <w:sz w:val="20"/>
          <w:szCs w:val="20"/>
          <w:lang w:val="fr-FR"/>
        </w:rPr>
        <w:t>r</w:t>
      </w:r>
      <w:r w:rsidR="00A3137E" w:rsidRPr="00A3137E">
        <w:rPr>
          <w:rFonts w:ascii="Cascadia Code" w:hAnsi="Cascadia Code" w:cs="Cascadia Code"/>
          <w:noProof/>
          <w:color w:val="00B050"/>
          <w:sz w:val="20"/>
          <w:szCs w:val="20"/>
          <w:lang w:val="fr-FR"/>
        </w:rPr>
        <w:t>ed_ptr</w:t>
      </w:r>
      <w:r w:rsidR="00A3137E">
        <w:rPr>
          <w:rFonts w:ascii="3DS V2" w:hAnsi="3DS V2"/>
          <w:lang w:val="fr-FR"/>
        </w:rPr>
        <w:t>)</w:t>
      </w:r>
      <w:r w:rsidRPr="00291DC4">
        <w:rPr>
          <w:rFonts w:ascii="3DS V2" w:hAnsi="3DS V2"/>
          <w:lang w:val="fr-FR"/>
        </w:rPr>
        <w:t>, ce qui permet un meilleur contrôle de leur durée de vie et de leur unicité.</w:t>
      </w:r>
    </w:p>
    <w:p w14:paraId="2E57A248" w14:textId="708339A7" w:rsidR="00291DC4" w:rsidRPr="00291DC4" w:rsidRDefault="00A37E54" w:rsidP="00B72F53">
      <w:pPr>
        <w:pStyle w:val="NormalWeb"/>
        <w:spacing w:line="276" w:lineRule="auto"/>
        <w:jc w:val="both"/>
        <w:rPr>
          <w:rFonts w:ascii="3DS V2" w:hAnsi="3DS V2"/>
          <w:lang w:val="fr-FR"/>
        </w:rPr>
      </w:pPr>
      <w:r w:rsidRPr="00A37E54">
        <w:rPr>
          <w:rFonts w:ascii="3DS V2" w:hAnsi="3DS V2"/>
          <w:noProof/>
        </w:rPr>
        <mc:AlternateContent>
          <mc:Choice Requires="wps">
            <w:drawing>
              <wp:anchor distT="45720" distB="45720" distL="114300" distR="114300" simplePos="0" relativeHeight="251824640" behindDoc="0" locked="0" layoutInCell="1" allowOverlap="1" wp14:anchorId="7547A371" wp14:editId="16ACD0AB">
                <wp:simplePos x="0" y="0"/>
                <wp:positionH relativeFrom="page">
                  <wp:posOffset>4143375</wp:posOffset>
                </wp:positionH>
                <wp:positionV relativeFrom="paragraph">
                  <wp:posOffset>381635</wp:posOffset>
                </wp:positionV>
                <wp:extent cx="3267075" cy="285750"/>
                <wp:effectExtent l="0" t="0" r="28575" b="19050"/>
                <wp:wrapNone/>
                <wp:docPr id="183533952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7075" cy="285750"/>
                        </a:xfrm>
                        <a:prstGeom prst="rect">
                          <a:avLst/>
                        </a:prstGeom>
                        <a:solidFill>
                          <a:srgbClr val="FFFFFF"/>
                        </a:solidFill>
                        <a:ln w="9525">
                          <a:solidFill>
                            <a:srgbClr val="000000"/>
                          </a:solidFill>
                          <a:miter lim="800000"/>
                          <a:headEnd/>
                          <a:tailEnd/>
                        </a:ln>
                      </wps:spPr>
                      <wps:txbx>
                        <w:txbxContent>
                          <w:p w14:paraId="3CD9A749" w14:textId="77777777" w:rsidR="00A37E54" w:rsidRPr="00A37E54" w:rsidRDefault="00A37E54" w:rsidP="00A37E54">
                            <w:pPr>
                              <w:shd w:val="clear" w:color="auto" w:fill="FFFFFF"/>
                              <w:spacing w:after="0" w:line="285" w:lineRule="atLeast"/>
                              <w:rPr>
                                <w:rFonts w:ascii="Cascadia Code" w:eastAsia="Times New Roman" w:hAnsi="Cascadia Code" w:cs="Cascadia Code"/>
                                <w:noProof/>
                                <w:color w:val="000000"/>
                                <w:sz w:val="20"/>
                                <w:szCs w:val="20"/>
                                <w:lang w:val="en-US" w:eastAsia="zh-CN"/>
                              </w:rPr>
                            </w:pPr>
                            <w:r w:rsidRPr="00A37E54">
                              <w:rPr>
                                <w:rFonts w:ascii="Cascadia Code" w:eastAsia="Times New Roman" w:hAnsi="Cascadia Code" w:cs="Cascadia Code"/>
                                <w:noProof/>
                                <w:color w:val="4472C4"/>
                                <w:sz w:val="20"/>
                                <w:szCs w:val="20"/>
                                <w:lang w:val="en-US" w:eastAsia="zh-CN"/>
                              </w:rPr>
                              <w:t>const</w:t>
                            </w:r>
                            <w:r w:rsidRPr="00A37E54">
                              <w:rPr>
                                <w:rFonts w:ascii="Cascadia Code" w:eastAsia="Times New Roman" w:hAnsi="Cascadia Code" w:cs="Cascadia Code"/>
                                <w:noProof/>
                                <w:color w:val="000000"/>
                                <w:sz w:val="20"/>
                                <w:szCs w:val="20"/>
                                <w:lang w:val="en-US" w:eastAsia="zh-CN"/>
                              </w:rPr>
                              <w:t xml:space="preserve"> </w:t>
                            </w:r>
                            <w:r w:rsidRPr="00A37E54">
                              <w:rPr>
                                <w:rFonts w:ascii="Cascadia Code" w:eastAsia="Times New Roman" w:hAnsi="Cascadia Code" w:cs="Cascadia Code"/>
                                <w:noProof/>
                                <w:color w:val="70AD47"/>
                                <w:sz w:val="20"/>
                                <w:szCs w:val="20"/>
                                <w:lang w:val="en-US" w:eastAsia="zh-CN"/>
                              </w:rPr>
                              <w:t>std</w:t>
                            </w:r>
                            <w:r w:rsidRPr="00A37E54">
                              <w:rPr>
                                <w:rFonts w:ascii="Cascadia Code" w:eastAsia="Times New Roman" w:hAnsi="Cascadia Code" w:cs="Cascadia Code"/>
                                <w:noProof/>
                                <w:color w:val="4472C4"/>
                                <w:sz w:val="20"/>
                                <w:szCs w:val="20"/>
                                <w:lang w:val="en-US" w:eastAsia="zh-CN"/>
                              </w:rPr>
                              <w:t>::</w:t>
                            </w:r>
                            <w:r w:rsidRPr="00A37E54">
                              <w:rPr>
                                <w:rFonts w:ascii="Cascadia Code" w:eastAsia="Times New Roman" w:hAnsi="Cascadia Code" w:cs="Cascadia Code"/>
                                <w:noProof/>
                                <w:color w:val="70AD47"/>
                                <w:sz w:val="20"/>
                                <w:szCs w:val="20"/>
                                <w:lang w:val="en-US" w:eastAsia="zh-CN"/>
                              </w:rPr>
                              <w:t>pair</w:t>
                            </w:r>
                            <w:r w:rsidRPr="00A37E54">
                              <w:rPr>
                                <w:rFonts w:ascii="Cascadia Code" w:eastAsia="Times New Roman" w:hAnsi="Cascadia Code" w:cs="Cascadia Code"/>
                                <w:noProof/>
                                <w:color w:val="4472C4"/>
                                <w:sz w:val="20"/>
                                <w:szCs w:val="20"/>
                                <w:lang w:val="en-US" w:eastAsia="zh-CN"/>
                              </w:rPr>
                              <w:t>&lt;</w:t>
                            </w:r>
                            <w:r w:rsidRPr="00A37E54">
                              <w:rPr>
                                <w:rFonts w:ascii="Cascadia Code" w:eastAsia="Times New Roman" w:hAnsi="Cascadia Code" w:cs="Cascadia Code"/>
                                <w:noProof/>
                                <w:color w:val="8064A2"/>
                                <w:sz w:val="20"/>
                                <w:szCs w:val="20"/>
                                <w:lang w:val="en-US" w:eastAsia="zh-CN"/>
                              </w:rPr>
                              <w:t>double</w:t>
                            </w:r>
                            <w:r w:rsidRPr="00A37E54">
                              <w:rPr>
                                <w:rFonts w:ascii="Cascadia Code" w:eastAsia="Times New Roman" w:hAnsi="Cascadia Code" w:cs="Cascadia Code"/>
                                <w:noProof/>
                                <w:color w:val="4472C4"/>
                                <w:sz w:val="20"/>
                                <w:szCs w:val="20"/>
                                <w:lang w:val="en-US" w:eastAsia="zh-CN"/>
                              </w:rPr>
                              <w:t>,</w:t>
                            </w:r>
                            <w:r w:rsidRPr="00A37E54">
                              <w:rPr>
                                <w:rFonts w:ascii="Cascadia Code" w:eastAsia="Times New Roman" w:hAnsi="Cascadia Code" w:cs="Cascadia Code"/>
                                <w:noProof/>
                                <w:color w:val="8064A2"/>
                                <w:sz w:val="20"/>
                                <w:szCs w:val="20"/>
                                <w:lang w:val="en-US" w:eastAsia="zh-CN"/>
                              </w:rPr>
                              <w:t>double</w:t>
                            </w:r>
                            <w:r w:rsidRPr="00A37E54">
                              <w:rPr>
                                <w:rFonts w:ascii="Cascadia Code" w:eastAsia="Times New Roman" w:hAnsi="Cascadia Code" w:cs="Cascadia Code"/>
                                <w:noProof/>
                                <w:color w:val="4472C4"/>
                                <w:sz w:val="20"/>
                                <w:szCs w:val="20"/>
                                <w:lang w:val="en-US" w:eastAsia="zh-CN"/>
                              </w:rPr>
                              <w:t>&gt;</w:t>
                            </w:r>
                            <w:r w:rsidRPr="00A37E54">
                              <w:rPr>
                                <w:rFonts w:ascii="Cascadia Code" w:eastAsia="Times New Roman" w:hAnsi="Cascadia Code" w:cs="Cascadia Code"/>
                                <w:noProof/>
                                <w:color w:val="000000"/>
                                <w:sz w:val="20"/>
                                <w:szCs w:val="20"/>
                                <w:lang w:val="en-US" w:eastAsia="zh-CN"/>
                              </w:rPr>
                              <w:t xml:space="preserve"> _position</w:t>
                            </w:r>
                            <w:r w:rsidRPr="00A37E54">
                              <w:rPr>
                                <w:rFonts w:ascii="Cascadia Code" w:eastAsia="Times New Roman" w:hAnsi="Cascadia Code" w:cs="Cascadia Code"/>
                                <w:noProof/>
                                <w:color w:val="4472C4"/>
                                <w:sz w:val="20"/>
                                <w:szCs w:val="20"/>
                                <w:lang w:val="en-US" w:eastAsia="zh-CN"/>
                              </w:rPr>
                              <w:t>;</w:t>
                            </w:r>
                          </w:p>
                          <w:p w14:paraId="5DA88C8D" w14:textId="77777777" w:rsidR="00A37E54" w:rsidRDefault="00A37E54" w:rsidP="00A37E5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47A371" id="_x0000_s1037" type="#_x0000_t202" style="position:absolute;left:0;text-align:left;margin-left:326.25pt;margin-top:30.05pt;width:257.25pt;height:22.5pt;z-index:2518246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">
                <v:textbox>
                  <w:txbxContent>
                    <w:p w14:paraId="3CD9A749" w14:textId="77777777" w:rsidR="00A37E54" w:rsidRPr="00A37E54" w:rsidRDefault="00A37E54" w:rsidP="00A37E54">
                      <w:pPr>
                        <w:shd w:val="clear" w:color="auto" w:fill="FFFFFF"/>
                        <w:spacing w:after="0" w:line="285" w:lineRule="atLeast"/>
                        <w:rPr>
                          <w:rFonts w:ascii="Cascadia Code" w:eastAsia="Times New Roman" w:hAnsi="Cascadia Code" w:cs="Cascadia Code"/>
                          <w:noProof/>
                          <w:color w:val="000000"/>
                          <w:sz w:val="20"/>
                          <w:szCs w:val="20"/>
                          <w:lang w:val="en-US" w:eastAsia="zh-CN"/>
                        </w:rPr>
                      </w:pPr>
                      <w:r w:rsidRPr="00A37E54">
                        <w:rPr>
                          <w:rFonts w:ascii="Cascadia Code" w:eastAsia="Times New Roman" w:hAnsi="Cascadia Code" w:cs="Cascadia Code"/>
                          <w:noProof/>
                          <w:color w:val="4472C4"/>
                          <w:sz w:val="20"/>
                          <w:szCs w:val="20"/>
                          <w:lang w:val="en-US" w:eastAsia="zh-CN"/>
                        </w:rPr>
                        <w:t>const</w:t>
                      </w:r>
                      <w:r w:rsidRPr="00A37E54">
                        <w:rPr>
                          <w:rFonts w:ascii="Cascadia Code" w:eastAsia="Times New Roman" w:hAnsi="Cascadia Code" w:cs="Cascadia Code"/>
                          <w:noProof/>
                          <w:color w:val="000000"/>
                          <w:sz w:val="20"/>
                          <w:szCs w:val="20"/>
                          <w:lang w:val="en-US" w:eastAsia="zh-CN"/>
                        </w:rPr>
                        <w:t xml:space="preserve"> </w:t>
                      </w:r>
                      <w:r w:rsidRPr="00A37E54">
                        <w:rPr>
                          <w:rFonts w:ascii="Cascadia Code" w:eastAsia="Times New Roman" w:hAnsi="Cascadia Code" w:cs="Cascadia Code"/>
                          <w:noProof/>
                          <w:color w:val="70AD47"/>
                          <w:sz w:val="20"/>
                          <w:szCs w:val="20"/>
                          <w:lang w:val="en-US" w:eastAsia="zh-CN"/>
                        </w:rPr>
                        <w:t>std</w:t>
                      </w:r>
                      <w:r w:rsidRPr="00A37E54">
                        <w:rPr>
                          <w:rFonts w:ascii="Cascadia Code" w:eastAsia="Times New Roman" w:hAnsi="Cascadia Code" w:cs="Cascadia Code"/>
                          <w:noProof/>
                          <w:color w:val="4472C4"/>
                          <w:sz w:val="20"/>
                          <w:szCs w:val="20"/>
                          <w:lang w:val="en-US" w:eastAsia="zh-CN"/>
                        </w:rPr>
                        <w:t>::</w:t>
                      </w:r>
                      <w:r w:rsidRPr="00A37E54">
                        <w:rPr>
                          <w:rFonts w:ascii="Cascadia Code" w:eastAsia="Times New Roman" w:hAnsi="Cascadia Code" w:cs="Cascadia Code"/>
                          <w:noProof/>
                          <w:color w:val="70AD47"/>
                          <w:sz w:val="20"/>
                          <w:szCs w:val="20"/>
                          <w:lang w:val="en-US" w:eastAsia="zh-CN"/>
                        </w:rPr>
                        <w:t>pair</w:t>
                      </w:r>
                      <w:r w:rsidRPr="00A37E54">
                        <w:rPr>
                          <w:rFonts w:ascii="Cascadia Code" w:eastAsia="Times New Roman" w:hAnsi="Cascadia Code" w:cs="Cascadia Code"/>
                          <w:noProof/>
                          <w:color w:val="4472C4"/>
                          <w:sz w:val="20"/>
                          <w:szCs w:val="20"/>
                          <w:lang w:val="en-US" w:eastAsia="zh-CN"/>
                        </w:rPr>
                        <w:t>&lt;</w:t>
                      </w:r>
                      <w:r w:rsidRPr="00A37E54">
                        <w:rPr>
                          <w:rFonts w:ascii="Cascadia Code" w:eastAsia="Times New Roman" w:hAnsi="Cascadia Code" w:cs="Cascadia Code"/>
                          <w:noProof/>
                          <w:color w:val="8064A2"/>
                          <w:sz w:val="20"/>
                          <w:szCs w:val="20"/>
                          <w:lang w:val="en-US" w:eastAsia="zh-CN"/>
                        </w:rPr>
                        <w:t>double</w:t>
                      </w:r>
                      <w:r w:rsidRPr="00A37E54">
                        <w:rPr>
                          <w:rFonts w:ascii="Cascadia Code" w:eastAsia="Times New Roman" w:hAnsi="Cascadia Code" w:cs="Cascadia Code"/>
                          <w:noProof/>
                          <w:color w:val="4472C4"/>
                          <w:sz w:val="20"/>
                          <w:szCs w:val="20"/>
                          <w:lang w:val="en-US" w:eastAsia="zh-CN"/>
                        </w:rPr>
                        <w:t>,</w:t>
                      </w:r>
                      <w:r w:rsidRPr="00A37E54">
                        <w:rPr>
                          <w:rFonts w:ascii="Cascadia Code" w:eastAsia="Times New Roman" w:hAnsi="Cascadia Code" w:cs="Cascadia Code"/>
                          <w:noProof/>
                          <w:color w:val="8064A2"/>
                          <w:sz w:val="20"/>
                          <w:szCs w:val="20"/>
                          <w:lang w:val="en-US" w:eastAsia="zh-CN"/>
                        </w:rPr>
                        <w:t>double</w:t>
                      </w:r>
                      <w:r w:rsidRPr="00A37E54">
                        <w:rPr>
                          <w:rFonts w:ascii="Cascadia Code" w:eastAsia="Times New Roman" w:hAnsi="Cascadia Code" w:cs="Cascadia Code"/>
                          <w:noProof/>
                          <w:color w:val="4472C4"/>
                          <w:sz w:val="20"/>
                          <w:szCs w:val="20"/>
                          <w:lang w:val="en-US" w:eastAsia="zh-CN"/>
                        </w:rPr>
                        <w:t>&gt;</w:t>
                      </w:r>
                      <w:r w:rsidRPr="00A37E54">
                        <w:rPr>
                          <w:rFonts w:ascii="Cascadia Code" w:eastAsia="Times New Roman" w:hAnsi="Cascadia Code" w:cs="Cascadia Code"/>
                          <w:noProof/>
                          <w:color w:val="000000"/>
                          <w:sz w:val="20"/>
                          <w:szCs w:val="20"/>
                          <w:lang w:val="en-US" w:eastAsia="zh-CN"/>
                        </w:rPr>
                        <w:t xml:space="preserve"> _position</w:t>
                      </w:r>
                      <w:r w:rsidRPr="00A37E54">
                        <w:rPr>
                          <w:rFonts w:ascii="Cascadia Code" w:eastAsia="Times New Roman" w:hAnsi="Cascadia Code" w:cs="Cascadia Code"/>
                          <w:noProof/>
                          <w:color w:val="4472C4"/>
                          <w:sz w:val="20"/>
                          <w:szCs w:val="20"/>
                          <w:lang w:val="en-US" w:eastAsia="zh-CN"/>
                        </w:rPr>
                        <w:t>;</w:t>
                      </w:r>
                    </w:p>
                    <w:p w14:paraId="5DA88C8D" w14:textId="77777777" w:rsidR="00A37E54" w:rsidRDefault="00A37E54" w:rsidP="00A37E54"/>
                  </w:txbxContent>
                </v:textbox>
                <w10:wrap anchorx="page"/>
              </v:shape>
            </w:pict>
          </mc:Fallback>
        </mc:AlternateContent>
      </w:r>
      <w:r w:rsidRPr="00A37E54">
        <w:rPr>
          <w:rFonts w:ascii="3DS V2" w:hAnsi="3DS V2"/>
          <w:noProof/>
        </w:rPr>
        <mc:AlternateContent>
          <mc:Choice Requires="wps">
            <w:drawing>
              <wp:anchor distT="45720" distB="45720" distL="114300" distR="114300" simplePos="0" relativeHeight="251822592" behindDoc="0" locked="0" layoutInCell="1" allowOverlap="1" wp14:anchorId="5B7C50BC" wp14:editId="7130B7AB">
                <wp:simplePos x="0" y="0"/>
                <wp:positionH relativeFrom="margin">
                  <wp:posOffset>238125</wp:posOffset>
                </wp:positionH>
                <wp:positionV relativeFrom="paragraph">
                  <wp:posOffset>514985</wp:posOffset>
                </wp:positionV>
                <wp:extent cx="1743075" cy="428625"/>
                <wp:effectExtent l="0" t="0" r="28575" b="28575"/>
                <wp:wrapNone/>
                <wp:docPr id="5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075" cy="428625"/>
                        </a:xfrm>
                        <a:prstGeom prst="rect">
                          <a:avLst/>
                        </a:prstGeom>
                        <a:solidFill>
                          <a:srgbClr val="FFFFFF"/>
                        </a:solidFill>
                        <a:ln w="9525">
                          <a:solidFill>
                            <a:srgbClr val="000000"/>
                          </a:solidFill>
                          <a:miter lim="800000"/>
                          <a:headEnd/>
                          <a:tailEnd/>
                        </a:ln>
                      </wps:spPr>
                      <wps:txbx>
                        <w:txbxContent>
                          <w:p w14:paraId="337F8547" w14:textId="77777777" w:rsidR="00A37E54" w:rsidRPr="00A37E54" w:rsidRDefault="00A37E54" w:rsidP="00A37E54">
                            <w:pPr>
                              <w:shd w:val="clear" w:color="auto" w:fill="FFFFFF"/>
                              <w:spacing w:after="0" w:line="240" w:lineRule="auto"/>
                              <w:rPr>
                                <w:rFonts w:ascii="Cascadia Code" w:eastAsia="Times New Roman" w:hAnsi="Cascadia Code" w:cs="Cascadia Code"/>
                                <w:color w:val="000000"/>
                                <w:sz w:val="20"/>
                                <w:szCs w:val="20"/>
                                <w:lang w:val="en-US" w:eastAsia="zh-CN"/>
                              </w:rPr>
                            </w:pPr>
                            <w:r w:rsidRPr="00A37E54">
                              <w:rPr>
                                <w:rFonts w:ascii="Cascadia Code" w:eastAsia="Times New Roman" w:hAnsi="Cascadia Code" w:cs="Cascadia Code"/>
                                <w:color w:val="4472C4"/>
                                <w:sz w:val="20"/>
                                <w:szCs w:val="20"/>
                                <w:lang w:val="en-US" w:eastAsia="zh-CN"/>
                              </w:rPr>
                              <w:t>const</w:t>
                            </w:r>
                            <w:r w:rsidRPr="00A37E54">
                              <w:rPr>
                                <w:rFonts w:ascii="Cascadia Code" w:eastAsia="Times New Roman" w:hAnsi="Cascadia Code" w:cs="Cascadia Code"/>
                                <w:color w:val="000000"/>
                                <w:sz w:val="20"/>
                                <w:szCs w:val="20"/>
                                <w:lang w:val="en-US" w:eastAsia="zh-CN"/>
                              </w:rPr>
                              <w:t xml:space="preserve"> </w:t>
                            </w:r>
                            <w:r w:rsidRPr="00A37E54">
                              <w:rPr>
                                <w:rFonts w:ascii="Cascadia Code" w:eastAsia="Times New Roman" w:hAnsi="Cascadia Code" w:cs="Cascadia Code"/>
                                <w:color w:val="8064A2"/>
                                <w:sz w:val="20"/>
                                <w:szCs w:val="20"/>
                                <w:lang w:val="en-US" w:eastAsia="zh-CN"/>
                              </w:rPr>
                              <w:t>int</w:t>
                            </w:r>
                            <w:r w:rsidRPr="00A37E54">
                              <w:rPr>
                                <w:rFonts w:ascii="Cascadia Code" w:eastAsia="Times New Roman" w:hAnsi="Cascadia Code" w:cs="Cascadia Code"/>
                                <w:color w:val="000000"/>
                                <w:sz w:val="20"/>
                                <w:szCs w:val="20"/>
                                <w:lang w:val="en-US" w:eastAsia="zh-CN"/>
                              </w:rPr>
                              <w:t xml:space="preserve"> _ID</w:t>
                            </w:r>
                            <w:r w:rsidRPr="00A37E54">
                              <w:rPr>
                                <w:rFonts w:ascii="Cascadia Code" w:eastAsia="Times New Roman" w:hAnsi="Cascadia Code" w:cs="Cascadia Code"/>
                                <w:color w:val="4472C4"/>
                                <w:sz w:val="20"/>
                                <w:szCs w:val="20"/>
                                <w:lang w:val="en-US" w:eastAsia="zh-CN"/>
                              </w:rPr>
                              <w:t>;</w:t>
                            </w:r>
                          </w:p>
                          <w:p w14:paraId="6C917D22" w14:textId="77777777" w:rsidR="00A37E54" w:rsidRPr="00A37E54" w:rsidRDefault="00A37E54" w:rsidP="00A37E54">
                            <w:pPr>
                              <w:shd w:val="clear" w:color="auto" w:fill="FFFFFF"/>
                              <w:spacing w:after="0" w:line="240" w:lineRule="auto"/>
                              <w:rPr>
                                <w:rFonts w:ascii="Cascadia Code" w:eastAsia="Times New Roman" w:hAnsi="Cascadia Code" w:cs="Cascadia Code"/>
                                <w:color w:val="000000"/>
                                <w:sz w:val="20"/>
                                <w:szCs w:val="20"/>
                                <w:lang w:val="en-US" w:eastAsia="zh-CN"/>
                              </w:rPr>
                            </w:pPr>
                            <w:r w:rsidRPr="00A37E54">
                              <w:rPr>
                                <w:rFonts w:ascii="Cascadia Code" w:eastAsia="Times New Roman" w:hAnsi="Cascadia Code" w:cs="Cascadia Code"/>
                                <w:color w:val="4472C4"/>
                                <w:sz w:val="20"/>
                                <w:szCs w:val="20"/>
                                <w:lang w:val="en-US" w:eastAsia="zh-CN"/>
                              </w:rPr>
                              <w:t>const</w:t>
                            </w:r>
                            <w:r w:rsidRPr="00A37E54">
                              <w:rPr>
                                <w:rFonts w:ascii="Cascadia Code" w:eastAsia="Times New Roman" w:hAnsi="Cascadia Code" w:cs="Cascadia Code"/>
                                <w:color w:val="000000"/>
                                <w:sz w:val="20"/>
                                <w:szCs w:val="20"/>
                                <w:lang w:val="en-US" w:eastAsia="zh-CN"/>
                              </w:rPr>
                              <w:t xml:space="preserve"> </w:t>
                            </w:r>
                            <w:r w:rsidRPr="00A37E54">
                              <w:rPr>
                                <w:rFonts w:ascii="Cascadia Code" w:eastAsia="Times New Roman" w:hAnsi="Cascadia Code" w:cs="Cascadia Code"/>
                                <w:color w:val="70AD47"/>
                                <w:sz w:val="20"/>
                                <w:szCs w:val="20"/>
                                <w:lang w:val="en-US" w:eastAsia="zh-CN"/>
                              </w:rPr>
                              <w:t>AWG</w:t>
                            </w:r>
                            <w:r w:rsidRPr="00A37E54">
                              <w:rPr>
                                <w:rFonts w:ascii="Cascadia Code" w:eastAsia="Times New Roman" w:hAnsi="Cascadia Code" w:cs="Cascadia Code"/>
                                <w:color w:val="000000"/>
                                <w:sz w:val="20"/>
                                <w:szCs w:val="20"/>
                                <w:lang w:val="en-US" w:eastAsia="zh-CN"/>
                              </w:rPr>
                              <w:t xml:space="preserve"> _gauge</w:t>
                            </w:r>
                            <w:r w:rsidRPr="00A37E54">
                              <w:rPr>
                                <w:rFonts w:ascii="Cascadia Code" w:eastAsia="Times New Roman" w:hAnsi="Cascadia Code" w:cs="Cascadia Code"/>
                                <w:color w:val="4472C4"/>
                                <w:sz w:val="20"/>
                                <w:szCs w:val="20"/>
                                <w:lang w:val="en-US" w:eastAsia="zh-CN"/>
                              </w:rPr>
                              <w:t>;</w:t>
                            </w:r>
                          </w:p>
                          <w:p w14:paraId="5131BEBF" w14:textId="7EBD7982" w:rsidR="00A37E54" w:rsidRDefault="00A37E54" w:rsidP="00A37E5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7C50BC" id="_x0000_s1038" type="#_x0000_t202" style="position:absolute;left:0;text-align:left;margin-left:18.75pt;margin-top:40.55pt;width:137.25pt;height:33.75pt;z-index:251822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">
                <v:textbox>
                  <w:txbxContent>
                    <w:p w14:paraId="337F8547" w14:textId="77777777" w:rsidR="00A37E54" w:rsidRPr="00A37E54" w:rsidRDefault="00A37E54" w:rsidP="00A37E54">
                      <w:pPr>
                        <w:shd w:val="clear" w:color="auto" w:fill="FFFFFF"/>
                        <w:spacing w:after="0" w:line="240" w:lineRule="auto"/>
                        <w:rPr>
                          <w:rFonts w:ascii="Cascadia Code" w:eastAsia="Times New Roman" w:hAnsi="Cascadia Code" w:cs="Cascadia Code"/>
                          <w:color w:val="000000"/>
                          <w:sz w:val="20"/>
                          <w:szCs w:val="20"/>
                          <w:lang w:val="en-US" w:eastAsia="zh-CN"/>
                        </w:rPr>
                      </w:pPr>
                      <w:r w:rsidRPr="00A37E54">
                        <w:rPr>
                          <w:rFonts w:ascii="Cascadia Code" w:eastAsia="Times New Roman" w:hAnsi="Cascadia Code" w:cs="Cascadia Code"/>
                          <w:color w:val="4472C4"/>
                          <w:sz w:val="20"/>
                          <w:szCs w:val="20"/>
                          <w:lang w:val="en-US" w:eastAsia="zh-CN"/>
                        </w:rPr>
                        <w:t>const</w:t>
                      </w:r>
                      <w:r w:rsidRPr="00A37E54">
                        <w:rPr>
                          <w:rFonts w:ascii="Cascadia Code" w:eastAsia="Times New Roman" w:hAnsi="Cascadia Code" w:cs="Cascadia Code"/>
                          <w:color w:val="000000"/>
                          <w:sz w:val="20"/>
                          <w:szCs w:val="20"/>
                          <w:lang w:val="en-US" w:eastAsia="zh-CN"/>
                        </w:rPr>
                        <w:t xml:space="preserve"> </w:t>
                      </w:r>
                      <w:r w:rsidRPr="00A37E54">
                        <w:rPr>
                          <w:rFonts w:ascii="Cascadia Code" w:eastAsia="Times New Roman" w:hAnsi="Cascadia Code" w:cs="Cascadia Code"/>
                          <w:color w:val="8064A2"/>
                          <w:sz w:val="20"/>
                          <w:szCs w:val="20"/>
                          <w:lang w:val="en-US" w:eastAsia="zh-CN"/>
                        </w:rPr>
                        <w:t>int</w:t>
                      </w:r>
                      <w:r w:rsidRPr="00A37E54">
                        <w:rPr>
                          <w:rFonts w:ascii="Cascadia Code" w:eastAsia="Times New Roman" w:hAnsi="Cascadia Code" w:cs="Cascadia Code"/>
                          <w:color w:val="000000"/>
                          <w:sz w:val="20"/>
                          <w:szCs w:val="20"/>
                          <w:lang w:val="en-US" w:eastAsia="zh-CN"/>
                        </w:rPr>
                        <w:t xml:space="preserve"> _ID</w:t>
                      </w:r>
                      <w:r w:rsidRPr="00A37E54">
                        <w:rPr>
                          <w:rFonts w:ascii="Cascadia Code" w:eastAsia="Times New Roman" w:hAnsi="Cascadia Code" w:cs="Cascadia Code"/>
                          <w:color w:val="4472C4"/>
                          <w:sz w:val="20"/>
                          <w:szCs w:val="20"/>
                          <w:lang w:val="en-US" w:eastAsia="zh-CN"/>
                        </w:rPr>
                        <w:t>;</w:t>
                      </w:r>
                    </w:p>
                    <w:p w14:paraId="6C917D22" w14:textId="77777777" w:rsidR="00A37E54" w:rsidRPr="00A37E54" w:rsidRDefault="00A37E54" w:rsidP="00A37E54">
                      <w:pPr>
                        <w:shd w:val="clear" w:color="auto" w:fill="FFFFFF"/>
                        <w:spacing w:after="0" w:line="240" w:lineRule="auto"/>
                        <w:rPr>
                          <w:rFonts w:ascii="Cascadia Code" w:eastAsia="Times New Roman" w:hAnsi="Cascadia Code" w:cs="Cascadia Code"/>
                          <w:color w:val="000000"/>
                          <w:sz w:val="20"/>
                          <w:szCs w:val="20"/>
                          <w:lang w:val="en-US" w:eastAsia="zh-CN"/>
                        </w:rPr>
                      </w:pPr>
                      <w:r w:rsidRPr="00A37E54">
                        <w:rPr>
                          <w:rFonts w:ascii="Cascadia Code" w:eastAsia="Times New Roman" w:hAnsi="Cascadia Code" w:cs="Cascadia Code"/>
                          <w:color w:val="4472C4"/>
                          <w:sz w:val="20"/>
                          <w:szCs w:val="20"/>
                          <w:lang w:val="en-US" w:eastAsia="zh-CN"/>
                        </w:rPr>
                        <w:t>const</w:t>
                      </w:r>
                      <w:r w:rsidRPr="00A37E54">
                        <w:rPr>
                          <w:rFonts w:ascii="Cascadia Code" w:eastAsia="Times New Roman" w:hAnsi="Cascadia Code" w:cs="Cascadia Code"/>
                          <w:color w:val="000000"/>
                          <w:sz w:val="20"/>
                          <w:szCs w:val="20"/>
                          <w:lang w:val="en-US" w:eastAsia="zh-CN"/>
                        </w:rPr>
                        <w:t xml:space="preserve"> </w:t>
                      </w:r>
                      <w:r w:rsidRPr="00A37E54">
                        <w:rPr>
                          <w:rFonts w:ascii="Cascadia Code" w:eastAsia="Times New Roman" w:hAnsi="Cascadia Code" w:cs="Cascadia Code"/>
                          <w:color w:val="70AD47"/>
                          <w:sz w:val="20"/>
                          <w:szCs w:val="20"/>
                          <w:lang w:val="en-US" w:eastAsia="zh-CN"/>
                        </w:rPr>
                        <w:t>AWG</w:t>
                      </w:r>
                      <w:r w:rsidRPr="00A37E54">
                        <w:rPr>
                          <w:rFonts w:ascii="Cascadia Code" w:eastAsia="Times New Roman" w:hAnsi="Cascadia Code" w:cs="Cascadia Code"/>
                          <w:color w:val="000000"/>
                          <w:sz w:val="20"/>
                          <w:szCs w:val="20"/>
                          <w:lang w:val="en-US" w:eastAsia="zh-CN"/>
                        </w:rPr>
                        <w:t xml:space="preserve"> _gauge</w:t>
                      </w:r>
                      <w:r w:rsidRPr="00A37E54">
                        <w:rPr>
                          <w:rFonts w:ascii="Cascadia Code" w:eastAsia="Times New Roman" w:hAnsi="Cascadia Code" w:cs="Cascadia Code"/>
                          <w:color w:val="4472C4"/>
                          <w:sz w:val="20"/>
                          <w:szCs w:val="20"/>
                          <w:lang w:val="en-US" w:eastAsia="zh-CN"/>
                        </w:rPr>
                        <w:t>;</w:t>
                      </w:r>
                    </w:p>
                    <w:p w14:paraId="5131BEBF" w14:textId="7EBD7982" w:rsidR="00A37E54" w:rsidRDefault="00A37E54" w:rsidP="00A37E54"/>
                  </w:txbxContent>
                </v:textbox>
                <w10:wrap anchorx="margin"/>
              </v:shape>
            </w:pict>
          </mc:Fallback>
        </mc:AlternateContent>
      </w:r>
      <w:r w:rsidR="004705B0">
        <w:rPr>
          <w:rFonts w:ascii="3DS V2" w:hAnsi="3DS V2"/>
          <w:lang w:val="fr-FR"/>
        </w:rPr>
        <w:t>U</w:t>
      </w:r>
      <w:r w:rsidR="00291DC4" w:rsidRPr="00291DC4">
        <w:rPr>
          <w:rFonts w:ascii="3DS V2" w:hAnsi="3DS V2"/>
          <w:lang w:val="fr-FR"/>
        </w:rPr>
        <w:t xml:space="preserve">ne interface commune </w:t>
      </w:r>
      <w:r w:rsidR="00AD6108">
        <w:rPr>
          <w:rFonts w:ascii="3DS V2" w:hAnsi="3DS V2"/>
          <w:lang w:val="fr-FR"/>
        </w:rPr>
        <w:t>pour ces deux classe</w:t>
      </w:r>
      <w:r w:rsidR="00D9784E">
        <w:rPr>
          <w:rFonts w:ascii="3DS V2" w:hAnsi="3DS V2"/>
          <w:lang w:val="fr-FR"/>
        </w:rPr>
        <w:t>s</w:t>
      </w:r>
      <w:r w:rsidR="007E138B">
        <w:rPr>
          <w:rFonts w:ascii="3DS V2" w:hAnsi="3DS V2"/>
          <w:lang w:val="fr-FR"/>
        </w:rPr>
        <w:t xml:space="preserve"> </w:t>
      </w:r>
      <w:r w:rsidR="00291DC4" w:rsidRPr="00291DC4">
        <w:rPr>
          <w:rFonts w:ascii="3DS V2" w:hAnsi="3DS V2"/>
          <w:lang w:val="fr-FR"/>
        </w:rPr>
        <w:t>(</w:t>
      </w:r>
      <w:r w:rsidR="00061140" w:rsidRPr="00AD6108">
        <w:rPr>
          <w:rFonts w:ascii="Cascadia Code" w:hAnsi="Cascadia Code" w:cs="Cascadia Code"/>
          <w:noProof/>
          <w:color w:val="1043FF" w:themeColor="text2" w:themeTint="99"/>
          <w:sz w:val="20"/>
          <w:szCs w:val="20"/>
          <w:lang w:val="fr-FR"/>
        </w:rPr>
        <w:t>electronic_component_base</w:t>
      </w:r>
      <w:r w:rsidR="00291DC4" w:rsidRPr="00291DC4">
        <w:rPr>
          <w:rFonts w:ascii="3DS V2" w:hAnsi="3DS V2"/>
          <w:lang w:val="fr-FR"/>
        </w:rPr>
        <w:t>) permet de vérifier leur disponibilité</w:t>
      </w:r>
      <w:r w:rsidR="006A276F">
        <w:rPr>
          <w:rFonts w:ascii="3DS V2" w:hAnsi="3DS V2"/>
          <w:lang w:val="fr-FR"/>
        </w:rPr>
        <w:t xml:space="preserve"> et</w:t>
      </w:r>
      <w:r w:rsidR="00291DC4" w:rsidRPr="00291DC4">
        <w:rPr>
          <w:rFonts w:ascii="3DS V2" w:hAnsi="3DS V2"/>
          <w:lang w:val="fr-FR"/>
        </w:rPr>
        <w:t xml:space="preserve"> leur compatibilité.</w:t>
      </w:r>
      <w:r w:rsidRPr="00A37E54">
        <w:rPr>
          <w:rFonts w:ascii="3DS V2" w:hAnsi="3DS V2"/>
          <w:noProof/>
        </w:rPr>
        <w:t xml:space="preserve"> </w:t>
      </w:r>
    </w:p>
    <w:p w14:paraId="7C3B53F2" w14:textId="49843D4E" w:rsidR="00C13B6A" w:rsidRDefault="00A37E54" w:rsidP="00B72F53">
      <w:pPr>
        <w:pStyle w:val="NormalWeb"/>
        <w:spacing w:line="276" w:lineRule="auto"/>
        <w:rPr>
          <w:rFonts w:ascii="3DS V2" w:hAnsi="3DS V2"/>
          <w:lang w:val="fr-FR"/>
        </w:rPr>
      </w:pPr>
      <w:r w:rsidRPr="00011736">
        <w:rPr>
          <w:rFonts w:ascii="3DS V2" w:hAnsi="3DS V2"/>
          <w:noProof/>
          <w:lang w:val="fr-FR"/>
        </w:rPr>
        <w:drawing>
          <wp:anchor distT="0" distB="0" distL="114300" distR="114300" simplePos="0" relativeHeight="251798016" behindDoc="0" locked="0" layoutInCell="1" allowOverlap="1" wp14:anchorId="6C4C5A24" wp14:editId="3F8FDF3A">
            <wp:simplePos x="0" y="0"/>
            <wp:positionH relativeFrom="margin">
              <wp:posOffset>-161925</wp:posOffset>
            </wp:positionH>
            <wp:positionV relativeFrom="paragraph">
              <wp:posOffset>69215</wp:posOffset>
            </wp:positionV>
            <wp:extent cx="5086350" cy="1320800"/>
            <wp:effectExtent l="0" t="0" r="0" b="0"/>
            <wp:wrapSquare wrapText="bothSides"/>
            <wp:docPr id="1835339572"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39572" name="Image 1" descr="Une image contenant texte, capture d’écran, Police, ligne&#10;&#10;Le contenu généré par l’IA peut être incorrect."/>
                    <pic:cNvPicPr/>
                  </pic:nvPicPr>
                  <pic:blipFill rotWithShape="1">
                    <a:blip r:embed="rId40"/>
                    <a:srcRect t="10921" r="5986"/>
                    <a:stretch/>
                  </pic:blipFill>
                  <pic:spPr bwMode="auto">
                    <a:xfrm>
                      <a:off x="0" y="0"/>
                      <a:ext cx="5086350" cy="1320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49A9FA" w14:textId="4BD5AA0F" w:rsidR="00C13B6A" w:rsidRDefault="00C13B6A" w:rsidP="00B72F53">
      <w:pPr>
        <w:pStyle w:val="NormalWeb"/>
        <w:spacing w:line="276" w:lineRule="auto"/>
        <w:rPr>
          <w:rFonts w:ascii="3DS V2" w:hAnsi="3DS V2"/>
          <w:lang w:val="fr-FR"/>
        </w:rPr>
      </w:pPr>
    </w:p>
    <w:p w14:paraId="754FB86D" w14:textId="4FC4184D" w:rsidR="00C13B6A" w:rsidRDefault="00C13B6A" w:rsidP="00B72F53">
      <w:pPr>
        <w:pStyle w:val="NormalWeb"/>
        <w:spacing w:line="276" w:lineRule="auto"/>
        <w:rPr>
          <w:rFonts w:ascii="3DS V2" w:hAnsi="3DS V2"/>
          <w:lang w:val="fr-FR"/>
        </w:rPr>
      </w:pPr>
    </w:p>
    <w:p w14:paraId="29D733C9" w14:textId="56F2C5A9" w:rsidR="00C13B6A" w:rsidRDefault="00B06F60" w:rsidP="00B72F53">
      <w:pPr>
        <w:pStyle w:val="NormalWeb"/>
        <w:spacing w:line="276" w:lineRule="auto"/>
        <w:rPr>
          <w:rFonts w:ascii="3DS V2" w:hAnsi="3DS V2"/>
          <w:lang w:val="fr-FR"/>
        </w:rPr>
      </w:pPr>
      <w:r>
        <w:rPr>
          <w:noProof/>
        </w:rPr>
        <mc:AlternateContent>
          <mc:Choice Requires="wps">
            <w:drawing>
              <wp:anchor distT="0" distB="0" distL="114300" distR="114300" simplePos="0" relativeHeight="251801088" behindDoc="0" locked="0" layoutInCell="1" allowOverlap="1" wp14:anchorId="5A0D8F60" wp14:editId="299C9B8F">
                <wp:simplePos x="0" y="0"/>
                <wp:positionH relativeFrom="margin">
                  <wp:align>center</wp:align>
                </wp:positionH>
                <wp:positionV relativeFrom="paragraph">
                  <wp:posOffset>384559</wp:posOffset>
                </wp:positionV>
                <wp:extent cx="3112770" cy="635"/>
                <wp:effectExtent l="0" t="0" r="0" b="8255"/>
                <wp:wrapSquare wrapText="bothSides"/>
                <wp:docPr id="1340491075" name="Zone de texte 1"/>
                <wp:cNvGraphicFramePr/>
                <a:graphic xmlns:a="http://schemas.openxmlformats.org/drawingml/2006/main">
                  <a:graphicData uri="http://schemas.microsoft.com/office/word/2010/wordprocessingShape">
                    <wps:wsp>
                      <wps:cNvSpPr txBox="1"/>
                      <wps:spPr>
                        <a:xfrm>
                          <a:off x="0" y="0"/>
                          <a:ext cx="3112770" cy="635"/>
                        </a:xfrm>
                        <a:prstGeom prst="rect">
                          <a:avLst/>
                        </a:prstGeom>
                        <a:solidFill>
                          <a:prstClr val="white"/>
                        </a:solidFill>
                        <a:ln>
                          <a:noFill/>
                        </a:ln>
                      </wps:spPr>
                      <wps:txbx>
                        <w:txbxContent>
                          <w:p w14:paraId="1505E594" w14:textId="3179B903" w:rsidR="004D4217" w:rsidRPr="00E02429" w:rsidRDefault="004D4217" w:rsidP="004D4217">
                            <w:pPr>
                              <w:pStyle w:val="Lgende"/>
                              <w:jc w:val="center"/>
                              <w:rPr>
                                <w:rFonts w:ascii="3DS V2" w:eastAsia="Times New Roman" w:hAnsi="3DS V2" w:cs="Times New Roman"/>
                                <w:sz w:val="24"/>
                              </w:rPr>
                            </w:pPr>
                            <w:r>
                              <w:t xml:space="preserve">Figure </w:t>
                            </w:r>
                            <w:fldSimple w:instr=" SEQ Figure \* ARABIC ">
                              <w:r w:rsidR="00FC7E5C">
                                <w:rPr>
                                  <w:noProof/>
                                </w:rPr>
                                <w:t>24</w:t>
                              </w:r>
                            </w:fldSimple>
                            <w:r>
                              <w:t xml:space="preserve"> : Relation des classe</w:t>
                            </w:r>
                            <w:r w:rsidR="00C6439A">
                              <w:t>s</w:t>
                            </w:r>
                            <w:r>
                              <w:t xml:space="preserve"> et l'interface</w:t>
                            </w:r>
                            <w:r w:rsidR="00C6439A">
                              <w:t xml:space="preserve"> de</w:t>
                            </w:r>
                            <w:r>
                              <w:t xml:space="preserve"> composant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A0D8F60" id="Zone de texte 1" o:spid="_x0000_s1039" type="#_x0000_t202" style="position:absolute;margin-left:0;margin-top:30.3pt;width:245.1pt;height:.05pt;z-index:2518010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" stroked="f">
                <v:textbox style="mso-fit-shape-to-text:t" inset="0,0,0,0">
                  <w:txbxContent>
                    <w:p w14:paraId="1505E594" w14:textId="3179B903" w:rsidR="004D4217" w:rsidRPr="00E02429" w:rsidRDefault="004D4217" w:rsidP="004D4217">
                      <w:pPr>
                        <w:pStyle w:val="Lgende"/>
                        <w:jc w:val="center"/>
                        <w:rPr>
                          <w:rFonts w:ascii="3DS V2" w:eastAsia="Times New Roman" w:hAnsi="3DS V2" w:cs="Times New Roman"/>
                          <w:sz w:val="24"/>
                        </w:rPr>
                      </w:pPr>
                      <w:r>
                        <w:t xml:space="preserve">Figure </w:t>
                      </w:r>
                      <w:fldSimple w:instr=" SEQ Figure \* ARABIC ">
                        <w:r w:rsidR="00FC7E5C">
                          <w:rPr>
                            <w:noProof/>
                          </w:rPr>
                          <w:t>24</w:t>
                        </w:r>
                      </w:fldSimple>
                      <w:r>
                        <w:t xml:space="preserve"> : Relation des classe</w:t>
                      </w:r>
                      <w:r w:rsidR="00C6439A">
                        <w:t>s</w:t>
                      </w:r>
                      <w:r>
                        <w:t xml:space="preserve"> et l'interface</w:t>
                      </w:r>
                      <w:r w:rsidR="00C6439A">
                        <w:t xml:space="preserve"> de</w:t>
                      </w:r>
                      <w:r>
                        <w:t xml:space="preserve"> composant</w:t>
                      </w:r>
                    </w:p>
                  </w:txbxContent>
                </v:textbox>
                <w10:wrap type="square" anchorx="margin"/>
              </v:shape>
            </w:pict>
          </mc:Fallback>
        </mc:AlternateContent>
      </w:r>
    </w:p>
    <w:p w14:paraId="21DF1441" w14:textId="67B58602" w:rsidR="00B06F60" w:rsidRDefault="00B06F60" w:rsidP="00B72F53">
      <w:pPr>
        <w:pStyle w:val="NormalWeb"/>
        <w:spacing w:line="276" w:lineRule="auto"/>
        <w:jc w:val="both"/>
        <w:rPr>
          <w:rFonts w:ascii="3DS V2" w:hAnsi="3DS V2"/>
          <w:lang w:val="fr-FR"/>
        </w:rPr>
      </w:pPr>
    </w:p>
    <w:p w14:paraId="12F8FA69" w14:textId="18662266" w:rsidR="008B644E" w:rsidRDefault="00CE3126" w:rsidP="00B72F53">
      <w:pPr>
        <w:pStyle w:val="NormalWeb"/>
        <w:spacing w:line="276" w:lineRule="auto"/>
        <w:jc w:val="both"/>
        <w:rPr>
          <w:noProof/>
          <w:lang w:val="fr-FR"/>
        </w:rPr>
      </w:pPr>
      <w:r>
        <w:rPr>
          <w:rFonts w:ascii="3DS V2" w:hAnsi="3DS V2"/>
          <w:noProof/>
          <w:sz w:val="32"/>
          <w:szCs w:val="32"/>
          <w:lang w:val="fr-FR"/>
        </w:rPr>
        <mc:AlternateContent>
          <mc:Choice Requires="wps">
            <w:drawing>
              <wp:anchor distT="0" distB="0" distL="114300" distR="114300" simplePos="0" relativeHeight="251825664" behindDoc="0" locked="0" layoutInCell="1" allowOverlap="1" wp14:anchorId="21427361" wp14:editId="1ADA71F8">
                <wp:simplePos x="0" y="0"/>
                <wp:positionH relativeFrom="column">
                  <wp:posOffset>2819400</wp:posOffset>
                </wp:positionH>
                <wp:positionV relativeFrom="paragraph">
                  <wp:posOffset>2643505</wp:posOffset>
                </wp:positionV>
                <wp:extent cx="209550" cy="19050"/>
                <wp:effectExtent l="38100" t="57150" r="0" b="95250"/>
                <wp:wrapNone/>
                <wp:docPr id="1835339523" name="Connecteur droit avec flèche 1835339523"/>
                <wp:cNvGraphicFramePr/>
                <a:graphic xmlns:a="http://schemas.openxmlformats.org/drawingml/2006/main">
                  <a:graphicData uri="http://schemas.microsoft.com/office/word/2010/wordprocessingShape">
                    <wps:wsp>
                      <wps:cNvCnPr/>
                      <wps:spPr>
                        <a:xfrm flipH="1">
                          <a:off x="0" y="0"/>
                          <a:ext cx="209550" cy="19050"/>
                        </a:xfrm>
                        <a:prstGeom prst="straightConnector1">
                          <a:avLst/>
                        </a:prstGeom>
                        <a:ln>
                          <a:solidFill>
                            <a:schemeClr val="accent6">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31AC07E" id="_x0000_t32" coordsize="21600,21600" o:spt="32" o:oned="t" path="m,l21600,21600e" filled="f">
                <v:path arrowok="t" fillok="f" o:connecttype="none"/>
                <o:lock v:ext="edit" shapetype="t"/>
              </v:shapetype>
              <v:shape id="Connecteur droit avec flèche 1835339523" o:spid="_x0000_s1026" type="#_x0000_t32" style="position:absolute;margin-left:222pt;margin-top:208.15pt;width:16.5pt;height:1.5pt;flip:x;z-index:251825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" strokecolor="#45b3ff [1945]">
                <v:stroke endarrow="block"/>
              </v:shape>
            </w:pict>
          </mc:Fallback>
        </mc:AlternateContent>
      </w:r>
      <w:r w:rsidR="002B3E23">
        <w:rPr>
          <w:rFonts w:ascii="3DS V2" w:hAnsi="3DS V2"/>
          <w:noProof/>
          <w:sz w:val="32"/>
          <w:szCs w:val="32"/>
          <w:lang w:val="fr-FR"/>
        </w:rPr>
        <mc:AlternateContent>
          <mc:Choice Requires="wps">
            <w:drawing>
              <wp:anchor distT="0" distB="0" distL="114300" distR="114300" simplePos="0" relativeHeight="251818496" behindDoc="0" locked="0" layoutInCell="1" allowOverlap="1" wp14:anchorId="5BD43170" wp14:editId="5850E4AB">
                <wp:simplePos x="0" y="0"/>
                <wp:positionH relativeFrom="page">
                  <wp:align>right</wp:align>
                </wp:positionH>
                <wp:positionV relativeFrom="paragraph">
                  <wp:posOffset>1076630</wp:posOffset>
                </wp:positionV>
                <wp:extent cx="3657600" cy="219456"/>
                <wp:effectExtent l="0" t="0" r="19050" b="28575"/>
                <wp:wrapNone/>
                <wp:docPr id="35" name="Zone de texte 35"/>
                <wp:cNvGraphicFramePr/>
                <a:graphic xmlns:a="http://schemas.openxmlformats.org/drawingml/2006/main">
                  <a:graphicData uri="http://schemas.microsoft.com/office/word/2010/wordprocessingShape">
                    <wps:wsp>
                      <wps:cNvSpPr txBox="1"/>
                      <wps:spPr>
                        <a:xfrm>
                          <a:off x="0" y="0"/>
                          <a:ext cx="3657600" cy="219456"/>
                        </a:xfrm>
                        <a:prstGeom prst="rect">
                          <a:avLst/>
                        </a:prstGeom>
                        <a:solidFill>
                          <a:schemeClr val="lt1"/>
                        </a:solidFill>
                        <a:ln w="6350">
                          <a:solidFill>
                            <a:prstClr val="black"/>
                          </a:solidFill>
                        </a:ln>
                      </wps:spPr>
                      <wps:txbx>
                        <w:txbxContent>
                          <w:p w14:paraId="3C829CDA" w14:textId="63E234B6" w:rsidR="009A4817" w:rsidRPr="009A4817" w:rsidRDefault="009A4817" w:rsidP="009A4817">
                            <w:pPr>
                              <w:shd w:val="clear" w:color="auto" w:fill="FFFFFF"/>
                              <w:spacing w:after="0" w:line="240" w:lineRule="auto"/>
                              <w:rPr>
                                <w:rFonts w:ascii="Cascadia Code" w:eastAsia="Times New Roman" w:hAnsi="Cascadia Code" w:cs="Cascadia Code"/>
                                <w:noProof/>
                                <w:color w:val="000000"/>
                                <w:sz w:val="16"/>
                                <w:szCs w:val="16"/>
                                <w:lang w:val="en-US" w:eastAsia="zh-CN"/>
                              </w:rPr>
                            </w:pPr>
                            <w:r w:rsidRPr="009A4817">
                              <w:rPr>
                                <w:rFonts w:ascii="Cascadia Code" w:eastAsia="Times New Roman" w:hAnsi="Cascadia Code" w:cs="Cascadia Code"/>
                                <w:noProof/>
                                <w:color w:val="70AD47"/>
                                <w:sz w:val="16"/>
                                <w:szCs w:val="16"/>
                                <w:lang w:val="en-US" w:eastAsia="zh-CN"/>
                              </w:rPr>
                              <w:t>std</w:t>
                            </w:r>
                            <w:r w:rsidRPr="009A4817">
                              <w:rPr>
                                <w:rFonts w:ascii="Cascadia Code" w:eastAsia="Times New Roman" w:hAnsi="Cascadia Code" w:cs="Cascadia Code"/>
                                <w:noProof/>
                                <w:color w:val="4472C4"/>
                                <w:sz w:val="16"/>
                                <w:szCs w:val="16"/>
                                <w:lang w:val="en-US" w:eastAsia="zh-CN"/>
                              </w:rPr>
                              <w:t>::</w:t>
                            </w:r>
                            <w:r w:rsidRPr="009A4817">
                              <w:rPr>
                                <w:rFonts w:ascii="Cascadia Code" w:eastAsia="Times New Roman" w:hAnsi="Cascadia Code" w:cs="Cascadia Code"/>
                                <w:noProof/>
                                <w:color w:val="70AD47"/>
                                <w:sz w:val="16"/>
                                <w:szCs w:val="16"/>
                                <w:lang w:val="en-US" w:eastAsia="zh-CN"/>
                              </w:rPr>
                              <w:t>unordered_map</w:t>
                            </w:r>
                            <w:r w:rsidRPr="009A4817">
                              <w:rPr>
                                <w:rFonts w:ascii="Cascadia Code" w:eastAsia="Times New Roman" w:hAnsi="Cascadia Code" w:cs="Cascadia Code"/>
                                <w:noProof/>
                                <w:color w:val="4472C4"/>
                                <w:sz w:val="16"/>
                                <w:szCs w:val="16"/>
                                <w:lang w:val="en-US" w:eastAsia="zh-CN"/>
                              </w:rPr>
                              <w:t>&lt;</w:t>
                            </w:r>
                            <w:r w:rsidRPr="009A4817">
                              <w:rPr>
                                <w:rFonts w:ascii="Cascadia Code" w:eastAsia="Times New Roman" w:hAnsi="Cascadia Code" w:cs="Cascadia Code"/>
                                <w:noProof/>
                                <w:color w:val="8064A2"/>
                                <w:sz w:val="16"/>
                                <w:szCs w:val="16"/>
                                <w:lang w:val="en-US" w:eastAsia="zh-CN"/>
                              </w:rPr>
                              <w:t>int</w:t>
                            </w:r>
                            <w:r w:rsidRPr="009A4817">
                              <w:rPr>
                                <w:rFonts w:ascii="Cascadia Code" w:eastAsia="Times New Roman" w:hAnsi="Cascadia Code" w:cs="Cascadia Code"/>
                                <w:noProof/>
                                <w:color w:val="4472C4"/>
                                <w:sz w:val="16"/>
                                <w:szCs w:val="16"/>
                                <w:lang w:val="en-US" w:eastAsia="zh-CN"/>
                              </w:rPr>
                              <w:t>,</w:t>
                            </w:r>
                            <w:r w:rsidRPr="009A4817">
                              <w:rPr>
                                <w:rFonts w:ascii="Cascadia Code" w:eastAsia="Times New Roman" w:hAnsi="Cascadia Code" w:cs="Cascadia Code"/>
                                <w:noProof/>
                                <w:color w:val="000000"/>
                                <w:sz w:val="16"/>
                                <w:szCs w:val="16"/>
                                <w:lang w:val="en-US" w:eastAsia="zh-CN"/>
                              </w:rPr>
                              <w:t xml:space="preserve"> </w:t>
                            </w:r>
                            <w:r w:rsidRPr="009A4817">
                              <w:rPr>
                                <w:rFonts w:ascii="Cascadia Code" w:eastAsia="Times New Roman" w:hAnsi="Cascadia Code" w:cs="Cascadia Code"/>
                                <w:noProof/>
                                <w:color w:val="70AD47"/>
                                <w:sz w:val="16"/>
                                <w:szCs w:val="16"/>
                                <w:lang w:val="en-US" w:eastAsia="zh-CN"/>
                              </w:rPr>
                              <w:t>std</w:t>
                            </w:r>
                            <w:r w:rsidRPr="009A4817">
                              <w:rPr>
                                <w:rFonts w:ascii="Cascadia Code" w:eastAsia="Times New Roman" w:hAnsi="Cascadia Code" w:cs="Cascadia Code"/>
                                <w:noProof/>
                                <w:color w:val="4472C4"/>
                                <w:sz w:val="16"/>
                                <w:szCs w:val="16"/>
                                <w:lang w:val="en-US" w:eastAsia="zh-CN"/>
                              </w:rPr>
                              <w:t>::</w:t>
                            </w:r>
                            <w:r w:rsidRPr="009A4817">
                              <w:rPr>
                                <w:rFonts w:ascii="Cascadia Code" w:eastAsia="Times New Roman" w:hAnsi="Cascadia Code" w:cs="Cascadia Code"/>
                                <w:noProof/>
                                <w:color w:val="70AD47"/>
                                <w:sz w:val="16"/>
                                <w:szCs w:val="16"/>
                                <w:lang w:val="en-US" w:eastAsia="zh-CN"/>
                              </w:rPr>
                              <w:t>vector</w:t>
                            </w:r>
                            <w:r w:rsidRPr="009A4817">
                              <w:rPr>
                                <w:rFonts w:ascii="Cascadia Code" w:eastAsia="Times New Roman" w:hAnsi="Cascadia Code" w:cs="Cascadia Code"/>
                                <w:noProof/>
                                <w:color w:val="4472C4"/>
                                <w:sz w:val="16"/>
                                <w:szCs w:val="16"/>
                                <w:lang w:val="en-US" w:eastAsia="zh-CN"/>
                              </w:rPr>
                              <w:t>&lt;</w:t>
                            </w:r>
                            <w:r w:rsidRPr="009A4817">
                              <w:rPr>
                                <w:rFonts w:ascii="Cascadia Code" w:eastAsia="Times New Roman" w:hAnsi="Cascadia Code" w:cs="Cascadia Code"/>
                                <w:noProof/>
                                <w:color w:val="8064A2"/>
                                <w:sz w:val="16"/>
                                <w:szCs w:val="16"/>
                                <w:lang w:val="en-US" w:eastAsia="zh-CN"/>
                              </w:rPr>
                              <w:t>int</w:t>
                            </w:r>
                            <w:r w:rsidRPr="009A4817">
                              <w:rPr>
                                <w:rFonts w:ascii="Cascadia Code" w:eastAsia="Times New Roman" w:hAnsi="Cascadia Code" w:cs="Cascadia Code"/>
                                <w:noProof/>
                                <w:color w:val="4472C4"/>
                                <w:sz w:val="16"/>
                                <w:szCs w:val="16"/>
                                <w:lang w:val="en-US" w:eastAsia="zh-CN"/>
                              </w:rPr>
                              <w:t>&gt;&gt;</w:t>
                            </w:r>
                            <w:r w:rsidRPr="009A4817">
                              <w:rPr>
                                <w:rFonts w:ascii="Cascadia Code" w:eastAsia="Times New Roman" w:hAnsi="Cascadia Code" w:cs="Cascadia Code"/>
                                <w:noProof/>
                                <w:color w:val="000000"/>
                                <w:sz w:val="16"/>
                                <w:szCs w:val="16"/>
                                <w:lang w:val="en-US" w:eastAsia="zh-CN"/>
                              </w:rPr>
                              <w:t xml:space="preserve"> _adjacency_list</w:t>
                            </w:r>
                            <w:r w:rsidRPr="009A4817">
                              <w:rPr>
                                <w:rFonts w:ascii="Cascadia Code" w:eastAsia="Times New Roman" w:hAnsi="Cascadia Code" w:cs="Cascadia Code"/>
                                <w:noProof/>
                                <w:color w:val="4472C4"/>
                                <w:sz w:val="16"/>
                                <w:szCs w:val="16"/>
                                <w:lang w:val="en-US" w:eastAsia="zh-CN"/>
                              </w:rPr>
                              <w:t>;</w:t>
                            </w:r>
                          </w:p>
                          <w:p w14:paraId="4944F89F" w14:textId="77777777" w:rsidR="009A4817" w:rsidRDefault="009A481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D43170" id="Zone de texte 35" o:spid="_x0000_s1040" type="#_x0000_t202" style="position:absolute;left:0;text-align:left;margin-left:236.8pt;margin-top:84.75pt;width:4in;height:17.3pt;z-index:25181849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" fillcolor="white [3201]" strokeweight=".5pt">
                <v:textbox>
                  <w:txbxContent>
                    <w:p w14:paraId="3C829CDA" w14:textId="63E234B6" w:rsidR="009A4817" w:rsidRPr="009A4817" w:rsidRDefault="009A4817" w:rsidP="009A4817">
                      <w:pPr>
                        <w:shd w:val="clear" w:color="auto" w:fill="FFFFFF"/>
                        <w:spacing w:after="0" w:line="240" w:lineRule="auto"/>
                        <w:rPr>
                          <w:rFonts w:ascii="Cascadia Code" w:eastAsia="Times New Roman" w:hAnsi="Cascadia Code" w:cs="Cascadia Code"/>
                          <w:noProof/>
                          <w:color w:val="000000"/>
                          <w:sz w:val="16"/>
                          <w:szCs w:val="16"/>
                          <w:lang w:val="en-US" w:eastAsia="zh-CN"/>
                        </w:rPr>
                      </w:pPr>
                      <w:r w:rsidRPr="009A4817">
                        <w:rPr>
                          <w:rFonts w:ascii="Cascadia Code" w:eastAsia="Times New Roman" w:hAnsi="Cascadia Code" w:cs="Cascadia Code"/>
                          <w:noProof/>
                          <w:color w:val="70AD47"/>
                          <w:sz w:val="16"/>
                          <w:szCs w:val="16"/>
                          <w:lang w:val="en-US" w:eastAsia="zh-CN"/>
                        </w:rPr>
                        <w:t>std</w:t>
                      </w:r>
                      <w:r w:rsidRPr="009A4817">
                        <w:rPr>
                          <w:rFonts w:ascii="Cascadia Code" w:eastAsia="Times New Roman" w:hAnsi="Cascadia Code" w:cs="Cascadia Code"/>
                          <w:noProof/>
                          <w:color w:val="4472C4"/>
                          <w:sz w:val="16"/>
                          <w:szCs w:val="16"/>
                          <w:lang w:val="en-US" w:eastAsia="zh-CN"/>
                        </w:rPr>
                        <w:t>::</w:t>
                      </w:r>
                      <w:r w:rsidRPr="009A4817">
                        <w:rPr>
                          <w:rFonts w:ascii="Cascadia Code" w:eastAsia="Times New Roman" w:hAnsi="Cascadia Code" w:cs="Cascadia Code"/>
                          <w:noProof/>
                          <w:color w:val="70AD47"/>
                          <w:sz w:val="16"/>
                          <w:szCs w:val="16"/>
                          <w:lang w:val="en-US" w:eastAsia="zh-CN"/>
                        </w:rPr>
                        <w:t>unordered_map</w:t>
                      </w:r>
                      <w:r w:rsidRPr="009A4817">
                        <w:rPr>
                          <w:rFonts w:ascii="Cascadia Code" w:eastAsia="Times New Roman" w:hAnsi="Cascadia Code" w:cs="Cascadia Code"/>
                          <w:noProof/>
                          <w:color w:val="4472C4"/>
                          <w:sz w:val="16"/>
                          <w:szCs w:val="16"/>
                          <w:lang w:val="en-US" w:eastAsia="zh-CN"/>
                        </w:rPr>
                        <w:t>&lt;</w:t>
                      </w:r>
                      <w:r w:rsidRPr="009A4817">
                        <w:rPr>
                          <w:rFonts w:ascii="Cascadia Code" w:eastAsia="Times New Roman" w:hAnsi="Cascadia Code" w:cs="Cascadia Code"/>
                          <w:noProof/>
                          <w:color w:val="8064A2"/>
                          <w:sz w:val="16"/>
                          <w:szCs w:val="16"/>
                          <w:lang w:val="en-US" w:eastAsia="zh-CN"/>
                        </w:rPr>
                        <w:t>int</w:t>
                      </w:r>
                      <w:r w:rsidRPr="009A4817">
                        <w:rPr>
                          <w:rFonts w:ascii="Cascadia Code" w:eastAsia="Times New Roman" w:hAnsi="Cascadia Code" w:cs="Cascadia Code"/>
                          <w:noProof/>
                          <w:color w:val="4472C4"/>
                          <w:sz w:val="16"/>
                          <w:szCs w:val="16"/>
                          <w:lang w:val="en-US" w:eastAsia="zh-CN"/>
                        </w:rPr>
                        <w:t>,</w:t>
                      </w:r>
                      <w:r w:rsidRPr="009A4817">
                        <w:rPr>
                          <w:rFonts w:ascii="Cascadia Code" w:eastAsia="Times New Roman" w:hAnsi="Cascadia Code" w:cs="Cascadia Code"/>
                          <w:noProof/>
                          <w:color w:val="000000"/>
                          <w:sz w:val="16"/>
                          <w:szCs w:val="16"/>
                          <w:lang w:val="en-US" w:eastAsia="zh-CN"/>
                        </w:rPr>
                        <w:t xml:space="preserve"> </w:t>
                      </w:r>
                      <w:r w:rsidRPr="009A4817">
                        <w:rPr>
                          <w:rFonts w:ascii="Cascadia Code" w:eastAsia="Times New Roman" w:hAnsi="Cascadia Code" w:cs="Cascadia Code"/>
                          <w:noProof/>
                          <w:color w:val="70AD47"/>
                          <w:sz w:val="16"/>
                          <w:szCs w:val="16"/>
                          <w:lang w:val="en-US" w:eastAsia="zh-CN"/>
                        </w:rPr>
                        <w:t>std</w:t>
                      </w:r>
                      <w:r w:rsidRPr="009A4817">
                        <w:rPr>
                          <w:rFonts w:ascii="Cascadia Code" w:eastAsia="Times New Roman" w:hAnsi="Cascadia Code" w:cs="Cascadia Code"/>
                          <w:noProof/>
                          <w:color w:val="4472C4"/>
                          <w:sz w:val="16"/>
                          <w:szCs w:val="16"/>
                          <w:lang w:val="en-US" w:eastAsia="zh-CN"/>
                        </w:rPr>
                        <w:t>::</w:t>
                      </w:r>
                      <w:r w:rsidRPr="009A4817">
                        <w:rPr>
                          <w:rFonts w:ascii="Cascadia Code" w:eastAsia="Times New Roman" w:hAnsi="Cascadia Code" w:cs="Cascadia Code"/>
                          <w:noProof/>
                          <w:color w:val="70AD47"/>
                          <w:sz w:val="16"/>
                          <w:szCs w:val="16"/>
                          <w:lang w:val="en-US" w:eastAsia="zh-CN"/>
                        </w:rPr>
                        <w:t>vector</w:t>
                      </w:r>
                      <w:r w:rsidRPr="009A4817">
                        <w:rPr>
                          <w:rFonts w:ascii="Cascadia Code" w:eastAsia="Times New Roman" w:hAnsi="Cascadia Code" w:cs="Cascadia Code"/>
                          <w:noProof/>
                          <w:color w:val="4472C4"/>
                          <w:sz w:val="16"/>
                          <w:szCs w:val="16"/>
                          <w:lang w:val="en-US" w:eastAsia="zh-CN"/>
                        </w:rPr>
                        <w:t>&lt;</w:t>
                      </w:r>
                      <w:r w:rsidRPr="009A4817">
                        <w:rPr>
                          <w:rFonts w:ascii="Cascadia Code" w:eastAsia="Times New Roman" w:hAnsi="Cascadia Code" w:cs="Cascadia Code"/>
                          <w:noProof/>
                          <w:color w:val="8064A2"/>
                          <w:sz w:val="16"/>
                          <w:szCs w:val="16"/>
                          <w:lang w:val="en-US" w:eastAsia="zh-CN"/>
                        </w:rPr>
                        <w:t>int</w:t>
                      </w:r>
                      <w:r w:rsidRPr="009A4817">
                        <w:rPr>
                          <w:rFonts w:ascii="Cascadia Code" w:eastAsia="Times New Roman" w:hAnsi="Cascadia Code" w:cs="Cascadia Code"/>
                          <w:noProof/>
                          <w:color w:val="4472C4"/>
                          <w:sz w:val="16"/>
                          <w:szCs w:val="16"/>
                          <w:lang w:val="en-US" w:eastAsia="zh-CN"/>
                        </w:rPr>
                        <w:t>&gt;&gt;</w:t>
                      </w:r>
                      <w:r w:rsidRPr="009A4817">
                        <w:rPr>
                          <w:rFonts w:ascii="Cascadia Code" w:eastAsia="Times New Roman" w:hAnsi="Cascadia Code" w:cs="Cascadia Code"/>
                          <w:noProof/>
                          <w:color w:val="000000"/>
                          <w:sz w:val="16"/>
                          <w:szCs w:val="16"/>
                          <w:lang w:val="en-US" w:eastAsia="zh-CN"/>
                        </w:rPr>
                        <w:t xml:space="preserve"> _adjacency_list</w:t>
                      </w:r>
                      <w:r w:rsidRPr="009A4817">
                        <w:rPr>
                          <w:rFonts w:ascii="Cascadia Code" w:eastAsia="Times New Roman" w:hAnsi="Cascadia Code" w:cs="Cascadia Code"/>
                          <w:noProof/>
                          <w:color w:val="4472C4"/>
                          <w:sz w:val="16"/>
                          <w:szCs w:val="16"/>
                          <w:lang w:val="en-US" w:eastAsia="zh-CN"/>
                        </w:rPr>
                        <w:t>;</w:t>
                      </w:r>
                    </w:p>
                    <w:p w14:paraId="4944F89F" w14:textId="77777777" w:rsidR="009A4817" w:rsidRDefault="009A4817"/>
                  </w:txbxContent>
                </v:textbox>
                <w10:wrap anchorx="page"/>
              </v:shape>
            </w:pict>
          </mc:Fallback>
        </mc:AlternateContent>
      </w:r>
      <w:r w:rsidR="002B3E23" w:rsidRPr="002B3E23">
        <w:rPr>
          <w:rFonts w:ascii="3DS V2" w:hAnsi="3DS V2"/>
          <w:noProof/>
          <w:sz w:val="32"/>
          <w:szCs w:val="32"/>
          <w:lang w:val="fr-FR"/>
        </w:rPr>
        <mc:AlternateContent>
          <mc:Choice Requires="wps">
            <w:drawing>
              <wp:anchor distT="45720" distB="45720" distL="114300" distR="114300" simplePos="0" relativeHeight="251820544" behindDoc="0" locked="0" layoutInCell="1" allowOverlap="1" wp14:anchorId="1E45F17A" wp14:editId="7C2A258F">
                <wp:simplePos x="0" y="0"/>
                <wp:positionH relativeFrom="column">
                  <wp:posOffset>3093720</wp:posOffset>
                </wp:positionH>
                <wp:positionV relativeFrom="paragraph">
                  <wp:posOffset>3058795</wp:posOffset>
                </wp:positionV>
                <wp:extent cx="2867025" cy="343535"/>
                <wp:effectExtent l="0" t="0" r="28575" b="18415"/>
                <wp:wrapSquare wrapText="bothSides"/>
                <wp:docPr id="4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343535"/>
                        </a:xfrm>
                        <a:prstGeom prst="rect">
                          <a:avLst/>
                        </a:prstGeom>
                        <a:solidFill>
                          <a:srgbClr val="FFFFFF"/>
                        </a:solidFill>
                        <a:ln w="9525">
                          <a:solidFill>
                            <a:srgbClr val="000000"/>
                          </a:solidFill>
                          <a:miter lim="800000"/>
                          <a:headEnd/>
                          <a:tailEnd/>
                        </a:ln>
                      </wps:spPr>
                      <wps:txbx>
                        <w:txbxContent>
                          <w:p w14:paraId="1B1BB400" w14:textId="7193693A" w:rsidR="002B3E23" w:rsidRPr="008D2698" w:rsidRDefault="002B3E23" w:rsidP="002B3E23">
                            <w:pPr>
                              <w:shd w:val="clear" w:color="auto" w:fill="FFFFFF"/>
                              <w:spacing w:after="0" w:line="240" w:lineRule="auto"/>
                              <w:rPr>
                                <w:rFonts w:ascii="Cascadia Code" w:eastAsia="Times New Roman" w:hAnsi="Cascadia Code" w:cs="Cascadia Code"/>
                                <w:noProof/>
                                <w:color w:val="000000"/>
                                <w:sz w:val="16"/>
                                <w:szCs w:val="16"/>
                                <w:lang w:val="en-US" w:eastAsia="zh-CN"/>
                              </w:rPr>
                            </w:pPr>
                            <w:r w:rsidRPr="008D2698">
                              <w:rPr>
                                <w:rFonts w:ascii="Cascadia Code" w:eastAsia="Times New Roman" w:hAnsi="Cascadia Code" w:cs="Cascadia Code"/>
                                <w:noProof/>
                                <w:color w:val="70AD47"/>
                                <w:sz w:val="16"/>
                                <w:szCs w:val="16"/>
                                <w:lang w:val="en-US" w:eastAsia="zh-CN"/>
                              </w:rPr>
                              <w:t>std</w:t>
                            </w:r>
                            <w:r w:rsidRPr="008D2698">
                              <w:rPr>
                                <w:rFonts w:ascii="Cascadia Code" w:eastAsia="Times New Roman" w:hAnsi="Cascadia Code" w:cs="Cascadia Code"/>
                                <w:noProof/>
                                <w:color w:val="4472C4"/>
                                <w:sz w:val="16"/>
                                <w:szCs w:val="16"/>
                                <w:lang w:val="en-US" w:eastAsia="zh-CN"/>
                              </w:rPr>
                              <w:t>::</w:t>
                            </w:r>
                            <w:r w:rsidRPr="008D2698">
                              <w:rPr>
                                <w:rFonts w:ascii="Cascadia Code" w:eastAsia="Times New Roman" w:hAnsi="Cascadia Code" w:cs="Cascadia Code"/>
                                <w:noProof/>
                                <w:color w:val="70AD47"/>
                                <w:sz w:val="16"/>
                                <w:szCs w:val="16"/>
                                <w:lang w:val="en-US" w:eastAsia="zh-CN"/>
                              </w:rPr>
                              <w:t>set</w:t>
                            </w:r>
                            <w:r w:rsidRPr="008D2698">
                              <w:rPr>
                                <w:rFonts w:ascii="Cascadia Code" w:eastAsia="Times New Roman" w:hAnsi="Cascadia Code" w:cs="Cascadia Code"/>
                                <w:noProof/>
                                <w:color w:val="4472C4"/>
                                <w:sz w:val="16"/>
                                <w:szCs w:val="16"/>
                                <w:lang w:val="en-US" w:eastAsia="zh-CN"/>
                              </w:rPr>
                              <w:t>&lt;</w:t>
                            </w:r>
                            <w:r w:rsidRPr="008D2698">
                              <w:rPr>
                                <w:rFonts w:ascii="Cascadia Code" w:eastAsia="Times New Roman" w:hAnsi="Cascadia Code" w:cs="Cascadia Code"/>
                                <w:noProof/>
                                <w:color w:val="70AD47"/>
                                <w:sz w:val="16"/>
                                <w:szCs w:val="16"/>
                                <w:lang w:val="en-US" w:eastAsia="zh-CN"/>
                              </w:rPr>
                              <w:t>cable_allocation</w:t>
                            </w:r>
                            <w:r w:rsidRPr="008D2698">
                              <w:rPr>
                                <w:rFonts w:ascii="Cascadia Code" w:eastAsia="Times New Roman" w:hAnsi="Cascadia Code" w:cs="Cascadia Code"/>
                                <w:noProof/>
                                <w:color w:val="4472C4"/>
                                <w:sz w:val="16"/>
                                <w:szCs w:val="16"/>
                                <w:lang w:val="en-US" w:eastAsia="zh-CN"/>
                              </w:rPr>
                              <w:t>&gt;</w:t>
                            </w:r>
                            <w:r w:rsidRPr="008D2698">
                              <w:rPr>
                                <w:rFonts w:ascii="Cascadia Code" w:eastAsia="Times New Roman" w:hAnsi="Cascadia Code" w:cs="Cascadia Code"/>
                                <w:noProof/>
                                <w:color w:val="000000"/>
                                <w:sz w:val="16"/>
                                <w:szCs w:val="16"/>
                                <w:lang w:val="en-US" w:eastAsia="zh-CN"/>
                              </w:rPr>
                              <w:t xml:space="preserve">    _allocations</w:t>
                            </w:r>
                            <w:r w:rsidRPr="008D2698">
                              <w:rPr>
                                <w:rFonts w:ascii="Cascadia Code" w:eastAsia="Times New Roman" w:hAnsi="Cascadia Code" w:cs="Cascadia Code"/>
                                <w:noProof/>
                                <w:color w:val="4472C4"/>
                                <w:sz w:val="16"/>
                                <w:szCs w:val="16"/>
                                <w:lang w:val="en-US" w:eastAsia="zh-CN"/>
                              </w:rPr>
                              <w:t>;</w:t>
                            </w:r>
                          </w:p>
                          <w:p w14:paraId="10D52437" w14:textId="77777777" w:rsidR="002B3E23" w:rsidRPr="008D2698" w:rsidRDefault="002B3E23" w:rsidP="002B3E23">
                            <w:pPr>
                              <w:shd w:val="clear" w:color="auto" w:fill="FFFFFF"/>
                              <w:spacing w:after="0" w:line="240" w:lineRule="auto"/>
                              <w:rPr>
                                <w:rFonts w:ascii="Cascadia Code" w:eastAsia="Times New Roman" w:hAnsi="Cascadia Code" w:cs="Cascadia Code"/>
                                <w:noProof/>
                                <w:color w:val="000000"/>
                                <w:sz w:val="16"/>
                                <w:szCs w:val="16"/>
                                <w:lang w:val="en-US" w:eastAsia="zh-CN"/>
                              </w:rPr>
                            </w:pPr>
                            <w:r w:rsidRPr="008D2698">
                              <w:rPr>
                                <w:rFonts w:ascii="Cascadia Code" w:eastAsia="Times New Roman" w:hAnsi="Cascadia Code" w:cs="Cascadia Code"/>
                                <w:noProof/>
                                <w:color w:val="70AD47"/>
                                <w:sz w:val="16"/>
                                <w:szCs w:val="16"/>
                                <w:lang w:val="en-US" w:eastAsia="zh-CN"/>
                              </w:rPr>
                              <w:t>std</w:t>
                            </w:r>
                            <w:r w:rsidRPr="008D2698">
                              <w:rPr>
                                <w:rFonts w:ascii="Cascadia Code" w:eastAsia="Times New Roman" w:hAnsi="Cascadia Code" w:cs="Cascadia Code"/>
                                <w:noProof/>
                                <w:color w:val="4472C4"/>
                                <w:sz w:val="16"/>
                                <w:szCs w:val="16"/>
                                <w:lang w:val="en-US" w:eastAsia="zh-CN"/>
                              </w:rPr>
                              <w:t>::</w:t>
                            </w:r>
                            <w:r w:rsidRPr="008D2698">
                              <w:rPr>
                                <w:rFonts w:ascii="Cascadia Code" w:eastAsia="Times New Roman" w:hAnsi="Cascadia Code" w:cs="Cascadia Code"/>
                                <w:noProof/>
                                <w:color w:val="70AD47"/>
                                <w:sz w:val="16"/>
                                <w:szCs w:val="16"/>
                                <w:lang w:val="en-US" w:eastAsia="zh-CN"/>
                              </w:rPr>
                              <w:t>weak_ptr</w:t>
                            </w:r>
                            <w:r w:rsidRPr="008D2698">
                              <w:rPr>
                                <w:rFonts w:ascii="Cascadia Code" w:eastAsia="Times New Roman" w:hAnsi="Cascadia Code" w:cs="Cascadia Code"/>
                                <w:noProof/>
                                <w:color w:val="4472C4"/>
                                <w:sz w:val="16"/>
                                <w:szCs w:val="16"/>
                                <w:lang w:val="en-US" w:eastAsia="zh-CN"/>
                              </w:rPr>
                              <w:t>&lt;</w:t>
                            </w:r>
                            <w:r w:rsidRPr="008D2698">
                              <w:rPr>
                                <w:rFonts w:ascii="Cascadia Code" w:eastAsia="Times New Roman" w:hAnsi="Cascadia Code" w:cs="Cascadia Code"/>
                                <w:noProof/>
                                <w:color w:val="70AD47"/>
                                <w:sz w:val="16"/>
                                <w:szCs w:val="16"/>
                                <w:lang w:val="en-US" w:eastAsia="zh-CN"/>
                              </w:rPr>
                              <w:t>connector</w:t>
                            </w:r>
                            <w:r w:rsidRPr="008D2698">
                              <w:rPr>
                                <w:rFonts w:ascii="Cascadia Code" w:eastAsia="Times New Roman" w:hAnsi="Cascadia Code" w:cs="Cascadia Code"/>
                                <w:noProof/>
                                <w:color w:val="4472C4"/>
                                <w:sz w:val="16"/>
                                <w:szCs w:val="16"/>
                                <w:lang w:val="en-US" w:eastAsia="zh-CN"/>
                              </w:rPr>
                              <w:t>&gt;</w:t>
                            </w:r>
                            <w:r w:rsidRPr="008D2698">
                              <w:rPr>
                                <w:rFonts w:ascii="Cascadia Code" w:eastAsia="Times New Roman" w:hAnsi="Cascadia Code" w:cs="Cascadia Code"/>
                                <w:noProof/>
                                <w:color w:val="000000"/>
                                <w:sz w:val="16"/>
                                <w:szCs w:val="16"/>
                                <w:lang w:val="en-US" w:eastAsia="zh-CN"/>
                              </w:rPr>
                              <w:t xml:space="preserve">      _wp_connector</w:t>
                            </w:r>
                            <w:r w:rsidRPr="008D2698">
                              <w:rPr>
                                <w:rFonts w:ascii="Cascadia Code" w:eastAsia="Times New Roman" w:hAnsi="Cascadia Code" w:cs="Cascadia Code"/>
                                <w:noProof/>
                                <w:color w:val="4472C4"/>
                                <w:sz w:val="16"/>
                                <w:szCs w:val="16"/>
                                <w:lang w:val="en-US" w:eastAsia="zh-CN"/>
                              </w:rPr>
                              <w:t>;</w:t>
                            </w:r>
                          </w:p>
                          <w:p w14:paraId="03B339F7" w14:textId="07D78198" w:rsidR="002B3E23" w:rsidRDefault="002B3E2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45F17A" id="_x0000_s1041" type="#_x0000_t202" style="position:absolute;left:0;text-align:left;margin-left:243.6pt;margin-top:240.85pt;width:225.75pt;height:27.05pt;z-index:251820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">
                <v:textbox>
                  <w:txbxContent>
                    <w:p w14:paraId="1B1BB400" w14:textId="7193693A" w:rsidR="002B3E23" w:rsidRPr="008D2698" w:rsidRDefault="002B3E23" w:rsidP="002B3E23">
                      <w:pPr>
                        <w:shd w:val="clear" w:color="auto" w:fill="FFFFFF"/>
                        <w:spacing w:after="0" w:line="240" w:lineRule="auto"/>
                        <w:rPr>
                          <w:rFonts w:ascii="Cascadia Code" w:eastAsia="Times New Roman" w:hAnsi="Cascadia Code" w:cs="Cascadia Code"/>
                          <w:noProof/>
                          <w:color w:val="000000"/>
                          <w:sz w:val="16"/>
                          <w:szCs w:val="16"/>
                          <w:lang w:val="en-US" w:eastAsia="zh-CN"/>
                        </w:rPr>
                      </w:pPr>
                      <w:r w:rsidRPr="008D2698">
                        <w:rPr>
                          <w:rFonts w:ascii="Cascadia Code" w:eastAsia="Times New Roman" w:hAnsi="Cascadia Code" w:cs="Cascadia Code"/>
                          <w:noProof/>
                          <w:color w:val="70AD47"/>
                          <w:sz w:val="16"/>
                          <w:szCs w:val="16"/>
                          <w:lang w:val="en-US" w:eastAsia="zh-CN"/>
                        </w:rPr>
                        <w:t>std</w:t>
                      </w:r>
                      <w:r w:rsidRPr="008D2698">
                        <w:rPr>
                          <w:rFonts w:ascii="Cascadia Code" w:eastAsia="Times New Roman" w:hAnsi="Cascadia Code" w:cs="Cascadia Code"/>
                          <w:noProof/>
                          <w:color w:val="4472C4"/>
                          <w:sz w:val="16"/>
                          <w:szCs w:val="16"/>
                          <w:lang w:val="en-US" w:eastAsia="zh-CN"/>
                        </w:rPr>
                        <w:t>::</w:t>
                      </w:r>
                      <w:r w:rsidRPr="008D2698">
                        <w:rPr>
                          <w:rFonts w:ascii="Cascadia Code" w:eastAsia="Times New Roman" w:hAnsi="Cascadia Code" w:cs="Cascadia Code"/>
                          <w:noProof/>
                          <w:color w:val="70AD47"/>
                          <w:sz w:val="16"/>
                          <w:szCs w:val="16"/>
                          <w:lang w:val="en-US" w:eastAsia="zh-CN"/>
                        </w:rPr>
                        <w:t>set</w:t>
                      </w:r>
                      <w:r w:rsidRPr="008D2698">
                        <w:rPr>
                          <w:rFonts w:ascii="Cascadia Code" w:eastAsia="Times New Roman" w:hAnsi="Cascadia Code" w:cs="Cascadia Code"/>
                          <w:noProof/>
                          <w:color w:val="4472C4"/>
                          <w:sz w:val="16"/>
                          <w:szCs w:val="16"/>
                          <w:lang w:val="en-US" w:eastAsia="zh-CN"/>
                        </w:rPr>
                        <w:t>&lt;</w:t>
                      </w:r>
                      <w:r w:rsidRPr="008D2698">
                        <w:rPr>
                          <w:rFonts w:ascii="Cascadia Code" w:eastAsia="Times New Roman" w:hAnsi="Cascadia Code" w:cs="Cascadia Code"/>
                          <w:noProof/>
                          <w:color w:val="70AD47"/>
                          <w:sz w:val="16"/>
                          <w:szCs w:val="16"/>
                          <w:lang w:val="en-US" w:eastAsia="zh-CN"/>
                        </w:rPr>
                        <w:t>cable_allocation</w:t>
                      </w:r>
                      <w:r w:rsidRPr="008D2698">
                        <w:rPr>
                          <w:rFonts w:ascii="Cascadia Code" w:eastAsia="Times New Roman" w:hAnsi="Cascadia Code" w:cs="Cascadia Code"/>
                          <w:noProof/>
                          <w:color w:val="4472C4"/>
                          <w:sz w:val="16"/>
                          <w:szCs w:val="16"/>
                          <w:lang w:val="en-US" w:eastAsia="zh-CN"/>
                        </w:rPr>
                        <w:t>&gt;</w:t>
                      </w:r>
                      <w:r w:rsidRPr="008D2698">
                        <w:rPr>
                          <w:rFonts w:ascii="Cascadia Code" w:eastAsia="Times New Roman" w:hAnsi="Cascadia Code" w:cs="Cascadia Code"/>
                          <w:noProof/>
                          <w:color w:val="000000"/>
                          <w:sz w:val="16"/>
                          <w:szCs w:val="16"/>
                          <w:lang w:val="en-US" w:eastAsia="zh-CN"/>
                        </w:rPr>
                        <w:t xml:space="preserve">    _allocations</w:t>
                      </w:r>
                      <w:r w:rsidRPr="008D2698">
                        <w:rPr>
                          <w:rFonts w:ascii="Cascadia Code" w:eastAsia="Times New Roman" w:hAnsi="Cascadia Code" w:cs="Cascadia Code"/>
                          <w:noProof/>
                          <w:color w:val="4472C4"/>
                          <w:sz w:val="16"/>
                          <w:szCs w:val="16"/>
                          <w:lang w:val="en-US" w:eastAsia="zh-CN"/>
                        </w:rPr>
                        <w:t>;</w:t>
                      </w:r>
                    </w:p>
                    <w:p w14:paraId="10D52437" w14:textId="77777777" w:rsidR="002B3E23" w:rsidRPr="008D2698" w:rsidRDefault="002B3E23" w:rsidP="002B3E23">
                      <w:pPr>
                        <w:shd w:val="clear" w:color="auto" w:fill="FFFFFF"/>
                        <w:spacing w:after="0" w:line="240" w:lineRule="auto"/>
                        <w:rPr>
                          <w:rFonts w:ascii="Cascadia Code" w:eastAsia="Times New Roman" w:hAnsi="Cascadia Code" w:cs="Cascadia Code"/>
                          <w:noProof/>
                          <w:color w:val="000000"/>
                          <w:sz w:val="16"/>
                          <w:szCs w:val="16"/>
                          <w:lang w:val="en-US" w:eastAsia="zh-CN"/>
                        </w:rPr>
                      </w:pPr>
                      <w:r w:rsidRPr="008D2698">
                        <w:rPr>
                          <w:rFonts w:ascii="Cascadia Code" w:eastAsia="Times New Roman" w:hAnsi="Cascadia Code" w:cs="Cascadia Code"/>
                          <w:noProof/>
                          <w:color w:val="70AD47"/>
                          <w:sz w:val="16"/>
                          <w:szCs w:val="16"/>
                          <w:lang w:val="en-US" w:eastAsia="zh-CN"/>
                        </w:rPr>
                        <w:t>std</w:t>
                      </w:r>
                      <w:r w:rsidRPr="008D2698">
                        <w:rPr>
                          <w:rFonts w:ascii="Cascadia Code" w:eastAsia="Times New Roman" w:hAnsi="Cascadia Code" w:cs="Cascadia Code"/>
                          <w:noProof/>
                          <w:color w:val="4472C4"/>
                          <w:sz w:val="16"/>
                          <w:szCs w:val="16"/>
                          <w:lang w:val="en-US" w:eastAsia="zh-CN"/>
                        </w:rPr>
                        <w:t>::</w:t>
                      </w:r>
                      <w:r w:rsidRPr="008D2698">
                        <w:rPr>
                          <w:rFonts w:ascii="Cascadia Code" w:eastAsia="Times New Roman" w:hAnsi="Cascadia Code" w:cs="Cascadia Code"/>
                          <w:noProof/>
                          <w:color w:val="70AD47"/>
                          <w:sz w:val="16"/>
                          <w:szCs w:val="16"/>
                          <w:lang w:val="en-US" w:eastAsia="zh-CN"/>
                        </w:rPr>
                        <w:t>weak_ptr</w:t>
                      </w:r>
                      <w:r w:rsidRPr="008D2698">
                        <w:rPr>
                          <w:rFonts w:ascii="Cascadia Code" w:eastAsia="Times New Roman" w:hAnsi="Cascadia Code" w:cs="Cascadia Code"/>
                          <w:noProof/>
                          <w:color w:val="4472C4"/>
                          <w:sz w:val="16"/>
                          <w:szCs w:val="16"/>
                          <w:lang w:val="en-US" w:eastAsia="zh-CN"/>
                        </w:rPr>
                        <w:t>&lt;</w:t>
                      </w:r>
                      <w:r w:rsidRPr="008D2698">
                        <w:rPr>
                          <w:rFonts w:ascii="Cascadia Code" w:eastAsia="Times New Roman" w:hAnsi="Cascadia Code" w:cs="Cascadia Code"/>
                          <w:noProof/>
                          <w:color w:val="70AD47"/>
                          <w:sz w:val="16"/>
                          <w:szCs w:val="16"/>
                          <w:lang w:val="en-US" w:eastAsia="zh-CN"/>
                        </w:rPr>
                        <w:t>connector</w:t>
                      </w:r>
                      <w:r w:rsidRPr="008D2698">
                        <w:rPr>
                          <w:rFonts w:ascii="Cascadia Code" w:eastAsia="Times New Roman" w:hAnsi="Cascadia Code" w:cs="Cascadia Code"/>
                          <w:noProof/>
                          <w:color w:val="4472C4"/>
                          <w:sz w:val="16"/>
                          <w:szCs w:val="16"/>
                          <w:lang w:val="en-US" w:eastAsia="zh-CN"/>
                        </w:rPr>
                        <w:t>&gt;</w:t>
                      </w:r>
                      <w:r w:rsidRPr="008D2698">
                        <w:rPr>
                          <w:rFonts w:ascii="Cascadia Code" w:eastAsia="Times New Roman" w:hAnsi="Cascadia Code" w:cs="Cascadia Code"/>
                          <w:noProof/>
                          <w:color w:val="000000"/>
                          <w:sz w:val="16"/>
                          <w:szCs w:val="16"/>
                          <w:lang w:val="en-US" w:eastAsia="zh-CN"/>
                        </w:rPr>
                        <w:t xml:space="preserve">      _wp_connector</w:t>
                      </w:r>
                      <w:r w:rsidRPr="008D2698">
                        <w:rPr>
                          <w:rFonts w:ascii="Cascadia Code" w:eastAsia="Times New Roman" w:hAnsi="Cascadia Code" w:cs="Cascadia Code"/>
                          <w:noProof/>
                          <w:color w:val="4472C4"/>
                          <w:sz w:val="16"/>
                          <w:szCs w:val="16"/>
                          <w:lang w:val="en-US" w:eastAsia="zh-CN"/>
                        </w:rPr>
                        <w:t>;</w:t>
                      </w:r>
                    </w:p>
                    <w:p w14:paraId="03B339F7" w14:textId="07D78198" w:rsidR="002B3E23" w:rsidRDefault="002B3E23"/>
                  </w:txbxContent>
                </v:textbox>
                <w10:wrap type="square"/>
              </v:shape>
            </w:pict>
          </mc:Fallback>
        </mc:AlternateContent>
      </w:r>
      <w:r w:rsidR="002B3E23" w:rsidRPr="0075760E">
        <w:rPr>
          <w:rFonts w:ascii="3DS V2" w:hAnsi="3DS V2"/>
          <w:noProof/>
          <w:sz w:val="32"/>
          <w:szCs w:val="32"/>
          <w:lang w:val="fr-FR"/>
        </w:rPr>
        <mc:AlternateContent>
          <mc:Choice Requires="wps">
            <w:drawing>
              <wp:anchor distT="45720" distB="45720" distL="114300" distR="114300" simplePos="0" relativeHeight="251817472" behindDoc="0" locked="0" layoutInCell="1" allowOverlap="1" wp14:anchorId="411FD2E7" wp14:editId="60456D3E">
                <wp:simplePos x="0" y="0"/>
                <wp:positionH relativeFrom="page">
                  <wp:posOffset>3942868</wp:posOffset>
                </wp:positionH>
                <wp:positionV relativeFrom="paragraph">
                  <wp:posOffset>2181225</wp:posOffset>
                </wp:positionV>
                <wp:extent cx="2552700" cy="577850"/>
                <wp:effectExtent l="0" t="0" r="19050" b="12700"/>
                <wp:wrapSquare wrapText="bothSides"/>
                <wp:docPr id="2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577850"/>
                        </a:xfrm>
                        <a:prstGeom prst="rect">
                          <a:avLst/>
                        </a:prstGeom>
                        <a:solidFill>
                          <a:srgbClr val="FFFFFF"/>
                        </a:solidFill>
                        <a:ln w="9525">
                          <a:solidFill>
                            <a:srgbClr val="000000"/>
                          </a:solidFill>
                          <a:miter lim="800000"/>
                          <a:headEnd/>
                          <a:tailEnd/>
                        </a:ln>
                      </wps:spPr>
                      <wps:txbx>
                        <w:txbxContent>
                          <w:p w14:paraId="473D4B07" w14:textId="15742768" w:rsidR="009A4817" w:rsidRDefault="0075760E" w:rsidP="002B3E23">
                            <w:pPr>
                              <w:pStyle w:val="Sansinterligne"/>
                              <w:rPr>
                                <w:rFonts w:ascii="Cascadia Code" w:hAnsi="Cascadia Code" w:cs="Cascadia Code"/>
                                <w:noProof/>
                                <w:color w:val="000000"/>
                                <w:sz w:val="16"/>
                                <w:szCs w:val="16"/>
                                <w:lang w:val="en-US" w:eastAsia="zh-CN"/>
                              </w:rPr>
                            </w:pPr>
                            <w:r w:rsidRPr="008B644E">
                              <w:rPr>
                                <w:rFonts w:ascii="Cascadia Code" w:hAnsi="Cascadia Code" w:cs="Cascadia Code"/>
                                <w:noProof/>
                                <w:color w:val="E0A903"/>
                                <w:sz w:val="16"/>
                                <w:szCs w:val="16"/>
                                <w:lang w:val="en-US" w:eastAsia="zh-CN"/>
                              </w:rPr>
                              <w:t>using</w:t>
                            </w:r>
                            <w:r w:rsidRPr="008B644E">
                              <w:rPr>
                                <w:rFonts w:ascii="Cascadia Code" w:hAnsi="Cascadia Code" w:cs="Cascadia Code"/>
                                <w:noProof/>
                                <w:color w:val="000000"/>
                                <w:sz w:val="16"/>
                                <w:szCs w:val="16"/>
                                <w:lang w:val="en-US" w:eastAsia="zh-CN"/>
                              </w:rPr>
                              <w:t xml:space="preserve"> </w:t>
                            </w:r>
                            <w:r w:rsidRPr="008B644E">
                              <w:rPr>
                                <w:rFonts w:ascii="Cascadia Code" w:hAnsi="Cascadia Code" w:cs="Cascadia Code"/>
                                <w:noProof/>
                                <w:color w:val="70AD47"/>
                                <w:sz w:val="16"/>
                                <w:szCs w:val="16"/>
                                <w:lang w:val="en-US" w:eastAsia="zh-CN"/>
                              </w:rPr>
                              <w:t>container_t</w:t>
                            </w:r>
                            <w:r w:rsidRPr="008B644E">
                              <w:rPr>
                                <w:rFonts w:ascii="Cascadia Code" w:hAnsi="Cascadia Code" w:cs="Cascadia Code"/>
                                <w:noProof/>
                                <w:color w:val="000000"/>
                                <w:sz w:val="16"/>
                                <w:szCs w:val="16"/>
                                <w:lang w:val="en-US" w:eastAsia="zh-CN"/>
                              </w:rPr>
                              <w:t xml:space="preserve"> </w:t>
                            </w:r>
                            <w:r w:rsidRPr="008B644E">
                              <w:rPr>
                                <w:rFonts w:ascii="Cascadia Code" w:hAnsi="Cascadia Code" w:cs="Cascadia Code"/>
                                <w:noProof/>
                                <w:color w:val="4472C4"/>
                                <w:sz w:val="16"/>
                                <w:szCs w:val="16"/>
                                <w:lang w:val="en-US" w:eastAsia="zh-CN"/>
                              </w:rPr>
                              <w:t>=</w:t>
                            </w:r>
                            <w:r w:rsidRPr="008B644E">
                              <w:rPr>
                                <w:rFonts w:ascii="Cascadia Code" w:hAnsi="Cascadia Code" w:cs="Cascadia Code"/>
                                <w:noProof/>
                                <w:color w:val="000000"/>
                                <w:sz w:val="16"/>
                                <w:szCs w:val="16"/>
                                <w:lang w:val="en-US" w:eastAsia="zh-CN"/>
                              </w:rPr>
                              <w:t xml:space="preserve"> </w:t>
                            </w:r>
                          </w:p>
                          <w:p w14:paraId="276B9989" w14:textId="77777777" w:rsidR="0075760E" w:rsidRPr="008B644E" w:rsidRDefault="0075760E" w:rsidP="009A4817">
                            <w:pPr>
                              <w:pStyle w:val="Sansinterligne"/>
                              <w:ind w:firstLine="708"/>
                              <w:rPr>
                                <w:rFonts w:ascii="Cascadia Code" w:hAnsi="Cascadia Code" w:cs="Cascadia Code"/>
                                <w:noProof/>
                                <w:color w:val="000000"/>
                                <w:sz w:val="16"/>
                                <w:szCs w:val="16"/>
                                <w:lang w:val="en-US" w:eastAsia="zh-CN"/>
                              </w:rPr>
                            </w:pPr>
                            <w:r w:rsidRPr="008B644E">
                              <w:rPr>
                                <w:rFonts w:ascii="Cascadia Code" w:hAnsi="Cascadia Code" w:cs="Cascadia Code"/>
                                <w:noProof/>
                                <w:color w:val="70AD47"/>
                                <w:sz w:val="16"/>
                                <w:szCs w:val="16"/>
                                <w:lang w:val="en-US" w:eastAsia="zh-CN"/>
                              </w:rPr>
                              <w:t>std</w:t>
                            </w:r>
                            <w:r w:rsidRPr="008B644E">
                              <w:rPr>
                                <w:rFonts w:ascii="Cascadia Code" w:hAnsi="Cascadia Code" w:cs="Cascadia Code"/>
                                <w:noProof/>
                                <w:color w:val="4472C4"/>
                                <w:sz w:val="16"/>
                                <w:szCs w:val="16"/>
                                <w:lang w:val="en-US" w:eastAsia="zh-CN"/>
                              </w:rPr>
                              <w:t>::</w:t>
                            </w:r>
                            <w:r w:rsidRPr="008B644E">
                              <w:rPr>
                                <w:rFonts w:ascii="Cascadia Code" w:hAnsi="Cascadia Code" w:cs="Cascadia Code"/>
                                <w:noProof/>
                                <w:color w:val="70AD47"/>
                                <w:sz w:val="16"/>
                                <w:szCs w:val="16"/>
                                <w:lang w:val="en-US" w:eastAsia="zh-CN"/>
                              </w:rPr>
                              <w:t>vector</w:t>
                            </w:r>
                            <w:r w:rsidRPr="008B644E">
                              <w:rPr>
                                <w:rFonts w:ascii="Cascadia Code" w:hAnsi="Cascadia Code" w:cs="Cascadia Code"/>
                                <w:noProof/>
                                <w:color w:val="4472C4"/>
                                <w:sz w:val="16"/>
                                <w:szCs w:val="16"/>
                                <w:lang w:val="en-US" w:eastAsia="zh-CN"/>
                              </w:rPr>
                              <w:t>&lt;</w:t>
                            </w:r>
                            <w:r w:rsidRPr="008B644E">
                              <w:rPr>
                                <w:rFonts w:ascii="Cascadia Code" w:hAnsi="Cascadia Code" w:cs="Cascadia Code"/>
                                <w:noProof/>
                                <w:color w:val="70AD47"/>
                                <w:sz w:val="16"/>
                                <w:szCs w:val="16"/>
                                <w:lang w:val="en-US" w:eastAsia="zh-CN"/>
                              </w:rPr>
                              <w:t>std</w:t>
                            </w:r>
                            <w:r w:rsidRPr="008B644E">
                              <w:rPr>
                                <w:rFonts w:ascii="Cascadia Code" w:hAnsi="Cascadia Code" w:cs="Cascadia Code"/>
                                <w:noProof/>
                                <w:color w:val="4472C4"/>
                                <w:sz w:val="16"/>
                                <w:szCs w:val="16"/>
                                <w:lang w:val="en-US" w:eastAsia="zh-CN"/>
                              </w:rPr>
                              <w:t>::</w:t>
                            </w:r>
                            <w:r w:rsidRPr="008B644E">
                              <w:rPr>
                                <w:rFonts w:ascii="Cascadia Code" w:hAnsi="Cascadia Code" w:cs="Cascadia Code"/>
                                <w:noProof/>
                                <w:color w:val="70AD47"/>
                                <w:sz w:val="16"/>
                                <w:szCs w:val="16"/>
                                <w:lang w:val="en-US" w:eastAsia="zh-CN"/>
                              </w:rPr>
                              <w:t>shared_ptr</w:t>
                            </w:r>
                            <w:r w:rsidRPr="008B644E">
                              <w:rPr>
                                <w:rFonts w:ascii="Cascadia Code" w:hAnsi="Cascadia Code" w:cs="Cascadia Code"/>
                                <w:noProof/>
                                <w:color w:val="4472C4"/>
                                <w:sz w:val="16"/>
                                <w:szCs w:val="16"/>
                                <w:lang w:val="en-US" w:eastAsia="zh-CN"/>
                              </w:rPr>
                              <w:t>&lt;</w:t>
                            </w:r>
                            <w:r w:rsidRPr="008B644E">
                              <w:rPr>
                                <w:rFonts w:ascii="Cascadia Code" w:hAnsi="Cascadia Code" w:cs="Cascadia Code"/>
                                <w:noProof/>
                                <w:color w:val="70AD47"/>
                                <w:sz w:val="16"/>
                                <w:szCs w:val="16"/>
                                <w:lang w:val="en-US" w:eastAsia="zh-CN"/>
                              </w:rPr>
                              <w:t>T</w:t>
                            </w:r>
                            <w:r w:rsidRPr="008B644E">
                              <w:rPr>
                                <w:rFonts w:ascii="Cascadia Code" w:hAnsi="Cascadia Code" w:cs="Cascadia Code"/>
                                <w:noProof/>
                                <w:color w:val="4472C4"/>
                                <w:sz w:val="16"/>
                                <w:szCs w:val="16"/>
                                <w:lang w:val="en-US" w:eastAsia="zh-CN"/>
                              </w:rPr>
                              <w:t>&gt;&gt;;</w:t>
                            </w:r>
                          </w:p>
                          <w:p w14:paraId="65EDD87C" w14:textId="77777777" w:rsidR="0075760E" w:rsidRPr="008B644E" w:rsidRDefault="0075760E" w:rsidP="0075760E">
                            <w:pPr>
                              <w:shd w:val="clear" w:color="auto" w:fill="FFFFFF"/>
                              <w:spacing w:after="0" w:line="240" w:lineRule="auto"/>
                              <w:rPr>
                                <w:rFonts w:ascii="Cascadia Code" w:eastAsia="Times New Roman" w:hAnsi="Cascadia Code" w:cs="Cascadia Code"/>
                                <w:noProof/>
                                <w:color w:val="000000"/>
                                <w:sz w:val="16"/>
                                <w:szCs w:val="16"/>
                                <w:lang w:val="en-US" w:eastAsia="zh-CN"/>
                              </w:rPr>
                            </w:pPr>
                            <w:r w:rsidRPr="008B644E">
                              <w:rPr>
                                <w:rFonts w:ascii="Cascadia Code" w:eastAsia="Times New Roman" w:hAnsi="Cascadia Code" w:cs="Cascadia Code"/>
                                <w:noProof/>
                                <w:color w:val="8064A2"/>
                                <w:sz w:val="16"/>
                                <w:szCs w:val="16"/>
                                <w:lang w:val="en-US" w:eastAsia="zh-CN"/>
                              </w:rPr>
                              <w:t>protected:</w:t>
                            </w:r>
                          </w:p>
                          <w:p w14:paraId="70970454" w14:textId="77777777" w:rsidR="0075760E" w:rsidRPr="008B644E" w:rsidRDefault="0075760E" w:rsidP="0075760E">
                            <w:pPr>
                              <w:pStyle w:val="Sansinterligne"/>
                              <w:rPr>
                                <w:rFonts w:ascii="Cascadia Code" w:hAnsi="Cascadia Code" w:cs="Cascadia Code"/>
                                <w:noProof/>
                                <w:color w:val="4472C4"/>
                                <w:sz w:val="16"/>
                                <w:szCs w:val="16"/>
                                <w:lang w:val="en-US" w:eastAsia="zh-CN"/>
                              </w:rPr>
                            </w:pPr>
                            <w:r>
                              <w:rPr>
                                <w:rFonts w:ascii="Cascadia Code" w:hAnsi="Cascadia Code" w:cs="Cascadia Code"/>
                                <w:noProof/>
                                <w:color w:val="70AD47"/>
                                <w:sz w:val="16"/>
                                <w:szCs w:val="16"/>
                                <w:lang w:val="en-US" w:eastAsia="zh-CN"/>
                              </w:rPr>
                              <w:t xml:space="preserve">    </w:t>
                            </w:r>
                            <w:r w:rsidRPr="008B644E">
                              <w:rPr>
                                <w:rFonts w:ascii="Cascadia Code" w:hAnsi="Cascadia Code" w:cs="Cascadia Code"/>
                                <w:noProof/>
                                <w:color w:val="70AD47"/>
                                <w:sz w:val="16"/>
                                <w:szCs w:val="16"/>
                                <w:lang w:val="en-US" w:eastAsia="zh-CN"/>
                              </w:rPr>
                              <w:t>container_t</w:t>
                            </w:r>
                            <w:r w:rsidRPr="008B644E">
                              <w:rPr>
                                <w:rFonts w:ascii="Cascadia Code" w:hAnsi="Cascadia Code" w:cs="Cascadia Code"/>
                                <w:noProof/>
                                <w:color w:val="000000"/>
                                <w:sz w:val="16"/>
                                <w:szCs w:val="16"/>
                                <w:lang w:val="en-US" w:eastAsia="zh-CN"/>
                              </w:rPr>
                              <w:t xml:space="preserve"> _container</w:t>
                            </w:r>
                            <w:r w:rsidRPr="008B644E">
                              <w:rPr>
                                <w:rFonts w:ascii="Cascadia Code" w:hAnsi="Cascadia Code" w:cs="Cascadia Code"/>
                                <w:noProof/>
                                <w:color w:val="4472C4"/>
                                <w:sz w:val="16"/>
                                <w:szCs w:val="16"/>
                                <w:lang w:val="en-US" w:eastAsia="zh-CN"/>
                              </w:rPr>
                              <w:t>;</w:t>
                            </w:r>
                          </w:p>
                          <w:p w14:paraId="40E6E55F" w14:textId="1C4A7D49" w:rsidR="0075760E" w:rsidRPr="0075760E" w:rsidRDefault="0075760E" w:rsidP="0075760E">
                            <w:pPr>
                              <w:pStyle w:val="Sansinterligne"/>
                              <w:rPr>
                                <w:rFonts w:ascii="Cascadia Code" w:hAnsi="Cascadia Code" w:cs="Cascadia Code"/>
                                <w:noProof/>
                                <w:color w:val="000000"/>
                                <w:sz w:val="16"/>
                                <w:szCs w:val="16"/>
                                <w:lang w:val="en-US" w:eastAsia="zh-C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1FD2E7" id="_x0000_s1042" type="#_x0000_t202" style="position:absolute;left:0;text-align:left;margin-left:310.45pt;margin-top:171.75pt;width:201pt;height:45.5pt;z-index:2518174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">
                <v:textbox>
                  <w:txbxContent>
                    <w:p w14:paraId="473D4B07" w14:textId="15742768" w:rsidR="009A4817" w:rsidRDefault="0075760E" w:rsidP="002B3E23">
                      <w:pPr>
                        <w:pStyle w:val="Sansinterligne"/>
                        <w:rPr>
                          <w:rFonts w:ascii="Cascadia Code" w:hAnsi="Cascadia Code" w:cs="Cascadia Code"/>
                          <w:noProof/>
                          <w:color w:val="000000"/>
                          <w:sz w:val="16"/>
                          <w:szCs w:val="16"/>
                          <w:lang w:val="en-US" w:eastAsia="zh-CN"/>
                        </w:rPr>
                      </w:pPr>
                      <w:r w:rsidRPr="008B644E">
                        <w:rPr>
                          <w:rFonts w:ascii="Cascadia Code" w:hAnsi="Cascadia Code" w:cs="Cascadia Code"/>
                          <w:noProof/>
                          <w:color w:val="E0A903"/>
                          <w:sz w:val="16"/>
                          <w:szCs w:val="16"/>
                          <w:lang w:val="en-US" w:eastAsia="zh-CN"/>
                        </w:rPr>
                        <w:t>using</w:t>
                      </w:r>
                      <w:r w:rsidRPr="008B644E">
                        <w:rPr>
                          <w:rFonts w:ascii="Cascadia Code" w:hAnsi="Cascadia Code" w:cs="Cascadia Code"/>
                          <w:noProof/>
                          <w:color w:val="000000"/>
                          <w:sz w:val="16"/>
                          <w:szCs w:val="16"/>
                          <w:lang w:val="en-US" w:eastAsia="zh-CN"/>
                        </w:rPr>
                        <w:t xml:space="preserve"> </w:t>
                      </w:r>
                      <w:r w:rsidRPr="008B644E">
                        <w:rPr>
                          <w:rFonts w:ascii="Cascadia Code" w:hAnsi="Cascadia Code" w:cs="Cascadia Code"/>
                          <w:noProof/>
                          <w:color w:val="70AD47"/>
                          <w:sz w:val="16"/>
                          <w:szCs w:val="16"/>
                          <w:lang w:val="en-US" w:eastAsia="zh-CN"/>
                        </w:rPr>
                        <w:t>container_t</w:t>
                      </w:r>
                      <w:r w:rsidRPr="008B644E">
                        <w:rPr>
                          <w:rFonts w:ascii="Cascadia Code" w:hAnsi="Cascadia Code" w:cs="Cascadia Code"/>
                          <w:noProof/>
                          <w:color w:val="000000"/>
                          <w:sz w:val="16"/>
                          <w:szCs w:val="16"/>
                          <w:lang w:val="en-US" w:eastAsia="zh-CN"/>
                        </w:rPr>
                        <w:t xml:space="preserve"> </w:t>
                      </w:r>
                      <w:r w:rsidRPr="008B644E">
                        <w:rPr>
                          <w:rFonts w:ascii="Cascadia Code" w:hAnsi="Cascadia Code" w:cs="Cascadia Code"/>
                          <w:noProof/>
                          <w:color w:val="4472C4"/>
                          <w:sz w:val="16"/>
                          <w:szCs w:val="16"/>
                          <w:lang w:val="en-US" w:eastAsia="zh-CN"/>
                        </w:rPr>
                        <w:t>=</w:t>
                      </w:r>
                      <w:r w:rsidRPr="008B644E">
                        <w:rPr>
                          <w:rFonts w:ascii="Cascadia Code" w:hAnsi="Cascadia Code" w:cs="Cascadia Code"/>
                          <w:noProof/>
                          <w:color w:val="000000"/>
                          <w:sz w:val="16"/>
                          <w:szCs w:val="16"/>
                          <w:lang w:val="en-US" w:eastAsia="zh-CN"/>
                        </w:rPr>
                        <w:t xml:space="preserve"> </w:t>
                      </w:r>
                    </w:p>
                    <w:p w14:paraId="276B9989" w14:textId="77777777" w:rsidR="0075760E" w:rsidRPr="008B644E" w:rsidRDefault="0075760E" w:rsidP="009A4817">
                      <w:pPr>
                        <w:pStyle w:val="Sansinterligne"/>
                        <w:ind w:firstLine="708"/>
                        <w:rPr>
                          <w:rFonts w:ascii="Cascadia Code" w:hAnsi="Cascadia Code" w:cs="Cascadia Code"/>
                          <w:noProof/>
                          <w:color w:val="000000"/>
                          <w:sz w:val="16"/>
                          <w:szCs w:val="16"/>
                          <w:lang w:val="en-US" w:eastAsia="zh-CN"/>
                        </w:rPr>
                      </w:pPr>
                      <w:r w:rsidRPr="008B644E">
                        <w:rPr>
                          <w:rFonts w:ascii="Cascadia Code" w:hAnsi="Cascadia Code" w:cs="Cascadia Code"/>
                          <w:noProof/>
                          <w:color w:val="70AD47"/>
                          <w:sz w:val="16"/>
                          <w:szCs w:val="16"/>
                          <w:lang w:val="en-US" w:eastAsia="zh-CN"/>
                        </w:rPr>
                        <w:t>std</w:t>
                      </w:r>
                      <w:r w:rsidRPr="008B644E">
                        <w:rPr>
                          <w:rFonts w:ascii="Cascadia Code" w:hAnsi="Cascadia Code" w:cs="Cascadia Code"/>
                          <w:noProof/>
                          <w:color w:val="4472C4"/>
                          <w:sz w:val="16"/>
                          <w:szCs w:val="16"/>
                          <w:lang w:val="en-US" w:eastAsia="zh-CN"/>
                        </w:rPr>
                        <w:t>::</w:t>
                      </w:r>
                      <w:r w:rsidRPr="008B644E">
                        <w:rPr>
                          <w:rFonts w:ascii="Cascadia Code" w:hAnsi="Cascadia Code" w:cs="Cascadia Code"/>
                          <w:noProof/>
                          <w:color w:val="70AD47"/>
                          <w:sz w:val="16"/>
                          <w:szCs w:val="16"/>
                          <w:lang w:val="en-US" w:eastAsia="zh-CN"/>
                        </w:rPr>
                        <w:t>vector</w:t>
                      </w:r>
                      <w:r w:rsidRPr="008B644E">
                        <w:rPr>
                          <w:rFonts w:ascii="Cascadia Code" w:hAnsi="Cascadia Code" w:cs="Cascadia Code"/>
                          <w:noProof/>
                          <w:color w:val="4472C4"/>
                          <w:sz w:val="16"/>
                          <w:szCs w:val="16"/>
                          <w:lang w:val="en-US" w:eastAsia="zh-CN"/>
                        </w:rPr>
                        <w:t>&lt;</w:t>
                      </w:r>
                      <w:r w:rsidRPr="008B644E">
                        <w:rPr>
                          <w:rFonts w:ascii="Cascadia Code" w:hAnsi="Cascadia Code" w:cs="Cascadia Code"/>
                          <w:noProof/>
                          <w:color w:val="70AD47"/>
                          <w:sz w:val="16"/>
                          <w:szCs w:val="16"/>
                          <w:lang w:val="en-US" w:eastAsia="zh-CN"/>
                        </w:rPr>
                        <w:t>std</w:t>
                      </w:r>
                      <w:r w:rsidRPr="008B644E">
                        <w:rPr>
                          <w:rFonts w:ascii="Cascadia Code" w:hAnsi="Cascadia Code" w:cs="Cascadia Code"/>
                          <w:noProof/>
                          <w:color w:val="4472C4"/>
                          <w:sz w:val="16"/>
                          <w:szCs w:val="16"/>
                          <w:lang w:val="en-US" w:eastAsia="zh-CN"/>
                        </w:rPr>
                        <w:t>::</w:t>
                      </w:r>
                      <w:r w:rsidRPr="008B644E">
                        <w:rPr>
                          <w:rFonts w:ascii="Cascadia Code" w:hAnsi="Cascadia Code" w:cs="Cascadia Code"/>
                          <w:noProof/>
                          <w:color w:val="70AD47"/>
                          <w:sz w:val="16"/>
                          <w:szCs w:val="16"/>
                          <w:lang w:val="en-US" w:eastAsia="zh-CN"/>
                        </w:rPr>
                        <w:t>shared_ptr</w:t>
                      </w:r>
                      <w:r w:rsidRPr="008B644E">
                        <w:rPr>
                          <w:rFonts w:ascii="Cascadia Code" w:hAnsi="Cascadia Code" w:cs="Cascadia Code"/>
                          <w:noProof/>
                          <w:color w:val="4472C4"/>
                          <w:sz w:val="16"/>
                          <w:szCs w:val="16"/>
                          <w:lang w:val="en-US" w:eastAsia="zh-CN"/>
                        </w:rPr>
                        <w:t>&lt;</w:t>
                      </w:r>
                      <w:r w:rsidRPr="008B644E">
                        <w:rPr>
                          <w:rFonts w:ascii="Cascadia Code" w:hAnsi="Cascadia Code" w:cs="Cascadia Code"/>
                          <w:noProof/>
                          <w:color w:val="70AD47"/>
                          <w:sz w:val="16"/>
                          <w:szCs w:val="16"/>
                          <w:lang w:val="en-US" w:eastAsia="zh-CN"/>
                        </w:rPr>
                        <w:t>T</w:t>
                      </w:r>
                      <w:r w:rsidRPr="008B644E">
                        <w:rPr>
                          <w:rFonts w:ascii="Cascadia Code" w:hAnsi="Cascadia Code" w:cs="Cascadia Code"/>
                          <w:noProof/>
                          <w:color w:val="4472C4"/>
                          <w:sz w:val="16"/>
                          <w:szCs w:val="16"/>
                          <w:lang w:val="en-US" w:eastAsia="zh-CN"/>
                        </w:rPr>
                        <w:t>&gt;&gt;;</w:t>
                      </w:r>
                    </w:p>
                    <w:p w14:paraId="65EDD87C" w14:textId="77777777" w:rsidR="0075760E" w:rsidRPr="008B644E" w:rsidRDefault="0075760E" w:rsidP="0075760E">
                      <w:pPr>
                        <w:shd w:val="clear" w:color="auto" w:fill="FFFFFF"/>
                        <w:spacing w:after="0" w:line="240" w:lineRule="auto"/>
                        <w:rPr>
                          <w:rFonts w:ascii="Cascadia Code" w:eastAsia="Times New Roman" w:hAnsi="Cascadia Code" w:cs="Cascadia Code"/>
                          <w:noProof/>
                          <w:color w:val="000000"/>
                          <w:sz w:val="16"/>
                          <w:szCs w:val="16"/>
                          <w:lang w:val="en-US" w:eastAsia="zh-CN"/>
                        </w:rPr>
                      </w:pPr>
                      <w:r w:rsidRPr="008B644E">
                        <w:rPr>
                          <w:rFonts w:ascii="Cascadia Code" w:eastAsia="Times New Roman" w:hAnsi="Cascadia Code" w:cs="Cascadia Code"/>
                          <w:noProof/>
                          <w:color w:val="8064A2"/>
                          <w:sz w:val="16"/>
                          <w:szCs w:val="16"/>
                          <w:lang w:val="en-US" w:eastAsia="zh-CN"/>
                        </w:rPr>
                        <w:t>protected:</w:t>
                      </w:r>
                    </w:p>
                    <w:p w14:paraId="70970454" w14:textId="77777777" w:rsidR="0075760E" w:rsidRPr="008B644E" w:rsidRDefault="0075760E" w:rsidP="0075760E">
                      <w:pPr>
                        <w:pStyle w:val="Sansinterligne"/>
                        <w:rPr>
                          <w:rFonts w:ascii="Cascadia Code" w:hAnsi="Cascadia Code" w:cs="Cascadia Code"/>
                          <w:noProof/>
                          <w:color w:val="4472C4"/>
                          <w:sz w:val="16"/>
                          <w:szCs w:val="16"/>
                          <w:lang w:val="en-US" w:eastAsia="zh-CN"/>
                        </w:rPr>
                      </w:pPr>
                      <w:r>
                        <w:rPr>
                          <w:rFonts w:ascii="Cascadia Code" w:hAnsi="Cascadia Code" w:cs="Cascadia Code"/>
                          <w:noProof/>
                          <w:color w:val="70AD47"/>
                          <w:sz w:val="16"/>
                          <w:szCs w:val="16"/>
                          <w:lang w:val="en-US" w:eastAsia="zh-CN"/>
                        </w:rPr>
                        <w:t xml:space="preserve">    </w:t>
                      </w:r>
                      <w:r w:rsidRPr="008B644E">
                        <w:rPr>
                          <w:rFonts w:ascii="Cascadia Code" w:hAnsi="Cascadia Code" w:cs="Cascadia Code"/>
                          <w:noProof/>
                          <w:color w:val="70AD47"/>
                          <w:sz w:val="16"/>
                          <w:szCs w:val="16"/>
                          <w:lang w:val="en-US" w:eastAsia="zh-CN"/>
                        </w:rPr>
                        <w:t>container_t</w:t>
                      </w:r>
                      <w:r w:rsidRPr="008B644E">
                        <w:rPr>
                          <w:rFonts w:ascii="Cascadia Code" w:hAnsi="Cascadia Code" w:cs="Cascadia Code"/>
                          <w:noProof/>
                          <w:color w:val="000000"/>
                          <w:sz w:val="16"/>
                          <w:szCs w:val="16"/>
                          <w:lang w:val="en-US" w:eastAsia="zh-CN"/>
                        </w:rPr>
                        <w:t xml:space="preserve"> _container</w:t>
                      </w:r>
                      <w:r w:rsidRPr="008B644E">
                        <w:rPr>
                          <w:rFonts w:ascii="Cascadia Code" w:hAnsi="Cascadia Code" w:cs="Cascadia Code"/>
                          <w:noProof/>
                          <w:color w:val="4472C4"/>
                          <w:sz w:val="16"/>
                          <w:szCs w:val="16"/>
                          <w:lang w:val="en-US" w:eastAsia="zh-CN"/>
                        </w:rPr>
                        <w:t>;</w:t>
                      </w:r>
                    </w:p>
                    <w:p w14:paraId="40E6E55F" w14:textId="1C4A7D49" w:rsidR="0075760E" w:rsidRPr="0075760E" w:rsidRDefault="0075760E" w:rsidP="0075760E">
                      <w:pPr>
                        <w:pStyle w:val="Sansinterligne"/>
                        <w:rPr>
                          <w:rFonts w:ascii="Cascadia Code" w:hAnsi="Cascadia Code" w:cs="Cascadia Code"/>
                          <w:noProof/>
                          <w:color w:val="000000"/>
                          <w:sz w:val="16"/>
                          <w:szCs w:val="16"/>
                          <w:lang w:val="en-US" w:eastAsia="zh-CN"/>
                        </w:rPr>
                      </w:pPr>
                    </w:p>
                  </w:txbxContent>
                </v:textbox>
                <w10:wrap type="square" anchorx="page"/>
              </v:shape>
            </w:pict>
          </mc:Fallback>
        </mc:AlternateContent>
      </w:r>
      <w:r w:rsidR="009A4817" w:rsidRPr="004D4217">
        <w:rPr>
          <w:noProof/>
          <w:lang w:val="fr-FR"/>
        </w:rPr>
        <w:drawing>
          <wp:anchor distT="0" distB="0" distL="114300" distR="114300" simplePos="0" relativeHeight="251799040" behindDoc="0" locked="0" layoutInCell="1" allowOverlap="1" wp14:anchorId="4E5DF3AB" wp14:editId="6D5120BE">
            <wp:simplePos x="0" y="0"/>
            <wp:positionH relativeFrom="margin">
              <wp:align>left</wp:align>
            </wp:positionH>
            <wp:positionV relativeFrom="paragraph">
              <wp:posOffset>1091184</wp:posOffset>
            </wp:positionV>
            <wp:extent cx="5756910" cy="2955290"/>
            <wp:effectExtent l="0" t="0" r="0" b="0"/>
            <wp:wrapSquare wrapText="bothSides"/>
            <wp:docPr id="483589282"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89282" name="Image 1" descr="Une image contenant texte, capture d’écran, Police, ligne&#10;&#10;Le contenu généré par l’IA peut être incorrect."/>
                    <pic:cNvPicPr/>
                  </pic:nvPicPr>
                  <pic:blipFill>
                    <a:blip r:embed="rId41"/>
                    <a:stretch>
                      <a:fillRect/>
                    </a:stretch>
                  </pic:blipFill>
                  <pic:spPr>
                    <a:xfrm>
                      <a:off x="0" y="0"/>
                      <a:ext cx="5756910" cy="2955290"/>
                    </a:xfrm>
                    <a:prstGeom prst="rect">
                      <a:avLst/>
                    </a:prstGeom>
                  </pic:spPr>
                </pic:pic>
              </a:graphicData>
            </a:graphic>
            <wp14:sizeRelH relativeFrom="margin">
              <wp14:pctWidth>0</wp14:pctWidth>
            </wp14:sizeRelH>
            <wp14:sizeRelV relativeFrom="margin">
              <wp14:pctHeight>0</wp14:pctHeight>
            </wp14:sizeRelV>
          </wp:anchor>
        </w:drawing>
      </w:r>
      <w:r w:rsidR="00291DC4" w:rsidRPr="00291DC4">
        <w:rPr>
          <w:rFonts w:ascii="3DS V2" w:hAnsi="3DS V2"/>
          <w:lang w:val="fr-FR"/>
        </w:rPr>
        <w:t>L</w:t>
      </w:r>
      <w:r w:rsidR="003F71BA">
        <w:rPr>
          <w:rFonts w:ascii="3DS V2" w:hAnsi="3DS V2"/>
          <w:lang w:val="fr-FR"/>
        </w:rPr>
        <w:t>es</w:t>
      </w:r>
      <w:r w:rsidR="00E67C7A">
        <w:rPr>
          <w:rFonts w:ascii="3DS V2" w:hAnsi="3DS V2"/>
          <w:lang w:val="fr-FR"/>
        </w:rPr>
        <w:t xml:space="preserve"> classe</w:t>
      </w:r>
      <w:r w:rsidR="003F71BA">
        <w:rPr>
          <w:rFonts w:ascii="3DS V2" w:hAnsi="3DS V2"/>
          <w:lang w:val="fr-FR"/>
        </w:rPr>
        <w:t>s</w:t>
      </w:r>
      <w:r w:rsidR="00291DC4" w:rsidRPr="00291DC4">
        <w:rPr>
          <w:rFonts w:ascii="3DS V2" w:hAnsi="3DS V2"/>
          <w:lang w:val="fr-FR"/>
        </w:rPr>
        <w:t xml:space="preserve"> </w:t>
      </w:r>
      <w:r w:rsidR="006C5719">
        <w:rPr>
          <w:rFonts w:ascii="3DS V2" w:hAnsi="3DS V2"/>
          <w:lang w:val="fr-FR"/>
        </w:rPr>
        <w:t xml:space="preserve">de </w:t>
      </w:r>
      <w:r w:rsidR="00291DC4" w:rsidRPr="00291DC4">
        <w:rPr>
          <w:rFonts w:ascii="3DS V2" w:hAnsi="3DS V2"/>
          <w:lang w:val="fr-FR"/>
        </w:rPr>
        <w:t xml:space="preserve">câble et </w:t>
      </w:r>
      <w:r w:rsidR="00501377">
        <w:rPr>
          <w:rFonts w:ascii="3DS V2" w:hAnsi="3DS V2"/>
          <w:lang w:val="fr-FR"/>
        </w:rPr>
        <w:t xml:space="preserve">de </w:t>
      </w:r>
      <w:r w:rsidR="00291DC4" w:rsidRPr="00291DC4">
        <w:rPr>
          <w:rFonts w:ascii="3DS V2" w:hAnsi="3DS V2"/>
          <w:lang w:val="fr-FR"/>
        </w:rPr>
        <w:t>connecteur</w:t>
      </w:r>
      <w:r w:rsidR="00D53F0E">
        <w:rPr>
          <w:rFonts w:ascii="3DS V2" w:hAnsi="3DS V2"/>
          <w:lang w:val="fr-FR"/>
        </w:rPr>
        <w:t xml:space="preserve"> </w:t>
      </w:r>
      <w:r w:rsidR="00291DC4" w:rsidRPr="00291DC4">
        <w:rPr>
          <w:rFonts w:ascii="3DS V2" w:hAnsi="3DS V2"/>
          <w:lang w:val="fr-FR"/>
        </w:rPr>
        <w:t>implémentent une interface de type conteneur (</w:t>
      </w:r>
      <w:r w:rsidR="00D53F0E" w:rsidRPr="0040636C">
        <w:rPr>
          <w:rFonts w:ascii="Cascadia Code" w:hAnsi="Cascadia Code" w:cs="Cascadia Code"/>
          <w:noProof/>
          <w:color w:val="1043FF" w:themeColor="text2" w:themeTint="99"/>
          <w:sz w:val="20"/>
          <w:szCs w:val="20"/>
          <w:lang w:val="fr-FR"/>
        </w:rPr>
        <w:t>electronic_container_base</w:t>
      </w:r>
      <w:r w:rsidR="00291DC4" w:rsidRPr="00291DC4">
        <w:rPr>
          <w:rFonts w:ascii="3DS V2" w:hAnsi="3DS V2"/>
          <w:lang w:val="fr-FR"/>
        </w:rPr>
        <w:t>)</w:t>
      </w:r>
      <w:r w:rsidR="00D53F0E">
        <w:rPr>
          <w:rFonts w:ascii="3DS V2" w:hAnsi="3DS V2"/>
          <w:lang w:val="fr-FR"/>
        </w:rPr>
        <w:t xml:space="preserve"> </w:t>
      </w:r>
      <w:r w:rsidR="00291DC4" w:rsidRPr="00291DC4">
        <w:rPr>
          <w:rFonts w:ascii="3DS V2" w:hAnsi="3DS V2"/>
          <w:lang w:val="fr-FR"/>
        </w:rPr>
        <w:t xml:space="preserve">capable de gérer </w:t>
      </w:r>
      <w:r w:rsidR="00E218D4">
        <w:rPr>
          <w:rFonts w:ascii="3DS V2" w:hAnsi="3DS V2"/>
          <w:lang w:val="fr-FR"/>
        </w:rPr>
        <w:t>une</w:t>
      </w:r>
      <w:r w:rsidR="00E218D4" w:rsidRPr="00291DC4">
        <w:rPr>
          <w:rFonts w:ascii="3DS V2" w:hAnsi="3DS V2"/>
          <w:lang w:val="fr-FR"/>
        </w:rPr>
        <w:t xml:space="preserve"> liste </w:t>
      </w:r>
      <w:r w:rsidR="00291DC4" w:rsidRPr="00291DC4">
        <w:rPr>
          <w:rFonts w:ascii="3DS V2" w:hAnsi="3DS V2"/>
          <w:lang w:val="fr-FR"/>
        </w:rPr>
        <w:t xml:space="preserve">de composants. Le connecteur calcule à son initialisation une </w:t>
      </w:r>
      <w:r w:rsidR="00AE571F">
        <w:rPr>
          <w:rFonts w:ascii="3DS V2" w:hAnsi="3DS V2"/>
          <w:lang w:val="fr-FR"/>
        </w:rPr>
        <w:t>table</w:t>
      </w:r>
      <w:r w:rsidR="00291DC4" w:rsidRPr="00291DC4">
        <w:rPr>
          <w:rFonts w:ascii="3DS V2" w:hAnsi="3DS V2"/>
          <w:lang w:val="fr-FR"/>
        </w:rPr>
        <w:t xml:space="preserve"> d’adjacence</w:t>
      </w:r>
      <w:r w:rsidR="004F35EC">
        <w:rPr>
          <w:rFonts w:ascii="3DS V2" w:hAnsi="3DS V2"/>
          <w:lang w:val="fr-FR"/>
        </w:rPr>
        <w:t xml:space="preserve"> en utilisant la triangulation Delaunay</w:t>
      </w:r>
      <w:r w:rsidR="00291DC4" w:rsidRPr="00291DC4">
        <w:rPr>
          <w:rFonts w:ascii="3DS V2" w:hAnsi="3DS V2"/>
          <w:lang w:val="fr-FR"/>
        </w:rPr>
        <w:t>. Le câble, de son côté, conserve</w:t>
      </w:r>
      <w:r w:rsidR="00437512">
        <w:rPr>
          <w:rFonts w:ascii="3DS V2" w:hAnsi="3DS V2"/>
          <w:lang w:val="fr-FR"/>
        </w:rPr>
        <w:t xml:space="preserve"> un ensemble pour enregistrer </w:t>
      </w:r>
      <w:r w:rsidR="0075760E">
        <w:rPr>
          <w:rFonts w:ascii="3DS V2" w:hAnsi="3DS V2"/>
          <w:lang w:val="fr-FR"/>
        </w:rPr>
        <w:t>les solutions</w:t>
      </w:r>
      <w:r w:rsidR="00437512">
        <w:rPr>
          <w:rFonts w:ascii="3DS V2" w:hAnsi="3DS V2"/>
          <w:lang w:val="fr-FR"/>
        </w:rPr>
        <w:t xml:space="preserve"> d’allocation possible et</w:t>
      </w:r>
      <w:r w:rsidR="00291DC4" w:rsidRPr="00291DC4">
        <w:rPr>
          <w:rFonts w:ascii="3DS V2" w:hAnsi="3DS V2"/>
          <w:lang w:val="fr-FR"/>
        </w:rPr>
        <w:t xml:space="preserve"> un</w:t>
      </w:r>
      <w:r w:rsidR="00B87053">
        <w:rPr>
          <w:rFonts w:ascii="3DS V2" w:hAnsi="3DS V2"/>
          <w:lang w:val="fr-FR"/>
        </w:rPr>
        <w:t xml:space="preserve"> pointeur </w:t>
      </w:r>
      <w:r w:rsidR="00437512">
        <w:rPr>
          <w:rFonts w:ascii="3DS V2" w:hAnsi="3DS V2"/>
          <w:lang w:val="fr-FR"/>
        </w:rPr>
        <w:t xml:space="preserve">qui pointe </w:t>
      </w:r>
      <w:r w:rsidR="00291DC4" w:rsidRPr="00291DC4">
        <w:rPr>
          <w:rFonts w:ascii="3DS V2" w:hAnsi="3DS V2"/>
          <w:lang w:val="fr-FR"/>
        </w:rPr>
        <w:t xml:space="preserve">vers le connecteur auquel il est </w:t>
      </w:r>
      <w:r w:rsidR="00B87053">
        <w:rPr>
          <w:rFonts w:ascii="3DS V2" w:hAnsi="3DS V2"/>
          <w:lang w:val="fr-FR"/>
        </w:rPr>
        <w:t>connecté</w:t>
      </w:r>
      <w:r w:rsidR="00291DC4" w:rsidRPr="00291DC4">
        <w:rPr>
          <w:rFonts w:ascii="3DS V2" w:hAnsi="3DS V2"/>
          <w:lang w:val="fr-FR"/>
        </w:rPr>
        <w:t>.</w:t>
      </w:r>
      <w:r w:rsidR="00011736" w:rsidRPr="00011736">
        <w:rPr>
          <w:noProof/>
          <w:lang w:val="fr-FR"/>
        </w:rPr>
        <w:t xml:space="preserve"> </w:t>
      </w:r>
    </w:p>
    <w:p w14:paraId="385735D7" w14:textId="6BF44761" w:rsidR="00C13B6A" w:rsidRPr="00C13B6A" w:rsidRDefault="009A4817" w:rsidP="00B72F53">
      <w:pPr>
        <w:pStyle w:val="NormalWeb"/>
        <w:spacing w:line="276" w:lineRule="auto"/>
        <w:jc w:val="both"/>
        <w:rPr>
          <w:rFonts w:ascii="3DS V2" w:hAnsi="3DS V2"/>
          <w:lang w:val="fr-FR"/>
        </w:rPr>
      </w:pPr>
      <w:r>
        <w:rPr>
          <w:noProof/>
        </w:rPr>
        <mc:AlternateContent>
          <mc:Choice Requires="wps">
            <w:drawing>
              <wp:anchor distT="0" distB="0" distL="114300" distR="114300" simplePos="0" relativeHeight="251803136" behindDoc="0" locked="0" layoutInCell="1" allowOverlap="1" wp14:anchorId="39436728" wp14:editId="1BC187E9">
                <wp:simplePos x="0" y="0"/>
                <wp:positionH relativeFrom="margin">
                  <wp:posOffset>1338606</wp:posOffset>
                </wp:positionH>
                <wp:positionV relativeFrom="paragraph">
                  <wp:posOffset>2863647</wp:posOffset>
                </wp:positionV>
                <wp:extent cx="3171825" cy="153035"/>
                <wp:effectExtent l="0" t="0" r="9525" b="0"/>
                <wp:wrapSquare wrapText="bothSides"/>
                <wp:docPr id="347167953" name="Zone de texte 1"/>
                <wp:cNvGraphicFramePr/>
                <a:graphic xmlns:a="http://schemas.openxmlformats.org/drawingml/2006/main">
                  <a:graphicData uri="http://schemas.microsoft.com/office/word/2010/wordprocessingShape">
                    <wps:wsp>
                      <wps:cNvSpPr txBox="1"/>
                      <wps:spPr>
                        <a:xfrm>
                          <a:off x="0" y="0"/>
                          <a:ext cx="3171825" cy="153035"/>
                        </a:xfrm>
                        <a:prstGeom prst="rect">
                          <a:avLst/>
                        </a:prstGeom>
                        <a:solidFill>
                          <a:prstClr val="white"/>
                        </a:solidFill>
                        <a:ln>
                          <a:noFill/>
                        </a:ln>
                      </wps:spPr>
                      <wps:txbx>
                        <w:txbxContent>
                          <w:p w14:paraId="73DADD7C" w14:textId="260E4B18" w:rsidR="004D4217" w:rsidRPr="00046ACE" w:rsidRDefault="004D4217" w:rsidP="004D4217">
                            <w:pPr>
                              <w:pStyle w:val="Lgende"/>
                              <w:jc w:val="center"/>
                              <w:rPr>
                                <w:rFonts w:ascii="Times New Roman" w:eastAsia="Times New Roman" w:hAnsi="Times New Roman" w:cs="Times New Roman"/>
                                <w:noProof/>
                                <w:sz w:val="24"/>
                              </w:rPr>
                            </w:pPr>
                            <w:r>
                              <w:t xml:space="preserve">Figure </w:t>
                            </w:r>
                            <w:fldSimple w:instr=" SEQ Figure \* ARABIC ">
                              <w:r w:rsidR="00FC7E5C">
                                <w:rPr>
                                  <w:noProof/>
                                </w:rPr>
                                <w:t>25</w:t>
                              </w:r>
                            </w:fldSimple>
                            <w:r>
                              <w:t xml:space="preserve"> : Relation des classe</w:t>
                            </w:r>
                            <w:r w:rsidR="00C6439A">
                              <w:t>s</w:t>
                            </w:r>
                            <w:r>
                              <w:t xml:space="preserve"> et l'interface </w:t>
                            </w:r>
                            <w:r w:rsidR="00C6439A">
                              <w:t xml:space="preserve">de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436728" id="_x0000_s1043" type="#_x0000_t202" style="position:absolute;left:0;text-align:left;margin-left:105.4pt;margin-top:225.5pt;width:249.75pt;height:12.05pt;z-index:2518031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" stroked="f">
                <v:textbox inset="0,0,0,0">
                  <w:txbxContent>
                    <w:p w14:paraId="73DADD7C" w14:textId="260E4B18" w:rsidR="004D4217" w:rsidRPr="00046ACE" w:rsidRDefault="004D4217" w:rsidP="004D4217">
                      <w:pPr>
                        <w:pStyle w:val="Lgende"/>
                        <w:jc w:val="center"/>
                        <w:rPr>
                          <w:rFonts w:ascii="Times New Roman" w:eastAsia="Times New Roman" w:hAnsi="Times New Roman" w:cs="Times New Roman"/>
                          <w:noProof/>
                          <w:sz w:val="24"/>
                        </w:rPr>
                      </w:pPr>
                      <w:r>
                        <w:t xml:space="preserve">Figure </w:t>
                      </w:r>
                      <w:fldSimple w:instr=" SEQ Figure \* ARABIC ">
                        <w:r w:rsidR="00FC7E5C">
                          <w:rPr>
                            <w:noProof/>
                          </w:rPr>
                          <w:t>25</w:t>
                        </w:r>
                      </w:fldSimple>
                      <w:r>
                        <w:t xml:space="preserve"> : Relation des classe</w:t>
                      </w:r>
                      <w:r w:rsidR="00C6439A">
                        <w:t>s</w:t>
                      </w:r>
                      <w:r>
                        <w:t xml:space="preserve"> et l'interface </w:t>
                      </w:r>
                      <w:r w:rsidR="00C6439A">
                        <w:t xml:space="preserve">de </w:t>
                      </w:r>
                    </w:p>
                  </w:txbxContent>
                </v:textbox>
                <w10:wrap type="square" anchorx="margin"/>
              </v:shape>
            </w:pict>
          </mc:Fallback>
        </mc:AlternateContent>
      </w:r>
      <w:r w:rsidR="00C13B6A" w:rsidRPr="003C3B30">
        <w:rPr>
          <w:rFonts w:ascii="3DS V2" w:hAnsi="3DS V2"/>
          <w:sz w:val="32"/>
          <w:szCs w:val="32"/>
          <w:lang w:val="fr-FR"/>
        </w:rPr>
        <w:br w:type="page"/>
      </w:r>
    </w:p>
    <w:p w14:paraId="5F57F767" w14:textId="3CB9A0B6" w:rsidR="00BD204C" w:rsidRDefault="00F252FA" w:rsidP="00BD204C">
      <w:pPr>
        <w:pStyle w:val="Titre3"/>
        <w:rPr>
          <w:rFonts w:ascii="3DS V2" w:hAnsi="3DS V2"/>
          <w:sz w:val="32"/>
          <w:szCs w:val="32"/>
        </w:rPr>
      </w:pPr>
      <w:bookmarkStart w:id="33" w:name="_Toc205474988"/>
      <w:r>
        <w:rPr>
          <w:rFonts w:ascii="3DS V2" w:hAnsi="3DS V2"/>
          <w:sz w:val="32"/>
          <w:szCs w:val="32"/>
        </w:rPr>
        <w:lastRenderedPageBreak/>
        <w:t>Triangulation Delaunay</w:t>
      </w:r>
      <w:bookmarkEnd w:id="33"/>
    </w:p>
    <w:p w14:paraId="32C879CC" w14:textId="13E3B7B0" w:rsidR="008D2698" w:rsidRPr="00E62F64" w:rsidRDefault="00E62F64" w:rsidP="002F5E98">
      <w:pPr>
        <w:jc w:val="both"/>
        <w:rPr>
          <w:rFonts w:ascii="3DS V2" w:hAnsi="3DS V2"/>
          <w:sz w:val="24"/>
          <w:szCs w:val="24"/>
        </w:rPr>
      </w:pPr>
      <w:r w:rsidRPr="00E62F64">
        <w:rPr>
          <w:rFonts w:ascii="3DS V2" w:hAnsi="3DS V2"/>
          <w:sz w:val="24"/>
          <w:szCs w:val="24"/>
        </w:rPr>
        <w:t>Afin de déterminer quelles cavités sont voisines dans un connecteur, une méthode de triangulation appelée Bowyer-Watson a été utilisée.</w:t>
      </w:r>
    </w:p>
    <w:p w14:paraId="184ABED9" w14:textId="3C3967C0" w:rsidR="003C7B96" w:rsidRDefault="0083560B" w:rsidP="002F5E98">
      <w:pPr>
        <w:jc w:val="both"/>
        <w:rPr>
          <w:rFonts w:ascii="3DS V2" w:hAnsi="3DS V2"/>
          <w:sz w:val="24"/>
          <w:szCs w:val="24"/>
        </w:rPr>
      </w:pPr>
      <w:bookmarkStart w:id="34" w:name="_Recherche_DFS"/>
      <w:bookmarkEnd w:id="34"/>
      <w:r>
        <w:rPr>
          <w:rFonts w:ascii="3DS V2" w:hAnsi="3DS V2"/>
          <w:sz w:val="24"/>
          <w:szCs w:val="24"/>
        </w:rPr>
        <w:t>Une liste des triangle</w:t>
      </w:r>
      <w:r w:rsidR="00C20AF0">
        <w:rPr>
          <w:rFonts w:ascii="3DS V2" w:hAnsi="3DS V2"/>
          <w:sz w:val="24"/>
          <w:szCs w:val="24"/>
        </w:rPr>
        <w:t>s</w:t>
      </w:r>
      <w:r>
        <w:rPr>
          <w:rFonts w:ascii="3DS V2" w:hAnsi="3DS V2"/>
          <w:sz w:val="24"/>
          <w:szCs w:val="24"/>
        </w:rPr>
        <w:t xml:space="preserve"> représente les triangles dans la triangulation. Au </w:t>
      </w:r>
      <w:r w:rsidR="003A7F59">
        <w:rPr>
          <w:rFonts w:ascii="3DS V2" w:hAnsi="3DS V2"/>
          <w:sz w:val="24"/>
          <w:szCs w:val="24"/>
        </w:rPr>
        <w:t>départ</w:t>
      </w:r>
      <w:r>
        <w:rPr>
          <w:rFonts w:ascii="3DS V2" w:hAnsi="3DS V2"/>
          <w:sz w:val="24"/>
          <w:szCs w:val="24"/>
        </w:rPr>
        <w:t xml:space="preserve">, on </w:t>
      </w:r>
      <w:r w:rsidR="003A7F59">
        <w:rPr>
          <w:rFonts w:ascii="3DS V2" w:hAnsi="3DS V2"/>
          <w:sz w:val="24"/>
          <w:szCs w:val="24"/>
        </w:rPr>
        <w:t>crée</w:t>
      </w:r>
      <w:r w:rsidR="00965B38" w:rsidRPr="00965B38">
        <w:rPr>
          <w:rFonts w:ascii="3DS V2" w:hAnsi="3DS V2"/>
          <w:sz w:val="24"/>
          <w:szCs w:val="24"/>
        </w:rPr>
        <w:t xml:space="preserve"> un grand triangle imaginaire qui englobe tou</w:t>
      </w:r>
      <w:r w:rsidR="002867E2">
        <w:rPr>
          <w:rFonts w:ascii="3DS V2" w:hAnsi="3DS V2"/>
          <w:sz w:val="24"/>
          <w:szCs w:val="24"/>
        </w:rPr>
        <w:t>te</w:t>
      </w:r>
      <w:r w:rsidR="00965B38" w:rsidRPr="00965B38">
        <w:rPr>
          <w:rFonts w:ascii="3DS V2" w:hAnsi="3DS V2"/>
          <w:sz w:val="24"/>
          <w:szCs w:val="24"/>
        </w:rPr>
        <w:t xml:space="preserve">s les </w:t>
      </w:r>
      <w:r w:rsidR="002867E2">
        <w:rPr>
          <w:rFonts w:ascii="3DS V2" w:hAnsi="3DS V2"/>
          <w:sz w:val="24"/>
          <w:szCs w:val="24"/>
        </w:rPr>
        <w:t>cavités</w:t>
      </w:r>
      <w:r w:rsidR="003A7F59">
        <w:rPr>
          <w:rFonts w:ascii="3DS V2" w:hAnsi="3DS V2"/>
          <w:sz w:val="24"/>
          <w:szCs w:val="24"/>
        </w:rPr>
        <w:t xml:space="preserve"> et </w:t>
      </w:r>
      <w:r w:rsidR="0052011B">
        <w:rPr>
          <w:rFonts w:ascii="3DS V2" w:hAnsi="3DS V2"/>
          <w:sz w:val="24"/>
          <w:szCs w:val="24"/>
        </w:rPr>
        <w:t xml:space="preserve">on </w:t>
      </w:r>
      <w:r w:rsidR="003A7F59">
        <w:rPr>
          <w:rFonts w:ascii="3DS V2" w:hAnsi="3DS V2"/>
          <w:sz w:val="24"/>
          <w:szCs w:val="24"/>
        </w:rPr>
        <w:t>l’ajoute</w:t>
      </w:r>
      <w:r>
        <w:rPr>
          <w:rFonts w:ascii="3DS V2" w:hAnsi="3DS V2"/>
          <w:sz w:val="24"/>
          <w:szCs w:val="24"/>
        </w:rPr>
        <w:t xml:space="preserve"> dans la liste</w:t>
      </w:r>
      <w:r w:rsidR="00965B38" w:rsidRPr="00965B38">
        <w:rPr>
          <w:rFonts w:ascii="3DS V2" w:hAnsi="3DS V2"/>
          <w:sz w:val="24"/>
          <w:szCs w:val="24"/>
        </w:rPr>
        <w:t xml:space="preserve">. </w:t>
      </w:r>
      <w:r w:rsidR="002867E2" w:rsidRPr="002867E2">
        <w:rPr>
          <w:rFonts w:ascii="3DS V2" w:hAnsi="3DS V2"/>
          <w:sz w:val="24"/>
          <w:szCs w:val="24"/>
        </w:rPr>
        <w:t>Ensuite, les cavités sont ajoutées une par une dans l</w:t>
      </w:r>
      <w:r>
        <w:rPr>
          <w:rFonts w:ascii="3DS V2" w:hAnsi="3DS V2"/>
          <w:sz w:val="24"/>
          <w:szCs w:val="24"/>
        </w:rPr>
        <w:t>e graphe</w:t>
      </w:r>
      <w:r w:rsidR="002867E2" w:rsidRPr="002867E2">
        <w:rPr>
          <w:rFonts w:ascii="3DS V2" w:hAnsi="3DS V2"/>
          <w:sz w:val="24"/>
          <w:szCs w:val="24"/>
        </w:rPr>
        <w:t xml:space="preserve">. </w:t>
      </w:r>
      <w:r w:rsidR="003C7B96" w:rsidRPr="003C7B96">
        <w:rPr>
          <w:rFonts w:ascii="3DS V2" w:hAnsi="3DS V2"/>
          <w:sz w:val="24"/>
          <w:szCs w:val="24"/>
        </w:rPr>
        <w:t xml:space="preserve">À chaque </w:t>
      </w:r>
      <w:r w:rsidR="003A7F59">
        <w:rPr>
          <w:rFonts w:ascii="3DS V2" w:hAnsi="3DS V2"/>
          <w:sz w:val="24"/>
          <w:szCs w:val="24"/>
        </w:rPr>
        <w:t>insertion</w:t>
      </w:r>
      <w:r w:rsidR="003C7B96" w:rsidRPr="003C7B96">
        <w:rPr>
          <w:rFonts w:ascii="3DS V2" w:hAnsi="3DS V2"/>
          <w:sz w:val="24"/>
          <w:szCs w:val="24"/>
        </w:rPr>
        <w:t xml:space="preserve">, on </w:t>
      </w:r>
      <w:r>
        <w:rPr>
          <w:rFonts w:ascii="3DS V2" w:hAnsi="3DS V2"/>
          <w:sz w:val="24"/>
          <w:szCs w:val="24"/>
        </w:rPr>
        <w:t>vérifie si la cavité ajoutée est dans</w:t>
      </w:r>
      <w:r w:rsidR="003C7B96" w:rsidRPr="003C7B96">
        <w:rPr>
          <w:rFonts w:ascii="3DS V2" w:hAnsi="3DS V2"/>
          <w:sz w:val="24"/>
          <w:szCs w:val="24"/>
        </w:rPr>
        <w:t xml:space="preserve"> </w:t>
      </w:r>
      <w:r>
        <w:rPr>
          <w:rFonts w:ascii="3DS V2" w:hAnsi="3DS V2"/>
          <w:sz w:val="24"/>
          <w:szCs w:val="24"/>
        </w:rPr>
        <w:t xml:space="preserve">le cercle circonscrit </w:t>
      </w:r>
      <w:r w:rsidR="00C20AF0">
        <w:rPr>
          <w:rFonts w:ascii="3DS V2" w:hAnsi="3DS V2"/>
          <w:sz w:val="24"/>
          <w:szCs w:val="24"/>
        </w:rPr>
        <w:t>de chaque triangle dans la liste des triangles. Si oui, ce triangle est marqué « mauvais » e</w:t>
      </w:r>
      <w:r w:rsidR="00A50167">
        <w:rPr>
          <w:rFonts w:ascii="3DS V2" w:hAnsi="3DS V2"/>
          <w:sz w:val="24"/>
          <w:szCs w:val="24"/>
        </w:rPr>
        <w:t>s</w:t>
      </w:r>
      <w:r w:rsidR="00C20AF0">
        <w:rPr>
          <w:rFonts w:ascii="3DS V2" w:hAnsi="3DS V2"/>
          <w:sz w:val="24"/>
          <w:szCs w:val="24"/>
        </w:rPr>
        <w:t xml:space="preserve">t alors </w:t>
      </w:r>
      <w:r w:rsidR="00C20AF0" w:rsidRPr="00C20AF0">
        <w:rPr>
          <w:rFonts w:ascii="3DS V2" w:hAnsi="3DS V2"/>
          <w:sz w:val="24"/>
          <w:szCs w:val="24"/>
        </w:rPr>
        <w:t>supprimé</w:t>
      </w:r>
      <w:r w:rsidR="00C20AF0">
        <w:rPr>
          <w:rFonts w:ascii="3DS V2" w:hAnsi="3DS V2"/>
          <w:sz w:val="24"/>
          <w:szCs w:val="24"/>
        </w:rPr>
        <w:t xml:space="preserve">. On utilise la cavité nouvellement ajoutée et les </w:t>
      </w:r>
      <w:r w:rsidR="00C20AF0" w:rsidRPr="0046148D">
        <w:rPr>
          <w:rFonts w:ascii="3DS V2" w:hAnsi="3DS V2"/>
          <w:sz w:val="24"/>
          <w:szCs w:val="24"/>
        </w:rPr>
        <w:t xml:space="preserve">trois </w:t>
      </w:r>
      <w:r w:rsidR="0046148D" w:rsidRPr="0046148D">
        <w:rPr>
          <w:rFonts w:ascii="3DS V2" w:hAnsi="3DS V2"/>
          <w:sz w:val="24"/>
          <w:szCs w:val="24"/>
        </w:rPr>
        <w:t xml:space="preserve">arêtes </w:t>
      </w:r>
      <w:r w:rsidR="00C20AF0" w:rsidRPr="0046148D">
        <w:rPr>
          <w:rFonts w:ascii="3DS V2" w:hAnsi="3DS V2"/>
          <w:sz w:val="24"/>
          <w:szCs w:val="24"/>
        </w:rPr>
        <w:t>du triangle</w:t>
      </w:r>
      <w:r w:rsidR="00C20AF0">
        <w:rPr>
          <w:rFonts w:ascii="3DS V2" w:hAnsi="3DS V2"/>
          <w:sz w:val="24"/>
          <w:szCs w:val="24"/>
        </w:rPr>
        <w:t xml:space="preserve"> supprimé pour reconstruire </w:t>
      </w:r>
      <w:r w:rsidR="000B61F9">
        <w:rPr>
          <w:rFonts w:ascii="3DS V2" w:hAnsi="3DS V2"/>
          <w:sz w:val="24"/>
          <w:szCs w:val="24"/>
        </w:rPr>
        <w:t>trois nouveaux triangles</w:t>
      </w:r>
      <w:r w:rsidR="00C20AF0">
        <w:rPr>
          <w:rFonts w:ascii="3DS V2" w:hAnsi="3DS V2"/>
          <w:sz w:val="24"/>
          <w:szCs w:val="24"/>
        </w:rPr>
        <w:t xml:space="preserve">, </w:t>
      </w:r>
      <w:r w:rsidR="004043AA">
        <w:rPr>
          <w:rFonts w:ascii="3DS V2" w:hAnsi="3DS V2"/>
          <w:sz w:val="24"/>
          <w:szCs w:val="24"/>
        </w:rPr>
        <w:t>qui</w:t>
      </w:r>
      <w:r w:rsidR="00C20AF0">
        <w:rPr>
          <w:rFonts w:ascii="3DS V2" w:hAnsi="3DS V2"/>
          <w:sz w:val="24"/>
          <w:szCs w:val="24"/>
        </w:rPr>
        <w:t xml:space="preserve"> vont être ajoutés dans la liste des triangles.</w:t>
      </w:r>
    </w:p>
    <w:p w14:paraId="75CFEBCE" w14:textId="0908E88C" w:rsidR="00965B38" w:rsidRPr="00965B38" w:rsidRDefault="00965B38" w:rsidP="002F5E98">
      <w:pPr>
        <w:jc w:val="both"/>
        <w:rPr>
          <w:rFonts w:ascii="3DS V2" w:hAnsi="3DS V2"/>
          <w:sz w:val="24"/>
          <w:szCs w:val="24"/>
        </w:rPr>
      </w:pPr>
      <w:r w:rsidRPr="00965B38">
        <w:rPr>
          <w:rFonts w:ascii="3DS V2" w:hAnsi="3DS V2"/>
          <w:sz w:val="24"/>
          <w:szCs w:val="24"/>
        </w:rPr>
        <w:t>Une fois tou</w:t>
      </w:r>
      <w:r w:rsidR="009A6D2F">
        <w:rPr>
          <w:rFonts w:ascii="3DS V2" w:hAnsi="3DS V2"/>
          <w:sz w:val="24"/>
          <w:szCs w:val="24"/>
        </w:rPr>
        <w:t>te</w:t>
      </w:r>
      <w:r w:rsidRPr="00965B38">
        <w:rPr>
          <w:rFonts w:ascii="3DS V2" w:hAnsi="3DS V2"/>
          <w:sz w:val="24"/>
          <w:szCs w:val="24"/>
        </w:rPr>
        <w:t xml:space="preserve">s les </w:t>
      </w:r>
      <w:r w:rsidR="009A6D2F">
        <w:rPr>
          <w:rFonts w:ascii="3DS V2" w:hAnsi="3DS V2"/>
          <w:sz w:val="24"/>
          <w:szCs w:val="24"/>
        </w:rPr>
        <w:t>cavités</w:t>
      </w:r>
      <w:r w:rsidRPr="00965B38">
        <w:rPr>
          <w:rFonts w:ascii="3DS V2" w:hAnsi="3DS V2"/>
          <w:sz w:val="24"/>
          <w:szCs w:val="24"/>
        </w:rPr>
        <w:t xml:space="preserve"> inséré</w:t>
      </w:r>
      <w:r w:rsidR="009A6D2F">
        <w:rPr>
          <w:rFonts w:ascii="3DS V2" w:hAnsi="3DS V2"/>
          <w:sz w:val="24"/>
          <w:szCs w:val="24"/>
        </w:rPr>
        <w:t>e</w:t>
      </w:r>
      <w:r w:rsidRPr="00965B38">
        <w:rPr>
          <w:rFonts w:ascii="3DS V2" w:hAnsi="3DS V2"/>
          <w:sz w:val="24"/>
          <w:szCs w:val="24"/>
        </w:rPr>
        <w:t xml:space="preserve">s, on supprime les triangles contenant les sommets du triangle imaginaire initial. </w:t>
      </w:r>
      <w:r w:rsidR="00A77F77">
        <w:rPr>
          <w:rFonts w:ascii="3DS V2" w:hAnsi="3DS V2"/>
          <w:sz w:val="24"/>
          <w:szCs w:val="24"/>
        </w:rPr>
        <w:t xml:space="preserve">Les triangles restants </w:t>
      </w:r>
      <w:r w:rsidR="00B83344">
        <w:rPr>
          <w:rFonts w:ascii="3DS V2" w:hAnsi="3DS V2"/>
          <w:sz w:val="24"/>
          <w:szCs w:val="24"/>
        </w:rPr>
        <w:t>constitue</w:t>
      </w:r>
      <w:r w:rsidR="00AE4D4C">
        <w:rPr>
          <w:rFonts w:ascii="3DS V2" w:hAnsi="3DS V2"/>
          <w:sz w:val="24"/>
          <w:szCs w:val="24"/>
        </w:rPr>
        <w:t>nt</w:t>
      </w:r>
      <w:r w:rsidR="00A77F77">
        <w:rPr>
          <w:rFonts w:ascii="3DS V2" w:hAnsi="3DS V2"/>
          <w:sz w:val="24"/>
          <w:szCs w:val="24"/>
        </w:rPr>
        <w:t xml:space="preserve"> une triangulation Delaunay.</w:t>
      </w:r>
      <w:r w:rsidR="006115CA">
        <w:rPr>
          <w:rFonts w:ascii="3DS V2" w:hAnsi="3DS V2"/>
          <w:sz w:val="24"/>
          <w:szCs w:val="24"/>
        </w:rPr>
        <w:t xml:space="preserve"> Le code de cet algorithme est dans l’Annexe 2. </w:t>
      </w:r>
    </w:p>
    <w:p w14:paraId="78767A0D" w14:textId="2C060635" w:rsidR="00E43F48" w:rsidRPr="00E43F48" w:rsidRDefault="00251307" w:rsidP="002F5E98">
      <w:pPr>
        <w:pStyle w:val="Titre3"/>
        <w:rPr>
          <w:rFonts w:ascii="3DS V2" w:hAnsi="3DS V2"/>
          <w:sz w:val="32"/>
          <w:szCs w:val="32"/>
        </w:rPr>
      </w:pPr>
      <w:bookmarkStart w:id="35" w:name="_Toc205474989"/>
      <w:r>
        <w:rPr>
          <w:rFonts w:ascii="3DS V2" w:hAnsi="3DS V2"/>
          <w:sz w:val="32"/>
          <w:szCs w:val="32"/>
        </w:rPr>
        <w:t>Recherche</w:t>
      </w:r>
      <w:r w:rsidR="00311857">
        <w:rPr>
          <w:rFonts w:ascii="3DS V2" w:hAnsi="3DS V2"/>
          <w:sz w:val="32"/>
          <w:szCs w:val="32"/>
        </w:rPr>
        <w:t xml:space="preserve"> DFS</w:t>
      </w:r>
      <w:bookmarkEnd w:id="35"/>
    </w:p>
    <w:p w14:paraId="74ED9C5A" w14:textId="6FB83258" w:rsidR="00604590" w:rsidRPr="008D2579" w:rsidRDefault="00304753" w:rsidP="002F5E98">
      <w:pPr>
        <w:jc w:val="both"/>
        <w:rPr>
          <w:rFonts w:ascii="3DS V2" w:hAnsi="3DS V2"/>
          <w:sz w:val="24"/>
          <w:szCs w:val="24"/>
          <w:lang w:eastAsia="zh-CN"/>
        </w:rPr>
      </w:pPr>
      <w:r w:rsidRPr="00304753">
        <w:rPr>
          <w:rFonts w:ascii="3DS V2" w:hAnsi="3DS V2"/>
          <w:sz w:val="24"/>
          <w:szCs w:val="24"/>
        </w:rPr>
        <w:t xml:space="preserve">L’algorithme DFS pour le parcours d’arbre est simple : pour chaque câble, on commence par une cavité disponible (la racine), puis on parcourt ses nœuds </w:t>
      </w:r>
      <w:r w:rsidR="005762EB">
        <w:rPr>
          <w:rFonts w:ascii="3DS V2" w:hAnsi="3DS V2"/>
          <w:sz w:val="24"/>
          <w:szCs w:val="24"/>
        </w:rPr>
        <w:t>enfant</w:t>
      </w:r>
      <w:r w:rsidR="00062186">
        <w:rPr>
          <w:rFonts w:ascii="3DS V2" w:hAnsi="3DS V2"/>
          <w:sz w:val="24"/>
          <w:szCs w:val="24"/>
        </w:rPr>
        <w:t>s</w:t>
      </w:r>
      <w:r w:rsidRPr="00304753">
        <w:rPr>
          <w:rFonts w:ascii="3DS V2" w:hAnsi="3DS V2"/>
          <w:sz w:val="24"/>
          <w:szCs w:val="24"/>
        </w:rPr>
        <w:t xml:space="preserve"> en vérifiant à chaque fois la compatibilité entre le fil et la cavité. Une fois la profondeur maximale atteinte (c’est-à-dire, tous les fils du câble sont affectés), on enregistre le résultat comme une solution valide. Un retour sur trace est effectué ensuite pour explorer d'autres possibilités.</w:t>
      </w:r>
      <w:r w:rsidR="00311857">
        <w:rPr>
          <w:rFonts w:ascii="3DS V2" w:hAnsi="3DS V2"/>
          <w:sz w:val="24"/>
          <w:szCs w:val="24"/>
        </w:rPr>
        <w:t xml:space="preserve"> </w:t>
      </w:r>
      <w:r w:rsidR="008D2579" w:rsidRPr="008D2579">
        <w:rPr>
          <w:rFonts w:ascii="3DS V2" w:hAnsi="3DS V2"/>
          <w:sz w:val="24"/>
          <w:szCs w:val="24"/>
        </w:rPr>
        <w:t>Voici un extrait du code de l’algorithme</w:t>
      </w:r>
      <w:r w:rsidR="008D2579">
        <w:rPr>
          <w:rFonts w:ascii="3DS V2" w:hAnsi="3DS V2"/>
          <w:sz w:val="24"/>
          <w:szCs w:val="24"/>
        </w:rPr>
        <w:t> </w:t>
      </w:r>
      <w:r w:rsidR="008D2579">
        <w:rPr>
          <w:rFonts w:ascii="3DS V2" w:hAnsi="3DS V2"/>
          <w:sz w:val="24"/>
          <w:szCs w:val="24"/>
          <w:lang w:eastAsia="zh-CN"/>
        </w:rPr>
        <w:t>:</w:t>
      </w:r>
    </w:p>
    <w:p w14:paraId="399398E9" w14:textId="77777777" w:rsidR="00604590" w:rsidRPr="009D4812"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9D4812">
        <w:rPr>
          <w:rFonts w:ascii="Cascadia Code" w:eastAsia="Times New Roman" w:hAnsi="Cascadia Code" w:cs="Times New Roman"/>
          <w:noProof/>
          <w:color w:val="4472C4"/>
          <w:sz w:val="20"/>
          <w:szCs w:val="20"/>
          <w:lang w:val="en-US" w:eastAsia="zh-CN"/>
        </w:rPr>
        <w:t>for</w:t>
      </w:r>
      <w:r w:rsidRPr="009D4812">
        <w:rPr>
          <w:rFonts w:ascii="Cascadia Code" w:eastAsia="Times New Roman" w:hAnsi="Cascadia Code" w:cs="Times New Roman"/>
          <w:noProof/>
          <w:color w:val="000000"/>
          <w:sz w:val="20"/>
          <w:szCs w:val="20"/>
          <w:lang w:val="en-US" w:eastAsia="zh-CN"/>
        </w:rPr>
        <w:t xml:space="preserve"> </w:t>
      </w:r>
      <w:r w:rsidRPr="009D4812">
        <w:rPr>
          <w:rFonts w:ascii="Cascadia Code" w:eastAsia="Times New Roman" w:hAnsi="Cascadia Code" w:cs="Times New Roman"/>
          <w:noProof/>
          <w:color w:val="4472C4"/>
          <w:sz w:val="20"/>
          <w:szCs w:val="20"/>
          <w:lang w:val="en-US" w:eastAsia="zh-CN"/>
        </w:rPr>
        <w:t>(const</w:t>
      </w:r>
      <w:r w:rsidRPr="009D4812">
        <w:rPr>
          <w:rFonts w:ascii="Cascadia Code" w:eastAsia="Times New Roman" w:hAnsi="Cascadia Code" w:cs="Times New Roman"/>
          <w:noProof/>
          <w:color w:val="000000"/>
          <w:sz w:val="20"/>
          <w:szCs w:val="20"/>
          <w:lang w:val="en-US" w:eastAsia="zh-CN"/>
        </w:rPr>
        <w:t xml:space="preserve"> </w:t>
      </w:r>
      <w:r w:rsidRPr="009D4812">
        <w:rPr>
          <w:rFonts w:ascii="Cascadia Code" w:eastAsia="Times New Roman" w:hAnsi="Cascadia Code" w:cs="Times New Roman"/>
          <w:noProof/>
          <w:color w:val="8064A2"/>
          <w:sz w:val="20"/>
          <w:szCs w:val="20"/>
          <w:lang w:val="en-US" w:eastAsia="zh-CN"/>
        </w:rPr>
        <w:t>auto</w:t>
      </w:r>
      <w:r w:rsidRPr="009D4812">
        <w:rPr>
          <w:rFonts w:ascii="Cascadia Code" w:eastAsia="Times New Roman" w:hAnsi="Cascadia Code" w:cs="Times New Roman"/>
          <w:noProof/>
          <w:color w:val="4472C4"/>
          <w:sz w:val="20"/>
          <w:szCs w:val="20"/>
          <w:lang w:val="en-US" w:eastAsia="zh-CN"/>
        </w:rPr>
        <w:t>&amp;</w:t>
      </w:r>
      <w:r w:rsidRPr="009D4812">
        <w:rPr>
          <w:rFonts w:ascii="Cascadia Code" w:eastAsia="Times New Roman" w:hAnsi="Cascadia Code" w:cs="Times New Roman"/>
          <w:noProof/>
          <w:color w:val="000000"/>
          <w:sz w:val="20"/>
          <w:szCs w:val="20"/>
          <w:lang w:val="en-US" w:eastAsia="zh-CN"/>
        </w:rPr>
        <w:t xml:space="preserve"> cavity </w:t>
      </w:r>
      <w:r w:rsidRPr="009D4812">
        <w:rPr>
          <w:rFonts w:ascii="Cascadia Code" w:eastAsia="Times New Roman" w:hAnsi="Cascadia Code" w:cs="Times New Roman"/>
          <w:noProof/>
          <w:color w:val="4472C4"/>
          <w:sz w:val="20"/>
          <w:szCs w:val="20"/>
          <w:lang w:val="en-US" w:eastAsia="zh-CN"/>
        </w:rPr>
        <w:t>:</w:t>
      </w:r>
      <w:r w:rsidRPr="009D4812">
        <w:rPr>
          <w:rFonts w:ascii="Cascadia Code" w:eastAsia="Times New Roman" w:hAnsi="Cascadia Code" w:cs="Times New Roman"/>
          <w:noProof/>
          <w:color w:val="000000"/>
          <w:sz w:val="20"/>
          <w:szCs w:val="20"/>
          <w:lang w:val="en-US" w:eastAsia="zh-CN"/>
        </w:rPr>
        <w:t xml:space="preserve"> searching_range</w:t>
      </w:r>
      <w:r w:rsidRPr="009D4812">
        <w:rPr>
          <w:rFonts w:ascii="Cascadia Code" w:eastAsia="Times New Roman" w:hAnsi="Cascadia Code" w:cs="Times New Roman"/>
          <w:noProof/>
          <w:color w:val="4472C4"/>
          <w:sz w:val="20"/>
          <w:szCs w:val="20"/>
          <w:lang w:val="en-US" w:eastAsia="zh-CN"/>
        </w:rPr>
        <w:t>)</w:t>
      </w:r>
    </w:p>
    <w:p w14:paraId="6E5DFA15" w14:textId="77777777" w:rsidR="00604590" w:rsidRPr="009D4812"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9D4812">
        <w:rPr>
          <w:rFonts w:ascii="Cascadia Code" w:eastAsia="Times New Roman" w:hAnsi="Cascadia Code" w:cs="Times New Roman"/>
          <w:noProof/>
          <w:color w:val="4472C4"/>
          <w:sz w:val="20"/>
          <w:szCs w:val="20"/>
          <w:lang w:val="en-US" w:eastAsia="zh-CN"/>
        </w:rPr>
        <w:t>{</w:t>
      </w:r>
    </w:p>
    <w:p w14:paraId="264FF6DC" w14:textId="77777777" w:rsidR="00604590" w:rsidRPr="009D4812"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9D4812">
        <w:rPr>
          <w:rFonts w:ascii="Cascadia Code" w:eastAsia="Times New Roman" w:hAnsi="Cascadia Code" w:cs="Times New Roman"/>
          <w:noProof/>
          <w:color w:val="000000"/>
          <w:sz w:val="20"/>
          <w:szCs w:val="20"/>
          <w:lang w:val="en-US" w:eastAsia="zh-CN"/>
        </w:rPr>
        <w:t>    std</w:t>
      </w:r>
      <w:r w:rsidRPr="009D4812">
        <w:rPr>
          <w:rFonts w:ascii="Cascadia Code" w:eastAsia="Times New Roman" w:hAnsi="Cascadia Code" w:cs="Times New Roman"/>
          <w:noProof/>
          <w:color w:val="4472C4"/>
          <w:sz w:val="20"/>
          <w:szCs w:val="20"/>
          <w:lang w:val="en-US" w:eastAsia="zh-CN"/>
        </w:rPr>
        <w:t>::</w:t>
      </w:r>
      <w:r w:rsidRPr="009D4812">
        <w:rPr>
          <w:rFonts w:ascii="Cascadia Code" w:eastAsia="Times New Roman" w:hAnsi="Cascadia Code" w:cs="Times New Roman"/>
          <w:noProof/>
          <w:color w:val="70AD47"/>
          <w:sz w:val="20"/>
          <w:szCs w:val="20"/>
          <w:lang w:val="en-US" w:eastAsia="zh-CN"/>
        </w:rPr>
        <w:t>vector</w:t>
      </w:r>
      <w:r w:rsidRPr="009D4812">
        <w:rPr>
          <w:rFonts w:ascii="Cascadia Code" w:eastAsia="Times New Roman" w:hAnsi="Cascadia Code" w:cs="Times New Roman"/>
          <w:noProof/>
          <w:color w:val="4472C4"/>
          <w:sz w:val="20"/>
          <w:szCs w:val="20"/>
          <w:lang w:val="en-US" w:eastAsia="zh-CN"/>
        </w:rPr>
        <w:t>&lt;</w:t>
      </w:r>
      <w:r w:rsidRPr="009D4812">
        <w:rPr>
          <w:rFonts w:ascii="Cascadia Code" w:eastAsia="Times New Roman" w:hAnsi="Cascadia Code" w:cs="Times New Roman"/>
          <w:noProof/>
          <w:color w:val="8064A2"/>
          <w:sz w:val="20"/>
          <w:szCs w:val="20"/>
          <w:lang w:val="en-US" w:eastAsia="zh-CN"/>
        </w:rPr>
        <w:t>int</w:t>
      </w:r>
      <w:r w:rsidRPr="009D4812">
        <w:rPr>
          <w:rFonts w:ascii="Cascadia Code" w:eastAsia="Times New Roman" w:hAnsi="Cascadia Code" w:cs="Times New Roman"/>
          <w:noProof/>
          <w:color w:val="4472C4"/>
          <w:sz w:val="20"/>
          <w:szCs w:val="20"/>
          <w:lang w:val="en-US" w:eastAsia="zh-CN"/>
        </w:rPr>
        <w:t>&gt;</w:t>
      </w:r>
      <w:r w:rsidRPr="009D4812">
        <w:rPr>
          <w:rFonts w:ascii="Cascadia Code" w:eastAsia="Times New Roman" w:hAnsi="Cascadia Code" w:cs="Times New Roman"/>
          <w:noProof/>
          <w:color w:val="000000"/>
          <w:sz w:val="20"/>
          <w:szCs w:val="20"/>
          <w:lang w:val="en-US" w:eastAsia="zh-CN"/>
        </w:rPr>
        <w:t xml:space="preserve"> visited_cavity_indices</w:t>
      </w:r>
      <w:r w:rsidRPr="009D4812">
        <w:rPr>
          <w:rFonts w:ascii="Cascadia Code" w:eastAsia="Times New Roman" w:hAnsi="Cascadia Code" w:cs="Times New Roman"/>
          <w:noProof/>
          <w:color w:val="4472C4"/>
          <w:sz w:val="20"/>
          <w:szCs w:val="20"/>
          <w:lang w:val="en-US" w:eastAsia="zh-CN"/>
        </w:rPr>
        <w:t>;</w:t>
      </w:r>
      <w:r w:rsidRPr="009D4812">
        <w:rPr>
          <w:rFonts w:ascii="Cascadia Code" w:eastAsia="Times New Roman" w:hAnsi="Cascadia Code" w:cs="Times New Roman"/>
          <w:noProof/>
          <w:color w:val="000000"/>
          <w:sz w:val="20"/>
          <w:szCs w:val="20"/>
          <w:lang w:val="en-US" w:eastAsia="zh-CN"/>
        </w:rPr>
        <w:t xml:space="preserve"> </w:t>
      </w:r>
    </w:p>
    <w:p w14:paraId="64BE19E1"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9D4812">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8064A2"/>
          <w:sz w:val="20"/>
          <w:szCs w:val="20"/>
          <w:lang w:val="en-US" w:eastAsia="zh-CN"/>
        </w:rPr>
        <w:t>auto</w:t>
      </w:r>
      <w:r w:rsidRPr="001D049A">
        <w:rPr>
          <w:rFonts w:ascii="Cascadia Code" w:eastAsia="Times New Roman" w:hAnsi="Cascadia Code" w:cs="Times New Roman"/>
          <w:noProof/>
          <w:color w:val="000000"/>
          <w:sz w:val="20"/>
          <w:szCs w:val="20"/>
          <w:lang w:val="en-US" w:eastAsia="zh-CN"/>
        </w:rPr>
        <w:t xml:space="preserve"> dfs </w:t>
      </w:r>
      <w:r w:rsidRPr="001D049A">
        <w:rPr>
          <w:rFonts w:ascii="Cascadia Code" w:eastAsia="Times New Roman" w:hAnsi="Cascadia Code" w:cs="Times New Roman"/>
          <w:noProof/>
          <w:color w:val="4472C4"/>
          <w:sz w:val="20"/>
          <w:szCs w:val="20"/>
          <w:lang w:val="en-US" w:eastAsia="zh-CN"/>
        </w:rPr>
        <w:t>=</w:t>
      </w:r>
    </w:p>
    <w:p w14:paraId="21E20747" w14:textId="220E6FA6"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003A29F5"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000000"/>
          <w:sz w:val="20"/>
          <w:szCs w:val="20"/>
          <w:lang w:val="en-US" w:eastAsia="zh-CN"/>
        </w:rPr>
        <w:t>[</w:t>
      </w:r>
      <w:r w:rsidRPr="001D049A">
        <w:rPr>
          <w:rFonts w:ascii="Cascadia Code" w:eastAsia="Times New Roman" w:hAnsi="Cascadia Code" w:cs="Times New Roman"/>
          <w:noProof/>
          <w:color w:val="4472C4"/>
          <w:sz w:val="20"/>
          <w:szCs w:val="20"/>
          <w:lang w:val="en-US" w:eastAsia="zh-CN"/>
        </w:rPr>
        <w:t>&amp;</w:t>
      </w:r>
      <w:r w:rsidRPr="001D049A">
        <w:rPr>
          <w:rFonts w:ascii="Cascadia Code" w:eastAsia="Times New Roman" w:hAnsi="Cascadia Code" w:cs="Times New Roman"/>
          <w:noProof/>
          <w:color w:val="000000"/>
          <w:sz w:val="20"/>
          <w:szCs w:val="20"/>
          <w:lang w:val="en-US" w:eastAsia="zh-CN"/>
        </w:rPr>
        <w:t>](</w:t>
      </w:r>
      <w:r w:rsidRPr="001D049A">
        <w:rPr>
          <w:rFonts w:ascii="Cascadia Code" w:eastAsia="Times New Roman" w:hAnsi="Cascadia Code" w:cs="Times New Roman"/>
          <w:noProof/>
          <w:color w:val="B2A1C7"/>
          <w:sz w:val="20"/>
          <w:szCs w:val="20"/>
          <w:lang w:val="en-US" w:eastAsia="zh-CN"/>
        </w:rPr>
        <w:t>self</w:t>
      </w:r>
      <w:r w:rsidR="003A29F5" w:rsidRPr="001D049A">
        <w:rPr>
          <w:rFonts w:ascii="Cascadia Code" w:eastAsia="Times New Roman" w:hAnsi="Cascadia Code" w:cs="Times New Roman"/>
          <w:noProof/>
          <w:color w:val="4472C4"/>
          <w:sz w:val="20"/>
          <w:szCs w:val="20"/>
          <w:lang w:val="en-US" w:eastAsia="zh-CN"/>
        </w:rPr>
        <w:t xml:space="preserve">, </w:t>
      </w:r>
      <w:r w:rsidRPr="001D049A">
        <w:rPr>
          <w:rFonts w:ascii="Cascadia Code" w:eastAsia="Times New Roman" w:hAnsi="Cascadia Code" w:cs="Times New Roman"/>
          <w:noProof/>
          <w:color w:val="B2A1C7"/>
          <w:sz w:val="20"/>
          <w:szCs w:val="20"/>
          <w:lang w:val="en-US" w:eastAsia="zh-CN"/>
        </w:rPr>
        <w:t>cavity_ID</w:t>
      </w:r>
      <w:r w:rsidRPr="001D049A">
        <w:rPr>
          <w:rFonts w:ascii="Cascadia Code" w:eastAsia="Times New Roman" w:hAnsi="Cascadia Code" w:cs="Times New Roman"/>
          <w:noProof/>
          <w:color w:val="4472C4"/>
          <w:sz w:val="20"/>
          <w:szCs w:val="20"/>
          <w:lang w:val="en-US" w:eastAsia="zh-CN"/>
        </w:rPr>
        <w:t>,</w:t>
      </w:r>
      <w:r w:rsidR="003A29F5" w:rsidRPr="001D049A">
        <w:rPr>
          <w:rFonts w:ascii="Cascadia Code" w:eastAsia="Times New Roman" w:hAnsi="Cascadia Code" w:cs="Times New Roman"/>
          <w:noProof/>
          <w:color w:val="4472C4"/>
          <w:sz w:val="20"/>
          <w:szCs w:val="20"/>
          <w:lang w:val="en-US" w:eastAsia="zh-CN"/>
        </w:rPr>
        <w:t xml:space="preserve"> </w:t>
      </w:r>
      <w:r w:rsidRPr="001D049A">
        <w:rPr>
          <w:rFonts w:ascii="Cascadia Code" w:eastAsia="Times New Roman" w:hAnsi="Cascadia Code" w:cs="Times New Roman"/>
          <w:noProof/>
          <w:color w:val="B2A1C7"/>
          <w:sz w:val="20"/>
          <w:szCs w:val="20"/>
          <w:lang w:val="en-US" w:eastAsia="zh-CN"/>
        </w:rPr>
        <w:t>wire_ID</w:t>
      </w:r>
      <w:r w:rsidRPr="001D049A">
        <w:rPr>
          <w:rFonts w:ascii="Cascadia Code" w:eastAsia="Times New Roman" w:hAnsi="Cascadia Code" w:cs="Times New Roman"/>
          <w:noProof/>
          <w:color w:val="000000"/>
          <w:sz w:val="20"/>
          <w:szCs w:val="20"/>
          <w:lang w:val="en-US" w:eastAsia="zh-CN"/>
        </w:rPr>
        <w:t>)</w:t>
      </w:r>
    </w:p>
    <w:p w14:paraId="773DFA05"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p>
    <w:p w14:paraId="5EDD81A6" w14:textId="025A572A"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i/>
          <w:iCs/>
          <w:noProof/>
          <w:color w:val="A5A5A5"/>
          <w:sz w:val="20"/>
          <w:szCs w:val="20"/>
          <w:lang w:val="en-US" w:eastAsia="zh-CN"/>
        </w:rPr>
        <w:t xml:space="preserve">            </w:t>
      </w:r>
      <w:r w:rsidR="00C219D8" w:rsidRPr="001D049A">
        <w:rPr>
          <w:rFonts w:ascii="Cascadia Code" w:eastAsia="Times New Roman" w:hAnsi="Cascadia Code" w:cs="Times New Roman"/>
          <w:noProof/>
          <w:color w:val="4472C4"/>
          <w:sz w:val="20"/>
          <w:szCs w:val="20"/>
          <w:lang w:val="en-US" w:eastAsia="zh-CN"/>
        </w:rPr>
        <w:t>if</w:t>
      </w:r>
      <w:r w:rsidR="00C219D8" w:rsidRPr="001D049A">
        <w:rPr>
          <w:rFonts w:ascii="Cascadia Code" w:eastAsia="Times New Roman" w:hAnsi="Cascadia Code" w:cs="Times New Roman"/>
          <w:noProof/>
          <w:color w:val="000000"/>
          <w:sz w:val="20"/>
          <w:szCs w:val="20"/>
          <w:lang w:val="en-US" w:eastAsia="zh-CN"/>
        </w:rPr>
        <w:t xml:space="preserve"> </w:t>
      </w:r>
      <w:r w:rsidR="00C219D8"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i/>
          <w:iCs/>
          <w:noProof/>
          <w:color w:val="A5A5A5"/>
          <w:sz w:val="20"/>
          <w:szCs w:val="20"/>
          <w:lang w:val="en-US" w:eastAsia="zh-CN"/>
        </w:rPr>
        <w:t>//</w:t>
      </w:r>
      <w:r w:rsidR="00C219D8" w:rsidRPr="001D049A">
        <w:rPr>
          <w:rFonts w:ascii="Cascadia Code" w:eastAsia="Times New Roman" w:hAnsi="Cascadia Code" w:cs="Times New Roman"/>
          <w:i/>
          <w:iCs/>
          <w:noProof/>
          <w:color w:val="A5A5A5"/>
          <w:sz w:val="20"/>
          <w:szCs w:val="20"/>
          <w:lang w:val="en-US" w:eastAsia="zh-CN"/>
        </w:rPr>
        <w:t xml:space="preserve"> C</w:t>
      </w:r>
      <w:r w:rsidRPr="001D049A">
        <w:rPr>
          <w:rFonts w:ascii="Cascadia Code" w:eastAsia="Times New Roman" w:hAnsi="Cascadia Code" w:cs="Times New Roman"/>
          <w:i/>
          <w:iCs/>
          <w:noProof/>
          <w:color w:val="A5A5A5"/>
          <w:sz w:val="20"/>
          <w:szCs w:val="20"/>
          <w:lang w:val="en-US" w:eastAsia="zh-CN"/>
        </w:rPr>
        <w:t>avity is not available</w:t>
      </w:r>
      <w:r w:rsidR="00636506" w:rsidRPr="001D049A">
        <w:rPr>
          <w:rFonts w:ascii="Cascadia Code" w:eastAsia="Times New Roman" w:hAnsi="Cascadia Code" w:cs="Times New Roman"/>
          <w:i/>
          <w:iCs/>
          <w:noProof/>
          <w:color w:val="A5A5A5"/>
          <w:sz w:val="20"/>
          <w:szCs w:val="20"/>
          <w:lang w:val="en-US" w:eastAsia="zh-CN"/>
        </w:rPr>
        <w:t xml:space="preserve"> or compatible</w:t>
      </w:r>
      <w:r w:rsidR="00C219D8" w:rsidRPr="001D049A">
        <w:rPr>
          <w:rFonts w:ascii="Cascadia Code" w:eastAsia="Times New Roman" w:hAnsi="Cascadia Code" w:cs="Times New Roman"/>
          <w:noProof/>
          <w:color w:val="4472C4"/>
          <w:sz w:val="20"/>
          <w:szCs w:val="20"/>
          <w:lang w:val="en-US" w:eastAsia="zh-CN"/>
        </w:rPr>
        <w:t>)</w:t>
      </w:r>
      <w:r w:rsidR="00895211" w:rsidRPr="001D049A">
        <w:rPr>
          <w:rFonts w:ascii="Cascadia Code" w:eastAsia="Times New Roman" w:hAnsi="Cascadia Code" w:cs="Times New Roman"/>
          <w:noProof/>
          <w:color w:val="4472C4"/>
          <w:sz w:val="20"/>
          <w:szCs w:val="20"/>
          <w:lang w:val="en-US" w:eastAsia="zh-CN"/>
        </w:rPr>
        <w:t xml:space="preserve"> return;</w:t>
      </w:r>
    </w:p>
    <w:p w14:paraId="72C3AD3F" w14:textId="61FDB125"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i/>
          <w:iCs/>
          <w:noProof/>
          <w:color w:val="A5A5A5"/>
          <w:sz w:val="20"/>
          <w:szCs w:val="20"/>
          <w:lang w:val="en-US" w:eastAsia="zh-CN"/>
        </w:rPr>
        <w:t xml:space="preserve">            </w:t>
      </w:r>
    </w:p>
    <w:p w14:paraId="60D8F3C0" w14:textId="1D9C873B"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visited_cavity_indices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5B9BD5"/>
          <w:sz w:val="20"/>
          <w:szCs w:val="20"/>
          <w:lang w:val="en-US" w:eastAsia="zh-CN"/>
        </w:rPr>
        <w:t>push_back</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cavity_ID</w:t>
      </w:r>
      <w:r w:rsidRPr="001D049A">
        <w:rPr>
          <w:rFonts w:ascii="Cascadia Code" w:eastAsia="Times New Roman" w:hAnsi="Cascadia Code" w:cs="Times New Roman"/>
          <w:noProof/>
          <w:color w:val="4472C4"/>
          <w:sz w:val="20"/>
          <w:szCs w:val="20"/>
          <w:lang w:val="en-US" w:eastAsia="zh-CN"/>
        </w:rPr>
        <w:t>);</w:t>
      </w:r>
    </w:p>
    <w:p w14:paraId="7E866302" w14:textId="1C652B86"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if</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visited_cavity_indices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5B9BD5"/>
          <w:sz w:val="20"/>
          <w:szCs w:val="20"/>
          <w:lang w:val="en-US" w:eastAsia="zh-CN"/>
        </w:rPr>
        <w:t>size</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00CA3033" w:rsidRPr="001D049A">
        <w:rPr>
          <w:rFonts w:ascii="Cascadia Code" w:eastAsia="Times New Roman" w:hAnsi="Cascadia Code" w:cs="Times New Roman"/>
          <w:noProof/>
          <w:color w:val="4472C4"/>
          <w:sz w:val="20"/>
          <w:szCs w:val="20"/>
          <w:lang w:val="en-US" w:eastAsia="zh-CN"/>
        </w:rPr>
        <w:t xml:space="preserve"> </w:t>
      </w:r>
      <w:r w:rsidR="00CA3033" w:rsidRPr="001D049A">
        <w:rPr>
          <w:rFonts w:ascii="Cascadia Code" w:eastAsia="Times New Roman" w:hAnsi="Cascadia Code" w:cs="Times New Roman"/>
          <w:i/>
          <w:iCs/>
          <w:noProof/>
          <w:color w:val="A5A5A5"/>
          <w:sz w:val="20"/>
          <w:szCs w:val="20"/>
          <w:lang w:val="en-US" w:eastAsia="zh-CN"/>
        </w:rPr>
        <w:t>// Nb of wires</w:t>
      </w:r>
      <w:r w:rsidR="008B5CE1" w:rsidRPr="001D049A">
        <w:rPr>
          <w:rFonts w:ascii="Cascadia Code" w:eastAsia="Times New Roman" w:hAnsi="Cascadia Code" w:cs="Times New Roman"/>
          <w:i/>
          <w:iCs/>
          <w:noProof/>
          <w:color w:val="A5A5A5"/>
          <w:sz w:val="20"/>
          <w:szCs w:val="20"/>
          <w:lang w:val="en-US" w:eastAsia="zh-CN"/>
        </w:rPr>
        <w:t xml:space="preserve"> in cable</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p>
    <w:p w14:paraId="04912EA7" w14:textId="73E3B329"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i/>
          <w:iCs/>
          <w:noProof/>
          <w:color w:val="A5A5A5"/>
          <w:sz w:val="20"/>
          <w:szCs w:val="20"/>
          <w:lang w:val="en-US" w:eastAsia="zh-CN"/>
        </w:rPr>
        <w:t xml:space="preserve">                </w:t>
      </w:r>
      <w:r w:rsidR="001B4583" w:rsidRPr="001D049A">
        <w:rPr>
          <w:rFonts w:ascii="Cascadia Code" w:eastAsia="Times New Roman" w:hAnsi="Cascadia Code" w:cs="Times New Roman"/>
          <w:i/>
          <w:iCs/>
          <w:noProof/>
          <w:color w:val="A5A5A5"/>
          <w:sz w:val="20"/>
          <w:szCs w:val="20"/>
          <w:lang w:val="en-US" w:eastAsia="zh-CN"/>
        </w:rPr>
        <w:t>// All wires are allocated</w:t>
      </w:r>
      <w:r w:rsidR="007537B1" w:rsidRPr="001D049A">
        <w:rPr>
          <w:rFonts w:ascii="Cascadia Code" w:eastAsia="Times New Roman" w:hAnsi="Cascadia Code" w:cs="Times New Roman"/>
          <w:i/>
          <w:iCs/>
          <w:noProof/>
          <w:color w:val="A5A5A5"/>
          <w:sz w:val="20"/>
          <w:szCs w:val="20"/>
          <w:lang w:val="en-US" w:eastAsia="zh-CN"/>
        </w:rPr>
        <w:t xml:space="preserve">, </w:t>
      </w:r>
      <w:r w:rsidRPr="001D049A">
        <w:rPr>
          <w:rFonts w:ascii="Cascadia Code" w:eastAsia="Times New Roman" w:hAnsi="Cascadia Code" w:cs="Times New Roman"/>
          <w:i/>
          <w:iCs/>
          <w:noProof/>
          <w:color w:val="A5A5A5"/>
          <w:sz w:val="20"/>
          <w:szCs w:val="20"/>
          <w:lang w:val="en-US" w:eastAsia="zh-CN"/>
        </w:rPr>
        <w:t xml:space="preserve">Save valid </w:t>
      </w:r>
      <w:r w:rsidR="007537B1" w:rsidRPr="001D049A">
        <w:rPr>
          <w:rFonts w:ascii="Cascadia Code" w:eastAsia="Times New Roman" w:hAnsi="Cascadia Code" w:cs="Times New Roman"/>
          <w:i/>
          <w:iCs/>
          <w:noProof/>
          <w:color w:val="A5A5A5"/>
          <w:sz w:val="20"/>
          <w:szCs w:val="20"/>
          <w:lang w:val="en-US" w:eastAsia="zh-CN"/>
        </w:rPr>
        <w:t>result</w:t>
      </w:r>
      <w:r w:rsidRPr="001D049A">
        <w:rPr>
          <w:rFonts w:ascii="Cascadia Code" w:eastAsia="Times New Roman" w:hAnsi="Cascadia Code" w:cs="Times New Roman"/>
          <w:i/>
          <w:iCs/>
          <w:noProof/>
          <w:color w:val="A5A5A5"/>
          <w:sz w:val="20"/>
          <w:szCs w:val="20"/>
          <w:lang w:val="en-US" w:eastAsia="zh-CN"/>
        </w:rPr>
        <w:t>.</w:t>
      </w:r>
    </w:p>
    <w:p w14:paraId="50B777F0"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_allocations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5B9BD5"/>
          <w:sz w:val="20"/>
          <w:szCs w:val="20"/>
          <w:lang w:val="en-US" w:eastAsia="zh-CN"/>
        </w:rPr>
        <w:t>emplace</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visited_cavity_indices</w:t>
      </w:r>
      <w:r w:rsidRPr="001D049A">
        <w:rPr>
          <w:rFonts w:ascii="Cascadia Code" w:eastAsia="Times New Roman" w:hAnsi="Cascadia Code" w:cs="Times New Roman"/>
          <w:noProof/>
          <w:color w:val="4472C4"/>
          <w:sz w:val="20"/>
          <w:szCs w:val="20"/>
          <w:lang w:val="en-US" w:eastAsia="zh-CN"/>
        </w:rPr>
        <w:t>);</w:t>
      </w:r>
    </w:p>
    <w:p w14:paraId="54DCEF8D" w14:textId="5E6BF311"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else</w:t>
      </w:r>
    </w:p>
    <w:p w14:paraId="3ADEE969" w14:textId="57B6E53E"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006821BC"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for</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00EA6CFD" w:rsidRPr="001D049A">
        <w:rPr>
          <w:rFonts w:ascii="Cascadia Code" w:eastAsia="Times New Roman" w:hAnsi="Cascadia Code" w:cs="Times New Roman"/>
          <w:i/>
          <w:iCs/>
          <w:noProof/>
          <w:color w:val="A5A5A5"/>
          <w:sz w:val="20"/>
          <w:szCs w:val="20"/>
          <w:lang w:val="en-US" w:eastAsia="zh-CN"/>
        </w:rPr>
        <w:t xml:space="preserve">// </w:t>
      </w:r>
      <w:r w:rsidR="00CC41A7" w:rsidRPr="001D049A">
        <w:rPr>
          <w:rFonts w:ascii="Cascadia Code" w:eastAsia="Times New Roman" w:hAnsi="Cascadia Code" w:cs="Times New Roman"/>
          <w:i/>
          <w:iCs/>
          <w:noProof/>
          <w:color w:val="A5A5A5"/>
          <w:sz w:val="20"/>
          <w:szCs w:val="20"/>
          <w:lang w:val="en-US" w:eastAsia="zh-CN"/>
        </w:rPr>
        <w:t>All</w:t>
      </w:r>
      <w:r w:rsidR="00EA6CFD" w:rsidRPr="001D049A">
        <w:rPr>
          <w:rFonts w:ascii="Cascadia Code" w:eastAsia="Times New Roman" w:hAnsi="Cascadia Code" w:cs="Times New Roman"/>
          <w:i/>
          <w:iCs/>
          <w:noProof/>
          <w:color w:val="A5A5A5"/>
          <w:sz w:val="20"/>
          <w:szCs w:val="20"/>
          <w:lang w:val="en-US" w:eastAsia="zh-CN"/>
        </w:rPr>
        <w:t xml:space="preserve"> current cavity’s </w:t>
      </w:r>
      <w:r w:rsidR="00CC41A7" w:rsidRPr="001D049A">
        <w:rPr>
          <w:rFonts w:ascii="Cascadia Code" w:eastAsia="Times New Roman" w:hAnsi="Cascadia Code" w:cs="Times New Roman"/>
          <w:i/>
          <w:iCs/>
          <w:noProof/>
          <w:color w:val="A5A5A5"/>
          <w:sz w:val="20"/>
          <w:szCs w:val="20"/>
          <w:lang w:val="en-US" w:eastAsia="zh-CN"/>
        </w:rPr>
        <w:t>neighbor</w:t>
      </w:r>
      <w:r w:rsidRPr="001D049A">
        <w:rPr>
          <w:rFonts w:ascii="Cascadia Code" w:eastAsia="Times New Roman" w:hAnsi="Cascadia Code" w:cs="Times New Roman"/>
          <w:noProof/>
          <w:color w:val="4472C4"/>
          <w:sz w:val="20"/>
          <w:szCs w:val="20"/>
          <w:lang w:val="en-US" w:eastAsia="zh-CN"/>
        </w:rPr>
        <w:t>)</w:t>
      </w:r>
    </w:p>
    <w:p w14:paraId="14AD3E49" w14:textId="08639C59"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if</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002576FC" w:rsidRPr="001D049A">
        <w:rPr>
          <w:rFonts w:ascii="Cascadia Code" w:eastAsia="Times New Roman" w:hAnsi="Cascadia Code" w:cs="Times New Roman"/>
          <w:i/>
          <w:iCs/>
          <w:noProof/>
          <w:color w:val="A5A5A5"/>
          <w:sz w:val="20"/>
          <w:szCs w:val="20"/>
          <w:lang w:val="en-US" w:eastAsia="zh-CN"/>
        </w:rPr>
        <w:t>// Neighbor cavity is not visited</w:t>
      </w:r>
      <w:r w:rsidRPr="001D049A">
        <w:rPr>
          <w:rFonts w:ascii="Cascadia Code" w:eastAsia="Times New Roman" w:hAnsi="Cascadia Code" w:cs="Times New Roman"/>
          <w:noProof/>
          <w:color w:val="4472C4"/>
          <w:sz w:val="20"/>
          <w:szCs w:val="20"/>
          <w:lang w:val="en-US" w:eastAsia="zh-CN"/>
        </w:rPr>
        <w:t>)</w:t>
      </w:r>
    </w:p>
    <w:p w14:paraId="58821BEC" w14:textId="1C4746B0"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5B9BD5"/>
          <w:sz w:val="20"/>
          <w:szCs w:val="20"/>
          <w:lang w:val="en-US" w:eastAsia="zh-CN"/>
        </w:rPr>
        <w:t>self</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self</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neighbor</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wire_index </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E0A903"/>
          <w:sz w:val="20"/>
          <w:szCs w:val="20"/>
          <w:lang w:val="en-US" w:eastAsia="zh-CN"/>
        </w:rPr>
        <w:t>1</w:t>
      </w:r>
      <w:r w:rsidRPr="001D049A">
        <w:rPr>
          <w:rFonts w:ascii="Cascadia Code" w:eastAsia="Times New Roman" w:hAnsi="Cascadia Code" w:cs="Times New Roman"/>
          <w:noProof/>
          <w:color w:val="4472C4"/>
          <w:sz w:val="20"/>
          <w:szCs w:val="20"/>
          <w:lang w:val="en-US" w:eastAsia="zh-CN"/>
        </w:rPr>
        <w:t>);</w:t>
      </w:r>
    </w:p>
    <w:p w14:paraId="12760B72"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i/>
          <w:iCs/>
          <w:noProof/>
          <w:color w:val="A5A5A5"/>
          <w:sz w:val="20"/>
          <w:szCs w:val="20"/>
          <w:lang w:val="en-US" w:eastAsia="zh-CN"/>
        </w:rPr>
        <w:t>            // Backtrack</w:t>
      </w:r>
    </w:p>
    <w:p w14:paraId="55A1DEAB"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visited_cavity_indices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5B9BD5"/>
          <w:sz w:val="20"/>
          <w:szCs w:val="20"/>
          <w:lang w:val="en-US" w:eastAsia="zh-CN"/>
        </w:rPr>
        <w:t>pop_back</w:t>
      </w:r>
      <w:r w:rsidRPr="001D049A">
        <w:rPr>
          <w:rFonts w:ascii="Cascadia Code" w:eastAsia="Times New Roman" w:hAnsi="Cascadia Code" w:cs="Times New Roman"/>
          <w:noProof/>
          <w:color w:val="4472C4"/>
          <w:sz w:val="20"/>
          <w:szCs w:val="20"/>
          <w:lang w:val="en-US" w:eastAsia="zh-CN"/>
        </w:rPr>
        <w:t>();</w:t>
      </w:r>
    </w:p>
    <w:p w14:paraId="3DE8202F"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p>
    <w:p w14:paraId="0D2791A8" w14:textId="7179D096"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5B9BD5"/>
          <w:sz w:val="20"/>
          <w:szCs w:val="20"/>
          <w:lang w:val="en-US" w:eastAsia="zh-CN"/>
        </w:rPr>
        <w:t>dfs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dfs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cavity</w:t>
      </w:r>
      <w:r w:rsidRPr="001D049A">
        <w:rPr>
          <w:rFonts w:ascii="Cascadia Code" w:eastAsia="Times New Roman" w:hAnsi="Cascadia Code" w:cs="Times New Roman"/>
          <w:noProof/>
          <w:color w:val="4472C4"/>
          <w:sz w:val="20"/>
          <w:szCs w:val="20"/>
          <w:lang w:val="en-US" w:eastAsia="zh-CN"/>
        </w:rPr>
        <w:t>-&gt;</w:t>
      </w:r>
      <w:r w:rsidRPr="001D049A">
        <w:rPr>
          <w:rFonts w:ascii="Cascadia Code" w:eastAsia="Times New Roman" w:hAnsi="Cascadia Code" w:cs="Times New Roman"/>
          <w:noProof/>
          <w:color w:val="5B9BD5"/>
          <w:sz w:val="20"/>
          <w:szCs w:val="20"/>
          <w:lang w:val="en-US" w:eastAsia="zh-CN"/>
        </w:rPr>
        <w:t>get_ID</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E0A903"/>
          <w:sz w:val="20"/>
          <w:szCs w:val="20"/>
          <w:lang w:val="en-US" w:eastAsia="zh-CN"/>
        </w:rPr>
        <w:t>0</w:t>
      </w:r>
      <w:r w:rsidRPr="001D049A">
        <w:rPr>
          <w:rFonts w:ascii="Cascadia Code" w:eastAsia="Times New Roman" w:hAnsi="Cascadia Code" w:cs="Times New Roman"/>
          <w:noProof/>
          <w:color w:val="4472C4"/>
          <w:sz w:val="20"/>
          <w:szCs w:val="20"/>
          <w:lang w:val="en-US" w:eastAsia="zh-CN"/>
        </w:rPr>
        <w:t>);</w:t>
      </w:r>
    </w:p>
    <w:p w14:paraId="578CC477" w14:textId="0E45CFAA" w:rsidR="00443817" w:rsidRPr="001D049A" w:rsidRDefault="00604590" w:rsidP="001D049A">
      <w:pPr>
        <w:shd w:val="clear" w:color="auto" w:fill="FFFFFF"/>
        <w:spacing w:after="0" w:line="240" w:lineRule="exact"/>
        <w:rPr>
          <w:rFonts w:ascii="Cascadia Code" w:eastAsia="Times New Roman" w:hAnsi="Cascadia Code" w:cs="Times New Roman"/>
          <w:noProof/>
          <w:color w:val="4472C4"/>
          <w:sz w:val="20"/>
          <w:szCs w:val="20"/>
          <w:lang w:eastAsia="zh-CN"/>
        </w:rPr>
      </w:pPr>
      <w:r w:rsidRPr="001D049A">
        <w:rPr>
          <w:rFonts w:ascii="Cascadia Code" w:eastAsia="Times New Roman" w:hAnsi="Cascadia Code" w:cs="Times New Roman"/>
          <w:noProof/>
          <w:color w:val="4472C4"/>
          <w:sz w:val="20"/>
          <w:szCs w:val="20"/>
          <w:lang w:eastAsia="zh-CN"/>
        </w:rPr>
        <w:t>}</w:t>
      </w:r>
    </w:p>
    <w:p w14:paraId="330B8A95" w14:textId="77777777" w:rsidR="004D00C6" w:rsidRDefault="004D00C6" w:rsidP="001742E6">
      <w:pPr>
        <w:pStyle w:val="NormalWeb"/>
        <w:rPr>
          <w:rFonts w:ascii="3DS V2" w:hAnsi="3DS V2"/>
          <w:lang w:val="fr-FR"/>
        </w:rPr>
      </w:pPr>
    </w:p>
    <w:p w14:paraId="62F5F955" w14:textId="471C5249" w:rsidR="002F3BEA" w:rsidRPr="00796A18" w:rsidRDefault="002F3BEA" w:rsidP="002F3BEA">
      <w:pPr>
        <w:pStyle w:val="Titre3"/>
        <w:rPr>
          <w:rFonts w:ascii="3DS V2" w:hAnsi="3DS V2"/>
          <w:sz w:val="32"/>
          <w:szCs w:val="32"/>
        </w:rPr>
      </w:pPr>
      <w:bookmarkStart w:id="36" w:name="_Toc205474990"/>
      <w:r>
        <w:rPr>
          <w:rFonts w:ascii="3DS V2" w:hAnsi="3DS V2"/>
          <w:sz w:val="32"/>
          <w:szCs w:val="32"/>
        </w:rPr>
        <w:lastRenderedPageBreak/>
        <w:t>L’évaluation d’une solution</w:t>
      </w:r>
      <w:bookmarkEnd w:id="36"/>
    </w:p>
    <w:p w14:paraId="3B66F93E" w14:textId="65114EB9" w:rsidR="001742E6" w:rsidRPr="002F5E98" w:rsidRDefault="008C7989" w:rsidP="002F5E98">
      <w:pPr>
        <w:pStyle w:val="NormalWeb"/>
        <w:spacing w:line="276" w:lineRule="auto"/>
        <w:jc w:val="both"/>
        <w:rPr>
          <w:rFonts w:ascii="3DS V2" w:eastAsia="SimSun" w:hAnsi="3DS V2"/>
          <w:lang w:val="fr-FR"/>
        </w:rPr>
      </w:pPr>
      <w:r>
        <w:rPr>
          <w:rFonts w:ascii="3DS V2" w:hAnsi="3DS V2"/>
          <w:lang w:val="fr-FR"/>
        </w:rPr>
        <w:t xml:space="preserve">La </w:t>
      </w:r>
      <w:r w:rsidR="001742E6" w:rsidRPr="001742E6">
        <w:rPr>
          <w:rFonts w:ascii="3DS V2" w:hAnsi="3DS V2"/>
          <w:lang w:val="fr-FR"/>
        </w:rPr>
        <w:t>stratégie de recherche impose une allocation câble par câble. Or, dans la pratique, cette recherche génère souvent un grand nombre de solutions valides pour un même câble.</w:t>
      </w:r>
      <w:r w:rsidR="002F5E98">
        <w:rPr>
          <w:rFonts w:ascii="3DS V2" w:eastAsia="SimSun" w:hAnsi="3DS V2"/>
          <w:lang w:val="fr-FR"/>
        </w:rPr>
        <w:t xml:space="preserve"> </w:t>
      </w:r>
      <w:r w:rsidR="001742E6" w:rsidRPr="001742E6">
        <w:rPr>
          <w:rFonts w:ascii="3DS V2" w:hAnsi="3DS V2"/>
          <w:lang w:val="fr-FR"/>
        </w:rPr>
        <w:t xml:space="preserve">Pour cette raison, un </w:t>
      </w:r>
      <w:r w:rsidR="001742E6" w:rsidRPr="001158FB">
        <w:rPr>
          <w:rFonts w:ascii="3DS V2" w:hAnsi="3DS V2"/>
          <w:lang w:val="fr-FR"/>
        </w:rPr>
        <w:t>mécanisme d</w:t>
      </w:r>
      <w:r w:rsidR="000D18AF">
        <w:rPr>
          <w:rFonts w:ascii="3DS V2" w:hAnsi="3DS V2"/>
          <w:lang w:val="fr-FR"/>
        </w:rPr>
        <w:t>’</w:t>
      </w:r>
      <w:r w:rsidR="001158FB">
        <w:rPr>
          <w:rFonts w:ascii="3DS V2" w:hAnsi="3DS V2"/>
          <w:lang w:val="fr-FR"/>
        </w:rPr>
        <w:t>évaluation</w:t>
      </w:r>
      <w:r w:rsidR="001742E6" w:rsidRPr="001742E6">
        <w:rPr>
          <w:rFonts w:ascii="3DS V2" w:hAnsi="3DS V2"/>
          <w:lang w:val="fr-FR"/>
        </w:rPr>
        <w:t xml:space="preserve"> a été introduit afin d’évaluer la qualité de chaque solution et de proposer la plus pertinente à l’utilisateur.</w:t>
      </w:r>
    </w:p>
    <w:p w14:paraId="78748474" w14:textId="6CEAEE18" w:rsidR="001742E6" w:rsidRPr="001742E6" w:rsidRDefault="001742E6" w:rsidP="002F5E98">
      <w:pPr>
        <w:pStyle w:val="NormalWeb"/>
        <w:spacing w:line="276" w:lineRule="auto"/>
        <w:jc w:val="both"/>
        <w:rPr>
          <w:rFonts w:ascii="3DS V2" w:hAnsi="3DS V2"/>
          <w:lang w:val="fr-FR"/>
        </w:rPr>
      </w:pPr>
      <w:r w:rsidRPr="001742E6">
        <w:rPr>
          <w:rFonts w:ascii="3DS V2" w:hAnsi="3DS V2"/>
          <w:lang w:val="fr-FR"/>
        </w:rPr>
        <w:t xml:space="preserve">Dans ce prototype, </w:t>
      </w:r>
      <w:r w:rsidRPr="001158FB">
        <w:rPr>
          <w:rFonts w:ascii="3DS V2" w:hAnsi="3DS V2"/>
          <w:lang w:val="fr-FR"/>
        </w:rPr>
        <w:t>plusieurs solutions sont affichées</w:t>
      </w:r>
      <w:r w:rsidRPr="001742E6">
        <w:rPr>
          <w:rFonts w:ascii="3DS V2" w:hAnsi="3DS V2"/>
          <w:lang w:val="fr-FR"/>
        </w:rPr>
        <w:t xml:space="preserve"> avec leur score respectif, ce qui permet de valider le bon fonctionnement du système </w:t>
      </w:r>
      <w:r w:rsidR="001A6377">
        <w:rPr>
          <w:rFonts w:ascii="3DS V2" w:hAnsi="3DS V2"/>
          <w:lang w:val="fr-FR"/>
        </w:rPr>
        <w:t>d’évaluation</w:t>
      </w:r>
      <w:r w:rsidRPr="001742E6">
        <w:rPr>
          <w:rFonts w:ascii="3DS V2" w:hAnsi="3DS V2"/>
          <w:lang w:val="fr-FR"/>
        </w:rPr>
        <w:t xml:space="preserve">. À terme, dans la version finale, </w:t>
      </w:r>
      <w:r w:rsidRPr="001158FB">
        <w:rPr>
          <w:rFonts w:ascii="3DS V2" w:hAnsi="3DS V2"/>
          <w:lang w:val="fr-FR"/>
        </w:rPr>
        <w:t>seule la meilleure solution sera proposée</w:t>
      </w:r>
      <w:r w:rsidR="00D550F1">
        <w:rPr>
          <w:rFonts w:ascii="3DS V2" w:hAnsi="3DS V2"/>
          <w:lang w:val="fr-FR"/>
        </w:rPr>
        <w:t xml:space="preserve"> à l’utilisateur</w:t>
      </w:r>
      <w:r w:rsidRPr="001742E6">
        <w:rPr>
          <w:rFonts w:ascii="3DS V2" w:hAnsi="3DS V2"/>
          <w:lang w:val="fr-FR"/>
        </w:rPr>
        <w:t>.</w:t>
      </w:r>
    </w:p>
    <w:p w14:paraId="0D40387A" w14:textId="74CAF315" w:rsidR="001742E6" w:rsidRPr="001742E6" w:rsidRDefault="001742E6" w:rsidP="002F5E98">
      <w:pPr>
        <w:pStyle w:val="NormalWeb"/>
        <w:spacing w:line="276" w:lineRule="auto"/>
        <w:jc w:val="both"/>
        <w:rPr>
          <w:rFonts w:ascii="3DS V2" w:hAnsi="3DS V2"/>
          <w:lang w:val="fr-FR"/>
        </w:rPr>
      </w:pPr>
      <w:r w:rsidRPr="001742E6">
        <w:rPr>
          <w:rFonts w:ascii="3DS V2" w:hAnsi="3DS V2"/>
          <w:lang w:val="fr-FR"/>
        </w:rPr>
        <w:t xml:space="preserve">Une solution </w:t>
      </w:r>
      <w:r w:rsidR="002A2289">
        <w:rPr>
          <w:rFonts w:ascii="3DS V2" w:hAnsi="3DS V2"/>
          <w:lang w:val="fr-FR"/>
        </w:rPr>
        <w:t xml:space="preserve">pour un câble </w:t>
      </w:r>
      <w:r w:rsidRPr="001742E6">
        <w:rPr>
          <w:rFonts w:ascii="3DS V2" w:hAnsi="3DS V2"/>
          <w:lang w:val="fr-FR"/>
        </w:rPr>
        <w:t xml:space="preserve">correspond à une zone de cavités occupée </w:t>
      </w:r>
      <w:r w:rsidR="002A62F6">
        <w:rPr>
          <w:rFonts w:ascii="3DS V2" w:hAnsi="3DS V2"/>
          <w:lang w:val="fr-FR"/>
        </w:rPr>
        <w:t xml:space="preserve">par </w:t>
      </w:r>
      <w:r w:rsidR="002A2289">
        <w:rPr>
          <w:rFonts w:ascii="3DS V2" w:hAnsi="3DS V2"/>
          <w:lang w:val="fr-FR"/>
        </w:rPr>
        <w:t>ce</w:t>
      </w:r>
      <w:r w:rsidRPr="001742E6">
        <w:rPr>
          <w:rFonts w:ascii="3DS V2" w:hAnsi="3DS V2"/>
          <w:lang w:val="fr-FR"/>
        </w:rPr>
        <w:t xml:space="preserve"> câble. Pour simplifier, la version actuelle utilise </w:t>
      </w:r>
      <w:r w:rsidR="005F398F">
        <w:rPr>
          <w:rFonts w:ascii="3DS V2" w:hAnsi="3DS V2"/>
          <w:lang w:val="fr-FR"/>
        </w:rPr>
        <w:t xml:space="preserve">un critère unique : </w:t>
      </w:r>
      <w:r w:rsidRPr="001742E6">
        <w:rPr>
          <w:rFonts w:ascii="3DS V2" w:hAnsi="3DS V2"/>
          <w:lang w:val="fr-FR"/>
        </w:rPr>
        <w:t xml:space="preserve">le </w:t>
      </w:r>
      <w:r w:rsidRPr="001158FB">
        <w:rPr>
          <w:rFonts w:ascii="3DS V2" w:hAnsi="3DS V2"/>
          <w:lang w:val="fr-FR"/>
        </w:rPr>
        <w:t>rayon du plus petit cercle englobant</w:t>
      </w:r>
      <w:r w:rsidRPr="001742E6">
        <w:rPr>
          <w:rFonts w:ascii="3DS V2" w:hAnsi="3DS V2"/>
          <w:lang w:val="fr-FR"/>
        </w:rPr>
        <w:t>, calculé avec l’algorithme de Welzl.</w:t>
      </w:r>
      <w:r w:rsidR="005F398F">
        <w:rPr>
          <w:rFonts w:ascii="3DS V2" w:hAnsi="3DS V2"/>
          <w:lang w:val="fr-FR"/>
        </w:rPr>
        <w:t xml:space="preserve"> </w:t>
      </w:r>
      <w:r w:rsidRPr="001742E6">
        <w:rPr>
          <w:rFonts w:ascii="3DS V2" w:hAnsi="3DS V2"/>
          <w:lang w:val="fr-FR"/>
        </w:rPr>
        <w:t xml:space="preserve">Dans un contexte industriel, ce score pourra devenir </w:t>
      </w:r>
      <w:r w:rsidRPr="001158FB">
        <w:rPr>
          <w:rFonts w:ascii="3DS V2" w:hAnsi="3DS V2"/>
          <w:lang w:val="fr-FR"/>
        </w:rPr>
        <w:t>un critère composite</w:t>
      </w:r>
      <w:r w:rsidRPr="001742E6">
        <w:rPr>
          <w:rFonts w:ascii="3DS V2" w:hAnsi="3DS V2"/>
          <w:lang w:val="fr-FR"/>
        </w:rPr>
        <w:t xml:space="preserve"> tenant compte de plusieurs paramètres techniques, personnalisables selon les besoins des clients.</w:t>
      </w:r>
    </w:p>
    <w:p w14:paraId="73C359B6" w14:textId="3F8B2574" w:rsidR="001742E6" w:rsidRPr="001742E6" w:rsidRDefault="003C4726" w:rsidP="002F5E98">
      <w:pPr>
        <w:pStyle w:val="NormalWeb"/>
        <w:spacing w:line="276" w:lineRule="auto"/>
        <w:jc w:val="both"/>
        <w:rPr>
          <w:rFonts w:ascii="3DS V2" w:hAnsi="3DS V2"/>
          <w:lang w:val="fr-FR"/>
        </w:rPr>
      </w:pPr>
      <w:r w:rsidRPr="001742E6">
        <w:rPr>
          <w:rFonts w:ascii="3DS V2" w:hAnsi="3DS V2"/>
          <w:noProof/>
          <w:lang w:val="fr-FR"/>
        </w:rPr>
        <w:drawing>
          <wp:anchor distT="0" distB="0" distL="114300" distR="114300" simplePos="0" relativeHeight="251807232" behindDoc="0" locked="0" layoutInCell="1" allowOverlap="1" wp14:anchorId="7583A789" wp14:editId="5FC88535">
            <wp:simplePos x="0" y="0"/>
            <wp:positionH relativeFrom="margin">
              <wp:align>center</wp:align>
            </wp:positionH>
            <wp:positionV relativeFrom="paragraph">
              <wp:posOffset>717550</wp:posOffset>
            </wp:positionV>
            <wp:extent cx="1942465" cy="1693545"/>
            <wp:effectExtent l="0" t="0" r="635" b="1905"/>
            <wp:wrapTopAndBottom/>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942465" cy="1693545"/>
                    </a:xfrm>
                    <a:prstGeom prst="rect">
                      <a:avLst/>
                    </a:prstGeom>
                  </pic:spPr>
                </pic:pic>
              </a:graphicData>
            </a:graphic>
          </wp:anchor>
        </w:drawing>
      </w:r>
      <w:r w:rsidR="001742E6" w:rsidRPr="001742E6">
        <w:rPr>
          <w:rFonts w:ascii="3DS V2" w:hAnsi="3DS V2"/>
          <w:lang w:val="fr-FR"/>
        </w:rPr>
        <w:t xml:space="preserve">Les </w:t>
      </w:r>
      <w:r w:rsidR="00BA7C18">
        <w:rPr>
          <w:rFonts w:ascii="3DS V2" w:hAnsi="3DS V2"/>
          <w:lang w:val="fr-FR"/>
        </w:rPr>
        <w:t>solutions</w:t>
      </w:r>
      <w:r w:rsidR="003247D1">
        <w:rPr>
          <w:rFonts w:ascii="3DS V2" w:hAnsi="3DS V2"/>
          <w:lang w:val="fr-FR"/>
        </w:rPr>
        <w:t xml:space="preserve"> </w:t>
      </w:r>
      <w:r w:rsidR="001742E6" w:rsidRPr="001742E6">
        <w:rPr>
          <w:rFonts w:ascii="3DS V2" w:hAnsi="3DS V2"/>
          <w:lang w:val="fr-FR"/>
        </w:rPr>
        <w:t xml:space="preserve">valides triées par </w:t>
      </w:r>
      <w:r w:rsidR="00190BA5">
        <w:rPr>
          <w:rFonts w:ascii="3DS V2" w:hAnsi="3DS V2"/>
          <w:lang w:val="fr-FR"/>
        </w:rPr>
        <w:t>leur</w:t>
      </w:r>
      <w:r w:rsidR="00BA7C18">
        <w:rPr>
          <w:rFonts w:ascii="3DS V2" w:hAnsi="3DS V2"/>
          <w:lang w:val="fr-FR"/>
        </w:rPr>
        <w:t xml:space="preserve"> </w:t>
      </w:r>
      <w:r w:rsidR="001742E6" w:rsidRPr="001742E6">
        <w:rPr>
          <w:rFonts w:ascii="3DS V2" w:hAnsi="3DS V2"/>
          <w:lang w:val="fr-FR"/>
        </w:rPr>
        <w:t>score</w:t>
      </w:r>
      <w:r w:rsidR="003247D1">
        <w:rPr>
          <w:rFonts w:ascii="3DS V2" w:hAnsi="3DS V2"/>
          <w:lang w:val="fr-FR"/>
        </w:rPr>
        <w:t xml:space="preserve"> </w:t>
      </w:r>
      <w:r w:rsidR="001742E6" w:rsidRPr="001742E6">
        <w:rPr>
          <w:rFonts w:ascii="3DS V2" w:hAnsi="3DS V2"/>
          <w:lang w:val="fr-FR"/>
        </w:rPr>
        <w:t xml:space="preserve">sont </w:t>
      </w:r>
      <w:r w:rsidR="00F576AC" w:rsidRPr="001742E6">
        <w:rPr>
          <w:rFonts w:ascii="3DS V2" w:hAnsi="3DS V2"/>
          <w:lang w:val="fr-FR"/>
        </w:rPr>
        <w:t>affichées</w:t>
      </w:r>
      <w:r w:rsidR="001742E6" w:rsidRPr="001742E6">
        <w:rPr>
          <w:rFonts w:ascii="3DS V2" w:hAnsi="3DS V2"/>
          <w:lang w:val="fr-FR"/>
        </w:rPr>
        <w:t xml:space="preserve"> dans la console.</w:t>
      </w:r>
      <w:r w:rsidR="00BA7C18">
        <w:rPr>
          <w:rFonts w:ascii="3DS V2" w:hAnsi="3DS V2"/>
          <w:lang w:val="fr-FR"/>
        </w:rPr>
        <w:t xml:space="preserve"> </w:t>
      </w:r>
      <w:r>
        <w:rPr>
          <w:rFonts w:ascii="3DS V2" w:hAnsi="3DS V2"/>
          <w:lang w:val="fr-FR"/>
        </w:rPr>
        <w:t>La figure 26 est l</w:t>
      </w:r>
      <w:r w:rsidR="001742E6" w:rsidRPr="001742E6">
        <w:rPr>
          <w:rFonts w:ascii="3DS V2" w:hAnsi="3DS V2"/>
          <w:lang w:val="fr-FR"/>
        </w:rPr>
        <w:t xml:space="preserve">e résultat </w:t>
      </w:r>
      <w:r w:rsidR="00C036F6">
        <w:rPr>
          <w:rFonts w:ascii="3DS V2" w:hAnsi="3DS V2"/>
          <w:lang w:val="fr-FR"/>
        </w:rPr>
        <w:t xml:space="preserve">qui propose plusieurs solutions </w:t>
      </w:r>
      <w:r w:rsidR="001742E6" w:rsidRPr="001742E6">
        <w:rPr>
          <w:rFonts w:ascii="3DS V2" w:hAnsi="3DS V2"/>
          <w:lang w:val="fr-FR"/>
        </w:rPr>
        <w:t xml:space="preserve">pour un câble à trois fils. Le programme invite l’utilisateur à sélectionner une solution en </w:t>
      </w:r>
      <w:r w:rsidR="002A76F7">
        <w:rPr>
          <w:rFonts w:ascii="3DS V2" w:hAnsi="3DS V2"/>
          <w:lang w:val="fr-FR"/>
        </w:rPr>
        <w:t>tapant</w:t>
      </w:r>
      <w:r w:rsidR="001742E6" w:rsidRPr="001742E6">
        <w:rPr>
          <w:rFonts w:ascii="3DS V2" w:hAnsi="3DS V2"/>
          <w:lang w:val="fr-FR"/>
        </w:rPr>
        <w:t xml:space="preserve"> le numéro correspondant. </w:t>
      </w:r>
    </w:p>
    <w:p w14:paraId="1A0FBB2D" w14:textId="0EE39ADA" w:rsidR="00466521" w:rsidRDefault="003C4726" w:rsidP="00E908DA">
      <w:pPr>
        <w:pStyle w:val="NormalWeb"/>
        <w:rPr>
          <w:rFonts w:ascii="3DS V2" w:hAnsi="3DS V2"/>
          <w:lang w:val="fr-FR"/>
        </w:rPr>
      </w:pPr>
      <w:r>
        <w:rPr>
          <w:noProof/>
        </w:rPr>
        <mc:AlternateContent>
          <mc:Choice Requires="wps">
            <w:drawing>
              <wp:anchor distT="0" distB="0" distL="114300" distR="114300" simplePos="0" relativeHeight="251804160" behindDoc="0" locked="0" layoutInCell="1" allowOverlap="1" wp14:anchorId="520BC5ED" wp14:editId="6078B052">
                <wp:simplePos x="0" y="0"/>
                <wp:positionH relativeFrom="margin">
                  <wp:align>center</wp:align>
                </wp:positionH>
                <wp:positionV relativeFrom="paragraph">
                  <wp:posOffset>1678940</wp:posOffset>
                </wp:positionV>
                <wp:extent cx="2872740" cy="165100"/>
                <wp:effectExtent l="0" t="0" r="3810" b="6350"/>
                <wp:wrapSquare wrapText="bothSides"/>
                <wp:docPr id="216" name="Zone de texte 216"/>
                <wp:cNvGraphicFramePr/>
                <a:graphic xmlns:a="http://schemas.openxmlformats.org/drawingml/2006/main">
                  <a:graphicData uri="http://schemas.microsoft.com/office/word/2010/wordprocessingShape">
                    <wps:wsp>
                      <wps:cNvSpPr txBox="1"/>
                      <wps:spPr>
                        <a:xfrm>
                          <a:off x="0" y="0"/>
                          <a:ext cx="2872740" cy="165100"/>
                        </a:xfrm>
                        <a:prstGeom prst="rect">
                          <a:avLst/>
                        </a:prstGeom>
                        <a:solidFill>
                          <a:prstClr val="white"/>
                        </a:solidFill>
                        <a:ln>
                          <a:noFill/>
                        </a:ln>
                      </wps:spPr>
                      <wps:txbx>
                        <w:txbxContent>
                          <w:p w14:paraId="1FE69118" w14:textId="118424DA" w:rsidR="00AD2388" w:rsidRPr="004F2C7D" w:rsidRDefault="00AD2388" w:rsidP="00BA7C18">
                            <w:pPr>
                              <w:pStyle w:val="Lgende"/>
                              <w:jc w:val="center"/>
                              <w:rPr>
                                <w:rFonts w:ascii="3DS V2" w:eastAsia="Times New Roman" w:hAnsi="3DS V2" w:cs="Times New Roman"/>
                                <w:noProof/>
                                <w:sz w:val="24"/>
                                <w:szCs w:val="24"/>
                              </w:rPr>
                            </w:pPr>
                            <w:r>
                              <w:t xml:space="preserve">Figure </w:t>
                            </w:r>
                            <w:fldSimple w:instr=" SEQ Figure \* ARABIC ">
                              <w:r w:rsidR="00FC7E5C">
                                <w:rPr>
                                  <w:noProof/>
                                </w:rPr>
                                <w:t>26</w:t>
                              </w:r>
                            </w:fldSimple>
                            <w:r>
                              <w:t xml:space="preserve"> : </w:t>
                            </w:r>
                            <w:r w:rsidRPr="00752F64">
                              <w:t xml:space="preserve">Liste des </w:t>
                            </w:r>
                            <w:r w:rsidR="00BA7C18">
                              <w:t>solutions</w:t>
                            </w:r>
                            <w:r w:rsidRPr="00752F64">
                              <w:t xml:space="preserve"> proposée à l’utilisateur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0BC5ED" id="Zone de texte 216" o:spid="_x0000_s1044" type="#_x0000_t202" style="position:absolute;margin-left:0;margin-top:132.2pt;width:226.2pt;height:13pt;z-index:2518041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" stroked="f">
                <v:textbox inset="0,0,0,0">
                  <w:txbxContent>
                    <w:p w14:paraId="1FE69118" w14:textId="118424DA" w:rsidR="00AD2388" w:rsidRPr="004F2C7D" w:rsidRDefault="00AD2388" w:rsidP="00BA7C18">
                      <w:pPr>
                        <w:pStyle w:val="Lgende"/>
                        <w:jc w:val="center"/>
                        <w:rPr>
                          <w:rFonts w:ascii="3DS V2" w:eastAsia="Times New Roman" w:hAnsi="3DS V2" w:cs="Times New Roman"/>
                          <w:noProof/>
                          <w:sz w:val="24"/>
                          <w:szCs w:val="24"/>
                        </w:rPr>
                      </w:pPr>
                      <w:r>
                        <w:t xml:space="preserve">Figure </w:t>
                      </w:r>
                      <w:fldSimple w:instr=" SEQ Figure \* ARABIC ">
                        <w:r w:rsidR="00FC7E5C">
                          <w:rPr>
                            <w:noProof/>
                          </w:rPr>
                          <w:t>26</w:t>
                        </w:r>
                      </w:fldSimple>
                      <w:r>
                        <w:t xml:space="preserve"> : </w:t>
                      </w:r>
                      <w:r w:rsidRPr="00752F64">
                        <w:t xml:space="preserve">Liste des </w:t>
                      </w:r>
                      <w:r w:rsidR="00BA7C18">
                        <w:t>solutions</w:t>
                      </w:r>
                      <w:r w:rsidRPr="00752F64">
                        <w:t xml:space="preserve"> proposée à l’utilisateur</w:t>
                      </w:r>
                    </w:p>
                  </w:txbxContent>
                </v:textbox>
                <w10:wrap type="square" anchorx="margin"/>
              </v:shape>
            </w:pict>
          </mc:Fallback>
        </mc:AlternateContent>
      </w:r>
    </w:p>
    <w:p w14:paraId="43FBE0BE" w14:textId="74CBC561" w:rsidR="008D41D9" w:rsidRDefault="009754F8" w:rsidP="00DB4BD8">
      <w:pPr>
        <w:pStyle w:val="Titre3"/>
        <w:spacing w:line="240" w:lineRule="auto"/>
        <w:rPr>
          <w:rFonts w:ascii="3DS V2" w:hAnsi="3DS V2"/>
          <w:sz w:val="32"/>
          <w:szCs w:val="32"/>
        </w:rPr>
      </w:pPr>
      <w:bookmarkStart w:id="37" w:name="_Toc205474991"/>
      <w:r>
        <w:rPr>
          <w:rFonts w:ascii="3DS V2" w:hAnsi="3DS V2"/>
          <w:sz w:val="32"/>
          <w:szCs w:val="32"/>
        </w:rPr>
        <w:t>Visualisation</w:t>
      </w:r>
      <w:bookmarkEnd w:id="37"/>
      <w:r>
        <w:rPr>
          <w:rFonts w:ascii="3DS V2" w:hAnsi="3DS V2"/>
          <w:sz w:val="32"/>
          <w:szCs w:val="32"/>
        </w:rPr>
        <w:t xml:space="preserve"> </w:t>
      </w:r>
    </w:p>
    <w:p w14:paraId="014FE362" w14:textId="25DD3893" w:rsidR="002F5E98" w:rsidRPr="008D41D9" w:rsidRDefault="003C4726" w:rsidP="00E11718">
      <w:pPr>
        <w:pStyle w:val="NormalWeb"/>
        <w:jc w:val="both"/>
        <w:rPr>
          <w:rFonts w:ascii="3DS V2" w:hAnsi="3DS V2"/>
          <w:lang w:val="fr-FR"/>
        </w:rPr>
      </w:pPr>
      <w:r w:rsidRPr="008D41D9">
        <w:rPr>
          <w:rFonts w:ascii="3DS V2" w:hAnsi="3DS V2"/>
          <w:noProof/>
          <w:lang w:val="fr-FR"/>
        </w:rPr>
        <w:drawing>
          <wp:anchor distT="0" distB="0" distL="114300" distR="114300" simplePos="0" relativeHeight="251703808" behindDoc="1" locked="0" layoutInCell="1" allowOverlap="1" wp14:anchorId="67BB88B4" wp14:editId="743DF1FB">
            <wp:simplePos x="0" y="0"/>
            <wp:positionH relativeFrom="column">
              <wp:posOffset>540208</wp:posOffset>
            </wp:positionH>
            <wp:positionV relativeFrom="paragraph">
              <wp:posOffset>940819</wp:posOffset>
            </wp:positionV>
            <wp:extent cx="4718685" cy="1153160"/>
            <wp:effectExtent l="0" t="0" r="5715" b="8890"/>
            <wp:wrapTight wrapText="bothSides">
              <wp:wrapPolygon edited="0">
                <wp:start x="0" y="0"/>
                <wp:lineTo x="0" y="21410"/>
                <wp:lineTo x="21539" y="21410"/>
                <wp:lineTo x="21539" y="0"/>
                <wp:lineTo x="0" y="0"/>
              </wp:wrapPolygon>
            </wp:wrapTight>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18685" cy="1153160"/>
                    </a:xfrm>
                    <a:prstGeom prst="rect">
                      <a:avLst/>
                    </a:prstGeom>
                  </pic:spPr>
                </pic:pic>
              </a:graphicData>
            </a:graphic>
            <wp14:sizeRelH relativeFrom="margin">
              <wp14:pctWidth>0</wp14:pctWidth>
            </wp14:sizeRelH>
            <wp14:sizeRelV relativeFrom="margin">
              <wp14:pctHeight>0</wp14:pctHeight>
            </wp14:sizeRelV>
          </wp:anchor>
        </w:drawing>
      </w:r>
      <w:r w:rsidR="00425172">
        <w:rPr>
          <w:rFonts w:ascii="3DS V2" w:hAnsi="3DS V2"/>
          <w:lang w:val="fr-FR"/>
        </w:rPr>
        <w:t>Le</w:t>
      </w:r>
      <w:r w:rsidR="009754F8" w:rsidRPr="008D41D9">
        <w:rPr>
          <w:rFonts w:ascii="3DS V2" w:hAnsi="3DS V2"/>
          <w:lang w:val="fr-FR"/>
        </w:rPr>
        <w:t xml:space="preserve"> script python </w:t>
      </w:r>
      <w:r w:rsidR="00425172">
        <w:rPr>
          <w:rFonts w:ascii="3DS V2" w:hAnsi="3DS V2"/>
          <w:lang w:val="fr-FR"/>
        </w:rPr>
        <w:t>« </w:t>
      </w:r>
      <w:r w:rsidR="00425172" w:rsidRPr="0040636C">
        <w:rPr>
          <w:rFonts w:ascii="3DS V2" w:hAnsi="3DS V2"/>
          <w:lang w:val="fr-FR"/>
        </w:rPr>
        <w:t>visualizer</w:t>
      </w:r>
      <w:r w:rsidR="00425172">
        <w:rPr>
          <w:rFonts w:ascii="3DS V2" w:hAnsi="3DS V2"/>
          <w:lang w:val="fr-FR"/>
        </w:rPr>
        <w:t xml:space="preserve"> » </w:t>
      </w:r>
      <w:r w:rsidR="00DE7D3A">
        <w:rPr>
          <w:rFonts w:ascii="3DS V2" w:hAnsi="3DS V2"/>
          <w:lang w:val="fr-FR"/>
        </w:rPr>
        <w:t>prend</w:t>
      </w:r>
      <w:r w:rsidR="009754F8" w:rsidRPr="008D41D9">
        <w:rPr>
          <w:rFonts w:ascii="3DS V2" w:hAnsi="3DS V2"/>
          <w:lang w:val="fr-FR"/>
        </w:rPr>
        <w:t xml:space="preserve"> </w:t>
      </w:r>
      <w:r w:rsidR="00215C87">
        <w:rPr>
          <w:rFonts w:ascii="3DS V2" w:hAnsi="3DS V2"/>
          <w:lang w:val="fr-FR"/>
        </w:rPr>
        <w:t>l</w:t>
      </w:r>
      <w:r w:rsidR="00AB6032">
        <w:rPr>
          <w:rFonts w:ascii="3DS V2" w:hAnsi="3DS V2"/>
          <w:lang w:val="fr-FR"/>
        </w:rPr>
        <w:t>es</w:t>
      </w:r>
      <w:r w:rsidR="00215C87">
        <w:rPr>
          <w:rFonts w:ascii="3DS V2" w:hAnsi="3DS V2"/>
          <w:lang w:val="fr-FR"/>
        </w:rPr>
        <w:t xml:space="preserve"> donnée</w:t>
      </w:r>
      <w:r w:rsidR="00AB6032">
        <w:rPr>
          <w:rFonts w:ascii="3DS V2" w:hAnsi="3DS V2"/>
          <w:lang w:val="fr-FR"/>
        </w:rPr>
        <w:t>s</w:t>
      </w:r>
      <w:r w:rsidR="00E22634">
        <w:rPr>
          <w:rFonts w:ascii="3DS V2" w:hAnsi="3DS V2"/>
          <w:lang w:val="fr-FR"/>
        </w:rPr>
        <w:t xml:space="preserve"> envoy</w:t>
      </w:r>
      <w:r w:rsidR="00AB6032">
        <w:rPr>
          <w:rFonts w:ascii="3DS V2" w:hAnsi="3DS V2"/>
          <w:lang w:val="fr-FR"/>
        </w:rPr>
        <w:t>ées</w:t>
      </w:r>
      <w:r w:rsidR="00E22634">
        <w:rPr>
          <w:rFonts w:ascii="3DS V2" w:hAnsi="3DS V2"/>
          <w:lang w:val="fr-FR"/>
        </w:rPr>
        <w:t xml:space="preserve"> par la partie C++</w:t>
      </w:r>
      <w:r w:rsidR="00DD2D2C">
        <w:rPr>
          <w:rFonts w:ascii="3DS V2" w:hAnsi="3DS V2"/>
          <w:lang w:val="fr-FR"/>
        </w:rPr>
        <w:t xml:space="preserve">, </w:t>
      </w:r>
      <w:r w:rsidR="00DD2D2C" w:rsidRPr="008D41D9">
        <w:rPr>
          <w:rFonts w:ascii="3DS V2" w:hAnsi="3DS V2"/>
          <w:lang w:val="fr-FR"/>
        </w:rPr>
        <w:t>qui</w:t>
      </w:r>
      <w:r w:rsidR="009754F8" w:rsidRPr="008D41D9">
        <w:rPr>
          <w:rFonts w:ascii="3DS V2" w:hAnsi="3DS V2"/>
          <w:lang w:val="fr-FR"/>
        </w:rPr>
        <w:t xml:space="preserve"> indique</w:t>
      </w:r>
      <w:r w:rsidR="005D6F13">
        <w:rPr>
          <w:rFonts w:ascii="3DS V2" w:hAnsi="3DS V2"/>
          <w:lang w:val="fr-FR"/>
        </w:rPr>
        <w:t>nt</w:t>
      </w:r>
      <w:r w:rsidR="009754F8" w:rsidRPr="008D41D9">
        <w:rPr>
          <w:rFonts w:ascii="3DS V2" w:hAnsi="3DS V2"/>
          <w:lang w:val="fr-FR"/>
        </w:rPr>
        <w:t xml:space="preserve"> </w:t>
      </w:r>
      <w:r w:rsidR="00215C87">
        <w:rPr>
          <w:rFonts w:ascii="3DS V2" w:hAnsi="3DS V2"/>
          <w:lang w:val="fr-FR"/>
        </w:rPr>
        <w:t>la solution choisie</w:t>
      </w:r>
      <w:r w:rsidR="00E64AB5">
        <w:rPr>
          <w:rFonts w:ascii="3DS V2" w:hAnsi="3DS V2"/>
          <w:lang w:val="fr-FR"/>
        </w:rPr>
        <w:t>,</w:t>
      </w:r>
      <w:r w:rsidR="008D778B" w:rsidRPr="008D778B">
        <w:rPr>
          <w:rFonts w:ascii="3DS V2" w:hAnsi="3DS V2"/>
          <w:lang w:val="fr-FR"/>
        </w:rPr>
        <w:t xml:space="preserve"> et génère une visualisation correspondante</w:t>
      </w:r>
      <w:r w:rsidR="008D778B">
        <w:rPr>
          <w:rFonts w:ascii="3DS V2" w:hAnsi="3DS V2"/>
          <w:lang w:val="fr-FR"/>
        </w:rPr>
        <w:t>.</w:t>
      </w:r>
      <w:r w:rsidR="009754F8" w:rsidRPr="008D41D9">
        <w:rPr>
          <w:rFonts w:ascii="3DS V2" w:hAnsi="3DS V2"/>
          <w:lang w:val="fr-FR"/>
        </w:rPr>
        <w:t xml:space="preserve"> Pour distinguer les différent</w:t>
      </w:r>
      <w:r w:rsidR="00214A45" w:rsidRPr="008D41D9">
        <w:rPr>
          <w:rFonts w:ascii="3DS V2" w:hAnsi="3DS V2"/>
          <w:lang w:val="fr-FR"/>
        </w:rPr>
        <w:t>s</w:t>
      </w:r>
      <w:r w:rsidR="009754F8" w:rsidRPr="008D41D9">
        <w:rPr>
          <w:rFonts w:ascii="3DS V2" w:hAnsi="3DS V2"/>
          <w:lang w:val="fr-FR"/>
        </w:rPr>
        <w:t xml:space="preserve"> câble</w:t>
      </w:r>
      <w:r w:rsidR="00214A45" w:rsidRPr="008D41D9">
        <w:rPr>
          <w:rFonts w:ascii="3DS V2" w:hAnsi="3DS V2"/>
          <w:lang w:val="fr-FR"/>
        </w:rPr>
        <w:t>s</w:t>
      </w:r>
      <w:r w:rsidR="009754F8" w:rsidRPr="008D41D9">
        <w:rPr>
          <w:rFonts w:ascii="3DS V2" w:hAnsi="3DS V2"/>
          <w:lang w:val="fr-FR"/>
        </w:rPr>
        <w:t xml:space="preserve">, </w:t>
      </w:r>
      <w:r w:rsidR="00214A45" w:rsidRPr="008D41D9">
        <w:rPr>
          <w:rFonts w:ascii="3DS V2" w:hAnsi="3DS V2"/>
          <w:lang w:val="fr-FR"/>
        </w:rPr>
        <w:t>les cavités occupées par différents câbles sont affichées en différent</w:t>
      </w:r>
      <w:r w:rsidR="00F21743">
        <w:rPr>
          <w:rFonts w:ascii="3DS V2" w:hAnsi="3DS V2"/>
          <w:lang w:val="fr-FR"/>
        </w:rPr>
        <w:t>es</w:t>
      </w:r>
      <w:r w:rsidR="00214A45" w:rsidRPr="008D41D9">
        <w:rPr>
          <w:rFonts w:ascii="3DS V2" w:hAnsi="3DS V2"/>
          <w:lang w:val="fr-FR"/>
        </w:rPr>
        <w:t xml:space="preserve"> couleurs</w:t>
      </w:r>
      <w:r w:rsidR="00F46CBD">
        <w:rPr>
          <w:rFonts w:ascii="3DS V2" w:hAnsi="3DS V2"/>
          <w:lang w:val="fr-FR"/>
        </w:rPr>
        <w:t xml:space="preserve"> distribué</w:t>
      </w:r>
      <w:r w:rsidR="00F21743">
        <w:rPr>
          <w:rFonts w:ascii="3DS V2" w:hAnsi="3DS V2"/>
          <w:lang w:val="fr-FR"/>
        </w:rPr>
        <w:t>e</w:t>
      </w:r>
      <w:r w:rsidR="00F46CBD">
        <w:rPr>
          <w:rFonts w:ascii="3DS V2" w:hAnsi="3DS V2"/>
          <w:lang w:val="fr-FR"/>
        </w:rPr>
        <w:t>s</w:t>
      </w:r>
      <w:r w:rsidR="00F21743">
        <w:rPr>
          <w:rFonts w:ascii="3DS V2" w:hAnsi="3DS V2"/>
          <w:lang w:val="fr-FR"/>
        </w:rPr>
        <w:t xml:space="preserve"> aléatoirement</w:t>
      </w:r>
      <w:r w:rsidR="00F46CBD">
        <w:rPr>
          <w:rFonts w:ascii="3DS V2" w:hAnsi="3DS V2"/>
          <w:lang w:val="fr-FR"/>
        </w:rPr>
        <w:t>.</w:t>
      </w:r>
    </w:p>
    <w:p w14:paraId="24E2DCE9" w14:textId="6A4CF844" w:rsidR="00A267C4" w:rsidRPr="008D41D9" w:rsidRDefault="002F5E98" w:rsidP="008D41D9">
      <w:pPr>
        <w:pStyle w:val="NormalWeb"/>
        <w:rPr>
          <w:rFonts w:ascii="3DS V2" w:hAnsi="3DS V2"/>
          <w:lang w:val="fr-FR"/>
        </w:rPr>
      </w:pPr>
      <w:r w:rsidRPr="008D41D9">
        <w:rPr>
          <w:rFonts w:ascii="3DS V2" w:hAnsi="3DS V2"/>
          <w:noProof/>
          <w:lang w:val="fr-FR"/>
        </w:rPr>
        <mc:AlternateContent>
          <mc:Choice Requires="wps">
            <w:drawing>
              <wp:anchor distT="0" distB="0" distL="114300" distR="114300" simplePos="0" relativeHeight="251705856" behindDoc="1" locked="0" layoutInCell="1" allowOverlap="1" wp14:anchorId="1D77C8F8" wp14:editId="34DA0696">
                <wp:simplePos x="0" y="0"/>
                <wp:positionH relativeFrom="margin">
                  <wp:posOffset>-2540</wp:posOffset>
                </wp:positionH>
                <wp:positionV relativeFrom="paragraph">
                  <wp:posOffset>1383334</wp:posOffset>
                </wp:positionV>
                <wp:extent cx="5731510" cy="635"/>
                <wp:effectExtent l="0" t="0" r="2540" b="8255"/>
                <wp:wrapTight wrapText="bothSides">
                  <wp:wrapPolygon edited="0">
                    <wp:start x="0" y="0"/>
                    <wp:lineTo x="0" y="20698"/>
                    <wp:lineTo x="21538" y="20698"/>
                    <wp:lineTo x="21538" y="0"/>
                    <wp:lineTo x="0" y="0"/>
                  </wp:wrapPolygon>
                </wp:wrapTight>
                <wp:docPr id="38" name="Zone de texte 38"/>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8DA32F4" w14:textId="05F02AD3" w:rsidR="00214A45" w:rsidRPr="00A15F47" w:rsidRDefault="00214A45" w:rsidP="00214A45">
                            <w:pPr>
                              <w:pStyle w:val="Lgende"/>
                              <w:jc w:val="center"/>
                              <w:rPr>
                                <w:rFonts w:ascii="3DS V2" w:hAnsi="3DS V2"/>
                              </w:rPr>
                            </w:pPr>
                            <w:r>
                              <w:t xml:space="preserve">Figure </w:t>
                            </w:r>
                            <w:fldSimple w:instr=" SEQ Figure \* ARABIC ">
                              <w:r w:rsidR="00FC7E5C">
                                <w:rPr>
                                  <w:noProof/>
                                </w:rPr>
                                <w:t>27</w:t>
                              </w:r>
                            </w:fldSimple>
                            <w:r>
                              <w:t xml:space="preserve"> : </w:t>
                            </w:r>
                            <w:r w:rsidR="00221FDC">
                              <w:t xml:space="preserve">Exemple d’une visualisation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77C8F8" id="Zone de texte 38" o:spid="_x0000_s1045" type="#_x0000_t202" style="position:absolute;margin-left:-.2pt;margin-top:108.9pt;width:451.3pt;height:.05pt;z-index:-2516106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" stroked="f">
                <v:textbox style="mso-fit-shape-to-text:t" inset="0,0,0,0">
                  <w:txbxContent>
                    <w:p w14:paraId="28DA32F4" w14:textId="05F02AD3" w:rsidR="00214A45" w:rsidRPr="00A15F47" w:rsidRDefault="00214A45" w:rsidP="00214A45">
                      <w:pPr>
                        <w:pStyle w:val="Lgende"/>
                        <w:jc w:val="center"/>
                        <w:rPr>
                          <w:rFonts w:ascii="3DS V2" w:hAnsi="3DS V2"/>
                        </w:rPr>
                      </w:pPr>
                      <w:r>
                        <w:t xml:space="preserve">Figure </w:t>
                      </w:r>
                      <w:fldSimple w:instr=" SEQ Figure \* ARABIC ">
                        <w:r w:rsidR="00FC7E5C">
                          <w:rPr>
                            <w:noProof/>
                          </w:rPr>
                          <w:t>27</w:t>
                        </w:r>
                      </w:fldSimple>
                      <w:r>
                        <w:t xml:space="preserve"> : </w:t>
                      </w:r>
                      <w:r w:rsidR="00221FDC">
                        <w:t xml:space="preserve">Exemple d’une visualisation </w:t>
                      </w:r>
                    </w:p>
                  </w:txbxContent>
                </v:textbox>
                <w10:wrap type="tight" anchorx="margin"/>
              </v:shape>
            </w:pict>
          </mc:Fallback>
        </mc:AlternateContent>
      </w:r>
      <w:r w:rsidR="00A267C4" w:rsidRPr="008D41D9">
        <w:rPr>
          <w:rFonts w:ascii="3DS V2" w:hAnsi="3DS V2"/>
          <w:lang w:val="fr-FR"/>
        </w:rPr>
        <w:br w:type="page"/>
      </w:r>
    </w:p>
    <w:p w14:paraId="7748A9A0" w14:textId="63CEA67B" w:rsidR="00446D0B" w:rsidRDefault="00DA2E9C" w:rsidP="00461CD3">
      <w:pPr>
        <w:pStyle w:val="Titre2"/>
        <w:rPr>
          <w:rFonts w:ascii="3DS V2" w:hAnsi="3DS V2" w:cs="Arial"/>
          <w:sz w:val="40"/>
          <w:szCs w:val="40"/>
        </w:rPr>
      </w:pPr>
      <w:bookmarkStart w:id="38" w:name="_Toc205474992"/>
      <w:r>
        <w:rPr>
          <w:rFonts w:ascii="3DS V2" w:hAnsi="3DS V2" w:cs="Arial"/>
          <w:sz w:val="40"/>
          <w:szCs w:val="40"/>
        </w:rPr>
        <w:lastRenderedPageBreak/>
        <w:t xml:space="preserve">Phase 3 : Implémentation </w:t>
      </w:r>
      <w:r w:rsidR="00AC0D26">
        <w:rPr>
          <w:rFonts w:ascii="3DS V2" w:hAnsi="3DS V2" w:cs="Arial"/>
          <w:sz w:val="40"/>
          <w:szCs w:val="40"/>
        </w:rPr>
        <w:t>d’une commande</w:t>
      </w:r>
      <w:r>
        <w:rPr>
          <w:rFonts w:ascii="3DS V2" w:hAnsi="3DS V2" w:cs="Arial"/>
          <w:sz w:val="40"/>
          <w:szCs w:val="40"/>
        </w:rPr>
        <w:t xml:space="preserve"> CATIA</w:t>
      </w:r>
      <w:bookmarkEnd w:id="38"/>
    </w:p>
    <w:p w14:paraId="09D59BB2" w14:textId="25202097" w:rsidR="008432B9" w:rsidRPr="00B5500A" w:rsidRDefault="008432B9" w:rsidP="00D60E13">
      <w:pPr>
        <w:jc w:val="both"/>
        <w:rPr>
          <w:rFonts w:ascii="3DS V2" w:hAnsi="3DS V2"/>
          <w:sz w:val="24"/>
          <w:szCs w:val="24"/>
          <w:lang w:eastAsia="zh-CN"/>
        </w:rPr>
      </w:pPr>
      <w:r w:rsidRPr="004162B3">
        <w:rPr>
          <w:rFonts w:ascii="3DS V2" w:hAnsi="3DS V2"/>
          <w:sz w:val="24"/>
          <w:szCs w:val="24"/>
        </w:rPr>
        <w:t xml:space="preserve">L’intégration finale </w:t>
      </w:r>
      <w:r>
        <w:rPr>
          <w:rFonts w:ascii="3DS V2" w:hAnsi="3DS V2"/>
          <w:sz w:val="24"/>
          <w:szCs w:val="24"/>
        </w:rPr>
        <w:t xml:space="preserve">du prototype </w:t>
      </w:r>
      <w:r w:rsidRPr="004162B3">
        <w:rPr>
          <w:rFonts w:ascii="3DS V2" w:hAnsi="3DS V2"/>
          <w:sz w:val="24"/>
          <w:szCs w:val="24"/>
        </w:rPr>
        <w:t xml:space="preserve">dans </w:t>
      </w:r>
      <w:r>
        <w:rPr>
          <w:rFonts w:ascii="3DS V2" w:hAnsi="3DS V2"/>
          <w:sz w:val="24"/>
          <w:szCs w:val="24"/>
        </w:rPr>
        <w:t>CATIA</w:t>
      </w:r>
      <w:r w:rsidRPr="004162B3">
        <w:rPr>
          <w:rFonts w:ascii="3DS V2" w:hAnsi="3DS V2"/>
          <w:sz w:val="24"/>
          <w:szCs w:val="24"/>
        </w:rPr>
        <w:t xml:space="preserve"> s’est déroulée de manière fluide</w:t>
      </w:r>
      <w:r w:rsidRPr="008432B9">
        <w:rPr>
          <w:rFonts w:ascii="3DS V2" w:hAnsi="3DS V2"/>
          <w:sz w:val="24"/>
          <w:szCs w:val="24"/>
        </w:rPr>
        <w:t xml:space="preserve">. L’algorithme ainsi que </w:t>
      </w:r>
      <w:r w:rsidR="00E177EA" w:rsidRPr="008432B9">
        <w:rPr>
          <w:rFonts w:ascii="3DS V2" w:hAnsi="3DS V2"/>
          <w:sz w:val="24"/>
          <w:szCs w:val="24"/>
        </w:rPr>
        <w:t>son implémentation issu</w:t>
      </w:r>
      <w:r w:rsidR="00E177EA">
        <w:rPr>
          <w:rFonts w:ascii="3DS V2" w:hAnsi="3DS V2"/>
          <w:sz w:val="24"/>
          <w:szCs w:val="24"/>
        </w:rPr>
        <w:t>e</w:t>
      </w:r>
      <w:r w:rsidRPr="008432B9">
        <w:rPr>
          <w:rFonts w:ascii="3DS V2" w:hAnsi="3DS V2"/>
          <w:sz w:val="24"/>
          <w:szCs w:val="24"/>
        </w:rPr>
        <w:t xml:space="preserve"> du prototype ont été intégralement conservés. </w:t>
      </w:r>
      <w:r w:rsidRPr="004162B3">
        <w:rPr>
          <w:rFonts w:ascii="3DS V2" w:hAnsi="3DS V2"/>
          <w:sz w:val="24"/>
          <w:szCs w:val="24"/>
        </w:rPr>
        <w:t>Cela a été possible grâce aux anticipations faites dès la phase de prototypage.</w:t>
      </w:r>
      <w:r w:rsidR="00B5500A" w:rsidRPr="00B5500A">
        <w:rPr>
          <w:rFonts w:ascii="3DS V2" w:hAnsi="3DS V2"/>
          <w:sz w:val="24"/>
          <w:szCs w:val="24"/>
        </w:rPr>
        <w:t xml:space="preserve"> </w:t>
      </w:r>
      <w:r w:rsidR="0085223C">
        <w:rPr>
          <w:rFonts w:ascii="3DS V2" w:hAnsi="3DS V2"/>
          <w:sz w:val="24"/>
          <w:szCs w:val="24"/>
        </w:rPr>
        <w:t>Cependant, il existe c</w:t>
      </w:r>
      <w:r w:rsidR="00B5500A" w:rsidRPr="00CE46CE">
        <w:rPr>
          <w:rFonts w:ascii="3DS V2" w:hAnsi="3DS V2"/>
          <w:sz w:val="24"/>
          <w:szCs w:val="24"/>
        </w:rPr>
        <w:t>ertaines différences entre</w:t>
      </w:r>
      <w:r w:rsidR="00900109">
        <w:rPr>
          <w:rFonts w:ascii="3DS V2" w:hAnsi="3DS V2"/>
          <w:sz w:val="24"/>
          <w:szCs w:val="24"/>
        </w:rPr>
        <w:t xml:space="preserve"> le C/</w:t>
      </w:r>
      <w:r w:rsidR="00B5500A" w:rsidRPr="00CE46CE">
        <w:rPr>
          <w:rFonts w:ascii="3DS V2" w:hAnsi="3DS V2"/>
          <w:sz w:val="24"/>
          <w:szCs w:val="24"/>
        </w:rPr>
        <w:t>C++ standard et celui de Dassault Systèmes ont nécessité des adaptations</w:t>
      </w:r>
      <w:r w:rsidR="00B5500A">
        <w:rPr>
          <w:rFonts w:ascii="3DS V2" w:hAnsi="3DS V2"/>
          <w:sz w:val="24"/>
          <w:szCs w:val="24"/>
        </w:rPr>
        <w:t xml:space="preserve">. </w:t>
      </w:r>
    </w:p>
    <w:p w14:paraId="7ABCA37F" w14:textId="0C595664" w:rsidR="007A59D8" w:rsidRPr="007A59D8" w:rsidRDefault="007A59D8" w:rsidP="00D60E13">
      <w:pPr>
        <w:pStyle w:val="Titre3"/>
        <w:jc w:val="both"/>
        <w:rPr>
          <w:rFonts w:ascii="3DS V2" w:hAnsi="3DS V2"/>
          <w:sz w:val="32"/>
          <w:szCs w:val="32"/>
        </w:rPr>
      </w:pPr>
      <w:bookmarkStart w:id="39" w:name="_Toc205474993"/>
      <w:r>
        <w:rPr>
          <w:rFonts w:ascii="3DS V2" w:hAnsi="3DS V2"/>
          <w:sz w:val="32"/>
          <w:szCs w:val="32"/>
        </w:rPr>
        <w:t>Introduction d’infrastructure</w:t>
      </w:r>
      <w:bookmarkEnd w:id="39"/>
      <w:r>
        <w:rPr>
          <w:rFonts w:ascii="3DS V2" w:hAnsi="3DS V2"/>
          <w:sz w:val="32"/>
          <w:szCs w:val="32"/>
        </w:rPr>
        <w:t xml:space="preserve"> </w:t>
      </w:r>
    </w:p>
    <w:p w14:paraId="12B73E17" w14:textId="33B11E06" w:rsidR="00EA7BEE" w:rsidRDefault="00EA7BEE" w:rsidP="00D60E13">
      <w:pPr>
        <w:pStyle w:val="NormalWeb"/>
        <w:spacing w:line="276" w:lineRule="auto"/>
        <w:jc w:val="both"/>
        <w:rPr>
          <w:rFonts w:ascii="3DS V2" w:eastAsia="SimSun" w:hAnsi="3DS V2"/>
          <w:lang w:val="fr-FR"/>
        </w:rPr>
      </w:pPr>
      <w:r>
        <w:rPr>
          <w:rFonts w:ascii="3DS V2" w:eastAsia="SimSun" w:hAnsi="3DS V2"/>
          <w:lang w:val="fr-FR"/>
        </w:rPr>
        <w:t>Jusqu’</w:t>
      </w:r>
      <w:r w:rsidR="00595E56">
        <w:rPr>
          <w:rFonts w:ascii="3DS V2" w:eastAsia="SimSun" w:hAnsi="3DS V2"/>
          <w:lang w:val="fr-FR"/>
        </w:rPr>
        <w:t>à</w:t>
      </w:r>
      <w:r>
        <w:rPr>
          <w:rFonts w:ascii="3DS V2" w:eastAsia="SimSun" w:hAnsi="3DS V2"/>
          <w:lang w:val="fr-FR"/>
        </w:rPr>
        <w:t xml:space="preserve"> CATIA V4 (1993), le langage de programmation chez Dassault Systèmes </w:t>
      </w:r>
      <w:r w:rsidR="00F14D64">
        <w:rPr>
          <w:rFonts w:ascii="3DS V2" w:eastAsia="SimSun" w:hAnsi="3DS V2"/>
          <w:lang w:val="fr-FR"/>
        </w:rPr>
        <w:t>était</w:t>
      </w:r>
      <w:r>
        <w:rPr>
          <w:rFonts w:ascii="3DS V2" w:eastAsia="SimSun" w:hAnsi="3DS V2"/>
          <w:lang w:val="fr-FR"/>
        </w:rPr>
        <w:t xml:space="preserve"> </w:t>
      </w:r>
      <w:r w:rsidR="00FB00D7">
        <w:rPr>
          <w:rFonts w:ascii="3DS V2" w:eastAsia="SimSun" w:hAnsi="3DS V2"/>
          <w:lang w:val="fr-FR"/>
        </w:rPr>
        <w:t>le</w:t>
      </w:r>
      <w:r>
        <w:rPr>
          <w:rFonts w:ascii="3DS V2" w:eastAsia="SimSun" w:hAnsi="3DS V2"/>
          <w:lang w:val="fr-FR"/>
        </w:rPr>
        <w:t xml:space="preserve"> FORTRAN, le langage n°1 dans le domaine </w:t>
      </w:r>
      <w:r w:rsidR="00B82371">
        <w:rPr>
          <w:rFonts w:ascii="3DS V2" w:eastAsia="SimSun" w:hAnsi="3DS V2"/>
          <w:lang w:val="fr-FR"/>
        </w:rPr>
        <w:t>du</w:t>
      </w:r>
      <w:r>
        <w:rPr>
          <w:rFonts w:ascii="3DS V2" w:eastAsia="SimSun" w:hAnsi="3DS V2"/>
          <w:lang w:val="fr-FR"/>
        </w:rPr>
        <w:t xml:space="preserve"> calcul numérique. Malgré sa performance, il </w:t>
      </w:r>
      <w:r w:rsidR="00A6188E">
        <w:rPr>
          <w:rFonts w:ascii="3DS V2" w:eastAsia="SimSun" w:hAnsi="3DS V2"/>
          <w:lang w:val="fr-FR"/>
        </w:rPr>
        <w:t>ne parvient</w:t>
      </w:r>
      <w:r>
        <w:rPr>
          <w:rFonts w:ascii="3DS V2" w:eastAsia="SimSun" w:hAnsi="3DS V2"/>
          <w:lang w:val="fr-FR"/>
        </w:rPr>
        <w:t xml:space="preserve"> plus à </w:t>
      </w:r>
      <w:r w:rsidR="00FB00D7">
        <w:rPr>
          <w:rFonts w:ascii="3DS V2" w:eastAsia="SimSun" w:hAnsi="3DS V2"/>
          <w:lang w:val="fr-FR"/>
        </w:rPr>
        <w:t>s’</w:t>
      </w:r>
      <w:r>
        <w:rPr>
          <w:rFonts w:ascii="3DS V2" w:eastAsia="SimSun" w:hAnsi="3DS V2"/>
          <w:lang w:val="fr-FR"/>
        </w:rPr>
        <w:t xml:space="preserve">adapter aux </w:t>
      </w:r>
      <w:r w:rsidRPr="000E6008">
        <w:rPr>
          <w:rFonts w:ascii="3DS V2" w:eastAsia="SimSun" w:hAnsi="3DS V2"/>
          <w:lang w:val="fr-FR"/>
        </w:rPr>
        <w:t>exigences organisationnelles des grands projets de logiciels.</w:t>
      </w:r>
      <w:r>
        <w:rPr>
          <w:rFonts w:ascii="3DS V2" w:eastAsia="SimSun" w:hAnsi="3DS V2"/>
          <w:lang w:val="fr-FR"/>
        </w:rPr>
        <w:t xml:space="preserve"> Pour répondre </w:t>
      </w:r>
      <w:r w:rsidR="00572931">
        <w:rPr>
          <w:rFonts w:ascii="3DS V2" w:eastAsia="SimSun" w:hAnsi="3DS V2"/>
          <w:lang w:val="fr-FR"/>
        </w:rPr>
        <w:t>à la</w:t>
      </w:r>
      <w:r>
        <w:rPr>
          <w:rFonts w:ascii="3DS V2" w:eastAsia="SimSun" w:hAnsi="3DS V2"/>
          <w:lang w:val="fr-FR"/>
        </w:rPr>
        <w:t xml:space="preserve"> croissance rapide</w:t>
      </w:r>
      <w:r w:rsidR="00872371">
        <w:rPr>
          <w:rFonts w:ascii="3DS V2" w:eastAsia="SimSun" w:hAnsi="3DS V2"/>
          <w:lang w:val="fr-FR"/>
        </w:rPr>
        <w:t xml:space="preserve"> du nombre</w:t>
      </w:r>
      <w:r>
        <w:rPr>
          <w:rFonts w:ascii="3DS V2" w:eastAsia="SimSun" w:hAnsi="3DS V2"/>
          <w:lang w:val="fr-FR"/>
        </w:rPr>
        <w:t xml:space="preserve"> de modules et de développeurs, CATIA V5 est devenu un projet en C++, avec une </w:t>
      </w:r>
      <w:r w:rsidR="002A503A">
        <w:rPr>
          <w:rFonts w:ascii="3DS V2" w:eastAsia="SimSun" w:hAnsi="3DS V2"/>
          <w:lang w:val="fr-FR"/>
        </w:rPr>
        <w:t>version</w:t>
      </w:r>
      <w:r w:rsidR="00505BDC">
        <w:rPr>
          <w:rFonts w:ascii="3DS V2" w:eastAsia="SimSun" w:hAnsi="3DS V2"/>
          <w:lang w:val="fr-FR"/>
        </w:rPr>
        <w:t xml:space="preserve"> propriétaire </w:t>
      </w:r>
      <w:r w:rsidR="002A503A">
        <w:rPr>
          <w:rFonts w:ascii="3DS V2" w:eastAsia="SimSun" w:hAnsi="3DS V2"/>
          <w:lang w:val="fr-FR"/>
        </w:rPr>
        <w:t>d’</w:t>
      </w:r>
      <w:r>
        <w:rPr>
          <w:rFonts w:ascii="3DS V2" w:eastAsia="SimSun" w:hAnsi="3DS V2"/>
          <w:lang w:val="fr-FR"/>
        </w:rPr>
        <w:t>architecture</w:t>
      </w:r>
      <w:r w:rsidR="004F19D6">
        <w:rPr>
          <w:rFonts w:ascii="3DS V2" w:eastAsia="SimSun" w:hAnsi="3DS V2"/>
          <w:lang w:val="fr-FR"/>
        </w:rPr>
        <w:t> </w:t>
      </w:r>
      <w:r>
        <w:rPr>
          <w:rFonts w:ascii="3DS V2" w:eastAsia="SimSun" w:hAnsi="3DS V2"/>
          <w:lang w:val="fr-FR"/>
        </w:rPr>
        <w:t xml:space="preserve">COM </w:t>
      </w:r>
      <w:r w:rsidR="002A503A">
        <w:rPr>
          <w:rFonts w:ascii="3DS V2" w:eastAsia="SimSun" w:hAnsi="3DS V2"/>
          <w:lang w:val="fr-FR"/>
        </w:rPr>
        <w:t>de</w:t>
      </w:r>
      <w:r>
        <w:rPr>
          <w:rFonts w:ascii="3DS V2" w:eastAsia="SimSun" w:hAnsi="3DS V2"/>
          <w:lang w:val="fr-FR"/>
        </w:rPr>
        <w:t xml:space="preserve"> Dassault Systèmes, </w:t>
      </w:r>
      <w:r w:rsidR="00DE2C6C">
        <w:rPr>
          <w:rFonts w:ascii="3DS V2" w:eastAsia="SimSun" w:hAnsi="3DS V2"/>
          <w:lang w:val="fr-FR"/>
        </w:rPr>
        <w:t xml:space="preserve">appelée </w:t>
      </w:r>
      <w:r>
        <w:rPr>
          <w:rFonts w:ascii="3DS V2" w:eastAsia="SimSun" w:hAnsi="3DS V2"/>
          <w:lang w:val="fr-FR"/>
        </w:rPr>
        <w:t>« </w:t>
      </w:r>
      <w:r w:rsidRPr="00411013">
        <w:rPr>
          <w:rFonts w:ascii="3DS V2" w:eastAsia="SimSun" w:hAnsi="3DS V2"/>
          <w:b/>
          <w:bCs/>
          <w:lang w:val="fr-FR"/>
        </w:rPr>
        <w:t>Object Modeler</w:t>
      </w:r>
      <w:r>
        <w:rPr>
          <w:rFonts w:ascii="3DS V2" w:eastAsia="SimSun" w:hAnsi="3DS V2"/>
          <w:lang w:val="fr-FR"/>
        </w:rPr>
        <w:t xml:space="preserve"> ». </w:t>
      </w:r>
    </w:p>
    <w:p w14:paraId="3589CAAD" w14:textId="56F41A66" w:rsidR="00105B19" w:rsidRPr="0040636C" w:rsidRDefault="00B24FDF" w:rsidP="00D60E13">
      <w:pPr>
        <w:pStyle w:val="NormalWeb"/>
        <w:keepNext/>
        <w:spacing w:line="276" w:lineRule="auto"/>
        <w:jc w:val="both"/>
        <w:rPr>
          <w:lang w:val="fr-FR"/>
        </w:rPr>
      </w:pPr>
      <w:r w:rsidRPr="00B24FDF">
        <w:rPr>
          <w:rFonts w:ascii="3DS V2" w:eastAsia="SimSun" w:hAnsi="3DS V2"/>
          <w:lang w:val="fr-FR"/>
        </w:rPr>
        <w:t xml:space="preserve">Dans </w:t>
      </w:r>
      <w:r>
        <w:rPr>
          <w:rFonts w:ascii="3DS V2" w:eastAsia="SimSun" w:hAnsi="3DS V2"/>
          <w:lang w:val="fr-FR"/>
        </w:rPr>
        <w:t>Object Modeler</w:t>
      </w:r>
      <w:r w:rsidRPr="00B24FDF">
        <w:rPr>
          <w:rFonts w:ascii="3DS V2" w:eastAsia="SimSun" w:hAnsi="3DS V2"/>
          <w:lang w:val="fr-FR"/>
        </w:rPr>
        <w:t xml:space="preserve">, </w:t>
      </w:r>
      <w:r w:rsidR="00B740F0">
        <w:rPr>
          <w:rFonts w:ascii="3DS V2" w:eastAsia="SimSun" w:hAnsi="3DS V2"/>
          <w:lang w:val="fr-FR"/>
        </w:rPr>
        <w:t xml:space="preserve">l’objet de base s’appelle un </w:t>
      </w:r>
      <w:r w:rsidR="00C44E9D">
        <w:rPr>
          <w:rFonts w:ascii="3DS V2" w:eastAsia="SimSun" w:hAnsi="3DS V2"/>
          <w:lang w:val="fr-FR"/>
        </w:rPr>
        <w:t>« </w:t>
      </w:r>
      <w:r w:rsidR="00B740F0" w:rsidRPr="00411013">
        <w:rPr>
          <w:rFonts w:ascii="3DS V2" w:eastAsia="SimSun" w:hAnsi="3DS V2"/>
          <w:b/>
          <w:bCs/>
          <w:lang w:val="fr-FR"/>
        </w:rPr>
        <w:t>component</w:t>
      </w:r>
      <w:r w:rsidR="00C44E9D">
        <w:rPr>
          <w:rFonts w:ascii="3DS V2" w:eastAsia="SimSun" w:hAnsi="3DS V2"/>
          <w:lang w:val="fr-FR"/>
        </w:rPr>
        <w:t> »</w:t>
      </w:r>
      <w:r w:rsidR="00B740F0">
        <w:rPr>
          <w:rFonts w:ascii="3DS V2" w:eastAsia="SimSun" w:hAnsi="3DS V2"/>
          <w:lang w:val="fr-FR"/>
        </w:rPr>
        <w:t xml:space="preserve">. </w:t>
      </w:r>
      <w:r w:rsidR="00105B19">
        <w:rPr>
          <w:rFonts w:ascii="3DS V2" w:eastAsia="SimSun" w:hAnsi="3DS V2"/>
          <w:lang w:val="fr-FR"/>
        </w:rPr>
        <w:t xml:space="preserve">Il a </w:t>
      </w:r>
      <w:r w:rsidR="001A2C0B">
        <w:rPr>
          <w:rFonts w:ascii="3DS V2" w:eastAsia="SimSun" w:hAnsi="3DS V2"/>
          <w:lang w:val="fr-FR"/>
        </w:rPr>
        <w:t>obligatoirement</w:t>
      </w:r>
      <w:r w:rsidR="00105B19">
        <w:rPr>
          <w:rFonts w:ascii="3DS V2" w:eastAsia="SimSun" w:hAnsi="3DS V2"/>
          <w:lang w:val="fr-FR"/>
        </w:rPr>
        <w:t xml:space="preserve"> une </w:t>
      </w:r>
      <w:r w:rsidR="00105B19" w:rsidRPr="00F603CA">
        <w:rPr>
          <w:rFonts w:ascii="3DS V2" w:eastAsia="SimSun" w:hAnsi="3DS V2"/>
          <w:b/>
          <w:bCs/>
          <w:lang w:val="fr-FR"/>
        </w:rPr>
        <w:t>implémentation</w:t>
      </w:r>
      <w:r w:rsidR="00105B19">
        <w:rPr>
          <w:rFonts w:ascii="3DS V2" w:eastAsia="SimSun" w:hAnsi="3DS V2"/>
          <w:lang w:val="fr-FR"/>
        </w:rPr>
        <w:t xml:space="preserve">, qui gère ses propriétés de base, et une ou plusieurs </w:t>
      </w:r>
      <w:r w:rsidR="00105B19" w:rsidRPr="00F603CA">
        <w:rPr>
          <w:rFonts w:ascii="3DS V2" w:eastAsia="SimSun" w:hAnsi="3DS V2"/>
          <w:b/>
          <w:bCs/>
          <w:lang w:val="fr-FR"/>
        </w:rPr>
        <w:t>extensions</w:t>
      </w:r>
      <w:r w:rsidR="00105B19">
        <w:rPr>
          <w:rFonts w:ascii="3DS V2" w:eastAsia="SimSun" w:hAnsi="3DS V2"/>
          <w:lang w:val="fr-FR"/>
        </w:rPr>
        <w:t>, qui permet</w:t>
      </w:r>
      <w:r w:rsidR="001B2541">
        <w:rPr>
          <w:rFonts w:ascii="3DS V2" w:eastAsia="SimSun" w:hAnsi="3DS V2"/>
          <w:lang w:val="fr-FR"/>
        </w:rPr>
        <w:t>tent</w:t>
      </w:r>
      <w:r w:rsidR="00105B19">
        <w:rPr>
          <w:rFonts w:ascii="3DS V2" w:eastAsia="SimSun" w:hAnsi="3DS V2"/>
          <w:lang w:val="fr-FR"/>
        </w:rPr>
        <w:t xml:space="preserve"> de lui ajouter </w:t>
      </w:r>
      <w:r w:rsidR="0033378E">
        <w:rPr>
          <w:rFonts w:ascii="3DS V2" w:eastAsia="SimSun" w:hAnsi="3DS V2"/>
          <w:lang w:val="fr-FR"/>
        </w:rPr>
        <w:t>d’</w:t>
      </w:r>
      <w:r w:rsidR="00105B19">
        <w:rPr>
          <w:rFonts w:ascii="3DS V2" w:eastAsia="SimSun" w:hAnsi="3DS V2"/>
          <w:lang w:val="fr-FR"/>
        </w:rPr>
        <w:t xml:space="preserve">autres fonctionnalités. </w:t>
      </w:r>
      <w:r w:rsidR="001A7A56">
        <w:rPr>
          <w:rFonts w:ascii="3DS V2" w:eastAsia="SimSun" w:hAnsi="3DS V2"/>
          <w:lang w:val="fr-FR"/>
        </w:rPr>
        <w:t xml:space="preserve">La cycle de vie d’un component est gérée par un compteur de référence interne. Quand le nombre de référence atteindre 0, le component est détruit. </w:t>
      </w:r>
    </w:p>
    <w:p w14:paraId="1AC07D8B" w14:textId="49C97D11" w:rsidR="00593217" w:rsidRPr="00B5500A" w:rsidRDefault="00B5500A" w:rsidP="00D60E13">
      <w:pPr>
        <w:pStyle w:val="NormalWeb"/>
        <w:spacing w:line="276" w:lineRule="auto"/>
        <w:jc w:val="both"/>
        <w:rPr>
          <w:rFonts w:ascii="3DS V2" w:eastAsia="SimSun" w:hAnsi="3DS V2"/>
          <w:lang w:val="fr-FR"/>
        </w:rPr>
      </w:pPr>
      <w:r w:rsidRPr="00105B19">
        <w:rPr>
          <w:rFonts w:ascii="3DS V2" w:eastAsia="SimSun" w:hAnsi="3DS V2"/>
          <w:noProof/>
          <w:lang w:val="fr-FR"/>
        </w:rPr>
        <w:drawing>
          <wp:anchor distT="0" distB="0" distL="114300" distR="114300" simplePos="0" relativeHeight="251808256" behindDoc="0" locked="0" layoutInCell="1" allowOverlap="1" wp14:anchorId="0CC86267" wp14:editId="53F4A93A">
            <wp:simplePos x="0" y="0"/>
            <wp:positionH relativeFrom="margin">
              <wp:posOffset>413468</wp:posOffset>
            </wp:positionH>
            <wp:positionV relativeFrom="paragraph">
              <wp:posOffset>1778275</wp:posOffset>
            </wp:positionV>
            <wp:extent cx="4969510" cy="2221865"/>
            <wp:effectExtent l="0" t="0" r="2540" b="6985"/>
            <wp:wrapTopAndBottom/>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969510" cy="2221865"/>
                    </a:xfrm>
                    <a:prstGeom prst="rect">
                      <a:avLst/>
                    </a:prstGeom>
                  </pic:spPr>
                </pic:pic>
              </a:graphicData>
            </a:graphic>
            <wp14:sizeRelH relativeFrom="margin">
              <wp14:pctWidth>0</wp14:pctWidth>
            </wp14:sizeRelH>
            <wp14:sizeRelV relativeFrom="margin">
              <wp14:pctHeight>0</wp14:pctHeight>
            </wp14:sizeRelV>
          </wp:anchor>
        </w:drawing>
      </w:r>
      <w:r w:rsidR="00B740F0">
        <w:rPr>
          <w:rFonts w:ascii="3DS V2" w:eastAsia="SimSun" w:hAnsi="3DS V2"/>
          <w:lang w:val="fr-FR"/>
        </w:rPr>
        <w:t>L</w:t>
      </w:r>
      <w:r w:rsidR="00314305">
        <w:rPr>
          <w:rFonts w:ascii="3DS V2" w:eastAsia="SimSun" w:hAnsi="3DS V2"/>
          <w:lang w:val="fr-FR"/>
        </w:rPr>
        <w:t xml:space="preserve">es fonctions </w:t>
      </w:r>
      <w:r w:rsidR="00B24FDF" w:rsidRPr="00B24FDF">
        <w:rPr>
          <w:rFonts w:ascii="3DS V2" w:eastAsia="SimSun" w:hAnsi="3DS V2"/>
          <w:lang w:val="fr-FR"/>
        </w:rPr>
        <w:t xml:space="preserve">d’un composant </w:t>
      </w:r>
      <w:r w:rsidR="00314305">
        <w:rPr>
          <w:rFonts w:ascii="3DS V2" w:eastAsia="SimSun" w:hAnsi="3DS V2"/>
          <w:lang w:val="fr-FR"/>
        </w:rPr>
        <w:t>sont définies par u</w:t>
      </w:r>
      <w:r w:rsidR="00B24FDF" w:rsidRPr="00B24FDF">
        <w:rPr>
          <w:rFonts w:ascii="3DS V2" w:eastAsia="SimSun" w:hAnsi="3DS V2"/>
          <w:lang w:val="fr-FR"/>
        </w:rPr>
        <w:t xml:space="preserve">ne </w:t>
      </w:r>
      <w:r w:rsidR="00314305">
        <w:rPr>
          <w:rFonts w:ascii="3DS V2" w:eastAsia="SimSun" w:hAnsi="3DS V2"/>
          <w:lang w:val="fr-FR"/>
        </w:rPr>
        <w:t xml:space="preserve">ou plusieurs </w:t>
      </w:r>
      <w:r w:rsidR="00B24FDF" w:rsidRPr="00F603CA">
        <w:rPr>
          <w:rFonts w:ascii="3DS V2" w:eastAsia="SimSun" w:hAnsi="3DS V2"/>
          <w:b/>
          <w:bCs/>
          <w:lang w:val="fr-FR"/>
        </w:rPr>
        <w:t>interface</w:t>
      </w:r>
      <w:r w:rsidR="00B91C3F" w:rsidRPr="00F603CA">
        <w:rPr>
          <w:rFonts w:ascii="3DS V2" w:eastAsia="SimSun" w:hAnsi="3DS V2"/>
          <w:b/>
          <w:bCs/>
          <w:lang w:val="fr-FR"/>
        </w:rPr>
        <w:t>s</w:t>
      </w:r>
      <w:r w:rsidR="00B24FDF" w:rsidRPr="00B24FDF">
        <w:rPr>
          <w:rFonts w:ascii="3DS V2" w:eastAsia="SimSun" w:hAnsi="3DS V2"/>
          <w:lang w:val="fr-FR"/>
        </w:rPr>
        <w:t>. Ce</w:t>
      </w:r>
      <w:r w:rsidR="00702307">
        <w:rPr>
          <w:rFonts w:ascii="3DS V2" w:eastAsia="SimSun" w:hAnsi="3DS V2"/>
          <w:lang w:val="fr-FR"/>
        </w:rPr>
        <w:t>s</w:t>
      </w:r>
      <w:r w:rsidR="00B24FDF" w:rsidRPr="00B24FDF">
        <w:rPr>
          <w:rFonts w:ascii="3DS V2" w:eastAsia="SimSun" w:hAnsi="3DS V2"/>
          <w:lang w:val="fr-FR"/>
        </w:rPr>
        <w:t xml:space="preserve"> classe</w:t>
      </w:r>
      <w:r w:rsidR="00702307">
        <w:rPr>
          <w:rFonts w:ascii="3DS V2" w:eastAsia="SimSun" w:hAnsi="3DS V2"/>
          <w:lang w:val="fr-FR"/>
        </w:rPr>
        <w:t>s</w:t>
      </w:r>
      <w:r w:rsidR="00B24FDF" w:rsidRPr="00B24FDF">
        <w:rPr>
          <w:rFonts w:ascii="3DS V2" w:eastAsia="SimSun" w:hAnsi="3DS V2"/>
          <w:lang w:val="fr-FR"/>
        </w:rPr>
        <w:t xml:space="preserve"> abstraite</w:t>
      </w:r>
      <w:r w:rsidR="00DA64D8">
        <w:rPr>
          <w:rFonts w:ascii="3DS V2" w:eastAsia="SimSun" w:hAnsi="3DS V2"/>
          <w:lang w:val="fr-FR"/>
        </w:rPr>
        <w:t>s</w:t>
      </w:r>
      <w:r w:rsidR="00B24FDF" w:rsidRPr="00B24FDF">
        <w:rPr>
          <w:rFonts w:ascii="3DS V2" w:eastAsia="SimSun" w:hAnsi="3DS V2"/>
          <w:lang w:val="fr-FR"/>
        </w:rPr>
        <w:t xml:space="preserve"> </w:t>
      </w:r>
      <w:r w:rsidR="00063E6F">
        <w:rPr>
          <w:rFonts w:ascii="3DS V2" w:eastAsia="SimSun" w:hAnsi="3DS V2"/>
          <w:lang w:val="fr-FR"/>
        </w:rPr>
        <w:t xml:space="preserve">ne </w:t>
      </w:r>
      <w:r w:rsidR="00B24FDF" w:rsidRPr="00B24FDF">
        <w:rPr>
          <w:rFonts w:ascii="3DS V2" w:eastAsia="SimSun" w:hAnsi="3DS V2"/>
          <w:lang w:val="fr-FR"/>
        </w:rPr>
        <w:t xml:space="preserve">contient </w:t>
      </w:r>
      <w:r w:rsidR="007814FB">
        <w:rPr>
          <w:rFonts w:ascii="3DS V2" w:eastAsia="SimSun" w:hAnsi="3DS V2"/>
          <w:lang w:val="fr-FR"/>
        </w:rPr>
        <w:t xml:space="preserve">que </w:t>
      </w:r>
      <w:r w:rsidR="00B24FDF" w:rsidRPr="00B24FDF">
        <w:rPr>
          <w:rFonts w:ascii="3DS V2" w:eastAsia="SimSun" w:hAnsi="3DS V2"/>
          <w:lang w:val="fr-FR"/>
        </w:rPr>
        <w:t>des méthodes</w:t>
      </w:r>
      <w:r w:rsidR="00136E35" w:rsidRPr="00136E35">
        <w:rPr>
          <w:rFonts w:ascii="3DS V2" w:eastAsia="SimSun" w:hAnsi="3DS V2"/>
          <w:lang w:val="fr-FR"/>
        </w:rPr>
        <w:t xml:space="preserve"> </w:t>
      </w:r>
      <w:r w:rsidR="00B24FDF" w:rsidRPr="00B24FDF">
        <w:rPr>
          <w:rFonts w:ascii="3DS V2" w:eastAsia="SimSun" w:hAnsi="3DS V2"/>
          <w:lang w:val="fr-FR"/>
        </w:rPr>
        <w:t>virtuelles</w:t>
      </w:r>
      <w:r w:rsidR="008E766F">
        <w:rPr>
          <w:rFonts w:ascii="3DS V2" w:eastAsia="SimSun" w:hAnsi="3DS V2"/>
          <w:lang w:val="fr-FR"/>
        </w:rPr>
        <w:t xml:space="preserve"> </w:t>
      </w:r>
      <w:r w:rsidR="008E766F" w:rsidRPr="00B24FDF">
        <w:rPr>
          <w:rFonts w:ascii="3DS V2" w:eastAsia="SimSun" w:hAnsi="3DS V2"/>
          <w:lang w:val="fr-FR"/>
        </w:rPr>
        <w:t>pures</w:t>
      </w:r>
      <w:r w:rsidR="00B24FDF" w:rsidRPr="00B24FDF">
        <w:rPr>
          <w:rFonts w:ascii="3DS V2" w:eastAsia="SimSun" w:hAnsi="3DS V2"/>
          <w:lang w:val="fr-FR"/>
        </w:rPr>
        <w:t xml:space="preserve">, chacune correspondant à une opération ou un service que le composant s’engage à fournir. </w:t>
      </w:r>
      <w:r w:rsidR="00011681">
        <w:rPr>
          <w:rFonts w:ascii="3DS V2" w:eastAsia="SimSun" w:hAnsi="3DS V2"/>
          <w:lang w:val="fr-FR"/>
        </w:rPr>
        <w:t>L</w:t>
      </w:r>
      <w:r w:rsidR="007A095B">
        <w:rPr>
          <w:rFonts w:ascii="3DS V2" w:eastAsia="SimSun" w:hAnsi="3DS V2"/>
          <w:lang w:val="fr-FR"/>
        </w:rPr>
        <w:t xml:space="preserve">’importance </w:t>
      </w:r>
      <w:r w:rsidR="00011681">
        <w:rPr>
          <w:rFonts w:ascii="3DS V2" w:eastAsia="SimSun" w:hAnsi="3DS V2"/>
          <w:lang w:val="fr-FR"/>
        </w:rPr>
        <w:t>de</w:t>
      </w:r>
      <w:r w:rsidR="00B24FDF" w:rsidRPr="00B24FDF">
        <w:rPr>
          <w:rFonts w:ascii="3DS V2" w:eastAsia="SimSun" w:hAnsi="3DS V2"/>
          <w:lang w:val="fr-FR"/>
        </w:rPr>
        <w:t xml:space="preserve"> cette séparation entre l’interface et l’implémentation se révèle </w:t>
      </w:r>
      <w:r w:rsidR="00956EC8">
        <w:rPr>
          <w:rFonts w:ascii="3DS V2" w:eastAsia="SimSun" w:hAnsi="3DS V2"/>
          <w:lang w:val="fr-FR"/>
        </w:rPr>
        <w:t>important</w:t>
      </w:r>
      <w:r w:rsidR="00B24FDF" w:rsidRPr="00B24FDF">
        <w:rPr>
          <w:rFonts w:ascii="3DS V2" w:eastAsia="SimSun" w:hAnsi="3DS V2"/>
          <w:lang w:val="fr-FR"/>
        </w:rPr>
        <w:t xml:space="preserve"> </w:t>
      </w:r>
      <w:r w:rsidR="00956EC8">
        <w:rPr>
          <w:rFonts w:ascii="3DS V2" w:eastAsia="SimSun" w:hAnsi="3DS V2"/>
          <w:lang w:val="fr-FR"/>
        </w:rPr>
        <w:t>au fur et à</w:t>
      </w:r>
      <w:r w:rsidR="00B24FDF" w:rsidRPr="00B24FDF">
        <w:rPr>
          <w:rFonts w:ascii="3DS V2" w:eastAsia="SimSun" w:hAnsi="3DS V2"/>
          <w:lang w:val="fr-FR"/>
        </w:rPr>
        <w:t xml:space="preserve"> mesure que le projet grandit, car elle permet aux développeurs de travailler sur des </w:t>
      </w:r>
      <w:r w:rsidR="00D87D2F">
        <w:rPr>
          <w:rFonts w:ascii="3DS V2" w:eastAsia="SimSun" w:hAnsi="3DS V2"/>
          <w:lang w:val="fr-FR"/>
        </w:rPr>
        <w:t>secteurs</w:t>
      </w:r>
      <w:r w:rsidR="00B24FDF" w:rsidRPr="00B24FDF">
        <w:rPr>
          <w:rFonts w:ascii="3DS V2" w:eastAsia="SimSun" w:hAnsi="3DS V2"/>
          <w:lang w:val="fr-FR"/>
        </w:rPr>
        <w:t xml:space="preserve"> différents</w:t>
      </w:r>
      <w:r w:rsidR="00D87D2F">
        <w:rPr>
          <w:rFonts w:ascii="3DS V2" w:eastAsia="SimSun" w:hAnsi="3DS V2"/>
          <w:lang w:val="fr-FR"/>
        </w:rPr>
        <w:t> :</w:t>
      </w:r>
      <w:r w:rsidR="00B24FDF" w:rsidRPr="00B24FDF">
        <w:rPr>
          <w:rFonts w:ascii="3DS V2" w:eastAsia="SimSun" w:hAnsi="3DS V2"/>
          <w:lang w:val="fr-FR"/>
        </w:rPr>
        <w:t xml:space="preserve"> certains se concentr</w:t>
      </w:r>
      <w:r w:rsidR="00D87D2F">
        <w:rPr>
          <w:rFonts w:ascii="3DS V2" w:eastAsia="SimSun" w:hAnsi="3DS V2"/>
          <w:lang w:val="fr-FR"/>
        </w:rPr>
        <w:t>e</w:t>
      </w:r>
      <w:r w:rsidR="00FA67E2">
        <w:rPr>
          <w:rFonts w:ascii="3DS V2" w:eastAsia="SimSun" w:hAnsi="3DS V2"/>
          <w:lang w:val="fr-FR"/>
        </w:rPr>
        <w:t>nt</w:t>
      </w:r>
      <w:r w:rsidR="00B24FDF" w:rsidRPr="00B24FDF">
        <w:rPr>
          <w:rFonts w:ascii="3DS V2" w:eastAsia="SimSun" w:hAnsi="3DS V2"/>
          <w:lang w:val="fr-FR"/>
        </w:rPr>
        <w:t xml:space="preserve"> sur l</w:t>
      </w:r>
      <w:r w:rsidR="00784B84">
        <w:rPr>
          <w:rFonts w:ascii="3DS V2" w:eastAsia="SimSun" w:hAnsi="3DS V2"/>
          <w:lang w:val="fr-FR"/>
        </w:rPr>
        <w:t>a signature</w:t>
      </w:r>
      <w:r w:rsidR="00B24FDF" w:rsidRPr="00B24FDF">
        <w:rPr>
          <w:rFonts w:ascii="3DS V2" w:eastAsia="SimSun" w:hAnsi="3DS V2"/>
          <w:lang w:val="fr-FR"/>
        </w:rPr>
        <w:t xml:space="preserve"> défini</w:t>
      </w:r>
      <w:r w:rsidR="00B11565">
        <w:rPr>
          <w:rFonts w:ascii="3DS V2" w:eastAsia="SimSun" w:hAnsi="3DS V2"/>
          <w:lang w:val="fr-FR"/>
        </w:rPr>
        <w:t>e</w:t>
      </w:r>
      <w:r w:rsidR="00B24FDF" w:rsidRPr="00B24FDF">
        <w:rPr>
          <w:rFonts w:ascii="3DS V2" w:eastAsia="SimSun" w:hAnsi="3DS V2"/>
          <w:lang w:val="fr-FR"/>
        </w:rPr>
        <w:t xml:space="preserve"> par l’interface, d’autres sur l’algorithme concret ou l’optimisation de performances dans la classe d’implémentation.</w:t>
      </w:r>
      <w:r w:rsidR="00F10F31" w:rsidRPr="00F10F31">
        <w:rPr>
          <w:rFonts w:ascii="3DS V2" w:eastAsia="SimSun" w:hAnsi="3DS V2"/>
          <w:lang w:val="fr-FR"/>
        </w:rPr>
        <w:t xml:space="preserve"> </w:t>
      </w:r>
    </w:p>
    <w:p w14:paraId="2DCECDA3" w14:textId="2E76AD78" w:rsidR="00B5500A" w:rsidRPr="002E5EEE" w:rsidRDefault="00593217" w:rsidP="00FB2D04">
      <w:pPr>
        <w:pStyle w:val="Lgende"/>
        <w:jc w:val="center"/>
        <w:rPr>
          <w:rFonts w:ascii="3DS V2" w:hAnsi="3DS V2"/>
        </w:rPr>
      </w:pPr>
      <w:r>
        <w:t xml:space="preserve">Figure </w:t>
      </w:r>
      <w:fldSimple w:instr=" SEQ Figure \* ARABIC ">
        <w:r w:rsidR="00FC7E5C">
          <w:rPr>
            <w:noProof/>
          </w:rPr>
          <w:t>28</w:t>
        </w:r>
      </w:fldSimple>
      <w:r>
        <w:t xml:space="preserve"> : </w:t>
      </w:r>
      <w:r w:rsidR="00CD33DE">
        <w:t>Modèle d’</w:t>
      </w:r>
      <w:r w:rsidR="00FD3CC6">
        <w:t>O</w:t>
      </w:r>
      <w:r w:rsidR="00CD33DE">
        <w:t xml:space="preserve">bject </w:t>
      </w:r>
      <w:r w:rsidR="00FD3CC6">
        <w:t>M</w:t>
      </w:r>
      <w:r w:rsidR="00CD33DE">
        <w:t>odeler</w:t>
      </w:r>
      <w:r w:rsidR="00B5500A">
        <w:rPr>
          <w:rFonts w:ascii="3DS V2" w:hAnsi="3DS V2"/>
          <w:sz w:val="32"/>
          <w:szCs w:val="32"/>
        </w:rPr>
        <w:br w:type="page"/>
      </w:r>
    </w:p>
    <w:p w14:paraId="6816636B" w14:textId="3868F6BF" w:rsidR="004511C8" w:rsidRPr="007A59D8" w:rsidRDefault="00D42A13" w:rsidP="004511C8">
      <w:pPr>
        <w:pStyle w:val="Titre3"/>
        <w:rPr>
          <w:rFonts w:ascii="3DS V2" w:hAnsi="3DS V2"/>
          <w:sz w:val="32"/>
          <w:szCs w:val="32"/>
        </w:rPr>
      </w:pPr>
      <w:bookmarkStart w:id="40" w:name="_Toc205474994"/>
      <w:r>
        <w:rPr>
          <w:rFonts w:ascii="3DS V2" w:hAnsi="3DS V2"/>
          <w:sz w:val="32"/>
          <w:szCs w:val="32"/>
        </w:rPr>
        <w:lastRenderedPageBreak/>
        <w:t>Solution existante</w:t>
      </w:r>
      <w:bookmarkEnd w:id="40"/>
      <w:r w:rsidR="004511C8">
        <w:rPr>
          <w:rFonts w:ascii="3DS V2" w:hAnsi="3DS V2"/>
          <w:sz w:val="32"/>
          <w:szCs w:val="32"/>
        </w:rPr>
        <w:t xml:space="preserve"> </w:t>
      </w:r>
    </w:p>
    <w:p w14:paraId="1FA494B5" w14:textId="77777777" w:rsidR="007179C2" w:rsidRDefault="00D42A13" w:rsidP="00F35193">
      <w:pPr>
        <w:keepNext/>
        <w:autoSpaceDE w:val="0"/>
        <w:autoSpaceDN w:val="0"/>
        <w:adjustRightInd w:val="0"/>
        <w:spacing w:after="0"/>
        <w:jc w:val="both"/>
        <w:rPr>
          <w:rFonts w:ascii="3DS V2" w:hAnsi="3DS V2"/>
          <w:sz w:val="24"/>
          <w:szCs w:val="24"/>
          <w:lang w:eastAsia="zh-CN"/>
        </w:rPr>
      </w:pPr>
      <w:r>
        <w:rPr>
          <w:rFonts w:ascii="3DS V2" w:hAnsi="3DS V2"/>
          <w:sz w:val="24"/>
          <w:szCs w:val="24"/>
          <w:lang w:eastAsia="zh-CN"/>
        </w:rPr>
        <w:t>Aujourd’hui, l’équipe</w:t>
      </w:r>
      <w:r w:rsidR="002D0FD8">
        <w:rPr>
          <w:rFonts w:ascii="3DS V2" w:hAnsi="3DS V2"/>
          <w:sz w:val="24"/>
          <w:szCs w:val="24"/>
          <w:lang w:eastAsia="zh-CN"/>
        </w:rPr>
        <w:t xml:space="preserve"> C</w:t>
      </w:r>
      <w:r w:rsidR="0093034E">
        <w:rPr>
          <w:rFonts w:ascii="3DS V2" w:hAnsi="3DS V2"/>
          <w:sz w:val="24"/>
          <w:szCs w:val="24"/>
          <w:lang w:eastAsia="zh-CN"/>
        </w:rPr>
        <w:t>ATIA S</w:t>
      </w:r>
      <w:r>
        <w:rPr>
          <w:rFonts w:ascii="3DS V2" w:hAnsi="3DS V2"/>
          <w:sz w:val="24"/>
          <w:szCs w:val="24"/>
          <w:lang w:eastAsia="zh-CN"/>
        </w:rPr>
        <w:t xml:space="preserve">chématique </w:t>
      </w:r>
      <w:r w:rsidR="0093034E">
        <w:rPr>
          <w:rFonts w:ascii="3DS V2" w:hAnsi="3DS V2"/>
          <w:sz w:val="24"/>
          <w:szCs w:val="24"/>
          <w:lang w:eastAsia="zh-CN"/>
        </w:rPr>
        <w:t>E</w:t>
      </w:r>
      <w:r>
        <w:rPr>
          <w:rFonts w:ascii="3DS V2" w:hAnsi="3DS V2"/>
          <w:sz w:val="24"/>
          <w:szCs w:val="24"/>
          <w:lang w:eastAsia="zh-CN"/>
        </w:rPr>
        <w:t xml:space="preserve">lectrique </w:t>
      </w:r>
      <w:r w:rsidR="00DE6B0C">
        <w:rPr>
          <w:rFonts w:ascii="3DS V2" w:hAnsi="3DS V2"/>
          <w:sz w:val="24"/>
          <w:szCs w:val="24"/>
          <w:lang w:eastAsia="zh-CN"/>
        </w:rPr>
        <w:t>propose déjà</w:t>
      </w:r>
      <w:r>
        <w:rPr>
          <w:rFonts w:ascii="3DS V2" w:hAnsi="3DS V2"/>
          <w:sz w:val="24"/>
          <w:szCs w:val="24"/>
          <w:lang w:eastAsia="zh-CN"/>
        </w:rPr>
        <w:t xml:space="preserve"> l’outil de « </w:t>
      </w:r>
      <w:r w:rsidRPr="0054760C">
        <w:rPr>
          <w:rFonts w:ascii="3DS V2" w:hAnsi="3DS V2"/>
          <w:sz w:val="24"/>
          <w:szCs w:val="24"/>
          <w:lang w:eastAsia="zh-CN"/>
        </w:rPr>
        <w:t>Wiring Definition Assistant </w:t>
      </w:r>
      <w:r w:rsidRPr="00292BA7">
        <w:rPr>
          <w:rFonts w:ascii="3DS V2" w:hAnsi="3DS V2"/>
          <w:sz w:val="24"/>
          <w:szCs w:val="24"/>
          <w:lang w:eastAsia="zh-CN"/>
        </w:rPr>
        <w:t>»</w:t>
      </w:r>
      <w:r w:rsidR="00054763" w:rsidRPr="00292BA7">
        <w:rPr>
          <w:rFonts w:ascii="3DS V2" w:hAnsi="3DS V2"/>
          <w:sz w:val="24"/>
          <w:szCs w:val="24"/>
          <w:lang w:eastAsia="zh-CN"/>
        </w:rPr>
        <w:t xml:space="preserve">. </w:t>
      </w:r>
      <w:r w:rsidR="00292BA7" w:rsidRPr="00292BA7">
        <w:rPr>
          <w:rFonts w:ascii="3DS V2" w:hAnsi="3DS V2"/>
          <w:sz w:val="24"/>
          <w:szCs w:val="24"/>
          <w:lang w:eastAsia="zh-CN"/>
        </w:rPr>
        <w:t>Cet assistant permet de connecter les câbles dans les connecteurs de coupure en se basant sur le routage 3D généré par l’outil « Net to Wire ».</w:t>
      </w:r>
      <w:r w:rsidR="00292BA7">
        <w:rPr>
          <w:rFonts w:ascii="3DS V2" w:hAnsi="3DS V2"/>
          <w:sz w:val="24"/>
          <w:szCs w:val="24"/>
          <w:lang w:eastAsia="zh-CN"/>
        </w:rPr>
        <w:t xml:space="preserve"> </w:t>
      </w:r>
      <w:r w:rsidR="00292BA7" w:rsidRPr="00292BA7">
        <w:rPr>
          <w:rFonts w:ascii="3DS V2" w:hAnsi="3DS V2"/>
          <w:sz w:val="24"/>
          <w:szCs w:val="24"/>
          <w:lang w:eastAsia="zh-CN"/>
        </w:rPr>
        <w:t xml:space="preserve">Il est donc intégré dans la section « Net to Wire » de </w:t>
      </w:r>
      <w:r w:rsidR="00292BA7" w:rsidRPr="0054760C">
        <w:rPr>
          <w:rFonts w:ascii="3DS V2" w:hAnsi="3DS V2"/>
          <w:sz w:val="24"/>
          <w:szCs w:val="24"/>
          <w:lang w:eastAsia="zh-CN"/>
        </w:rPr>
        <w:t>CATIA Electrical System Design.</w:t>
      </w:r>
    </w:p>
    <w:p w14:paraId="0A64D88D" w14:textId="59D46041" w:rsidR="007179C2" w:rsidRDefault="004D3950" w:rsidP="00F35193">
      <w:pPr>
        <w:keepNext/>
        <w:autoSpaceDE w:val="0"/>
        <w:autoSpaceDN w:val="0"/>
        <w:adjustRightInd w:val="0"/>
        <w:spacing w:after="0"/>
        <w:jc w:val="both"/>
        <w:rPr>
          <w:rFonts w:ascii="3DS V2" w:hAnsi="3DS V2"/>
          <w:noProof/>
          <w:sz w:val="24"/>
          <w:szCs w:val="24"/>
          <w:lang w:eastAsia="zh-CN"/>
        </w:rPr>
      </w:pPr>
      <w:r w:rsidRPr="0054760C">
        <w:rPr>
          <w:rFonts w:ascii="3DS V2" w:hAnsi="3DS V2"/>
          <w:noProof/>
          <w:sz w:val="24"/>
          <w:szCs w:val="24"/>
          <w:lang w:eastAsia="zh-CN"/>
        </w:rPr>
        <w:t xml:space="preserve"> </w:t>
      </w:r>
    </w:p>
    <w:p w14:paraId="63F3AAC8" w14:textId="3D3F24F9" w:rsidR="00817272" w:rsidRPr="0054760C" w:rsidRDefault="007179C2" w:rsidP="00F35193">
      <w:pPr>
        <w:keepNext/>
        <w:autoSpaceDE w:val="0"/>
        <w:autoSpaceDN w:val="0"/>
        <w:adjustRightInd w:val="0"/>
        <w:spacing w:after="0"/>
        <w:jc w:val="both"/>
        <w:rPr>
          <w:rFonts w:ascii="3DS V2" w:hAnsi="3DS V2"/>
          <w:noProof/>
          <w:sz w:val="24"/>
          <w:szCs w:val="24"/>
          <w:lang w:eastAsia="zh-CN"/>
        </w:rPr>
      </w:pPr>
      <w:r w:rsidRPr="004630CE">
        <w:rPr>
          <w:rFonts w:ascii="3DS V2" w:hAnsi="3DS V2"/>
          <w:noProof/>
          <w:sz w:val="24"/>
          <w:szCs w:val="24"/>
          <w:lang w:eastAsia="zh-CN"/>
        </w:rPr>
        <w:drawing>
          <wp:inline distT="0" distB="0" distL="0" distR="0" wp14:anchorId="3A7A383A" wp14:editId="41E8AA69">
            <wp:extent cx="5736566" cy="4742550"/>
            <wp:effectExtent l="0" t="0" r="0" b="127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78843" cy="4777501"/>
                    </a:xfrm>
                    <a:prstGeom prst="rect">
                      <a:avLst/>
                    </a:prstGeom>
                  </pic:spPr>
                </pic:pic>
              </a:graphicData>
            </a:graphic>
          </wp:inline>
        </w:drawing>
      </w:r>
    </w:p>
    <w:p w14:paraId="407BE1E1" w14:textId="27BA9943" w:rsidR="007179C2" w:rsidRDefault="00CD123C" w:rsidP="0034560D">
      <w:pPr>
        <w:pStyle w:val="Lgende"/>
        <w:jc w:val="center"/>
      </w:pPr>
      <w:r>
        <w:t xml:space="preserve">Figure </w:t>
      </w:r>
      <w:fldSimple w:instr=" SEQ Figure \* ARABIC ">
        <w:r w:rsidR="00FC7E5C">
          <w:rPr>
            <w:noProof/>
          </w:rPr>
          <w:t>29</w:t>
        </w:r>
      </w:fldSimple>
      <w:r>
        <w:t xml:space="preserve"> : Wiring Definition Assistant</w:t>
      </w:r>
    </w:p>
    <w:p w14:paraId="3EAD7B4C" w14:textId="77777777" w:rsidR="007179C2" w:rsidRDefault="0027208D" w:rsidP="007179C2">
      <w:pPr>
        <w:rPr>
          <w:rFonts w:ascii="3DS V2" w:hAnsi="3DS V2"/>
          <w:sz w:val="24"/>
          <w:szCs w:val="24"/>
          <w:lang w:eastAsia="zh-CN"/>
        </w:rPr>
      </w:pPr>
      <w:r w:rsidRPr="0027208D">
        <w:rPr>
          <w:rFonts w:ascii="3DS V2" w:hAnsi="3DS V2"/>
          <w:sz w:val="24"/>
          <w:szCs w:val="24"/>
          <w:lang w:eastAsia="zh-CN"/>
        </w:rPr>
        <w:t>Dans ce panneau, les éléments sont organisés comme suit :</w:t>
      </w:r>
    </w:p>
    <w:p w14:paraId="1C15FEB4" w14:textId="5E31FC6B" w:rsidR="007179C2" w:rsidRPr="0034560D" w:rsidRDefault="0027208D" w:rsidP="0034560D">
      <w:pPr>
        <w:pStyle w:val="Paragraphedeliste"/>
        <w:numPr>
          <w:ilvl w:val="0"/>
          <w:numId w:val="25"/>
        </w:numPr>
        <w:rPr>
          <w:rFonts w:ascii="3DS V2" w:hAnsi="3DS V2"/>
          <w:sz w:val="24"/>
          <w:szCs w:val="24"/>
          <w:lang w:eastAsia="zh-CN"/>
        </w:rPr>
      </w:pPr>
      <w:r w:rsidRPr="0034560D">
        <w:rPr>
          <w:rFonts w:ascii="3DS V2" w:hAnsi="3DS V2"/>
          <w:sz w:val="24"/>
          <w:szCs w:val="24"/>
          <w:lang w:eastAsia="zh-CN"/>
        </w:rPr>
        <w:t>À gauche : la liste des câbles et de leurs fils.</w:t>
      </w:r>
    </w:p>
    <w:p w14:paraId="7E928579" w14:textId="77777777" w:rsidR="007179C2" w:rsidRPr="0034560D" w:rsidRDefault="0027208D" w:rsidP="0034560D">
      <w:pPr>
        <w:pStyle w:val="Paragraphedeliste"/>
        <w:numPr>
          <w:ilvl w:val="0"/>
          <w:numId w:val="25"/>
        </w:numPr>
        <w:rPr>
          <w:rFonts w:ascii="3DS V2" w:hAnsi="3DS V2"/>
          <w:sz w:val="24"/>
          <w:szCs w:val="24"/>
          <w:lang w:eastAsia="zh-CN"/>
        </w:rPr>
      </w:pPr>
      <w:r w:rsidRPr="0034560D">
        <w:rPr>
          <w:rFonts w:ascii="3DS V2" w:hAnsi="3DS V2"/>
          <w:sz w:val="24"/>
          <w:szCs w:val="24"/>
          <w:lang w:eastAsia="zh-CN"/>
        </w:rPr>
        <w:t>À droite : la liste des connecteurs de coupure et de leurs cavités, ainsi que la vue 3D de la pièce physique correspondante.</w:t>
      </w:r>
    </w:p>
    <w:p w14:paraId="51335A3E" w14:textId="77777777" w:rsidR="00EA4CFE" w:rsidRPr="0034560D" w:rsidRDefault="0027208D" w:rsidP="0034560D">
      <w:pPr>
        <w:pStyle w:val="Paragraphedeliste"/>
        <w:numPr>
          <w:ilvl w:val="0"/>
          <w:numId w:val="25"/>
        </w:numPr>
        <w:rPr>
          <w:rFonts w:ascii="3DS V2" w:hAnsi="3DS V2"/>
          <w:sz w:val="24"/>
          <w:szCs w:val="24"/>
          <w:lang w:eastAsia="zh-CN"/>
        </w:rPr>
      </w:pPr>
      <w:r w:rsidRPr="0034560D">
        <w:rPr>
          <w:rFonts w:ascii="3DS V2" w:hAnsi="3DS V2"/>
          <w:sz w:val="24"/>
          <w:szCs w:val="24"/>
          <w:lang w:eastAsia="zh-CN"/>
        </w:rPr>
        <w:t>En haut : deux filtres sont disponibles :</w:t>
      </w:r>
    </w:p>
    <w:p w14:paraId="4439F489" w14:textId="3C754290" w:rsidR="00EA4CFE" w:rsidRPr="0034560D" w:rsidRDefault="0027208D" w:rsidP="005F1D49">
      <w:pPr>
        <w:pStyle w:val="Paragraphedeliste"/>
        <w:numPr>
          <w:ilvl w:val="1"/>
          <w:numId w:val="25"/>
        </w:numPr>
        <w:rPr>
          <w:rFonts w:ascii="3DS V2" w:hAnsi="3DS V2"/>
          <w:sz w:val="24"/>
          <w:szCs w:val="24"/>
          <w:lang w:eastAsia="zh-CN"/>
        </w:rPr>
      </w:pPr>
      <w:r w:rsidRPr="0034560D">
        <w:rPr>
          <w:rFonts w:ascii="3DS V2" w:hAnsi="3DS V2"/>
          <w:sz w:val="24"/>
          <w:szCs w:val="24"/>
          <w:lang w:eastAsia="zh-CN"/>
        </w:rPr>
        <w:t xml:space="preserve">Active Net : </w:t>
      </w:r>
      <w:r w:rsidR="005065DF" w:rsidRPr="0034560D">
        <w:rPr>
          <w:rFonts w:ascii="3DS V2" w:hAnsi="3DS V2"/>
          <w:sz w:val="24"/>
          <w:szCs w:val="24"/>
          <w:lang w:eastAsia="zh-CN"/>
        </w:rPr>
        <w:t>filtrer</w:t>
      </w:r>
      <w:r w:rsidRPr="0034560D">
        <w:rPr>
          <w:rFonts w:ascii="3DS V2" w:hAnsi="3DS V2"/>
          <w:sz w:val="24"/>
          <w:szCs w:val="24"/>
          <w:lang w:eastAsia="zh-CN"/>
        </w:rPr>
        <w:t xml:space="preserve"> les câbles d’une liaison équipotentielle.</w:t>
      </w:r>
    </w:p>
    <w:p w14:paraId="48766284" w14:textId="19CD1F0A" w:rsidR="0034560D" w:rsidRPr="0034560D" w:rsidRDefault="0027208D" w:rsidP="005F1D49">
      <w:pPr>
        <w:pStyle w:val="Paragraphedeliste"/>
        <w:numPr>
          <w:ilvl w:val="1"/>
          <w:numId w:val="25"/>
        </w:numPr>
        <w:rPr>
          <w:rFonts w:ascii="3DS V2" w:hAnsi="3DS V2"/>
          <w:sz w:val="24"/>
          <w:szCs w:val="24"/>
          <w:lang w:eastAsia="zh-CN"/>
        </w:rPr>
      </w:pPr>
      <w:r w:rsidRPr="0034560D">
        <w:rPr>
          <w:rFonts w:ascii="3DS V2" w:hAnsi="3DS V2"/>
          <w:sz w:val="24"/>
          <w:szCs w:val="24"/>
          <w:lang w:eastAsia="zh-CN"/>
        </w:rPr>
        <w:t xml:space="preserve">Active Harness : </w:t>
      </w:r>
      <w:r w:rsidR="005065DF" w:rsidRPr="0034560D">
        <w:rPr>
          <w:rFonts w:ascii="3DS V2" w:hAnsi="3DS V2"/>
          <w:sz w:val="24"/>
          <w:szCs w:val="24"/>
          <w:lang w:eastAsia="zh-CN"/>
        </w:rPr>
        <w:t>filtrer</w:t>
      </w:r>
      <w:r w:rsidRPr="0034560D">
        <w:rPr>
          <w:rFonts w:ascii="3DS V2" w:hAnsi="3DS V2"/>
          <w:sz w:val="24"/>
          <w:szCs w:val="24"/>
          <w:lang w:eastAsia="zh-CN"/>
        </w:rPr>
        <w:t xml:space="preserve"> les câbles </w:t>
      </w:r>
      <w:r w:rsidR="006C3C0E" w:rsidRPr="0034560D">
        <w:rPr>
          <w:rFonts w:ascii="3DS V2" w:hAnsi="3DS V2"/>
          <w:sz w:val="24"/>
          <w:szCs w:val="24"/>
          <w:lang w:eastAsia="zh-CN"/>
        </w:rPr>
        <w:t xml:space="preserve">&amp; </w:t>
      </w:r>
      <w:r w:rsidRPr="0034560D">
        <w:rPr>
          <w:rFonts w:ascii="3DS V2" w:hAnsi="3DS V2"/>
          <w:sz w:val="24"/>
          <w:szCs w:val="24"/>
          <w:lang w:eastAsia="zh-CN"/>
        </w:rPr>
        <w:t xml:space="preserve">connecteurs </w:t>
      </w:r>
      <w:r w:rsidR="006C3C0E" w:rsidRPr="0034560D">
        <w:rPr>
          <w:rFonts w:ascii="3DS V2" w:hAnsi="3DS V2"/>
          <w:sz w:val="24"/>
          <w:szCs w:val="24"/>
          <w:lang w:eastAsia="zh-CN"/>
        </w:rPr>
        <w:t>du</w:t>
      </w:r>
      <w:r w:rsidRPr="0034560D">
        <w:rPr>
          <w:rFonts w:ascii="3DS V2" w:hAnsi="3DS V2"/>
          <w:sz w:val="24"/>
          <w:szCs w:val="24"/>
          <w:lang w:eastAsia="zh-CN"/>
        </w:rPr>
        <w:t xml:space="preserve"> même harnais</w:t>
      </w:r>
      <w:r w:rsidR="005F1D49">
        <w:rPr>
          <w:rFonts w:ascii="3DS V2" w:hAnsi="3DS V2"/>
          <w:sz w:val="24"/>
          <w:szCs w:val="24"/>
          <w:lang w:eastAsia="zh-CN"/>
        </w:rPr>
        <w:t>.</w:t>
      </w:r>
    </w:p>
    <w:p w14:paraId="6A62F357" w14:textId="768756BF" w:rsidR="0034560D" w:rsidRPr="0034560D" w:rsidRDefault="0027208D" w:rsidP="0034560D">
      <w:pPr>
        <w:pStyle w:val="Paragraphedeliste"/>
        <w:numPr>
          <w:ilvl w:val="0"/>
          <w:numId w:val="25"/>
        </w:numPr>
        <w:rPr>
          <w:rFonts w:ascii="3DS V2" w:hAnsi="3DS V2"/>
          <w:sz w:val="24"/>
          <w:szCs w:val="24"/>
          <w:lang w:eastAsia="zh-CN"/>
        </w:rPr>
      </w:pPr>
      <w:r w:rsidRPr="0034560D">
        <w:rPr>
          <w:rFonts w:ascii="3DS V2" w:hAnsi="3DS V2"/>
          <w:sz w:val="24"/>
          <w:szCs w:val="24"/>
          <w:lang w:eastAsia="zh-CN"/>
        </w:rPr>
        <w:t xml:space="preserve">En bas : plusieurs boutons sont présents dans la barre d’outils. Ils permettent de </w:t>
      </w:r>
      <w:r w:rsidR="0034560D" w:rsidRPr="0034560D">
        <w:rPr>
          <w:rFonts w:ascii="3DS V2" w:hAnsi="3DS V2"/>
          <w:sz w:val="24"/>
          <w:szCs w:val="24"/>
          <w:lang w:eastAsia="zh-CN"/>
        </w:rPr>
        <w:t>créer, de confirmer et de supprimer</w:t>
      </w:r>
      <w:r w:rsidRPr="0034560D">
        <w:rPr>
          <w:rFonts w:ascii="3DS V2" w:hAnsi="3DS V2"/>
          <w:sz w:val="24"/>
          <w:szCs w:val="24"/>
          <w:lang w:eastAsia="zh-CN"/>
        </w:rPr>
        <w:t xml:space="preserve"> une réservation de cavité ou une allocation entre fils et cavités</w:t>
      </w:r>
      <w:r w:rsidR="004876D6">
        <w:rPr>
          <w:rFonts w:ascii="3DS V2" w:hAnsi="3DS V2"/>
          <w:sz w:val="24"/>
          <w:szCs w:val="24"/>
          <w:lang w:eastAsia="zh-CN"/>
        </w:rPr>
        <w:t>.</w:t>
      </w:r>
    </w:p>
    <w:p w14:paraId="30E8886F" w14:textId="77789FA5" w:rsidR="0027208D" w:rsidRPr="0027208D" w:rsidRDefault="0027208D" w:rsidP="0034560D">
      <w:pPr>
        <w:rPr>
          <w:rFonts w:ascii="3DS V2" w:hAnsi="3DS V2"/>
          <w:sz w:val="24"/>
          <w:szCs w:val="24"/>
          <w:lang w:eastAsia="zh-CN"/>
        </w:rPr>
      </w:pPr>
      <w:r w:rsidRPr="0027208D">
        <w:rPr>
          <w:rFonts w:ascii="3DS V2" w:hAnsi="3DS V2"/>
          <w:sz w:val="24"/>
          <w:szCs w:val="24"/>
          <w:lang w:eastAsia="zh-CN"/>
        </w:rPr>
        <w:lastRenderedPageBreak/>
        <w:t>Le mécanisme de réservation de cavité est utilisé pour éviter les conflits d’allocation lorsque plusieurs utilisateurs interviennent simultanément sur la même interface.</w:t>
      </w:r>
    </w:p>
    <w:p w14:paraId="5FBCBFDD" w14:textId="111E3875" w:rsidR="00E82ADA" w:rsidRPr="0027208D" w:rsidRDefault="0027208D" w:rsidP="00E82ADA">
      <w:pPr>
        <w:keepNext/>
        <w:autoSpaceDE w:val="0"/>
        <w:autoSpaceDN w:val="0"/>
        <w:adjustRightInd w:val="0"/>
        <w:spacing w:after="0"/>
        <w:jc w:val="both"/>
        <w:rPr>
          <w:rFonts w:ascii="3DS V2" w:hAnsi="3DS V2"/>
          <w:sz w:val="24"/>
          <w:szCs w:val="24"/>
          <w:lang w:eastAsia="zh-CN"/>
        </w:rPr>
      </w:pPr>
      <w:r w:rsidRPr="0027208D">
        <w:rPr>
          <w:rFonts w:ascii="3DS V2" w:hAnsi="3DS V2"/>
          <w:sz w:val="24"/>
          <w:szCs w:val="24"/>
          <w:lang w:eastAsia="zh-CN"/>
        </w:rPr>
        <w:t xml:space="preserve">Les statuts </w:t>
      </w:r>
      <w:r w:rsidR="00E82ADA" w:rsidRPr="0027208D">
        <w:rPr>
          <w:rFonts w:ascii="3DS V2" w:hAnsi="3DS V2"/>
          <w:sz w:val="24"/>
          <w:szCs w:val="24"/>
          <w:lang w:eastAsia="zh-CN"/>
        </w:rPr>
        <w:t>sont visibles dans la colonne "</w:t>
      </w:r>
      <w:r w:rsidR="00D33837" w:rsidRPr="009D380D">
        <w:rPr>
          <w:rFonts w:ascii="3DS V2" w:hAnsi="3DS V2"/>
          <w:sz w:val="24"/>
          <w:szCs w:val="24"/>
          <w:lang w:val="en-US" w:eastAsia="zh-CN"/>
        </w:rPr>
        <w:t>S</w:t>
      </w:r>
      <w:r w:rsidR="00E82ADA" w:rsidRPr="0027208D">
        <w:rPr>
          <w:rFonts w:ascii="3DS V2" w:hAnsi="3DS V2"/>
          <w:sz w:val="24"/>
          <w:szCs w:val="24"/>
          <w:lang w:val="en-US" w:eastAsia="zh-CN"/>
        </w:rPr>
        <w:t>tatus</w:t>
      </w:r>
      <w:r w:rsidR="00E82ADA" w:rsidRPr="0027208D">
        <w:rPr>
          <w:rFonts w:ascii="3DS V2" w:hAnsi="3DS V2"/>
          <w:sz w:val="24"/>
          <w:szCs w:val="24"/>
          <w:lang w:eastAsia="zh-CN"/>
        </w:rPr>
        <w:t>"</w:t>
      </w:r>
      <w:r w:rsidR="00E82ADA">
        <w:rPr>
          <w:rFonts w:ascii="3DS V2" w:hAnsi="3DS V2"/>
          <w:sz w:val="24"/>
          <w:szCs w:val="24"/>
          <w:lang w:eastAsia="zh-CN"/>
        </w:rPr>
        <w:t xml:space="preserve"> ainsi que d</w:t>
      </w:r>
      <w:r w:rsidR="00E82ADA" w:rsidRPr="0027208D">
        <w:rPr>
          <w:rFonts w:ascii="3DS V2" w:hAnsi="3DS V2"/>
          <w:sz w:val="24"/>
          <w:szCs w:val="24"/>
          <w:lang w:eastAsia="zh-CN"/>
        </w:rPr>
        <w:t>ans la vue 3D du connecteur.</w:t>
      </w:r>
      <w:r w:rsidR="00E82ADA">
        <w:rPr>
          <w:rFonts w:ascii="3DS V2" w:hAnsi="3DS V2"/>
          <w:sz w:val="24"/>
          <w:szCs w:val="24"/>
          <w:lang w:eastAsia="zh-CN"/>
        </w:rPr>
        <w:t xml:space="preserve"> Les statuts possibles et </w:t>
      </w:r>
      <w:r w:rsidR="00844067">
        <w:rPr>
          <w:rFonts w:ascii="3DS V2" w:hAnsi="3DS V2"/>
          <w:sz w:val="24"/>
          <w:szCs w:val="24"/>
          <w:lang w:eastAsia="zh-CN"/>
        </w:rPr>
        <w:t xml:space="preserve">leurs </w:t>
      </w:r>
      <w:r w:rsidR="00E82ADA">
        <w:rPr>
          <w:rFonts w:ascii="3DS V2" w:hAnsi="3DS V2"/>
          <w:sz w:val="24"/>
          <w:szCs w:val="24"/>
          <w:lang w:eastAsia="zh-CN"/>
        </w:rPr>
        <w:t>icône</w:t>
      </w:r>
      <w:r w:rsidR="00844067">
        <w:rPr>
          <w:rFonts w:ascii="3DS V2" w:hAnsi="3DS V2"/>
          <w:sz w:val="24"/>
          <w:szCs w:val="24"/>
          <w:lang w:eastAsia="zh-CN"/>
        </w:rPr>
        <w:t>s</w:t>
      </w:r>
      <w:r w:rsidR="00E82ADA">
        <w:rPr>
          <w:rFonts w:ascii="3DS V2" w:hAnsi="3DS V2"/>
          <w:sz w:val="24"/>
          <w:szCs w:val="24"/>
          <w:lang w:eastAsia="zh-CN"/>
        </w:rPr>
        <w:t xml:space="preserve"> associée</w:t>
      </w:r>
      <w:r w:rsidR="00844067">
        <w:rPr>
          <w:rFonts w:ascii="3DS V2" w:hAnsi="3DS V2"/>
          <w:sz w:val="24"/>
          <w:szCs w:val="24"/>
          <w:lang w:eastAsia="zh-CN"/>
        </w:rPr>
        <w:t>s</w:t>
      </w:r>
      <w:r w:rsidR="00AD6FCC">
        <w:rPr>
          <w:rFonts w:ascii="3DS V2" w:hAnsi="3DS V2"/>
          <w:sz w:val="24"/>
          <w:szCs w:val="24"/>
          <w:lang w:eastAsia="zh-CN"/>
        </w:rPr>
        <w:t xml:space="preserve"> sont les suivants</w:t>
      </w:r>
      <w:r w:rsidR="00E82ADA">
        <w:rPr>
          <w:rFonts w:ascii="3DS V2" w:hAnsi="3DS V2"/>
          <w:sz w:val="24"/>
          <w:szCs w:val="24"/>
          <w:lang w:eastAsia="zh-CN"/>
        </w:rPr>
        <w:t xml:space="preserve"> : </w:t>
      </w:r>
    </w:p>
    <w:p w14:paraId="2F2E9EFA" w14:textId="00375060" w:rsidR="00284412" w:rsidRPr="00EA4CFE" w:rsidRDefault="0027208D" w:rsidP="00EA4CFE">
      <w:pPr>
        <w:pStyle w:val="Paragraphedeliste"/>
        <w:keepNext/>
        <w:numPr>
          <w:ilvl w:val="0"/>
          <w:numId w:val="22"/>
        </w:numPr>
        <w:autoSpaceDE w:val="0"/>
        <w:autoSpaceDN w:val="0"/>
        <w:adjustRightInd w:val="0"/>
        <w:spacing w:after="0"/>
        <w:jc w:val="both"/>
        <w:rPr>
          <w:rFonts w:ascii="3DS V2" w:hAnsi="3DS V2"/>
          <w:sz w:val="24"/>
          <w:szCs w:val="24"/>
          <w:lang w:eastAsia="zh-CN"/>
        </w:rPr>
      </w:pPr>
      <w:r w:rsidRPr="00E82ADA">
        <w:rPr>
          <w:rFonts w:ascii="3DS V2" w:hAnsi="3DS V2"/>
          <w:sz w:val="24"/>
          <w:szCs w:val="24"/>
          <w:lang w:eastAsia="zh-CN"/>
        </w:rPr>
        <w:t>Free (Libre)</w:t>
      </w:r>
      <w:r w:rsidR="007B5C03">
        <w:rPr>
          <w:rFonts w:ascii="3DS V2" w:hAnsi="3DS V2"/>
          <w:sz w:val="24"/>
          <w:szCs w:val="24"/>
          <w:lang w:eastAsia="zh-CN"/>
        </w:rPr>
        <w:t> : Pas d</w:t>
      </w:r>
      <w:r w:rsidR="00E95CB7">
        <w:rPr>
          <w:rFonts w:ascii="3DS V2" w:hAnsi="3DS V2"/>
          <w:sz w:val="24"/>
          <w:szCs w:val="24"/>
          <w:lang w:eastAsia="zh-CN"/>
        </w:rPr>
        <w:t>’</w:t>
      </w:r>
      <w:r w:rsidR="007B5C03">
        <w:rPr>
          <w:rFonts w:ascii="3DS V2" w:hAnsi="3DS V2"/>
          <w:sz w:val="24"/>
          <w:szCs w:val="24"/>
          <w:lang w:eastAsia="zh-CN"/>
        </w:rPr>
        <w:t>icône spécifique.</w:t>
      </w:r>
    </w:p>
    <w:p w14:paraId="7FB43DDD" w14:textId="1C8B8980" w:rsidR="00284412" w:rsidRPr="00EA4CFE" w:rsidRDefault="00E82ADA" w:rsidP="00284412">
      <w:pPr>
        <w:pStyle w:val="Paragraphedeliste"/>
        <w:keepNext/>
        <w:numPr>
          <w:ilvl w:val="0"/>
          <w:numId w:val="22"/>
        </w:numPr>
        <w:autoSpaceDE w:val="0"/>
        <w:autoSpaceDN w:val="0"/>
        <w:adjustRightInd w:val="0"/>
        <w:spacing w:after="0"/>
        <w:jc w:val="both"/>
        <w:rPr>
          <w:rFonts w:ascii="3DS V2" w:hAnsi="3DS V2"/>
          <w:sz w:val="24"/>
          <w:szCs w:val="24"/>
          <w:lang w:eastAsia="zh-CN"/>
        </w:rPr>
      </w:pPr>
      <w:r w:rsidRPr="00E82ADA">
        <w:rPr>
          <w:rFonts w:ascii="3DS V2" w:hAnsi="3DS V2"/>
          <w:sz w:val="24"/>
          <w:szCs w:val="24"/>
          <w:lang w:val="en-US" w:eastAsia="zh-CN"/>
        </w:rPr>
        <w:t xml:space="preserve">Reserved </w:t>
      </w:r>
      <w:r w:rsidR="00127609">
        <w:rPr>
          <w:rFonts w:ascii="3DS V2" w:hAnsi="3DS V2"/>
          <w:sz w:val="24"/>
          <w:szCs w:val="24"/>
          <w:lang w:val="en-US" w:eastAsia="zh-CN"/>
        </w:rPr>
        <w:t>for</w:t>
      </w:r>
      <w:r w:rsidRPr="00E82ADA">
        <w:rPr>
          <w:rFonts w:ascii="3DS V2" w:hAnsi="3DS V2"/>
          <w:sz w:val="24"/>
          <w:szCs w:val="24"/>
          <w:lang w:val="en-US" w:eastAsia="zh-CN"/>
        </w:rPr>
        <w:t xml:space="preserve"> me</w:t>
      </w:r>
      <w:r w:rsidRPr="00E82ADA">
        <w:rPr>
          <w:rFonts w:ascii="3DS V2" w:hAnsi="3DS V2"/>
          <w:sz w:val="24"/>
          <w:szCs w:val="24"/>
          <w:lang w:eastAsia="zh-CN"/>
        </w:rPr>
        <w:t xml:space="preserve"> (Réservé pour moi</w:t>
      </w:r>
      <w:proofErr w:type="gramStart"/>
      <w:r w:rsidRPr="00E82ADA">
        <w:rPr>
          <w:rFonts w:ascii="3DS V2" w:hAnsi="3DS V2"/>
          <w:sz w:val="24"/>
          <w:szCs w:val="24"/>
          <w:lang w:eastAsia="zh-CN"/>
        </w:rPr>
        <w:t>) :</w:t>
      </w:r>
      <w:proofErr w:type="gramEnd"/>
      <w:r w:rsidRPr="00E82ADA">
        <w:rPr>
          <w:rFonts w:ascii="3DS V2" w:hAnsi="3DS V2"/>
          <w:sz w:val="24"/>
          <w:szCs w:val="24"/>
          <w:lang w:eastAsia="zh-CN"/>
        </w:rPr>
        <w:t xml:space="preserve"> Icône verte</w:t>
      </w:r>
      <w:r w:rsidR="00DF72A3">
        <w:rPr>
          <w:rFonts w:ascii="3DS V2" w:hAnsi="3DS V2"/>
          <w:sz w:val="24"/>
          <w:szCs w:val="24"/>
          <w:lang w:eastAsia="zh-CN"/>
        </w:rPr>
        <w:t xml:space="preserve"> avec un serrure.</w:t>
      </w:r>
    </w:p>
    <w:p w14:paraId="79DE2A30" w14:textId="02277257" w:rsidR="00284412" w:rsidRPr="00EA4CFE" w:rsidRDefault="00127609" w:rsidP="00284412">
      <w:pPr>
        <w:pStyle w:val="Paragraphedeliste"/>
        <w:keepNext/>
        <w:numPr>
          <w:ilvl w:val="0"/>
          <w:numId w:val="22"/>
        </w:numPr>
        <w:autoSpaceDE w:val="0"/>
        <w:autoSpaceDN w:val="0"/>
        <w:adjustRightInd w:val="0"/>
        <w:spacing w:after="0"/>
        <w:jc w:val="both"/>
        <w:rPr>
          <w:rFonts w:ascii="3DS V2" w:hAnsi="3DS V2"/>
          <w:sz w:val="24"/>
          <w:szCs w:val="24"/>
          <w:lang w:eastAsia="zh-CN"/>
        </w:rPr>
      </w:pPr>
      <w:r w:rsidRPr="00E95CB7">
        <w:rPr>
          <w:rFonts w:ascii="3DS V2" w:hAnsi="3DS V2"/>
          <w:sz w:val="24"/>
          <w:szCs w:val="24"/>
          <w:lang w:val="en-US" w:eastAsia="zh-CN"/>
        </w:rPr>
        <w:t>Reserved for Other</w:t>
      </w:r>
      <w:r w:rsidR="007B5C03" w:rsidRPr="00E95CB7">
        <w:rPr>
          <w:rFonts w:ascii="3DS V2" w:hAnsi="3DS V2"/>
          <w:sz w:val="24"/>
          <w:szCs w:val="24"/>
          <w:lang w:val="en-US" w:eastAsia="zh-CN"/>
        </w:rPr>
        <w:t xml:space="preserve"> </w:t>
      </w:r>
      <w:r w:rsidR="007B5C03">
        <w:rPr>
          <w:rFonts w:ascii="3DS V2" w:hAnsi="3DS V2"/>
          <w:sz w:val="24"/>
          <w:szCs w:val="24"/>
          <w:lang w:eastAsia="zh-CN"/>
        </w:rPr>
        <w:t xml:space="preserve">(Réservé pour </w:t>
      </w:r>
      <w:r w:rsidR="00535698">
        <w:rPr>
          <w:rFonts w:ascii="3DS V2" w:hAnsi="3DS V2"/>
          <w:sz w:val="24"/>
          <w:szCs w:val="24"/>
          <w:lang w:eastAsia="zh-CN"/>
        </w:rPr>
        <w:t xml:space="preserve">un </w:t>
      </w:r>
      <w:r w:rsidR="007B5C03">
        <w:rPr>
          <w:rFonts w:ascii="3DS V2" w:hAnsi="3DS V2"/>
          <w:sz w:val="24"/>
          <w:szCs w:val="24"/>
          <w:lang w:eastAsia="zh-CN"/>
        </w:rPr>
        <w:t>autre</w:t>
      </w:r>
      <w:proofErr w:type="gramStart"/>
      <w:r w:rsidR="007B5C03">
        <w:rPr>
          <w:rFonts w:ascii="3DS V2" w:hAnsi="3DS V2"/>
          <w:sz w:val="24"/>
          <w:szCs w:val="24"/>
          <w:lang w:eastAsia="zh-CN"/>
        </w:rPr>
        <w:t>) :</w:t>
      </w:r>
      <w:proofErr w:type="gramEnd"/>
      <w:r w:rsidR="007B5C03">
        <w:rPr>
          <w:rFonts w:ascii="3DS V2" w:hAnsi="3DS V2"/>
          <w:sz w:val="24"/>
          <w:szCs w:val="24"/>
          <w:lang w:eastAsia="zh-CN"/>
        </w:rPr>
        <w:t xml:space="preserve"> </w:t>
      </w:r>
      <w:r w:rsidR="007B5C03" w:rsidRPr="0027208D">
        <w:rPr>
          <w:rFonts w:ascii="3DS V2" w:hAnsi="3DS V2"/>
          <w:sz w:val="24"/>
          <w:szCs w:val="24"/>
          <w:lang w:eastAsia="zh-CN"/>
        </w:rPr>
        <w:t>Icône rouge</w:t>
      </w:r>
      <w:r w:rsidR="00DF72A3">
        <w:rPr>
          <w:rFonts w:ascii="3DS V2" w:hAnsi="3DS V2"/>
          <w:sz w:val="24"/>
          <w:szCs w:val="24"/>
          <w:lang w:eastAsia="zh-CN"/>
        </w:rPr>
        <w:t xml:space="preserve"> avec un serrure</w:t>
      </w:r>
      <w:r w:rsidR="007B5C03">
        <w:rPr>
          <w:rFonts w:ascii="3DS V2" w:hAnsi="3DS V2"/>
          <w:sz w:val="24"/>
          <w:szCs w:val="24"/>
          <w:lang w:eastAsia="zh-CN"/>
        </w:rPr>
        <w:t>.</w:t>
      </w:r>
    </w:p>
    <w:p w14:paraId="57B81D30" w14:textId="3E6C96B9" w:rsidR="00284412" w:rsidRPr="00EA4CFE" w:rsidRDefault="0027208D" w:rsidP="00284412">
      <w:pPr>
        <w:pStyle w:val="Paragraphedeliste"/>
        <w:keepNext/>
        <w:numPr>
          <w:ilvl w:val="0"/>
          <w:numId w:val="22"/>
        </w:numPr>
        <w:autoSpaceDE w:val="0"/>
        <w:autoSpaceDN w:val="0"/>
        <w:adjustRightInd w:val="0"/>
        <w:spacing w:after="0"/>
        <w:jc w:val="both"/>
        <w:rPr>
          <w:rFonts w:ascii="3DS V2" w:hAnsi="3DS V2"/>
          <w:sz w:val="24"/>
          <w:szCs w:val="24"/>
          <w:lang w:eastAsia="zh-CN"/>
        </w:rPr>
      </w:pPr>
      <w:r w:rsidRPr="00E82ADA">
        <w:rPr>
          <w:rFonts w:ascii="3DS V2" w:hAnsi="3DS V2"/>
          <w:sz w:val="24"/>
          <w:szCs w:val="24"/>
          <w:lang w:eastAsia="zh-CN"/>
        </w:rPr>
        <w:t>Allocation to create (</w:t>
      </w:r>
      <w:r w:rsidR="00374E3A">
        <w:rPr>
          <w:rFonts w:ascii="3DS V2" w:hAnsi="3DS V2"/>
          <w:sz w:val="24"/>
          <w:szCs w:val="24"/>
          <w:lang w:eastAsia="zh-CN"/>
        </w:rPr>
        <w:t>E</w:t>
      </w:r>
      <w:r w:rsidRPr="00E82ADA">
        <w:rPr>
          <w:rFonts w:ascii="3DS V2" w:hAnsi="3DS V2"/>
          <w:sz w:val="24"/>
          <w:szCs w:val="24"/>
          <w:lang w:eastAsia="zh-CN"/>
        </w:rPr>
        <w:t>n attente de confirmation)</w:t>
      </w:r>
      <w:r w:rsidR="00374E3A">
        <w:rPr>
          <w:rFonts w:ascii="3DS V2" w:hAnsi="3DS V2"/>
          <w:sz w:val="24"/>
          <w:szCs w:val="24"/>
          <w:lang w:eastAsia="zh-CN"/>
        </w:rPr>
        <w:t xml:space="preserve"> : </w:t>
      </w:r>
      <w:r w:rsidR="00374E3A" w:rsidRPr="0027208D">
        <w:rPr>
          <w:rFonts w:ascii="3DS V2" w:hAnsi="3DS V2"/>
          <w:sz w:val="24"/>
          <w:szCs w:val="24"/>
          <w:lang w:eastAsia="zh-CN"/>
        </w:rPr>
        <w:t>Icône bleue avec un "+"</w:t>
      </w:r>
      <w:r w:rsidR="007B5C03">
        <w:rPr>
          <w:rFonts w:ascii="3DS V2" w:hAnsi="3DS V2"/>
          <w:sz w:val="24"/>
          <w:szCs w:val="24"/>
          <w:lang w:eastAsia="zh-CN"/>
        </w:rPr>
        <w:t>.</w:t>
      </w:r>
    </w:p>
    <w:p w14:paraId="192552FB" w14:textId="3DF78E55" w:rsidR="009D380D" w:rsidRPr="00EA4CFE" w:rsidRDefault="0027208D" w:rsidP="009D380D">
      <w:pPr>
        <w:pStyle w:val="Paragraphedeliste"/>
        <w:keepNext/>
        <w:numPr>
          <w:ilvl w:val="0"/>
          <w:numId w:val="22"/>
        </w:numPr>
        <w:autoSpaceDE w:val="0"/>
        <w:autoSpaceDN w:val="0"/>
        <w:adjustRightInd w:val="0"/>
        <w:spacing w:after="0"/>
        <w:jc w:val="both"/>
        <w:rPr>
          <w:rFonts w:ascii="3DS V2" w:hAnsi="3DS V2"/>
          <w:sz w:val="24"/>
          <w:szCs w:val="24"/>
          <w:lang w:eastAsia="zh-CN"/>
        </w:rPr>
      </w:pPr>
      <w:r w:rsidRPr="00E82ADA">
        <w:rPr>
          <w:rFonts w:ascii="3DS V2" w:hAnsi="3DS V2"/>
          <w:sz w:val="24"/>
          <w:szCs w:val="24"/>
          <w:lang w:eastAsia="zh-CN"/>
        </w:rPr>
        <w:t>Allocated (Allouée)</w:t>
      </w:r>
      <w:r w:rsidR="00127609">
        <w:rPr>
          <w:rFonts w:ascii="3DS V2" w:hAnsi="3DS V2"/>
          <w:sz w:val="24"/>
          <w:szCs w:val="24"/>
          <w:lang w:eastAsia="zh-CN"/>
        </w:rPr>
        <w:t xml:space="preserve"> : </w:t>
      </w:r>
      <w:r w:rsidR="00127609" w:rsidRPr="0027208D">
        <w:rPr>
          <w:rFonts w:ascii="3DS V2" w:hAnsi="3DS V2"/>
          <w:sz w:val="24"/>
          <w:szCs w:val="24"/>
          <w:lang w:eastAsia="zh-CN"/>
        </w:rPr>
        <w:t>Icône bleue avec une flèche "-&gt;"</w:t>
      </w:r>
      <w:r w:rsidR="007B5C03">
        <w:rPr>
          <w:rFonts w:ascii="3DS V2" w:hAnsi="3DS V2"/>
          <w:sz w:val="24"/>
          <w:szCs w:val="24"/>
          <w:lang w:eastAsia="zh-CN"/>
        </w:rPr>
        <w:t>.</w:t>
      </w:r>
    </w:p>
    <w:p w14:paraId="2A81A68E" w14:textId="7BF559BC" w:rsidR="007D7E37" w:rsidRPr="009D380D" w:rsidRDefault="00284412" w:rsidP="009D380D">
      <w:pPr>
        <w:keepNext/>
        <w:autoSpaceDE w:val="0"/>
        <w:autoSpaceDN w:val="0"/>
        <w:adjustRightInd w:val="0"/>
        <w:spacing w:after="0"/>
        <w:jc w:val="both"/>
        <w:rPr>
          <w:rFonts w:ascii="3DS V2" w:eastAsiaTheme="majorEastAsia" w:hAnsi="3DS V2" w:cstheme="majorBidi"/>
          <w:b/>
          <w:bCs/>
          <w:color w:val="005386"/>
          <w:sz w:val="32"/>
          <w:szCs w:val="32"/>
        </w:rPr>
      </w:pPr>
      <w:r w:rsidRPr="009D380D">
        <w:rPr>
          <w:rFonts w:ascii="3DS V2" w:hAnsi="3DS V2"/>
          <w:sz w:val="24"/>
          <w:szCs w:val="24"/>
          <w:lang w:eastAsia="zh-CN"/>
        </w:rPr>
        <w:t>Ces</w:t>
      </w:r>
      <w:r>
        <w:rPr>
          <w:rFonts w:ascii="3DS V2" w:hAnsi="3DS V2"/>
          <w:sz w:val="24"/>
          <w:szCs w:val="24"/>
          <w:lang w:eastAsia="zh-CN"/>
        </w:rPr>
        <w:t xml:space="preserve"> éléments existants fonctionnent correctement, mais le processus de réservation et d’allocation repose entièrement sur des manipulations manuelles pour chaque cavité, ce qui est lent et peu efficace. De plus, la conception de l’interaction utilisateur pourrait également être améliorée. Certaines opérations simples demandent plusieurs étapes successives, </w:t>
      </w:r>
      <w:r w:rsidR="007E1182">
        <w:rPr>
          <w:rFonts w:ascii="3DS V2" w:hAnsi="3DS V2"/>
          <w:sz w:val="24"/>
          <w:szCs w:val="24"/>
          <w:lang w:eastAsia="zh-CN"/>
        </w:rPr>
        <w:t xml:space="preserve">ce </w:t>
      </w:r>
      <w:r>
        <w:rPr>
          <w:rFonts w:ascii="3DS V2" w:hAnsi="3DS V2"/>
          <w:sz w:val="24"/>
          <w:szCs w:val="24"/>
          <w:lang w:eastAsia="zh-CN"/>
        </w:rPr>
        <w:t>qui alourdit encore le processus.</w:t>
      </w:r>
    </w:p>
    <w:p w14:paraId="44053063" w14:textId="6BCC9D7A" w:rsidR="00C7571A" w:rsidRPr="003C3B30" w:rsidRDefault="00C7571A" w:rsidP="000A7E89">
      <w:pPr>
        <w:pStyle w:val="Titre3"/>
        <w:rPr>
          <w:rFonts w:ascii="3DS V2" w:hAnsi="3DS V2"/>
          <w:sz w:val="32"/>
          <w:szCs w:val="32"/>
        </w:rPr>
      </w:pPr>
      <w:bookmarkStart w:id="41" w:name="_Toc205474995"/>
      <w:r>
        <w:rPr>
          <w:rFonts w:ascii="3DS V2" w:hAnsi="3DS V2"/>
          <w:sz w:val="32"/>
          <w:szCs w:val="32"/>
        </w:rPr>
        <w:t>Création d’une nouvelle commande</w:t>
      </w:r>
      <w:r w:rsidR="007F1E10">
        <w:rPr>
          <w:rFonts w:ascii="3DS V2" w:hAnsi="3DS V2"/>
          <w:sz w:val="32"/>
          <w:szCs w:val="32"/>
        </w:rPr>
        <w:t xml:space="preserve"> </w:t>
      </w:r>
      <w:r w:rsidR="007F1E10" w:rsidRPr="003C3B30">
        <w:rPr>
          <w:rFonts w:ascii="3DS V2" w:hAnsi="3DS V2"/>
          <w:sz w:val="32"/>
          <w:szCs w:val="32"/>
        </w:rPr>
        <w:t>CATIA</w:t>
      </w:r>
      <w:bookmarkEnd w:id="41"/>
      <w:r w:rsidR="007F1E10" w:rsidRPr="003C3B30">
        <w:rPr>
          <w:rFonts w:ascii="3DS V2" w:hAnsi="3DS V2"/>
          <w:sz w:val="32"/>
          <w:szCs w:val="32"/>
        </w:rPr>
        <w:t xml:space="preserve"> </w:t>
      </w:r>
    </w:p>
    <w:p w14:paraId="52209B72" w14:textId="74C8B15D" w:rsidR="00BF1C5F" w:rsidRDefault="00380684" w:rsidP="000A7E89">
      <w:pPr>
        <w:keepNext/>
        <w:jc w:val="both"/>
        <w:rPr>
          <w:rFonts w:ascii="3DS V2" w:hAnsi="3DS V2"/>
          <w:sz w:val="24"/>
          <w:szCs w:val="24"/>
        </w:rPr>
      </w:pPr>
      <w:r>
        <w:rPr>
          <w:rFonts w:ascii="3DS V2" w:hAnsi="3DS V2"/>
          <w:sz w:val="24"/>
          <w:szCs w:val="24"/>
        </w:rPr>
        <w:t xml:space="preserve">La nature des </w:t>
      </w:r>
      <w:r w:rsidR="002D129D">
        <w:rPr>
          <w:rFonts w:ascii="3DS V2" w:hAnsi="3DS V2"/>
          <w:sz w:val="24"/>
          <w:szCs w:val="24"/>
        </w:rPr>
        <w:t>fonctionnalités</w:t>
      </w:r>
      <w:r>
        <w:rPr>
          <w:rFonts w:ascii="3DS V2" w:hAnsi="3DS V2"/>
          <w:sz w:val="24"/>
          <w:szCs w:val="24"/>
        </w:rPr>
        <w:t xml:space="preserve"> présentées dans le panneau « Wiring Definition Assistant » est une commande CATIA. Pour ajouter la nouvelle fonctionnalité d’allocation automatique, il faut créer une nouvelle commande</w:t>
      </w:r>
      <w:r w:rsidR="00B416B1">
        <w:rPr>
          <w:rFonts w:ascii="3DS V2" w:hAnsi="3DS V2"/>
          <w:sz w:val="24"/>
          <w:szCs w:val="24"/>
        </w:rPr>
        <w:t>.</w:t>
      </w:r>
      <w:r w:rsidR="00B52143">
        <w:rPr>
          <w:rFonts w:ascii="3DS V2" w:hAnsi="3DS V2"/>
          <w:sz w:val="24"/>
          <w:szCs w:val="24"/>
        </w:rPr>
        <w:t xml:space="preserve"> </w:t>
      </w:r>
      <w:r w:rsidR="001B3876" w:rsidRPr="001B3876">
        <w:rPr>
          <w:rFonts w:ascii="3DS V2" w:hAnsi="3DS V2"/>
          <w:sz w:val="24"/>
          <w:szCs w:val="24"/>
        </w:rPr>
        <w:t xml:space="preserve">La nouvelle commande, nommée </w:t>
      </w:r>
      <w:r w:rsidR="001B3876" w:rsidRPr="0040636C">
        <w:rPr>
          <w:rFonts w:ascii="Cascadia Mono" w:hAnsi="Cascadia Mono" w:cs="Cascadia Mono"/>
          <w:noProof/>
          <w:color w:val="A31515"/>
          <w:sz w:val="19"/>
          <w:szCs w:val="19"/>
        </w:rPr>
        <w:t>CATELEditorCableToConnectorAllocation</w:t>
      </w:r>
      <w:r w:rsidR="001B3876" w:rsidRPr="001B3876">
        <w:rPr>
          <w:rFonts w:ascii="3DS V2" w:hAnsi="3DS V2"/>
          <w:sz w:val="24"/>
          <w:szCs w:val="24"/>
        </w:rPr>
        <w:t xml:space="preserve">, sera désignée par la suite simplement comme </w:t>
      </w:r>
      <w:r w:rsidR="00680BF4" w:rsidRPr="00680BF4">
        <w:rPr>
          <w:rFonts w:ascii="3DS V2" w:hAnsi="3DS V2"/>
          <w:b/>
          <w:bCs/>
          <w:sz w:val="24"/>
          <w:szCs w:val="24"/>
        </w:rPr>
        <w:t xml:space="preserve">la </w:t>
      </w:r>
      <w:r w:rsidR="007C0365" w:rsidRPr="00680BF4">
        <w:rPr>
          <w:rFonts w:ascii="3DS V2" w:hAnsi="3DS V2"/>
          <w:b/>
          <w:bCs/>
          <w:sz w:val="24"/>
          <w:szCs w:val="24"/>
        </w:rPr>
        <w:t>co</w:t>
      </w:r>
      <w:r w:rsidR="001B3876" w:rsidRPr="00680BF4">
        <w:rPr>
          <w:rFonts w:ascii="3DS V2" w:hAnsi="3DS V2"/>
          <w:b/>
          <w:bCs/>
          <w:sz w:val="24"/>
          <w:szCs w:val="24"/>
        </w:rPr>
        <w:t>mmande</w:t>
      </w:r>
      <w:r w:rsidR="001B3876">
        <w:rPr>
          <w:rFonts w:ascii="3DS V2" w:hAnsi="3DS V2"/>
          <w:i/>
          <w:iCs/>
          <w:sz w:val="24"/>
          <w:szCs w:val="24"/>
        </w:rPr>
        <w:t>.</w:t>
      </w:r>
    </w:p>
    <w:p w14:paraId="05BCD0C8" w14:textId="56BA6622" w:rsidR="009C4672" w:rsidRDefault="00F87C62" w:rsidP="000A7E89">
      <w:pPr>
        <w:keepNext/>
        <w:jc w:val="both"/>
        <w:rPr>
          <w:rFonts w:ascii="3DS V2" w:hAnsi="3DS V2"/>
          <w:sz w:val="24"/>
          <w:szCs w:val="24"/>
          <w:lang w:eastAsia="zh-CN"/>
        </w:rPr>
      </w:pPr>
      <w:r>
        <w:rPr>
          <w:rFonts w:ascii="3DS V2" w:hAnsi="3DS V2"/>
          <w:sz w:val="24"/>
          <w:szCs w:val="24"/>
          <w:lang w:eastAsia="zh-CN"/>
        </w:rPr>
        <w:t xml:space="preserve">Pour créer une nouvelle commande, </w:t>
      </w:r>
      <w:r w:rsidR="00F76B1F">
        <w:rPr>
          <w:rFonts w:ascii="3DS V2" w:hAnsi="3DS V2"/>
          <w:sz w:val="24"/>
          <w:szCs w:val="24"/>
          <w:lang w:eastAsia="zh-CN"/>
        </w:rPr>
        <w:t>il faut d’abord l’</w:t>
      </w:r>
      <w:r>
        <w:rPr>
          <w:rFonts w:ascii="3DS V2" w:hAnsi="3DS V2"/>
          <w:sz w:val="24"/>
          <w:szCs w:val="24"/>
          <w:lang w:eastAsia="zh-CN"/>
        </w:rPr>
        <w:t>enregistrer sous la forme de « </w:t>
      </w:r>
      <w:proofErr w:type="spellStart"/>
      <w:r>
        <w:rPr>
          <w:rFonts w:ascii="3DS V2" w:hAnsi="3DS V2"/>
          <w:sz w:val="24"/>
          <w:szCs w:val="24"/>
          <w:lang w:eastAsia="zh-CN"/>
        </w:rPr>
        <w:t>CommandeHdr</w:t>
      </w:r>
      <w:proofErr w:type="spellEnd"/>
      <w:r>
        <w:rPr>
          <w:rFonts w:ascii="3DS V2" w:hAnsi="3DS V2"/>
          <w:sz w:val="24"/>
          <w:szCs w:val="24"/>
          <w:lang w:eastAsia="zh-CN"/>
        </w:rPr>
        <w:t xml:space="preserve"> » dans le fichier « ModuleHeaders.cpp ». Dans notre cas, nous enregistrons le header </w:t>
      </w:r>
      <w:r w:rsidR="00875D11">
        <w:rPr>
          <w:rFonts w:ascii="3DS V2" w:hAnsi="3DS V2"/>
          <w:sz w:val="24"/>
          <w:szCs w:val="24"/>
          <w:lang w:eastAsia="zh-CN"/>
        </w:rPr>
        <w:t xml:space="preserve">de la commande </w:t>
      </w:r>
      <w:r>
        <w:rPr>
          <w:rFonts w:ascii="3DS V2" w:hAnsi="3DS V2"/>
          <w:sz w:val="24"/>
          <w:szCs w:val="24"/>
          <w:lang w:eastAsia="zh-CN"/>
        </w:rPr>
        <w:t xml:space="preserve">dans </w:t>
      </w:r>
      <w:r>
        <w:rPr>
          <w:rFonts w:ascii="3DS V2" w:hAnsi="3DS V2"/>
          <w:noProof/>
          <w:sz w:val="24"/>
          <w:szCs w:val="24"/>
          <w:lang w:eastAsia="zh-CN"/>
        </w:rPr>
        <w:t>« CATELEditorHeaders.cpp »</w:t>
      </w:r>
      <w:r>
        <w:rPr>
          <w:rFonts w:ascii="3DS V2" w:hAnsi="3DS V2"/>
          <w:sz w:val="24"/>
          <w:szCs w:val="24"/>
          <w:lang w:eastAsia="zh-CN"/>
        </w:rPr>
        <w:t xml:space="preserve"> </w:t>
      </w:r>
    </w:p>
    <w:p w14:paraId="7DB4A694" w14:textId="0A868E17" w:rsidR="0052456E" w:rsidRDefault="002B7F5C" w:rsidP="000A7E89">
      <w:pPr>
        <w:autoSpaceDE w:val="0"/>
        <w:autoSpaceDN w:val="0"/>
        <w:adjustRightInd w:val="0"/>
        <w:spacing w:after="0"/>
        <w:jc w:val="both"/>
        <w:rPr>
          <w:rFonts w:ascii="3DS V2" w:hAnsi="3DS V2"/>
          <w:sz w:val="24"/>
          <w:szCs w:val="24"/>
          <w:lang w:eastAsia="zh-CN"/>
        </w:rPr>
      </w:pPr>
      <w:r>
        <w:rPr>
          <w:rFonts w:ascii="3DS V2" w:hAnsi="3DS V2"/>
          <w:sz w:val="24"/>
          <w:szCs w:val="24"/>
          <w:lang w:eastAsia="zh-CN"/>
        </w:rPr>
        <w:t xml:space="preserve">Ensuite, on </w:t>
      </w:r>
      <w:r w:rsidR="00A63A91" w:rsidRPr="00A63A91">
        <w:rPr>
          <w:rFonts w:ascii="3DS V2" w:hAnsi="3DS V2"/>
          <w:sz w:val="24"/>
          <w:szCs w:val="24"/>
          <w:lang w:eastAsia="zh-CN"/>
        </w:rPr>
        <w:t>implément</w:t>
      </w:r>
      <w:r w:rsidR="00271A39">
        <w:rPr>
          <w:rFonts w:ascii="3DS V2" w:hAnsi="3DS V2"/>
          <w:sz w:val="24"/>
          <w:szCs w:val="24"/>
          <w:lang w:eastAsia="zh-CN"/>
        </w:rPr>
        <w:t>e la commande</w:t>
      </w:r>
      <w:r w:rsidR="00A63A91" w:rsidRPr="00A63A91">
        <w:rPr>
          <w:rFonts w:ascii="3DS V2" w:hAnsi="3DS V2"/>
          <w:sz w:val="24"/>
          <w:szCs w:val="24"/>
          <w:lang w:eastAsia="zh-CN"/>
        </w:rPr>
        <w:t xml:space="preserve"> dans le fichier «</w:t>
      </w:r>
      <w:r w:rsidR="00271A39">
        <w:rPr>
          <w:rFonts w:ascii="3DS V2" w:hAnsi="3DS V2"/>
          <w:sz w:val="24"/>
          <w:szCs w:val="24"/>
          <w:lang w:eastAsia="zh-CN"/>
        </w:rPr>
        <w:t xml:space="preserve"> </w:t>
      </w:r>
      <w:proofErr w:type="spellStart"/>
      <w:r w:rsidR="00271A39">
        <w:rPr>
          <w:rFonts w:ascii="3DS V2" w:hAnsi="3DS V2"/>
          <w:sz w:val="24"/>
          <w:szCs w:val="24"/>
          <w:lang w:eastAsia="zh-CN"/>
        </w:rPr>
        <w:t>CommandeCmd</w:t>
      </w:r>
      <w:r w:rsidR="00A63A91" w:rsidRPr="00A63A91">
        <w:rPr>
          <w:rFonts w:ascii="3DS V2" w:hAnsi="3DS V2"/>
          <w:sz w:val="24"/>
          <w:szCs w:val="24"/>
          <w:lang w:eastAsia="zh-CN"/>
        </w:rPr>
        <w:t>.cpp</w:t>
      </w:r>
      <w:proofErr w:type="spellEnd"/>
      <w:r w:rsidR="00A63A91" w:rsidRPr="00A63A91">
        <w:rPr>
          <w:rFonts w:ascii="3DS V2" w:hAnsi="3DS V2"/>
          <w:sz w:val="24"/>
          <w:szCs w:val="24"/>
          <w:lang w:eastAsia="zh-CN"/>
        </w:rPr>
        <w:t xml:space="preserve"> »</w:t>
      </w:r>
      <w:r w:rsidR="00002B89">
        <w:rPr>
          <w:rFonts w:ascii="3DS V2" w:hAnsi="3DS V2"/>
          <w:sz w:val="24"/>
          <w:szCs w:val="24"/>
          <w:lang w:eastAsia="zh-CN"/>
        </w:rPr>
        <w:t xml:space="preserve">. </w:t>
      </w:r>
      <w:r w:rsidR="00AD34E7" w:rsidRPr="00A63A91">
        <w:rPr>
          <w:rFonts w:ascii="3DS V2" w:hAnsi="3DS V2"/>
          <w:sz w:val="24"/>
          <w:szCs w:val="24"/>
          <w:lang w:eastAsia="zh-CN"/>
        </w:rPr>
        <w:t>U</w:t>
      </w:r>
      <w:r w:rsidR="00CA7789" w:rsidRPr="00A63A91">
        <w:rPr>
          <w:rFonts w:ascii="3DS V2" w:hAnsi="3DS V2"/>
          <w:sz w:val="24"/>
          <w:szCs w:val="24"/>
          <w:lang w:eastAsia="zh-CN"/>
        </w:rPr>
        <w:t xml:space="preserve">n </w:t>
      </w:r>
      <w:r w:rsidR="00690A17" w:rsidRPr="00387CB1">
        <w:rPr>
          <w:rFonts w:ascii="3DS V2" w:hAnsi="3DS V2"/>
          <w:sz w:val="24"/>
          <w:szCs w:val="24"/>
          <w:lang w:eastAsia="zh-CN"/>
        </w:rPr>
        <w:t>pointeur</w:t>
      </w:r>
      <w:r w:rsidR="00CA7789" w:rsidRPr="00387CB1">
        <w:rPr>
          <w:rFonts w:ascii="3DS V2" w:hAnsi="3DS V2"/>
          <w:sz w:val="24"/>
          <w:szCs w:val="24"/>
          <w:lang w:eastAsia="zh-CN"/>
        </w:rPr>
        <w:t xml:space="preserve"> </w:t>
      </w:r>
      <w:r w:rsidR="00002B89">
        <w:rPr>
          <w:rFonts w:ascii="3DS V2" w:hAnsi="3DS V2"/>
          <w:sz w:val="24"/>
          <w:szCs w:val="24"/>
          <w:lang w:eastAsia="zh-CN"/>
        </w:rPr>
        <w:t>qui pointe sur le panneau</w:t>
      </w:r>
      <w:r w:rsidR="00CA7789" w:rsidRPr="0040636C">
        <w:rPr>
          <w:rFonts w:ascii="Cascadia Mono" w:hAnsi="Cascadia Mono" w:cs="Cascadia Mono"/>
          <w:color w:val="2B91AF"/>
          <w:sz w:val="19"/>
          <w:szCs w:val="19"/>
        </w:rPr>
        <w:t xml:space="preserve"> </w:t>
      </w:r>
      <w:r w:rsidR="00CA7789">
        <w:rPr>
          <w:rFonts w:ascii="3DS V2" w:hAnsi="3DS V2"/>
          <w:sz w:val="24"/>
          <w:szCs w:val="24"/>
          <w:lang w:eastAsia="zh-CN"/>
        </w:rPr>
        <w:t xml:space="preserve">est </w:t>
      </w:r>
      <w:r w:rsidR="00893618">
        <w:rPr>
          <w:rFonts w:ascii="3DS V2" w:hAnsi="3DS V2"/>
          <w:sz w:val="24"/>
          <w:szCs w:val="24"/>
          <w:lang w:eastAsia="zh-CN"/>
        </w:rPr>
        <w:t>requis</w:t>
      </w:r>
      <w:r w:rsidR="00CA7789">
        <w:rPr>
          <w:rFonts w:ascii="3DS V2" w:hAnsi="3DS V2"/>
          <w:sz w:val="24"/>
          <w:szCs w:val="24"/>
          <w:lang w:eastAsia="zh-CN"/>
        </w:rPr>
        <w:t xml:space="preserve"> </w:t>
      </w:r>
      <w:r w:rsidR="00F74AF3">
        <w:rPr>
          <w:rFonts w:ascii="3DS V2" w:hAnsi="3DS V2"/>
          <w:sz w:val="24"/>
          <w:szCs w:val="24"/>
          <w:lang w:eastAsia="zh-CN"/>
        </w:rPr>
        <w:t>lors de</w:t>
      </w:r>
      <w:r w:rsidR="00CA7789">
        <w:rPr>
          <w:rFonts w:ascii="3DS V2" w:hAnsi="3DS V2"/>
          <w:sz w:val="24"/>
          <w:szCs w:val="24"/>
          <w:lang w:eastAsia="zh-CN"/>
        </w:rPr>
        <w:t xml:space="preserve"> l’initialisation de la classe</w:t>
      </w:r>
      <w:r w:rsidR="00D053B4">
        <w:rPr>
          <w:rFonts w:ascii="3DS V2" w:hAnsi="3DS V2"/>
          <w:sz w:val="24"/>
          <w:szCs w:val="24"/>
          <w:lang w:eastAsia="zh-CN"/>
        </w:rPr>
        <w:t xml:space="preserve"> </w:t>
      </w:r>
      <w:r w:rsidR="00002B89">
        <w:rPr>
          <w:rFonts w:ascii="3DS V2" w:hAnsi="3DS V2"/>
          <w:sz w:val="24"/>
          <w:szCs w:val="24"/>
          <w:lang w:eastAsia="zh-CN"/>
        </w:rPr>
        <w:t xml:space="preserve">de commande </w:t>
      </w:r>
      <w:r w:rsidR="00D053B4">
        <w:rPr>
          <w:rFonts w:ascii="3DS V2" w:hAnsi="3DS V2"/>
          <w:sz w:val="24"/>
          <w:szCs w:val="24"/>
          <w:lang w:eastAsia="zh-CN"/>
        </w:rPr>
        <w:t xml:space="preserve">pour la communication. </w:t>
      </w:r>
      <w:r w:rsidR="0052456E" w:rsidRPr="0040636C">
        <w:rPr>
          <w:rFonts w:ascii="Cascadia Mono" w:hAnsi="Cascadia Mono" w:cs="Cascadia Mono"/>
          <w:noProof/>
          <w:color w:val="000000"/>
          <w:sz w:val="19"/>
          <w:szCs w:val="19"/>
        </w:rPr>
        <w:t>BuildGraph()</w:t>
      </w:r>
      <w:r w:rsidR="0052456E">
        <w:rPr>
          <w:rFonts w:ascii="3DS V2" w:hAnsi="3DS V2"/>
          <w:sz w:val="24"/>
          <w:szCs w:val="24"/>
          <w:lang w:eastAsia="zh-CN"/>
        </w:rPr>
        <w:t xml:space="preserve"> est un membre indispensable qui définit l’algorigramme de la commande.</w:t>
      </w:r>
      <w:r w:rsidR="004F517B">
        <w:rPr>
          <w:rFonts w:ascii="3DS V2" w:hAnsi="3DS V2"/>
          <w:sz w:val="24"/>
          <w:szCs w:val="24"/>
          <w:lang w:eastAsia="zh-CN"/>
        </w:rPr>
        <w:t xml:space="preserve"> La fonction </w:t>
      </w:r>
      <w:r w:rsidR="004F517B" w:rsidRPr="004F517B">
        <w:rPr>
          <w:rFonts w:ascii="Cascadia Mono" w:hAnsi="Cascadia Mono" w:cs="Cascadia Mono"/>
          <w:noProof/>
          <w:color w:val="000000"/>
          <w:sz w:val="19"/>
          <w:szCs w:val="19"/>
        </w:rPr>
        <w:t>AddTransition</w:t>
      </w:r>
      <w:r w:rsidR="004F517B">
        <w:rPr>
          <w:rFonts w:ascii="3DS V2" w:hAnsi="3DS V2"/>
          <w:sz w:val="24"/>
          <w:szCs w:val="24"/>
          <w:lang w:eastAsia="zh-CN"/>
        </w:rPr>
        <w:t xml:space="preserve"> permet d’ajouter une étape au algorigramme. Avec cette fonction, </w:t>
      </w:r>
      <w:r w:rsidR="00B33B3C">
        <w:rPr>
          <w:rFonts w:ascii="3DS V2" w:hAnsi="3DS V2"/>
          <w:sz w:val="24"/>
          <w:szCs w:val="24"/>
          <w:lang w:eastAsia="zh-CN"/>
        </w:rPr>
        <w:t>l</w:t>
      </w:r>
      <w:r w:rsidR="00035AA6">
        <w:rPr>
          <w:rFonts w:ascii="3DS V2" w:hAnsi="3DS V2"/>
          <w:sz w:val="24"/>
          <w:szCs w:val="24"/>
          <w:lang w:eastAsia="zh-CN"/>
        </w:rPr>
        <w:t xml:space="preserve">es états du </w:t>
      </w:r>
      <w:r w:rsidR="007B52B1">
        <w:rPr>
          <w:rFonts w:ascii="3DS V2" w:hAnsi="3DS V2"/>
          <w:sz w:val="24"/>
          <w:szCs w:val="24"/>
          <w:lang w:eastAsia="zh-CN"/>
        </w:rPr>
        <w:t>dialogue</w:t>
      </w:r>
      <w:r w:rsidR="00035AA6">
        <w:rPr>
          <w:rFonts w:ascii="3DS V2" w:hAnsi="3DS V2"/>
          <w:sz w:val="24"/>
          <w:szCs w:val="24"/>
          <w:lang w:eastAsia="zh-CN"/>
        </w:rPr>
        <w:t xml:space="preserve"> </w:t>
      </w:r>
      <w:r w:rsidR="0052456E">
        <w:rPr>
          <w:rFonts w:ascii="3DS V2" w:hAnsi="3DS V2"/>
          <w:sz w:val="24"/>
          <w:szCs w:val="24"/>
          <w:lang w:eastAsia="zh-CN"/>
        </w:rPr>
        <w:t>(</w:t>
      </w:r>
      <w:r w:rsidR="0052456E" w:rsidRPr="0040636C">
        <w:rPr>
          <w:rFonts w:ascii="Cascadia Mono" w:hAnsi="Cascadia Mono" w:cs="Cascadia Mono"/>
          <w:color w:val="2B91AF"/>
          <w:sz w:val="19"/>
          <w:szCs w:val="19"/>
        </w:rPr>
        <w:t>CATDialogState</w:t>
      </w:r>
      <w:r w:rsidR="0052456E">
        <w:rPr>
          <w:rFonts w:ascii="3DS V2" w:hAnsi="3DS V2"/>
          <w:sz w:val="24"/>
          <w:szCs w:val="24"/>
          <w:lang w:eastAsia="zh-CN"/>
        </w:rPr>
        <w:t>)</w:t>
      </w:r>
      <w:r w:rsidR="004F517B">
        <w:rPr>
          <w:rFonts w:ascii="3DS V2" w:hAnsi="3DS V2"/>
          <w:sz w:val="24"/>
          <w:szCs w:val="24"/>
          <w:lang w:eastAsia="zh-CN"/>
        </w:rPr>
        <w:t>, l</w:t>
      </w:r>
      <w:r w:rsidR="0052456E">
        <w:rPr>
          <w:rFonts w:ascii="3DS V2" w:hAnsi="3DS V2"/>
          <w:sz w:val="24"/>
          <w:szCs w:val="24"/>
          <w:lang w:eastAsia="zh-CN"/>
        </w:rPr>
        <w:t xml:space="preserve">es conditions à vérifier et les fonctions à appeler </w:t>
      </w:r>
      <w:r w:rsidR="00FC68A4">
        <w:rPr>
          <w:rFonts w:ascii="3DS V2" w:hAnsi="3DS V2"/>
          <w:sz w:val="24"/>
          <w:szCs w:val="24"/>
          <w:lang w:eastAsia="zh-CN"/>
        </w:rPr>
        <w:t>lors de</w:t>
      </w:r>
      <w:r w:rsidR="0052456E">
        <w:rPr>
          <w:rFonts w:ascii="3DS V2" w:hAnsi="3DS V2"/>
          <w:sz w:val="24"/>
          <w:szCs w:val="24"/>
          <w:lang w:eastAsia="zh-CN"/>
        </w:rPr>
        <w:t xml:space="preserve"> la transition des états </w:t>
      </w:r>
      <w:r w:rsidR="004F517B">
        <w:rPr>
          <w:rFonts w:ascii="3DS V2" w:hAnsi="3DS V2"/>
          <w:sz w:val="24"/>
          <w:szCs w:val="24"/>
          <w:lang w:eastAsia="zh-CN"/>
        </w:rPr>
        <w:t xml:space="preserve">sont définis. </w:t>
      </w:r>
      <w:r w:rsidR="0052456E">
        <w:rPr>
          <w:rFonts w:ascii="3DS V2" w:hAnsi="3DS V2"/>
          <w:sz w:val="24"/>
          <w:szCs w:val="24"/>
          <w:lang w:eastAsia="zh-CN"/>
        </w:rPr>
        <w:t>Voici sa signature :</w:t>
      </w:r>
    </w:p>
    <w:p w14:paraId="1667851D" w14:textId="77777777" w:rsidR="0052456E" w:rsidRDefault="0052456E" w:rsidP="0052456E">
      <w:pPr>
        <w:autoSpaceDE w:val="0"/>
        <w:autoSpaceDN w:val="0"/>
        <w:adjustRightInd w:val="0"/>
        <w:spacing w:after="0" w:line="240" w:lineRule="auto"/>
        <w:rPr>
          <w:rFonts w:ascii="3DS V2" w:hAnsi="3DS V2"/>
          <w:sz w:val="24"/>
          <w:szCs w:val="24"/>
          <w:lang w:eastAsia="zh-CN"/>
        </w:rPr>
      </w:pPr>
    </w:p>
    <w:p w14:paraId="1C6A5B11" w14:textId="77777777" w:rsidR="0052456E" w:rsidRPr="00CD6C95" w:rsidRDefault="0052456E" w:rsidP="0052456E">
      <w:pPr>
        <w:autoSpaceDE w:val="0"/>
        <w:autoSpaceDN w:val="0"/>
        <w:adjustRightInd w:val="0"/>
        <w:spacing w:after="0" w:line="240" w:lineRule="auto"/>
        <w:rPr>
          <w:rFonts w:ascii="Cascadia Mono" w:hAnsi="Cascadia Mono" w:cs="Cascadia Mono"/>
          <w:noProof/>
          <w:color w:val="000000"/>
          <w:sz w:val="19"/>
          <w:szCs w:val="19"/>
        </w:rPr>
      </w:pPr>
      <w:r w:rsidRPr="00CD6C95">
        <w:rPr>
          <w:rFonts w:ascii="Cascadia Mono" w:hAnsi="Cascadia Mono" w:cs="Cascadia Mono"/>
          <w:noProof/>
          <w:color w:val="0000FF"/>
          <w:sz w:val="19"/>
          <w:szCs w:val="19"/>
        </w:rPr>
        <w:t>virtual</w:t>
      </w: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CATDialogTransition</w:t>
      </w:r>
      <w:r w:rsidRPr="00CD6C95">
        <w:rPr>
          <w:rFonts w:ascii="Cascadia Mono" w:hAnsi="Cascadia Mono" w:cs="Cascadia Mono"/>
          <w:noProof/>
          <w:color w:val="000000"/>
          <w:sz w:val="19"/>
          <w:szCs w:val="19"/>
        </w:rPr>
        <w:t xml:space="preserve"> * AddTransition (</w:t>
      </w:r>
      <w:r w:rsidRPr="00CD6C95">
        <w:rPr>
          <w:rFonts w:ascii="Cascadia Mono" w:hAnsi="Cascadia Mono" w:cs="Cascadia Mono"/>
          <w:noProof/>
          <w:color w:val="2B91AF"/>
          <w:sz w:val="19"/>
          <w:szCs w:val="19"/>
        </w:rPr>
        <w:t>CATDialogState</w:t>
      </w:r>
      <w:r w:rsidRPr="00CD6C95">
        <w:rPr>
          <w:rFonts w:ascii="Cascadia Mono" w:hAnsi="Cascadia Mono" w:cs="Cascadia Mono"/>
          <w:noProof/>
          <w:color w:val="000000"/>
          <w:sz w:val="19"/>
          <w:szCs w:val="19"/>
        </w:rPr>
        <w:t xml:space="preserve">* </w:t>
      </w:r>
      <w:r>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iSource</w:t>
      </w:r>
      <w:r w:rsidRPr="00CD6C95">
        <w:rPr>
          <w:rFonts w:ascii="Cascadia Mono" w:hAnsi="Cascadia Mono" w:cs="Cascadia Mono"/>
          <w:noProof/>
          <w:color w:val="000000"/>
          <w:sz w:val="19"/>
          <w:szCs w:val="19"/>
        </w:rPr>
        <w:t>,</w:t>
      </w:r>
    </w:p>
    <w:p w14:paraId="37345120" w14:textId="77777777" w:rsidR="0052456E" w:rsidRPr="00CD6C95" w:rsidRDefault="0052456E" w:rsidP="0052456E">
      <w:pPr>
        <w:autoSpaceDE w:val="0"/>
        <w:autoSpaceDN w:val="0"/>
        <w:adjustRightInd w:val="0"/>
        <w:spacing w:after="0" w:line="240" w:lineRule="auto"/>
        <w:rPr>
          <w:rFonts w:ascii="Cascadia Mono" w:hAnsi="Cascadia Mono" w:cs="Cascadia Mono"/>
          <w:noProof/>
          <w:color w:val="000000"/>
          <w:sz w:val="19"/>
          <w:szCs w:val="19"/>
        </w:rPr>
      </w:pP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CATDialogState</w:t>
      </w:r>
      <w:r w:rsidRPr="00CD6C95">
        <w:rPr>
          <w:rFonts w:ascii="Cascadia Mono" w:hAnsi="Cascadia Mono" w:cs="Cascadia Mono"/>
          <w:noProof/>
          <w:color w:val="000000"/>
          <w:sz w:val="19"/>
          <w:szCs w:val="19"/>
        </w:rPr>
        <w:t xml:space="preserve">* </w:t>
      </w:r>
      <w:r>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iTarget</w:t>
      </w:r>
      <w:r w:rsidRPr="00CD6C95">
        <w:rPr>
          <w:rFonts w:ascii="Cascadia Mono" w:hAnsi="Cascadia Mono" w:cs="Cascadia Mono"/>
          <w:noProof/>
          <w:color w:val="000000"/>
          <w:sz w:val="19"/>
          <w:szCs w:val="19"/>
        </w:rPr>
        <w:t xml:space="preserve">, </w:t>
      </w:r>
    </w:p>
    <w:p w14:paraId="6D190A12" w14:textId="77777777" w:rsidR="0052456E" w:rsidRPr="00CD6C95" w:rsidRDefault="0052456E" w:rsidP="0052456E">
      <w:pPr>
        <w:autoSpaceDE w:val="0"/>
        <w:autoSpaceDN w:val="0"/>
        <w:adjustRightInd w:val="0"/>
        <w:spacing w:after="0" w:line="240" w:lineRule="auto"/>
        <w:rPr>
          <w:rFonts w:ascii="Cascadia Mono" w:hAnsi="Cascadia Mono" w:cs="Cascadia Mono"/>
          <w:noProof/>
          <w:color w:val="000000"/>
          <w:sz w:val="19"/>
          <w:szCs w:val="19"/>
        </w:rPr>
      </w:pP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CATStateCondition</w:t>
      </w:r>
      <w:r w:rsidRPr="00CD6C95">
        <w:rPr>
          <w:rFonts w:ascii="Cascadia Mono" w:hAnsi="Cascadia Mono" w:cs="Cascadia Mono"/>
          <w:noProof/>
          <w:color w:val="000000"/>
          <w:sz w:val="19"/>
          <w:szCs w:val="19"/>
        </w:rPr>
        <w:t>*</w:t>
      </w:r>
      <w:r>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iCondition</w:t>
      </w:r>
      <w:r w:rsidRPr="00CD6C95">
        <w:rPr>
          <w:rFonts w:ascii="Cascadia Mono" w:hAnsi="Cascadia Mono" w:cs="Cascadia Mono"/>
          <w:noProof/>
          <w:color w:val="000000"/>
          <w:sz w:val="19"/>
          <w:szCs w:val="19"/>
        </w:rPr>
        <w:t>,</w:t>
      </w:r>
    </w:p>
    <w:p w14:paraId="74A43F62" w14:textId="77777777" w:rsidR="0052456E" w:rsidRDefault="0052456E" w:rsidP="0052456E">
      <w:pPr>
        <w:rPr>
          <w:rFonts w:ascii="Cascadia Mono" w:hAnsi="Cascadia Mono" w:cs="Cascadia Mono"/>
          <w:noProof/>
          <w:color w:val="000000"/>
          <w:sz w:val="19"/>
          <w:szCs w:val="19"/>
        </w:rPr>
      </w:pP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CATDiaAction</w:t>
      </w:r>
      <w:r w:rsidRPr="00CD6C95">
        <w:rPr>
          <w:rFonts w:ascii="Cascadia Mono" w:hAnsi="Cascadia Mono" w:cs="Cascadia Mono"/>
          <w:noProof/>
          <w:color w:val="000000"/>
          <w:sz w:val="19"/>
          <w:szCs w:val="19"/>
        </w:rPr>
        <w:t xml:space="preserve">*   </w:t>
      </w:r>
      <w:r>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iAction</w:t>
      </w:r>
      <w:r w:rsidRPr="00CD6C95">
        <w:rPr>
          <w:rFonts w:ascii="Cascadia Mono" w:hAnsi="Cascadia Mono" w:cs="Cascadia Mono"/>
          <w:noProof/>
          <w:color w:val="000000"/>
          <w:sz w:val="19"/>
          <w:szCs w:val="19"/>
        </w:rPr>
        <w:t>);</w:t>
      </w:r>
    </w:p>
    <w:p w14:paraId="5C2093B4" w14:textId="7E072D7A" w:rsidR="0052456E" w:rsidRDefault="0052456E" w:rsidP="000A41CB">
      <w:pPr>
        <w:autoSpaceDE w:val="0"/>
        <w:autoSpaceDN w:val="0"/>
        <w:adjustRightInd w:val="0"/>
        <w:spacing w:after="0"/>
        <w:jc w:val="both"/>
        <w:rPr>
          <w:rFonts w:ascii="3DS V2" w:hAnsi="3DS V2"/>
          <w:noProof/>
          <w:sz w:val="24"/>
          <w:szCs w:val="24"/>
          <w:lang w:eastAsia="zh-CN"/>
        </w:rPr>
      </w:pPr>
      <w:r>
        <w:rPr>
          <w:rFonts w:ascii="3DS V2" w:hAnsi="3DS V2"/>
          <w:noProof/>
          <w:sz w:val="24"/>
          <w:szCs w:val="24"/>
          <w:lang w:eastAsia="zh-CN"/>
        </w:rPr>
        <w:t>Cette fonction permet à la commande de passer d’un état(</w:t>
      </w:r>
      <w:r w:rsidRPr="00CD6C95">
        <w:rPr>
          <w:rFonts w:ascii="Cascadia Mono" w:hAnsi="Cascadia Mono" w:cs="Cascadia Mono"/>
          <w:noProof/>
          <w:color w:val="808080"/>
          <w:sz w:val="19"/>
          <w:szCs w:val="19"/>
        </w:rPr>
        <w:t>iSource</w:t>
      </w:r>
      <w:r>
        <w:rPr>
          <w:rFonts w:ascii="3DS V2" w:hAnsi="3DS V2"/>
          <w:noProof/>
          <w:sz w:val="24"/>
          <w:szCs w:val="24"/>
          <w:lang w:eastAsia="zh-CN"/>
        </w:rPr>
        <w:t>) à un autre(</w:t>
      </w:r>
      <w:r w:rsidRPr="00CD6C95">
        <w:rPr>
          <w:rFonts w:ascii="Cascadia Mono" w:hAnsi="Cascadia Mono" w:cs="Cascadia Mono"/>
          <w:noProof/>
          <w:color w:val="808080"/>
          <w:sz w:val="19"/>
          <w:szCs w:val="19"/>
        </w:rPr>
        <w:t>iTarget</w:t>
      </w:r>
      <w:r>
        <w:rPr>
          <w:rFonts w:ascii="Cascadia Mono" w:hAnsi="Cascadia Mono" w:cs="Cascadia Mono"/>
          <w:noProof/>
          <w:color w:val="808080"/>
          <w:sz w:val="19"/>
          <w:szCs w:val="19"/>
        </w:rPr>
        <w:t>)</w:t>
      </w:r>
      <w:r>
        <w:rPr>
          <w:rFonts w:ascii="3DS V2" w:hAnsi="3DS V2"/>
          <w:noProof/>
          <w:sz w:val="24"/>
          <w:szCs w:val="24"/>
          <w:lang w:eastAsia="zh-CN"/>
        </w:rPr>
        <w:t>, en vérifiant la condition(</w:t>
      </w:r>
      <w:r w:rsidRPr="00CD6C95">
        <w:rPr>
          <w:rFonts w:ascii="Cascadia Mono" w:hAnsi="Cascadia Mono" w:cs="Cascadia Mono"/>
          <w:noProof/>
          <w:color w:val="808080"/>
          <w:sz w:val="19"/>
          <w:szCs w:val="19"/>
        </w:rPr>
        <w:t>iCondition</w:t>
      </w:r>
      <w:r>
        <w:rPr>
          <w:rFonts w:ascii="Cascadia Mono" w:hAnsi="Cascadia Mono" w:cs="Cascadia Mono"/>
          <w:noProof/>
          <w:color w:val="808080"/>
          <w:sz w:val="19"/>
          <w:szCs w:val="19"/>
        </w:rPr>
        <w:t>)</w:t>
      </w:r>
      <w:r>
        <w:rPr>
          <w:rFonts w:ascii="3DS V2" w:hAnsi="3DS V2"/>
          <w:noProof/>
          <w:sz w:val="24"/>
          <w:szCs w:val="24"/>
          <w:lang w:eastAsia="zh-CN"/>
        </w:rPr>
        <w:t xml:space="preserve"> et </w:t>
      </w:r>
      <w:r w:rsidR="005B014B">
        <w:rPr>
          <w:rFonts w:ascii="3DS V2" w:hAnsi="3DS V2"/>
          <w:noProof/>
          <w:sz w:val="24"/>
          <w:szCs w:val="24"/>
          <w:lang w:eastAsia="zh-CN"/>
        </w:rPr>
        <w:t xml:space="preserve">en </w:t>
      </w:r>
      <w:r>
        <w:rPr>
          <w:rFonts w:ascii="3DS V2" w:hAnsi="3DS V2"/>
          <w:noProof/>
          <w:sz w:val="24"/>
          <w:szCs w:val="24"/>
          <w:lang w:eastAsia="zh-CN"/>
        </w:rPr>
        <w:t xml:space="preserve">appliquant l’action (donc la fonction à appeler lorsque la condition est satisfaite).  </w:t>
      </w:r>
    </w:p>
    <w:p w14:paraId="48FD3D0C" w14:textId="6ACBA823" w:rsidR="00E54ED4" w:rsidRPr="00C26451" w:rsidRDefault="00E34B9E" w:rsidP="00C26451">
      <w:pPr>
        <w:pStyle w:val="Titre3"/>
        <w:rPr>
          <w:rFonts w:ascii="3DS V2" w:hAnsi="3DS V2"/>
          <w:sz w:val="32"/>
          <w:szCs w:val="32"/>
        </w:rPr>
      </w:pPr>
      <w:bookmarkStart w:id="42" w:name="_Toc205474996"/>
      <w:r>
        <w:rPr>
          <w:rFonts w:ascii="3DS V2" w:hAnsi="3DS V2"/>
          <w:sz w:val="32"/>
          <w:szCs w:val="32"/>
        </w:rPr>
        <w:lastRenderedPageBreak/>
        <w:t>L’int</w:t>
      </w:r>
      <w:r w:rsidR="00AB3168">
        <w:rPr>
          <w:rFonts w:ascii="3DS V2" w:hAnsi="3DS V2"/>
          <w:sz w:val="32"/>
          <w:szCs w:val="32"/>
        </w:rPr>
        <w:t>erface utilisateur et l’int</w:t>
      </w:r>
      <w:r>
        <w:rPr>
          <w:rFonts w:ascii="3DS V2" w:hAnsi="3DS V2"/>
          <w:sz w:val="32"/>
          <w:szCs w:val="32"/>
        </w:rPr>
        <w:t>rospection</w:t>
      </w:r>
      <w:bookmarkEnd w:id="42"/>
    </w:p>
    <w:p w14:paraId="44668763" w14:textId="544ED7C0" w:rsidR="0053302D" w:rsidRDefault="0053302D" w:rsidP="00422FE6">
      <w:pPr>
        <w:autoSpaceDE w:val="0"/>
        <w:autoSpaceDN w:val="0"/>
        <w:adjustRightInd w:val="0"/>
        <w:spacing w:after="0"/>
        <w:jc w:val="both"/>
        <w:rPr>
          <w:rFonts w:ascii="3DS V2" w:hAnsi="3DS V2"/>
          <w:noProof/>
          <w:sz w:val="24"/>
          <w:szCs w:val="24"/>
          <w:lang w:eastAsia="zh-CN"/>
        </w:rPr>
      </w:pPr>
      <w:r w:rsidRPr="0053302D">
        <w:rPr>
          <w:rFonts w:ascii="3DS V2" w:hAnsi="3DS V2"/>
          <w:noProof/>
          <w:sz w:val="24"/>
          <w:szCs w:val="24"/>
          <w:lang w:eastAsia="zh-CN"/>
        </w:rPr>
        <w:t xml:space="preserve">Pour que la commande soit accessible à l’utilisateur, </w:t>
      </w:r>
      <w:r w:rsidR="0071764D">
        <w:rPr>
          <w:rFonts w:ascii="3DS V2" w:hAnsi="3DS V2"/>
          <w:noProof/>
          <w:sz w:val="24"/>
          <w:szCs w:val="24"/>
          <w:lang w:eastAsia="zh-CN"/>
        </w:rPr>
        <w:t>il faut la mettre dans l’</w:t>
      </w:r>
      <w:r w:rsidRPr="0053302D">
        <w:rPr>
          <w:rFonts w:ascii="3DS V2" w:hAnsi="3DS V2"/>
          <w:noProof/>
          <w:sz w:val="24"/>
          <w:szCs w:val="24"/>
          <w:lang w:eastAsia="zh-CN"/>
        </w:rPr>
        <w:t xml:space="preserve">interface graphique (GUI). </w:t>
      </w:r>
      <w:r w:rsidR="00AE3215">
        <w:rPr>
          <w:rFonts w:ascii="3DS V2" w:hAnsi="3DS V2"/>
          <w:noProof/>
          <w:sz w:val="24"/>
          <w:szCs w:val="24"/>
          <w:lang w:eastAsia="zh-CN"/>
        </w:rPr>
        <w:t>L</w:t>
      </w:r>
      <w:r w:rsidRPr="0053302D">
        <w:rPr>
          <w:rFonts w:ascii="3DS V2" w:hAnsi="3DS V2"/>
          <w:noProof/>
          <w:sz w:val="24"/>
          <w:szCs w:val="24"/>
          <w:lang w:eastAsia="zh-CN"/>
        </w:rPr>
        <w:t>ors de la conception de l’interface utilisateur, il est nécessaire de mettre en place un style visuel homogène avec les fonctionnalités déjà existantes</w:t>
      </w:r>
      <w:r w:rsidR="004E0C27">
        <w:rPr>
          <w:rFonts w:ascii="3DS V2" w:hAnsi="3DS V2"/>
          <w:noProof/>
          <w:sz w:val="24"/>
          <w:szCs w:val="24"/>
          <w:lang w:eastAsia="zh-CN"/>
        </w:rPr>
        <w:t xml:space="preserve"> dans le pan</w:t>
      </w:r>
      <w:r w:rsidR="00253047">
        <w:rPr>
          <w:rFonts w:ascii="3DS V2" w:hAnsi="3DS V2"/>
          <w:noProof/>
          <w:sz w:val="24"/>
          <w:szCs w:val="24"/>
          <w:lang w:eastAsia="zh-CN"/>
        </w:rPr>
        <w:t>neau</w:t>
      </w:r>
      <w:r w:rsidRPr="0053302D">
        <w:rPr>
          <w:rFonts w:ascii="3DS V2" w:hAnsi="3DS V2"/>
          <w:noProof/>
          <w:sz w:val="24"/>
          <w:szCs w:val="24"/>
          <w:lang w:eastAsia="zh-CN"/>
        </w:rPr>
        <w:t>.</w:t>
      </w:r>
    </w:p>
    <w:p w14:paraId="6FB7D629" w14:textId="77777777" w:rsidR="00F57E48" w:rsidRPr="0053302D" w:rsidRDefault="00F57E48" w:rsidP="00422FE6">
      <w:pPr>
        <w:autoSpaceDE w:val="0"/>
        <w:autoSpaceDN w:val="0"/>
        <w:adjustRightInd w:val="0"/>
        <w:spacing w:after="0"/>
        <w:jc w:val="both"/>
        <w:rPr>
          <w:rFonts w:ascii="3DS V2" w:hAnsi="3DS V2"/>
          <w:noProof/>
          <w:sz w:val="24"/>
          <w:szCs w:val="24"/>
          <w:lang w:eastAsia="zh-CN"/>
        </w:rPr>
      </w:pPr>
    </w:p>
    <w:p w14:paraId="6569D7DE" w14:textId="4891D230" w:rsidR="00E54ED4" w:rsidRDefault="002A3D43" w:rsidP="00422FE6">
      <w:pPr>
        <w:autoSpaceDE w:val="0"/>
        <w:autoSpaceDN w:val="0"/>
        <w:adjustRightInd w:val="0"/>
        <w:spacing w:after="0"/>
        <w:jc w:val="both"/>
        <w:rPr>
          <w:rFonts w:ascii="3DS V2" w:hAnsi="3DS V2"/>
          <w:noProof/>
          <w:sz w:val="24"/>
          <w:szCs w:val="24"/>
          <w:lang w:eastAsia="zh-CN"/>
        </w:rPr>
      </w:pPr>
      <w:r>
        <w:rPr>
          <w:rFonts w:ascii="3DS V2" w:hAnsi="3DS V2"/>
          <w:noProof/>
          <w:sz w:val="24"/>
          <w:szCs w:val="24"/>
          <w:lang w:eastAsia="zh-CN"/>
        </w:rPr>
        <w:t xml:space="preserve">La programmation d’UI est </w:t>
      </w:r>
      <w:r w:rsidR="007B5D39">
        <w:rPr>
          <w:rFonts w:ascii="3DS V2" w:hAnsi="3DS V2"/>
          <w:noProof/>
          <w:sz w:val="24"/>
          <w:szCs w:val="24"/>
          <w:lang w:eastAsia="zh-CN"/>
        </w:rPr>
        <w:t xml:space="preserve">différente </w:t>
      </w:r>
      <w:r w:rsidR="00956B05">
        <w:rPr>
          <w:rFonts w:ascii="3DS V2" w:hAnsi="3DS V2"/>
          <w:noProof/>
          <w:sz w:val="24"/>
          <w:szCs w:val="24"/>
          <w:lang w:eastAsia="zh-CN"/>
        </w:rPr>
        <w:t>de</w:t>
      </w:r>
      <w:r w:rsidR="007B5D39">
        <w:rPr>
          <w:rFonts w:ascii="3DS V2" w:hAnsi="3DS V2"/>
          <w:noProof/>
          <w:sz w:val="24"/>
          <w:szCs w:val="24"/>
          <w:lang w:eastAsia="zh-CN"/>
        </w:rPr>
        <w:t xml:space="preserve"> la programmation</w:t>
      </w:r>
      <w:r w:rsidR="00295A91">
        <w:rPr>
          <w:rFonts w:ascii="3DS V2" w:hAnsi="3DS V2"/>
          <w:noProof/>
          <w:sz w:val="24"/>
          <w:szCs w:val="24"/>
          <w:lang w:eastAsia="zh-CN"/>
        </w:rPr>
        <w:t> </w:t>
      </w:r>
      <w:r w:rsidR="007B5D39">
        <w:rPr>
          <w:rFonts w:ascii="3DS V2" w:hAnsi="3DS V2"/>
          <w:noProof/>
          <w:sz w:val="24"/>
          <w:szCs w:val="24"/>
          <w:lang w:eastAsia="zh-CN"/>
        </w:rPr>
        <w:t xml:space="preserve"> </w:t>
      </w:r>
      <w:r w:rsidR="00295A91">
        <w:rPr>
          <w:rFonts w:ascii="3DS V2" w:hAnsi="3DS V2"/>
          <w:noProof/>
          <w:sz w:val="24"/>
          <w:szCs w:val="24"/>
          <w:lang w:eastAsia="zh-CN"/>
        </w:rPr>
        <w:t>« </w:t>
      </w:r>
      <w:r w:rsidR="007B5D39">
        <w:rPr>
          <w:rFonts w:ascii="3DS V2" w:hAnsi="3DS V2"/>
          <w:noProof/>
          <w:sz w:val="24"/>
          <w:szCs w:val="24"/>
          <w:lang w:eastAsia="zh-CN"/>
        </w:rPr>
        <w:t>back-end</w:t>
      </w:r>
      <w:r w:rsidR="00295A91">
        <w:rPr>
          <w:rFonts w:ascii="3DS V2" w:hAnsi="3DS V2"/>
          <w:noProof/>
          <w:sz w:val="24"/>
          <w:szCs w:val="24"/>
          <w:lang w:eastAsia="zh-CN"/>
        </w:rPr>
        <w:t> »</w:t>
      </w:r>
      <w:r w:rsidR="007B5D39">
        <w:rPr>
          <w:rFonts w:ascii="3DS V2" w:hAnsi="3DS V2"/>
          <w:noProof/>
          <w:sz w:val="24"/>
          <w:szCs w:val="24"/>
          <w:lang w:eastAsia="zh-CN"/>
        </w:rPr>
        <w:t xml:space="preserve">. </w:t>
      </w:r>
      <w:r w:rsidR="0060233B">
        <w:rPr>
          <w:rFonts w:ascii="3DS V2" w:hAnsi="3DS V2"/>
          <w:noProof/>
          <w:sz w:val="24"/>
          <w:szCs w:val="24"/>
          <w:lang w:eastAsia="zh-CN"/>
        </w:rPr>
        <w:t>Une capacité indisp</w:t>
      </w:r>
      <w:r w:rsidR="00C173E4">
        <w:rPr>
          <w:rFonts w:ascii="3DS V2" w:hAnsi="3DS V2"/>
          <w:noProof/>
          <w:sz w:val="24"/>
          <w:szCs w:val="24"/>
          <w:lang w:eastAsia="zh-CN"/>
        </w:rPr>
        <w:t>e</w:t>
      </w:r>
      <w:r w:rsidR="0060233B">
        <w:rPr>
          <w:rFonts w:ascii="3DS V2" w:hAnsi="3DS V2"/>
          <w:noProof/>
          <w:sz w:val="24"/>
          <w:szCs w:val="24"/>
          <w:lang w:eastAsia="zh-CN"/>
        </w:rPr>
        <w:t>nsable pour la programmation d’UI</w:t>
      </w:r>
      <w:r w:rsidR="0092498A">
        <w:rPr>
          <w:rFonts w:ascii="3DS V2" w:hAnsi="3DS V2"/>
          <w:noProof/>
          <w:sz w:val="24"/>
          <w:szCs w:val="24"/>
          <w:lang w:eastAsia="zh-CN"/>
        </w:rPr>
        <w:t xml:space="preserve"> est</w:t>
      </w:r>
      <w:r w:rsidR="0060233B">
        <w:rPr>
          <w:rFonts w:ascii="3DS V2" w:hAnsi="3DS V2"/>
          <w:noProof/>
          <w:sz w:val="24"/>
          <w:szCs w:val="24"/>
          <w:lang w:eastAsia="zh-CN"/>
        </w:rPr>
        <w:t xml:space="preserve"> la capacité d</w:t>
      </w:r>
      <w:r w:rsidR="0092498A">
        <w:rPr>
          <w:rFonts w:ascii="3DS V2" w:hAnsi="3DS V2"/>
          <w:noProof/>
          <w:sz w:val="24"/>
          <w:szCs w:val="24"/>
          <w:lang w:eastAsia="zh-CN"/>
        </w:rPr>
        <w:t>’</w:t>
      </w:r>
      <w:r w:rsidR="0060233B">
        <w:rPr>
          <w:rFonts w:ascii="3DS V2" w:hAnsi="3DS V2"/>
          <w:noProof/>
          <w:sz w:val="24"/>
          <w:szCs w:val="24"/>
          <w:lang w:eastAsia="zh-CN"/>
        </w:rPr>
        <w:t xml:space="preserve">introspection. </w:t>
      </w:r>
      <w:r w:rsidR="008757F5">
        <w:rPr>
          <w:rFonts w:ascii="3DS V2" w:hAnsi="3DS V2"/>
          <w:noProof/>
          <w:sz w:val="24"/>
          <w:szCs w:val="24"/>
          <w:lang w:eastAsia="zh-CN"/>
        </w:rPr>
        <w:t>C</w:t>
      </w:r>
      <w:r w:rsidR="0060233B">
        <w:rPr>
          <w:rFonts w:ascii="3DS V2" w:hAnsi="3DS V2"/>
          <w:noProof/>
          <w:sz w:val="24"/>
          <w:szCs w:val="24"/>
          <w:lang w:eastAsia="zh-CN"/>
        </w:rPr>
        <w:t>’</w:t>
      </w:r>
      <w:r w:rsidR="00956B05">
        <w:rPr>
          <w:rFonts w:ascii="3DS V2" w:hAnsi="3DS V2"/>
          <w:noProof/>
          <w:sz w:val="24"/>
          <w:szCs w:val="24"/>
          <w:lang w:eastAsia="zh-CN"/>
        </w:rPr>
        <w:t xml:space="preserve">est </w:t>
      </w:r>
      <w:r w:rsidR="0060233B">
        <w:rPr>
          <w:rFonts w:ascii="3DS V2" w:hAnsi="3DS V2"/>
          <w:noProof/>
          <w:sz w:val="24"/>
          <w:szCs w:val="24"/>
          <w:lang w:eastAsia="zh-CN"/>
        </w:rPr>
        <w:t xml:space="preserve">une capacité de pouvoir </w:t>
      </w:r>
      <w:r w:rsidR="007B5D39">
        <w:rPr>
          <w:rFonts w:ascii="3DS V2" w:hAnsi="3DS V2"/>
          <w:noProof/>
          <w:sz w:val="24"/>
          <w:szCs w:val="24"/>
          <w:lang w:eastAsia="zh-CN"/>
        </w:rPr>
        <w:t>observ</w:t>
      </w:r>
      <w:r w:rsidR="0060233B">
        <w:rPr>
          <w:rFonts w:ascii="3DS V2" w:hAnsi="3DS V2"/>
          <w:noProof/>
          <w:sz w:val="24"/>
          <w:szCs w:val="24"/>
          <w:lang w:eastAsia="zh-CN"/>
        </w:rPr>
        <w:t>er</w:t>
      </w:r>
      <w:r w:rsidR="007B5D39">
        <w:rPr>
          <w:rFonts w:ascii="3DS V2" w:hAnsi="3DS V2"/>
          <w:noProof/>
          <w:sz w:val="24"/>
          <w:szCs w:val="24"/>
          <w:lang w:eastAsia="zh-CN"/>
        </w:rPr>
        <w:t xml:space="preserve"> dynamique</w:t>
      </w:r>
      <w:r w:rsidR="00D05EDF">
        <w:rPr>
          <w:rFonts w:ascii="3DS V2" w:hAnsi="3DS V2"/>
          <w:noProof/>
          <w:sz w:val="24"/>
          <w:szCs w:val="24"/>
          <w:lang w:eastAsia="zh-CN"/>
        </w:rPr>
        <w:t>ment</w:t>
      </w:r>
      <w:r w:rsidR="007B5D39">
        <w:rPr>
          <w:rFonts w:ascii="3DS V2" w:hAnsi="3DS V2"/>
          <w:noProof/>
          <w:sz w:val="24"/>
          <w:szCs w:val="24"/>
          <w:lang w:eastAsia="zh-CN"/>
        </w:rPr>
        <w:t xml:space="preserve">(en runtime) </w:t>
      </w:r>
      <w:r w:rsidR="00CD2AD6">
        <w:rPr>
          <w:rFonts w:ascii="3DS V2" w:hAnsi="3DS V2"/>
          <w:noProof/>
          <w:sz w:val="24"/>
          <w:szCs w:val="24"/>
          <w:lang w:eastAsia="zh-CN"/>
        </w:rPr>
        <w:t>les</w:t>
      </w:r>
      <w:r w:rsidR="007B5D39">
        <w:rPr>
          <w:rFonts w:ascii="3DS V2" w:hAnsi="3DS V2"/>
          <w:noProof/>
          <w:sz w:val="24"/>
          <w:szCs w:val="24"/>
          <w:lang w:eastAsia="zh-CN"/>
        </w:rPr>
        <w:t xml:space="preserve"> </w:t>
      </w:r>
      <w:r w:rsidR="00CD2AD6">
        <w:rPr>
          <w:rFonts w:ascii="3DS V2" w:hAnsi="3DS V2"/>
          <w:noProof/>
          <w:sz w:val="24"/>
          <w:szCs w:val="24"/>
          <w:lang w:eastAsia="zh-CN"/>
        </w:rPr>
        <w:t xml:space="preserve">attributs et les </w:t>
      </w:r>
      <w:r w:rsidR="007B5D39">
        <w:rPr>
          <w:rFonts w:ascii="3DS V2" w:hAnsi="3DS V2"/>
          <w:noProof/>
          <w:sz w:val="24"/>
          <w:szCs w:val="24"/>
          <w:lang w:eastAsia="zh-CN"/>
        </w:rPr>
        <w:t>caratéristiques</w:t>
      </w:r>
      <w:r w:rsidR="00FC3493">
        <w:rPr>
          <w:rFonts w:ascii="3DS V2" w:hAnsi="3DS V2"/>
          <w:noProof/>
          <w:sz w:val="24"/>
          <w:szCs w:val="24"/>
          <w:lang w:eastAsia="zh-CN"/>
        </w:rPr>
        <w:t xml:space="preserve"> d’</w:t>
      </w:r>
      <w:r w:rsidR="009A4EFC">
        <w:rPr>
          <w:rFonts w:ascii="3DS V2" w:hAnsi="3DS V2"/>
          <w:noProof/>
          <w:sz w:val="24"/>
          <w:szCs w:val="24"/>
          <w:lang w:eastAsia="zh-CN"/>
        </w:rPr>
        <w:t xml:space="preserve">un </w:t>
      </w:r>
      <w:r w:rsidR="00FC3493">
        <w:rPr>
          <w:rFonts w:ascii="3DS V2" w:hAnsi="3DS V2"/>
          <w:noProof/>
          <w:sz w:val="24"/>
          <w:szCs w:val="24"/>
          <w:lang w:eastAsia="zh-CN"/>
        </w:rPr>
        <w:t>objet lui-même</w:t>
      </w:r>
      <w:r w:rsidR="00B26CBE">
        <w:rPr>
          <w:rFonts w:ascii="3DS V2" w:hAnsi="3DS V2"/>
          <w:noProof/>
          <w:sz w:val="24"/>
          <w:szCs w:val="24"/>
          <w:lang w:eastAsia="zh-CN"/>
        </w:rPr>
        <w:t>.</w:t>
      </w:r>
      <w:r w:rsidR="00B26CBE" w:rsidRPr="00B26CBE">
        <w:rPr>
          <w:rFonts w:ascii="3DS V2" w:hAnsi="3DS V2"/>
          <w:noProof/>
          <w:sz w:val="24"/>
          <w:szCs w:val="24"/>
          <w:lang w:eastAsia="zh-CN"/>
        </w:rPr>
        <w:t xml:space="preserve"> </w:t>
      </w:r>
      <w:r w:rsidR="00F1086E" w:rsidRPr="00F1086E">
        <w:rPr>
          <w:rFonts w:ascii="3DS V2" w:hAnsi="3DS V2"/>
          <w:noProof/>
          <w:sz w:val="24"/>
          <w:szCs w:val="24"/>
          <w:lang w:eastAsia="zh-CN"/>
        </w:rPr>
        <w:t>É</w:t>
      </w:r>
      <w:r w:rsidR="00892A59">
        <w:rPr>
          <w:rFonts w:ascii="3DS V2" w:hAnsi="3DS V2"/>
          <w:noProof/>
          <w:sz w:val="24"/>
          <w:szCs w:val="24"/>
          <w:lang w:eastAsia="zh-CN"/>
        </w:rPr>
        <w:t>tant</w:t>
      </w:r>
      <w:r w:rsidR="00FC3493">
        <w:rPr>
          <w:rFonts w:ascii="3DS V2" w:hAnsi="3DS V2"/>
          <w:noProof/>
          <w:sz w:val="24"/>
          <w:szCs w:val="24"/>
          <w:lang w:eastAsia="zh-CN"/>
        </w:rPr>
        <w:t xml:space="preserve"> un langage de programmation statique, C++ n’a pas cette capacité</w:t>
      </w:r>
      <w:r w:rsidR="00735BBE">
        <w:rPr>
          <w:rFonts w:ascii="3DS V2" w:hAnsi="3DS V2"/>
          <w:noProof/>
          <w:sz w:val="24"/>
          <w:szCs w:val="24"/>
          <w:lang w:eastAsia="zh-CN"/>
        </w:rPr>
        <w:t>.</w:t>
      </w:r>
      <w:r w:rsidR="00FC3493">
        <w:rPr>
          <w:rStyle w:val="Appelnotedebasdep"/>
          <w:rFonts w:ascii="3DS V2" w:hAnsi="3DS V2"/>
          <w:noProof/>
          <w:sz w:val="24"/>
          <w:szCs w:val="24"/>
          <w:lang w:eastAsia="zh-CN"/>
        </w:rPr>
        <w:footnoteReference w:id="1"/>
      </w:r>
      <w:r w:rsidR="00596EF6">
        <w:rPr>
          <w:rFonts w:ascii="3DS V2" w:hAnsi="3DS V2"/>
          <w:noProof/>
          <w:sz w:val="24"/>
          <w:szCs w:val="24"/>
          <w:lang w:eastAsia="zh-CN"/>
        </w:rPr>
        <w:t xml:space="preserve"> </w:t>
      </w:r>
      <w:r w:rsidR="008444E3">
        <w:rPr>
          <w:rFonts w:ascii="3DS V2" w:hAnsi="3DS V2"/>
          <w:noProof/>
          <w:sz w:val="24"/>
          <w:szCs w:val="24"/>
          <w:lang w:eastAsia="zh-CN"/>
        </w:rPr>
        <w:t>Mais</w:t>
      </w:r>
      <w:r w:rsidR="00C1435F">
        <w:rPr>
          <w:rFonts w:ascii="3DS V2" w:hAnsi="3DS V2"/>
          <w:noProof/>
          <w:sz w:val="24"/>
          <w:szCs w:val="24"/>
          <w:lang w:eastAsia="zh-CN"/>
        </w:rPr>
        <w:t>,</w:t>
      </w:r>
      <w:r w:rsidR="000F215D">
        <w:rPr>
          <w:rFonts w:ascii="3DS V2" w:hAnsi="3DS V2"/>
          <w:noProof/>
          <w:sz w:val="24"/>
          <w:szCs w:val="24"/>
          <w:lang w:eastAsia="zh-CN"/>
        </w:rPr>
        <w:t xml:space="preserve"> Dassault Systèmes a mis</w:t>
      </w:r>
      <w:r w:rsidR="00596EF6">
        <w:rPr>
          <w:rFonts w:ascii="3DS V2" w:hAnsi="3DS V2"/>
          <w:noProof/>
          <w:sz w:val="24"/>
          <w:szCs w:val="24"/>
          <w:lang w:eastAsia="zh-CN"/>
        </w:rPr>
        <w:t xml:space="preserve"> en œuvre un mécanisme </w:t>
      </w:r>
      <w:r w:rsidR="001718DD">
        <w:rPr>
          <w:rFonts w:ascii="3DS V2" w:hAnsi="3DS V2"/>
          <w:noProof/>
          <w:sz w:val="24"/>
          <w:szCs w:val="24"/>
          <w:lang w:eastAsia="zh-CN"/>
        </w:rPr>
        <w:t>similaire</w:t>
      </w:r>
      <w:r w:rsidR="00411ABA">
        <w:rPr>
          <w:rFonts w:ascii="3DS V2" w:hAnsi="3DS V2"/>
          <w:noProof/>
          <w:sz w:val="24"/>
          <w:szCs w:val="24"/>
          <w:lang w:eastAsia="zh-CN"/>
        </w:rPr>
        <w:t xml:space="preserve"> qui</w:t>
      </w:r>
      <w:r w:rsidR="006F220C">
        <w:rPr>
          <w:rFonts w:ascii="3DS V2" w:hAnsi="3DS V2"/>
          <w:noProof/>
          <w:sz w:val="24"/>
          <w:szCs w:val="24"/>
          <w:lang w:eastAsia="zh-CN"/>
        </w:rPr>
        <w:t xml:space="preserve"> </w:t>
      </w:r>
      <w:r w:rsidR="00596EF6">
        <w:rPr>
          <w:rFonts w:ascii="3DS V2" w:hAnsi="3DS V2"/>
          <w:noProof/>
          <w:sz w:val="24"/>
          <w:szCs w:val="24"/>
          <w:lang w:eastAsia="zh-CN"/>
        </w:rPr>
        <w:t>s’apelle CID</w:t>
      </w:r>
      <w:r w:rsidR="00436FD1">
        <w:rPr>
          <w:rFonts w:ascii="3DS V2" w:hAnsi="3DS V2"/>
          <w:noProof/>
          <w:sz w:val="24"/>
          <w:szCs w:val="24"/>
          <w:lang w:eastAsia="zh-CN"/>
        </w:rPr>
        <w:t xml:space="preserve"> (</w:t>
      </w:r>
      <w:r w:rsidR="000A6029" w:rsidRPr="000A6029">
        <w:rPr>
          <w:rFonts w:ascii="3DS V2" w:hAnsi="3DS V2"/>
          <w:noProof/>
          <w:sz w:val="24"/>
          <w:szCs w:val="24"/>
          <w:lang w:eastAsia="zh-CN"/>
        </w:rPr>
        <w:t>Common Interface Design</w:t>
      </w:r>
      <w:r w:rsidR="00436FD1">
        <w:rPr>
          <w:rFonts w:ascii="3DS V2" w:hAnsi="3DS V2"/>
          <w:noProof/>
          <w:sz w:val="24"/>
          <w:szCs w:val="24"/>
          <w:lang w:eastAsia="zh-CN"/>
        </w:rPr>
        <w:t>)</w:t>
      </w:r>
      <w:r w:rsidR="000A6029">
        <w:rPr>
          <w:rFonts w:ascii="3DS V2" w:hAnsi="3DS V2"/>
          <w:noProof/>
          <w:sz w:val="24"/>
          <w:szCs w:val="24"/>
          <w:lang w:eastAsia="zh-CN"/>
        </w:rPr>
        <w:t xml:space="preserve">. </w:t>
      </w:r>
      <w:r w:rsidR="005B09C2" w:rsidRPr="005B09C2">
        <w:rPr>
          <w:rFonts w:ascii="3DS V2" w:hAnsi="3DS V2"/>
          <w:noProof/>
          <w:sz w:val="24"/>
          <w:szCs w:val="24"/>
          <w:lang w:eastAsia="zh-CN"/>
        </w:rPr>
        <w:t>Il génère un fichier listant les propriétés des classes, ainsi qu’un code permettant l’introspection et l’accès à la valeur d’une propriété à partir de son nom.</w:t>
      </w:r>
    </w:p>
    <w:p w14:paraId="5D3CCD7A" w14:textId="77777777" w:rsidR="00887A22" w:rsidRDefault="00887A22" w:rsidP="00CD6C95">
      <w:pPr>
        <w:autoSpaceDE w:val="0"/>
        <w:autoSpaceDN w:val="0"/>
        <w:adjustRightInd w:val="0"/>
        <w:spacing w:after="0" w:line="240" w:lineRule="auto"/>
        <w:rPr>
          <w:rFonts w:ascii="3DS V2" w:hAnsi="3DS V2"/>
          <w:noProof/>
          <w:sz w:val="24"/>
          <w:szCs w:val="24"/>
          <w:lang w:eastAsia="zh-CN"/>
        </w:rPr>
      </w:pPr>
    </w:p>
    <w:p w14:paraId="5F60D4AC" w14:textId="00058D78" w:rsidR="00FB3187" w:rsidRDefault="00FB3187" w:rsidP="00CD6C95">
      <w:pPr>
        <w:autoSpaceDE w:val="0"/>
        <w:autoSpaceDN w:val="0"/>
        <w:adjustRightInd w:val="0"/>
        <w:spacing w:after="0" w:line="240" w:lineRule="auto"/>
        <w:rPr>
          <w:rFonts w:ascii="3DS V2" w:hAnsi="3DS V2"/>
          <w:noProof/>
          <w:sz w:val="24"/>
          <w:szCs w:val="24"/>
          <w:lang w:eastAsia="zh-CN"/>
        </w:rPr>
      </w:pPr>
      <w:r>
        <w:rPr>
          <w:noProof/>
        </w:rPr>
        <w:drawing>
          <wp:anchor distT="0" distB="0" distL="114300" distR="114300" simplePos="0" relativeHeight="251706880" behindDoc="1" locked="0" layoutInCell="1" allowOverlap="1" wp14:anchorId="130EC4BE" wp14:editId="13EC5920">
            <wp:simplePos x="0" y="0"/>
            <wp:positionH relativeFrom="margin">
              <wp:posOffset>958850</wp:posOffset>
            </wp:positionH>
            <wp:positionV relativeFrom="paragraph">
              <wp:posOffset>38100</wp:posOffset>
            </wp:positionV>
            <wp:extent cx="3734435" cy="1869440"/>
            <wp:effectExtent l="0" t="0" r="0" b="0"/>
            <wp:wrapTight wrapText="bothSides">
              <wp:wrapPolygon edited="0">
                <wp:start x="0" y="0"/>
                <wp:lineTo x="0" y="16508"/>
                <wp:lineTo x="6831" y="17609"/>
                <wp:lineTo x="4077" y="19149"/>
                <wp:lineTo x="3967" y="21130"/>
                <wp:lineTo x="4848" y="21351"/>
                <wp:lineTo x="16197" y="21351"/>
                <wp:lineTo x="16858" y="20910"/>
                <wp:lineTo x="16418" y="18709"/>
                <wp:lineTo x="13994" y="17609"/>
                <wp:lineTo x="21486" y="16508"/>
                <wp:lineTo x="21486" y="0"/>
                <wp:lineTo x="0" y="0"/>
              </wp:wrapPolygon>
            </wp:wrapTight>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734435" cy="1869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06E355" w14:textId="556475E0" w:rsidR="00FB3187" w:rsidRDefault="00FB3187" w:rsidP="00CD6C95">
      <w:pPr>
        <w:autoSpaceDE w:val="0"/>
        <w:autoSpaceDN w:val="0"/>
        <w:adjustRightInd w:val="0"/>
        <w:spacing w:after="0" w:line="240" w:lineRule="auto"/>
        <w:rPr>
          <w:rFonts w:ascii="3DS V2" w:hAnsi="3DS V2"/>
          <w:noProof/>
          <w:sz w:val="24"/>
          <w:szCs w:val="24"/>
          <w:lang w:eastAsia="zh-CN"/>
        </w:rPr>
      </w:pPr>
    </w:p>
    <w:p w14:paraId="6B77BC01"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69DB1EC5"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0BBF4AEF"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59261E01"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63B8955A"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1B86BBDF"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707F1FCD"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4164E323"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4F0403EC" w14:textId="554AAE98" w:rsidR="00FB3187" w:rsidRDefault="00FB3187" w:rsidP="00CD6C95">
      <w:pPr>
        <w:autoSpaceDE w:val="0"/>
        <w:autoSpaceDN w:val="0"/>
        <w:adjustRightInd w:val="0"/>
        <w:spacing w:after="0" w:line="240" w:lineRule="auto"/>
        <w:rPr>
          <w:rFonts w:ascii="3DS V2" w:hAnsi="3DS V2"/>
          <w:noProof/>
          <w:sz w:val="24"/>
          <w:szCs w:val="24"/>
          <w:lang w:eastAsia="zh-CN"/>
        </w:rPr>
      </w:pPr>
      <w:r>
        <w:rPr>
          <w:noProof/>
        </w:rPr>
        <mc:AlternateContent>
          <mc:Choice Requires="wps">
            <w:drawing>
              <wp:anchor distT="0" distB="0" distL="114300" distR="114300" simplePos="0" relativeHeight="251708928" behindDoc="1" locked="0" layoutInCell="1" allowOverlap="1" wp14:anchorId="5CE1AF2F" wp14:editId="2D18CE4B">
                <wp:simplePos x="0" y="0"/>
                <wp:positionH relativeFrom="margin">
                  <wp:align>center</wp:align>
                </wp:positionH>
                <wp:positionV relativeFrom="paragraph">
                  <wp:posOffset>80806</wp:posOffset>
                </wp:positionV>
                <wp:extent cx="3657600" cy="635"/>
                <wp:effectExtent l="0" t="0" r="0" b="8255"/>
                <wp:wrapTight wrapText="bothSides">
                  <wp:wrapPolygon edited="0">
                    <wp:start x="0" y="0"/>
                    <wp:lineTo x="0" y="20698"/>
                    <wp:lineTo x="21488" y="20698"/>
                    <wp:lineTo x="21488" y="0"/>
                    <wp:lineTo x="0" y="0"/>
                  </wp:wrapPolygon>
                </wp:wrapTight>
                <wp:docPr id="43" name="Zone de texte 43"/>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14:paraId="2FCCEFC7" w14:textId="77777777" w:rsidR="00A47043" w:rsidRDefault="00A47043" w:rsidP="00FB3187">
                            <w:pPr>
                              <w:pStyle w:val="Lgende"/>
                              <w:jc w:val="center"/>
                            </w:pPr>
                          </w:p>
                          <w:p w14:paraId="526EC2B2" w14:textId="749477AC" w:rsidR="00FB3187" w:rsidRPr="00EA371B" w:rsidRDefault="00FB3187" w:rsidP="00FB3187">
                            <w:pPr>
                              <w:pStyle w:val="Lgende"/>
                              <w:jc w:val="center"/>
                              <w:rPr>
                                <w:noProof/>
                              </w:rPr>
                            </w:pPr>
                            <w:r>
                              <w:t xml:space="preserve">Figure </w:t>
                            </w:r>
                            <w:fldSimple w:instr=" SEQ Figure \* ARABIC ">
                              <w:r w:rsidR="00FC7E5C">
                                <w:rPr>
                                  <w:noProof/>
                                </w:rPr>
                                <w:t>30</w:t>
                              </w:r>
                            </w:fldSimple>
                            <w:r>
                              <w:t xml:space="preserve"> : Model d'une classe C++ introspectable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E1AF2F" id="Zone de texte 43" o:spid="_x0000_s1046" type="#_x0000_t202" style="position:absolute;margin-left:0;margin-top:6.35pt;width:4in;height:.05pt;z-index:-2516075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" stroked="f">
                <v:textbox style="mso-fit-shape-to-text:t" inset="0,0,0,0">
                  <w:txbxContent>
                    <w:p w14:paraId="2FCCEFC7" w14:textId="77777777" w:rsidR="00A47043" w:rsidRDefault="00A47043" w:rsidP="00FB3187">
                      <w:pPr>
                        <w:pStyle w:val="Lgende"/>
                        <w:jc w:val="center"/>
                      </w:pPr>
                    </w:p>
                    <w:p w14:paraId="526EC2B2" w14:textId="749477AC" w:rsidR="00FB3187" w:rsidRPr="00EA371B" w:rsidRDefault="00FB3187" w:rsidP="00FB3187">
                      <w:pPr>
                        <w:pStyle w:val="Lgende"/>
                        <w:jc w:val="center"/>
                        <w:rPr>
                          <w:noProof/>
                        </w:rPr>
                      </w:pPr>
                      <w:r>
                        <w:t xml:space="preserve">Figure </w:t>
                      </w:r>
                      <w:fldSimple w:instr=" SEQ Figure \* ARABIC ">
                        <w:r w:rsidR="00FC7E5C">
                          <w:rPr>
                            <w:noProof/>
                          </w:rPr>
                          <w:t>30</w:t>
                        </w:r>
                      </w:fldSimple>
                      <w:r>
                        <w:t xml:space="preserve"> : Model d'une classe C++ introspectable</w:t>
                      </w:r>
                    </w:p>
                  </w:txbxContent>
                </v:textbox>
                <w10:wrap type="tight" anchorx="margin"/>
              </v:shape>
            </w:pict>
          </mc:Fallback>
        </mc:AlternateContent>
      </w:r>
    </w:p>
    <w:p w14:paraId="64E5A444"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72F99E17" w14:textId="77777777" w:rsidR="00A47043" w:rsidRDefault="00A47043" w:rsidP="00CD6C95">
      <w:pPr>
        <w:autoSpaceDE w:val="0"/>
        <w:autoSpaceDN w:val="0"/>
        <w:adjustRightInd w:val="0"/>
        <w:spacing w:after="0" w:line="240" w:lineRule="auto"/>
        <w:rPr>
          <w:rFonts w:ascii="3DS V2" w:hAnsi="3DS V2"/>
          <w:noProof/>
          <w:sz w:val="24"/>
          <w:szCs w:val="24"/>
          <w:lang w:eastAsia="zh-CN"/>
        </w:rPr>
      </w:pPr>
    </w:p>
    <w:p w14:paraId="53A1EC93" w14:textId="77777777" w:rsidR="00A47043" w:rsidRDefault="00A47043" w:rsidP="00CD6C95">
      <w:pPr>
        <w:autoSpaceDE w:val="0"/>
        <w:autoSpaceDN w:val="0"/>
        <w:adjustRightInd w:val="0"/>
        <w:spacing w:after="0" w:line="240" w:lineRule="auto"/>
        <w:rPr>
          <w:rFonts w:ascii="3DS V2" w:hAnsi="3DS V2"/>
          <w:noProof/>
          <w:sz w:val="24"/>
          <w:szCs w:val="24"/>
          <w:lang w:eastAsia="zh-CN"/>
        </w:rPr>
      </w:pPr>
    </w:p>
    <w:p w14:paraId="011076A8" w14:textId="6D32DF00" w:rsidR="00F84A8E" w:rsidRDefault="00395873" w:rsidP="00422FE6">
      <w:pPr>
        <w:autoSpaceDE w:val="0"/>
        <w:autoSpaceDN w:val="0"/>
        <w:adjustRightInd w:val="0"/>
        <w:spacing w:after="0"/>
        <w:rPr>
          <w:rFonts w:ascii="3DS V2" w:hAnsi="3DS V2"/>
          <w:noProof/>
          <w:sz w:val="24"/>
          <w:szCs w:val="24"/>
          <w:lang w:eastAsia="zh-CN"/>
        </w:rPr>
      </w:pPr>
      <w:r>
        <w:rPr>
          <w:rFonts w:ascii="3DS V2" w:hAnsi="3DS V2"/>
          <w:noProof/>
          <w:sz w:val="24"/>
          <w:szCs w:val="24"/>
          <w:lang w:eastAsia="zh-CN"/>
        </w:rPr>
        <w:t>Création d’</w:t>
      </w:r>
      <w:r w:rsidR="001F4901">
        <w:rPr>
          <w:rFonts w:ascii="3DS V2" w:hAnsi="3DS V2"/>
          <w:noProof/>
          <w:sz w:val="24"/>
          <w:szCs w:val="24"/>
          <w:lang w:eastAsia="zh-CN"/>
        </w:rPr>
        <w:t>u</w:t>
      </w:r>
      <w:r w:rsidR="00181505">
        <w:rPr>
          <w:rFonts w:ascii="3DS V2" w:hAnsi="3DS V2"/>
          <w:noProof/>
          <w:sz w:val="24"/>
          <w:szCs w:val="24"/>
          <w:lang w:eastAsia="zh-CN"/>
        </w:rPr>
        <w:t xml:space="preserve">n bouton « CableAllocationButton » dans </w:t>
      </w:r>
      <w:r w:rsidR="00E55CB2">
        <w:rPr>
          <w:rFonts w:ascii="3DS V2" w:hAnsi="3DS V2"/>
          <w:noProof/>
          <w:sz w:val="24"/>
          <w:szCs w:val="24"/>
          <w:lang w:eastAsia="zh-CN"/>
        </w:rPr>
        <w:t>un</w:t>
      </w:r>
      <w:r w:rsidR="00181505">
        <w:rPr>
          <w:rFonts w:ascii="3DS V2" w:hAnsi="3DS V2"/>
          <w:noProof/>
          <w:sz w:val="24"/>
          <w:szCs w:val="24"/>
          <w:lang w:eastAsia="zh-CN"/>
        </w:rPr>
        <w:t xml:space="preserve"> fichier .syp</w:t>
      </w:r>
      <w:r w:rsidR="00F84A8E">
        <w:rPr>
          <w:rFonts w:ascii="3DS V2" w:hAnsi="3DS V2"/>
          <w:noProof/>
          <w:sz w:val="24"/>
          <w:szCs w:val="24"/>
          <w:lang w:eastAsia="zh-CN"/>
        </w:rPr>
        <w:t>style</w:t>
      </w:r>
      <w:r w:rsidR="001F4901">
        <w:rPr>
          <w:rFonts w:ascii="3DS V2" w:hAnsi="3DS V2"/>
          <w:noProof/>
          <w:sz w:val="24"/>
          <w:szCs w:val="24"/>
          <w:lang w:eastAsia="zh-CN"/>
        </w:rPr>
        <w:t xml:space="preserve"> </w:t>
      </w:r>
      <w:r w:rsidR="00F84A8E">
        <w:rPr>
          <w:rFonts w:ascii="3DS V2" w:hAnsi="3DS V2"/>
          <w:noProof/>
          <w:sz w:val="24"/>
          <w:szCs w:val="24"/>
          <w:lang w:eastAsia="zh-CN"/>
        </w:rPr>
        <w:t>:</w:t>
      </w:r>
    </w:p>
    <w:p w14:paraId="530FEEBF" w14:textId="002F6DEF" w:rsidR="00F84A8E" w:rsidRPr="0040636C" w:rsidRDefault="00F84A8E" w:rsidP="00CD6C95">
      <w:pPr>
        <w:autoSpaceDE w:val="0"/>
        <w:autoSpaceDN w:val="0"/>
        <w:adjustRightInd w:val="0"/>
        <w:spacing w:after="0" w:line="240" w:lineRule="auto"/>
        <w:rPr>
          <w:rFonts w:ascii="Cascadia Mono" w:hAnsi="Cascadia Mono" w:cs="Cascadia Mono"/>
          <w:noProof/>
          <w:color w:val="0000FF"/>
          <w:sz w:val="19"/>
          <w:szCs w:val="19"/>
          <w:lang w:val="en-US"/>
        </w:rPr>
      </w:pPr>
      <w:r w:rsidRPr="0040636C">
        <w:rPr>
          <w:rFonts w:ascii="Cascadia Mono" w:hAnsi="Cascadia Mono" w:cs="Cascadia Mono"/>
          <w:noProof/>
          <w:color w:val="0000FF"/>
          <w:sz w:val="19"/>
          <w:szCs w:val="19"/>
          <w:lang w:val="en-US"/>
        </w:rPr>
        <w:t>&lt;</w:t>
      </w:r>
      <w:r w:rsidRPr="0040636C">
        <w:rPr>
          <w:rFonts w:ascii="Cascadia Mono" w:hAnsi="Cascadia Mono" w:cs="Cascadia Mono"/>
          <w:noProof/>
          <w:color w:val="A31515"/>
          <w:sz w:val="19"/>
          <w:szCs w:val="19"/>
          <w:lang w:val="en-US"/>
        </w:rPr>
        <w:t>CATVidCtlButton</w:t>
      </w:r>
      <w:r w:rsidRPr="0040636C">
        <w:rPr>
          <w:rFonts w:ascii="Cascadia Mono" w:hAnsi="Cascadia Mono" w:cs="Cascadia Mono"/>
          <w:noProof/>
          <w:color w:val="0000FF"/>
          <w:sz w:val="19"/>
          <w:szCs w:val="19"/>
          <w:lang w:val="en-US"/>
        </w:rPr>
        <w:t xml:space="preserve"> </w:t>
      </w:r>
      <w:r w:rsidRPr="0040636C">
        <w:rPr>
          <w:rFonts w:ascii="Cascadia Mono" w:hAnsi="Cascadia Mono" w:cs="Cascadia Mono"/>
          <w:noProof/>
          <w:color w:val="0000FF"/>
          <w:sz w:val="19"/>
          <w:szCs w:val="19"/>
          <w:lang w:val="en-US"/>
        </w:rPr>
        <w:tab/>
      </w:r>
      <w:r w:rsidRPr="0040636C">
        <w:rPr>
          <w:rFonts w:ascii="Cascadia Mono" w:hAnsi="Cascadia Mono" w:cs="Cascadia Mono"/>
          <w:noProof/>
          <w:color w:val="FF0000"/>
          <w:sz w:val="19"/>
          <w:szCs w:val="19"/>
          <w:lang w:val="en-US"/>
        </w:rPr>
        <w:t>syp:name</w:t>
      </w:r>
      <w:r w:rsidRPr="0040636C">
        <w:rPr>
          <w:rFonts w:ascii="Cascadia Mono" w:hAnsi="Cascadia Mono" w:cs="Cascadia Mono"/>
          <w:noProof/>
          <w:color w:val="0000FF"/>
          <w:sz w:val="19"/>
          <w:szCs w:val="19"/>
          <w:lang w:val="en-US"/>
        </w:rPr>
        <w:t>=</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CableAllocationButton</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 xml:space="preserve"> </w:t>
      </w:r>
    </w:p>
    <w:p w14:paraId="35D3F367" w14:textId="77777777" w:rsidR="00F84A8E" w:rsidRPr="0040636C" w:rsidRDefault="00F84A8E" w:rsidP="00F84A8E">
      <w:pPr>
        <w:autoSpaceDE w:val="0"/>
        <w:autoSpaceDN w:val="0"/>
        <w:adjustRightInd w:val="0"/>
        <w:spacing w:after="0" w:line="240" w:lineRule="auto"/>
        <w:ind w:left="1416"/>
        <w:rPr>
          <w:rFonts w:ascii="Cascadia Mono" w:hAnsi="Cascadia Mono" w:cs="Cascadia Mono"/>
          <w:noProof/>
          <w:color w:val="0000FF"/>
          <w:sz w:val="19"/>
          <w:szCs w:val="19"/>
          <w:lang w:val="en-US"/>
        </w:rPr>
      </w:pPr>
      <w:r w:rsidRPr="0040636C">
        <w:rPr>
          <w:rFonts w:ascii="Cascadia Mono" w:hAnsi="Cascadia Mono" w:cs="Cascadia Mono"/>
          <w:noProof/>
          <w:color w:val="0000FF"/>
          <w:sz w:val="19"/>
          <w:szCs w:val="19"/>
          <w:lang w:val="en-US"/>
        </w:rPr>
        <w:t xml:space="preserve">    </w:t>
      </w:r>
      <w:r w:rsidRPr="0040636C">
        <w:rPr>
          <w:rFonts w:ascii="Cascadia Mono" w:hAnsi="Cascadia Mono" w:cs="Cascadia Mono"/>
          <w:noProof/>
          <w:color w:val="0000FF"/>
          <w:sz w:val="19"/>
          <w:szCs w:val="19"/>
          <w:lang w:val="en-US"/>
        </w:rPr>
        <w:tab/>
      </w:r>
      <w:r w:rsidRPr="0040636C">
        <w:rPr>
          <w:rFonts w:ascii="Cascadia Mono" w:hAnsi="Cascadia Mono" w:cs="Cascadia Mono"/>
          <w:noProof/>
          <w:color w:val="FF0000"/>
          <w:sz w:val="19"/>
          <w:szCs w:val="19"/>
          <w:lang w:val="en-US"/>
        </w:rPr>
        <w:t>Name</w:t>
      </w:r>
      <w:r w:rsidRPr="0040636C">
        <w:rPr>
          <w:rFonts w:ascii="Cascadia Mono" w:hAnsi="Cascadia Mono" w:cs="Cascadia Mono"/>
          <w:noProof/>
          <w:color w:val="0000FF"/>
          <w:sz w:val="19"/>
          <w:szCs w:val="19"/>
          <w:lang w:val="en-US"/>
        </w:rPr>
        <w:t>=</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CableAllocationButton</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 xml:space="preserve"> </w:t>
      </w:r>
    </w:p>
    <w:p w14:paraId="1D8D65C3" w14:textId="77777777" w:rsidR="00F84A8E" w:rsidRDefault="00F84A8E" w:rsidP="00F84A8E">
      <w:pPr>
        <w:autoSpaceDE w:val="0"/>
        <w:autoSpaceDN w:val="0"/>
        <w:adjustRightInd w:val="0"/>
        <w:spacing w:after="0" w:line="240" w:lineRule="auto"/>
        <w:ind w:left="1416" w:firstLine="708"/>
        <w:rPr>
          <w:rFonts w:ascii="Cascadia Mono" w:hAnsi="Cascadia Mono" w:cs="Cascadia Mono"/>
          <w:noProof/>
          <w:color w:val="0000FF"/>
          <w:sz w:val="19"/>
          <w:szCs w:val="19"/>
        </w:rPr>
      </w:pPr>
      <w:r w:rsidRPr="00F84A8E">
        <w:rPr>
          <w:rFonts w:ascii="Cascadia Mono" w:hAnsi="Cascadia Mono" w:cs="Cascadia Mono"/>
          <w:noProof/>
          <w:color w:val="FF0000"/>
          <w:sz w:val="19"/>
          <w:szCs w:val="19"/>
        </w:rPr>
        <w:t>IconDimension</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32 32</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 xml:space="preserve"> </w:t>
      </w:r>
    </w:p>
    <w:p w14:paraId="4910951C" w14:textId="77777777" w:rsidR="00F84A8E" w:rsidRDefault="00F84A8E" w:rsidP="00F84A8E">
      <w:pPr>
        <w:autoSpaceDE w:val="0"/>
        <w:autoSpaceDN w:val="0"/>
        <w:adjustRightInd w:val="0"/>
        <w:spacing w:after="0" w:line="240" w:lineRule="auto"/>
        <w:ind w:left="2124"/>
        <w:rPr>
          <w:rFonts w:ascii="Cascadia Mono" w:hAnsi="Cascadia Mono" w:cs="Cascadia Mono"/>
          <w:noProof/>
          <w:color w:val="0000FF"/>
          <w:sz w:val="19"/>
          <w:szCs w:val="19"/>
        </w:rPr>
      </w:pPr>
      <w:r w:rsidRPr="00F84A8E">
        <w:rPr>
          <w:rFonts w:ascii="Cascadia Mono" w:hAnsi="Cascadia Mono" w:cs="Cascadia Mono"/>
          <w:noProof/>
          <w:color w:val="FF0000"/>
          <w:sz w:val="19"/>
          <w:szCs w:val="19"/>
        </w:rPr>
        <w:t>Icon</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I_CATELEditorAllocationAutomatic</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 xml:space="preserve">  </w:t>
      </w:r>
      <w:r w:rsidRPr="00F84A8E">
        <w:rPr>
          <w:rFonts w:ascii="Cascadia Mono" w:hAnsi="Cascadia Mono" w:cs="Cascadia Mono"/>
          <w:noProof/>
          <w:color w:val="FF0000"/>
          <w:sz w:val="19"/>
          <w:szCs w:val="19"/>
        </w:rPr>
        <w:t>Click</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@OnCable2ConnectorAllocationClick</w:t>
      </w:r>
      <w:r w:rsidRPr="00F84A8E">
        <w:rPr>
          <w:rFonts w:ascii="Cascadia Mono" w:hAnsi="Cascadia Mono" w:cs="Cascadia Mono"/>
          <w:noProof/>
          <w:color w:val="000000"/>
          <w:sz w:val="19"/>
          <w:szCs w:val="19"/>
        </w:rPr>
        <w:t>"</w:t>
      </w:r>
    </w:p>
    <w:p w14:paraId="53C8F185" w14:textId="0B86991A" w:rsidR="00961383" w:rsidRDefault="00F84A8E" w:rsidP="00961383">
      <w:pPr>
        <w:autoSpaceDE w:val="0"/>
        <w:autoSpaceDN w:val="0"/>
        <w:adjustRightInd w:val="0"/>
        <w:spacing w:after="0" w:line="240" w:lineRule="auto"/>
        <w:ind w:left="2124"/>
        <w:rPr>
          <w:rFonts w:ascii="Cascadia Mono" w:hAnsi="Cascadia Mono" w:cs="Cascadia Mono"/>
          <w:noProof/>
          <w:color w:val="0000FF"/>
          <w:sz w:val="19"/>
          <w:szCs w:val="19"/>
        </w:rPr>
      </w:pPr>
      <w:r w:rsidRPr="00F84A8E">
        <w:rPr>
          <w:rFonts w:ascii="Cascadia Mono" w:hAnsi="Cascadia Mono" w:cs="Cascadia Mono"/>
          <w:noProof/>
          <w:color w:val="FF0000"/>
          <w:sz w:val="19"/>
          <w:szCs w:val="19"/>
        </w:rPr>
        <w:t>syp:Template</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Button</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/&gt;</w:t>
      </w:r>
    </w:p>
    <w:p w14:paraId="45AC2228" w14:textId="77777777" w:rsidR="006E25C4" w:rsidRDefault="006E25C4" w:rsidP="00961383">
      <w:pPr>
        <w:autoSpaceDE w:val="0"/>
        <w:autoSpaceDN w:val="0"/>
        <w:adjustRightInd w:val="0"/>
        <w:spacing w:after="0" w:line="240" w:lineRule="auto"/>
        <w:ind w:left="2124"/>
        <w:rPr>
          <w:rFonts w:ascii="Cascadia Mono" w:hAnsi="Cascadia Mono" w:cs="Cascadia Mono"/>
          <w:noProof/>
          <w:color w:val="0000FF"/>
          <w:sz w:val="19"/>
          <w:szCs w:val="19"/>
        </w:rPr>
      </w:pPr>
    </w:p>
    <w:p w14:paraId="0B52010B" w14:textId="1956B500" w:rsidR="001F4901" w:rsidRDefault="00961383" w:rsidP="00713457">
      <w:pPr>
        <w:autoSpaceDE w:val="0"/>
        <w:autoSpaceDN w:val="0"/>
        <w:adjustRightInd w:val="0"/>
        <w:spacing w:after="0"/>
        <w:jc w:val="both"/>
        <w:rPr>
          <w:rFonts w:ascii="3DS V2" w:hAnsi="3DS V2"/>
          <w:noProof/>
          <w:sz w:val="24"/>
          <w:szCs w:val="24"/>
          <w:lang w:eastAsia="zh-CN"/>
        </w:rPr>
      </w:pPr>
      <w:r>
        <w:rPr>
          <w:rFonts w:ascii="3DS V2" w:hAnsi="3DS V2"/>
          <w:noProof/>
          <w:sz w:val="24"/>
          <w:szCs w:val="24"/>
          <w:lang w:eastAsia="zh-CN"/>
        </w:rPr>
        <w:t xml:space="preserve">On voit bien les </w:t>
      </w:r>
      <w:r w:rsidR="0075214E">
        <w:rPr>
          <w:rFonts w:ascii="3DS V2" w:hAnsi="3DS V2"/>
          <w:noProof/>
          <w:sz w:val="24"/>
          <w:szCs w:val="24"/>
          <w:lang w:eastAsia="zh-CN"/>
        </w:rPr>
        <w:t>caractéristique</w:t>
      </w:r>
      <w:r w:rsidR="00212EE6">
        <w:rPr>
          <w:rFonts w:ascii="3DS V2" w:hAnsi="3DS V2"/>
          <w:noProof/>
          <w:sz w:val="24"/>
          <w:szCs w:val="24"/>
          <w:lang w:eastAsia="zh-CN"/>
        </w:rPr>
        <w:t>s</w:t>
      </w:r>
      <w:r w:rsidR="0075214E">
        <w:rPr>
          <w:rFonts w:ascii="3DS V2" w:hAnsi="3DS V2"/>
          <w:noProof/>
          <w:sz w:val="24"/>
          <w:szCs w:val="24"/>
          <w:lang w:eastAsia="zh-CN"/>
        </w:rPr>
        <w:t> :</w:t>
      </w:r>
      <w:r>
        <w:rPr>
          <w:rFonts w:ascii="3DS V2" w:hAnsi="3DS V2"/>
          <w:noProof/>
          <w:sz w:val="24"/>
          <w:szCs w:val="24"/>
          <w:lang w:eastAsia="zh-CN"/>
        </w:rPr>
        <w:t xml:space="preserve"> son nom, taille, icône</w:t>
      </w:r>
      <w:r w:rsidR="0010285C">
        <w:rPr>
          <w:rFonts w:ascii="3DS V2" w:hAnsi="3DS V2"/>
          <w:noProof/>
          <w:sz w:val="24"/>
          <w:szCs w:val="24"/>
          <w:lang w:eastAsia="zh-CN"/>
        </w:rPr>
        <w:t xml:space="preserve"> et l’association du bouton </w:t>
      </w:r>
      <w:r w:rsidR="00616DDA">
        <w:rPr>
          <w:rFonts w:ascii="3DS V2" w:hAnsi="3DS V2"/>
          <w:noProof/>
          <w:sz w:val="24"/>
          <w:szCs w:val="24"/>
          <w:lang w:eastAsia="zh-CN"/>
        </w:rPr>
        <w:t xml:space="preserve">à son </w:t>
      </w:r>
      <w:r w:rsidR="00D8678C">
        <w:rPr>
          <w:rFonts w:ascii="3DS V2" w:hAnsi="3DS V2"/>
          <w:noProof/>
          <w:sz w:val="24"/>
          <w:szCs w:val="24"/>
          <w:lang w:eastAsia="zh-CN"/>
        </w:rPr>
        <w:t>événement</w:t>
      </w:r>
      <w:r w:rsidR="0010285C">
        <w:rPr>
          <w:rFonts w:ascii="3DS V2" w:hAnsi="3DS V2"/>
          <w:noProof/>
          <w:sz w:val="24"/>
          <w:szCs w:val="24"/>
          <w:lang w:eastAsia="zh-CN"/>
        </w:rPr>
        <w:t xml:space="preserve"> </w:t>
      </w:r>
      <w:r w:rsidR="00D16496">
        <w:rPr>
          <w:rFonts w:ascii="3DS V2" w:hAnsi="3DS V2"/>
          <w:noProof/>
          <w:sz w:val="24"/>
          <w:szCs w:val="24"/>
          <w:lang w:eastAsia="zh-CN"/>
        </w:rPr>
        <w:t>« </w:t>
      </w:r>
      <w:r w:rsidR="0010285C">
        <w:rPr>
          <w:rFonts w:ascii="3DS V2" w:hAnsi="3DS V2"/>
          <w:noProof/>
          <w:sz w:val="24"/>
          <w:szCs w:val="24"/>
          <w:lang w:eastAsia="zh-CN"/>
        </w:rPr>
        <w:t>cli</w:t>
      </w:r>
      <w:r w:rsidR="00212EE6">
        <w:rPr>
          <w:rFonts w:ascii="3DS V2" w:hAnsi="3DS V2"/>
          <w:noProof/>
          <w:sz w:val="24"/>
          <w:szCs w:val="24"/>
          <w:lang w:eastAsia="zh-CN"/>
        </w:rPr>
        <w:t>c</w:t>
      </w:r>
      <w:r w:rsidR="00D16496">
        <w:rPr>
          <w:rFonts w:ascii="3DS V2" w:hAnsi="3DS V2"/>
          <w:noProof/>
          <w:sz w:val="24"/>
          <w:szCs w:val="24"/>
          <w:lang w:eastAsia="zh-CN"/>
        </w:rPr>
        <w:t> »</w:t>
      </w:r>
      <w:r w:rsidR="0010285C">
        <w:rPr>
          <w:rFonts w:ascii="3DS V2" w:hAnsi="3DS V2"/>
          <w:noProof/>
          <w:sz w:val="24"/>
          <w:szCs w:val="24"/>
          <w:lang w:eastAsia="zh-CN"/>
        </w:rPr>
        <w:t>. Ce</w:t>
      </w:r>
      <w:r w:rsidR="00D8678C">
        <w:rPr>
          <w:rFonts w:ascii="3DS V2" w:hAnsi="3DS V2"/>
          <w:noProof/>
          <w:sz w:val="24"/>
          <w:szCs w:val="24"/>
          <w:lang w:eastAsia="zh-CN"/>
        </w:rPr>
        <w:t>t</w:t>
      </w:r>
      <w:r w:rsidR="0010285C">
        <w:rPr>
          <w:rFonts w:ascii="3DS V2" w:hAnsi="3DS V2"/>
          <w:noProof/>
          <w:sz w:val="24"/>
          <w:szCs w:val="24"/>
          <w:lang w:eastAsia="zh-CN"/>
        </w:rPr>
        <w:t xml:space="preserve"> </w:t>
      </w:r>
      <w:r w:rsidR="00D8678C">
        <w:rPr>
          <w:rFonts w:ascii="3DS V2" w:hAnsi="3DS V2"/>
          <w:noProof/>
          <w:sz w:val="24"/>
          <w:szCs w:val="24"/>
          <w:lang w:eastAsia="zh-CN"/>
        </w:rPr>
        <w:t>événement</w:t>
      </w:r>
      <w:r>
        <w:rPr>
          <w:rFonts w:ascii="3DS V2" w:hAnsi="3DS V2"/>
          <w:noProof/>
          <w:sz w:val="24"/>
          <w:szCs w:val="24"/>
          <w:lang w:eastAsia="zh-CN"/>
        </w:rPr>
        <w:t xml:space="preserve"> « OnCable2ConnectorAllocationClick » est défini comme un </w:t>
      </w:r>
      <w:r w:rsidR="00CD27F3" w:rsidRPr="000C1A2C">
        <w:rPr>
          <w:rFonts w:ascii="Cascadia Mono" w:hAnsi="Cascadia Mono" w:cs="Cascadia Mono"/>
          <w:noProof/>
          <w:color w:val="A31515"/>
          <w:sz w:val="19"/>
          <w:szCs w:val="19"/>
        </w:rPr>
        <w:t>EventHandler</w:t>
      </w:r>
      <w:r w:rsidR="00CD27F3" w:rsidRPr="000C1A2C">
        <w:rPr>
          <w:rFonts w:ascii="Cascadia Mono" w:hAnsi="Cascadia Mono" w:cs="Cascadia Mono"/>
          <w:noProof/>
          <w:color w:val="0000FF"/>
          <w:sz w:val="19"/>
          <w:szCs w:val="19"/>
        </w:rPr>
        <w:t xml:space="preserve"> </w:t>
      </w:r>
      <w:r>
        <w:rPr>
          <w:rFonts w:ascii="3DS V2" w:hAnsi="3DS V2"/>
          <w:noProof/>
          <w:sz w:val="24"/>
          <w:szCs w:val="24"/>
          <w:lang w:eastAsia="zh-CN"/>
        </w:rPr>
        <w:t xml:space="preserve">dans le fichier .sypintro : </w:t>
      </w:r>
    </w:p>
    <w:p w14:paraId="4DC5F47E" w14:textId="3E417471" w:rsidR="00961383" w:rsidRPr="0040636C" w:rsidRDefault="00961383" w:rsidP="00961383">
      <w:pPr>
        <w:autoSpaceDE w:val="0"/>
        <w:autoSpaceDN w:val="0"/>
        <w:adjustRightInd w:val="0"/>
        <w:spacing w:after="0" w:line="240" w:lineRule="auto"/>
        <w:rPr>
          <w:rFonts w:ascii="Cascadia Mono" w:hAnsi="Cascadia Mono" w:cs="Cascadia Mono"/>
          <w:noProof/>
          <w:color w:val="0000FF"/>
          <w:sz w:val="19"/>
          <w:szCs w:val="19"/>
          <w:lang w:val="en-US"/>
        </w:rPr>
      </w:pPr>
      <w:r w:rsidRPr="0040636C">
        <w:rPr>
          <w:rFonts w:ascii="Cascadia Mono" w:hAnsi="Cascadia Mono" w:cs="Cascadia Mono"/>
          <w:noProof/>
          <w:color w:val="0000FF"/>
          <w:sz w:val="19"/>
          <w:szCs w:val="19"/>
          <w:lang w:val="en-US"/>
        </w:rPr>
        <w:t>&lt;</w:t>
      </w:r>
      <w:r w:rsidRPr="0040636C">
        <w:rPr>
          <w:rFonts w:ascii="Cascadia Mono" w:hAnsi="Cascadia Mono" w:cs="Cascadia Mono"/>
          <w:noProof/>
          <w:color w:val="A31515"/>
          <w:sz w:val="19"/>
          <w:szCs w:val="19"/>
          <w:lang w:val="en-US"/>
        </w:rPr>
        <w:t>EventHandler</w:t>
      </w:r>
      <w:r w:rsidRPr="0040636C">
        <w:rPr>
          <w:rFonts w:ascii="Cascadia Mono" w:hAnsi="Cascadia Mono" w:cs="Cascadia Mono"/>
          <w:noProof/>
          <w:color w:val="0000FF"/>
          <w:sz w:val="19"/>
          <w:szCs w:val="19"/>
          <w:lang w:val="en-US"/>
        </w:rPr>
        <w:t xml:space="preserve"> </w:t>
      </w:r>
      <w:r w:rsidRPr="0040636C">
        <w:rPr>
          <w:rFonts w:ascii="Cascadia Mono" w:hAnsi="Cascadia Mono" w:cs="Cascadia Mono"/>
          <w:noProof/>
          <w:color w:val="0000FF"/>
          <w:sz w:val="19"/>
          <w:szCs w:val="19"/>
          <w:lang w:val="en-US"/>
        </w:rPr>
        <w:tab/>
      </w:r>
      <w:r w:rsidRPr="0040636C">
        <w:rPr>
          <w:rFonts w:ascii="Cascadia Mono" w:hAnsi="Cascadia Mono" w:cs="Cascadia Mono"/>
          <w:noProof/>
          <w:color w:val="FF0000"/>
          <w:sz w:val="19"/>
          <w:szCs w:val="19"/>
          <w:lang w:val="en-US"/>
        </w:rPr>
        <w:t>name</w:t>
      </w:r>
      <w:r w:rsidRPr="0040636C">
        <w:rPr>
          <w:rFonts w:ascii="Cascadia Mono" w:hAnsi="Cascadia Mono" w:cs="Cascadia Mono"/>
          <w:noProof/>
          <w:color w:val="0000FF"/>
          <w:sz w:val="19"/>
          <w:szCs w:val="19"/>
          <w:lang w:val="en-US"/>
        </w:rPr>
        <w:t>=</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OnCable2ConnectorAllocationClick</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 xml:space="preserve">  </w:t>
      </w:r>
    </w:p>
    <w:p w14:paraId="5CA71938" w14:textId="05FD9AB3" w:rsidR="00961383" w:rsidRDefault="00961383" w:rsidP="00961383">
      <w:pPr>
        <w:autoSpaceDE w:val="0"/>
        <w:autoSpaceDN w:val="0"/>
        <w:adjustRightInd w:val="0"/>
        <w:spacing w:after="0" w:line="240" w:lineRule="auto"/>
        <w:ind w:left="1416" w:firstLine="708"/>
        <w:rPr>
          <w:rFonts w:ascii="Cascadia Mono" w:hAnsi="Cascadia Mono" w:cs="Cascadia Mono"/>
          <w:noProof/>
          <w:color w:val="0000FF"/>
          <w:sz w:val="19"/>
          <w:szCs w:val="19"/>
          <w:lang w:val="en-US"/>
        </w:rPr>
      </w:pPr>
      <w:r w:rsidRPr="0040636C">
        <w:rPr>
          <w:rFonts w:ascii="Cascadia Mono" w:hAnsi="Cascadia Mono" w:cs="Cascadia Mono"/>
          <w:noProof/>
          <w:color w:val="FF0000"/>
          <w:sz w:val="19"/>
          <w:szCs w:val="19"/>
          <w:lang w:val="en-US"/>
        </w:rPr>
        <w:t>args</w:t>
      </w:r>
      <w:r w:rsidRPr="0040636C">
        <w:rPr>
          <w:rFonts w:ascii="Cascadia Mono" w:hAnsi="Cascadia Mono" w:cs="Cascadia Mono"/>
          <w:noProof/>
          <w:color w:val="0000FF"/>
          <w:sz w:val="19"/>
          <w:szCs w:val="19"/>
          <w:lang w:val="en-US"/>
        </w:rPr>
        <w:t>=</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CATSYPEventArgs</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/&gt;</w:t>
      </w:r>
    </w:p>
    <w:p w14:paraId="28F116FE" w14:textId="77777777" w:rsidR="00A47043" w:rsidRPr="0040636C" w:rsidRDefault="00A47043" w:rsidP="00961383">
      <w:pPr>
        <w:autoSpaceDE w:val="0"/>
        <w:autoSpaceDN w:val="0"/>
        <w:adjustRightInd w:val="0"/>
        <w:spacing w:after="0" w:line="240" w:lineRule="auto"/>
        <w:ind w:left="1416" w:firstLine="708"/>
        <w:rPr>
          <w:rFonts w:ascii="Cascadia Mono" w:hAnsi="Cascadia Mono" w:cs="Cascadia Mono"/>
          <w:noProof/>
          <w:color w:val="0000FF"/>
          <w:sz w:val="19"/>
          <w:szCs w:val="19"/>
          <w:lang w:val="en-US"/>
        </w:rPr>
      </w:pPr>
    </w:p>
    <w:p w14:paraId="1B23CCC9" w14:textId="57871F24" w:rsidR="00700C26" w:rsidRPr="008735A7" w:rsidRDefault="001F4901" w:rsidP="002A2F80">
      <w:pPr>
        <w:autoSpaceDE w:val="0"/>
        <w:autoSpaceDN w:val="0"/>
        <w:adjustRightInd w:val="0"/>
        <w:spacing w:after="0"/>
        <w:jc w:val="both"/>
        <w:rPr>
          <w:rFonts w:ascii="Cascadia Mono" w:hAnsi="Cascadia Mono" w:cs="Cascadia Mono"/>
          <w:color w:val="000000"/>
          <w:sz w:val="19"/>
          <w:szCs w:val="19"/>
        </w:rPr>
      </w:pPr>
      <w:r>
        <w:rPr>
          <w:rFonts w:ascii="3DS V2" w:hAnsi="3DS V2"/>
          <w:noProof/>
          <w:sz w:val="24"/>
          <w:szCs w:val="24"/>
          <w:lang w:eastAsia="zh-CN"/>
        </w:rPr>
        <w:lastRenderedPageBreak/>
        <w:t xml:space="preserve">Dans le header </w:t>
      </w:r>
      <w:r w:rsidR="0028741A">
        <w:rPr>
          <w:rFonts w:ascii="3DS V2" w:hAnsi="3DS V2"/>
          <w:noProof/>
          <w:sz w:val="24"/>
          <w:szCs w:val="24"/>
          <w:lang w:eastAsia="zh-CN"/>
        </w:rPr>
        <w:t>du</w:t>
      </w:r>
      <w:r>
        <w:rPr>
          <w:rFonts w:ascii="3DS V2" w:hAnsi="3DS V2"/>
          <w:noProof/>
          <w:sz w:val="24"/>
          <w:szCs w:val="24"/>
          <w:lang w:eastAsia="zh-CN"/>
        </w:rPr>
        <w:t xml:space="preserve"> panneau, </w:t>
      </w:r>
      <w:r w:rsidR="005563A1">
        <w:rPr>
          <w:rFonts w:ascii="3DS V2" w:hAnsi="3DS V2"/>
          <w:noProof/>
          <w:sz w:val="24"/>
          <w:szCs w:val="24"/>
          <w:lang w:eastAsia="zh-CN"/>
        </w:rPr>
        <w:t xml:space="preserve">on enregistre ce </w:t>
      </w:r>
      <w:r w:rsidR="005A1551">
        <w:rPr>
          <w:rFonts w:ascii="3DS V2" w:hAnsi="3DS V2"/>
          <w:noProof/>
          <w:sz w:val="24"/>
          <w:szCs w:val="24"/>
          <w:lang w:eastAsia="zh-CN"/>
        </w:rPr>
        <w:t>bouton</w:t>
      </w:r>
      <w:r w:rsidR="005563A1">
        <w:rPr>
          <w:rFonts w:ascii="3DS V2" w:hAnsi="3DS V2"/>
          <w:noProof/>
          <w:sz w:val="24"/>
          <w:szCs w:val="24"/>
          <w:lang w:eastAsia="zh-CN"/>
        </w:rPr>
        <w:t xml:space="preserve"> avec un pointeur</w:t>
      </w:r>
      <w:r w:rsidR="005A1551">
        <w:rPr>
          <w:rFonts w:ascii="3DS V2" w:hAnsi="3DS V2"/>
          <w:noProof/>
          <w:sz w:val="24"/>
          <w:szCs w:val="24"/>
          <w:lang w:eastAsia="zh-CN"/>
        </w:rPr>
        <w:t>.</w:t>
      </w:r>
      <w:r w:rsidR="008735A7">
        <w:rPr>
          <w:rFonts w:ascii="3DS V2" w:hAnsi="3DS V2"/>
          <w:noProof/>
          <w:sz w:val="24"/>
          <w:szCs w:val="24"/>
          <w:lang w:eastAsia="zh-CN"/>
        </w:rPr>
        <w:t xml:space="preserve"> A l’aide de la fonction </w:t>
      </w:r>
      <w:proofErr w:type="gramStart"/>
      <w:r w:rsidR="008735A7" w:rsidRPr="0040636C">
        <w:rPr>
          <w:rFonts w:ascii="Cascadia Mono" w:hAnsi="Cascadia Mono" w:cs="Cascadia Mono"/>
          <w:noProof/>
          <w:color w:val="000000"/>
          <w:sz w:val="19"/>
          <w:szCs w:val="19"/>
        </w:rPr>
        <w:t>RetrieveSypNamedObject</w:t>
      </w:r>
      <w:r w:rsidR="008735A7" w:rsidRPr="0040636C">
        <w:rPr>
          <w:rFonts w:ascii="Cascadia Mono" w:hAnsi="Cascadia Mono" w:cs="Cascadia Mono"/>
          <w:color w:val="000000"/>
          <w:sz w:val="19"/>
          <w:szCs w:val="19"/>
        </w:rPr>
        <w:t>(</w:t>
      </w:r>
      <w:proofErr w:type="gramEnd"/>
      <w:r w:rsidR="008735A7" w:rsidRPr="0040636C">
        <w:rPr>
          <w:rFonts w:ascii="Cascadia Mono" w:hAnsi="Cascadia Mono" w:cs="Cascadia Mono"/>
          <w:color w:val="000000"/>
          <w:sz w:val="19"/>
          <w:szCs w:val="19"/>
        </w:rPr>
        <w:t>)</w:t>
      </w:r>
      <w:r w:rsidR="008735A7">
        <w:rPr>
          <w:rFonts w:ascii="Cascadia Mono" w:hAnsi="Cascadia Mono" w:cs="Cascadia Mono"/>
          <w:color w:val="000000"/>
          <w:sz w:val="19"/>
          <w:szCs w:val="19"/>
        </w:rPr>
        <w:t xml:space="preserve">, </w:t>
      </w:r>
      <w:r w:rsidR="008735A7">
        <w:rPr>
          <w:rFonts w:ascii="3DS V2" w:hAnsi="3DS V2"/>
          <w:noProof/>
          <w:sz w:val="24"/>
          <w:szCs w:val="24"/>
          <w:lang w:eastAsia="zh-CN"/>
        </w:rPr>
        <w:t>ce poineur va</w:t>
      </w:r>
      <w:r>
        <w:rPr>
          <w:rFonts w:ascii="3DS V2" w:hAnsi="3DS V2"/>
          <w:noProof/>
          <w:sz w:val="24"/>
          <w:szCs w:val="24"/>
          <w:lang w:eastAsia="zh-CN"/>
        </w:rPr>
        <w:t xml:space="preserve"> récupérer le bouton que nous avons défini</w:t>
      </w:r>
      <w:r w:rsidR="005A1551">
        <w:rPr>
          <w:rFonts w:ascii="3DS V2" w:hAnsi="3DS V2"/>
          <w:noProof/>
          <w:sz w:val="24"/>
          <w:szCs w:val="24"/>
          <w:lang w:eastAsia="zh-CN"/>
        </w:rPr>
        <w:t xml:space="preserve"> dans le fichier .sypintro</w:t>
      </w:r>
      <w:r>
        <w:rPr>
          <w:rFonts w:ascii="3DS V2" w:hAnsi="3DS V2"/>
          <w:noProof/>
          <w:sz w:val="24"/>
          <w:szCs w:val="24"/>
          <w:lang w:eastAsia="zh-CN"/>
        </w:rPr>
        <w:t xml:space="preserve">. </w:t>
      </w:r>
    </w:p>
    <w:p w14:paraId="490F4797" w14:textId="77777777" w:rsidR="00700C26" w:rsidRDefault="00700C26" w:rsidP="002A2F80">
      <w:pPr>
        <w:autoSpaceDE w:val="0"/>
        <w:autoSpaceDN w:val="0"/>
        <w:adjustRightInd w:val="0"/>
        <w:spacing w:after="0"/>
        <w:jc w:val="both"/>
        <w:rPr>
          <w:rFonts w:ascii="3DS V2" w:hAnsi="3DS V2"/>
          <w:sz w:val="24"/>
          <w:szCs w:val="24"/>
          <w:lang w:eastAsia="zh-CN"/>
        </w:rPr>
      </w:pPr>
    </w:p>
    <w:p w14:paraId="4A7C776F" w14:textId="2E687325" w:rsidR="00FB3187" w:rsidRDefault="00E54ED4" w:rsidP="002A2F80">
      <w:pPr>
        <w:autoSpaceDE w:val="0"/>
        <w:autoSpaceDN w:val="0"/>
        <w:adjustRightInd w:val="0"/>
        <w:spacing w:after="0"/>
        <w:jc w:val="both"/>
        <w:rPr>
          <w:rFonts w:ascii="3DS V2" w:hAnsi="3DS V2"/>
          <w:noProof/>
          <w:sz w:val="24"/>
          <w:szCs w:val="24"/>
          <w:lang w:eastAsia="zh-CN"/>
        </w:rPr>
      </w:pPr>
      <w:r>
        <w:rPr>
          <w:rFonts w:ascii="3DS V2" w:hAnsi="3DS V2"/>
          <w:noProof/>
          <w:sz w:val="24"/>
          <w:szCs w:val="24"/>
          <w:lang w:eastAsia="zh-CN"/>
        </w:rPr>
        <w:t>L’</w:t>
      </w:r>
      <w:r w:rsidR="00D8678C">
        <w:rPr>
          <w:rFonts w:ascii="3DS V2" w:hAnsi="3DS V2"/>
          <w:noProof/>
          <w:sz w:val="24"/>
          <w:szCs w:val="24"/>
          <w:lang w:eastAsia="zh-CN"/>
        </w:rPr>
        <w:t>événement</w:t>
      </w:r>
      <w:r>
        <w:rPr>
          <w:rFonts w:ascii="3DS V2" w:hAnsi="3DS V2"/>
          <w:noProof/>
          <w:sz w:val="24"/>
          <w:szCs w:val="24"/>
          <w:lang w:eastAsia="zh-CN"/>
        </w:rPr>
        <w:t xml:space="preserve"> </w:t>
      </w:r>
      <w:r w:rsidRPr="000C1A2C">
        <w:rPr>
          <w:rFonts w:ascii="Cascadia Mono" w:hAnsi="Cascadia Mono" w:cs="Cascadia Mono"/>
          <w:noProof/>
          <w:color w:val="0000FF"/>
          <w:sz w:val="19"/>
          <w:szCs w:val="19"/>
        </w:rPr>
        <w:t>On</w:t>
      </w:r>
      <w:r w:rsidR="0093438A">
        <w:rPr>
          <w:rFonts w:ascii="Cascadia Mono" w:hAnsi="Cascadia Mono" w:cs="Cascadia Mono"/>
          <w:noProof/>
          <w:color w:val="0000FF"/>
          <w:sz w:val="19"/>
          <w:szCs w:val="19"/>
        </w:rPr>
        <w:t>Commande</w:t>
      </w:r>
      <w:r w:rsidRPr="000C1A2C">
        <w:rPr>
          <w:rFonts w:ascii="Cascadia Mono" w:hAnsi="Cascadia Mono" w:cs="Cascadia Mono"/>
          <w:noProof/>
          <w:color w:val="0000FF"/>
          <w:sz w:val="19"/>
          <w:szCs w:val="19"/>
        </w:rPr>
        <w:t>Click</w:t>
      </w:r>
      <w:r>
        <w:rPr>
          <w:rFonts w:ascii="3DS V2" w:hAnsi="3DS V2"/>
          <w:noProof/>
          <w:sz w:val="24"/>
          <w:szCs w:val="24"/>
          <w:lang w:eastAsia="zh-CN"/>
        </w:rPr>
        <w:t xml:space="preserve">, </w:t>
      </w:r>
      <w:r w:rsidR="002D6C04">
        <w:rPr>
          <w:rFonts w:ascii="3DS V2" w:hAnsi="3DS V2"/>
          <w:noProof/>
          <w:sz w:val="24"/>
          <w:szCs w:val="24"/>
          <w:lang w:eastAsia="zh-CN"/>
        </w:rPr>
        <w:t>déclanché par un</w:t>
      </w:r>
      <w:r w:rsidR="00315E9A">
        <w:rPr>
          <w:rFonts w:ascii="3DS V2" w:hAnsi="3DS V2"/>
          <w:noProof/>
          <w:sz w:val="24"/>
          <w:szCs w:val="24"/>
          <w:lang w:eastAsia="zh-CN"/>
        </w:rPr>
        <w:t xml:space="preserve"> clic</w:t>
      </w:r>
      <w:r w:rsidR="002D3616">
        <w:rPr>
          <w:rFonts w:ascii="3DS V2" w:hAnsi="3DS V2"/>
          <w:noProof/>
          <w:sz w:val="24"/>
          <w:szCs w:val="24"/>
          <w:lang w:eastAsia="zh-CN"/>
        </w:rPr>
        <w:t xml:space="preserve"> gauche d</w:t>
      </w:r>
      <w:r w:rsidR="00B13DA8">
        <w:rPr>
          <w:rFonts w:ascii="3DS V2" w:hAnsi="3DS V2"/>
          <w:noProof/>
          <w:sz w:val="24"/>
          <w:szCs w:val="24"/>
          <w:lang w:eastAsia="zh-CN"/>
        </w:rPr>
        <w:t>u</w:t>
      </w:r>
      <w:r>
        <w:rPr>
          <w:rFonts w:ascii="3DS V2" w:hAnsi="3DS V2"/>
          <w:noProof/>
          <w:sz w:val="24"/>
          <w:szCs w:val="24"/>
          <w:lang w:eastAsia="zh-CN"/>
        </w:rPr>
        <w:t xml:space="preserve"> bouton, est défini aussi dans l</w:t>
      </w:r>
      <w:r w:rsidR="00700C26">
        <w:rPr>
          <w:rFonts w:ascii="3DS V2" w:hAnsi="3DS V2"/>
          <w:noProof/>
          <w:sz w:val="24"/>
          <w:szCs w:val="24"/>
          <w:lang w:eastAsia="zh-CN"/>
        </w:rPr>
        <w:t>a class</w:t>
      </w:r>
      <w:r w:rsidR="00223D50">
        <w:rPr>
          <w:rFonts w:ascii="3DS V2" w:hAnsi="3DS V2"/>
          <w:noProof/>
          <w:sz w:val="24"/>
          <w:szCs w:val="24"/>
          <w:lang w:eastAsia="zh-CN"/>
        </w:rPr>
        <w:t>e</w:t>
      </w:r>
      <w:r>
        <w:rPr>
          <w:rFonts w:ascii="3DS V2" w:hAnsi="3DS V2"/>
          <w:noProof/>
          <w:sz w:val="24"/>
          <w:szCs w:val="24"/>
          <w:lang w:eastAsia="zh-CN"/>
        </w:rPr>
        <w:t xml:space="preserve"> d</w:t>
      </w:r>
      <w:r w:rsidR="004B76DC">
        <w:rPr>
          <w:rFonts w:ascii="3DS V2" w:hAnsi="3DS V2"/>
          <w:noProof/>
          <w:sz w:val="24"/>
          <w:szCs w:val="24"/>
          <w:lang w:eastAsia="zh-CN"/>
        </w:rPr>
        <w:t>u</w:t>
      </w:r>
      <w:r>
        <w:rPr>
          <w:rFonts w:ascii="3DS V2" w:hAnsi="3DS V2"/>
          <w:noProof/>
          <w:sz w:val="24"/>
          <w:szCs w:val="24"/>
          <w:lang w:eastAsia="zh-CN"/>
        </w:rPr>
        <w:t xml:space="preserve"> panneau</w:t>
      </w:r>
      <w:r w:rsidR="00700C26">
        <w:rPr>
          <w:rFonts w:ascii="3DS V2" w:hAnsi="3DS V2"/>
          <w:noProof/>
          <w:sz w:val="24"/>
          <w:szCs w:val="24"/>
          <w:lang w:eastAsia="zh-CN"/>
        </w:rPr>
        <w:t xml:space="preserve">. </w:t>
      </w:r>
      <w:r w:rsidR="002354D1">
        <w:rPr>
          <w:rFonts w:ascii="3DS V2" w:hAnsi="3DS V2"/>
          <w:noProof/>
          <w:sz w:val="24"/>
          <w:szCs w:val="24"/>
          <w:lang w:eastAsia="zh-CN"/>
        </w:rPr>
        <w:t>Pour lancer la commande,</w:t>
      </w:r>
      <w:r w:rsidR="002D3616">
        <w:rPr>
          <w:rFonts w:ascii="3DS V2" w:hAnsi="3DS V2"/>
          <w:noProof/>
          <w:sz w:val="24"/>
          <w:szCs w:val="24"/>
          <w:lang w:eastAsia="zh-CN"/>
        </w:rPr>
        <w:t xml:space="preserve"> il suffit de récupérer </w:t>
      </w:r>
      <w:r>
        <w:rPr>
          <w:rFonts w:ascii="3DS V2" w:hAnsi="3DS V2"/>
          <w:noProof/>
          <w:sz w:val="24"/>
          <w:szCs w:val="24"/>
          <w:lang w:eastAsia="zh-CN"/>
        </w:rPr>
        <w:t>son header</w:t>
      </w:r>
      <w:r w:rsidR="00866F5D">
        <w:rPr>
          <w:rFonts w:ascii="3DS V2" w:hAnsi="3DS V2"/>
          <w:noProof/>
          <w:sz w:val="24"/>
          <w:szCs w:val="24"/>
          <w:lang w:eastAsia="zh-CN"/>
        </w:rPr>
        <w:t xml:space="preserve"> qui a été enregistré</w:t>
      </w:r>
      <w:r w:rsidR="002D3616">
        <w:rPr>
          <w:rFonts w:ascii="3DS V2" w:hAnsi="3DS V2"/>
          <w:noProof/>
          <w:sz w:val="24"/>
          <w:szCs w:val="24"/>
          <w:lang w:eastAsia="zh-CN"/>
        </w:rPr>
        <w:t xml:space="preserve"> dans le « CATELEditorHeaders</w:t>
      </w:r>
      <w:r w:rsidR="00491DDE">
        <w:rPr>
          <w:rFonts w:ascii="3DS V2" w:hAnsi="3DS V2"/>
          <w:noProof/>
          <w:sz w:val="24"/>
          <w:szCs w:val="24"/>
          <w:lang w:eastAsia="zh-CN"/>
        </w:rPr>
        <w:t>.</w:t>
      </w:r>
      <w:r w:rsidR="002D3616">
        <w:rPr>
          <w:rFonts w:ascii="3DS V2" w:hAnsi="3DS V2"/>
          <w:noProof/>
          <w:sz w:val="24"/>
          <w:szCs w:val="24"/>
          <w:lang w:eastAsia="zh-CN"/>
        </w:rPr>
        <w:t>h »</w:t>
      </w:r>
      <w:r w:rsidR="00866F5D">
        <w:rPr>
          <w:rFonts w:ascii="3DS V2" w:hAnsi="3DS V2"/>
          <w:noProof/>
          <w:sz w:val="24"/>
          <w:szCs w:val="24"/>
          <w:lang w:eastAsia="zh-CN"/>
        </w:rPr>
        <w:t>.</w:t>
      </w:r>
      <w:r w:rsidR="002D3616">
        <w:rPr>
          <w:rFonts w:ascii="3DS V2" w:hAnsi="3DS V2"/>
          <w:noProof/>
          <w:sz w:val="24"/>
          <w:szCs w:val="24"/>
          <w:lang w:eastAsia="zh-CN"/>
        </w:rPr>
        <w:t xml:space="preserve"> </w:t>
      </w:r>
      <w:r w:rsidR="00AA7B98">
        <w:rPr>
          <w:rFonts w:ascii="3DS V2" w:hAnsi="3DS V2"/>
          <w:noProof/>
          <w:sz w:val="24"/>
          <w:szCs w:val="24"/>
          <w:lang w:eastAsia="zh-CN"/>
        </w:rPr>
        <w:t>Ce header récupéré</w:t>
      </w:r>
      <w:r w:rsidR="006B6F71">
        <w:rPr>
          <w:rFonts w:ascii="3DS V2" w:hAnsi="3DS V2"/>
          <w:noProof/>
          <w:sz w:val="24"/>
          <w:szCs w:val="24"/>
          <w:lang w:eastAsia="zh-CN"/>
        </w:rPr>
        <w:t xml:space="preserve"> </w:t>
      </w:r>
      <w:r>
        <w:rPr>
          <w:rFonts w:ascii="3DS V2" w:hAnsi="3DS V2"/>
          <w:noProof/>
          <w:sz w:val="24"/>
          <w:szCs w:val="24"/>
          <w:lang w:eastAsia="zh-CN"/>
        </w:rPr>
        <w:t>a u</w:t>
      </w:r>
      <w:r w:rsidR="006C602F">
        <w:rPr>
          <w:rFonts w:ascii="3DS V2" w:hAnsi="3DS V2"/>
          <w:noProof/>
          <w:sz w:val="24"/>
          <w:szCs w:val="24"/>
          <w:lang w:eastAsia="zh-CN"/>
        </w:rPr>
        <w:t xml:space="preserve">ne méthode qui s’apelle </w:t>
      </w:r>
      <w:proofErr w:type="gramStart"/>
      <w:r w:rsidRPr="0040636C">
        <w:rPr>
          <w:rFonts w:ascii="Cascadia Mono" w:hAnsi="Cascadia Mono" w:cs="Cascadia Mono"/>
          <w:color w:val="000000"/>
          <w:sz w:val="19"/>
          <w:szCs w:val="19"/>
        </w:rPr>
        <w:t>StartCommand(</w:t>
      </w:r>
      <w:proofErr w:type="gramEnd"/>
      <w:r w:rsidRPr="0040636C">
        <w:rPr>
          <w:rFonts w:ascii="Cascadia Mono" w:hAnsi="Cascadia Mono" w:cs="Cascadia Mono"/>
          <w:color w:val="000000"/>
          <w:sz w:val="19"/>
          <w:szCs w:val="19"/>
        </w:rPr>
        <w:t>)</w:t>
      </w:r>
      <w:r>
        <w:rPr>
          <w:rFonts w:ascii="3DS V2" w:hAnsi="3DS V2"/>
          <w:noProof/>
          <w:sz w:val="24"/>
          <w:szCs w:val="24"/>
          <w:lang w:eastAsia="zh-CN"/>
        </w:rPr>
        <w:t xml:space="preserve"> pour lancer </w:t>
      </w:r>
      <w:r w:rsidR="00433346">
        <w:rPr>
          <w:rFonts w:ascii="3DS V2" w:hAnsi="3DS V2"/>
          <w:noProof/>
          <w:sz w:val="24"/>
          <w:szCs w:val="24"/>
          <w:lang w:eastAsia="zh-CN"/>
        </w:rPr>
        <w:t xml:space="preserve">la </w:t>
      </w:r>
      <w:r>
        <w:rPr>
          <w:rFonts w:ascii="3DS V2" w:hAnsi="3DS V2"/>
          <w:noProof/>
          <w:sz w:val="24"/>
          <w:szCs w:val="24"/>
          <w:lang w:eastAsia="zh-CN"/>
        </w:rPr>
        <w:t>commande</w:t>
      </w:r>
      <w:r w:rsidR="00433346">
        <w:rPr>
          <w:rFonts w:ascii="3DS V2" w:hAnsi="3DS V2"/>
          <w:noProof/>
          <w:sz w:val="24"/>
          <w:szCs w:val="24"/>
          <w:lang w:eastAsia="zh-CN"/>
        </w:rPr>
        <w:t xml:space="preserve"> associée</w:t>
      </w:r>
      <w:r>
        <w:rPr>
          <w:rFonts w:ascii="3DS V2" w:hAnsi="3DS V2"/>
          <w:noProof/>
          <w:sz w:val="24"/>
          <w:szCs w:val="24"/>
          <w:lang w:eastAsia="zh-CN"/>
        </w:rPr>
        <w:t xml:space="preserve">. </w:t>
      </w:r>
    </w:p>
    <w:p w14:paraId="739BD9B6" w14:textId="5C7116E9" w:rsidR="005D6F4E" w:rsidRDefault="005D6F4E" w:rsidP="00CD6C95">
      <w:pPr>
        <w:autoSpaceDE w:val="0"/>
        <w:autoSpaceDN w:val="0"/>
        <w:adjustRightInd w:val="0"/>
        <w:spacing w:after="0" w:line="240" w:lineRule="auto"/>
        <w:rPr>
          <w:rFonts w:ascii="3DS V2" w:hAnsi="3DS V2"/>
          <w:noProof/>
          <w:sz w:val="24"/>
          <w:szCs w:val="24"/>
          <w:lang w:eastAsia="zh-CN"/>
        </w:rPr>
      </w:pPr>
    </w:p>
    <w:p w14:paraId="2B7ACF86" w14:textId="78795431" w:rsidR="005D6F4E" w:rsidRDefault="001A7A56"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drawing>
          <wp:anchor distT="0" distB="0" distL="114300" distR="114300" simplePos="0" relativeHeight="251710976" behindDoc="1" locked="0" layoutInCell="1" allowOverlap="1" wp14:anchorId="187AED55" wp14:editId="6B0ED3E4">
            <wp:simplePos x="0" y="0"/>
            <wp:positionH relativeFrom="margin">
              <wp:posOffset>-164310</wp:posOffset>
            </wp:positionH>
            <wp:positionV relativeFrom="paragraph">
              <wp:posOffset>282215</wp:posOffset>
            </wp:positionV>
            <wp:extent cx="6137275" cy="5158105"/>
            <wp:effectExtent l="0" t="0" r="0" b="4445"/>
            <wp:wrapTight wrapText="bothSides">
              <wp:wrapPolygon edited="0">
                <wp:start x="0" y="0"/>
                <wp:lineTo x="0" y="9333"/>
                <wp:lineTo x="18371" y="10211"/>
                <wp:lineTo x="15689" y="10211"/>
                <wp:lineTo x="15689" y="10769"/>
                <wp:lineTo x="18371" y="11487"/>
                <wp:lineTo x="0" y="12046"/>
                <wp:lineTo x="0" y="21539"/>
                <wp:lineTo x="21522" y="21539"/>
                <wp:lineTo x="21522" y="12046"/>
                <wp:lineTo x="18706" y="11487"/>
                <wp:lineTo x="21522" y="10769"/>
                <wp:lineTo x="21522" y="10211"/>
                <wp:lineTo x="19175" y="10211"/>
                <wp:lineTo x="21455" y="9174"/>
                <wp:lineTo x="21388" y="0"/>
                <wp:lineTo x="0" y="0"/>
              </wp:wrapPolygon>
            </wp:wrapTight>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37275" cy="51581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0CA41B" w14:textId="21EC11F3" w:rsidR="005D6F4E" w:rsidRDefault="005D6F4E" w:rsidP="00CD6C95">
      <w:pPr>
        <w:autoSpaceDE w:val="0"/>
        <w:autoSpaceDN w:val="0"/>
        <w:adjustRightInd w:val="0"/>
        <w:spacing w:after="0" w:line="240" w:lineRule="auto"/>
        <w:rPr>
          <w:rFonts w:ascii="3DS V2" w:hAnsi="3DS V2"/>
          <w:noProof/>
          <w:sz w:val="24"/>
          <w:szCs w:val="24"/>
          <w:lang w:eastAsia="zh-CN"/>
        </w:rPr>
      </w:pPr>
    </w:p>
    <w:p w14:paraId="7EEF900B" w14:textId="4F45D172" w:rsidR="005D6F4E" w:rsidRDefault="001A7A56" w:rsidP="00CD6C95">
      <w:pPr>
        <w:autoSpaceDE w:val="0"/>
        <w:autoSpaceDN w:val="0"/>
        <w:adjustRightInd w:val="0"/>
        <w:spacing w:after="0" w:line="240" w:lineRule="auto"/>
        <w:rPr>
          <w:rFonts w:ascii="3DS V2" w:hAnsi="3DS V2"/>
          <w:noProof/>
          <w:sz w:val="24"/>
          <w:szCs w:val="24"/>
          <w:lang w:eastAsia="zh-CN"/>
        </w:rPr>
      </w:pPr>
      <w:r>
        <w:rPr>
          <w:noProof/>
        </w:rPr>
        <mc:AlternateContent>
          <mc:Choice Requires="wps">
            <w:drawing>
              <wp:anchor distT="0" distB="0" distL="114300" distR="114300" simplePos="0" relativeHeight="251713024" behindDoc="1" locked="0" layoutInCell="1" allowOverlap="1" wp14:anchorId="68D1B7B5" wp14:editId="228DEC26">
                <wp:simplePos x="0" y="0"/>
                <wp:positionH relativeFrom="margin">
                  <wp:align>left</wp:align>
                </wp:positionH>
                <wp:positionV relativeFrom="paragraph">
                  <wp:posOffset>3054841</wp:posOffset>
                </wp:positionV>
                <wp:extent cx="6007735" cy="635"/>
                <wp:effectExtent l="0" t="0" r="0" b="8255"/>
                <wp:wrapTight wrapText="bothSides">
                  <wp:wrapPolygon edited="0">
                    <wp:start x="0" y="0"/>
                    <wp:lineTo x="0" y="20698"/>
                    <wp:lineTo x="21506" y="20698"/>
                    <wp:lineTo x="21506" y="0"/>
                    <wp:lineTo x="0" y="0"/>
                  </wp:wrapPolygon>
                </wp:wrapTight>
                <wp:docPr id="46" name="Zone de texte 46"/>
                <wp:cNvGraphicFramePr/>
                <a:graphic xmlns:a="http://schemas.openxmlformats.org/drawingml/2006/main">
                  <a:graphicData uri="http://schemas.microsoft.com/office/word/2010/wordprocessingShape">
                    <wps:wsp>
                      <wps:cNvSpPr txBox="1"/>
                      <wps:spPr>
                        <a:xfrm>
                          <a:off x="0" y="0"/>
                          <a:ext cx="6007735" cy="635"/>
                        </a:xfrm>
                        <a:prstGeom prst="rect">
                          <a:avLst/>
                        </a:prstGeom>
                        <a:solidFill>
                          <a:prstClr val="white"/>
                        </a:solidFill>
                        <a:ln>
                          <a:noFill/>
                        </a:ln>
                      </wps:spPr>
                      <wps:txbx>
                        <w:txbxContent>
                          <w:p w14:paraId="29252753" w14:textId="78F8D028" w:rsidR="005D6F4E" w:rsidRPr="0052067F" w:rsidRDefault="005D6F4E" w:rsidP="005D6F4E">
                            <w:pPr>
                              <w:pStyle w:val="Lgende"/>
                              <w:jc w:val="center"/>
                              <w:rPr>
                                <w:rFonts w:ascii="3DS V2" w:hAnsi="3DS V2"/>
                                <w:noProof/>
                                <w:sz w:val="24"/>
                                <w:szCs w:val="24"/>
                              </w:rPr>
                            </w:pPr>
                            <w:r>
                              <w:t xml:space="preserve">Figure </w:t>
                            </w:r>
                            <w:fldSimple w:instr=" SEQ Figure \* ARABIC ">
                              <w:r w:rsidR="00FC7E5C">
                                <w:rPr>
                                  <w:noProof/>
                                </w:rPr>
                                <w:t>31</w:t>
                              </w:r>
                            </w:fldSimple>
                            <w:r>
                              <w:t xml:space="preserve"> : Mode de fonctionnement de la commande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D1B7B5" id="Zone de texte 46" o:spid="_x0000_s1047" type="#_x0000_t202" style="position:absolute;margin-left:0;margin-top:240.55pt;width:473.05pt;height:.05pt;z-index:-25160345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" stroked="f">
                <v:textbox style="mso-fit-shape-to-text:t" inset="0,0,0,0">
                  <w:txbxContent>
                    <w:p w14:paraId="29252753" w14:textId="78F8D028" w:rsidR="005D6F4E" w:rsidRPr="0052067F" w:rsidRDefault="005D6F4E" w:rsidP="005D6F4E">
                      <w:pPr>
                        <w:pStyle w:val="Lgende"/>
                        <w:jc w:val="center"/>
                        <w:rPr>
                          <w:rFonts w:ascii="3DS V2" w:hAnsi="3DS V2"/>
                          <w:noProof/>
                          <w:sz w:val="24"/>
                          <w:szCs w:val="24"/>
                        </w:rPr>
                      </w:pPr>
                      <w:r>
                        <w:t xml:space="preserve">Figure </w:t>
                      </w:r>
                      <w:fldSimple w:instr=" SEQ Figure \* ARABIC ">
                        <w:r w:rsidR="00FC7E5C">
                          <w:rPr>
                            <w:noProof/>
                          </w:rPr>
                          <w:t>31</w:t>
                        </w:r>
                      </w:fldSimple>
                      <w:r>
                        <w:t xml:space="preserve"> : Mode de fonctionnement de la commande</w:t>
                      </w:r>
                    </w:p>
                  </w:txbxContent>
                </v:textbox>
                <w10:wrap type="tight" anchorx="margin"/>
              </v:shape>
            </w:pict>
          </mc:Fallback>
        </mc:AlternateContent>
      </w:r>
    </w:p>
    <w:p w14:paraId="644A0169" w14:textId="48851F5C" w:rsidR="008D5545" w:rsidRDefault="003F0104" w:rsidP="008D5545">
      <w:pPr>
        <w:pStyle w:val="Titre3"/>
        <w:rPr>
          <w:rFonts w:ascii="3DS V2" w:hAnsi="3DS V2"/>
          <w:sz w:val="32"/>
          <w:szCs w:val="32"/>
        </w:rPr>
      </w:pPr>
      <w:bookmarkStart w:id="43" w:name="_Toc205474997"/>
      <w:r>
        <w:rPr>
          <w:rFonts w:ascii="3DS V2" w:hAnsi="3DS V2"/>
          <w:sz w:val="32"/>
          <w:szCs w:val="32"/>
        </w:rPr>
        <w:lastRenderedPageBreak/>
        <w:t>Nouvelle classe de cavité</w:t>
      </w:r>
      <w:bookmarkEnd w:id="43"/>
    </w:p>
    <w:p w14:paraId="14E2F571" w14:textId="54FC0A62" w:rsidR="008D5545" w:rsidRPr="00766471" w:rsidRDefault="002123CA" w:rsidP="0083419E">
      <w:pPr>
        <w:jc w:val="both"/>
        <w:rPr>
          <w:rFonts w:ascii="3DS V2" w:hAnsi="3DS V2"/>
          <w:sz w:val="24"/>
          <w:szCs w:val="24"/>
        </w:rPr>
      </w:pPr>
      <w:r w:rsidRPr="00766471">
        <w:rPr>
          <w:rFonts w:ascii="3DS V2" w:hAnsi="3DS V2"/>
          <w:sz w:val="24"/>
          <w:szCs w:val="24"/>
        </w:rPr>
        <w:t xml:space="preserve">Dans </w:t>
      </w:r>
      <w:r w:rsidR="00A9792F">
        <w:rPr>
          <w:rFonts w:ascii="3DS V2" w:hAnsi="3DS V2"/>
          <w:sz w:val="24"/>
          <w:szCs w:val="24"/>
        </w:rPr>
        <w:t>le contexte de CATIA E</w:t>
      </w:r>
      <w:r w:rsidR="00A9792F" w:rsidRPr="009D4812">
        <w:rPr>
          <w:rFonts w:ascii="3DS V2" w:hAnsi="3DS V2"/>
          <w:sz w:val="24"/>
          <w:szCs w:val="24"/>
        </w:rPr>
        <w:t xml:space="preserve">lectrical </w:t>
      </w:r>
      <w:r w:rsidR="00A9792F">
        <w:rPr>
          <w:rFonts w:ascii="3DS V2" w:hAnsi="3DS V2"/>
          <w:sz w:val="24"/>
          <w:szCs w:val="24"/>
        </w:rPr>
        <w:t>S</w:t>
      </w:r>
      <w:r w:rsidR="00A9792F" w:rsidRPr="009D4812">
        <w:rPr>
          <w:rFonts w:ascii="3DS V2" w:hAnsi="3DS V2"/>
          <w:sz w:val="24"/>
          <w:szCs w:val="24"/>
        </w:rPr>
        <w:t xml:space="preserve">ystem </w:t>
      </w:r>
      <w:r w:rsidR="00A9792F">
        <w:rPr>
          <w:rFonts w:ascii="3DS V2" w:hAnsi="3DS V2"/>
          <w:sz w:val="24"/>
          <w:szCs w:val="24"/>
        </w:rPr>
        <w:t>D</w:t>
      </w:r>
      <w:r w:rsidR="00A9792F" w:rsidRPr="009D4812">
        <w:rPr>
          <w:rFonts w:ascii="3DS V2" w:hAnsi="3DS V2"/>
          <w:sz w:val="24"/>
          <w:szCs w:val="24"/>
        </w:rPr>
        <w:t>esign</w:t>
      </w:r>
      <w:r w:rsidRPr="00766471">
        <w:rPr>
          <w:rFonts w:ascii="3DS V2" w:hAnsi="3DS V2"/>
          <w:sz w:val="24"/>
          <w:szCs w:val="24"/>
        </w:rPr>
        <w:t xml:space="preserve">, </w:t>
      </w:r>
      <w:r w:rsidR="002D5BFC">
        <w:rPr>
          <w:rFonts w:ascii="3DS V2" w:hAnsi="3DS V2"/>
          <w:sz w:val="24"/>
          <w:szCs w:val="24"/>
        </w:rPr>
        <w:t>on</w:t>
      </w:r>
      <w:r w:rsidR="000176DA">
        <w:rPr>
          <w:rFonts w:ascii="3DS V2" w:hAnsi="3DS V2"/>
          <w:sz w:val="24"/>
          <w:szCs w:val="24"/>
        </w:rPr>
        <w:t xml:space="preserve"> </w:t>
      </w:r>
      <w:r w:rsidR="007551F9">
        <w:rPr>
          <w:rFonts w:ascii="3DS V2" w:hAnsi="3DS V2"/>
          <w:sz w:val="24"/>
          <w:szCs w:val="24"/>
        </w:rPr>
        <w:t>distingu</w:t>
      </w:r>
      <w:r w:rsidR="002D5BFC">
        <w:rPr>
          <w:rFonts w:ascii="3DS V2" w:hAnsi="3DS V2"/>
          <w:sz w:val="24"/>
          <w:szCs w:val="24"/>
        </w:rPr>
        <w:t>e</w:t>
      </w:r>
      <w:r w:rsidR="000176DA">
        <w:rPr>
          <w:rFonts w:ascii="3DS V2" w:hAnsi="3DS V2"/>
          <w:sz w:val="24"/>
          <w:szCs w:val="24"/>
        </w:rPr>
        <w:t xml:space="preserve"> la notion d’objet « logique » </w:t>
      </w:r>
      <w:r w:rsidR="00DF5EDB">
        <w:rPr>
          <w:rFonts w:ascii="3DS V2" w:hAnsi="3DS V2"/>
          <w:sz w:val="24"/>
          <w:szCs w:val="24"/>
        </w:rPr>
        <w:t>de celle</w:t>
      </w:r>
      <w:r w:rsidR="000176DA">
        <w:rPr>
          <w:rFonts w:ascii="3DS V2" w:hAnsi="3DS V2"/>
          <w:sz w:val="24"/>
          <w:szCs w:val="24"/>
        </w:rPr>
        <w:t xml:space="preserve"> d’objets « physique »</w:t>
      </w:r>
      <w:r w:rsidRPr="00766471">
        <w:rPr>
          <w:rFonts w:ascii="3DS V2" w:hAnsi="3DS V2"/>
          <w:sz w:val="24"/>
          <w:szCs w:val="24"/>
        </w:rPr>
        <w:t xml:space="preserve">. Chacun </w:t>
      </w:r>
      <w:r w:rsidR="00595548">
        <w:rPr>
          <w:rFonts w:ascii="3DS V2" w:hAnsi="3DS V2"/>
          <w:sz w:val="24"/>
          <w:szCs w:val="24"/>
        </w:rPr>
        <w:t>possède</w:t>
      </w:r>
      <w:r w:rsidR="00EE4F2E">
        <w:rPr>
          <w:rFonts w:ascii="3DS V2" w:hAnsi="3DS V2"/>
          <w:sz w:val="24"/>
          <w:szCs w:val="24"/>
        </w:rPr>
        <w:t xml:space="preserve"> </w:t>
      </w:r>
      <w:r w:rsidRPr="00766471">
        <w:rPr>
          <w:rFonts w:ascii="3DS V2" w:hAnsi="3DS V2"/>
          <w:sz w:val="24"/>
          <w:szCs w:val="24"/>
        </w:rPr>
        <w:t xml:space="preserve">sa </w:t>
      </w:r>
      <w:r w:rsidR="00EE4F2E">
        <w:rPr>
          <w:rFonts w:ascii="3DS V2" w:hAnsi="3DS V2"/>
          <w:sz w:val="24"/>
          <w:szCs w:val="24"/>
        </w:rPr>
        <w:t xml:space="preserve">propre </w:t>
      </w:r>
      <w:r w:rsidRPr="00766471">
        <w:rPr>
          <w:rFonts w:ascii="3DS V2" w:hAnsi="3DS V2"/>
          <w:sz w:val="24"/>
          <w:szCs w:val="24"/>
        </w:rPr>
        <w:t>définition et</w:t>
      </w:r>
      <w:r w:rsidR="00595548">
        <w:rPr>
          <w:rFonts w:ascii="3DS V2" w:hAnsi="3DS V2"/>
          <w:sz w:val="24"/>
          <w:szCs w:val="24"/>
        </w:rPr>
        <w:t xml:space="preserve"> son propre</w:t>
      </w:r>
      <w:r w:rsidRPr="00766471">
        <w:rPr>
          <w:rFonts w:ascii="3DS V2" w:hAnsi="3DS V2"/>
          <w:sz w:val="24"/>
          <w:szCs w:val="24"/>
        </w:rPr>
        <w:t xml:space="preserve"> comportement.</w:t>
      </w:r>
      <w:r w:rsidR="00753E42">
        <w:rPr>
          <w:rFonts w:ascii="3DS V2" w:hAnsi="3DS V2"/>
          <w:sz w:val="24"/>
          <w:szCs w:val="24"/>
        </w:rPr>
        <w:t xml:space="preserve"> </w:t>
      </w:r>
      <w:r w:rsidR="00D3668D" w:rsidRPr="00766471">
        <w:rPr>
          <w:rFonts w:ascii="3DS V2" w:hAnsi="3DS V2"/>
          <w:sz w:val="24"/>
          <w:szCs w:val="24"/>
        </w:rPr>
        <w:t>Cependant</w:t>
      </w:r>
      <w:r w:rsidR="00342163">
        <w:rPr>
          <w:rFonts w:ascii="3DS V2" w:hAnsi="3DS V2"/>
          <w:sz w:val="24"/>
          <w:szCs w:val="24"/>
        </w:rPr>
        <w:t xml:space="preserve">, </w:t>
      </w:r>
      <w:r w:rsidRPr="00766471">
        <w:rPr>
          <w:rFonts w:ascii="3DS V2" w:hAnsi="3DS V2"/>
          <w:sz w:val="24"/>
          <w:szCs w:val="24"/>
        </w:rPr>
        <w:t>ces deux types d’objet portent le même nom</w:t>
      </w:r>
      <w:r w:rsidR="00BE562A" w:rsidRPr="00766471">
        <w:rPr>
          <w:rFonts w:ascii="3DS V2" w:hAnsi="3DS V2"/>
          <w:sz w:val="24"/>
          <w:szCs w:val="24"/>
        </w:rPr>
        <w:t>, i</w:t>
      </w:r>
      <w:r w:rsidRPr="00766471">
        <w:rPr>
          <w:rFonts w:ascii="3DS V2" w:hAnsi="3DS V2"/>
          <w:sz w:val="24"/>
          <w:szCs w:val="24"/>
        </w:rPr>
        <w:t xml:space="preserve">ls sont donc </w:t>
      </w:r>
      <w:r w:rsidR="008021B5" w:rsidRPr="00766471">
        <w:rPr>
          <w:rFonts w:ascii="3DS V2" w:hAnsi="3DS V2"/>
          <w:sz w:val="24"/>
          <w:szCs w:val="24"/>
        </w:rPr>
        <w:t>reliés</w:t>
      </w:r>
      <w:r w:rsidRPr="00766471">
        <w:rPr>
          <w:rFonts w:ascii="3DS V2" w:hAnsi="3DS V2"/>
          <w:sz w:val="24"/>
          <w:szCs w:val="24"/>
        </w:rPr>
        <w:t xml:space="preserve"> par ce nom</w:t>
      </w:r>
      <w:r w:rsidR="00BE562A" w:rsidRPr="00766471">
        <w:rPr>
          <w:rFonts w:ascii="3DS V2" w:hAnsi="3DS V2"/>
          <w:sz w:val="24"/>
          <w:szCs w:val="24"/>
        </w:rPr>
        <w:t xml:space="preserve"> en commun</w:t>
      </w:r>
      <w:r w:rsidRPr="00766471">
        <w:rPr>
          <w:rFonts w:ascii="3DS V2" w:hAnsi="3DS V2"/>
          <w:sz w:val="24"/>
          <w:szCs w:val="24"/>
        </w:rPr>
        <w:t xml:space="preserve">. </w:t>
      </w:r>
      <w:r w:rsidR="00C752B1">
        <w:rPr>
          <w:rFonts w:ascii="3DS V2" w:hAnsi="3DS V2"/>
          <w:sz w:val="24"/>
          <w:szCs w:val="24"/>
        </w:rPr>
        <w:t>Notre projet d’</w:t>
      </w:r>
      <w:r w:rsidR="00611CA0">
        <w:rPr>
          <w:rFonts w:ascii="3DS V2" w:hAnsi="3DS V2"/>
          <w:sz w:val="24"/>
          <w:szCs w:val="24"/>
        </w:rPr>
        <w:t xml:space="preserve">allocation automatique </w:t>
      </w:r>
      <w:r w:rsidR="001B7AEA" w:rsidRPr="00766471">
        <w:rPr>
          <w:rFonts w:ascii="3DS V2" w:hAnsi="3DS V2"/>
          <w:sz w:val="24"/>
          <w:szCs w:val="24"/>
        </w:rPr>
        <w:t>est un projet mixte entre le niveau « </w:t>
      </w:r>
      <w:r w:rsidR="001B7AEA" w:rsidRPr="0040636C">
        <w:rPr>
          <w:rFonts w:ascii="3DS V2" w:hAnsi="3DS V2"/>
          <w:sz w:val="24"/>
          <w:szCs w:val="24"/>
        </w:rPr>
        <w:t>logical</w:t>
      </w:r>
      <w:r w:rsidR="001B7AEA" w:rsidRPr="00766471">
        <w:rPr>
          <w:rFonts w:ascii="3DS V2" w:hAnsi="3DS V2"/>
          <w:sz w:val="24"/>
          <w:szCs w:val="24"/>
        </w:rPr>
        <w:t> » et le niveau « </w:t>
      </w:r>
      <w:r w:rsidR="001B7AEA" w:rsidRPr="0040636C">
        <w:rPr>
          <w:rFonts w:ascii="3DS V2" w:hAnsi="3DS V2"/>
          <w:sz w:val="24"/>
          <w:szCs w:val="24"/>
        </w:rPr>
        <w:t>physical</w:t>
      </w:r>
      <w:r w:rsidR="001B7AEA" w:rsidRPr="00766471">
        <w:rPr>
          <w:rFonts w:ascii="3DS V2" w:hAnsi="3DS V2"/>
          <w:sz w:val="24"/>
          <w:szCs w:val="24"/>
        </w:rPr>
        <w:t> »</w:t>
      </w:r>
      <w:r w:rsidR="00611CA0">
        <w:rPr>
          <w:rFonts w:ascii="3DS V2" w:hAnsi="3DS V2"/>
          <w:sz w:val="24"/>
          <w:szCs w:val="24"/>
        </w:rPr>
        <w:t xml:space="preserve">, </w:t>
      </w:r>
      <w:r w:rsidR="001C52C8">
        <w:rPr>
          <w:rFonts w:ascii="3DS V2" w:hAnsi="3DS V2"/>
          <w:sz w:val="24"/>
          <w:szCs w:val="24"/>
        </w:rPr>
        <w:t>il</w:t>
      </w:r>
      <w:r w:rsidR="00611CA0">
        <w:rPr>
          <w:rFonts w:ascii="3DS V2" w:hAnsi="3DS V2"/>
          <w:sz w:val="24"/>
          <w:szCs w:val="24"/>
        </w:rPr>
        <w:t xml:space="preserve"> </w:t>
      </w:r>
      <w:r w:rsidR="00067A08" w:rsidRPr="00766471">
        <w:rPr>
          <w:rFonts w:ascii="3DS V2" w:hAnsi="3DS V2"/>
          <w:sz w:val="24"/>
          <w:szCs w:val="24"/>
        </w:rPr>
        <w:t xml:space="preserve">a besoin </w:t>
      </w:r>
      <w:r w:rsidR="00E105F7">
        <w:rPr>
          <w:rFonts w:ascii="3DS V2" w:hAnsi="3DS V2"/>
          <w:sz w:val="24"/>
          <w:szCs w:val="24"/>
        </w:rPr>
        <w:t xml:space="preserve">de </w:t>
      </w:r>
      <w:r w:rsidR="00067A08" w:rsidRPr="00766471">
        <w:rPr>
          <w:rFonts w:ascii="3DS V2" w:hAnsi="3DS V2"/>
          <w:sz w:val="24"/>
          <w:szCs w:val="24"/>
        </w:rPr>
        <w:t xml:space="preserve">ces deux </w:t>
      </w:r>
      <w:r w:rsidR="00F149CF">
        <w:rPr>
          <w:rFonts w:ascii="3DS V2" w:hAnsi="3DS V2"/>
          <w:sz w:val="24"/>
          <w:szCs w:val="24"/>
        </w:rPr>
        <w:t>types d’</w:t>
      </w:r>
      <w:r w:rsidR="00067A08" w:rsidRPr="00766471">
        <w:rPr>
          <w:rFonts w:ascii="3DS V2" w:hAnsi="3DS V2"/>
          <w:sz w:val="24"/>
          <w:szCs w:val="24"/>
        </w:rPr>
        <w:t xml:space="preserve">objets </w:t>
      </w:r>
      <w:r w:rsidR="007C184F">
        <w:rPr>
          <w:rFonts w:ascii="3DS V2" w:hAnsi="3DS V2"/>
          <w:sz w:val="24"/>
          <w:szCs w:val="24"/>
        </w:rPr>
        <w:t>de cavité</w:t>
      </w:r>
      <w:r w:rsidR="002E670D">
        <w:rPr>
          <w:rFonts w:ascii="3DS V2" w:hAnsi="3DS V2"/>
          <w:sz w:val="24"/>
          <w:szCs w:val="24"/>
        </w:rPr>
        <w:t>. En effet, l</w:t>
      </w:r>
      <w:r w:rsidR="007C184F">
        <w:rPr>
          <w:rFonts w:ascii="3DS V2" w:hAnsi="3DS V2"/>
          <w:sz w:val="24"/>
          <w:szCs w:val="24"/>
        </w:rPr>
        <w:t>a cavité</w:t>
      </w:r>
      <w:r w:rsidR="00E76D23" w:rsidRPr="00766471">
        <w:rPr>
          <w:rFonts w:ascii="3DS V2" w:hAnsi="3DS V2"/>
          <w:sz w:val="24"/>
          <w:szCs w:val="24"/>
        </w:rPr>
        <w:t xml:space="preserve"> logique est indispensable pour </w:t>
      </w:r>
      <w:r w:rsidR="00511AC3">
        <w:rPr>
          <w:rFonts w:ascii="3DS V2" w:hAnsi="3DS V2"/>
          <w:sz w:val="24"/>
          <w:szCs w:val="24"/>
        </w:rPr>
        <w:t>consulter sa</w:t>
      </w:r>
      <w:r w:rsidR="00E76D23" w:rsidRPr="00766471">
        <w:rPr>
          <w:rFonts w:ascii="3DS V2" w:hAnsi="3DS V2"/>
          <w:sz w:val="24"/>
          <w:szCs w:val="24"/>
        </w:rPr>
        <w:t xml:space="preserve"> disponibilité, </w:t>
      </w:r>
      <w:r w:rsidR="004E5B9D" w:rsidRPr="00766471">
        <w:rPr>
          <w:rFonts w:ascii="3DS V2" w:hAnsi="3DS V2"/>
          <w:sz w:val="24"/>
          <w:szCs w:val="24"/>
        </w:rPr>
        <w:t>récupér</w:t>
      </w:r>
      <w:r w:rsidR="00511AC3">
        <w:rPr>
          <w:rFonts w:ascii="3DS V2" w:hAnsi="3DS V2"/>
          <w:sz w:val="24"/>
          <w:szCs w:val="24"/>
        </w:rPr>
        <w:t>er</w:t>
      </w:r>
      <w:r w:rsidR="004E5B9D" w:rsidRPr="00766471">
        <w:rPr>
          <w:rFonts w:ascii="3DS V2" w:hAnsi="3DS V2"/>
          <w:sz w:val="24"/>
          <w:szCs w:val="24"/>
        </w:rPr>
        <w:t xml:space="preserve"> </w:t>
      </w:r>
      <w:r w:rsidR="00511AC3">
        <w:rPr>
          <w:rFonts w:ascii="3DS V2" w:hAnsi="3DS V2"/>
          <w:sz w:val="24"/>
          <w:szCs w:val="24"/>
        </w:rPr>
        <w:t>ses</w:t>
      </w:r>
      <w:r w:rsidR="00E76D23" w:rsidRPr="00766471">
        <w:rPr>
          <w:rFonts w:ascii="3DS V2" w:hAnsi="3DS V2"/>
          <w:sz w:val="24"/>
          <w:szCs w:val="24"/>
        </w:rPr>
        <w:t xml:space="preserve"> propriétés et </w:t>
      </w:r>
      <w:r w:rsidR="004E5B9D" w:rsidRPr="00766471">
        <w:rPr>
          <w:rFonts w:ascii="3DS V2" w:hAnsi="3DS V2"/>
          <w:sz w:val="24"/>
          <w:szCs w:val="24"/>
        </w:rPr>
        <w:t>cré</w:t>
      </w:r>
      <w:r w:rsidR="007F2560">
        <w:rPr>
          <w:rFonts w:ascii="3DS V2" w:hAnsi="3DS V2"/>
          <w:sz w:val="24"/>
          <w:szCs w:val="24"/>
        </w:rPr>
        <w:t>er</w:t>
      </w:r>
      <w:r w:rsidR="004E5B9D" w:rsidRPr="00766471">
        <w:rPr>
          <w:rFonts w:ascii="3DS V2" w:hAnsi="3DS V2"/>
          <w:sz w:val="24"/>
          <w:szCs w:val="24"/>
        </w:rPr>
        <w:t xml:space="preserve"> </w:t>
      </w:r>
      <w:r w:rsidR="00BC62CA">
        <w:rPr>
          <w:rFonts w:ascii="3DS V2" w:hAnsi="3DS V2"/>
          <w:sz w:val="24"/>
          <w:szCs w:val="24"/>
        </w:rPr>
        <w:t>sa connexion avec le fil</w:t>
      </w:r>
      <w:r w:rsidR="004E5B9D" w:rsidRPr="00766471">
        <w:rPr>
          <w:rFonts w:ascii="3DS V2" w:hAnsi="3DS V2"/>
          <w:sz w:val="24"/>
          <w:szCs w:val="24"/>
        </w:rPr>
        <w:t xml:space="preserve">. </w:t>
      </w:r>
      <w:r w:rsidR="007C184F">
        <w:rPr>
          <w:rFonts w:ascii="3DS V2" w:hAnsi="3DS V2"/>
          <w:sz w:val="24"/>
          <w:szCs w:val="24"/>
        </w:rPr>
        <w:t>La cavité</w:t>
      </w:r>
      <w:r w:rsidR="004E5B9D" w:rsidRPr="00766471">
        <w:rPr>
          <w:rFonts w:ascii="3DS V2" w:hAnsi="3DS V2"/>
          <w:sz w:val="24"/>
          <w:szCs w:val="24"/>
        </w:rPr>
        <w:t xml:space="preserve"> </w:t>
      </w:r>
      <w:r w:rsidR="00620607" w:rsidRPr="00766471">
        <w:rPr>
          <w:rFonts w:ascii="3DS V2" w:hAnsi="3DS V2"/>
          <w:sz w:val="24"/>
          <w:szCs w:val="24"/>
        </w:rPr>
        <w:t xml:space="preserve">physique </w:t>
      </w:r>
      <w:r w:rsidR="007510D9">
        <w:rPr>
          <w:rFonts w:ascii="3DS V2" w:hAnsi="3DS V2"/>
          <w:sz w:val="24"/>
          <w:szCs w:val="24"/>
        </w:rPr>
        <w:t>connaît</w:t>
      </w:r>
      <w:r w:rsidR="00620607" w:rsidRPr="00766471">
        <w:rPr>
          <w:rFonts w:ascii="3DS V2" w:hAnsi="3DS V2"/>
          <w:sz w:val="24"/>
          <w:szCs w:val="24"/>
        </w:rPr>
        <w:t xml:space="preserve"> </w:t>
      </w:r>
      <w:r w:rsidR="00301905">
        <w:rPr>
          <w:rFonts w:ascii="3DS V2" w:hAnsi="3DS V2"/>
          <w:sz w:val="24"/>
          <w:szCs w:val="24"/>
        </w:rPr>
        <w:t>ses</w:t>
      </w:r>
      <w:r w:rsidR="00620607" w:rsidRPr="00766471">
        <w:rPr>
          <w:rFonts w:ascii="3DS V2" w:hAnsi="3DS V2"/>
          <w:sz w:val="24"/>
          <w:szCs w:val="24"/>
        </w:rPr>
        <w:t xml:space="preserve"> coordonnée</w:t>
      </w:r>
      <w:r w:rsidR="00301905">
        <w:rPr>
          <w:rFonts w:ascii="3DS V2" w:hAnsi="3DS V2"/>
          <w:sz w:val="24"/>
          <w:szCs w:val="24"/>
        </w:rPr>
        <w:t>s</w:t>
      </w:r>
      <w:r w:rsidR="00620607" w:rsidRPr="00766471">
        <w:rPr>
          <w:rFonts w:ascii="3DS V2" w:hAnsi="3DS V2"/>
          <w:sz w:val="24"/>
          <w:szCs w:val="24"/>
        </w:rPr>
        <w:t xml:space="preserve"> </w:t>
      </w:r>
      <w:r w:rsidR="00301905">
        <w:rPr>
          <w:rFonts w:ascii="3DS V2" w:hAnsi="3DS V2"/>
          <w:sz w:val="24"/>
          <w:szCs w:val="24"/>
        </w:rPr>
        <w:t>« </w:t>
      </w:r>
      <w:r w:rsidR="00620607" w:rsidRPr="00766471">
        <w:rPr>
          <w:rFonts w:ascii="3DS V2" w:hAnsi="3DS V2"/>
          <w:sz w:val="24"/>
          <w:szCs w:val="24"/>
        </w:rPr>
        <w:t>3D</w:t>
      </w:r>
      <w:r w:rsidR="00301905">
        <w:rPr>
          <w:rFonts w:ascii="3DS V2" w:hAnsi="3DS V2"/>
          <w:sz w:val="24"/>
          <w:szCs w:val="24"/>
        </w:rPr>
        <w:t> »</w:t>
      </w:r>
      <w:r w:rsidR="00620607" w:rsidRPr="00766471">
        <w:rPr>
          <w:rFonts w:ascii="3DS V2" w:hAnsi="3DS V2"/>
          <w:sz w:val="24"/>
          <w:szCs w:val="24"/>
        </w:rPr>
        <w:t xml:space="preserve">, </w:t>
      </w:r>
      <w:r w:rsidR="00BB1BD6">
        <w:rPr>
          <w:rFonts w:ascii="3DS V2" w:hAnsi="3DS V2"/>
          <w:sz w:val="24"/>
          <w:szCs w:val="24"/>
        </w:rPr>
        <w:t xml:space="preserve">ce </w:t>
      </w:r>
      <w:r w:rsidR="00620607" w:rsidRPr="00766471">
        <w:rPr>
          <w:rFonts w:ascii="3DS V2" w:hAnsi="3DS V2"/>
          <w:sz w:val="24"/>
          <w:szCs w:val="24"/>
        </w:rPr>
        <w:t xml:space="preserve">qui est crucial pour le calcul de </w:t>
      </w:r>
      <w:r w:rsidR="00604EE4">
        <w:rPr>
          <w:rFonts w:ascii="3DS V2" w:hAnsi="3DS V2"/>
          <w:sz w:val="24"/>
          <w:szCs w:val="24"/>
        </w:rPr>
        <w:t xml:space="preserve">la </w:t>
      </w:r>
      <w:r w:rsidR="00620607" w:rsidRPr="00766471">
        <w:rPr>
          <w:rFonts w:ascii="3DS V2" w:hAnsi="3DS V2"/>
          <w:sz w:val="24"/>
          <w:szCs w:val="24"/>
        </w:rPr>
        <w:t xml:space="preserve">liste d’adjacence. </w:t>
      </w:r>
      <w:r w:rsidR="003C6CDC" w:rsidRPr="00766471">
        <w:rPr>
          <w:rFonts w:ascii="3DS V2" w:hAnsi="3DS V2"/>
          <w:sz w:val="24"/>
          <w:szCs w:val="24"/>
        </w:rPr>
        <w:t xml:space="preserve">La création </w:t>
      </w:r>
      <w:r w:rsidR="00AE00FC" w:rsidRPr="00766471">
        <w:rPr>
          <w:rFonts w:ascii="3DS V2" w:hAnsi="3DS V2"/>
          <w:sz w:val="24"/>
          <w:szCs w:val="24"/>
        </w:rPr>
        <w:t>d’une nouvelle classe</w:t>
      </w:r>
      <w:r w:rsidR="00657C4E">
        <w:rPr>
          <w:rFonts w:ascii="3DS V2" w:hAnsi="3DS V2"/>
          <w:sz w:val="24"/>
          <w:szCs w:val="24"/>
        </w:rPr>
        <w:t xml:space="preserve"> de cavité</w:t>
      </w:r>
      <w:r w:rsidR="003C6CDC" w:rsidRPr="00766471">
        <w:rPr>
          <w:rFonts w:ascii="3DS V2" w:hAnsi="3DS V2"/>
          <w:sz w:val="24"/>
          <w:szCs w:val="24"/>
        </w:rPr>
        <w:t xml:space="preserve">, qui </w:t>
      </w:r>
      <w:r w:rsidR="00112546">
        <w:rPr>
          <w:rFonts w:ascii="3DS V2" w:hAnsi="3DS V2"/>
          <w:sz w:val="24"/>
          <w:szCs w:val="24"/>
        </w:rPr>
        <w:t>réalise la</w:t>
      </w:r>
      <w:r w:rsidR="003C6CDC" w:rsidRPr="00766471">
        <w:rPr>
          <w:rFonts w:ascii="3DS V2" w:hAnsi="3DS V2"/>
          <w:sz w:val="24"/>
          <w:szCs w:val="24"/>
        </w:rPr>
        <w:t xml:space="preserve"> combinaison des</w:t>
      </w:r>
      <w:r w:rsidR="00112546">
        <w:rPr>
          <w:rFonts w:ascii="3DS V2" w:hAnsi="3DS V2"/>
          <w:sz w:val="24"/>
          <w:szCs w:val="24"/>
        </w:rPr>
        <w:t xml:space="preserve"> toutes ces caractéristiques</w:t>
      </w:r>
      <w:r w:rsidR="003C6CDC" w:rsidRPr="00766471">
        <w:rPr>
          <w:rFonts w:ascii="3DS V2" w:hAnsi="3DS V2"/>
          <w:sz w:val="24"/>
          <w:szCs w:val="24"/>
        </w:rPr>
        <w:t xml:space="preserve">, est donc nécessaire. </w:t>
      </w:r>
    </w:p>
    <w:p w14:paraId="0FBEB7A4" w14:textId="4CFCF170" w:rsidR="004819B6" w:rsidRDefault="00AB3A5E" w:rsidP="0083419E">
      <w:pPr>
        <w:jc w:val="both"/>
        <w:rPr>
          <w:rFonts w:ascii="3DS V2" w:hAnsi="3DS V2"/>
          <w:sz w:val="24"/>
          <w:szCs w:val="24"/>
        </w:rPr>
      </w:pPr>
      <w:r>
        <w:rPr>
          <w:rFonts w:ascii="3DS V2" w:hAnsi="3DS V2"/>
          <w:sz w:val="24"/>
          <w:szCs w:val="24"/>
        </w:rPr>
        <w:t>L</w:t>
      </w:r>
      <w:r w:rsidRPr="00766471">
        <w:rPr>
          <w:rFonts w:ascii="3DS V2" w:hAnsi="3DS V2"/>
          <w:sz w:val="24"/>
          <w:szCs w:val="24"/>
        </w:rPr>
        <w:t xml:space="preserve">’approche </w:t>
      </w:r>
      <w:r w:rsidR="004146E7">
        <w:rPr>
          <w:rFonts w:ascii="3DS V2" w:hAnsi="3DS V2"/>
          <w:sz w:val="24"/>
          <w:szCs w:val="24"/>
        </w:rPr>
        <w:t xml:space="preserve">la </w:t>
      </w:r>
      <w:r w:rsidRPr="00766471">
        <w:rPr>
          <w:rFonts w:ascii="3DS V2" w:hAnsi="3DS V2"/>
          <w:sz w:val="24"/>
          <w:szCs w:val="24"/>
        </w:rPr>
        <w:t xml:space="preserve">plus simple et intuitive </w:t>
      </w:r>
      <w:r w:rsidR="009110A1">
        <w:rPr>
          <w:rFonts w:ascii="3DS V2" w:hAnsi="3DS V2"/>
          <w:sz w:val="24"/>
          <w:szCs w:val="24"/>
        </w:rPr>
        <w:t xml:space="preserve">est de </w:t>
      </w:r>
      <w:r w:rsidR="00E45EEE" w:rsidRPr="00766471">
        <w:rPr>
          <w:rFonts w:ascii="3DS V2" w:hAnsi="3DS V2"/>
          <w:sz w:val="24"/>
          <w:szCs w:val="24"/>
        </w:rPr>
        <w:t xml:space="preserve">garder un </w:t>
      </w:r>
      <w:r w:rsidR="00690A17">
        <w:rPr>
          <w:rFonts w:ascii="3DS V2" w:hAnsi="3DS V2"/>
          <w:sz w:val="24"/>
          <w:szCs w:val="24"/>
        </w:rPr>
        <w:t>pointeur</w:t>
      </w:r>
      <w:r w:rsidR="00E45EEE" w:rsidRPr="00766471">
        <w:rPr>
          <w:rFonts w:ascii="3DS V2" w:hAnsi="3DS V2"/>
          <w:sz w:val="24"/>
          <w:szCs w:val="24"/>
        </w:rPr>
        <w:t xml:space="preserve"> pour chaque </w:t>
      </w:r>
      <w:r w:rsidR="009110A1">
        <w:rPr>
          <w:rFonts w:ascii="3DS V2" w:hAnsi="3DS V2"/>
          <w:sz w:val="24"/>
          <w:szCs w:val="24"/>
        </w:rPr>
        <w:t>type d’</w:t>
      </w:r>
      <w:r w:rsidR="00E45EEE" w:rsidRPr="00766471">
        <w:rPr>
          <w:rFonts w:ascii="3DS V2" w:hAnsi="3DS V2"/>
          <w:sz w:val="24"/>
          <w:szCs w:val="24"/>
        </w:rPr>
        <w:t>objet</w:t>
      </w:r>
      <w:r w:rsidR="00B576F4">
        <w:rPr>
          <w:rFonts w:ascii="3DS V2" w:hAnsi="3DS V2"/>
          <w:sz w:val="24"/>
          <w:szCs w:val="24"/>
        </w:rPr>
        <w:t xml:space="preserve">. </w:t>
      </w:r>
      <w:r w:rsidR="006B5BE5" w:rsidRPr="00766471">
        <w:rPr>
          <w:rFonts w:ascii="3DS V2" w:hAnsi="3DS V2"/>
          <w:sz w:val="24"/>
          <w:szCs w:val="24"/>
        </w:rPr>
        <w:t xml:space="preserve">Avec ces deux </w:t>
      </w:r>
      <w:r w:rsidR="00690A17">
        <w:rPr>
          <w:rFonts w:ascii="3DS V2" w:hAnsi="3DS V2"/>
          <w:sz w:val="24"/>
          <w:szCs w:val="24"/>
        </w:rPr>
        <w:t>pointeur</w:t>
      </w:r>
      <w:r w:rsidR="006B5BE5" w:rsidRPr="00766471">
        <w:rPr>
          <w:rFonts w:ascii="3DS V2" w:hAnsi="3DS V2"/>
          <w:sz w:val="24"/>
          <w:szCs w:val="24"/>
        </w:rPr>
        <w:t xml:space="preserve">s, il est </w:t>
      </w:r>
      <w:r w:rsidR="00234C0F" w:rsidRPr="00766471">
        <w:rPr>
          <w:rFonts w:ascii="3DS V2" w:hAnsi="3DS V2"/>
          <w:sz w:val="24"/>
          <w:szCs w:val="24"/>
        </w:rPr>
        <w:t xml:space="preserve">toujours </w:t>
      </w:r>
      <w:r w:rsidR="006B5BE5" w:rsidRPr="00766471">
        <w:rPr>
          <w:rFonts w:ascii="3DS V2" w:hAnsi="3DS V2"/>
          <w:sz w:val="24"/>
          <w:szCs w:val="24"/>
        </w:rPr>
        <w:t>possible</w:t>
      </w:r>
      <w:r w:rsidR="00234C0F" w:rsidRPr="00766471">
        <w:rPr>
          <w:rFonts w:ascii="3DS V2" w:hAnsi="3DS V2"/>
          <w:sz w:val="24"/>
          <w:szCs w:val="24"/>
        </w:rPr>
        <w:t xml:space="preserve"> de consulter </w:t>
      </w:r>
      <w:r w:rsidR="00E37A34" w:rsidRPr="00766471">
        <w:rPr>
          <w:rFonts w:ascii="3DS V2" w:hAnsi="3DS V2"/>
          <w:sz w:val="24"/>
          <w:szCs w:val="24"/>
        </w:rPr>
        <w:t>les propriétés souhaitées</w:t>
      </w:r>
      <w:r w:rsidR="00234C0F" w:rsidRPr="00766471">
        <w:rPr>
          <w:rFonts w:ascii="3DS V2" w:hAnsi="3DS V2"/>
          <w:sz w:val="24"/>
          <w:szCs w:val="24"/>
        </w:rPr>
        <w:t xml:space="preserve"> ou faire </w:t>
      </w:r>
      <w:r w:rsidR="00E37A34" w:rsidRPr="00766471">
        <w:rPr>
          <w:rFonts w:ascii="3DS V2" w:hAnsi="3DS V2"/>
          <w:sz w:val="24"/>
          <w:szCs w:val="24"/>
        </w:rPr>
        <w:t>des modifications</w:t>
      </w:r>
      <w:r w:rsidR="00234C0F" w:rsidRPr="00766471">
        <w:rPr>
          <w:rFonts w:ascii="3DS V2" w:hAnsi="3DS V2"/>
          <w:sz w:val="24"/>
          <w:szCs w:val="24"/>
        </w:rPr>
        <w:t xml:space="preserve">. </w:t>
      </w:r>
      <w:r w:rsidR="00FE74F6" w:rsidRPr="00FE74F6">
        <w:rPr>
          <w:rFonts w:ascii="3DS V2" w:hAnsi="3DS V2"/>
          <w:sz w:val="24"/>
          <w:szCs w:val="24"/>
        </w:rPr>
        <w:t xml:space="preserve">Néanmoins, elle comporte un inconvénient : nous ne sommes pas responsables des objets pointés. Utiliser un smart pointeur pour un objet dont on ne possède pas la propriété est très dangereux, car cela </w:t>
      </w:r>
      <w:r w:rsidR="00D45737" w:rsidRPr="00D45737">
        <w:rPr>
          <w:rFonts w:ascii="3DS V2" w:hAnsi="3DS V2"/>
          <w:sz w:val="24"/>
          <w:szCs w:val="24"/>
        </w:rPr>
        <w:t>introduit une ambiguïté dans la gestion de la durée de vie de l’objet</w:t>
      </w:r>
      <w:r w:rsidR="00FE74F6" w:rsidRPr="00FE74F6">
        <w:rPr>
          <w:rFonts w:ascii="3DS V2" w:hAnsi="3DS V2"/>
          <w:sz w:val="24"/>
          <w:szCs w:val="24"/>
        </w:rPr>
        <w:t xml:space="preserve">. L’objet pourrait ne pas être supprimé au </w:t>
      </w:r>
      <w:r w:rsidR="007018A1">
        <w:rPr>
          <w:rFonts w:ascii="3DS V2" w:hAnsi="3DS V2"/>
          <w:sz w:val="24"/>
          <w:szCs w:val="24"/>
        </w:rPr>
        <w:t xml:space="preserve">bon </w:t>
      </w:r>
      <w:r w:rsidR="00FE74F6" w:rsidRPr="00FE74F6">
        <w:rPr>
          <w:rFonts w:ascii="3DS V2" w:hAnsi="3DS V2"/>
          <w:sz w:val="24"/>
          <w:szCs w:val="24"/>
        </w:rPr>
        <w:t>moment</w:t>
      </w:r>
      <w:r w:rsidR="007018A1">
        <w:rPr>
          <w:rFonts w:ascii="3DS V2" w:hAnsi="3DS V2"/>
          <w:sz w:val="24"/>
          <w:szCs w:val="24"/>
        </w:rPr>
        <w:t xml:space="preserve"> car</w:t>
      </w:r>
      <w:r w:rsidR="00FE74F6" w:rsidRPr="00FE74F6">
        <w:rPr>
          <w:rFonts w:ascii="3DS V2" w:hAnsi="3DS V2"/>
          <w:sz w:val="24"/>
          <w:szCs w:val="24"/>
        </w:rPr>
        <w:t xml:space="preserve"> le compteur de références rest</w:t>
      </w:r>
      <w:r w:rsidR="00E4318B">
        <w:rPr>
          <w:rFonts w:ascii="3DS V2" w:hAnsi="3DS V2"/>
          <w:sz w:val="24"/>
          <w:szCs w:val="24"/>
        </w:rPr>
        <w:t>e</w:t>
      </w:r>
      <w:r w:rsidR="00FE74F6" w:rsidRPr="00FE74F6">
        <w:rPr>
          <w:rFonts w:ascii="3DS V2" w:hAnsi="3DS V2"/>
          <w:sz w:val="24"/>
          <w:szCs w:val="24"/>
        </w:rPr>
        <w:t xml:space="preserve"> à 1 du fait de la présence de ce pointeur.</w:t>
      </w:r>
      <w:r w:rsidR="0039386F">
        <w:rPr>
          <w:rFonts w:ascii="3DS V2" w:hAnsi="3DS V2"/>
          <w:sz w:val="24"/>
          <w:szCs w:val="24"/>
        </w:rPr>
        <w:t xml:space="preserve"> </w:t>
      </w:r>
      <w:r w:rsidR="00FE74F6" w:rsidRPr="00FE74F6">
        <w:rPr>
          <w:rFonts w:ascii="3DS V2" w:hAnsi="3DS V2"/>
          <w:sz w:val="24"/>
          <w:szCs w:val="24"/>
        </w:rPr>
        <w:t>Cette situation peut entraîner des fuites mémoire ou d’autres comportements indéfinis.</w:t>
      </w:r>
      <w:r w:rsidR="00614BEA">
        <w:rPr>
          <w:rFonts w:ascii="3DS V2" w:hAnsi="3DS V2"/>
          <w:sz w:val="24"/>
          <w:szCs w:val="24"/>
        </w:rPr>
        <w:t xml:space="preserve"> </w:t>
      </w:r>
    </w:p>
    <w:p w14:paraId="330A2A40" w14:textId="62BEA335" w:rsidR="004819B6" w:rsidRDefault="00FE74F6" w:rsidP="0083419E">
      <w:pPr>
        <w:jc w:val="both"/>
        <w:rPr>
          <w:rFonts w:ascii="3DS V2" w:hAnsi="3DS V2"/>
          <w:sz w:val="24"/>
          <w:szCs w:val="24"/>
        </w:rPr>
      </w:pPr>
      <w:r w:rsidRPr="00FE74F6">
        <w:rPr>
          <w:rFonts w:ascii="3DS V2" w:hAnsi="3DS V2"/>
          <w:sz w:val="24"/>
          <w:szCs w:val="24"/>
        </w:rPr>
        <w:t xml:space="preserve">À l’inverse, avec des pointeurs classiques, </w:t>
      </w:r>
      <w:r w:rsidR="00A13C48">
        <w:rPr>
          <w:rFonts w:ascii="3DS V2" w:hAnsi="3DS V2" w:hint="eastAsia"/>
          <w:sz w:val="24"/>
          <w:szCs w:val="24"/>
        </w:rPr>
        <w:t>s</w:t>
      </w:r>
      <w:r w:rsidR="00A13C48" w:rsidRPr="00A13C48">
        <w:rPr>
          <w:rFonts w:ascii="3DS V2" w:hAnsi="3DS V2"/>
          <w:sz w:val="24"/>
          <w:szCs w:val="24"/>
        </w:rPr>
        <w:t xml:space="preserve">i l’objet pointé a déjà été détruit au moment de l’utilisation du pointeur, le programme </w:t>
      </w:r>
      <w:r w:rsidR="00C813FE">
        <w:rPr>
          <w:rFonts w:ascii="3DS V2" w:hAnsi="3DS V2"/>
          <w:sz w:val="24"/>
          <w:szCs w:val="24"/>
        </w:rPr>
        <w:t xml:space="preserve">provoquera </w:t>
      </w:r>
      <w:r w:rsidR="00A13C48" w:rsidRPr="00A13C48">
        <w:rPr>
          <w:rFonts w:ascii="3DS V2" w:hAnsi="3DS V2"/>
          <w:sz w:val="24"/>
          <w:szCs w:val="24"/>
        </w:rPr>
        <w:t>une erreur de segmentation</w:t>
      </w:r>
      <w:r w:rsidR="003B6AAE">
        <w:rPr>
          <w:rFonts w:ascii="3DS V2" w:hAnsi="3DS V2"/>
          <w:sz w:val="24"/>
          <w:szCs w:val="24"/>
        </w:rPr>
        <w:t xml:space="preserve"> </w:t>
      </w:r>
      <w:r w:rsidR="00A13C48" w:rsidRPr="00A13C48">
        <w:rPr>
          <w:rFonts w:ascii="3DS V2" w:hAnsi="3DS V2"/>
          <w:sz w:val="24"/>
          <w:szCs w:val="24"/>
        </w:rPr>
        <w:t>ou une violation d’accès mémoire.</w:t>
      </w:r>
      <w:r w:rsidR="00A13C48">
        <w:rPr>
          <w:rFonts w:ascii="3DS V2" w:hAnsi="3DS V2"/>
          <w:sz w:val="24"/>
          <w:szCs w:val="24"/>
        </w:rPr>
        <w:t xml:space="preserve"> </w:t>
      </w:r>
    </w:p>
    <w:p w14:paraId="0A05B7B9" w14:textId="7E7B8099" w:rsidR="0038552A" w:rsidRDefault="005C67FC" w:rsidP="0083419E">
      <w:pPr>
        <w:jc w:val="both"/>
        <w:rPr>
          <w:rFonts w:ascii="3DS V2" w:hAnsi="3DS V2"/>
          <w:sz w:val="24"/>
          <w:szCs w:val="24"/>
        </w:rPr>
      </w:pPr>
      <w:r>
        <w:rPr>
          <w:rFonts w:ascii="3DS V2" w:hAnsi="3DS V2"/>
          <w:sz w:val="24"/>
          <w:szCs w:val="24"/>
        </w:rPr>
        <w:t xml:space="preserve">Une autre approche plus pratique est de récupérer </w:t>
      </w:r>
      <w:r w:rsidR="00DB04D5">
        <w:rPr>
          <w:rFonts w:ascii="3DS V2" w:hAnsi="3DS V2"/>
          <w:sz w:val="24"/>
          <w:szCs w:val="24"/>
        </w:rPr>
        <w:t xml:space="preserve">et copier </w:t>
      </w:r>
      <w:r w:rsidR="00D740C8">
        <w:rPr>
          <w:rFonts w:ascii="3DS V2" w:hAnsi="3DS V2"/>
          <w:sz w:val="24"/>
          <w:szCs w:val="24"/>
        </w:rPr>
        <w:t>toutes les propriétés nécessaires</w:t>
      </w:r>
      <w:r>
        <w:rPr>
          <w:rFonts w:ascii="3DS V2" w:hAnsi="3DS V2"/>
          <w:sz w:val="24"/>
          <w:szCs w:val="24"/>
        </w:rPr>
        <w:t xml:space="preserve"> </w:t>
      </w:r>
      <w:r w:rsidR="00DB04D5">
        <w:rPr>
          <w:rFonts w:ascii="3DS V2" w:hAnsi="3DS V2"/>
          <w:sz w:val="24"/>
          <w:szCs w:val="24"/>
        </w:rPr>
        <w:t>d</w:t>
      </w:r>
      <w:r>
        <w:rPr>
          <w:rFonts w:ascii="3DS V2" w:hAnsi="3DS V2"/>
          <w:sz w:val="24"/>
          <w:szCs w:val="24"/>
        </w:rPr>
        <w:t xml:space="preserve">es deux objets </w:t>
      </w:r>
      <w:r w:rsidR="003B62A6">
        <w:rPr>
          <w:rFonts w:ascii="3DS V2" w:hAnsi="3DS V2"/>
          <w:sz w:val="24"/>
          <w:szCs w:val="24"/>
        </w:rPr>
        <w:t>lors</w:t>
      </w:r>
      <w:r w:rsidR="00DB04D5">
        <w:rPr>
          <w:rFonts w:ascii="3DS V2" w:hAnsi="3DS V2"/>
          <w:sz w:val="24"/>
          <w:szCs w:val="24"/>
        </w:rPr>
        <w:t xml:space="preserve"> de</w:t>
      </w:r>
      <w:r>
        <w:rPr>
          <w:rFonts w:ascii="3DS V2" w:hAnsi="3DS V2"/>
          <w:sz w:val="24"/>
          <w:szCs w:val="24"/>
        </w:rPr>
        <w:t xml:space="preserve"> l’initialisation. </w:t>
      </w:r>
      <w:r w:rsidR="00ED7C57">
        <w:rPr>
          <w:rFonts w:ascii="3DS V2" w:hAnsi="3DS V2"/>
          <w:sz w:val="24"/>
          <w:szCs w:val="24"/>
        </w:rPr>
        <w:t>De cette façon nous possédons nous-même</w:t>
      </w:r>
      <w:r w:rsidR="00A82A7E">
        <w:rPr>
          <w:rFonts w:ascii="3DS V2" w:hAnsi="3DS V2"/>
          <w:sz w:val="24"/>
          <w:szCs w:val="24"/>
        </w:rPr>
        <w:t>s</w:t>
      </w:r>
      <w:r w:rsidR="00ED7C57">
        <w:rPr>
          <w:rFonts w:ascii="3DS V2" w:hAnsi="3DS V2"/>
          <w:sz w:val="24"/>
          <w:szCs w:val="24"/>
        </w:rPr>
        <w:t xml:space="preserve"> les informations </w:t>
      </w:r>
      <w:r w:rsidR="003A7A96">
        <w:rPr>
          <w:rFonts w:ascii="3DS V2" w:hAnsi="3DS V2"/>
          <w:sz w:val="24"/>
          <w:szCs w:val="24"/>
        </w:rPr>
        <w:t>dont</w:t>
      </w:r>
      <w:r w:rsidR="00ED7C57">
        <w:rPr>
          <w:rFonts w:ascii="3DS V2" w:hAnsi="3DS V2"/>
          <w:sz w:val="24"/>
          <w:szCs w:val="24"/>
        </w:rPr>
        <w:t xml:space="preserve"> nous avons besoin et nous </w:t>
      </w:r>
      <w:r w:rsidR="008644CB">
        <w:rPr>
          <w:rFonts w:ascii="3DS V2" w:hAnsi="3DS V2"/>
          <w:sz w:val="24"/>
          <w:szCs w:val="24"/>
        </w:rPr>
        <w:t xml:space="preserve">ne </w:t>
      </w:r>
      <w:r w:rsidR="00ED7C57">
        <w:rPr>
          <w:rFonts w:ascii="3DS V2" w:hAnsi="3DS V2"/>
          <w:sz w:val="24"/>
          <w:szCs w:val="24"/>
        </w:rPr>
        <w:t xml:space="preserve">nous inquiétons plus </w:t>
      </w:r>
      <w:r w:rsidR="00533FE8">
        <w:rPr>
          <w:rFonts w:ascii="3DS V2" w:hAnsi="3DS V2"/>
          <w:sz w:val="24"/>
          <w:szCs w:val="24"/>
        </w:rPr>
        <w:t>du</w:t>
      </w:r>
      <w:r w:rsidR="00ED7C57">
        <w:rPr>
          <w:rFonts w:ascii="3DS V2" w:hAnsi="3DS V2"/>
          <w:sz w:val="24"/>
          <w:szCs w:val="24"/>
        </w:rPr>
        <w:t xml:space="preserve"> problème de cycle de vie</w:t>
      </w:r>
      <w:r w:rsidR="00533FE8">
        <w:rPr>
          <w:rFonts w:ascii="3DS V2" w:hAnsi="3DS V2"/>
          <w:sz w:val="24"/>
          <w:szCs w:val="24"/>
        </w:rPr>
        <w:t xml:space="preserve"> et </w:t>
      </w:r>
      <w:r w:rsidR="00727842">
        <w:rPr>
          <w:rFonts w:ascii="3DS V2" w:hAnsi="3DS V2"/>
          <w:sz w:val="24"/>
          <w:szCs w:val="24"/>
        </w:rPr>
        <w:t>d’</w:t>
      </w:r>
      <w:r w:rsidR="00533FE8">
        <w:rPr>
          <w:rFonts w:ascii="3DS V2" w:hAnsi="3DS V2"/>
          <w:sz w:val="24"/>
          <w:szCs w:val="24"/>
        </w:rPr>
        <w:t xml:space="preserve">utilisation de </w:t>
      </w:r>
      <w:r w:rsidR="00690A17">
        <w:rPr>
          <w:rFonts w:ascii="3DS V2" w:hAnsi="3DS V2"/>
          <w:sz w:val="24"/>
          <w:szCs w:val="24"/>
        </w:rPr>
        <w:t>pointeur</w:t>
      </w:r>
      <w:r w:rsidR="00533FE8">
        <w:rPr>
          <w:rFonts w:ascii="3DS V2" w:hAnsi="3DS V2"/>
          <w:sz w:val="24"/>
          <w:szCs w:val="24"/>
        </w:rPr>
        <w:t xml:space="preserve"> invalide</w:t>
      </w:r>
      <w:r w:rsidR="00ED7C57">
        <w:rPr>
          <w:rFonts w:ascii="3DS V2" w:hAnsi="3DS V2"/>
          <w:sz w:val="24"/>
          <w:szCs w:val="24"/>
        </w:rPr>
        <w:t>.</w:t>
      </w:r>
      <w:r w:rsidR="0056288D">
        <w:rPr>
          <w:rFonts w:ascii="3DS V2" w:hAnsi="3DS V2"/>
          <w:sz w:val="24"/>
          <w:szCs w:val="24"/>
        </w:rPr>
        <w:t xml:space="preserve"> </w:t>
      </w:r>
      <w:r w:rsidR="00B6248A">
        <w:rPr>
          <w:rFonts w:ascii="3DS V2" w:hAnsi="3DS V2"/>
          <w:sz w:val="24"/>
          <w:szCs w:val="24"/>
        </w:rPr>
        <w:t xml:space="preserve">Elle améliore aussi </w:t>
      </w:r>
      <w:r w:rsidR="00C61950">
        <w:rPr>
          <w:rFonts w:ascii="3DS V2" w:hAnsi="3DS V2"/>
          <w:sz w:val="24"/>
          <w:szCs w:val="24"/>
        </w:rPr>
        <w:t>la performance</w:t>
      </w:r>
      <w:r w:rsidR="00B6248A">
        <w:rPr>
          <w:rFonts w:ascii="3DS V2" w:hAnsi="3DS V2"/>
          <w:sz w:val="24"/>
          <w:szCs w:val="24"/>
        </w:rPr>
        <w:t xml:space="preserve"> en limitant </w:t>
      </w:r>
      <w:r w:rsidR="00C61950">
        <w:rPr>
          <w:rFonts w:ascii="3DS V2" w:hAnsi="3DS V2"/>
          <w:sz w:val="24"/>
          <w:szCs w:val="24"/>
        </w:rPr>
        <w:t>l</w:t>
      </w:r>
      <w:r w:rsidR="007A6B8E">
        <w:rPr>
          <w:rFonts w:ascii="3DS V2" w:hAnsi="3DS V2"/>
          <w:sz w:val="24"/>
          <w:szCs w:val="24"/>
        </w:rPr>
        <w:t xml:space="preserve">es </w:t>
      </w:r>
      <w:r w:rsidR="00C61950">
        <w:rPr>
          <w:rFonts w:ascii="3DS V2" w:hAnsi="3DS V2"/>
          <w:sz w:val="24"/>
          <w:szCs w:val="24"/>
        </w:rPr>
        <w:t>appel</w:t>
      </w:r>
      <w:r w:rsidR="007A6B8E">
        <w:rPr>
          <w:rFonts w:ascii="3DS V2" w:hAnsi="3DS V2"/>
          <w:sz w:val="24"/>
          <w:szCs w:val="24"/>
        </w:rPr>
        <w:t>s</w:t>
      </w:r>
      <w:r w:rsidR="00C61950">
        <w:rPr>
          <w:rFonts w:ascii="3DS V2" w:hAnsi="3DS V2"/>
          <w:sz w:val="24"/>
          <w:szCs w:val="24"/>
        </w:rPr>
        <w:t xml:space="preserve"> fréquents</w:t>
      </w:r>
      <w:r w:rsidR="00B6248A">
        <w:rPr>
          <w:rFonts w:ascii="3DS V2" w:hAnsi="3DS V2"/>
          <w:sz w:val="24"/>
          <w:szCs w:val="24"/>
        </w:rPr>
        <w:t xml:space="preserve"> aux </w:t>
      </w:r>
      <w:r w:rsidR="0056288D">
        <w:rPr>
          <w:rFonts w:ascii="3DS V2" w:hAnsi="3DS V2"/>
          <w:sz w:val="24"/>
          <w:szCs w:val="24"/>
        </w:rPr>
        <w:t>fonctions</w:t>
      </w:r>
      <w:r w:rsidR="00B6248A">
        <w:rPr>
          <w:rFonts w:ascii="3DS V2" w:hAnsi="3DS V2"/>
          <w:sz w:val="24"/>
          <w:szCs w:val="24"/>
        </w:rPr>
        <w:t xml:space="preserve"> d’accès, qui </w:t>
      </w:r>
      <w:r w:rsidR="0046259B">
        <w:rPr>
          <w:rFonts w:ascii="3DS V2" w:hAnsi="3DS V2"/>
          <w:sz w:val="24"/>
          <w:szCs w:val="24"/>
        </w:rPr>
        <w:t>peuvent</w:t>
      </w:r>
      <w:r w:rsidR="00B6248A">
        <w:rPr>
          <w:rFonts w:ascii="3DS V2" w:hAnsi="3DS V2"/>
          <w:sz w:val="24"/>
          <w:szCs w:val="24"/>
        </w:rPr>
        <w:t xml:space="preserve"> coûter très cher pour un objet dans CATIA. </w:t>
      </w:r>
    </w:p>
    <w:p w14:paraId="48EE5F19" w14:textId="727217EC" w:rsidR="00A81575" w:rsidRDefault="00A81575" w:rsidP="0083419E">
      <w:pPr>
        <w:jc w:val="both"/>
        <w:rPr>
          <w:rFonts w:ascii="3DS V2" w:hAnsi="3DS V2"/>
          <w:sz w:val="24"/>
          <w:szCs w:val="24"/>
          <w:lang w:eastAsia="zh-CN"/>
        </w:rPr>
      </w:pPr>
      <w:r w:rsidRPr="00A81575">
        <w:rPr>
          <w:rFonts w:ascii="3DS V2" w:hAnsi="3DS V2"/>
          <w:sz w:val="24"/>
          <w:szCs w:val="24"/>
        </w:rPr>
        <w:t xml:space="preserve">Chaque objet </w:t>
      </w:r>
      <w:r w:rsidR="00E7489C" w:rsidRPr="00A81575">
        <w:rPr>
          <w:rFonts w:ascii="3DS V2" w:hAnsi="3DS V2"/>
          <w:sz w:val="24"/>
          <w:szCs w:val="24"/>
        </w:rPr>
        <w:t>CATELEditor3DCavity</w:t>
      </w:r>
      <w:r w:rsidR="00E7489C">
        <w:rPr>
          <w:rFonts w:ascii="3DS V2" w:hAnsi="3DS V2"/>
          <w:sz w:val="24"/>
          <w:szCs w:val="24"/>
        </w:rPr>
        <w:t>, nouvellement cré</w:t>
      </w:r>
      <w:r w:rsidR="00164866">
        <w:rPr>
          <w:rFonts w:ascii="3DS V2" w:hAnsi="3DS V2"/>
          <w:sz w:val="24"/>
          <w:szCs w:val="24"/>
        </w:rPr>
        <w:t>é</w:t>
      </w:r>
      <w:r w:rsidR="00E7489C">
        <w:rPr>
          <w:rFonts w:ascii="3DS V2" w:hAnsi="3DS V2"/>
          <w:sz w:val="24"/>
          <w:szCs w:val="24"/>
        </w:rPr>
        <w:t xml:space="preserve">, </w:t>
      </w:r>
      <w:r w:rsidRPr="00A81575">
        <w:rPr>
          <w:rFonts w:ascii="3DS V2" w:hAnsi="3DS V2"/>
          <w:sz w:val="24"/>
          <w:szCs w:val="24"/>
        </w:rPr>
        <w:t xml:space="preserve">est </w:t>
      </w:r>
      <w:r w:rsidR="00547B5F">
        <w:rPr>
          <w:rFonts w:ascii="3DS V2" w:hAnsi="3DS V2"/>
          <w:sz w:val="24"/>
          <w:szCs w:val="24"/>
        </w:rPr>
        <w:t>stocké</w:t>
      </w:r>
      <w:r w:rsidRPr="00A81575">
        <w:rPr>
          <w:rFonts w:ascii="3DS V2" w:hAnsi="3DS V2"/>
          <w:sz w:val="24"/>
          <w:szCs w:val="24"/>
        </w:rPr>
        <w:t xml:space="preserve"> </w:t>
      </w:r>
      <w:r w:rsidR="009F170C">
        <w:rPr>
          <w:rFonts w:ascii="3DS V2" w:hAnsi="3DS V2"/>
          <w:sz w:val="24"/>
          <w:szCs w:val="24"/>
        </w:rPr>
        <w:t>dans</w:t>
      </w:r>
      <w:r w:rsidRPr="00A81575">
        <w:rPr>
          <w:rFonts w:ascii="3DS V2" w:hAnsi="3DS V2"/>
          <w:sz w:val="24"/>
          <w:szCs w:val="24"/>
        </w:rPr>
        <w:t xml:space="preserve"> une table d’association par nom.</w:t>
      </w:r>
      <w:r w:rsidR="001A3E8C">
        <w:rPr>
          <w:rFonts w:ascii="3DS V2" w:hAnsi="3DS V2"/>
          <w:sz w:val="24"/>
          <w:szCs w:val="24"/>
        </w:rPr>
        <w:t xml:space="preserve"> </w:t>
      </w:r>
      <w:r w:rsidR="0038552A">
        <w:rPr>
          <w:rFonts w:ascii="3DS V2" w:hAnsi="3DS V2"/>
          <w:sz w:val="24"/>
          <w:szCs w:val="24"/>
        </w:rPr>
        <w:t>Vu que toutes les cavités d’un même conn</w:t>
      </w:r>
      <w:r w:rsidR="00B35D7D">
        <w:rPr>
          <w:rFonts w:ascii="3DS V2" w:hAnsi="3DS V2"/>
          <w:sz w:val="24"/>
          <w:szCs w:val="24"/>
        </w:rPr>
        <w:t>e</w:t>
      </w:r>
      <w:r w:rsidR="0038552A">
        <w:rPr>
          <w:rFonts w:ascii="3DS V2" w:hAnsi="3DS V2"/>
          <w:sz w:val="24"/>
          <w:szCs w:val="24"/>
        </w:rPr>
        <w:t xml:space="preserve">cteur sont sur </w:t>
      </w:r>
      <w:r w:rsidR="00B35D7D">
        <w:rPr>
          <w:rFonts w:ascii="3DS V2" w:hAnsi="3DS V2"/>
          <w:sz w:val="24"/>
          <w:szCs w:val="24"/>
        </w:rPr>
        <w:t>le</w:t>
      </w:r>
      <w:r w:rsidR="0038552A">
        <w:rPr>
          <w:rFonts w:ascii="3DS V2" w:hAnsi="3DS V2"/>
          <w:sz w:val="24"/>
          <w:szCs w:val="24"/>
        </w:rPr>
        <w:t xml:space="preserve"> même plan, </w:t>
      </w:r>
      <w:r w:rsidR="00B35D7D">
        <w:rPr>
          <w:rFonts w:ascii="3DS V2" w:hAnsi="3DS V2"/>
          <w:sz w:val="24"/>
          <w:szCs w:val="24"/>
        </w:rPr>
        <w:t>et que notre algorithme de triangulation Delaunay est conçu pour le cas 2D, il faut faire une réduction de dimensionnalité pour supprimer la troisième dimension inutile. CATIA propose des outils géométriques internes simple</w:t>
      </w:r>
      <w:r w:rsidR="005B12CF">
        <w:rPr>
          <w:rFonts w:ascii="3DS V2" w:hAnsi="3DS V2"/>
          <w:sz w:val="24"/>
          <w:szCs w:val="24"/>
        </w:rPr>
        <w:t>s</w:t>
      </w:r>
      <w:r w:rsidR="00B35D7D">
        <w:rPr>
          <w:rFonts w:ascii="3DS V2" w:hAnsi="3DS V2"/>
          <w:sz w:val="24"/>
          <w:szCs w:val="24"/>
        </w:rPr>
        <w:t xml:space="preserve"> et puissant</w:t>
      </w:r>
      <w:r w:rsidR="005B12CF">
        <w:rPr>
          <w:rFonts w:ascii="3DS V2" w:hAnsi="3DS V2"/>
          <w:sz w:val="24"/>
          <w:szCs w:val="24"/>
        </w:rPr>
        <w:t>s</w:t>
      </w:r>
      <w:r w:rsidR="00B35D7D">
        <w:rPr>
          <w:rFonts w:ascii="3DS V2" w:hAnsi="3DS V2"/>
          <w:sz w:val="24"/>
          <w:szCs w:val="24"/>
        </w:rPr>
        <w:t xml:space="preserve">. </w:t>
      </w:r>
      <w:r w:rsidR="001F3BBA">
        <w:rPr>
          <w:rFonts w:ascii="3DS V2" w:hAnsi="3DS V2"/>
          <w:sz w:val="24"/>
          <w:szCs w:val="24"/>
        </w:rPr>
        <w:t>Les trois premières cavités</w:t>
      </w:r>
      <w:r w:rsidR="00B35D7D">
        <w:rPr>
          <w:rFonts w:ascii="3DS V2" w:hAnsi="3DS V2"/>
          <w:sz w:val="24"/>
          <w:szCs w:val="24"/>
        </w:rPr>
        <w:t xml:space="preserve"> sur le connecteur sont </w:t>
      </w:r>
      <w:r w:rsidR="001F3BBA">
        <w:rPr>
          <w:rFonts w:ascii="3DS V2" w:hAnsi="3DS V2"/>
          <w:sz w:val="24"/>
          <w:szCs w:val="24"/>
        </w:rPr>
        <w:t>choisies</w:t>
      </w:r>
      <w:r w:rsidR="00B35D7D">
        <w:rPr>
          <w:rFonts w:ascii="3DS V2" w:hAnsi="3DS V2"/>
          <w:sz w:val="24"/>
          <w:szCs w:val="24"/>
        </w:rPr>
        <w:t xml:space="preserve"> pour construire un plan, puis les cavités restantes seront </w:t>
      </w:r>
      <w:r w:rsidR="001F3BBA">
        <w:rPr>
          <w:rFonts w:ascii="3DS V2" w:hAnsi="3DS V2"/>
          <w:sz w:val="24"/>
          <w:szCs w:val="24"/>
        </w:rPr>
        <w:t>projetées</w:t>
      </w:r>
      <w:r w:rsidR="00B35D7D">
        <w:rPr>
          <w:rFonts w:ascii="3DS V2" w:hAnsi="3DS V2"/>
          <w:sz w:val="24"/>
          <w:szCs w:val="24"/>
        </w:rPr>
        <w:t xml:space="preserve"> dans ce plan. </w:t>
      </w:r>
      <w:r w:rsidR="002F139B">
        <w:rPr>
          <w:rFonts w:ascii="3DS V2" w:hAnsi="3DS V2"/>
          <w:sz w:val="24"/>
          <w:szCs w:val="24"/>
        </w:rPr>
        <w:t xml:space="preserve">Après cette opération, les cavités seront </w:t>
      </w:r>
      <w:r w:rsidR="00E6104C">
        <w:rPr>
          <w:rFonts w:ascii="3DS V2" w:hAnsi="3DS V2"/>
          <w:sz w:val="24"/>
          <w:szCs w:val="24"/>
        </w:rPr>
        <w:t>envoyées</w:t>
      </w:r>
      <w:r w:rsidR="002F139B">
        <w:rPr>
          <w:rFonts w:ascii="3DS V2" w:hAnsi="3DS V2"/>
          <w:sz w:val="24"/>
          <w:szCs w:val="24"/>
        </w:rPr>
        <w:t xml:space="preserve"> à la fonction qui </w:t>
      </w:r>
      <w:r w:rsidR="00330C57">
        <w:rPr>
          <w:rFonts w:ascii="3DS V2" w:hAnsi="3DS V2"/>
          <w:sz w:val="24"/>
          <w:szCs w:val="24"/>
        </w:rPr>
        <w:t>réalise la</w:t>
      </w:r>
      <w:r w:rsidR="002F139B">
        <w:rPr>
          <w:rFonts w:ascii="3DS V2" w:hAnsi="3DS V2"/>
          <w:sz w:val="24"/>
          <w:szCs w:val="24"/>
        </w:rPr>
        <w:t xml:space="preserve"> triangulation Delaunay, pour la construction de la liste d’adjacence de cavité</w:t>
      </w:r>
      <w:r w:rsidR="006A02E3">
        <w:rPr>
          <w:rFonts w:ascii="3DS V2" w:hAnsi="3DS V2"/>
          <w:sz w:val="24"/>
          <w:szCs w:val="24"/>
        </w:rPr>
        <w:t>s</w:t>
      </w:r>
      <w:r w:rsidR="002F139B">
        <w:rPr>
          <w:rFonts w:ascii="3DS V2" w:hAnsi="3DS V2"/>
          <w:sz w:val="24"/>
          <w:szCs w:val="24"/>
        </w:rPr>
        <w:t xml:space="preserve"> dans le connect</w:t>
      </w:r>
      <w:r w:rsidR="00D77E3E">
        <w:rPr>
          <w:rFonts w:ascii="3DS V2" w:hAnsi="3DS V2"/>
          <w:sz w:val="24"/>
          <w:szCs w:val="24"/>
        </w:rPr>
        <w:t>eu</w:t>
      </w:r>
      <w:r w:rsidR="002F139B">
        <w:rPr>
          <w:rFonts w:ascii="3DS V2" w:hAnsi="3DS V2"/>
          <w:sz w:val="24"/>
          <w:szCs w:val="24"/>
        </w:rPr>
        <w:t>r actuel.</w:t>
      </w:r>
    </w:p>
    <w:p w14:paraId="4E9CDAA4" w14:textId="6982AD11" w:rsidR="002105DE" w:rsidRDefault="002105DE" w:rsidP="00E57E1E">
      <w:pPr>
        <w:keepNext/>
        <w:rPr>
          <w:rFonts w:ascii="3DS V2" w:eastAsiaTheme="majorEastAsia" w:hAnsi="3DS V2" w:cstheme="majorBidi"/>
          <w:b/>
          <w:bCs/>
          <w:color w:val="005386"/>
          <w:sz w:val="32"/>
          <w:szCs w:val="32"/>
        </w:rPr>
      </w:pPr>
      <w:r>
        <w:rPr>
          <w:rFonts w:ascii="3DS V2" w:eastAsiaTheme="majorEastAsia" w:hAnsi="3DS V2" w:cstheme="majorBidi"/>
          <w:b/>
          <w:bCs/>
          <w:color w:val="005386"/>
          <w:sz w:val="32"/>
          <w:szCs w:val="32"/>
        </w:rPr>
        <w:lastRenderedPageBreak/>
        <w:t>Résultat</w:t>
      </w:r>
    </w:p>
    <w:p w14:paraId="27927650" w14:textId="174FA83A" w:rsidR="00994F1D" w:rsidRDefault="00B9787F" w:rsidP="00133D71">
      <w:pPr>
        <w:jc w:val="both"/>
        <w:rPr>
          <w:rFonts w:ascii="3DS V2" w:hAnsi="3DS V2"/>
          <w:sz w:val="24"/>
          <w:szCs w:val="24"/>
        </w:rPr>
      </w:pPr>
      <w:r>
        <w:rPr>
          <w:rFonts w:ascii="3DS V2" w:hAnsi="3DS V2"/>
          <w:sz w:val="24"/>
          <w:szCs w:val="24"/>
        </w:rPr>
        <w:t>Un bouton pour la commande « </w:t>
      </w:r>
      <w:proofErr w:type="spellStart"/>
      <w:r w:rsidRPr="0054760C">
        <w:rPr>
          <w:rFonts w:ascii="3DS V2" w:hAnsi="3DS V2"/>
          <w:sz w:val="24"/>
          <w:szCs w:val="24"/>
        </w:rPr>
        <w:t>Automatic</w:t>
      </w:r>
      <w:proofErr w:type="spellEnd"/>
      <w:r w:rsidRPr="0054760C">
        <w:rPr>
          <w:rFonts w:ascii="3DS V2" w:hAnsi="3DS V2"/>
          <w:sz w:val="24"/>
          <w:szCs w:val="24"/>
        </w:rPr>
        <w:t xml:space="preserve"> Allocation</w:t>
      </w:r>
      <w:r>
        <w:rPr>
          <w:rFonts w:ascii="3DS V2" w:hAnsi="3DS V2"/>
          <w:sz w:val="24"/>
          <w:szCs w:val="24"/>
        </w:rPr>
        <w:t xml:space="preserve"> » est ajouté dans la barre d’outils du panneau. </w:t>
      </w:r>
    </w:p>
    <w:p w14:paraId="5658C11B" w14:textId="1E179932" w:rsidR="00994F1D" w:rsidRDefault="005919F8" w:rsidP="001B5736">
      <w:pPr>
        <w:keepNext/>
        <w:jc w:val="both"/>
      </w:pPr>
      <w:r>
        <w:rPr>
          <w:rFonts w:ascii="3DS V2" w:hAnsi="3DS V2"/>
          <w:noProof/>
          <w:sz w:val="24"/>
          <w:szCs w:val="24"/>
        </w:rPr>
        <mc:AlternateContent>
          <mc:Choice Requires="wps">
            <w:drawing>
              <wp:anchor distT="0" distB="0" distL="114300" distR="114300" simplePos="0" relativeHeight="251812352" behindDoc="0" locked="0" layoutInCell="1" allowOverlap="1" wp14:anchorId="443360BB" wp14:editId="4635356B">
                <wp:simplePos x="0" y="0"/>
                <wp:positionH relativeFrom="column">
                  <wp:posOffset>4387932</wp:posOffset>
                </wp:positionH>
                <wp:positionV relativeFrom="paragraph">
                  <wp:posOffset>192191</wp:posOffset>
                </wp:positionV>
                <wp:extent cx="982634" cy="256276"/>
                <wp:effectExtent l="38100" t="38100" r="84455" b="125095"/>
                <wp:wrapNone/>
                <wp:docPr id="1835339520" name="Connecteur droit avec flèche 1835339520"/>
                <wp:cNvGraphicFramePr/>
                <a:graphic xmlns:a="http://schemas.openxmlformats.org/drawingml/2006/main">
                  <a:graphicData uri="http://schemas.microsoft.com/office/word/2010/wordprocessingShape">
                    <wps:wsp>
                      <wps:cNvCnPr/>
                      <wps:spPr>
                        <a:xfrm>
                          <a:off x="0" y="0"/>
                          <a:ext cx="982634" cy="256276"/>
                        </a:xfrm>
                        <a:prstGeom prst="straightConnector1">
                          <a:avLst/>
                        </a:prstGeom>
                        <a:ln>
                          <a:solidFill>
                            <a:schemeClr val="bg2"/>
                          </a:solidFill>
                          <a:headEnd type="none" w="med" len="med"/>
                          <a:tailEnd type="arrow" w="med" len="med"/>
                        </a:ln>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27F08B98" id="_x0000_t32" coordsize="21600,21600" o:spt="32" o:oned="t" path="m,l21600,21600e" filled="f">
                <v:path arrowok="t" fillok="f" o:connecttype="none"/>
                <o:lock v:ext="edit" shapetype="t"/>
              </v:shapetype>
              <v:shape id="Connecteur droit avec flèche 1835339520" o:spid="_x0000_s1026" type="#_x0000_t32" style="position:absolute;margin-left:345.5pt;margin-top:15.15pt;width:77.35pt;height:20.2pt;z-index:25181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" strokecolor="#da291c [3214]" strokeweight="2pt">
                <v:stroke endarrow="open"/>
                <v:shadow on="t" color="black" opacity="24903f" origin=",.5" offset="0,.55556mm"/>
              </v:shape>
            </w:pict>
          </mc:Fallback>
        </mc:AlternateContent>
      </w:r>
      <w:r w:rsidRPr="00994F1D">
        <w:rPr>
          <w:rFonts w:ascii="3DS V2" w:hAnsi="3DS V2"/>
          <w:noProof/>
          <w:sz w:val="24"/>
          <w:szCs w:val="24"/>
        </w:rPr>
        <mc:AlternateContent>
          <mc:Choice Requires="wps">
            <w:drawing>
              <wp:anchor distT="45720" distB="45720" distL="114300" distR="114300" simplePos="0" relativeHeight="251811328" behindDoc="0" locked="0" layoutInCell="1" allowOverlap="1" wp14:anchorId="23069645" wp14:editId="31183218">
                <wp:simplePos x="0" y="0"/>
                <wp:positionH relativeFrom="column">
                  <wp:posOffset>2404167</wp:posOffset>
                </wp:positionH>
                <wp:positionV relativeFrom="paragraph">
                  <wp:posOffset>37803</wp:posOffset>
                </wp:positionV>
                <wp:extent cx="2011680" cy="238125"/>
                <wp:effectExtent l="0" t="0" r="26670" b="28575"/>
                <wp:wrapNone/>
                <wp:docPr id="183533952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1680" cy="238125"/>
                        </a:xfrm>
                        <a:prstGeom prst="rect">
                          <a:avLst/>
                        </a:prstGeom>
                        <a:solidFill>
                          <a:srgbClr val="FFFFFF"/>
                        </a:solidFill>
                        <a:ln w="9525">
                          <a:solidFill>
                            <a:srgbClr val="000000"/>
                          </a:solidFill>
                          <a:miter lim="800000"/>
                          <a:headEnd/>
                          <a:tailEnd/>
                        </a:ln>
                      </wps:spPr>
                      <wps:txbx>
                        <w:txbxContent>
                          <w:p w14:paraId="09700948" w14:textId="5D46EA68" w:rsidR="00994F1D" w:rsidRPr="00994F1D" w:rsidRDefault="00994F1D">
                            <w:pPr>
                              <w:rPr>
                                <w:rFonts w:ascii="3DS V2" w:hAnsi="3DS V2"/>
                                <w:sz w:val="18"/>
                                <w:szCs w:val="18"/>
                              </w:rPr>
                            </w:pPr>
                            <w:r w:rsidRPr="00994F1D">
                              <w:rPr>
                                <w:rFonts w:ascii="3DS V2" w:hAnsi="3DS V2"/>
                                <w:sz w:val="18"/>
                                <w:szCs w:val="18"/>
                              </w:rPr>
                              <w:t xml:space="preserve">Nouveau bouton pour la commande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069645" id="_x0000_s1048" type="#_x0000_t202" style="position:absolute;left:0;text-align:left;margin-left:189.3pt;margin-top:3pt;width:158.4pt;height:18.75pt;z-index:251811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">
                <v:textbox>
                  <w:txbxContent>
                    <w:p w14:paraId="09700948" w14:textId="5D46EA68" w:rsidR="00994F1D" w:rsidRPr="00994F1D" w:rsidRDefault="00994F1D">
                      <w:pPr>
                        <w:rPr>
                          <w:rFonts w:ascii="3DS V2" w:hAnsi="3DS V2"/>
                          <w:sz w:val="18"/>
                          <w:szCs w:val="18"/>
                        </w:rPr>
                      </w:pPr>
                      <w:r w:rsidRPr="00994F1D">
                        <w:rPr>
                          <w:rFonts w:ascii="3DS V2" w:hAnsi="3DS V2"/>
                          <w:sz w:val="18"/>
                          <w:szCs w:val="18"/>
                        </w:rPr>
                        <w:t xml:space="preserve">Nouveau bouton pour la commande </w:t>
                      </w:r>
                    </w:p>
                  </w:txbxContent>
                </v:textbox>
              </v:shape>
            </w:pict>
          </mc:Fallback>
        </mc:AlternateContent>
      </w:r>
      <w:r w:rsidR="00994F1D" w:rsidRPr="00994F1D">
        <w:rPr>
          <w:rFonts w:ascii="3DS V2" w:hAnsi="3DS V2"/>
          <w:noProof/>
          <w:sz w:val="24"/>
          <w:szCs w:val="24"/>
        </w:rPr>
        <w:drawing>
          <wp:inline distT="0" distB="0" distL="0" distR="0" wp14:anchorId="041EB96E" wp14:editId="3F286F64">
            <wp:extent cx="5731510" cy="840105"/>
            <wp:effectExtent l="0" t="0" r="254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840105"/>
                    </a:xfrm>
                    <a:prstGeom prst="rect">
                      <a:avLst/>
                    </a:prstGeom>
                  </pic:spPr>
                </pic:pic>
              </a:graphicData>
            </a:graphic>
          </wp:inline>
        </w:drawing>
      </w:r>
    </w:p>
    <w:p w14:paraId="5C24E0FB" w14:textId="2A4120DC" w:rsidR="00994F1D" w:rsidRDefault="00994F1D" w:rsidP="00133D71">
      <w:pPr>
        <w:pStyle w:val="Lgende"/>
        <w:jc w:val="center"/>
        <w:rPr>
          <w:rFonts w:ascii="3DS V2" w:hAnsi="3DS V2"/>
          <w:sz w:val="24"/>
          <w:szCs w:val="24"/>
        </w:rPr>
      </w:pPr>
      <w:r>
        <w:t xml:space="preserve">Figure </w:t>
      </w:r>
      <w:fldSimple w:instr=" SEQ Figure \* ARABIC ">
        <w:r w:rsidR="00FC7E5C">
          <w:rPr>
            <w:noProof/>
          </w:rPr>
          <w:t>32</w:t>
        </w:r>
      </w:fldSimple>
      <w:r>
        <w:t xml:space="preserve"> : Position de bouton dans la barre d'outils</w:t>
      </w:r>
    </w:p>
    <w:p w14:paraId="660A13C7" w14:textId="0B60D86D" w:rsidR="00213885" w:rsidRDefault="00B9787F" w:rsidP="00133D71">
      <w:pPr>
        <w:jc w:val="both"/>
        <w:rPr>
          <w:rFonts w:ascii="3DS V2" w:hAnsi="3DS V2"/>
          <w:noProof/>
          <w:sz w:val="24"/>
          <w:szCs w:val="24"/>
          <w:lang w:eastAsia="zh-CN"/>
        </w:rPr>
      </w:pPr>
      <w:r>
        <w:rPr>
          <w:rFonts w:ascii="3DS V2" w:hAnsi="3DS V2"/>
          <w:sz w:val="24"/>
          <w:szCs w:val="24"/>
        </w:rPr>
        <w:t xml:space="preserve">En cliquant </w:t>
      </w:r>
      <w:r w:rsidR="00484BF1">
        <w:rPr>
          <w:rFonts w:ascii="3DS V2" w:hAnsi="3DS V2"/>
          <w:sz w:val="24"/>
          <w:szCs w:val="24"/>
        </w:rPr>
        <w:t xml:space="preserve">sur </w:t>
      </w:r>
      <w:r>
        <w:rPr>
          <w:rFonts w:ascii="3DS V2" w:hAnsi="3DS V2"/>
          <w:sz w:val="24"/>
          <w:szCs w:val="24"/>
        </w:rPr>
        <w:t>ce bouton,</w:t>
      </w:r>
      <w:r w:rsidR="00472ABE">
        <w:rPr>
          <w:rFonts w:ascii="3DS V2" w:hAnsi="3DS V2"/>
          <w:sz w:val="24"/>
          <w:szCs w:val="24"/>
        </w:rPr>
        <w:t xml:space="preserve"> </w:t>
      </w:r>
      <w:r w:rsidR="00974BF4">
        <w:rPr>
          <w:rFonts w:ascii="3DS V2" w:hAnsi="3DS V2"/>
          <w:sz w:val="24"/>
          <w:szCs w:val="24"/>
        </w:rPr>
        <w:t xml:space="preserve">tous </w:t>
      </w:r>
      <w:r w:rsidR="009043BD">
        <w:rPr>
          <w:rFonts w:ascii="3DS V2" w:hAnsi="3DS V2"/>
          <w:sz w:val="24"/>
          <w:szCs w:val="24"/>
        </w:rPr>
        <w:t>les</w:t>
      </w:r>
      <w:r w:rsidR="00472ABE">
        <w:rPr>
          <w:rFonts w:ascii="3DS V2" w:hAnsi="3DS V2"/>
          <w:sz w:val="24"/>
          <w:szCs w:val="24"/>
        </w:rPr>
        <w:t xml:space="preserve"> câbles </w:t>
      </w:r>
      <w:r w:rsidR="00974BF4">
        <w:rPr>
          <w:rFonts w:ascii="3DS V2" w:hAnsi="3DS V2"/>
          <w:sz w:val="24"/>
          <w:szCs w:val="24"/>
        </w:rPr>
        <w:t xml:space="preserve">à connecter </w:t>
      </w:r>
      <w:r w:rsidR="00472ABE">
        <w:rPr>
          <w:rFonts w:ascii="3DS V2" w:hAnsi="3DS V2"/>
          <w:sz w:val="24"/>
          <w:szCs w:val="24"/>
        </w:rPr>
        <w:t xml:space="preserve">dans le harnais actif </w:t>
      </w:r>
      <w:r w:rsidR="00C47670">
        <w:rPr>
          <w:rFonts w:ascii="3DS V2" w:hAnsi="3DS V2"/>
          <w:sz w:val="24"/>
          <w:szCs w:val="24"/>
        </w:rPr>
        <w:t xml:space="preserve">sélectionné </w:t>
      </w:r>
      <w:r w:rsidR="00472ABE">
        <w:rPr>
          <w:rFonts w:ascii="3DS V2" w:hAnsi="3DS V2"/>
          <w:sz w:val="24"/>
          <w:szCs w:val="24"/>
        </w:rPr>
        <w:t xml:space="preserve">vont être connectés </w:t>
      </w:r>
      <w:r w:rsidR="00974BF4" w:rsidRPr="00974BF4">
        <w:rPr>
          <w:rFonts w:ascii="3DS V2" w:hAnsi="3DS V2"/>
          <w:sz w:val="24"/>
          <w:szCs w:val="24"/>
        </w:rPr>
        <w:t xml:space="preserve">au premier connecteur disposant encore de cavités </w:t>
      </w:r>
      <w:r w:rsidR="001A7B8D">
        <w:rPr>
          <w:rFonts w:ascii="3DS V2" w:hAnsi="3DS V2"/>
          <w:sz w:val="24"/>
          <w:szCs w:val="24"/>
        </w:rPr>
        <w:t xml:space="preserve">disponibles </w:t>
      </w:r>
      <w:r w:rsidR="00CB0277">
        <w:rPr>
          <w:rFonts w:ascii="3DS V2" w:hAnsi="3DS V2"/>
          <w:sz w:val="24"/>
          <w:szCs w:val="24"/>
        </w:rPr>
        <w:t>(donc</w:t>
      </w:r>
      <w:r w:rsidR="00CB1F92">
        <w:rPr>
          <w:rFonts w:ascii="3DS V2" w:hAnsi="3DS V2"/>
          <w:sz w:val="24"/>
          <w:szCs w:val="24"/>
        </w:rPr>
        <w:t xml:space="preserve"> en état « Free » ou « </w:t>
      </w:r>
      <w:r w:rsidR="00CB1F92" w:rsidRPr="0052068D">
        <w:rPr>
          <w:rFonts w:ascii="3DS V2" w:hAnsi="3DS V2"/>
          <w:sz w:val="24"/>
          <w:szCs w:val="24"/>
          <w:lang w:val="en-US"/>
        </w:rPr>
        <w:t xml:space="preserve">Reserved </w:t>
      </w:r>
      <w:r w:rsidR="00065719" w:rsidRPr="0052068D">
        <w:rPr>
          <w:rFonts w:ascii="3DS V2" w:hAnsi="3DS V2"/>
          <w:sz w:val="24"/>
          <w:szCs w:val="24"/>
          <w:lang w:val="en-US"/>
        </w:rPr>
        <w:t>for</w:t>
      </w:r>
      <w:r w:rsidR="00CB1F92" w:rsidRPr="0052068D">
        <w:rPr>
          <w:rFonts w:ascii="3DS V2" w:hAnsi="3DS V2"/>
          <w:sz w:val="24"/>
          <w:szCs w:val="24"/>
          <w:lang w:val="en-US"/>
        </w:rPr>
        <w:t xml:space="preserve"> me</w:t>
      </w:r>
      <w:r w:rsidR="00CB1F92">
        <w:rPr>
          <w:rFonts w:ascii="3DS V2" w:hAnsi="3DS V2"/>
          <w:sz w:val="24"/>
          <w:szCs w:val="24"/>
        </w:rPr>
        <w:t> </w:t>
      </w:r>
      <w:r w:rsidR="00CB0277">
        <w:rPr>
          <w:rFonts w:ascii="3DS V2" w:hAnsi="3DS V2"/>
          <w:sz w:val="24"/>
          <w:szCs w:val="24"/>
        </w:rPr>
        <w:t>»)</w:t>
      </w:r>
      <w:r w:rsidR="00472ABE" w:rsidRPr="00974BF4">
        <w:rPr>
          <w:rFonts w:ascii="3DS V2" w:hAnsi="3DS V2"/>
          <w:sz w:val="24"/>
          <w:szCs w:val="24"/>
        </w:rPr>
        <w:t xml:space="preserve">. </w:t>
      </w:r>
      <w:r w:rsidR="00974BF4" w:rsidRPr="00974BF4">
        <w:rPr>
          <w:rFonts w:ascii="3DS V2" w:hAnsi="3DS V2"/>
          <w:sz w:val="24"/>
          <w:szCs w:val="24"/>
        </w:rPr>
        <w:t xml:space="preserve">Une fois qu’un connecteur est entièrement rempli, le processus continue avec le </w:t>
      </w:r>
      <w:r w:rsidR="00215B05">
        <w:rPr>
          <w:rFonts w:ascii="3DS V2" w:hAnsi="3DS V2"/>
          <w:sz w:val="24"/>
          <w:szCs w:val="24"/>
        </w:rPr>
        <w:t xml:space="preserve">prochain </w:t>
      </w:r>
      <w:r w:rsidR="00CA3A9B" w:rsidRPr="00974BF4">
        <w:rPr>
          <w:rFonts w:ascii="3DS V2" w:hAnsi="3DS V2"/>
          <w:sz w:val="24"/>
          <w:szCs w:val="24"/>
        </w:rPr>
        <w:t>connecteur</w:t>
      </w:r>
      <w:r w:rsidR="00974BF4" w:rsidRPr="00974BF4">
        <w:rPr>
          <w:rFonts w:ascii="3DS V2" w:hAnsi="3DS V2"/>
          <w:sz w:val="24"/>
          <w:szCs w:val="24"/>
        </w:rPr>
        <w:t>.</w:t>
      </w:r>
      <w:r w:rsidR="00974BF4" w:rsidRPr="00974BF4">
        <w:t xml:space="preserve"> </w:t>
      </w:r>
      <w:r w:rsidR="00974BF4" w:rsidRPr="00974BF4">
        <w:rPr>
          <w:rFonts w:ascii="3DS V2" w:hAnsi="3DS V2"/>
          <w:sz w:val="24"/>
          <w:szCs w:val="24"/>
        </w:rPr>
        <w:t xml:space="preserve">De plus, les câbles appartenant à des groupes de ségrégation différents sont automatiquement </w:t>
      </w:r>
      <w:r w:rsidR="00E02097">
        <w:rPr>
          <w:rFonts w:ascii="3DS V2" w:hAnsi="3DS V2"/>
          <w:sz w:val="24"/>
          <w:szCs w:val="24"/>
        </w:rPr>
        <w:t>connect</w:t>
      </w:r>
      <w:r w:rsidR="00C70DE3">
        <w:rPr>
          <w:rFonts w:ascii="3DS V2" w:hAnsi="3DS V2"/>
          <w:sz w:val="24"/>
          <w:szCs w:val="24"/>
        </w:rPr>
        <w:t>és</w:t>
      </w:r>
      <w:r w:rsidR="00974BF4" w:rsidRPr="00974BF4">
        <w:rPr>
          <w:rFonts w:ascii="3DS V2" w:hAnsi="3DS V2"/>
          <w:sz w:val="24"/>
          <w:szCs w:val="24"/>
        </w:rPr>
        <w:t xml:space="preserve"> à des connecteurs </w:t>
      </w:r>
      <w:r w:rsidR="00BF3E0B">
        <w:rPr>
          <w:rFonts w:ascii="3DS V2" w:hAnsi="3DS V2"/>
          <w:sz w:val="24"/>
          <w:szCs w:val="24"/>
        </w:rPr>
        <w:t>différents</w:t>
      </w:r>
      <w:r w:rsidR="00974BF4" w:rsidRPr="00974BF4">
        <w:rPr>
          <w:rFonts w:ascii="3DS V2" w:hAnsi="3DS V2"/>
          <w:sz w:val="24"/>
          <w:szCs w:val="24"/>
        </w:rPr>
        <w:t>, afin de garantir l’isolation physique entre ces groupes.</w:t>
      </w:r>
      <w:r w:rsidR="00767B7B" w:rsidRPr="00767B7B">
        <w:rPr>
          <w:rFonts w:ascii="3DS V2" w:hAnsi="3DS V2"/>
          <w:noProof/>
          <w:sz w:val="24"/>
          <w:szCs w:val="24"/>
          <w:lang w:eastAsia="zh-CN"/>
        </w:rPr>
        <w:t xml:space="preserve"> </w:t>
      </w:r>
    </w:p>
    <w:p w14:paraId="688FD5CB" w14:textId="680B7EEF" w:rsidR="00005B8C" w:rsidRDefault="00E410E0" w:rsidP="00133D71">
      <w:pPr>
        <w:jc w:val="both"/>
        <w:rPr>
          <w:rFonts w:ascii="3DS V2" w:hAnsi="3DS V2"/>
          <w:sz w:val="24"/>
          <w:szCs w:val="24"/>
        </w:rPr>
      </w:pPr>
      <w:r w:rsidRPr="00E410E0">
        <w:rPr>
          <w:rFonts w:ascii="3DS V2" w:hAnsi="3DS V2"/>
          <w:noProof/>
          <w:sz w:val="24"/>
          <w:szCs w:val="24"/>
          <w:lang w:eastAsia="zh-CN"/>
        </w:rPr>
        <w:drawing>
          <wp:anchor distT="0" distB="0" distL="114300" distR="114300" simplePos="0" relativeHeight="251815424" behindDoc="0" locked="0" layoutInCell="1" allowOverlap="1" wp14:anchorId="3EA6B904" wp14:editId="3BE24550">
            <wp:simplePos x="0" y="0"/>
            <wp:positionH relativeFrom="margin">
              <wp:posOffset>177165</wp:posOffset>
            </wp:positionH>
            <wp:positionV relativeFrom="paragraph">
              <wp:posOffset>873125</wp:posOffset>
            </wp:positionV>
            <wp:extent cx="5408295" cy="4039235"/>
            <wp:effectExtent l="0" t="0" r="0" b="0"/>
            <wp:wrapTopAndBottom/>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168" t="8955" r="-1926" b="47038"/>
                    <a:stretch/>
                  </pic:blipFill>
                  <pic:spPr bwMode="auto">
                    <a:xfrm>
                      <a:off x="0" y="0"/>
                      <a:ext cx="5408295" cy="40392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34FCD">
        <w:rPr>
          <w:rFonts w:ascii="3DS V2" w:hAnsi="3DS V2"/>
          <w:sz w:val="24"/>
          <w:szCs w:val="24"/>
        </w:rPr>
        <w:t xml:space="preserve">Figure 34 </w:t>
      </w:r>
      <w:r w:rsidR="00F926BA" w:rsidRPr="00F926BA">
        <w:rPr>
          <w:rFonts w:ascii="3DS V2" w:hAnsi="3DS V2"/>
          <w:sz w:val="24"/>
          <w:szCs w:val="24"/>
        </w:rPr>
        <w:t>correspond à la solution proposée à l’utilisateur</w:t>
      </w:r>
      <w:r w:rsidR="00A16460">
        <w:rPr>
          <w:rFonts w:ascii="3DS V2" w:hAnsi="3DS V2"/>
          <w:sz w:val="24"/>
          <w:szCs w:val="24"/>
        </w:rPr>
        <w:t>.</w:t>
      </w:r>
      <w:r w:rsidR="007146CA">
        <w:rPr>
          <w:rFonts w:ascii="3DS V2" w:hAnsi="3DS V2"/>
          <w:sz w:val="24"/>
          <w:szCs w:val="24"/>
        </w:rPr>
        <w:t xml:space="preserve"> </w:t>
      </w:r>
      <w:r w:rsidR="00A16460">
        <w:rPr>
          <w:rFonts w:ascii="3DS V2" w:hAnsi="3DS V2"/>
          <w:sz w:val="24"/>
          <w:szCs w:val="24"/>
        </w:rPr>
        <w:t>E</w:t>
      </w:r>
      <w:r w:rsidR="007146CA">
        <w:rPr>
          <w:rFonts w:ascii="3DS V2" w:hAnsi="3DS V2"/>
          <w:sz w:val="24"/>
          <w:szCs w:val="24"/>
        </w:rPr>
        <w:t xml:space="preserve">lle </w:t>
      </w:r>
      <w:r w:rsidR="00634FCD">
        <w:rPr>
          <w:rFonts w:ascii="3DS V2" w:hAnsi="3DS V2"/>
          <w:sz w:val="24"/>
          <w:szCs w:val="24"/>
        </w:rPr>
        <w:t>assure que les cavités allouées au</w:t>
      </w:r>
      <w:r w:rsidR="00634FCD" w:rsidRPr="00634FCD">
        <w:rPr>
          <w:rFonts w:ascii="3DS V2" w:hAnsi="3DS V2"/>
          <w:sz w:val="24"/>
          <w:szCs w:val="24"/>
        </w:rPr>
        <w:t xml:space="preserve"> m</w:t>
      </w:r>
      <w:r w:rsidR="00634FCD">
        <w:rPr>
          <w:rFonts w:ascii="3DS V2" w:hAnsi="3DS V2"/>
          <w:sz w:val="24"/>
          <w:szCs w:val="24"/>
        </w:rPr>
        <w:t>ê</w:t>
      </w:r>
      <w:r w:rsidR="00634FCD" w:rsidRPr="00634FCD">
        <w:rPr>
          <w:rFonts w:ascii="3DS V2" w:hAnsi="3DS V2"/>
          <w:sz w:val="24"/>
          <w:szCs w:val="24"/>
        </w:rPr>
        <w:t>me câble sont adjacent</w:t>
      </w:r>
      <w:r w:rsidR="00634FCD">
        <w:rPr>
          <w:rFonts w:ascii="3DS V2" w:hAnsi="3DS V2"/>
          <w:sz w:val="24"/>
          <w:szCs w:val="24"/>
        </w:rPr>
        <w:t>e</w:t>
      </w:r>
      <w:r w:rsidR="00634FCD" w:rsidRPr="00634FCD">
        <w:rPr>
          <w:rFonts w:ascii="3DS V2" w:hAnsi="3DS V2"/>
          <w:sz w:val="24"/>
          <w:szCs w:val="24"/>
        </w:rPr>
        <w:t>s</w:t>
      </w:r>
      <w:r w:rsidR="00634FCD">
        <w:rPr>
          <w:rFonts w:ascii="3DS V2" w:hAnsi="3DS V2"/>
          <w:sz w:val="24"/>
          <w:szCs w:val="24"/>
        </w:rPr>
        <w:t xml:space="preserve"> et évite l</w:t>
      </w:r>
      <w:r w:rsidR="00823CFD">
        <w:rPr>
          <w:rFonts w:ascii="3DS V2" w:hAnsi="3DS V2"/>
          <w:sz w:val="24"/>
          <w:szCs w:val="24"/>
        </w:rPr>
        <w:t xml:space="preserve">’apparition </w:t>
      </w:r>
      <w:r w:rsidR="00634FCD">
        <w:rPr>
          <w:rFonts w:ascii="3DS V2" w:hAnsi="3DS V2"/>
          <w:sz w:val="24"/>
          <w:szCs w:val="24"/>
        </w:rPr>
        <w:t>de cavité libre isolée</w:t>
      </w:r>
      <w:r w:rsidR="00634FCD" w:rsidRPr="00634FCD">
        <w:rPr>
          <w:rFonts w:ascii="3DS V2" w:hAnsi="3DS V2"/>
          <w:sz w:val="24"/>
          <w:szCs w:val="24"/>
        </w:rPr>
        <w:t>.</w:t>
      </w:r>
      <w:r w:rsidR="007146CA">
        <w:rPr>
          <w:rFonts w:ascii="3DS V2" w:hAnsi="3DS V2"/>
          <w:sz w:val="24"/>
          <w:szCs w:val="24"/>
        </w:rPr>
        <w:t xml:space="preserve"> </w:t>
      </w:r>
      <w:r w:rsidR="00F926BA" w:rsidRPr="00F926BA">
        <w:rPr>
          <w:rFonts w:ascii="3DS V2" w:hAnsi="3DS V2"/>
          <w:sz w:val="24"/>
          <w:szCs w:val="24"/>
        </w:rPr>
        <w:t xml:space="preserve">Si cette allocation ne lui convient pas, l’utilisateur peut l’ajuster en détail </w:t>
      </w:r>
      <w:r w:rsidR="00EE5851">
        <w:rPr>
          <w:rFonts w:ascii="3DS V2" w:hAnsi="3DS V2"/>
          <w:sz w:val="24"/>
          <w:szCs w:val="24"/>
        </w:rPr>
        <w:t xml:space="preserve">avec les commandes existantes </w:t>
      </w:r>
      <w:r w:rsidR="00F926BA" w:rsidRPr="00F926BA">
        <w:rPr>
          <w:rFonts w:ascii="3DS V2" w:hAnsi="3DS V2"/>
          <w:sz w:val="24"/>
          <w:szCs w:val="24"/>
        </w:rPr>
        <w:t>selon s</w:t>
      </w:r>
      <w:r w:rsidR="00B97422">
        <w:rPr>
          <w:rFonts w:ascii="3DS V2" w:hAnsi="3DS V2"/>
          <w:sz w:val="24"/>
          <w:szCs w:val="24"/>
        </w:rPr>
        <w:t>a</w:t>
      </w:r>
      <w:r w:rsidR="00F926BA" w:rsidRPr="00F926BA">
        <w:rPr>
          <w:rFonts w:ascii="3DS V2" w:hAnsi="3DS V2"/>
          <w:sz w:val="24"/>
          <w:szCs w:val="24"/>
        </w:rPr>
        <w:t xml:space="preserve"> préférence.</w:t>
      </w:r>
    </w:p>
    <w:p w14:paraId="154B2265" w14:textId="2B650926" w:rsidR="00767B7B" w:rsidRDefault="001A7B8D" w:rsidP="00E410E0">
      <w:pPr>
        <w:pStyle w:val="Lgende"/>
        <w:jc w:val="center"/>
        <w:rPr>
          <w:rFonts w:ascii="3DS V2" w:hAnsi="3DS V2"/>
          <w:sz w:val="24"/>
          <w:szCs w:val="24"/>
        </w:rPr>
      </w:pPr>
      <w:r>
        <w:t xml:space="preserve">Figure </w:t>
      </w:r>
      <w:fldSimple w:instr=" SEQ Figure \* ARABIC ">
        <w:r w:rsidR="00FC7E5C">
          <w:rPr>
            <w:noProof/>
          </w:rPr>
          <w:t>33</w:t>
        </w:r>
      </w:fldSimple>
      <w:r>
        <w:t xml:space="preserve"> : </w:t>
      </w:r>
      <w:r w:rsidR="00B21D9C">
        <w:t>Allocations en attendant de validation par l’utilisateur</w:t>
      </w:r>
    </w:p>
    <w:p w14:paraId="7BC38FEC" w14:textId="57954308" w:rsidR="00753284" w:rsidRPr="00AC23E6" w:rsidRDefault="00767B7B" w:rsidP="00AC23E6">
      <w:pPr>
        <w:jc w:val="center"/>
        <w:rPr>
          <w:rFonts w:ascii="3DS V2" w:hAnsi="3DS V2"/>
          <w:sz w:val="24"/>
          <w:szCs w:val="24"/>
        </w:rPr>
      </w:pPr>
      <w:r w:rsidRPr="00767B7B">
        <w:rPr>
          <w:rFonts w:ascii="3DS V2" w:hAnsi="3DS V2"/>
          <w:noProof/>
          <w:sz w:val="24"/>
          <w:szCs w:val="24"/>
          <w:lang w:eastAsia="zh-CN"/>
        </w:rPr>
        <w:lastRenderedPageBreak/>
        <w:t xml:space="preserve"> </w:t>
      </w:r>
    </w:p>
    <w:p w14:paraId="4245A37F" w14:textId="0C0D5108" w:rsidR="004D41F8" w:rsidRDefault="004D41F8" w:rsidP="00386A31">
      <w:pPr>
        <w:pStyle w:val="Titre2"/>
        <w:jc w:val="both"/>
        <w:rPr>
          <w:rFonts w:ascii="3DS V2" w:hAnsi="3DS V2" w:cs="Arial"/>
          <w:sz w:val="40"/>
          <w:szCs w:val="40"/>
        </w:rPr>
      </w:pPr>
      <w:bookmarkStart w:id="44" w:name="_Toc205474998"/>
      <w:r>
        <w:rPr>
          <w:rFonts w:ascii="3DS V2" w:hAnsi="3DS V2" w:cs="Arial"/>
          <w:sz w:val="40"/>
          <w:szCs w:val="40"/>
        </w:rPr>
        <w:t>Bilan technique et professionnel</w:t>
      </w:r>
      <w:bookmarkEnd w:id="44"/>
    </w:p>
    <w:p w14:paraId="77451F8D" w14:textId="34A16C6E" w:rsidR="00D50404" w:rsidRPr="00862212" w:rsidRDefault="00D50404" w:rsidP="00F73B07">
      <w:pPr>
        <w:jc w:val="both"/>
        <w:rPr>
          <w:rFonts w:ascii="3DS V2" w:hAnsi="3DS V2"/>
          <w:sz w:val="24"/>
          <w:szCs w:val="24"/>
        </w:rPr>
      </w:pPr>
      <w:r w:rsidRPr="00D50404">
        <w:rPr>
          <w:rFonts w:ascii="3DS V2" w:hAnsi="3DS V2"/>
          <w:sz w:val="24"/>
          <w:szCs w:val="24"/>
        </w:rPr>
        <w:t>Ce stage de fin d’études, réalisé au sein de l’équipe</w:t>
      </w:r>
      <w:r w:rsidR="002C43FA">
        <w:rPr>
          <w:rFonts w:ascii="3DS V2" w:hAnsi="3DS V2"/>
          <w:sz w:val="24"/>
          <w:szCs w:val="24"/>
        </w:rPr>
        <w:t xml:space="preserve"> de</w:t>
      </w:r>
      <w:r w:rsidRPr="00D50404">
        <w:rPr>
          <w:rFonts w:ascii="3DS V2" w:hAnsi="3DS V2"/>
          <w:sz w:val="24"/>
          <w:szCs w:val="24"/>
        </w:rPr>
        <w:t xml:space="preserve"> </w:t>
      </w:r>
      <w:r w:rsidR="006F247E">
        <w:rPr>
          <w:rFonts w:ascii="3DS V2" w:hAnsi="3DS V2"/>
          <w:sz w:val="24"/>
          <w:szCs w:val="24"/>
        </w:rPr>
        <w:t>CATIA Schématique Electrique</w:t>
      </w:r>
      <w:r w:rsidRPr="00D50404">
        <w:rPr>
          <w:rFonts w:ascii="3DS V2" w:hAnsi="3DS V2"/>
          <w:sz w:val="24"/>
          <w:szCs w:val="24"/>
        </w:rPr>
        <w:t xml:space="preserve">, m’a permis de m’immerger dans un environnement industriel structuré et stimulant. </w:t>
      </w:r>
      <w:r w:rsidR="00BE1A36">
        <w:rPr>
          <w:rFonts w:ascii="3DS V2" w:hAnsi="3DS V2"/>
          <w:sz w:val="24"/>
          <w:szCs w:val="24"/>
        </w:rPr>
        <w:t>La</w:t>
      </w:r>
      <w:r w:rsidRPr="00D50404">
        <w:rPr>
          <w:rFonts w:ascii="3DS V2" w:hAnsi="3DS V2"/>
          <w:sz w:val="24"/>
          <w:szCs w:val="24"/>
        </w:rPr>
        <w:t xml:space="preserve"> mission </w:t>
      </w:r>
      <w:r w:rsidR="00474B41">
        <w:rPr>
          <w:rFonts w:ascii="3DS V2" w:hAnsi="3DS V2"/>
          <w:sz w:val="24"/>
          <w:szCs w:val="24"/>
        </w:rPr>
        <w:t>du stage, l’a</w:t>
      </w:r>
      <w:r w:rsidR="00474B41" w:rsidRPr="00474B41">
        <w:rPr>
          <w:rFonts w:ascii="3DS V2" w:hAnsi="3DS V2"/>
          <w:sz w:val="24"/>
          <w:szCs w:val="24"/>
        </w:rPr>
        <w:t>utomatisation d’allocation de câbles aux connecteurs de coupure</w:t>
      </w:r>
      <w:r w:rsidR="00474B41">
        <w:rPr>
          <w:rFonts w:ascii="3DS V2" w:hAnsi="3DS V2"/>
          <w:sz w:val="24"/>
          <w:szCs w:val="24"/>
        </w:rPr>
        <w:t xml:space="preserve">, </w:t>
      </w:r>
      <w:r w:rsidRPr="00D50404">
        <w:rPr>
          <w:rFonts w:ascii="3DS V2" w:hAnsi="3DS V2"/>
          <w:sz w:val="24"/>
          <w:szCs w:val="24"/>
        </w:rPr>
        <w:t xml:space="preserve">m’a offert une vision d’ensemble du processus de développement logiciel en </w:t>
      </w:r>
      <w:r w:rsidR="00826AFF">
        <w:rPr>
          <w:rFonts w:ascii="3DS V2" w:hAnsi="3DS V2"/>
          <w:sz w:val="24"/>
          <w:szCs w:val="24"/>
        </w:rPr>
        <w:t xml:space="preserve">grande </w:t>
      </w:r>
      <w:r w:rsidRPr="00D50404">
        <w:rPr>
          <w:rFonts w:ascii="3DS V2" w:hAnsi="3DS V2"/>
          <w:sz w:val="24"/>
          <w:szCs w:val="24"/>
        </w:rPr>
        <w:t xml:space="preserve">entreprise : de la modélisation du besoin jusqu’à l’intégration d’une commande dans </w:t>
      </w:r>
      <w:r w:rsidR="00862212" w:rsidRPr="00862212">
        <w:rPr>
          <w:rFonts w:ascii="3DS V2" w:hAnsi="3DS V2"/>
          <w:sz w:val="24"/>
          <w:szCs w:val="24"/>
        </w:rPr>
        <w:t>l’</w:t>
      </w:r>
      <w:r w:rsidRPr="00862212">
        <w:rPr>
          <w:rFonts w:ascii="3DS V2" w:hAnsi="3DS V2"/>
          <w:sz w:val="24"/>
          <w:szCs w:val="24"/>
        </w:rPr>
        <w:t xml:space="preserve">environnement </w:t>
      </w:r>
      <w:r w:rsidR="00862212" w:rsidRPr="00862212">
        <w:rPr>
          <w:rFonts w:ascii="3DS V2" w:hAnsi="3DS V2"/>
          <w:sz w:val="24"/>
          <w:szCs w:val="24"/>
        </w:rPr>
        <w:t>déployé</w:t>
      </w:r>
      <w:r w:rsidRPr="00862212">
        <w:rPr>
          <w:rFonts w:ascii="3DS V2" w:hAnsi="3DS V2"/>
          <w:sz w:val="24"/>
          <w:szCs w:val="24"/>
        </w:rPr>
        <w:t>.</w:t>
      </w:r>
    </w:p>
    <w:p w14:paraId="31D86181" w14:textId="7760376C" w:rsidR="00D50404" w:rsidRPr="00D50404" w:rsidRDefault="00D50404" w:rsidP="00F73B07">
      <w:pPr>
        <w:jc w:val="both"/>
        <w:rPr>
          <w:rFonts w:ascii="3DS V2" w:hAnsi="3DS V2"/>
          <w:sz w:val="24"/>
          <w:szCs w:val="24"/>
        </w:rPr>
      </w:pPr>
      <w:r w:rsidRPr="00D50404">
        <w:rPr>
          <w:rFonts w:ascii="3DS V2" w:hAnsi="3DS V2"/>
          <w:sz w:val="24"/>
          <w:szCs w:val="24"/>
        </w:rPr>
        <w:t xml:space="preserve">Au fil du stage, j’ai pu </w:t>
      </w:r>
      <w:r w:rsidR="00490A5E">
        <w:rPr>
          <w:rFonts w:ascii="3DS V2" w:hAnsi="3DS V2"/>
          <w:sz w:val="24"/>
          <w:szCs w:val="24"/>
        </w:rPr>
        <w:t>utiliser</w:t>
      </w:r>
      <w:r w:rsidRPr="00D50404">
        <w:rPr>
          <w:rFonts w:ascii="3DS V2" w:hAnsi="3DS V2"/>
          <w:sz w:val="24"/>
          <w:szCs w:val="24"/>
        </w:rPr>
        <w:t xml:space="preserve"> mes connaissances en algorithmique, en </w:t>
      </w:r>
      <w:r w:rsidR="00BA010C">
        <w:rPr>
          <w:rFonts w:ascii="3DS V2" w:hAnsi="3DS V2"/>
          <w:sz w:val="24"/>
          <w:szCs w:val="24"/>
        </w:rPr>
        <w:t>résolution du problème</w:t>
      </w:r>
      <w:r w:rsidRPr="00D50404">
        <w:rPr>
          <w:rFonts w:ascii="3DS V2" w:hAnsi="3DS V2"/>
          <w:sz w:val="24"/>
          <w:szCs w:val="24"/>
        </w:rPr>
        <w:t xml:space="preserve">, ainsi qu’en </w:t>
      </w:r>
      <w:r w:rsidR="001B00A9">
        <w:rPr>
          <w:rFonts w:ascii="3DS V2" w:hAnsi="3DS V2"/>
          <w:sz w:val="24"/>
          <w:szCs w:val="24"/>
        </w:rPr>
        <w:t>développement</w:t>
      </w:r>
      <w:r w:rsidRPr="00D50404">
        <w:rPr>
          <w:rFonts w:ascii="3DS V2" w:hAnsi="3DS V2"/>
          <w:sz w:val="24"/>
          <w:szCs w:val="24"/>
        </w:rPr>
        <w:t xml:space="preserve"> logiciel</w:t>
      </w:r>
      <w:r w:rsidR="00481F11">
        <w:rPr>
          <w:rFonts w:ascii="3DS V2" w:hAnsi="3DS V2"/>
          <w:sz w:val="24"/>
          <w:szCs w:val="24"/>
        </w:rPr>
        <w:t xml:space="preserve"> pour atteindre l’objectif</w:t>
      </w:r>
      <w:r w:rsidRPr="00D50404">
        <w:rPr>
          <w:rFonts w:ascii="3DS V2" w:hAnsi="3DS V2"/>
          <w:sz w:val="24"/>
          <w:szCs w:val="24"/>
        </w:rPr>
        <w:t>. Ce bilan revient sur les principaux enseignements que j’en ai tirés, aussi bien sur le plan technique que sur le plan humain et professionnel.</w:t>
      </w:r>
    </w:p>
    <w:p w14:paraId="1793A092" w14:textId="77777777" w:rsidR="00C8751D" w:rsidRPr="0092555B" w:rsidRDefault="00C8751D" w:rsidP="00F73B07">
      <w:pPr>
        <w:jc w:val="both"/>
        <w:rPr>
          <w:rFonts w:ascii="3DS V2" w:hAnsi="3DS V2"/>
          <w:b/>
          <w:bCs/>
          <w:sz w:val="24"/>
          <w:szCs w:val="24"/>
        </w:rPr>
      </w:pPr>
      <w:r w:rsidRPr="0092555B">
        <w:rPr>
          <w:rFonts w:ascii="3DS V2" w:hAnsi="3DS V2"/>
          <w:b/>
          <w:bCs/>
          <w:sz w:val="24"/>
          <w:szCs w:val="24"/>
        </w:rPr>
        <w:t>Sur le plan technique, j’ai eu l’occasion :</w:t>
      </w:r>
    </w:p>
    <w:p w14:paraId="1583B08C" w14:textId="07B2EF00" w:rsidR="00C8751D" w:rsidRDefault="00C8751D" w:rsidP="00F73B07">
      <w:pPr>
        <w:pStyle w:val="Paragraphedeliste"/>
        <w:numPr>
          <w:ilvl w:val="0"/>
          <w:numId w:val="14"/>
        </w:numPr>
        <w:tabs>
          <w:tab w:val="num" w:pos="720"/>
        </w:tabs>
        <w:jc w:val="both"/>
        <w:rPr>
          <w:rFonts w:ascii="3DS V2" w:hAnsi="3DS V2"/>
          <w:sz w:val="24"/>
          <w:szCs w:val="24"/>
        </w:rPr>
      </w:pPr>
      <w:r w:rsidRPr="00C8751D">
        <w:rPr>
          <w:rFonts w:ascii="3DS V2" w:hAnsi="3DS V2"/>
          <w:sz w:val="24"/>
          <w:szCs w:val="24"/>
        </w:rPr>
        <w:t xml:space="preserve">De concevoir un algorithme </w:t>
      </w:r>
      <w:r w:rsidR="00626958">
        <w:rPr>
          <w:rFonts w:ascii="3DS V2" w:hAnsi="3DS V2"/>
          <w:sz w:val="24"/>
          <w:szCs w:val="24"/>
          <w:lang w:eastAsia="zh-CN"/>
        </w:rPr>
        <w:t xml:space="preserve">pour réaliser une </w:t>
      </w:r>
      <w:r w:rsidRPr="00C8751D">
        <w:rPr>
          <w:rFonts w:ascii="3DS V2" w:hAnsi="3DS V2"/>
          <w:sz w:val="24"/>
          <w:szCs w:val="24"/>
        </w:rPr>
        <w:t xml:space="preserve">allocation automatique </w:t>
      </w:r>
      <w:r w:rsidR="008F5627">
        <w:rPr>
          <w:rFonts w:ascii="3DS V2" w:hAnsi="3DS V2"/>
          <w:sz w:val="24"/>
          <w:szCs w:val="24"/>
        </w:rPr>
        <w:t xml:space="preserve">de câble sur des connecteurs de coupure, en </w:t>
      </w:r>
      <w:r w:rsidR="00336D9D">
        <w:rPr>
          <w:rFonts w:ascii="3DS V2" w:hAnsi="3DS V2"/>
          <w:sz w:val="24"/>
          <w:szCs w:val="24"/>
        </w:rPr>
        <w:t xml:space="preserve">répondant les besoins clients et en </w:t>
      </w:r>
      <w:r w:rsidRPr="00C8751D">
        <w:rPr>
          <w:rFonts w:ascii="3DS V2" w:hAnsi="3DS V2"/>
          <w:sz w:val="24"/>
          <w:szCs w:val="24"/>
        </w:rPr>
        <w:t>respectant des contraintes</w:t>
      </w:r>
      <w:r w:rsidR="00B157BB">
        <w:rPr>
          <w:rFonts w:ascii="3DS V2" w:hAnsi="3DS V2"/>
          <w:sz w:val="24"/>
          <w:szCs w:val="24"/>
        </w:rPr>
        <w:t>.</w:t>
      </w:r>
    </w:p>
    <w:p w14:paraId="650DB3F5" w14:textId="77777777" w:rsidR="0092555B" w:rsidRPr="00C8751D" w:rsidRDefault="0092555B" w:rsidP="00F73B07">
      <w:pPr>
        <w:pStyle w:val="Paragraphedeliste"/>
        <w:ind w:left="440"/>
        <w:jc w:val="both"/>
        <w:rPr>
          <w:rFonts w:ascii="3DS V2" w:hAnsi="3DS V2"/>
          <w:sz w:val="24"/>
          <w:szCs w:val="24"/>
        </w:rPr>
      </w:pPr>
    </w:p>
    <w:p w14:paraId="2A8B1CFF" w14:textId="7E5BA992" w:rsidR="0092555B" w:rsidRPr="005D12AD" w:rsidRDefault="00C8751D" w:rsidP="00F73B07">
      <w:pPr>
        <w:pStyle w:val="Paragraphedeliste"/>
        <w:numPr>
          <w:ilvl w:val="0"/>
          <w:numId w:val="14"/>
        </w:numPr>
        <w:tabs>
          <w:tab w:val="num" w:pos="720"/>
        </w:tabs>
        <w:jc w:val="both"/>
        <w:rPr>
          <w:rFonts w:ascii="3DS V2" w:hAnsi="3DS V2"/>
          <w:sz w:val="24"/>
          <w:szCs w:val="24"/>
        </w:rPr>
      </w:pPr>
      <w:r w:rsidRPr="00C8751D">
        <w:rPr>
          <w:rFonts w:ascii="3DS V2" w:hAnsi="3DS V2"/>
          <w:sz w:val="24"/>
          <w:szCs w:val="24"/>
        </w:rPr>
        <w:t>D’explorer et d’appliquer des techniques d’optimisation géométrique, comme la triangulation de Delaunay et l’algorithme de Welzl pour le cercle englobant minimal, afin de formaliser la notion d’adjacence spatiale entre cavités</w:t>
      </w:r>
      <w:r w:rsidR="005D12AD">
        <w:rPr>
          <w:rFonts w:ascii="3DS V2" w:hAnsi="3DS V2"/>
          <w:sz w:val="24"/>
          <w:szCs w:val="24"/>
        </w:rPr>
        <w:t xml:space="preserve"> et évaluer une solution.</w:t>
      </w:r>
    </w:p>
    <w:p w14:paraId="602946B9" w14:textId="77777777" w:rsidR="0092555B" w:rsidRPr="00C8751D" w:rsidRDefault="0092555B" w:rsidP="00F73B07">
      <w:pPr>
        <w:pStyle w:val="Paragraphedeliste"/>
        <w:ind w:left="440"/>
        <w:jc w:val="both"/>
        <w:rPr>
          <w:rFonts w:ascii="3DS V2" w:hAnsi="3DS V2"/>
          <w:sz w:val="24"/>
          <w:szCs w:val="24"/>
        </w:rPr>
      </w:pPr>
    </w:p>
    <w:p w14:paraId="474E8F62" w14:textId="413B1CE0" w:rsidR="0092555B" w:rsidRPr="00781FE6" w:rsidRDefault="00C8751D" w:rsidP="00F73B07">
      <w:pPr>
        <w:pStyle w:val="Paragraphedeliste"/>
        <w:numPr>
          <w:ilvl w:val="0"/>
          <w:numId w:val="14"/>
        </w:numPr>
        <w:tabs>
          <w:tab w:val="num" w:pos="720"/>
        </w:tabs>
        <w:jc w:val="both"/>
        <w:rPr>
          <w:rFonts w:ascii="3DS V2" w:hAnsi="3DS V2"/>
          <w:sz w:val="24"/>
          <w:szCs w:val="24"/>
        </w:rPr>
      </w:pPr>
      <w:r w:rsidRPr="00C8751D">
        <w:rPr>
          <w:rFonts w:ascii="3DS V2" w:hAnsi="3DS V2"/>
          <w:sz w:val="24"/>
          <w:szCs w:val="24"/>
        </w:rPr>
        <w:t xml:space="preserve">De mettre en œuvre </w:t>
      </w:r>
      <w:r w:rsidR="00930D68" w:rsidRPr="00C8751D">
        <w:rPr>
          <w:rFonts w:ascii="3DS V2" w:hAnsi="3DS V2"/>
          <w:sz w:val="24"/>
          <w:szCs w:val="24"/>
        </w:rPr>
        <w:t xml:space="preserve">un prototype </w:t>
      </w:r>
      <w:r w:rsidR="00930D68">
        <w:rPr>
          <w:rFonts w:ascii="3DS V2" w:hAnsi="3DS V2"/>
          <w:sz w:val="24"/>
          <w:szCs w:val="24"/>
        </w:rPr>
        <w:t xml:space="preserve">avec </w:t>
      </w:r>
      <w:r w:rsidR="00685B9D">
        <w:rPr>
          <w:rFonts w:ascii="3DS V2" w:hAnsi="3DS V2"/>
          <w:sz w:val="24"/>
          <w:szCs w:val="24"/>
        </w:rPr>
        <w:t>l’</w:t>
      </w:r>
      <w:r w:rsidRPr="00C8751D">
        <w:rPr>
          <w:rFonts w:ascii="3DS V2" w:hAnsi="3DS V2"/>
          <w:sz w:val="24"/>
          <w:szCs w:val="24"/>
        </w:rPr>
        <w:t xml:space="preserve">algorithme de </w:t>
      </w:r>
      <w:r w:rsidR="00DE0542" w:rsidRPr="00C8751D">
        <w:rPr>
          <w:rFonts w:ascii="3DS V2" w:hAnsi="3DS V2"/>
          <w:sz w:val="24"/>
          <w:szCs w:val="24"/>
        </w:rPr>
        <w:t>recherche</w:t>
      </w:r>
      <w:r w:rsidR="00DE0542">
        <w:rPr>
          <w:rFonts w:ascii="3DS V2" w:hAnsi="3DS V2"/>
          <w:sz w:val="24"/>
          <w:szCs w:val="24"/>
        </w:rPr>
        <w:t xml:space="preserve"> (</w:t>
      </w:r>
      <w:r w:rsidR="00304FD7">
        <w:rPr>
          <w:rFonts w:ascii="3DS V2" w:hAnsi="3DS V2"/>
          <w:sz w:val="24"/>
          <w:szCs w:val="24"/>
        </w:rPr>
        <w:t>un</w:t>
      </w:r>
      <w:r w:rsidR="003A66E5">
        <w:rPr>
          <w:rFonts w:ascii="3DS V2" w:hAnsi="3DS V2"/>
          <w:sz w:val="24"/>
          <w:szCs w:val="24"/>
        </w:rPr>
        <w:t xml:space="preserve"> parcours </w:t>
      </w:r>
      <w:r w:rsidR="00DE0542">
        <w:rPr>
          <w:rFonts w:ascii="3DS V2" w:hAnsi="3DS V2"/>
          <w:sz w:val="24"/>
          <w:szCs w:val="24"/>
        </w:rPr>
        <w:t>d’arbre)</w:t>
      </w:r>
      <w:r w:rsidRPr="00C8751D">
        <w:rPr>
          <w:rFonts w:ascii="3DS V2" w:hAnsi="3DS V2"/>
          <w:sz w:val="24"/>
          <w:szCs w:val="24"/>
        </w:rPr>
        <w:t xml:space="preserve"> </w:t>
      </w:r>
      <w:r w:rsidR="00685B9D">
        <w:rPr>
          <w:rFonts w:ascii="3DS V2" w:hAnsi="3DS V2"/>
          <w:sz w:val="24"/>
          <w:szCs w:val="24"/>
        </w:rPr>
        <w:t>de</w:t>
      </w:r>
      <w:r w:rsidRPr="00C8751D">
        <w:rPr>
          <w:rFonts w:ascii="3DS V2" w:hAnsi="3DS V2"/>
          <w:sz w:val="24"/>
          <w:szCs w:val="24"/>
        </w:rPr>
        <w:t xml:space="preserve"> retour sur trace</w:t>
      </w:r>
      <w:r w:rsidR="00F772FA">
        <w:rPr>
          <w:rFonts w:ascii="3DS V2" w:hAnsi="3DS V2"/>
          <w:sz w:val="24"/>
          <w:szCs w:val="24"/>
        </w:rPr>
        <w:t>,</w:t>
      </w:r>
      <w:r w:rsidRPr="00C8751D">
        <w:rPr>
          <w:rFonts w:ascii="3DS V2" w:hAnsi="3DS V2"/>
          <w:sz w:val="24"/>
          <w:szCs w:val="24"/>
        </w:rPr>
        <w:t xml:space="preserve"> </w:t>
      </w:r>
      <w:r w:rsidR="007F241F" w:rsidRPr="007F241F">
        <w:rPr>
          <w:rFonts w:ascii="3DS V2" w:hAnsi="3DS V2"/>
          <w:sz w:val="24"/>
          <w:szCs w:val="24"/>
        </w:rPr>
        <w:t>en analysant rigoureusement sa complexité, et en identifiant les cas non valides ou non pertinents.</w:t>
      </w:r>
    </w:p>
    <w:p w14:paraId="294B42CE" w14:textId="77777777" w:rsidR="0092555B" w:rsidRPr="00C8751D" w:rsidRDefault="0092555B" w:rsidP="00F73B07">
      <w:pPr>
        <w:pStyle w:val="Paragraphedeliste"/>
        <w:ind w:left="440"/>
        <w:jc w:val="both"/>
        <w:rPr>
          <w:rFonts w:ascii="3DS V2" w:hAnsi="3DS V2"/>
          <w:sz w:val="24"/>
          <w:szCs w:val="24"/>
        </w:rPr>
      </w:pPr>
    </w:p>
    <w:p w14:paraId="01AF33E9" w14:textId="21B3EAA2" w:rsidR="00C8751D" w:rsidRPr="00C8751D" w:rsidRDefault="00C8751D" w:rsidP="00F73B07">
      <w:pPr>
        <w:pStyle w:val="Paragraphedeliste"/>
        <w:numPr>
          <w:ilvl w:val="0"/>
          <w:numId w:val="14"/>
        </w:numPr>
        <w:tabs>
          <w:tab w:val="num" w:pos="720"/>
        </w:tabs>
        <w:jc w:val="both"/>
        <w:rPr>
          <w:rFonts w:ascii="3DS V2" w:hAnsi="3DS V2"/>
          <w:sz w:val="24"/>
          <w:szCs w:val="24"/>
        </w:rPr>
      </w:pPr>
      <w:r w:rsidRPr="00C8751D">
        <w:rPr>
          <w:rFonts w:ascii="3DS V2" w:hAnsi="3DS V2"/>
          <w:sz w:val="24"/>
          <w:szCs w:val="24"/>
        </w:rPr>
        <w:t xml:space="preserve">De </w:t>
      </w:r>
      <w:r w:rsidR="00DF4F77">
        <w:rPr>
          <w:rFonts w:ascii="3DS V2" w:hAnsi="3DS V2"/>
          <w:sz w:val="24"/>
          <w:szCs w:val="24"/>
        </w:rPr>
        <w:t>faire l’adaptation de l’algorithme</w:t>
      </w:r>
      <w:r w:rsidRPr="00C8751D">
        <w:rPr>
          <w:rFonts w:ascii="3DS V2" w:hAnsi="3DS V2"/>
          <w:sz w:val="24"/>
          <w:szCs w:val="24"/>
        </w:rPr>
        <w:t xml:space="preserve"> à </w:t>
      </w:r>
      <w:r w:rsidR="00DF4F77">
        <w:rPr>
          <w:rFonts w:ascii="3DS V2" w:hAnsi="3DS V2"/>
          <w:sz w:val="24"/>
          <w:szCs w:val="24"/>
        </w:rPr>
        <w:t xml:space="preserve">la plate-forme 3DEXPERIENCE CATIA, un </w:t>
      </w:r>
      <w:r w:rsidRPr="00C8751D">
        <w:rPr>
          <w:rFonts w:ascii="3DS V2" w:hAnsi="3DS V2"/>
          <w:sz w:val="24"/>
          <w:szCs w:val="24"/>
        </w:rPr>
        <w:t xml:space="preserve">environnement de développement complexe, dans lequel les outils modernes coexistent avec des infrastructures historiques non basées sur la </w:t>
      </w:r>
      <w:r w:rsidR="007B5EB6">
        <w:rPr>
          <w:rFonts w:ascii="3DS V2" w:hAnsi="3DS V2"/>
          <w:sz w:val="24"/>
          <w:szCs w:val="24"/>
        </w:rPr>
        <w:t>C</w:t>
      </w:r>
      <w:r w:rsidR="007B5EB6">
        <w:rPr>
          <w:rFonts w:ascii="3DS V2" w:hAnsi="3DS V2"/>
          <w:sz w:val="24"/>
          <w:szCs w:val="24"/>
          <w:lang w:eastAsia="zh-CN"/>
        </w:rPr>
        <w:t>/C++ standard</w:t>
      </w:r>
      <w:r w:rsidRPr="00C8751D">
        <w:rPr>
          <w:rFonts w:ascii="3DS V2" w:hAnsi="3DS V2"/>
          <w:sz w:val="24"/>
          <w:szCs w:val="24"/>
        </w:rPr>
        <w:t>.</w:t>
      </w:r>
    </w:p>
    <w:p w14:paraId="24E21F65" w14:textId="77777777" w:rsidR="006C09E5" w:rsidRDefault="001924D1" w:rsidP="00F73B07">
      <w:pPr>
        <w:pStyle w:val="NormalWeb"/>
        <w:spacing w:line="276" w:lineRule="auto"/>
        <w:jc w:val="both"/>
        <w:rPr>
          <w:rFonts w:ascii="3DS V2" w:hAnsi="3DS V2"/>
          <w:lang w:val="fr-FR"/>
        </w:rPr>
      </w:pPr>
      <w:r w:rsidRPr="00DE0542">
        <w:rPr>
          <w:rFonts w:ascii="3DS V2" w:hAnsi="3DS V2"/>
          <w:lang w:val="fr-FR"/>
        </w:rPr>
        <w:t>Dans ces étapes du stage, j’ai pris conscience que le développement logiciel en contexte industriel exige bien plus que des algorithmes performants ou une utilisation élégante du langage.</w:t>
      </w:r>
    </w:p>
    <w:p w14:paraId="7ACF003D" w14:textId="3D9482A8" w:rsidR="00543362" w:rsidRPr="001A4806" w:rsidRDefault="001924D1" w:rsidP="00F73B07">
      <w:pPr>
        <w:pStyle w:val="NormalWeb"/>
        <w:spacing w:line="276" w:lineRule="auto"/>
        <w:jc w:val="both"/>
        <w:rPr>
          <w:rFonts w:ascii="3DS V2" w:hAnsi="3DS V2"/>
          <w:lang w:val="fr-FR"/>
        </w:rPr>
      </w:pPr>
      <w:r w:rsidRPr="00DE0542">
        <w:rPr>
          <w:rFonts w:ascii="3DS V2" w:hAnsi="3DS V2"/>
          <w:lang w:val="fr-FR"/>
        </w:rPr>
        <w:t>La robustesse, la lisibilité du code, la réutilisabilité et la compatibilité avec l’existant priment souvent sur l’innovation technique pure ou l’optimisation marginale.</w:t>
      </w:r>
      <w:r w:rsidRPr="00DE0542">
        <w:rPr>
          <w:rFonts w:ascii="3DS V2" w:hAnsi="3DS V2"/>
          <w:lang w:val="fr-FR"/>
        </w:rPr>
        <w:br/>
        <w:t>J’ai également expérimenté l’importance du travail collaboratif, de l’écoute des besoins utilisateurs et de la progressivité dans la mise en œuvre des solutions, notamment en intégrant mes développements dans une chaîne d’outils existante.</w:t>
      </w:r>
    </w:p>
    <w:p w14:paraId="413AA828" w14:textId="7CE2A0E2" w:rsidR="001924D1" w:rsidRPr="001924D1" w:rsidRDefault="001924D1" w:rsidP="00F73B07">
      <w:pPr>
        <w:pStyle w:val="Commentaire"/>
        <w:spacing w:line="276" w:lineRule="auto"/>
        <w:jc w:val="both"/>
        <w:rPr>
          <w:rFonts w:ascii="3DS V2" w:hAnsi="3DS V2"/>
        </w:rPr>
      </w:pPr>
      <w:r w:rsidRPr="001924D1">
        <w:rPr>
          <w:rFonts w:ascii="3DS V2" w:hAnsi="3DS V2"/>
        </w:rPr>
        <w:lastRenderedPageBreak/>
        <w:t>Ce stage m’a permis d’observer de près le fonctionnement d’un logiciel industriel de très grande échelle comme 3DEXPERIENCE.</w:t>
      </w:r>
      <w:r w:rsidR="00543362">
        <w:rPr>
          <w:rFonts w:ascii="3DS V2" w:hAnsi="3DS V2"/>
        </w:rPr>
        <w:t xml:space="preserve"> </w:t>
      </w:r>
      <w:r w:rsidRPr="001924D1">
        <w:rPr>
          <w:rFonts w:ascii="3DS V2" w:hAnsi="3DS V2"/>
        </w:rPr>
        <w:t xml:space="preserve">Avant cette expérience, </w:t>
      </w:r>
      <w:r w:rsidR="00B841AF">
        <w:rPr>
          <w:rFonts w:ascii="3DS V2" w:hAnsi="3DS V2"/>
        </w:rPr>
        <w:t>j</w:t>
      </w:r>
      <w:r w:rsidR="009A267E" w:rsidRPr="009A267E">
        <w:rPr>
          <w:rFonts w:ascii="3DS V2" w:hAnsi="3DS V2"/>
        </w:rPr>
        <w:t>’étais curieux de comprendre comment un produit aussi massif</w:t>
      </w:r>
      <w:r w:rsidR="009A267E">
        <w:rPr>
          <w:rFonts w:ascii="3DS V2" w:hAnsi="3DS V2"/>
        </w:rPr>
        <w:t xml:space="preserve"> </w:t>
      </w:r>
      <w:r w:rsidRPr="001924D1">
        <w:rPr>
          <w:rFonts w:ascii="3DS V2" w:hAnsi="3DS V2"/>
        </w:rPr>
        <w:t>pouvait être conçu et maintenu. J’ai</w:t>
      </w:r>
      <w:r w:rsidR="00CD7CF0">
        <w:rPr>
          <w:rFonts w:ascii="3DS V2" w:hAnsi="3DS V2"/>
        </w:rPr>
        <w:t xml:space="preserve"> </w:t>
      </w:r>
      <w:r w:rsidRPr="001924D1">
        <w:rPr>
          <w:rFonts w:ascii="3DS V2" w:hAnsi="3DS V2"/>
        </w:rPr>
        <w:t>découvert une organisation rigoureuse, répartie à l’international, avec des milliers de développeurs travaillant dans des équipes spécialisées et souvent distantes.</w:t>
      </w:r>
      <w:r w:rsidR="001812C8">
        <w:rPr>
          <w:rFonts w:ascii="3DS V2" w:hAnsi="3DS V2"/>
        </w:rPr>
        <w:t xml:space="preserve"> </w:t>
      </w:r>
      <w:r w:rsidR="009A267E">
        <w:rPr>
          <w:rFonts w:ascii="3DS V2" w:hAnsi="3DS V2"/>
        </w:rPr>
        <w:t>J</w:t>
      </w:r>
      <w:r w:rsidRPr="001924D1">
        <w:rPr>
          <w:rFonts w:ascii="3DS V2" w:hAnsi="3DS V2"/>
        </w:rPr>
        <w:t>’ai compris comment est organisé le cycle de vie complet d’un logiciel industriel — de la spécification à la mise en production.</w:t>
      </w:r>
    </w:p>
    <w:p w14:paraId="0251D0F0" w14:textId="35872407" w:rsidR="001924D1" w:rsidRPr="001924D1" w:rsidRDefault="001924D1" w:rsidP="00F73B07">
      <w:pPr>
        <w:pStyle w:val="NormalWeb"/>
        <w:spacing w:line="276" w:lineRule="auto"/>
        <w:jc w:val="both"/>
        <w:rPr>
          <w:rFonts w:ascii="3DS V2" w:hAnsi="3DS V2"/>
          <w:lang w:val="fr-FR"/>
        </w:rPr>
      </w:pPr>
      <w:r w:rsidRPr="001924D1">
        <w:rPr>
          <w:rFonts w:ascii="3DS V2" w:hAnsi="3DS V2"/>
          <w:lang w:val="fr-FR"/>
        </w:rPr>
        <w:t>J’ai aussi appris à faire des compromis : accepter qu’un algorithme optimal en théorie puisse être inadapté en pratique, et qu’une solution simple mais stable est souvent plus précieuse qu’une solution brillante mais fragile.</w:t>
      </w:r>
      <w:r w:rsidR="00071135">
        <w:rPr>
          <w:rFonts w:ascii="3DS V2" w:hAnsi="3DS V2"/>
          <w:lang w:val="fr-FR"/>
        </w:rPr>
        <w:t xml:space="preserve"> </w:t>
      </w:r>
      <w:r w:rsidRPr="001924D1">
        <w:rPr>
          <w:rFonts w:ascii="3DS V2" w:hAnsi="3DS V2"/>
          <w:lang w:val="fr-FR"/>
        </w:rPr>
        <w:t>Cette logique industrielle, très différente de celle de la recherche ou de la programmation “en laboratoire”, m’a poussé à revoir mes priorités de développeur et à valoriser l’efficacité collective autant que la qualité technique.</w:t>
      </w:r>
    </w:p>
    <w:p w14:paraId="52E230DB" w14:textId="17C948D4" w:rsidR="00C8751D" w:rsidRPr="000F506D" w:rsidRDefault="00C8751D" w:rsidP="00F73B07">
      <w:pPr>
        <w:jc w:val="both"/>
        <w:rPr>
          <w:rFonts w:ascii="3DS V2" w:hAnsi="3DS V2"/>
          <w:b/>
          <w:bCs/>
          <w:sz w:val="24"/>
          <w:szCs w:val="24"/>
        </w:rPr>
      </w:pPr>
      <w:r w:rsidRPr="000F506D">
        <w:rPr>
          <w:rFonts w:ascii="3DS V2" w:hAnsi="3DS V2"/>
          <w:b/>
          <w:bCs/>
          <w:sz w:val="24"/>
          <w:szCs w:val="24"/>
        </w:rPr>
        <w:t>Sur le plan professionnel et humain</w:t>
      </w:r>
    </w:p>
    <w:p w14:paraId="4A792F2E" w14:textId="59732393" w:rsidR="00C8751D" w:rsidRPr="00C8751D" w:rsidRDefault="00C8751D" w:rsidP="00F73B07">
      <w:pPr>
        <w:jc w:val="both"/>
        <w:rPr>
          <w:rFonts w:ascii="3DS V2" w:hAnsi="3DS V2"/>
          <w:sz w:val="24"/>
          <w:szCs w:val="24"/>
        </w:rPr>
      </w:pPr>
      <w:r w:rsidRPr="00C8751D">
        <w:rPr>
          <w:rFonts w:ascii="3DS V2" w:hAnsi="3DS V2"/>
          <w:sz w:val="24"/>
          <w:szCs w:val="24"/>
        </w:rPr>
        <w:t>J’ai aussi beaucoup appris sur le fonctionnement du monde professionnel en France. Grâce à des échanges sincères avec mes collègues, j’ai pu mieux comprendre de nombreux concepts de la vie en entreprise, comme l’organisation du travail dans une équipe distribuée, les rôles respectifs des managers et des développeurs, ou encore les droits et devoirs des salariés – qu’il s’agisse de la durée légale du travail, des congés payés, des RTT,</w:t>
      </w:r>
      <w:r w:rsidR="00355D13">
        <w:rPr>
          <w:rFonts w:ascii="3DS V2" w:hAnsi="3DS V2"/>
          <w:sz w:val="24"/>
          <w:szCs w:val="24"/>
        </w:rPr>
        <w:t xml:space="preserve"> du CSE, </w:t>
      </w:r>
      <w:r w:rsidRPr="00C8751D">
        <w:rPr>
          <w:rFonts w:ascii="3DS V2" w:hAnsi="3DS V2"/>
          <w:sz w:val="24"/>
          <w:szCs w:val="24"/>
        </w:rPr>
        <w:t xml:space="preserve">des mécanismes de protection sociale et de dialogue social. Ces éléments étaient auparavant assez flous pour </w:t>
      </w:r>
      <w:r w:rsidR="005B6813">
        <w:rPr>
          <w:rFonts w:ascii="3DS V2" w:hAnsi="3DS V2"/>
          <w:sz w:val="24"/>
          <w:szCs w:val="24"/>
        </w:rPr>
        <w:t>un étudiant</w:t>
      </w:r>
      <w:r w:rsidRPr="00C8751D">
        <w:rPr>
          <w:rFonts w:ascii="3DS V2" w:hAnsi="3DS V2"/>
          <w:sz w:val="24"/>
          <w:szCs w:val="24"/>
        </w:rPr>
        <w:t>, et j’ai pu les découvrir dans un climat de bienveillance et de partage.</w:t>
      </w:r>
    </w:p>
    <w:p w14:paraId="2613C796" w14:textId="77777777" w:rsidR="00C8751D" w:rsidRPr="00C8751D" w:rsidRDefault="00C8751D" w:rsidP="00F73B07">
      <w:pPr>
        <w:jc w:val="both"/>
        <w:rPr>
          <w:rFonts w:ascii="3DS V2" w:hAnsi="3DS V2"/>
          <w:sz w:val="24"/>
          <w:szCs w:val="24"/>
        </w:rPr>
      </w:pPr>
      <w:r w:rsidRPr="00C8751D">
        <w:rPr>
          <w:rFonts w:ascii="3DS V2" w:hAnsi="3DS V2"/>
          <w:sz w:val="24"/>
          <w:szCs w:val="24"/>
        </w:rPr>
        <w:t>Je suis particulièrement reconnaissant à mes collègues pour leur accueil chaleureux, leur disponibilité et leur volonté de m’intégrer pleinement à l’équipe. Ils ont partagé avec moi non seulement leur expertise technique, mais aussi leur vécu quotidien en tant qu’ingénieurs, leurs pratiques, leurs habitudes et leur vision du travail. Ces échanges humains ont été aussi formateurs que les compétences techniques acquises.</w:t>
      </w:r>
    </w:p>
    <w:p w14:paraId="5FDC9118" w14:textId="18FBCA92" w:rsidR="00023661" w:rsidRDefault="00C8751D" w:rsidP="00F73B07">
      <w:pPr>
        <w:jc w:val="both"/>
        <w:rPr>
          <w:rFonts w:ascii="3DS V2" w:hAnsi="3DS V2"/>
          <w:sz w:val="24"/>
          <w:szCs w:val="24"/>
        </w:rPr>
      </w:pPr>
      <w:r w:rsidRPr="00C8751D">
        <w:rPr>
          <w:rFonts w:ascii="3DS V2" w:hAnsi="3DS V2"/>
          <w:sz w:val="24"/>
          <w:szCs w:val="24"/>
        </w:rPr>
        <w:t xml:space="preserve">Enfin, ce stage m’a permis d’évoluer dans ma posture : je me sens aujourd’hui davantage ingénieur que programmeur, conscient que la réussite d’un projet ne </w:t>
      </w:r>
      <w:r w:rsidR="00D701F3">
        <w:rPr>
          <w:rFonts w:ascii="3DS V2" w:hAnsi="3DS V2"/>
          <w:sz w:val="24"/>
          <w:szCs w:val="24"/>
        </w:rPr>
        <w:t>r</w:t>
      </w:r>
      <w:r w:rsidRPr="00C8751D">
        <w:rPr>
          <w:rFonts w:ascii="3DS V2" w:hAnsi="3DS V2"/>
          <w:sz w:val="24"/>
          <w:szCs w:val="24"/>
        </w:rPr>
        <w:t>epose pas uniquement sur la qualité du code, mais aussi sur la compréhension du contexte, la communication avec les utilisateurs, la coopération avec les collègues, et le respect des exigences du terrain.</w:t>
      </w:r>
    </w:p>
    <w:p w14:paraId="06618862" w14:textId="77777777" w:rsidR="00023661" w:rsidRDefault="00023661">
      <w:pPr>
        <w:rPr>
          <w:rFonts w:ascii="3DS V2" w:hAnsi="3DS V2"/>
          <w:sz w:val="24"/>
          <w:szCs w:val="24"/>
          <w:lang w:eastAsia="zh-CN"/>
        </w:rPr>
      </w:pPr>
      <w:r>
        <w:rPr>
          <w:rFonts w:ascii="3DS V2" w:hAnsi="3DS V2"/>
          <w:sz w:val="24"/>
          <w:szCs w:val="24"/>
        </w:rPr>
        <w:br w:type="page"/>
      </w:r>
    </w:p>
    <w:p w14:paraId="22D35EE5" w14:textId="548B685E" w:rsidR="00C7175C" w:rsidRPr="00654A64" w:rsidRDefault="00C7175C" w:rsidP="00654A64">
      <w:pPr>
        <w:pStyle w:val="Titre2"/>
        <w:rPr>
          <w:rFonts w:ascii="3DS V2" w:hAnsi="3DS V2" w:cs="Arial"/>
          <w:sz w:val="40"/>
          <w:szCs w:val="40"/>
        </w:rPr>
      </w:pPr>
      <w:bookmarkStart w:id="45" w:name="_Toc205474999"/>
      <w:r>
        <w:rPr>
          <w:rFonts w:ascii="3DS V2" w:hAnsi="3DS V2" w:cs="Arial"/>
          <w:sz w:val="40"/>
          <w:szCs w:val="40"/>
        </w:rPr>
        <w:lastRenderedPageBreak/>
        <w:t>Enjeux socio-environnementaux</w:t>
      </w:r>
      <w:bookmarkEnd w:id="45"/>
    </w:p>
    <w:p w14:paraId="24F32B31" w14:textId="77777777" w:rsidR="00F41236" w:rsidRPr="00F41236" w:rsidRDefault="00F41236" w:rsidP="00F41236">
      <w:pPr>
        <w:jc w:val="both"/>
        <w:rPr>
          <w:rFonts w:ascii="3DS V2" w:hAnsi="3DS V2"/>
          <w:sz w:val="24"/>
          <w:szCs w:val="24"/>
        </w:rPr>
      </w:pPr>
      <w:r w:rsidRPr="00F41236">
        <w:rPr>
          <w:rFonts w:ascii="3DS V2" w:hAnsi="3DS V2"/>
          <w:sz w:val="24"/>
          <w:szCs w:val="24"/>
        </w:rPr>
        <w:t>En complément des aspects techniques, mon stage s’inscrit dans une perspective plus large, intégrant des enjeux humains et environnementaux :</w:t>
      </w:r>
    </w:p>
    <w:p w14:paraId="1FCCC3AE" w14:textId="77777777" w:rsidR="00F41236" w:rsidRPr="00F41236" w:rsidRDefault="00F41236" w:rsidP="00F41236">
      <w:pPr>
        <w:jc w:val="both"/>
        <w:rPr>
          <w:rFonts w:ascii="3DS V2" w:hAnsi="3DS V2"/>
          <w:sz w:val="24"/>
          <w:szCs w:val="24"/>
        </w:rPr>
      </w:pPr>
      <w:r w:rsidRPr="00F41236">
        <w:rPr>
          <w:rFonts w:ascii="3DS V2" w:hAnsi="3DS V2"/>
          <w:sz w:val="24"/>
          <w:szCs w:val="24"/>
        </w:rPr>
        <w:t>• Il réduit les opérations manuelles. En automatisant un processus fastidieux, il diminue les risques d’erreurs humaines, ce qui améliore la qualité et la fiabilité du résultat. Cela est particulièrement important dans des secteurs où la robustesse et la sûreté sont primordiales, comme l’aéronautique ou l’automobile.</w:t>
      </w:r>
    </w:p>
    <w:p w14:paraId="0D7BABA0" w14:textId="77777777" w:rsidR="00F41236" w:rsidRPr="00F41236" w:rsidRDefault="00F41236" w:rsidP="00F41236">
      <w:pPr>
        <w:jc w:val="both"/>
        <w:rPr>
          <w:rFonts w:ascii="3DS V2" w:hAnsi="3DS V2"/>
          <w:sz w:val="24"/>
          <w:szCs w:val="24"/>
        </w:rPr>
      </w:pPr>
      <w:r w:rsidRPr="00F41236">
        <w:rPr>
          <w:rFonts w:ascii="3DS V2" w:hAnsi="3DS V2"/>
          <w:sz w:val="24"/>
          <w:szCs w:val="24"/>
        </w:rPr>
        <w:t>• Il améliore la collaboration entre équipes. Une allocation claire et structurée limite les conflits entre intervenants, facilite la coordination et réduit les pertes de temps et de ressources liées aux incompréhensions ou aux modifications tardives.</w:t>
      </w:r>
    </w:p>
    <w:p w14:paraId="5C73E28E" w14:textId="77777777" w:rsidR="00F41236" w:rsidRPr="00F41236" w:rsidRDefault="00F41236" w:rsidP="00F41236">
      <w:pPr>
        <w:jc w:val="both"/>
        <w:rPr>
          <w:rFonts w:ascii="3DS V2" w:hAnsi="3DS V2"/>
          <w:sz w:val="24"/>
          <w:szCs w:val="24"/>
        </w:rPr>
      </w:pPr>
      <w:r w:rsidRPr="00F41236">
        <w:rPr>
          <w:rFonts w:ascii="3DS V2" w:hAnsi="3DS V2"/>
          <w:sz w:val="24"/>
          <w:szCs w:val="24"/>
        </w:rPr>
        <w:t>• Il optimise l’utilisation des ressources. En limitant les erreurs de conception, il réduit les itérations, les reconfigurations matérielles et les prototypes inutiles, contribuant ainsi à une utilisation plus responsable des matériaux et de l’énergie.</w:t>
      </w:r>
    </w:p>
    <w:p w14:paraId="64C73BB9" w14:textId="77777777" w:rsidR="00F41236" w:rsidRPr="00F41236" w:rsidRDefault="00F41236" w:rsidP="00F41236">
      <w:pPr>
        <w:jc w:val="both"/>
        <w:rPr>
          <w:rFonts w:ascii="3DS V2" w:hAnsi="3DS V2"/>
          <w:sz w:val="24"/>
          <w:szCs w:val="24"/>
        </w:rPr>
      </w:pPr>
      <w:r w:rsidRPr="00F41236">
        <w:rPr>
          <w:rFonts w:ascii="3DS V2" w:hAnsi="3DS V2"/>
          <w:sz w:val="24"/>
          <w:szCs w:val="24"/>
        </w:rPr>
        <w:t>Sur le plan environnemental, cette réduction des erreurs contribue indirectement à limiter le gaspillage et à réduire l’empreinte carbone. Dans un contexte industriel, cette optimisation participe à une démarche plus durable.</w:t>
      </w:r>
    </w:p>
    <w:p w14:paraId="4A4B15C0" w14:textId="646708CE" w:rsidR="00F41236" w:rsidRPr="00F41236" w:rsidRDefault="00F41236" w:rsidP="00F41236">
      <w:pPr>
        <w:jc w:val="both"/>
        <w:rPr>
          <w:rFonts w:ascii="3DS V2" w:hAnsi="3DS V2"/>
          <w:sz w:val="24"/>
          <w:szCs w:val="24"/>
        </w:rPr>
      </w:pPr>
      <w:r w:rsidRPr="00F41236">
        <w:rPr>
          <w:rFonts w:ascii="3DS V2" w:hAnsi="3DS V2"/>
          <w:sz w:val="24"/>
          <w:szCs w:val="24"/>
        </w:rPr>
        <w:t xml:space="preserve">Enfin, cette expérience m’a sensibilisé au fait que les choix effectués dans un projet industriel, même </w:t>
      </w:r>
      <w:r>
        <w:rPr>
          <w:rFonts w:ascii="3DS V2" w:hAnsi="3DS V2"/>
          <w:sz w:val="24"/>
          <w:szCs w:val="24"/>
        </w:rPr>
        <w:t>in</w:t>
      </w:r>
      <w:r w:rsidRPr="00F41236">
        <w:rPr>
          <w:rFonts w:ascii="3DS V2" w:hAnsi="3DS V2"/>
          <w:sz w:val="24"/>
          <w:szCs w:val="24"/>
        </w:rPr>
        <w:t>visibles dans le résultat final, ont un impact systémique sur l</w:t>
      </w:r>
      <w:r w:rsidR="00331EE9">
        <w:rPr>
          <w:rFonts w:ascii="3DS V2" w:hAnsi="3DS V2"/>
          <w:sz w:val="24"/>
          <w:szCs w:val="24"/>
        </w:rPr>
        <w:t>’impact environnemental</w:t>
      </w:r>
      <w:r w:rsidRPr="00F41236">
        <w:rPr>
          <w:rFonts w:ascii="3DS V2" w:hAnsi="3DS V2"/>
          <w:sz w:val="24"/>
          <w:szCs w:val="24"/>
        </w:rPr>
        <w:t>, la soutenabilité des processus industriels et l’efficacité humaine au sein des projets collaboratifs.</w:t>
      </w:r>
    </w:p>
    <w:p w14:paraId="724AAE6F" w14:textId="4BD3BBAD" w:rsidR="00C7175C" w:rsidRDefault="00C7175C">
      <w:pPr>
        <w:rPr>
          <w:rFonts w:ascii="3DS V2" w:hAnsi="3DS V2"/>
          <w:sz w:val="24"/>
          <w:szCs w:val="24"/>
        </w:rPr>
      </w:pPr>
      <w:r>
        <w:rPr>
          <w:rFonts w:ascii="3DS V2" w:hAnsi="3DS V2"/>
          <w:sz w:val="24"/>
          <w:szCs w:val="24"/>
        </w:rPr>
        <w:br w:type="page"/>
      </w:r>
    </w:p>
    <w:p w14:paraId="43DD6B04" w14:textId="3840EC58" w:rsidR="003878BC" w:rsidRDefault="003878BC" w:rsidP="003878BC">
      <w:pPr>
        <w:pStyle w:val="Titre2"/>
        <w:rPr>
          <w:rFonts w:ascii="3DS V2" w:hAnsi="3DS V2" w:cs="Arial"/>
          <w:sz w:val="40"/>
          <w:szCs w:val="40"/>
        </w:rPr>
      </w:pPr>
      <w:bookmarkStart w:id="46" w:name="_Toc205475000"/>
      <w:r>
        <w:rPr>
          <w:rFonts w:ascii="3DS V2" w:hAnsi="3DS V2" w:cs="Arial"/>
          <w:sz w:val="40"/>
          <w:szCs w:val="40"/>
        </w:rPr>
        <w:lastRenderedPageBreak/>
        <w:t>Conclusion</w:t>
      </w:r>
      <w:bookmarkEnd w:id="46"/>
    </w:p>
    <w:p w14:paraId="5EA66F9A" w14:textId="7DA9536E" w:rsidR="003E38F7" w:rsidRPr="003E38F7" w:rsidRDefault="003E38F7" w:rsidP="00957F8D">
      <w:pPr>
        <w:jc w:val="both"/>
        <w:rPr>
          <w:rFonts w:ascii="3DS V2" w:hAnsi="3DS V2"/>
          <w:noProof/>
          <w:sz w:val="24"/>
          <w:szCs w:val="24"/>
        </w:rPr>
      </w:pPr>
      <w:r w:rsidRPr="003E38F7">
        <w:rPr>
          <w:rFonts w:ascii="3DS V2" w:hAnsi="3DS V2"/>
          <w:noProof/>
          <w:sz w:val="24"/>
          <w:szCs w:val="24"/>
        </w:rPr>
        <w:t xml:space="preserve">Ce stage de fin d’études m’a permis de mettre en pratique mes compétences en algorithmique et en développement logiciel dans un contexte industriel concret. La mission portait sur l’automatisation de l’allocation des câbles dans les connecteurs de coupure, avec des contraintes de compatibilité, d’adjacence et de ségrégation. Pour y répondre, j’ai conçu un algorithme basé sur un parcours en profondeur avec retour sur trace </w:t>
      </w:r>
      <w:r>
        <w:rPr>
          <w:rFonts w:ascii="3DS V2" w:hAnsi="3DS V2"/>
          <w:noProof/>
          <w:sz w:val="24"/>
          <w:szCs w:val="24"/>
        </w:rPr>
        <w:t>avec</w:t>
      </w:r>
      <w:r w:rsidRPr="003E38F7">
        <w:rPr>
          <w:rFonts w:ascii="3DS V2" w:hAnsi="3DS V2"/>
          <w:noProof/>
          <w:sz w:val="24"/>
          <w:szCs w:val="24"/>
        </w:rPr>
        <w:t xml:space="preserve"> </w:t>
      </w:r>
      <w:r>
        <w:rPr>
          <w:rFonts w:ascii="3DS V2" w:hAnsi="3DS V2"/>
          <w:noProof/>
          <w:sz w:val="24"/>
          <w:szCs w:val="24"/>
        </w:rPr>
        <w:t xml:space="preserve">un </w:t>
      </w:r>
      <w:r w:rsidRPr="003E38F7">
        <w:rPr>
          <w:rFonts w:ascii="3DS V2" w:hAnsi="3DS V2"/>
          <w:noProof/>
          <w:sz w:val="24"/>
          <w:szCs w:val="24"/>
        </w:rPr>
        <w:t xml:space="preserve">filtrage </w:t>
      </w:r>
      <w:r>
        <w:rPr>
          <w:rFonts w:ascii="3DS V2" w:hAnsi="3DS V2"/>
          <w:noProof/>
          <w:sz w:val="24"/>
          <w:szCs w:val="24"/>
        </w:rPr>
        <w:t>qui</w:t>
      </w:r>
      <w:r w:rsidRPr="003E38F7">
        <w:rPr>
          <w:rFonts w:ascii="3DS V2" w:hAnsi="3DS V2"/>
          <w:noProof/>
          <w:sz w:val="24"/>
          <w:szCs w:val="24"/>
        </w:rPr>
        <w:t xml:space="preserve"> limite l’explosion combinatoire.</w:t>
      </w:r>
    </w:p>
    <w:p w14:paraId="32143CBD" w14:textId="12D4122E" w:rsidR="003E38F7" w:rsidRPr="003E38F7" w:rsidRDefault="003E38F7" w:rsidP="00957F8D">
      <w:pPr>
        <w:jc w:val="both"/>
        <w:rPr>
          <w:rFonts w:ascii="3DS V2" w:hAnsi="3DS V2"/>
          <w:noProof/>
          <w:sz w:val="24"/>
          <w:szCs w:val="24"/>
        </w:rPr>
      </w:pPr>
      <w:r w:rsidRPr="003E38F7">
        <w:rPr>
          <w:rFonts w:ascii="3DS V2" w:hAnsi="3DS V2"/>
          <w:noProof/>
          <w:sz w:val="24"/>
          <w:szCs w:val="24"/>
        </w:rPr>
        <w:t>Un prototype a d’abord été développé en C++ standard pour valider le comportement et les performances de la solution. Grâce aux choix de conception anticipés, la transition vers CATIA s’est faite de manière fluide. L’algorithme du prototype a été conservé tel quel, avec quelques adaptations liées aux contraintes techniques de la plateforme. La commande finale permet aujourd’hui de proposer automatiquement à l’utilisateur une solution optimale, selon une métrique de regroupement spatial, tout en laissant la possibilité d’ajuster manuellement l’allocation si besoin.</w:t>
      </w:r>
    </w:p>
    <w:p w14:paraId="55231827" w14:textId="13EC0ACC" w:rsidR="009B2C0E" w:rsidRDefault="00D40610" w:rsidP="00957F8D">
      <w:pPr>
        <w:jc w:val="both"/>
      </w:pPr>
      <w:r w:rsidRPr="00D40610">
        <w:rPr>
          <w:rFonts w:ascii="3DS V2" w:hAnsi="3DS V2"/>
          <w:noProof/>
          <w:sz w:val="24"/>
          <w:szCs w:val="24"/>
        </w:rPr>
        <w:t xml:space="preserve">Au-delà de </w:t>
      </w:r>
      <w:r w:rsidR="00901018">
        <w:rPr>
          <w:rFonts w:ascii="3DS V2" w:hAnsi="3DS V2"/>
          <w:noProof/>
          <w:sz w:val="24"/>
          <w:szCs w:val="24"/>
        </w:rPr>
        <w:t>code</w:t>
      </w:r>
      <w:r w:rsidRPr="00D40610">
        <w:rPr>
          <w:rFonts w:ascii="3DS V2" w:hAnsi="3DS V2"/>
          <w:noProof/>
          <w:sz w:val="24"/>
          <w:szCs w:val="24"/>
        </w:rPr>
        <w:t>, j’ai acquis une vision plus claire du cycle de développement d’un logiciel industriel</w:t>
      </w:r>
      <w:r w:rsidR="00B33B97">
        <w:rPr>
          <w:rFonts w:ascii="3DS V2" w:hAnsi="3DS V2"/>
          <w:noProof/>
          <w:sz w:val="24"/>
          <w:szCs w:val="24"/>
        </w:rPr>
        <w:t>.</w:t>
      </w:r>
      <w:r w:rsidR="00B33B97" w:rsidRPr="00B33B97">
        <w:rPr>
          <w:rFonts w:ascii="3DS V2" w:hAnsi="3DS V2"/>
          <w:noProof/>
          <w:sz w:val="24"/>
          <w:szCs w:val="24"/>
        </w:rPr>
        <w:t xml:space="preserve"> </w:t>
      </w:r>
      <w:r w:rsidR="004576C6" w:rsidRPr="00684397">
        <w:rPr>
          <w:rFonts w:ascii="3DS V2" w:hAnsi="3DS V2"/>
          <w:noProof/>
          <w:sz w:val="24"/>
          <w:szCs w:val="24"/>
        </w:rPr>
        <w:t xml:space="preserve">Ce stage a aussi </w:t>
      </w:r>
      <w:r w:rsidR="00223B8B">
        <w:rPr>
          <w:rFonts w:ascii="3DS V2" w:hAnsi="3DS V2"/>
          <w:noProof/>
          <w:sz w:val="24"/>
          <w:szCs w:val="24"/>
        </w:rPr>
        <w:t>changé</w:t>
      </w:r>
      <w:r w:rsidR="004576C6" w:rsidRPr="00684397">
        <w:rPr>
          <w:rFonts w:ascii="3DS V2" w:hAnsi="3DS V2"/>
          <w:noProof/>
          <w:sz w:val="24"/>
          <w:szCs w:val="24"/>
        </w:rPr>
        <w:t xml:space="preserve"> ma manière de penser le développement logiciel. J’ai compris que dans un contexte industriel, la priorité n’est pas l’innovation technique ou la recherche de performance extrême, mais</w:t>
      </w:r>
      <w:r w:rsidR="00983B8A">
        <w:rPr>
          <w:rFonts w:ascii="3DS V2" w:hAnsi="3DS V2"/>
          <w:noProof/>
          <w:sz w:val="24"/>
          <w:szCs w:val="24"/>
        </w:rPr>
        <w:t xml:space="preserve"> </w:t>
      </w:r>
      <w:r w:rsidR="004576C6" w:rsidRPr="00684397">
        <w:rPr>
          <w:rFonts w:ascii="3DS V2" w:hAnsi="3DS V2"/>
          <w:noProof/>
          <w:sz w:val="24"/>
          <w:szCs w:val="24"/>
        </w:rPr>
        <w:t xml:space="preserve">plutôt la stabilité, la maintenabilité et la robustesse des solutions. Cette prise de conscience m’a permis de dépasser une approche parfois trop </w:t>
      </w:r>
      <w:r w:rsidR="00957F8D">
        <w:rPr>
          <w:rFonts w:ascii="3DS V2" w:hAnsi="3DS V2"/>
          <w:noProof/>
          <w:sz w:val="24"/>
          <w:szCs w:val="24"/>
        </w:rPr>
        <w:t xml:space="preserve">radicale et </w:t>
      </w:r>
      <w:r w:rsidR="004576C6" w:rsidRPr="00684397">
        <w:rPr>
          <w:rFonts w:ascii="3DS V2" w:hAnsi="3DS V2"/>
          <w:noProof/>
          <w:sz w:val="24"/>
          <w:szCs w:val="24"/>
        </w:rPr>
        <w:t>théorique, pour adopter une vision plus pragmatique, orientée produit.</w:t>
      </w:r>
      <w:r w:rsidR="009B2C0E" w:rsidRPr="009B2C0E">
        <w:t xml:space="preserve"> </w:t>
      </w:r>
    </w:p>
    <w:p w14:paraId="605006E2" w14:textId="1F8C5FF3" w:rsidR="00D40610" w:rsidRPr="009B2C0E" w:rsidRDefault="009B2C0E" w:rsidP="00957F8D">
      <w:pPr>
        <w:jc w:val="both"/>
        <w:rPr>
          <w:rFonts w:ascii="3DS V2" w:hAnsi="3DS V2"/>
          <w:noProof/>
          <w:sz w:val="24"/>
          <w:szCs w:val="24"/>
        </w:rPr>
      </w:pPr>
      <w:r w:rsidRPr="009B2C0E">
        <w:rPr>
          <w:rFonts w:ascii="3DS V2" w:hAnsi="3DS V2"/>
          <w:noProof/>
          <w:sz w:val="24"/>
          <w:szCs w:val="24"/>
        </w:rPr>
        <w:t xml:space="preserve">Par ailleurs, ce travail a également été l’occasion d’évaluer l’usage de l’intelligence artificielle pour résoudre ce type de problématique. Bien que l’IA représente un outil puissant, son emploi </w:t>
      </w:r>
      <w:r w:rsidR="00983B8A">
        <w:rPr>
          <w:rFonts w:ascii="3DS V2" w:hAnsi="3DS V2"/>
          <w:noProof/>
          <w:sz w:val="24"/>
          <w:szCs w:val="24"/>
        </w:rPr>
        <w:t>d</w:t>
      </w:r>
      <w:r w:rsidR="00983B8A" w:rsidRPr="00983B8A">
        <w:rPr>
          <w:rFonts w:ascii="3DS V2" w:hAnsi="3DS V2"/>
          <w:noProof/>
          <w:sz w:val="24"/>
          <w:szCs w:val="24"/>
        </w:rPr>
        <w:t>oit être réfléchi et n’est pas adapté à tous les projets.</w:t>
      </w:r>
      <w:r w:rsidRPr="009B2C0E">
        <w:rPr>
          <w:rFonts w:ascii="3DS V2" w:hAnsi="3DS V2"/>
          <w:noProof/>
          <w:sz w:val="24"/>
          <w:szCs w:val="24"/>
        </w:rPr>
        <w:t xml:space="preserve"> Il est essentiel d’évaluer ses conditions d’application, ses limites et ses performances réelles, notamment en comparaison avec des approches algorithmiques classiques. Dans notre cas, l’absence de données d’apprentissage fiables et la difficulté à garantir un comportement stable en environnement industriel nous ont conduits à privilégier une solution déterministe. Une utilisation mal maîtrisée de l’IA peut non seulement s’avérer inefficace, mais aussi introduire une part d’incertitude susceptible d’engendrer des effets indésirables. </w:t>
      </w:r>
    </w:p>
    <w:p w14:paraId="3BFE57AF" w14:textId="495F56C3" w:rsidR="00684397" w:rsidRPr="00684397" w:rsidRDefault="00684397" w:rsidP="00957F8D">
      <w:pPr>
        <w:jc w:val="both"/>
        <w:rPr>
          <w:rFonts w:ascii="3DS V2" w:hAnsi="3DS V2"/>
          <w:noProof/>
          <w:sz w:val="24"/>
          <w:szCs w:val="24"/>
        </w:rPr>
      </w:pPr>
      <w:r w:rsidRPr="00684397">
        <w:rPr>
          <w:rFonts w:ascii="3DS V2" w:hAnsi="3DS V2"/>
          <w:noProof/>
          <w:sz w:val="24"/>
          <w:szCs w:val="24"/>
        </w:rPr>
        <w:t xml:space="preserve">Enfin, sur le plan humain, </w:t>
      </w:r>
      <w:r w:rsidR="00413B6D">
        <w:rPr>
          <w:rFonts w:ascii="3DS V2" w:hAnsi="3DS V2"/>
          <w:noProof/>
          <w:sz w:val="24"/>
          <w:szCs w:val="24"/>
        </w:rPr>
        <w:t>j’ai</w:t>
      </w:r>
      <w:r w:rsidRPr="00684397">
        <w:rPr>
          <w:rFonts w:ascii="3DS V2" w:hAnsi="3DS V2"/>
          <w:noProof/>
          <w:sz w:val="24"/>
          <w:szCs w:val="24"/>
        </w:rPr>
        <w:t xml:space="preserve"> mieux compr</w:t>
      </w:r>
      <w:r w:rsidR="00413B6D">
        <w:rPr>
          <w:rFonts w:ascii="3DS V2" w:hAnsi="3DS V2"/>
          <w:noProof/>
          <w:sz w:val="24"/>
          <w:szCs w:val="24"/>
        </w:rPr>
        <w:t>is</w:t>
      </w:r>
      <w:r w:rsidRPr="00684397">
        <w:rPr>
          <w:rFonts w:ascii="3DS V2" w:hAnsi="3DS V2"/>
          <w:noProof/>
          <w:sz w:val="24"/>
          <w:szCs w:val="24"/>
        </w:rPr>
        <w:t xml:space="preserve"> le fonctionnement d’une entreprise française, ses valeurs, ses règles et ses équilibres sociaux. Grâce à mes collègues, dont les conseils et les échanges m’ont beaucoup enrichi, j’ai pu évoluer dans un cadre à la fois bienveillant et professionnel, propice à l’apprentissage et à l’autonomie.</w:t>
      </w:r>
    </w:p>
    <w:p w14:paraId="27769CBB" w14:textId="0CFDC75A" w:rsidR="00684397" w:rsidRPr="00684397" w:rsidRDefault="00684397" w:rsidP="00957F8D">
      <w:pPr>
        <w:jc w:val="both"/>
        <w:rPr>
          <w:rFonts w:ascii="3DS V2" w:hAnsi="3DS V2"/>
          <w:noProof/>
          <w:sz w:val="24"/>
          <w:szCs w:val="24"/>
        </w:rPr>
      </w:pPr>
      <w:r w:rsidRPr="00684397">
        <w:rPr>
          <w:rFonts w:ascii="3DS V2" w:hAnsi="3DS V2"/>
          <w:noProof/>
          <w:sz w:val="24"/>
          <w:szCs w:val="24"/>
        </w:rPr>
        <w:t xml:space="preserve">Je </w:t>
      </w:r>
      <w:r w:rsidR="004C795C">
        <w:rPr>
          <w:rFonts w:ascii="3DS V2" w:hAnsi="3DS V2"/>
          <w:noProof/>
          <w:sz w:val="24"/>
          <w:szCs w:val="24"/>
        </w:rPr>
        <w:t>finis</w:t>
      </w:r>
      <w:r w:rsidRPr="00684397">
        <w:rPr>
          <w:rFonts w:ascii="3DS V2" w:hAnsi="3DS V2"/>
          <w:noProof/>
          <w:sz w:val="24"/>
          <w:szCs w:val="24"/>
        </w:rPr>
        <w:t xml:space="preserve"> ce stage avec </w:t>
      </w:r>
      <w:r w:rsidR="006B2DE5">
        <w:rPr>
          <w:rFonts w:ascii="3DS V2" w:hAnsi="3DS V2"/>
          <w:noProof/>
          <w:sz w:val="24"/>
          <w:szCs w:val="24"/>
        </w:rPr>
        <w:t xml:space="preserve">des compétences </w:t>
      </w:r>
      <w:r w:rsidRPr="00684397">
        <w:rPr>
          <w:rFonts w:ascii="3DS V2" w:hAnsi="3DS V2"/>
          <w:noProof/>
          <w:sz w:val="24"/>
          <w:szCs w:val="24"/>
        </w:rPr>
        <w:t>technique</w:t>
      </w:r>
      <w:r w:rsidR="006B2DE5">
        <w:rPr>
          <w:rFonts w:ascii="3DS V2" w:hAnsi="3DS V2"/>
          <w:noProof/>
          <w:sz w:val="24"/>
          <w:szCs w:val="24"/>
        </w:rPr>
        <w:t>s</w:t>
      </w:r>
      <w:r w:rsidRPr="00684397">
        <w:rPr>
          <w:rFonts w:ascii="3DS V2" w:hAnsi="3DS V2"/>
          <w:noProof/>
          <w:sz w:val="24"/>
          <w:szCs w:val="24"/>
        </w:rPr>
        <w:t xml:space="preserve"> renforcé, une vision plus large du développement logiciel, et une motivation accrue à poursuivre mon parcours professionnel dans le domaine de l’ingénierie logicielle.</w:t>
      </w:r>
    </w:p>
    <w:p w14:paraId="2781267E" w14:textId="4A8250C2" w:rsidR="00C203F4" w:rsidRPr="00C203F4" w:rsidRDefault="00E73EBF" w:rsidP="00C203F4">
      <w:pPr>
        <w:pStyle w:val="PartTitle"/>
        <w:jc w:val="left"/>
        <w:rPr>
          <w:rFonts w:ascii="3DS V2" w:hAnsi="3DS V2"/>
          <w:b/>
          <w:bCs w:val="0"/>
          <w:color w:val="005386"/>
          <w:sz w:val="56"/>
          <w:szCs w:val="56"/>
          <w:lang w:val="fr-FR"/>
        </w:rPr>
      </w:pPr>
      <w:bookmarkStart w:id="47" w:name="_Toc205475001"/>
      <w:r w:rsidRPr="003C3B30">
        <w:rPr>
          <w:rFonts w:ascii="3DS V2" w:hAnsi="3DS V2"/>
          <w:b/>
          <w:bCs w:val="0"/>
          <w:color w:val="005386"/>
          <w:sz w:val="56"/>
          <w:szCs w:val="56"/>
          <w:lang w:val="fr-FR"/>
        </w:rPr>
        <w:lastRenderedPageBreak/>
        <w:t>Annexes</w:t>
      </w:r>
      <w:bookmarkEnd w:id="47"/>
    </w:p>
    <w:p w14:paraId="5D79F9DD" w14:textId="7E62987E" w:rsidR="001906A5" w:rsidRPr="001906A5" w:rsidRDefault="009B794D" w:rsidP="001906A5">
      <w:pPr>
        <w:pStyle w:val="Titre2"/>
        <w:rPr>
          <w:rFonts w:ascii="3DS V2" w:hAnsi="3DS V2" w:cs="Arial"/>
          <w:sz w:val="40"/>
          <w:szCs w:val="40"/>
        </w:rPr>
      </w:pPr>
      <w:bookmarkStart w:id="48" w:name="_Toc205475002"/>
      <w:r>
        <w:rPr>
          <w:rFonts w:ascii="3DS V2" w:hAnsi="3DS V2" w:cs="Arial"/>
          <w:sz w:val="40"/>
          <w:szCs w:val="40"/>
        </w:rPr>
        <w:t>Annexe</w:t>
      </w:r>
      <w:r w:rsidR="000C4D7F">
        <w:rPr>
          <w:rFonts w:ascii="3DS V2" w:hAnsi="3DS V2" w:cs="Arial"/>
          <w:sz w:val="40"/>
          <w:szCs w:val="40"/>
        </w:rPr>
        <w:t>s</w:t>
      </w:r>
      <w:r>
        <w:rPr>
          <w:rFonts w:ascii="3DS V2" w:hAnsi="3DS V2" w:cs="Arial"/>
          <w:sz w:val="40"/>
          <w:szCs w:val="40"/>
        </w:rPr>
        <w:t xml:space="preserve"> </w:t>
      </w:r>
      <w:r w:rsidR="00BC5401">
        <w:rPr>
          <w:rFonts w:ascii="3DS V2" w:hAnsi="3DS V2" w:cs="Arial"/>
          <w:sz w:val="40"/>
          <w:szCs w:val="40"/>
        </w:rPr>
        <w:t>A</w:t>
      </w:r>
      <w:r w:rsidR="008C16FE">
        <w:rPr>
          <w:rFonts w:ascii="3DS V2" w:hAnsi="3DS V2" w:cs="Arial"/>
          <w:sz w:val="40"/>
          <w:szCs w:val="40"/>
        </w:rPr>
        <w:t> : Référence</w:t>
      </w:r>
      <w:bookmarkEnd w:id="48"/>
    </w:p>
    <w:sdt>
      <w:sdtPr>
        <w:rPr>
          <w:rFonts w:ascii="Arial" w:eastAsia="SimSun" w:hAnsi="Arial" w:cstheme="minorBidi"/>
          <w:b w:val="0"/>
          <w:bCs w:val="0"/>
          <w:color w:val="auto"/>
          <w:sz w:val="22"/>
          <w:szCs w:val="22"/>
        </w:rPr>
        <w:id w:val="1958670474"/>
        <w:docPartObj>
          <w:docPartGallery w:val="Bibliographies"/>
          <w:docPartUnique/>
        </w:docPartObj>
      </w:sdtPr>
      <w:sdtEndPr/>
      <w:sdtContent>
        <w:p w14:paraId="60AF9D79" w14:textId="2F988402" w:rsidR="0083160D" w:rsidRPr="0083160D" w:rsidRDefault="0083160D" w:rsidP="008C16FE">
          <w:pPr>
            <w:pStyle w:val="Titre1"/>
          </w:pPr>
        </w:p>
        <w:sdt>
          <w:sdtPr>
            <w:rPr>
              <w:rFonts w:ascii="3DS V2" w:hAnsi="3DS V2"/>
            </w:rPr>
            <w:id w:val="-434522328"/>
            <w:bibliography/>
          </w:sdtPr>
          <w:sdtEndPr>
            <w:rPr>
              <w:rFonts w:ascii="Arial" w:hAnsi="Arial"/>
            </w:rPr>
          </w:sdtEndPr>
          <w:sdtContent>
            <w:p w14:paraId="5FB44043" w14:textId="77777777" w:rsidR="0083160D" w:rsidRDefault="00E721F6" w:rsidP="0083160D">
              <w:pPr>
                <w:pStyle w:val="Bibliographie"/>
                <w:spacing w:line="240" w:lineRule="exact"/>
                <w:rPr>
                  <w:rFonts w:ascii="3DS V2" w:hAnsi="3DS V2"/>
                  <w:i/>
                  <w:iCs/>
                  <w:noProof/>
                </w:rPr>
              </w:pPr>
              <w:r w:rsidRPr="00E721F6">
                <w:rPr>
                  <w:rFonts w:ascii="3DS V2" w:hAnsi="3DS V2"/>
                </w:rPr>
                <w:fldChar w:fldCharType="begin"/>
              </w:r>
              <w:r w:rsidRPr="00E721F6">
                <w:rPr>
                  <w:rFonts w:ascii="3DS V2" w:hAnsi="3DS V2"/>
                </w:rPr>
                <w:instrText>BIBLIOGRAPHY</w:instrText>
              </w:r>
              <w:r w:rsidRPr="00E721F6">
                <w:rPr>
                  <w:rFonts w:ascii="3DS V2" w:hAnsi="3DS V2"/>
                </w:rPr>
                <w:fldChar w:fldCharType="separate"/>
              </w:r>
              <w:r w:rsidRPr="00E721F6">
                <w:rPr>
                  <w:rFonts w:ascii="3DS V2" w:hAnsi="3DS V2"/>
                  <w:i/>
                  <w:iCs/>
                  <w:noProof/>
                </w:rPr>
                <w:t xml:space="preserve">Computing Dirichlet </w:t>
              </w:r>
              <w:r w:rsidRPr="009D4812">
                <w:rPr>
                  <w:rFonts w:ascii="3DS V2" w:hAnsi="3DS V2"/>
                  <w:i/>
                  <w:iCs/>
                  <w:noProof/>
                </w:rPr>
                <w:t>tessellations</w:t>
              </w:r>
              <w:r w:rsidRPr="00E721F6">
                <w:rPr>
                  <w:rFonts w:ascii="3DS V2" w:hAnsi="3DS V2"/>
                  <w:i/>
                  <w:iCs/>
                  <w:noProof/>
                </w:rPr>
                <w:t xml:space="preserve">. </w:t>
              </w:r>
            </w:p>
            <w:p w14:paraId="3F2EB5E3" w14:textId="416FCC2B" w:rsidR="00E721F6" w:rsidRPr="0040636C" w:rsidRDefault="00E721F6" w:rsidP="0083160D">
              <w:pPr>
                <w:pStyle w:val="Bibliographie"/>
                <w:spacing w:line="240" w:lineRule="exact"/>
                <w:rPr>
                  <w:rFonts w:ascii="3DS V2" w:hAnsi="3DS V2"/>
                  <w:noProof/>
                  <w:lang w:val="en-US"/>
                </w:rPr>
              </w:pPr>
              <w:r w:rsidRPr="00E721F6">
                <w:rPr>
                  <w:rFonts w:ascii="3DS V2" w:hAnsi="3DS V2"/>
                  <w:b/>
                  <w:bCs/>
                  <w:noProof/>
                </w:rPr>
                <w:t xml:space="preserve">Bowyer, Adrian. </w:t>
              </w:r>
              <w:r w:rsidRPr="0040636C">
                <w:rPr>
                  <w:rFonts w:ascii="3DS V2" w:hAnsi="3DS V2"/>
                  <w:b/>
                  <w:bCs/>
                  <w:noProof/>
                  <w:lang w:val="en-US"/>
                </w:rPr>
                <w:t>1981.</w:t>
              </w:r>
              <w:r w:rsidRPr="0040636C">
                <w:rPr>
                  <w:rFonts w:ascii="3DS V2" w:hAnsi="3DS V2"/>
                  <w:noProof/>
                  <w:lang w:val="en-US"/>
                </w:rPr>
                <w:t xml:space="preserve"> 2, Bath : The Computer Journal, 1981, Vol. 24. 105</w:t>
              </w:r>
              <w:r w:rsidRPr="0040636C">
                <w:rPr>
                  <w:rFonts w:ascii="3DS V2" w:hAnsi="3DS V2"/>
                  <w:noProof/>
                  <w:lang w:val="en-US"/>
                </w:rPr>
                <w:noBreakHyphen/>
                <w:t>114.</w:t>
              </w:r>
            </w:p>
            <w:p w14:paraId="78F86150" w14:textId="77777777" w:rsidR="0083160D" w:rsidRPr="0040636C" w:rsidRDefault="0083160D" w:rsidP="0083160D">
              <w:pPr>
                <w:spacing w:line="240" w:lineRule="exact"/>
                <w:rPr>
                  <w:lang w:val="en-US"/>
                </w:rPr>
              </w:pPr>
            </w:p>
            <w:p w14:paraId="33613F6F" w14:textId="77777777" w:rsidR="0083160D" w:rsidRPr="0040636C" w:rsidRDefault="00E721F6" w:rsidP="0083160D">
              <w:pPr>
                <w:pStyle w:val="Bibliographie"/>
                <w:spacing w:line="240" w:lineRule="exact"/>
                <w:rPr>
                  <w:rFonts w:ascii="3DS V2" w:hAnsi="3DS V2"/>
                  <w:i/>
                  <w:iCs/>
                  <w:noProof/>
                  <w:lang w:val="en-US"/>
                </w:rPr>
              </w:pPr>
              <w:r w:rsidRPr="0040636C">
                <w:rPr>
                  <w:rFonts w:ascii="3DS V2" w:hAnsi="3DS V2"/>
                  <w:i/>
                  <w:iCs/>
                  <w:noProof/>
                  <w:lang w:val="en-US"/>
                </w:rPr>
                <w:t>Computing the n</w:t>
              </w:r>
              <w:r w:rsidRPr="0040636C">
                <w:rPr>
                  <w:rFonts w:ascii="3DS V2" w:hAnsi="3DS V2"/>
                  <w:i/>
                  <w:iCs/>
                  <w:noProof/>
                  <w:lang w:val="en-US"/>
                </w:rPr>
                <w:noBreakHyphen/>
                <w:t>dimensional Delaunay tessellation with application to Voronoi polytopes.</w:t>
              </w:r>
            </w:p>
            <w:p w14:paraId="7E049543" w14:textId="70A6358C" w:rsidR="00E721F6" w:rsidRPr="0040636C" w:rsidRDefault="00E721F6" w:rsidP="0083160D">
              <w:pPr>
                <w:pStyle w:val="Bibliographie"/>
                <w:spacing w:line="240" w:lineRule="exact"/>
                <w:rPr>
                  <w:rFonts w:ascii="3DS V2" w:hAnsi="3DS V2"/>
                  <w:noProof/>
                  <w:lang w:val="en-US"/>
                </w:rPr>
              </w:pPr>
              <w:r w:rsidRPr="0040636C">
                <w:rPr>
                  <w:rFonts w:ascii="3DS V2" w:hAnsi="3DS V2"/>
                  <w:i/>
                  <w:iCs/>
                  <w:noProof/>
                  <w:lang w:val="en-US"/>
                </w:rPr>
                <w:t xml:space="preserve"> </w:t>
              </w:r>
              <w:r w:rsidRPr="0040636C">
                <w:rPr>
                  <w:rFonts w:ascii="3DS V2" w:hAnsi="3DS V2"/>
                  <w:b/>
                  <w:bCs/>
                  <w:noProof/>
                  <w:lang w:val="en-US"/>
                </w:rPr>
                <w:t>Watson, David F. 1981.</w:t>
              </w:r>
              <w:r w:rsidRPr="0040636C">
                <w:rPr>
                  <w:rFonts w:ascii="3DS V2" w:hAnsi="3DS V2"/>
                  <w:noProof/>
                  <w:lang w:val="en-US"/>
                </w:rPr>
                <w:t xml:space="preserve"> 2, s.l. : The Computer Journal, 1981, Vol. 24.</w:t>
              </w:r>
            </w:p>
            <w:p w14:paraId="1524D799" w14:textId="77777777" w:rsidR="0083160D" w:rsidRPr="0040636C" w:rsidRDefault="0083160D" w:rsidP="0083160D">
              <w:pPr>
                <w:spacing w:line="240" w:lineRule="exact"/>
                <w:rPr>
                  <w:lang w:val="en-US"/>
                </w:rPr>
              </w:pPr>
            </w:p>
            <w:p w14:paraId="506765DB" w14:textId="77777777" w:rsidR="0083160D" w:rsidRPr="0040636C" w:rsidRDefault="00E721F6" w:rsidP="0083160D">
              <w:pPr>
                <w:pStyle w:val="Bibliographie"/>
                <w:spacing w:line="240" w:lineRule="exact"/>
                <w:rPr>
                  <w:rFonts w:ascii="3DS V2" w:hAnsi="3DS V2"/>
                  <w:i/>
                  <w:iCs/>
                  <w:noProof/>
                  <w:lang w:val="en-US"/>
                </w:rPr>
              </w:pPr>
              <w:r w:rsidRPr="0040636C">
                <w:rPr>
                  <w:rFonts w:ascii="3DS V2" w:hAnsi="3DS V2"/>
                  <w:i/>
                  <w:iCs/>
                  <w:noProof/>
                  <w:lang w:val="en-US"/>
                </w:rPr>
                <w:t>Smallest enclosing disks (balls and ellipsoids).</w:t>
              </w:r>
            </w:p>
            <w:p w14:paraId="10DF1657" w14:textId="211226CE" w:rsidR="00E721F6" w:rsidRPr="00E721F6" w:rsidRDefault="00E721F6" w:rsidP="0083160D">
              <w:pPr>
                <w:pStyle w:val="Bibliographie"/>
                <w:spacing w:line="240" w:lineRule="exact"/>
                <w:rPr>
                  <w:rFonts w:ascii="3DS V2" w:hAnsi="3DS V2"/>
                  <w:noProof/>
                </w:rPr>
              </w:pPr>
              <w:r w:rsidRPr="0040636C">
                <w:rPr>
                  <w:rFonts w:ascii="3DS V2" w:hAnsi="3DS V2"/>
                  <w:i/>
                  <w:iCs/>
                  <w:noProof/>
                  <w:lang w:val="en-US"/>
                </w:rPr>
                <w:t xml:space="preserve"> </w:t>
              </w:r>
              <w:r w:rsidRPr="00E721F6">
                <w:rPr>
                  <w:rFonts w:ascii="3DS V2" w:hAnsi="3DS V2"/>
                  <w:b/>
                  <w:bCs/>
                  <w:noProof/>
                </w:rPr>
                <w:t>WELZL, Emo. 1991.</w:t>
              </w:r>
              <w:r w:rsidRPr="00E721F6">
                <w:rPr>
                  <w:rFonts w:ascii="3DS V2" w:hAnsi="3DS V2"/>
                  <w:noProof/>
                </w:rPr>
                <w:t xml:space="preserve"> Berlin : Lecture Notes in Computer Science</w:t>
              </w:r>
              <w:r w:rsidRPr="00E721F6">
                <w:rPr>
                  <w:rFonts w:ascii="3DS V2" w:hAnsi="3DS V2"/>
                  <w:noProof/>
                </w:rPr>
                <w:t>（</w:t>
              </w:r>
              <w:r w:rsidRPr="00E721F6">
                <w:rPr>
                  <w:rFonts w:ascii="3DS V2" w:hAnsi="3DS V2"/>
                  <w:noProof/>
                </w:rPr>
                <w:t>LNCS, Springer</w:t>
              </w:r>
              <w:r w:rsidRPr="00E721F6">
                <w:rPr>
                  <w:rFonts w:ascii="3DS V2" w:hAnsi="3DS V2"/>
                  <w:noProof/>
                </w:rPr>
                <w:t>）</w:t>
              </w:r>
              <w:r w:rsidRPr="00E721F6">
                <w:rPr>
                  <w:rFonts w:ascii="3DS V2" w:hAnsi="3DS V2"/>
                  <w:noProof/>
                </w:rPr>
                <w:t>, 1991, Vol. 555.</w:t>
              </w:r>
            </w:p>
            <w:p w14:paraId="590DE4A7" w14:textId="77777777" w:rsidR="009D25E9" w:rsidRDefault="00E721F6" w:rsidP="009D25E9">
              <w:pPr>
                <w:spacing w:line="240" w:lineRule="exact"/>
              </w:pPr>
              <w:r w:rsidRPr="00E721F6">
                <w:rPr>
                  <w:rFonts w:ascii="3DS V2" w:hAnsi="3DS V2"/>
                  <w:b/>
                  <w:bCs/>
                </w:rPr>
                <w:fldChar w:fldCharType="end"/>
              </w:r>
            </w:p>
          </w:sdtContent>
        </w:sdt>
      </w:sdtContent>
    </w:sdt>
    <w:p w14:paraId="280A28E6" w14:textId="57E721F0" w:rsidR="0083160D" w:rsidRPr="009D25E9" w:rsidRDefault="0083160D" w:rsidP="009D25E9">
      <w:pPr>
        <w:spacing w:line="240" w:lineRule="exact"/>
      </w:pPr>
      <w:r>
        <w:rPr>
          <w:rFonts w:ascii="3DS V2" w:hAnsi="3DS V2"/>
        </w:rPr>
        <w:br w:type="page"/>
      </w:r>
    </w:p>
    <w:p w14:paraId="2DC0B596" w14:textId="6A6195F4" w:rsidR="00FF6948" w:rsidRPr="003C3B30" w:rsidRDefault="00FF6948" w:rsidP="00FF6948">
      <w:pPr>
        <w:pStyle w:val="Titre2"/>
        <w:rPr>
          <w:rFonts w:ascii="3DS V2" w:hAnsi="3DS V2" w:cs="Arial"/>
          <w:sz w:val="40"/>
          <w:szCs w:val="40"/>
          <w:lang w:val="en-US"/>
        </w:rPr>
      </w:pPr>
      <w:bookmarkStart w:id="49" w:name="_Toc205475003"/>
      <w:r w:rsidRPr="003C3B30">
        <w:rPr>
          <w:rFonts w:ascii="3DS V2" w:hAnsi="3DS V2" w:cs="Arial"/>
          <w:sz w:val="40"/>
          <w:szCs w:val="40"/>
          <w:lang w:val="en-US"/>
        </w:rPr>
        <w:lastRenderedPageBreak/>
        <w:t>Annexe</w:t>
      </w:r>
      <w:r w:rsidR="00606BCE" w:rsidRPr="003C3B30">
        <w:rPr>
          <w:rFonts w:ascii="3DS V2" w:hAnsi="3DS V2" w:cs="Arial"/>
          <w:sz w:val="40"/>
          <w:szCs w:val="40"/>
          <w:lang w:val="en-US"/>
        </w:rPr>
        <w:t>s</w:t>
      </w:r>
      <w:r w:rsidRPr="003C3B30">
        <w:rPr>
          <w:rFonts w:ascii="3DS V2" w:hAnsi="3DS V2" w:cs="Arial"/>
          <w:sz w:val="40"/>
          <w:szCs w:val="40"/>
          <w:lang w:val="en-US"/>
        </w:rPr>
        <w:t xml:space="preserve"> </w:t>
      </w:r>
      <w:proofErr w:type="gramStart"/>
      <w:r w:rsidR="00BC5401">
        <w:rPr>
          <w:rFonts w:ascii="3DS V2" w:hAnsi="3DS V2" w:cs="Arial"/>
          <w:sz w:val="40"/>
          <w:szCs w:val="40"/>
          <w:lang w:val="en-US"/>
        </w:rPr>
        <w:t>B</w:t>
      </w:r>
      <w:r w:rsidR="001D16D1" w:rsidRPr="003C3B30">
        <w:rPr>
          <w:rFonts w:ascii="3DS V2" w:hAnsi="3DS V2" w:cs="Arial"/>
          <w:sz w:val="40"/>
          <w:szCs w:val="40"/>
          <w:lang w:val="en-US"/>
        </w:rPr>
        <w:t> :</w:t>
      </w:r>
      <w:proofErr w:type="gramEnd"/>
      <w:r w:rsidR="001D16D1" w:rsidRPr="003C3B30">
        <w:rPr>
          <w:rFonts w:ascii="3DS V2" w:hAnsi="3DS V2" w:cs="Arial"/>
          <w:sz w:val="40"/>
          <w:szCs w:val="40"/>
          <w:lang w:val="en-US"/>
        </w:rPr>
        <w:t xml:space="preserve"> Code </w:t>
      </w:r>
      <w:proofErr w:type="spellStart"/>
      <w:r w:rsidR="001D16D1" w:rsidRPr="003C3B30">
        <w:rPr>
          <w:rFonts w:ascii="3DS V2" w:hAnsi="3DS V2" w:cs="Arial"/>
          <w:sz w:val="40"/>
          <w:szCs w:val="40"/>
          <w:lang w:val="en-US"/>
        </w:rPr>
        <w:t>d’algorithmes</w:t>
      </w:r>
      <w:bookmarkEnd w:id="49"/>
      <w:proofErr w:type="spellEnd"/>
    </w:p>
    <w:p w14:paraId="67720CC1" w14:textId="58261ED0" w:rsidR="00882F64" w:rsidRPr="003C3B30" w:rsidRDefault="00882F64" w:rsidP="00882F64">
      <w:pPr>
        <w:pStyle w:val="Titre3"/>
        <w:rPr>
          <w:rFonts w:ascii="3DS V2" w:hAnsi="3DS V2"/>
          <w:sz w:val="32"/>
          <w:szCs w:val="32"/>
          <w:lang w:val="en-US"/>
        </w:rPr>
      </w:pPr>
      <w:bookmarkStart w:id="50" w:name="_Toc205475004"/>
      <w:r w:rsidRPr="003C3B30">
        <w:rPr>
          <w:rFonts w:ascii="3DS V2" w:hAnsi="3DS V2"/>
          <w:sz w:val="32"/>
          <w:szCs w:val="32"/>
          <w:lang w:val="en-US"/>
        </w:rPr>
        <w:t xml:space="preserve">Triangulation </w:t>
      </w:r>
      <w:proofErr w:type="gramStart"/>
      <w:r w:rsidR="004E1B47" w:rsidRPr="003C3B30">
        <w:rPr>
          <w:rFonts w:ascii="3DS V2" w:hAnsi="3DS V2"/>
          <w:sz w:val="32"/>
          <w:szCs w:val="32"/>
          <w:lang w:val="en-US"/>
        </w:rPr>
        <w:t>Delaunay :</w:t>
      </w:r>
      <w:proofErr w:type="gramEnd"/>
      <w:r w:rsidRPr="003C3B30">
        <w:rPr>
          <w:rFonts w:ascii="3DS V2" w:hAnsi="3DS V2"/>
          <w:sz w:val="32"/>
          <w:szCs w:val="32"/>
          <w:lang w:val="en-US"/>
        </w:rPr>
        <w:t xml:space="preserve"> </w:t>
      </w:r>
      <w:proofErr w:type="spellStart"/>
      <w:r w:rsidRPr="003C3B30">
        <w:rPr>
          <w:rFonts w:ascii="3DS V2" w:hAnsi="3DS V2"/>
          <w:sz w:val="32"/>
          <w:szCs w:val="32"/>
          <w:lang w:val="en-US"/>
        </w:rPr>
        <w:t>Algorithme</w:t>
      </w:r>
      <w:proofErr w:type="spellEnd"/>
      <w:r w:rsidRPr="003C3B30">
        <w:rPr>
          <w:rFonts w:ascii="3DS V2" w:hAnsi="3DS V2"/>
          <w:sz w:val="32"/>
          <w:szCs w:val="32"/>
          <w:lang w:val="en-US"/>
        </w:rPr>
        <w:t xml:space="preserve"> Boyer - Watson</w:t>
      </w:r>
      <w:bookmarkEnd w:id="50"/>
    </w:p>
    <w:p w14:paraId="5492F33D"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5B9BD5"/>
          <w:sz w:val="18"/>
          <w:szCs w:val="18"/>
          <w:lang w:val="en-US" w:eastAsia="zh-CN"/>
        </w:rPr>
        <w:t>delaunay_triangulate</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vector</w:t>
      </w:r>
      <w:r w:rsidRPr="00997C77">
        <w:rPr>
          <w:rFonts w:ascii="Cascadia Code" w:eastAsia="Times New Roman" w:hAnsi="Cascadia Code" w:cs="Times New Roman"/>
          <w:noProof/>
          <w:color w:val="4472C4"/>
          <w:sz w:val="18"/>
          <w:szCs w:val="18"/>
          <w:lang w:val="en-US" w:eastAsia="zh-CN"/>
        </w:rPr>
        <w:t>&lt;</w:t>
      </w:r>
      <w:r w:rsidRPr="00997C77">
        <w:rPr>
          <w:rFonts w:ascii="Cascadia Code" w:eastAsia="Times New Roman" w:hAnsi="Cascadia Code" w:cs="Times New Roman"/>
          <w:noProof/>
          <w:color w:val="70AD47"/>
          <w:sz w:val="18"/>
          <w:szCs w:val="18"/>
          <w:lang w:val="en-US" w:eastAsia="zh-CN"/>
        </w:rPr>
        <w:t>point</w:t>
      </w:r>
      <w:r w:rsidRPr="00997C77">
        <w:rPr>
          <w:rFonts w:ascii="Cascadia Code" w:eastAsia="Times New Roman" w:hAnsi="Cascadia Code" w:cs="Times New Roman"/>
          <w:noProof/>
          <w:color w:val="4472C4"/>
          <w:sz w:val="18"/>
          <w:szCs w:val="18"/>
          <w:lang w:val="en-US" w:eastAsia="zh-CN"/>
        </w:rPr>
        <w:t>&gt;&amp;</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points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52AE1A4C" w14:textId="329DEC72"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4472C4"/>
          <w:sz w:val="18"/>
          <w:szCs w:val="18"/>
          <w:lang w:val="en-US" w:eastAsia="zh-CN"/>
        </w:rPr>
        <w:t>{</w:t>
      </w:r>
    </w:p>
    <w:p w14:paraId="7C33A82D"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i/>
          <w:iCs/>
          <w:noProof/>
          <w:color w:val="A5A5A5"/>
          <w:sz w:val="18"/>
          <w:szCs w:val="18"/>
          <w:lang w:val="en-US" w:eastAsia="zh-CN"/>
        </w:rPr>
        <w:t>    // Construct a super triangle at first.</w:t>
      </w:r>
    </w:p>
    <w:p w14:paraId="64C7CCFE"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000000"/>
          <w:sz w:val="18"/>
          <w:szCs w:val="18"/>
          <w:lang w:val="en-US" w:eastAsia="zh-CN"/>
        </w:rPr>
        <w:t xml:space="preserve"> [p1</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p2</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p3]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5B9BD5"/>
          <w:sz w:val="18"/>
          <w:szCs w:val="18"/>
          <w:lang w:val="en-US" w:eastAsia="zh-CN"/>
        </w:rPr>
        <w:t>super_triangle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B2A1C7"/>
          <w:sz w:val="18"/>
          <w:szCs w:val="18"/>
          <w:lang w:val="en-US" w:eastAsia="zh-CN"/>
        </w:rPr>
        <w:t>points</w:t>
      </w:r>
      <w:r w:rsidRPr="00997C77">
        <w:rPr>
          <w:rFonts w:ascii="Cascadia Code" w:eastAsia="Times New Roman" w:hAnsi="Cascadia Code" w:cs="Times New Roman"/>
          <w:noProof/>
          <w:color w:val="4472C4"/>
          <w:sz w:val="18"/>
          <w:szCs w:val="18"/>
          <w:lang w:val="en-US" w:eastAsia="zh-CN"/>
        </w:rPr>
        <w:t>);</w:t>
      </w:r>
    </w:p>
    <w:p w14:paraId="28DFF674" w14:textId="02C11441" w:rsidR="00886920" w:rsidRPr="00997C77" w:rsidRDefault="007013B2" w:rsidP="0023022E">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vector</w:t>
      </w:r>
      <w:r w:rsidRPr="00997C77">
        <w:rPr>
          <w:rFonts w:ascii="Cascadia Code" w:eastAsia="Times New Roman" w:hAnsi="Cascadia Code" w:cs="Times New Roman"/>
          <w:noProof/>
          <w:color w:val="4472C4"/>
          <w:sz w:val="18"/>
          <w:szCs w:val="18"/>
          <w:lang w:val="en-US" w:eastAsia="zh-CN"/>
        </w:rPr>
        <w:t>&lt;</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&gt;</w:t>
      </w:r>
      <w:r w:rsidRPr="00997C77">
        <w:rPr>
          <w:rFonts w:ascii="Cascadia Code" w:eastAsia="Times New Roman" w:hAnsi="Cascadia Code" w:cs="Times New Roman"/>
          <w:noProof/>
          <w:color w:val="000000"/>
          <w:sz w:val="18"/>
          <w:szCs w:val="18"/>
          <w:lang w:val="en-US" w:eastAsia="zh-CN"/>
        </w:rPr>
        <w:t xml:space="preserve"> all_triangles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p1</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p2</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p3</w:t>
      </w:r>
      <w:r w:rsidRPr="00997C77">
        <w:rPr>
          <w:rFonts w:ascii="Cascadia Code" w:eastAsia="Times New Roman" w:hAnsi="Cascadia Code" w:cs="Times New Roman"/>
          <w:noProof/>
          <w:color w:val="4472C4"/>
          <w:sz w:val="18"/>
          <w:szCs w:val="18"/>
          <w:lang w:val="en-US" w:eastAsia="zh-CN"/>
        </w:rPr>
        <w:t>)};</w:t>
      </w:r>
      <w:r w:rsidR="00886920" w:rsidRPr="00997C77">
        <w:rPr>
          <w:rFonts w:ascii="Cascadia Code" w:eastAsia="Times New Roman" w:hAnsi="Cascadia Code" w:cs="Times New Roman"/>
          <w:noProof/>
          <w:color w:val="000000"/>
          <w:sz w:val="18"/>
          <w:szCs w:val="18"/>
          <w:lang w:val="en-US" w:eastAsia="zh-CN"/>
        </w:rPr>
        <w:t xml:space="preserve"> </w:t>
      </w:r>
    </w:p>
    <w:p w14:paraId="6422FD0C" w14:textId="5920556D" w:rsidR="007013B2" w:rsidRPr="00997C77" w:rsidRDefault="00886920"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i/>
          <w:iCs/>
          <w:noProof/>
          <w:color w:val="A5A5A5"/>
          <w:sz w:val="18"/>
          <w:szCs w:val="18"/>
          <w:lang w:val="en-US" w:eastAsia="zh-CN"/>
        </w:rPr>
        <w:t xml:space="preserve">// Incremental iteration </w:t>
      </w:r>
    </w:p>
    <w:p w14:paraId="2D529FA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p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points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55C4CCB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79EFA2DC"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set</w:t>
      </w:r>
      <w:r w:rsidRPr="00997C77">
        <w:rPr>
          <w:rFonts w:ascii="Cascadia Code" w:eastAsia="Times New Roman" w:hAnsi="Cascadia Code" w:cs="Times New Roman"/>
          <w:noProof/>
          <w:color w:val="4472C4"/>
          <w:sz w:val="18"/>
          <w:szCs w:val="18"/>
          <w:lang w:val="en-US" w:eastAsia="zh-CN"/>
        </w:rPr>
        <w:t>&lt;</w:t>
      </w:r>
      <w:r w:rsidRPr="00997C77">
        <w:rPr>
          <w:rFonts w:ascii="Cascadia Code" w:eastAsia="Times New Roman" w:hAnsi="Cascadia Code" w:cs="Times New Roman"/>
          <w:noProof/>
          <w:color w:val="70AD47"/>
          <w:sz w:val="18"/>
          <w:szCs w:val="18"/>
          <w:lang w:val="en-US" w:eastAsia="zh-CN"/>
        </w:rPr>
        <w:t>edge</w:t>
      </w:r>
      <w:r w:rsidRPr="00997C77">
        <w:rPr>
          <w:rFonts w:ascii="Cascadia Code" w:eastAsia="Times New Roman" w:hAnsi="Cascadia Code" w:cs="Times New Roman"/>
          <w:noProof/>
          <w:color w:val="4472C4"/>
          <w:sz w:val="18"/>
          <w:szCs w:val="18"/>
          <w:lang w:val="en-US" w:eastAsia="zh-CN"/>
        </w:rPr>
        <w:t>&gt;</w:t>
      </w:r>
      <w:r w:rsidRPr="00997C77">
        <w:rPr>
          <w:rFonts w:ascii="Cascadia Code" w:eastAsia="Times New Roman" w:hAnsi="Cascadia Code" w:cs="Times New Roman"/>
          <w:noProof/>
          <w:color w:val="000000"/>
          <w:sz w:val="18"/>
          <w:szCs w:val="18"/>
          <w:lang w:val="en-US" w:eastAsia="zh-CN"/>
        </w:rPr>
        <w:t xml:space="preserve"> polygon</w:t>
      </w:r>
      <w:r w:rsidRPr="00997C77">
        <w:rPr>
          <w:rFonts w:ascii="Cascadia Code" w:eastAsia="Times New Roman" w:hAnsi="Cascadia Code" w:cs="Times New Roman"/>
          <w:noProof/>
          <w:color w:val="4472C4"/>
          <w:sz w:val="18"/>
          <w:szCs w:val="18"/>
          <w:lang w:val="en-US" w:eastAsia="zh-CN"/>
        </w:rPr>
        <w:t>;</w:t>
      </w:r>
    </w:p>
    <w:p w14:paraId="7947CC34"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erase_if</w:t>
      </w:r>
      <w:r w:rsidRPr="00997C77">
        <w:rPr>
          <w:rFonts w:ascii="Cascadia Code" w:eastAsia="Times New Roman" w:hAnsi="Cascadia Code" w:cs="Times New Roman"/>
          <w:noProof/>
          <w:color w:val="4472C4"/>
          <w:sz w:val="18"/>
          <w:szCs w:val="18"/>
          <w:lang w:val="en-US" w:eastAsia="zh-CN"/>
        </w:rPr>
        <w:t>(</w:t>
      </w:r>
    </w:p>
    <w:p w14:paraId="5271D183"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all_triangles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737F7AB5"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000000"/>
          <w:sz w:val="18"/>
          <w:szCs w:val="18"/>
          <w:lang w:val="en-US" w:eastAsia="zh-CN"/>
        </w:rPr>
        <w:t>)</w:t>
      </w:r>
    </w:p>
    <w:p w14:paraId="7C937613"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4025AEB7"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if</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circum_circle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contains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00AC670B"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false</w:t>
      </w:r>
      <w:r w:rsidRPr="00997C77">
        <w:rPr>
          <w:rFonts w:ascii="Cascadia Code" w:eastAsia="Times New Roman" w:hAnsi="Cascadia Code" w:cs="Times New Roman"/>
          <w:noProof/>
          <w:color w:val="4472C4"/>
          <w:sz w:val="18"/>
          <w:szCs w:val="18"/>
          <w:lang w:val="en-US" w:eastAsia="zh-CN"/>
        </w:rPr>
        <w:t>;</w:t>
      </w:r>
    </w:p>
    <w:p w14:paraId="70F9CC30"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else</w:t>
      </w:r>
    </w:p>
    <w:p w14:paraId="3A1B3A4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get_edges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4198CB3B"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if</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polygon</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erase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1DB96ACE"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polygon</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insert</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e</w:t>
      </w:r>
      <w:r w:rsidRPr="00997C77">
        <w:rPr>
          <w:rFonts w:ascii="Cascadia Code" w:eastAsia="Times New Roman" w:hAnsi="Cascadia Code" w:cs="Times New Roman"/>
          <w:noProof/>
          <w:color w:val="4472C4"/>
          <w:sz w:val="18"/>
          <w:szCs w:val="18"/>
          <w:lang w:val="en-US" w:eastAsia="zh-CN"/>
        </w:rPr>
        <w:t>);</w:t>
      </w:r>
    </w:p>
    <w:p w14:paraId="6D43288A"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true</w:t>
      </w:r>
      <w:r w:rsidRPr="00997C77">
        <w:rPr>
          <w:rFonts w:ascii="Cascadia Code" w:eastAsia="Times New Roman" w:hAnsi="Cascadia Code" w:cs="Times New Roman"/>
          <w:noProof/>
          <w:color w:val="4472C4"/>
          <w:sz w:val="18"/>
          <w:szCs w:val="18"/>
          <w:lang w:val="en-US" w:eastAsia="zh-CN"/>
        </w:rPr>
        <w:t>;</w:t>
      </w:r>
    </w:p>
    <w:p w14:paraId="44772FD1"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2B723E2B"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polygon</w:t>
      </w:r>
      <w:r w:rsidRPr="00997C77">
        <w:rPr>
          <w:rFonts w:ascii="Cascadia Code" w:eastAsia="Times New Roman" w:hAnsi="Cascadia Code" w:cs="Times New Roman"/>
          <w:noProof/>
          <w:color w:val="4472C4"/>
          <w:sz w:val="18"/>
          <w:szCs w:val="18"/>
          <w:lang w:val="en-US" w:eastAsia="zh-CN"/>
        </w:rPr>
        <w:t>)</w:t>
      </w:r>
    </w:p>
    <w:p w14:paraId="58C7B7E9"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all_triangles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emplace_back</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e</w:t>
      </w:r>
      <w:r w:rsidRPr="00997C77">
        <w:rPr>
          <w:rFonts w:ascii="Cascadia Code" w:eastAsia="Times New Roman" w:hAnsi="Cascadia Code" w:cs="Times New Roman"/>
          <w:noProof/>
          <w:color w:val="4472C4"/>
          <w:sz w:val="18"/>
          <w:szCs w:val="18"/>
          <w:lang w:val="en-US" w:eastAsia="zh-CN"/>
        </w:rPr>
        <w:t>);</w:t>
      </w:r>
    </w:p>
    <w:p w14:paraId="419B13CE" w14:textId="49BA14E9"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7553ADC2" w14:textId="0855BFDC"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i/>
          <w:iCs/>
          <w:noProof/>
          <w:color w:val="A5A5A5"/>
          <w:sz w:val="18"/>
          <w:szCs w:val="18"/>
          <w:lang w:val="en-US" w:eastAsia="zh-CN"/>
        </w:rPr>
        <w:t>    // Remove triangles that contain any of the super triangle</w:t>
      </w:r>
      <w:r w:rsidR="00792163" w:rsidRPr="00997C77">
        <w:rPr>
          <w:rFonts w:ascii="Cascadia Code" w:eastAsia="Times New Roman" w:hAnsi="Cascadia Code" w:cs="Times New Roman"/>
          <w:i/>
          <w:iCs/>
          <w:noProof/>
          <w:color w:val="A5A5A5"/>
          <w:sz w:val="18"/>
          <w:szCs w:val="18"/>
          <w:lang w:val="en-US" w:eastAsia="zh-CN"/>
        </w:rPr>
        <w:t xml:space="preserve"> </w:t>
      </w:r>
      <w:r w:rsidRPr="00997C77">
        <w:rPr>
          <w:rFonts w:ascii="Cascadia Code" w:eastAsia="Times New Roman" w:hAnsi="Cascadia Code" w:cs="Times New Roman"/>
          <w:i/>
          <w:iCs/>
          <w:noProof/>
          <w:color w:val="A5A5A5"/>
          <w:sz w:val="18"/>
          <w:szCs w:val="18"/>
          <w:lang w:val="en-US" w:eastAsia="zh-CN"/>
        </w:rPr>
        <w:t>vertices.</w:t>
      </w:r>
    </w:p>
    <w:p w14:paraId="263DF4AC"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erase_if</w:t>
      </w:r>
      <w:r w:rsidRPr="00997C77">
        <w:rPr>
          <w:rFonts w:ascii="Cascadia Code" w:eastAsia="Times New Roman" w:hAnsi="Cascadia Code" w:cs="Times New Roman"/>
          <w:noProof/>
          <w:color w:val="4472C4"/>
          <w:sz w:val="18"/>
          <w:szCs w:val="18"/>
          <w:lang w:val="en-US" w:eastAsia="zh-CN"/>
        </w:rPr>
        <w:t>(</w:t>
      </w:r>
    </w:p>
    <w:p w14:paraId="31E03471"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all_triangles</w:t>
      </w:r>
      <w:r w:rsidRPr="00997C77">
        <w:rPr>
          <w:rFonts w:ascii="Cascadia Code" w:eastAsia="Times New Roman" w:hAnsi="Cascadia Code" w:cs="Times New Roman"/>
          <w:noProof/>
          <w:color w:val="4472C4"/>
          <w:sz w:val="18"/>
          <w:szCs w:val="18"/>
          <w:lang w:val="en-US" w:eastAsia="zh-CN"/>
        </w:rPr>
        <w:t>,</w:t>
      </w:r>
    </w:p>
    <w:p w14:paraId="0148913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000000"/>
          <w:sz w:val="18"/>
          <w:szCs w:val="18"/>
          <w:lang w:val="en-US" w:eastAsia="zh-CN"/>
        </w:rPr>
        <w:t xml:space="preserve">) </w:t>
      </w:r>
    </w:p>
    <w:p w14:paraId="57F8C838"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7E25FE3C"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p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{p1</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p2</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p3}</w:t>
      </w:r>
      <w:r w:rsidRPr="00997C77">
        <w:rPr>
          <w:rFonts w:ascii="Cascadia Code" w:eastAsia="Times New Roman" w:hAnsi="Cascadia Code" w:cs="Times New Roman"/>
          <w:noProof/>
          <w:color w:val="4472C4"/>
          <w:sz w:val="18"/>
          <w:szCs w:val="18"/>
          <w:lang w:val="en-US" w:eastAsia="zh-CN"/>
        </w:rPr>
        <w:t>)</w:t>
      </w:r>
    </w:p>
    <w:p w14:paraId="12972CB3"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if(</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containsVertex</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4C9A8DE4"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true</w:t>
      </w:r>
      <w:r w:rsidRPr="00997C77">
        <w:rPr>
          <w:rFonts w:ascii="Cascadia Code" w:eastAsia="Times New Roman" w:hAnsi="Cascadia Code" w:cs="Times New Roman"/>
          <w:noProof/>
          <w:color w:val="4472C4"/>
          <w:sz w:val="18"/>
          <w:szCs w:val="18"/>
          <w:lang w:val="en-US" w:eastAsia="zh-CN"/>
        </w:rPr>
        <w:t>;</w:t>
      </w:r>
    </w:p>
    <w:p w14:paraId="60424CE0"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false</w:t>
      </w:r>
      <w:r w:rsidRPr="00997C77">
        <w:rPr>
          <w:rFonts w:ascii="Cascadia Code" w:eastAsia="Times New Roman" w:hAnsi="Cascadia Code" w:cs="Times New Roman"/>
          <w:noProof/>
          <w:color w:val="4472C4"/>
          <w:sz w:val="18"/>
          <w:szCs w:val="18"/>
          <w:lang w:val="en-US" w:eastAsia="zh-CN"/>
        </w:rPr>
        <w:t>;</w:t>
      </w:r>
    </w:p>
    <w:p w14:paraId="1CC92EF1" w14:textId="66491784" w:rsidR="007013B2" w:rsidRPr="00997C77" w:rsidRDefault="007013B2" w:rsidP="00523B23">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6D1AA119"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move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all_triangles</w:t>
      </w:r>
      <w:r w:rsidRPr="00997C77">
        <w:rPr>
          <w:rFonts w:ascii="Cascadia Code" w:eastAsia="Times New Roman" w:hAnsi="Cascadia Code" w:cs="Times New Roman"/>
          <w:noProof/>
          <w:color w:val="4472C4"/>
          <w:sz w:val="18"/>
          <w:szCs w:val="18"/>
          <w:lang w:val="en-US" w:eastAsia="zh-CN"/>
        </w:rPr>
        <w:t>);</w:t>
      </w:r>
    </w:p>
    <w:p w14:paraId="0C46BA79" w14:textId="28CFDA4B" w:rsidR="009B794D" w:rsidRDefault="007013B2" w:rsidP="00997C77">
      <w:pPr>
        <w:shd w:val="clear" w:color="auto" w:fill="FFFFFF"/>
        <w:spacing w:after="0" w:line="240" w:lineRule="auto"/>
        <w:rPr>
          <w:rFonts w:ascii="Cascadia Code" w:eastAsia="Times New Roman" w:hAnsi="Cascadia Code" w:cs="Times New Roman"/>
          <w:noProof/>
          <w:color w:val="4472C4"/>
          <w:sz w:val="18"/>
          <w:szCs w:val="18"/>
          <w:lang w:val="en-US" w:eastAsia="zh-CN"/>
        </w:rPr>
      </w:pPr>
      <w:r w:rsidRPr="00997C77">
        <w:rPr>
          <w:rFonts w:ascii="Cascadia Code" w:eastAsia="Times New Roman" w:hAnsi="Cascadia Code" w:cs="Times New Roman"/>
          <w:noProof/>
          <w:color w:val="4472C4"/>
          <w:sz w:val="18"/>
          <w:szCs w:val="18"/>
          <w:lang w:val="en-US" w:eastAsia="zh-CN"/>
        </w:rPr>
        <w:t>}</w:t>
      </w:r>
    </w:p>
    <w:p w14:paraId="452FFD3A" w14:textId="2AAFD828" w:rsidR="008F37AD" w:rsidRPr="009D4812" w:rsidRDefault="008F37AD" w:rsidP="008F37AD">
      <w:pPr>
        <w:pStyle w:val="Titre3"/>
        <w:rPr>
          <w:rFonts w:ascii="3DS V2" w:hAnsi="3DS V2"/>
          <w:sz w:val="32"/>
          <w:szCs w:val="32"/>
          <w:lang w:val="en-US"/>
        </w:rPr>
      </w:pPr>
      <w:bookmarkStart w:id="51" w:name="_Toc205475005"/>
      <w:r w:rsidRPr="008F37AD">
        <w:rPr>
          <w:rFonts w:ascii="3DS V2" w:hAnsi="3DS V2"/>
          <w:sz w:val="32"/>
          <w:szCs w:val="32"/>
          <w:lang w:val="en-US"/>
        </w:rPr>
        <w:t xml:space="preserve">Smallest enclosing </w:t>
      </w:r>
      <w:proofErr w:type="gramStart"/>
      <w:r w:rsidRPr="008F37AD">
        <w:rPr>
          <w:rFonts w:ascii="3DS V2" w:hAnsi="3DS V2"/>
          <w:sz w:val="32"/>
          <w:szCs w:val="32"/>
          <w:lang w:val="en-US"/>
        </w:rPr>
        <w:t>circle</w:t>
      </w:r>
      <w:r w:rsidR="004E1B47" w:rsidRPr="003C3B30">
        <w:rPr>
          <w:rFonts w:ascii="3DS V2" w:hAnsi="3DS V2"/>
          <w:sz w:val="32"/>
          <w:szCs w:val="32"/>
          <w:lang w:val="en-US"/>
        </w:rPr>
        <w:t xml:space="preserve"> </w:t>
      </w:r>
      <w:r w:rsidRPr="003C3B30">
        <w:rPr>
          <w:rFonts w:ascii="3DS V2" w:hAnsi="3DS V2"/>
          <w:sz w:val="32"/>
          <w:szCs w:val="32"/>
          <w:lang w:val="en-US"/>
        </w:rPr>
        <w:t>:</w:t>
      </w:r>
      <w:proofErr w:type="gramEnd"/>
      <w:r w:rsidRPr="009D4812">
        <w:rPr>
          <w:rFonts w:ascii="3DS V2" w:hAnsi="3DS V2"/>
          <w:sz w:val="32"/>
          <w:szCs w:val="32"/>
          <w:lang w:val="en-US"/>
        </w:rPr>
        <w:t xml:space="preserve"> </w:t>
      </w:r>
      <w:proofErr w:type="spellStart"/>
      <w:r w:rsidRPr="003C3B30">
        <w:rPr>
          <w:rFonts w:ascii="3DS V2" w:hAnsi="3DS V2"/>
          <w:sz w:val="32"/>
          <w:szCs w:val="32"/>
          <w:lang w:val="en-US"/>
        </w:rPr>
        <w:t>Algorithme</w:t>
      </w:r>
      <w:proofErr w:type="spellEnd"/>
      <w:r w:rsidRPr="009D4812">
        <w:rPr>
          <w:rFonts w:ascii="3DS V2" w:hAnsi="3DS V2"/>
          <w:sz w:val="32"/>
          <w:szCs w:val="32"/>
          <w:lang w:val="en-US"/>
        </w:rPr>
        <w:t xml:space="preserve"> </w:t>
      </w:r>
      <w:r w:rsidR="004E1B47" w:rsidRPr="009D4812">
        <w:rPr>
          <w:rFonts w:ascii="3DS V2" w:hAnsi="3DS V2"/>
          <w:sz w:val="32"/>
          <w:szCs w:val="32"/>
          <w:lang w:val="en-US"/>
        </w:rPr>
        <w:t>Welzl</w:t>
      </w:r>
      <w:bookmarkEnd w:id="51"/>
    </w:p>
    <w:p w14:paraId="71755F56" w14:textId="77777777" w:rsidR="008F37AD" w:rsidRDefault="008F37AD" w:rsidP="00841C0E">
      <w:pPr>
        <w:shd w:val="clear" w:color="auto" w:fill="FFFFFF"/>
        <w:spacing w:after="0" w:line="240" w:lineRule="auto"/>
        <w:rPr>
          <w:rFonts w:ascii="Cascadia Code" w:eastAsia="Times New Roman" w:hAnsi="Cascadia Code" w:cs="Cascadia Code"/>
          <w:noProof/>
          <w:color w:val="70AD47"/>
          <w:sz w:val="18"/>
          <w:szCs w:val="18"/>
          <w:lang w:val="en-US" w:eastAsia="zh-CN"/>
        </w:rPr>
      </w:pPr>
    </w:p>
    <w:p w14:paraId="539F379F" w14:textId="1A19F915"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70AD47"/>
          <w:sz w:val="18"/>
          <w:szCs w:val="18"/>
          <w:lang w:val="en-US" w:eastAsia="zh-CN"/>
        </w:rPr>
        <w:t>circle</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5B9BD5"/>
          <w:sz w:val="18"/>
          <w:szCs w:val="18"/>
          <w:lang w:val="en-US" w:eastAsia="zh-CN"/>
        </w:rPr>
        <w:t>welzl</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70AD47"/>
          <w:sz w:val="18"/>
          <w:szCs w:val="18"/>
          <w:lang w:val="en-US" w:eastAsia="zh-CN"/>
        </w:rPr>
        <w:t>std</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70AD47"/>
          <w:sz w:val="18"/>
          <w:szCs w:val="18"/>
          <w:lang w:val="en-US" w:eastAsia="zh-CN"/>
        </w:rPr>
        <w:t>vector</w:t>
      </w:r>
      <w:r w:rsidRPr="00841C0E">
        <w:rPr>
          <w:rFonts w:ascii="Cascadia Code" w:eastAsia="Times New Roman" w:hAnsi="Cascadia Code" w:cs="Cascadia Code"/>
          <w:noProof/>
          <w:color w:val="4472C4"/>
          <w:sz w:val="18"/>
          <w:szCs w:val="18"/>
          <w:lang w:val="en-US" w:eastAsia="zh-CN"/>
        </w:rPr>
        <w:t>&lt;</w:t>
      </w:r>
      <w:r w:rsidRPr="00841C0E">
        <w:rPr>
          <w:rFonts w:ascii="Cascadia Code" w:eastAsia="Times New Roman" w:hAnsi="Cascadia Code" w:cs="Cascadia Code"/>
          <w:noProof/>
          <w:color w:val="70AD47"/>
          <w:sz w:val="18"/>
          <w:szCs w:val="18"/>
          <w:lang w:val="en-US" w:eastAsia="zh-CN"/>
        </w:rPr>
        <w:t>point</w:t>
      </w:r>
      <w:r w:rsidRPr="00841C0E">
        <w:rPr>
          <w:rFonts w:ascii="Cascadia Code" w:eastAsia="Times New Roman" w:hAnsi="Cascadia Code" w:cs="Cascadia Code"/>
          <w:noProof/>
          <w:color w:val="4472C4"/>
          <w:sz w:val="18"/>
          <w:szCs w:val="18"/>
          <w:lang w:val="en-US" w:eastAsia="zh-CN"/>
        </w:rPr>
        <w:t>&gt;&amp;</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70AD47"/>
          <w:sz w:val="18"/>
          <w:szCs w:val="18"/>
          <w:lang w:val="en-US" w:eastAsia="zh-CN"/>
        </w:rPr>
        <w:t>std</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70AD47"/>
          <w:sz w:val="18"/>
          <w:szCs w:val="18"/>
          <w:lang w:val="en-US" w:eastAsia="zh-CN"/>
        </w:rPr>
        <w:t>vector</w:t>
      </w:r>
      <w:r w:rsidRPr="00841C0E">
        <w:rPr>
          <w:rFonts w:ascii="Cascadia Code" w:eastAsia="Times New Roman" w:hAnsi="Cascadia Code" w:cs="Cascadia Code"/>
          <w:noProof/>
          <w:color w:val="4472C4"/>
          <w:sz w:val="18"/>
          <w:szCs w:val="18"/>
          <w:lang w:val="en-US" w:eastAsia="zh-CN"/>
        </w:rPr>
        <w:t>&lt;</w:t>
      </w:r>
      <w:r w:rsidRPr="00841C0E">
        <w:rPr>
          <w:rFonts w:ascii="Cascadia Code" w:eastAsia="Times New Roman" w:hAnsi="Cascadia Code" w:cs="Cascadia Code"/>
          <w:noProof/>
          <w:color w:val="70AD47"/>
          <w:sz w:val="18"/>
          <w:szCs w:val="18"/>
          <w:lang w:val="en-US" w:eastAsia="zh-CN"/>
        </w:rPr>
        <w:t>point</w:t>
      </w:r>
      <w:r w:rsidRPr="00841C0E">
        <w:rPr>
          <w:rFonts w:ascii="Cascadia Code" w:eastAsia="Times New Roman" w:hAnsi="Cascadia Code" w:cs="Cascadia Code"/>
          <w:noProof/>
          <w:color w:val="4472C4"/>
          <w:sz w:val="18"/>
          <w:szCs w:val="18"/>
          <w:lang w:val="en-US" w:eastAsia="zh-CN"/>
        </w:rPr>
        <w:t>&gt;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8064A2"/>
          <w:sz w:val="18"/>
          <w:szCs w:val="18"/>
          <w:lang w:val="en-US" w:eastAsia="zh-CN"/>
        </w:rPr>
        <w:t>int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p>
    <w:p w14:paraId="0ED750E3" w14:textId="103D3286"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4472C4"/>
          <w:sz w:val="18"/>
          <w:szCs w:val="18"/>
          <w:lang w:val="en-US" w:eastAsia="zh-CN"/>
        </w:rPr>
        <w:t>{</w:t>
      </w:r>
    </w:p>
    <w:p w14:paraId="7546DD71"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70AD47"/>
          <w:sz w:val="18"/>
          <w:szCs w:val="18"/>
          <w:lang w:val="en-US" w:eastAsia="zh-CN"/>
        </w:rPr>
        <w:t>point</w:t>
      </w:r>
      <w:r w:rsidRPr="00841C0E">
        <w:rPr>
          <w:rFonts w:ascii="Cascadia Code" w:eastAsia="Times New Roman" w:hAnsi="Cascadia Code" w:cs="Cascadia Code"/>
          <w:noProof/>
          <w:color w:val="000000"/>
          <w:sz w:val="18"/>
          <w:szCs w:val="18"/>
          <w:lang w:val="en-US" w:eastAsia="zh-CN"/>
        </w:rPr>
        <w:t xml:space="preserve"> p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5B9BD5"/>
          <w:sz w:val="18"/>
          <w:szCs w:val="18"/>
          <w:lang w:val="en-US" w:eastAsia="zh-CN"/>
        </w:rPr>
        <w:t>[</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E0A903"/>
          <w:sz w:val="18"/>
          <w:szCs w:val="18"/>
          <w:lang w:val="en-US" w:eastAsia="zh-CN"/>
        </w:rPr>
        <w:t>1</w:t>
      </w:r>
      <w:r w:rsidRPr="00841C0E">
        <w:rPr>
          <w:rFonts w:ascii="Cascadia Code" w:eastAsia="Times New Roman" w:hAnsi="Cascadia Code" w:cs="Cascadia Code"/>
          <w:noProof/>
          <w:color w:val="5B9BD5"/>
          <w:sz w:val="18"/>
          <w:szCs w:val="18"/>
          <w:lang w:val="en-US" w:eastAsia="zh-CN"/>
        </w:rPr>
        <w:t>]</w:t>
      </w:r>
      <w:r w:rsidRPr="00841C0E">
        <w:rPr>
          <w:rFonts w:ascii="Cascadia Code" w:eastAsia="Times New Roman" w:hAnsi="Cascadia Code" w:cs="Cascadia Code"/>
          <w:noProof/>
          <w:color w:val="4472C4"/>
          <w:sz w:val="18"/>
          <w:szCs w:val="18"/>
          <w:lang w:val="en-US" w:eastAsia="zh-CN"/>
        </w:rPr>
        <w:t>;</w:t>
      </w:r>
    </w:p>
    <w:p w14:paraId="3AAA351B"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70AD47"/>
          <w:sz w:val="18"/>
          <w:szCs w:val="18"/>
          <w:lang w:val="en-US" w:eastAsia="zh-CN"/>
        </w:rPr>
        <w:t>circle</w:t>
      </w:r>
      <w:r w:rsidRPr="00841C0E">
        <w:rPr>
          <w:rFonts w:ascii="Cascadia Code" w:eastAsia="Times New Roman" w:hAnsi="Cascadia Code" w:cs="Cascadia Code"/>
          <w:noProof/>
          <w:color w:val="000000"/>
          <w:sz w:val="18"/>
          <w:szCs w:val="18"/>
          <w:lang w:val="en-US" w:eastAsia="zh-CN"/>
        </w:rPr>
        <w:t xml:space="preserve"> d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5B9BD5"/>
          <w:sz w:val="18"/>
          <w:szCs w:val="18"/>
          <w:lang w:val="en-US" w:eastAsia="zh-CN"/>
        </w:rPr>
        <w:t>welzl</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E0A903"/>
          <w:sz w:val="18"/>
          <w:szCs w:val="18"/>
          <w:lang w:val="en-US" w:eastAsia="zh-CN"/>
        </w:rPr>
        <w:t>1</w:t>
      </w:r>
      <w:r w:rsidRPr="00841C0E">
        <w:rPr>
          <w:rFonts w:ascii="Cascadia Code" w:eastAsia="Times New Roman" w:hAnsi="Cascadia Code" w:cs="Cascadia Code"/>
          <w:noProof/>
          <w:color w:val="4472C4"/>
          <w:sz w:val="18"/>
          <w:szCs w:val="18"/>
          <w:lang w:val="en-US" w:eastAsia="zh-CN"/>
        </w:rPr>
        <w:t>);</w:t>
      </w:r>
    </w:p>
    <w:p w14:paraId="2EC42CCB"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p>
    <w:p w14:paraId="36F7355F"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if</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d</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5B9BD5"/>
          <w:sz w:val="18"/>
          <w:szCs w:val="18"/>
          <w:lang w:val="en-US" w:eastAsia="zh-CN"/>
        </w:rPr>
        <w:t>contains</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return</w:t>
      </w:r>
      <w:r w:rsidRPr="00841C0E">
        <w:rPr>
          <w:rFonts w:ascii="Cascadia Code" w:eastAsia="Times New Roman" w:hAnsi="Cascadia Code" w:cs="Cascadia Code"/>
          <w:noProof/>
          <w:color w:val="000000"/>
          <w:sz w:val="18"/>
          <w:szCs w:val="18"/>
          <w:lang w:val="en-US" w:eastAsia="zh-CN"/>
        </w:rPr>
        <w:t xml:space="preserve"> d</w:t>
      </w:r>
      <w:r w:rsidRPr="00841C0E">
        <w:rPr>
          <w:rFonts w:ascii="Cascadia Code" w:eastAsia="Times New Roman" w:hAnsi="Cascadia Code" w:cs="Cascadia Code"/>
          <w:noProof/>
          <w:color w:val="4472C4"/>
          <w:sz w:val="18"/>
          <w:szCs w:val="18"/>
          <w:lang w:val="en-US" w:eastAsia="zh-CN"/>
        </w:rPr>
        <w:t>;</w:t>
      </w:r>
    </w:p>
    <w:p w14:paraId="44C75E3F"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p>
    <w:p w14:paraId="2F775D78"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5B9BD5"/>
          <w:sz w:val="18"/>
          <w:szCs w:val="18"/>
          <w:lang w:val="en-US" w:eastAsia="zh-CN"/>
        </w:rPr>
        <w:t>push_back</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p</w:t>
      </w:r>
      <w:r w:rsidRPr="00841C0E">
        <w:rPr>
          <w:rFonts w:ascii="Cascadia Code" w:eastAsia="Times New Roman" w:hAnsi="Cascadia Code" w:cs="Cascadia Code"/>
          <w:noProof/>
          <w:color w:val="4472C4"/>
          <w:sz w:val="18"/>
          <w:szCs w:val="18"/>
          <w:lang w:val="en-US" w:eastAsia="zh-CN"/>
        </w:rPr>
        <w:t>);</w:t>
      </w:r>
    </w:p>
    <w:p w14:paraId="1149A27B"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return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5B9BD5"/>
          <w:sz w:val="18"/>
          <w:szCs w:val="18"/>
          <w:lang w:val="en-US" w:eastAsia="zh-CN"/>
        </w:rPr>
        <w:t>welzl</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E0A903"/>
          <w:sz w:val="18"/>
          <w:szCs w:val="18"/>
          <w:lang w:val="en-US" w:eastAsia="zh-CN"/>
        </w:rPr>
        <w:t>1</w:t>
      </w:r>
      <w:r w:rsidRPr="00841C0E">
        <w:rPr>
          <w:rFonts w:ascii="Cascadia Code" w:eastAsia="Times New Roman" w:hAnsi="Cascadia Code" w:cs="Cascadia Code"/>
          <w:noProof/>
          <w:color w:val="4472C4"/>
          <w:sz w:val="18"/>
          <w:szCs w:val="18"/>
          <w:lang w:val="en-US" w:eastAsia="zh-CN"/>
        </w:rPr>
        <w:t>);</w:t>
      </w:r>
    </w:p>
    <w:p w14:paraId="50EB1303"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4472C4"/>
          <w:sz w:val="18"/>
          <w:szCs w:val="18"/>
          <w:lang w:val="en-US" w:eastAsia="zh-CN"/>
        </w:rPr>
        <w:t>}</w:t>
      </w:r>
    </w:p>
    <w:p w14:paraId="5AC04373" w14:textId="1AECE07B"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8064A2"/>
          <w:sz w:val="18"/>
          <w:szCs w:val="18"/>
          <w:lang w:val="en-US" w:eastAsia="zh-CN"/>
        </w:rPr>
        <w:t>double</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70AD47"/>
          <w:sz w:val="18"/>
          <w:szCs w:val="18"/>
          <w:lang w:val="en-US" w:eastAsia="zh-CN"/>
        </w:rPr>
        <w:t>geo_tools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calculate_min_enclosing_circle_radius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70AD47"/>
          <w:sz w:val="18"/>
          <w:szCs w:val="18"/>
          <w:lang w:val="en-US" w:eastAsia="zh-CN"/>
        </w:rPr>
        <w:t>vector</w:t>
      </w:r>
      <w:r w:rsidRPr="009D738B">
        <w:rPr>
          <w:rFonts w:ascii="Cascadia Code" w:eastAsia="Times New Roman" w:hAnsi="Cascadia Code" w:cs="Cascadia Code"/>
          <w:noProof/>
          <w:color w:val="4472C4"/>
          <w:sz w:val="18"/>
          <w:szCs w:val="18"/>
          <w:lang w:val="en-US" w:eastAsia="zh-CN"/>
        </w:rPr>
        <w:t>&lt;</w:t>
      </w:r>
      <w:r w:rsidRPr="009D738B">
        <w:rPr>
          <w:rFonts w:ascii="Cascadia Code" w:eastAsia="Times New Roman" w:hAnsi="Cascadia Code" w:cs="Cascadia Code"/>
          <w:noProof/>
          <w:color w:val="70AD47"/>
          <w:sz w:val="18"/>
          <w:szCs w:val="18"/>
          <w:lang w:val="en-US" w:eastAsia="zh-CN"/>
        </w:rPr>
        <w:t>point</w:t>
      </w:r>
      <w:r w:rsidRPr="009D738B">
        <w:rPr>
          <w:rFonts w:ascii="Cascadia Code" w:eastAsia="Times New Roman" w:hAnsi="Cascadia Code" w:cs="Cascadia Code"/>
          <w:noProof/>
          <w:color w:val="4472C4"/>
          <w:sz w:val="18"/>
          <w:szCs w:val="18"/>
          <w:lang w:val="en-US" w:eastAsia="zh-CN"/>
        </w:rPr>
        <w:t>&gt;</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B2A1C7"/>
          <w:sz w:val="18"/>
          <w:szCs w:val="18"/>
          <w:lang w:val="en-US" w:eastAsia="zh-CN"/>
        </w:rPr>
        <w:t>point</w:t>
      </w:r>
      <w:r>
        <w:rPr>
          <w:rFonts w:ascii="Cascadia Code" w:eastAsia="Times New Roman" w:hAnsi="Cascadia Code" w:cs="Cascadia Code"/>
          <w:noProof/>
          <w:color w:val="B2A1C7"/>
          <w:sz w:val="18"/>
          <w:szCs w:val="18"/>
          <w:lang w:val="en-US" w:eastAsia="zh-CN"/>
        </w:rPr>
        <w:t>s</w:t>
      </w:r>
      <w:r w:rsidRPr="009D738B">
        <w:rPr>
          <w:rFonts w:ascii="Cascadia Code" w:eastAsia="Times New Roman" w:hAnsi="Cascadia Code" w:cs="Cascadia Code"/>
          <w:noProof/>
          <w:color w:val="4472C4"/>
          <w:sz w:val="18"/>
          <w:szCs w:val="18"/>
          <w:lang w:val="en-US" w:eastAsia="zh-CN"/>
        </w:rPr>
        <w:t>)</w:t>
      </w:r>
    </w:p>
    <w:p w14:paraId="1D78E59B" w14:textId="557C40CF"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4472C4"/>
          <w:sz w:val="18"/>
          <w:szCs w:val="18"/>
          <w:lang w:val="en-US" w:eastAsia="zh-CN"/>
        </w:rPr>
        <w:t>{</w:t>
      </w:r>
    </w:p>
    <w:p w14:paraId="420D24C7" w14:textId="77777777"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70AD47"/>
          <w:sz w:val="18"/>
          <w:szCs w:val="18"/>
          <w:lang w:val="en-US" w:eastAsia="zh-CN"/>
        </w:rPr>
        <w:t>mt19937</w:t>
      </w:r>
      <w:r w:rsidRPr="009D738B">
        <w:rPr>
          <w:rFonts w:ascii="Cascadia Code" w:eastAsia="Times New Roman" w:hAnsi="Cascadia Code" w:cs="Cascadia Code"/>
          <w:noProof/>
          <w:color w:val="000000"/>
          <w:sz w:val="18"/>
          <w:szCs w:val="18"/>
          <w:lang w:val="en-US" w:eastAsia="zh-CN"/>
        </w:rPr>
        <w:t xml:space="preserve"> rng</w:t>
      </w:r>
      <w:r w:rsidRPr="009D738B">
        <w:rPr>
          <w:rFonts w:ascii="Cascadia Code" w:eastAsia="Times New Roman" w:hAnsi="Cascadia Code" w:cs="Cascadia Code"/>
          <w:noProof/>
          <w:color w:val="4472C4"/>
          <w:sz w:val="18"/>
          <w:szCs w:val="18"/>
          <w:lang w:val="en-US" w:eastAsia="zh-CN"/>
        </w:rPr>
        <w:t>(static_cast&lt;</w:t>
      </w:r>
      <w:r w:rsidRPr="009D738B">
        <w:rPr>
          <w:rFonts w:ascii="Cascadia Code" w:eastAsia="Times New Roman" w:hAnsi="Cascadia Code" w:cs="Cascadia Code"/>
          <w:noProof/>
          <w:color w:val="8064A2"/>
          <w:sz w:val="18"/>
          <w:szCs w:val="18"/>
          <w:lang w:val="en-US" w:eastAsia="zh-CN"/>
        </w:rPr>
        <w:t>unsigned</w:t>
      </w:r>
      <w:r w:rsidRPr="009D738B">
        <w:rPr>
          <w:rFonts w:ascii="Cascadia Code" w:eastAsia="Times New Roman" w:hAnsi="Cascadia Code" w:cs="Cascadia Code"/>
          <w:noProof/>
          <w:color w:val="4472C4"/>
          <w:sz w:val="18"/>
          <w:szCs w:val="18"/>
          <w:lang w:val="en-US" w:eastAsia="zh-CN"/>
        </w:rPr>
        <w:t>&gt;(</w:t>
      </w: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time</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E0A903"/>
          <w:sz w:val="18"/>
          <w:szCs w:val="18"/>
          <w:lang w:val="en-US" w:eastAsia="zh-CN"/>
        </w:rPr>
        <w:t>nullptr</w:t>
      </w:r>
      <w:r w:rsidRPr="009D738B">
        <w:rPr>
          <w:rFonts w:ascii="Cascadia Code" w:eastAsia="Times New Roman" w:hAnsi="Cascadia Code" w:cs="Cascadia Code"/>
          <w:noProof/>
          <w:color w:val="4472C4"/>
          <w:sz w:val="18"/>
          <w:szCs w:val="18"/>
          <w:lang w:val="en-US" w:eastAsia="zh-CN"/>
        </w:rPr>
        <w:t>)));</w:t>
      </w:r>
    </w:p>
    <w:p w14:paraId="3CD434F2" w14:textId="22BEE2E9" w:rsidR="009D738B" w:rsidRDefault="009D738B" w:rsidP="00E424F9">
      <w:pPr>
        <w:shd w:val="clear" w:color="auto" w:fill="FFFFFF"/>
        <w:spacing w:after="0" w:line="240" w:lineRule="auto"/>
        <w:ind w:firstLine="432"/>
        <w:rPr>
          <w:rFonts w:ascii="Cascadia Code" w:eastAsia="Times New Roman" w:hAnsi="Cascadia Code" w:cs="Cascadia Code"/>
          <w:noProof/>
          <w:color w:val="4472C4"/>
          <w:sz w:val="18"/>
          <w:szCs w:val="18"/>
          <w:lang w:val="en-US" w:eastAsia="zh-CN"/>
        </w:rPr>
      </w:pP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shuffle</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begin</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end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rng</w:t>
      </w:r>
      <w:r w:rsidRPr="009D738B">
        <w:rPr>
          <w:rFonts w:ascii="Cascadia Code" w:eastAsia="Times New Roman" w:hAnsi="Cascadia Code" w:cs="Cascadia Code"/>
          <w:noProof/>
          <w:color w:val="4472C4"/>
          <w:sz w:val="18"/>
          <w:szCs w:val="18"/>
          <w:lang w:val="en-US" w:eastAsia="zh-CN"/>
        </w:rPr>
        <w:t>);</w:t>
      </w:r>
    </w:p>
    <w:p w14:paraId="7E65CEE3" w14:textId="77777777" w:rsidR="00E424F9" w:rsidRPr="009D738B" w:rsidRDefault="00E424F9" w:rsidP="00E424F9">
      <w:pPr>
        <w:shd w:val="clear" w:color="auto" w:fill="FFFFFF"/>
        <w:spacing w:after="0" w:line="240" w:lineRule="auto"/>
        <w:ind w:firstLine="432"/>
        <w:rPr>
          <w:rFonts w:ascii="Cascadia Code" w:eastAsia="Times New Roman" w:hAnsi="Cascadia Code" w:cs="Cascadia Code"/>
          <w:noProof/>
          <w:color w:val="000000"/>
          <w:sz w:val="18"/>
          <w:szCs w:val="18"/>
          <w:lang w:val="en-US" w:eastAsia="zh-CN"/>
        </w:rPr>
      </w:pPr>
    </w:p>
    <w:p w14:paraId="33FFEDC0" w14:textId="767FC894"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70AD47"/>
          <w:sz w:val="18"/>
          <w:szCs w:val="18"/>
          <w:lang w:val="en-US" w:eastAsia="zh-CN"/>
        </w:rPr>
        <w:t>circle</w:t>
      </w:r>
      <w:r w:rsidRPr="009D738B">
        <w:rPr>
          <w:rFonts w:ascii="Cascadia Code" w:eastAsia="Times New Roman" w:hAnsi="Cascadia Code" w:cs="Cascadia Code"/>
          <w:noProof/>
          <w:color w:val="000000"/>
          <w:sz w:val="18"/>
          <w:szCs w:val="18"/>
          <w:lang w:val="en-US" w:eastAsia="zh-CN"/>
        </w:rPr>
        <w:t xml:space="preserve"> m</w:t>
      </w:r>
      <w:r w:rsidR="00793D0A">
        <w:rPr>
          <w:rFonts w:ascii="Cascadia Code" w:eastAsia="Times New Roman" w:hAnsi="Cascadia Code" w:cs="Cascadia Code"/>
          <w:noProof/>
          <w:color w:val="000000"/>
          <w:sz w:val="18"/>
          <w:szCs w:val="18"/>
          <w:lang w:val="en-US" w:eastAsia="zh-CN"/>
        </w:rPr>
        <w:t>in_</w:t>
      </w:r>
      <w:r w:rsidRPr="009D738B">
        <w:rPr>
          <w:rFonts w:ascii="Cascadia Code" w:eastAsia="Times New Roman" w:hAnsi="Cascadia Code" w:cs="Cascadia Code"/>
          <w:noProof/>
          <w:color w:val="000000"/>
          <w:sz w:val="18"/>
          <w:szCs w:val="18"/>
          <w:lang w:val="en-US" w:eastAsia="zh-CN"/>
        </w:rPr>
        <w:t>e</w:t>
      </w:r>
      <w:r w:rsidR="00793D0A">
        <w:rPr>
          <w:rFonts w:ascii="Cascadia Code" w:eastAsia="Times New Roman" w:hAnsi="Cascadia Code" w:cs="Cascadia Code"/>
          <w:noProof/>
          <w:color w:val="000000"/>
          <w:sz w:val="18"/>
          <w:szCs w:val="18"/>
          <w:lang w:val="en-US" w:eastAsia="zh-CN"/>
        </w:rPr>
        <w:t>nclosing_</w:t>
      </w:r>
      <w:r w:rsidRPr="009D738B">
        <w:rPr>
          <w:rFonts w:ascii="Cascadia Code" w:eastAsia="Times New Roman" w:hAnsi="Cascadia Code" w:cs="Cascadia Code"/>
          <w:noProof/>
          <w:color w:val="000000"/>
          <w:sz w:val="18"/>
          <w:szCs w:val="18"/>
          <w:lang w:val="en-US" w:eastAsia="zh-CN"/>
        </w:rPr>
        <w:t>c</w:t>
      </w:r>
      <w:r w:rsidR="00793D0A">
        <w:rPr>
          <w:rFonts w:ascii="Cascadia Code" w:eastAsia="Times New Roman" w:hAnsi="Cascadia Code" w:cs="Cascadia Code"/>
          <w:noProof/>
          <w:color w:val="000000"/>
          <w:sz w:val="18"/>
          <w:szCs w:val="18"/>
          <w:lang w:val="en-US" w:eastAsia="zh-CN"/>
        </w:rPr>
        <w:t>ircle</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5B9BD5"/>
          <w:sz w:val="18"/>
          <w:szCs w:val="18"/>
          <w:lang w:val="en-US" w:eastAsia="zh-CN"/>
        </w:rPr>
        <w:t>welzl</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size</w:t>
      </w:r>
      <w:r w:rsidRPr="009D738B">
        <w:rPr>
          <w:rFonts w:ascii="Cascadia Code" w:eastAsia="Times New Roman" w:hAnsi="Cascadia Code" w:cs="Cascadia Code"/>
          <w:noProof/>
          <w:color w:val="4472C4"/>
          <w:sz w:val="18"/>
          <w:szCs w:val="18"/>
          <w:lang w:val="en-US" w:eastAsia="zh-CN"/>
        </w:rPr>
        <w:t>());</w:t>
      </w:r>
    </w:p>
    <w:p w14:paraId="7C509D50" w14:textId="24D2E633"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4472C4"/>
          <w:sz w:val="18"/>
          <w:szCs w:val="18"/>
          <w:lang w:val="en-US" w:eastAsia="zh-CN"/>
        </w:rPr>
        <w:t>return</w:t>
      </w:r>
      <w:r w:rsidRPr="009D738B">
        <w:rPr>
          <w:rFonts w:ascii="Cascadia Code" w:eastAsia="Times New Roman" w:hAnsi="Cascadia Code" w:cs="Cascadia Code"/>
          <w:noProof/>
          <w:color w:val="000000"/>
          <w:sz w:val="18"/>
          <w:szCs w:val="18"/>
          <w:lang w:val="en-US" w:eastAsia="zh-CN"/>
        </w:rPr>
        <w:t xml:space="preserve"> </w:t>
      </w:r>
      <w:r w:rsidR="00793D0A" w:rsidRPr="009D738B">
        <w:rPr>
          <w:rFonts w:ascii="Cascadia Code" w:eastAsia="Times New Roman" w:hAnsi="Cascadia Code" w:cs="Cascadia Code"/>
          <w:noProof/>
          <w:color w:val="000000"/>
          <w:sz w:val="18"/>
          <w:szCs w:val="18"/>
          <w:lang w:val="en-US" w:eastAsia="zh-CN"/>
        </w:rPr>
        <w:t>m</w:t>
      </w:r>
      <w:r w:rsidR="00793D0A">
        <w:rPr>
          <w:rFonts w:ascii="Cascadia Code" w:eastAsia="Times New Roman" w:hAnsi="Cascadia Code" w:cs="Cascadia Code"/>
          <w:noProof/>
          <w:color w:val="000000"/>
          <w:sz w:val="18"/>
          <w:szCs w:val="18"/>
          <w:lang w:val="en-US" w:eastAsia="zh-CN"/>
        </w:rPr>
        <w:t>in_</w:t>
      </w:r>
      <w:r w:rsidR="00793D0A" w:rsidRPr="009D738B">
        <w:rPr>
          <w:rFonts w:ascii="Cascadia Code" w:eastAsia="Times New Roman" w:hAnsi="Cascadia Code" w:cs="Cascadia Code"/>
          <w:noProof/>
          <w:color w:val="000000"/>
          <w:sz w:val="18"/>
          <w:szCs w:val="18"/>
          <w:lang w:val="en-US" w:eastAsia="zh-CN"/>
        </w:rPr>
        <w:t>e</w:t>
      </w:r>
      <w:r w:rsidR="00793D0A">
        <w:rPr>
          <w:rFonts w:ascii="Cascadia Code" w:eastAsia="Times New Roman" w:hAnsi="Cascadia Code" w:cs="Cascadia Code"/>
          <w:noProof/>
          <w:color w:val="000000"/>
          <w:sz w:val="18"/>
          <w:szCs w:val="18"/>
          <w:lang w:val="en-US" w:eastAsia="zh-CN"/>
        </w:rPr>
        <w:t>nclosing_</w:t>
      </w:r>
      <w:r w:rsidR="00793D0A" w:rsidRPr="009D738B">
        <w:rPr>
          <w:rFonts w:ascii="Cascadia Code" w:eastAsia="Times New Roman" w:hAnsi="Cascadia Code" w:cs="Cascadia Code"/>
          <w:noProof/>
          <w:color w:val="000000"/>
          <w:sz w:val="18"/>
          <w:szCs w:val="18"/>
          <w:lang w:val="en-US" w:eastAsia="zh-CN"/>
        </w:rPr>
        <w:t>c</w:t>
      </w:r>
      <w:r w:rsidR="00793D0A">
        <w:rPr>
          <w:rFonts w:ascii="Cascadia Code" w:eastAsia="Times New Roman" w:hAnsi="Cascadia Code" w:cs="Cascadia Code"/>
          <w:noProof/>
          <w:color w:val="000000"/>
          <w:sz w:val="18"/>
          <w:szCs w:val="18"/>
          <w:lang w:val="en-US" w:eastAsia="zh-CN"/>
        </w:rPr>
        <w:t>ircle</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radius</w:t>
      </w:r>
      <w:r w:rsidRPr="009D738B">
        <w:rPr>
          <w:rFonts w:ascii="Cascadia Code" w:eastAsia="Times New Roman" w:hAnsi="Cascadia Code" w:cs="Cascadia Code"/>
          <w:noProof/>
          <w:color w:val="4472C4"/>
          <w:sz w:val="18"/>
          <w:szCs w:val="18"/>
          <w:lang w:val="en-US" w:eastAsia="zh-CN"/>
        </w:rPr>
        <w:t>;</w:t>
      </w:r>
    </w:p>
    <w:p w14:paraId="3BAFF99A" w14:textId="77777777" w:rsidR="009D738B" w:rsidRPr="003C3B30" w:rsidRDefault="009D738B" w:rsidP="009D738B">
      <w:pPr>
        <w:shd w:val="clear" w:color="auto" w:fill="FFFFFF"/>
        <w:spacing w:after="0" w:line="240" w:lineRule="auto"/>
        <w:rPr>
          <w:rFonts w:ascii="Cascadia Code" w:eastAsia="Times New Roman" w:hAnsi="Cascadia Code" w:cs="Cascadia Code"/>
          <w:noProof/>
          <w:color w:val="000000"/>
          <w:sz w:val="18"/>
          <w:szCs w:val="18"/>
          <w:lang w:eastAsia="zh-CN"/>
        </w:rPr>
      </w:pPr>
      <w:r w:rsidRPr="003C3B30">
        <w:rPr>
          <w:rFonts w:ascii="Cascadia Code" w:eastAsia="Times New Roman" w:hAnsi="Cascadia Code" w:cs="Cascadia Code"/>
          <w:noProof/>
          <w:color w:val="4472C4"/>
          <w:sz w:val="18"/>
          <w:szCs w:val="18"/>
          <w:lang w:eastAsia="zh-CN"/>
        </w:rPr>
        <w:t>}</w:t>
      </w:r>
    </w:p>
    <w:p w14:paraId="48F647D0" w14:textId="21A4FDA3" w:rsidR="00F255EA" w:rsidRDefault="00F255EA">
      <w:pPr>
        <w:rPr>
          <w:rFonts w:ascii="Cascadia Code" w:eastAsia="Times New Roman" w:hAnsi="Cascadia Code" w:cs="Times New Roman"/>
          <w:noProof/>
          <w:color w:val="000000"/>
          <w:sz w:val="18"/>
          <w:szCs w:val="18"/>
          <w:lang w:eastAsia="zh-CN"/>
        </w:rPr>
      </w:pPr>
      <w:r>
        <w:rPr>
          <w:rFonts w:ascii="Cascadia Code" w:eastAsia="Times New Roman" w:hAnsi="Cascadia Code" w:cs="Times New Roman"/>
          <w:noProof/>
          <w:color w:val="000000"/>
          <w:sz w:val="18"/>
          <w:szCs w:val="18"/>
          <w:lang w:eastAsia="zh-CN"/>
        </w:rPr>
        <w:br w:type="page"/>
      </w:r>
    </w:p>
    <w:p w14:paraId="775E5578" w14:textId="10CF23F1" w:rsidR="00F255EA" w:rsidRPr="0024093E" w:rsidRDefault="0024093E" w:rsidP="00F255EA">
      <w:pPr>
        <w:pStyle w:val="Titre2"/>
        <w:rPr>
          <w:rFonts w:ascii="3DS V2" w:hAnsi="3DS V2" w:cs="Arial"/>
          <w:sz w:val="40"/>
          <w:szCs w:val="40"/>
        </w:rPr>
      </w:pPr>
      <w:bookmarkStart w:id="52" w:name="_Toc205475006"/>
      <w:r w:rsidRPr="0024093E">
        <w:rPr>
          <w:rFonts w:ascii="3DS V2" w:hAnsi="3DS V2" w:cs="Arial"/>
          <w:sz w:val="40"/>
          <w:szCs w:val="40"/>
        </w:rPr>
        <w:lastRenderedPageBreak/>
        <w:t>Annexe</w:t>
      </w:r>
      <w:r w:rsidR="00606BCE">
        <w:rPr>
          <w:rFonts w:ascii="3DS V2" w:hAnsi="3DS V2" w:cs="Arial"/>
          <w:sz w:val="40"/>
          <w:szCs w:val="40"/>
        </w:rPr>
        <w:t>s</w:t>
      </w:r>
      <w:r w:rsidR="00F255EA" w:rsidRPr="0024093E">
        <w:rPr>
          <w:rFonts w:ascii="3DS V2" w:hAnsi="3DS V2" w:cs="Arial"/>
          <w:sz w:val="40"/>
          <w:szCs w:val="40"/>
        </w:rPr>
        <w:t xml:space="preserve"> </w:t>
      </w:r>
      <w:r w:rsidR="00BC5401">
        <w:rPr>
          <w:rFonts w:ascii="3DS V2" w:hAnsi="3DS V2" w:cs="Arial"/>
          <w:sz w:val="40"/>
          <w:szCs w:val="40"/>
        </w:rPr>
        <w:t>C</w:t>
      </w:r>
      <w:r w:rsidRPr="0024093E">
        <w:rPr>
          <w:rFonts w:ascii="3DS V2" w:hAnsi="3DS V2" w:cs="Arial"/>
          <w:sz w:val="40"/>
          <w:szCs w:val="40"/>
        </w:rPr>
        <w:t xml:space="preserve"> :</w:t>
      </w:r>
      <w:r w:rsidR="00F255EA" w:rsidRPr="0024093E">
        <w:rPr>
          <w:rFonts w:ascii="3DS V2" w:hAnsi="3DS V2" w:cs="Arial"/>
          <w:sz w:val="40"/>
          <w:szCs w:val="40"/>
        </w:rPr>
        <w:t xml:space="preserve"> Extension d’infrastructure DS</w:t>
      </w:r>
      <w:bookmarkEnd w:id="52"/>
      <w:r w:rsidR="00F255EA" w:rsidRPr="0024093E">
        <w:rPr>
          <w:rFonts w:ascii="3DS V2" w:hAnsi="3DS V2" w:cs="Arial"/>
          <w:sz w:val="40"/>
          <w:szCs w:val="40"/>
        </w:rPr>
        <w:t xml:space="preserve"> </w:t>
      </w:r>
    </w:p>
    <w:p w14:paraId="7901D380" w14:textId="60D1ABE4" w:rsidR="00F255EA" w:rsidRPr="00034F09" w:rsidRDefault="00034F09" w:rsidP="00730F35">
      <w:pPr>
        <w:jc w:val="both"/>
        <w:rPr>
          <w:rFonts w:ascii="3DS V2" w:hAnsi="3DS V2"/>
          <w:sz w:val="24"/>
          <w:szCs w:val="24"/>
        </w:rPr>
      </w:pPr>
      <w:r w:rsidRPr="00034F09">
        <w:rPr>
          <w:rFonts w:ascii="3DS V2" w:hAnsi="3DS V2"/>
          <w:sz w:val="24"/>
          <w:szCs w:val="24"/>
        </w:rPr>
        <w:t>L’utilisation de la STL a été historiquement interdite chez Dassault Systèmes. Bien que cette restriction ait été levée depuis 2019, la majorité du code existant continue de fonctionner sans recourir à la STL. Cela pose des difficultés lors de la migration et de l’intégration de code algorithmique dans CATIA. Toutefois, il est possible de remplacer les outils de la STL par des boucles et des instructions conditionnelles manuelles. La solution l</w:t>
      </w:r>
      <w:r w:rsidR="00FD4262">
        <w:rPr>
          <w:rFonts w:ascii="3DS V2" w:hAnsi="3DS V2"/>
          <w:sz w:val="24"/>
          <w:szCs w:val="24"/>
        </w:rPr>
        <w:t>a</w:t>
      </w:r>
      <w:r w:rsidRPr="00034F09">
        <w:rPr>
          <w:rFonts w:ascii="3DS V2" w:hAnsi="3DS V2"/>
          <w:sz w:val="24"/>
          <w:szCs w:val="24"/>
        </w:rPr>
        <w:t xml:space="preserve"> plus simple </w:t>
      </w:r>
      <w:r w:rsidR="0005374B">
        <w:rPr>
          <w:rFonts w:ascii="3DS V2" w:hAnsi="3DS V2"/>
          <w:sz w:val="24"/>
          <w:szCs w:val="24"/>
        </w:rPr>
        <w:t>est</w:t>
      </w:r>
      <w:r w:rsidRPr="00034F09">
        <w:rPr>
          <w:rFonts w:ascii="3DS V2" w:hAnsi="3DS V2"/>
          <w:sz w:val="24"/>
          <w:szCs w:val="24"/>
        </w:rPr>
        <w:t xml:space="preserve"> de réécrire ces outils algorithmiques en s’inspirant de l’implémentation de la STL</w:t>
      </w:r>
      <w:r w:rsidR="00F255EA" w:rsidRPr="00034F09">
        <w:rPr>
          <w:rFonts w:ascii="3DS V2" w:hAnsi="3DS V2"/>
          <w:sz w:val="24"/>
          <w:szCs w:val="24"/>
        </w:rPr>
        <w:t xml:space="preserve">. </w:t>
      </w:r>
    </w:p>
    <w:p w14:paraId="561BDFE4" w14:textId="77777777" w:rsidR="00F255EA" w:rsidRPr="003C3B30" w:rsidRDefault="00F255EA" w:rsidP="00E801D1">
      <w:pPr>
        <w:pStyle w:val="Titre3"/>
        <w:rPr>
          <w:rFonts w:ascii="3DS V2" w:hAnsi="3DS V2"/>
          <w:sz w:val="32"/>
          <w:szCs w:val="32"/>
        </w:rPr>
      </w:pPr>
      <w:bookmarkStart w:id="53" w:name="_Toc205475007"/>
      <w:proofErr w:type="gramStart"/>
      <w:r w:rsidRPr="003C3B30">
        <w:rPr>
          <w:rFonts w:ascii="3DS V2" w:hAnsi="3DS V2"/>
          <w:sz w:val="32"/>
          <w:szCs w:val="32"/>
        </w:rPr>
        <w:t>std::</w:t>
      </w:r>
      <w:proofErr w:type="gramEnd"/>
      <w:r w:rsidRPr="003C3B30">
        <w:rPr>
          <w:rFonts w:ascii="3DS V2" w:hAnsi="3DS V2"/>
          <w:sz w:val="32"/>
          <w:szCs w:val="32"/>
        </w:rPr>
        <w:t>erase_if</w:t>
      </w:r>
      <w:bookmarkEnd w:id="53"/>
    </w:p>
    <w:p w14:paraId="06691A8E" w14:textId="65AA7924" w:rsidR="00F255EA" w:rsidRDefault="003F4B59" w:rsidP="006C7EC4">
      <w:pPr>
        <w:jc w:val="both"/>
        <w:rPr>
          <w:rFonts w:ascii="3DS V2" w:hAnsi="3DS V2"/>
          <w:sz w:val="24"/>
          <w:szCs w:val="24"/>
          <w:lang w:eastAsia="zh-CN"/>
        </w:rPr>
      </w:pPr>
      <w:r>
        <w:rPr>
          <w:rFonts w:ascii="3DS V2" w:hAnsi="3DS V2"/>
          <w:sz w:val="24"/>
          <w:szCs w:val="24"/>
        </w:rPr>
        <w:t>C’</w:t>
      </w:r>
      <w:r w:rsidR="00F255EA">
        <w:rPr>
          <w:rFonts w:ascii="3DS V2" w:hAnsi="3DS V2"/>
          <w:sz w:val="24"/>
          <w:szCs w:val="24"/>
        </w:rPr>
        <w:t>est une de la fonction la plus utilisée</w:t>
      </w:r>
      <w:r w:rsidR="007D6AE5">
        <w:rPr>
          <w:rFonts w:ascii="3DS V2" w:hAnsi="3DS V2"/>
          <w:sz w:val="24"/>
          <w:szCs w:val="24"/>
        </w:rPr>
        <w:t xml:space="preserve"> dans </w:t>
      </w:r>
      <w:r w:rsidR="006C7EC4">
        <w:rPr>
          <w:rFonts w:ascii="3DS V2" w:hAnsi="3DS V2"/>
          <w:sz w:val="24"/>
          <w:szCs w:val="24"/>
        </w:rPr>
        <w:t xml:space="preserve">l’algorithme de Boyer – Watson pour </w:t>
      </w:r>
      <w:r w:rsidR="007D6AE5">
        <w:rPr>
          <w:rFonts w:ascii="3DS V2" w:hAnsi="3DS V2"/>
          <w:sz w:val="24"/>
          <w:szCs w:val="24"/>
        </w:rPr>
        <w:t>la triangulation Delaunay.</w:t>
      </w:r>
      <w:r w:rsidR="00F255EA">
        <w:rPr>
          <w:rFonts w:ascii="3DS V2" w:hAnsi="3DS V2"/>
          <w:sz w:val="24"/>
          <w:szCs w:val="24"/>
        </w:rPr>
        <w:t xml:space="preserve"> Voici une version minimaliste</w:t>
      </w:r>
      <w:r w:rsidR="00A9148B">
        <w:rPr>
          <w:rFonts w:ascii="3DS V2" w:hAnsi="3DS V2"/>
          <w:sz w:val="24"/>
          <w:szCs w:val="24"/>
        </w:rPr>
        <w:t xml:space="preserve"> </w:t>
      </w:r>
      <w:r w:rsidR="00F255EA">
        <w:rPr>
          <w:rFonts w:ascii="3DS V2" w:hAnsi="3DS V2"/>
          <w:sz w:val="24"/>
          <w:szCs w:val="24"/>
        </w:rPr>
        <w:t xml:space="preserve">: </w:t>
      </w:r>
    </w:p>
    <w:p w14:paraId="092C5C35" w14:textId="77777777" w:rsidR="00F255EA" w:rsidRDefault="00F255EA" w:rsidP="00F255EA">
      <w:pPr>
        <w:autoSpaceDE w:val="0"/>
        <w:autoSpaceDN w:val="0"/>
        <w:adjustRightInd w:val="0"/>
        <w:spacing w:after="0" w:line="240" w:lineRule="auto"/>
        <w:ind w:firstLine="708"/>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template</w:t>
      </w:r>
      <w:r>
        <w:rPr>
          <w:rFonts w:ascii="Cascadia Mono" w:hAnsi="Cascadia Mono" w:cs="Cascadia Mono"/>
          <w:noProof/>
          <w:color w:val="000000"/>
          <w:sz w:val="19"/>
          <w:szCs w:val="19"/>
          <w:lang w:val="en-US"/>
        </w:rPr>
        <w:t>&lt;</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UnaryPredicate</w:t>
      </w:r>
      <w:r>
        <w:rPr>
          <w:rFonts w:ascii="Cascadia Mono" w:hAnsi="Cascadia Mono" w:cs="Cascadia Mono"/>
          <w:noProof/>
          <w:color w:val="000000"/>
          <w:sz w:val="19"/>
          <w:szCs w:val="19"/>
          <w:lang w:val="en-US"/>
        </w:rPr>
        <w:t>&gt;</w:t>
      </w:r>
    </w:p>
    <w:p w14:paraId="05DA0D96"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void</w:t>
      </w:r>
      <w:r>
        <w:rPr>
          <w:rFonts w:ascii="Cascadia Mono" w:hAnsi="Cascadia Mono" w:cs="Cascadia Mono"/>
          <w:noProof/>
          <w:color w:val="000000"/>
          <w:sz w:val="19"/>
          <w:szCs w:val="19"/>
          <w:lang w:val="en-US"/>
        </w:rPr>
        <w:t xml:space="preserve"> CATOmxArrayEraseIf(</w:t>
      </w:r>
      <w:r>
        <w:rPr>
          <w:rFonts w:ascii="Cascadia Mono" w:hAnsi="Cascadia Mono" w:cs="Cascadia Mono"/>
          <w:noProof/>
          <w:color w:val="0000FF"/>
          <w:sz w:val="19"/>
          <w:szCs w:val="19"/>
          <w:lang w:val="en-US"/>
        </w:rPr>
        <w:t>CATOmxArray</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&gt;&amp;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UnaryPredicate</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Pred</w:t>
      </w:r>
      <w:r>
        <w:rPr>
          <w:rFonts w:ascii="Cascadia Mono" w:hAnsi="Cascadia Mono" w:cs="Cascadia Mono"/>
          <w:noProof/>
          <w:color w:val="000000"/>
          <w:sz w:val="19"/>
          <w:szCs w:val="19"/>
          <w:lang w:val="en-US"/>
        </w:rPr>
        <w:t>)</w:t>
      </w:r>
    </w:p>
    <w:p w14:paraId="1947ED0A"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775D5F4A" w14:textId="77777777" w:rsidR="00F255EA" w:rsidRDefault="00F255EA" w:rsidP="00F255EA">
      <w:pPr>
        <w:autoSpaceDE w:val="0"/>
        <w:autoSpaceDN w:val="0"/>
        <w:adjustRightInd w:val="0"/>
        <w:spacing w:after="0" w:line="240" w:lineRule="auto"/>
        <w:ind w:left="708" w:firstLine="708"/>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for</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i =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.Size(); i &gt; 0; --i)</w:t>
      </w:r>
    </w:p>
    <w:p w14:paraId="541D7EBC" w14:textId="77777777" w:rsidR="00F255EA" w:rsidRDefault="00F255EA" w:rsidP="00F255EA">
      <w:pPr>
        <w:autoSpaceDE w:val="0"/>
        <w:autoSpaceDN w:val="0"/>
        <w:adjustRightInd w:val="0"/>
        <w:spacing w:after="0" w:line="240" w:lineRule="auto"/>
        <w:ind w:firstLine="708"/>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 xml:space="preserve">      </w:t>
      </w:r>
      <w:r>
        <w:rPr>
          <w:rFonts w:ascii="Cascadia Mono" w:hAnsi="Cascadia Mono" w:cs="Cascadia Mono"/>
          <w:noProof/>
          <w:color w:val="0000FF"/>
          <w:sz w:val="19"/>
          <w:szCs w:val="19"/>
          <w:lang w:val="en-US"/>
        </w:rPr>
        <w:tab/>
      </w:r>
      <w:r>
        <w:rPr>
          <w:rFonts w:ascii="Cascadia Mono" w:hAnsi="Cascadia Mono" w:cs="Cascadia Mono"/>
          <w:noProof/>
          <w:color w:val="0000FF"/>
          <w:sz w:val="19"/>
          <w:szCs w:val="19"/>
          <w:lang w:val="en-US"/>
        </w:rPr>
        <w:tab/>
        <w:t>if</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Pred</w:t>
      </w:r>
      <w:r>
        <w:rPr>
          <w:rFonts w:ascii="Cascadia Mono" w:hAnsi="Cascadia Mono" w:cs="Cascadia Mono"/>
          <w:noProof/>
          <w:color w:val="000000"/>
          <w:sz w:val="19"/>
          <w:szCs w:val="19"/>
          <w:lang w:val="en-US"/>
        </w:rPr>
        <w:t>(</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[i]))</w:t>
      </w:r>
    </w:p>
    <w:p w14:paraId="0A93DF05" w14:textId="77777777" w:rsidR="00F255EA" w:rsidRDefault="00F255EA" w:rsidP="00F255EA">
      <w:pPr>
        <w:autoSpaceDE w:val="0"/>
        <w:autoSpaceDN w:val="0"/>
        <w:adjustRightInd w:val="0"/>
        <w:spacing w:after="0" w:line="240" w:lineRule="auto"/>
        <w:ind w:left="2124" w:firstLine="708"/>
        <w:rPr>
          <w:rFonts w:ascii="Cascadia Mono" w:hAnsi="Cascadia Mono" w:cs="Cascadia Mono"/>
          <w:noProof/>
          <w:color w:val="000000"/>
          <w:sz w:val="19"/>
          <w:szCs w:val="19"/>
          <w:lang w:val="en-US"/>
        </w:rPr>
      </w:pP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.Remove(i);</w:t>
      </w:r>
    </w:p>
    <w:p w14:paraId="65DF8BCB" w14:textId="77777777" w:rsidR="00F255EA" w:rsidRPr="0040636C" w:rsidRDefault="00F255EA" w:rsidP="00F255EA">
      <w:pPr>
        <w:rPr>
          <w:rFonts w:ascii="Cascadia Mono" w:hAnsi="Cascadia Mono" w:cs="Cascadia Mono"/>
          <w:noProof/>
          <w:color w:val="000000"/>
          <w:sz w:val="19"/>
          <w:szCs w:val="19"/>
        </w:rPr>
      </w:pPr>
      <w:r>
        <w:rPr>
          <w:rFonts w:ascii="Cascadia Mono" w:hAnsi="Cascadia Mono" w:cs="Cascadia Mono"/>
          <w:noProof/>
          <w:color w:val="000000"/>
          <w:sz w:val="19"/>
          <w:szCs w:val="19"/>
          <w:lang w:val="en-US"/>
        </w:rPr>
        <w:tab/>
      </w:r>
      <w:r w:rsidRPr="0040636C">
        <w:rPr>
          <w:rFonts w:ascii="Cascadia Mono" w:hAnsi="Cascadia Mono" w:cs="Cascadia Mono"/>
          <w:noProof/>
          <w:color w:val="000000"/>
          <w:sz w:val="19"/>
          <w:szCs w:val="19"/>
        </w:rPr>
        <w:t>}</w:t>
      </w:r>
    </w:p>
    <w:p w14:paraId="3C604FD0" w14:textId="77777777" w:rsidR="00D81386" w:rsidRDefault="00F255EA" w:rsidP="00D81386">
      <w:pPr>
        <w:jc w:val="both"/>
        <w:rPr>
          <w:rFonts w:ascii="3DS V2" w:hAnsi="3DS V2"/>
          <w:sz w:val="24"/>
          <w:szCs w:val="24"/>
        </w:rPr>
      </w:pPr>
      <w:r>
        <w:rPr>
          <w:rFonts w:ascii="3DS V2" w:hAnsi="3DS V2"/>
          <w:noProof/>
          <w:sz w:val="24"/>
          <w:szCs w:val="24"/>
        </w:rPr>
        <w:t xml:space="preserve">Elle donne le même résultat final que </w:t>
      </w:r>
      <w:r w:rsidRPr="0040636C">
        <w:rPr>
          <w:rFonts w:ascii="Cascadia Code" w:eastAsia="Times New Roman" w:hAnsi="Cascadia Code" w:cs="Cascadia Code"/>
          <w:noProof/>
          <w:color w:val="00B050"/>
          <w:sz w:val="20"/>
          <w:szCs w:val="20"/>
          <w:lang w:eastAsia="zh-CN"/>
        </w:rPr>
        <w:t>std</w:t>
      </w:r>
      <w:r w:rsidRPr="0040636C">
        <w:rPr>
          <w:rFonts w:ascii="Cascadia Code" w:eastAsia="Times New Roman" w:hAnsi="Cascadia Code" w:cs="Times New Roman"/>
          <w:noProof/>
          <w:color w:val="4472C4"/>
          <w:sz w:val="24"/>
          <w:szCs w:val="24"/>
          <w:lang w:eastAsia="zh-CN"/>
        </w:rPr>
        <w:t>::</w:t>
      </w:r>
      <w:r w:rsidRPr="0040636C">
        <w:rPr>
          <w:rFonts w:ascii="Cascadia Code" w:eastAsia="Times New Roman" w:hAnsi="Cascadia Code" w:cs="Cascadia Code"/>
          <w:noProof/>
          <w:color w:val="00B050"/>
          <w:sz w:val="20"/>
          <w:szCs w:val="20"/>
          <w:lang w:eastAsia="zh-CN"/>
        </w:rPr>
        <w:t>erase_if</w:t>
      </w:r>
      <w:r>
        <w:rPr>
          <w:rFonts w:ascii="3DS V2" w:hAnsi="3DS V2"/>
          <w:sz w:val="24"/>
          <w:szCs w:val="24"/>
        </w:rPr>
        <w:t xml:space="preserve">, </w:t>
      </w:r>
      <w:r w:rsidR="00730F35">
        <w:rPr>
          <w:rFonts w:ascii="3DS V2" w:hAnsi="3DS V2"/>
          <w:sz w:val="24"/>
          <w:szCs w:val="24"/>
        </w:rPr>
        <w:t>mais elle</w:t>
      </w:r>
      <w:r>
        <w:rPr>
          <w:rFonts w:ascii="3DS V2" w:hAnsi="3DS V2"/>
          <w:sz w:val="24"/>
          <w:szCs w:val="24"/>
        </w:rPr>
        <w:t xml:space="preserve"> présente une performance médiocre : le fait qu’elle supprime l’élément trouvé dans chaque itération donne une complexité temporelle de </w:t>
      </w:r>
      <m:oMath>
        <m:r>
          <w:rPr>
            <w:rFonts w:ascii="Cambria Math" w:hAnsi="Cambria Math"/>
            <w:sz w:val="24"/>
            <w:szCs w:val="24"/>
          </w:rPr>
          <m:t>O(</m:t>
        </m:r>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2</m:t>
            </m:r>
          </m:sup>
        </m:sSup>
        <m:r>
          <w:rPr>
            <w:rFonts w:ascii="Cambria Math" w:hAnsi="Cambria Math"/>
            <w:sz w:val="24"/>
            <w:szCs w:val="24"/>
          </w:rPr>
          <m:t>)</m:t>
        </m:r>
      </m:oMath>
      <w:r>
        <w:rPr>
          <w:rFonts w:ascii="3DS V2" w:hAnsi="3DS V2"/>
          <w:sz w:val="24"/>
          <w:szCs w:val="24"/>
        </w:rPr>
        <w:t xml:space="preserve"> dans le pire cas.</w:t>
      </w:r>
    </w:p>
    <w:p w14:paraId="26838362" w14:textId="48AD5345" w:rsidR="00F255EA" w:rsidRDefault="00F255EA" w:rsidP="00D81386">
      <w:pPr>
        <w:jc w:val="both"/>
        <w:rPr>
          <w:rFonts w:ascii="3DS V2" w:hAnsi="3DS V2"/>
        </w:rPr>
      </w:pPr>
      <w:r>
        <w:rPr>
          <w:rFonts w:ascii="3DS V2" w:hAnsi="3DS V2"/>
          <w:sz w:val="24"/>
          <w:szCs w:val="24"/>
          <w:lang w:eastAsia="zh-CN"/>
        </w:rPr>
        <w:t>Une meilleure solution se trouve</w:t>
      </w:r>
      <w:r w:rsidRPr="00964EDB">
        <w:rPr>
          <w:rFonts w:ascii="3DS V2" w:hAnsi="3DS V2"/>
          <w:sz w:val="24"/>
          <w:szCs w:val="24"/>
          <w:lang w:eastAsia="zh-CN"/>
        </w:rPr>
        <w:t xml:space="preserve"> dans le code source de STL. L’implémentation de </w:t>
      </w:r>
      <w:r>
        <w:rPr>
          <w:rFonts w:ascii="3DS V2" w:hAnsi="3DS V2"/>
          <w:sz w:val="24"/>
          <w:szCs w:val="24"/>
          <w:lang w:eastAsia="zh-CN"/>
        </w:rPr>
        <w:t>GCC</w:t>
      </w:r>
      <w:r w:rsidRPr="00964EDB">
        <w:rPr>
          <w:rFonts w:ascii="3DS V2" w:hAnsi="3DS V2"/>
          <w:sz w:val="24"/>
          <w:szCs w:val="24"/>
          <w:lang w:eastAsia="zh-CN"/>
        </w:rPr>
        <w:t xml:space="preserve"> et de MSVC </w:t>
      </w:r>
      <w:r w:rsidR="006011C9">
        <w:rPr>
          <w:rFonts w:ascii="3DS V2" w:hAnsi="3DS V2"/>
          <w:sz w:val="24"/>
          <w:szCs w:val="24"/>
          <w:lang w:eastAsia="zh-CN"/>
        </w:rPr>
        <w:t>a</w:t>
      </w:r>
      <w:r w:rsidRPr="00964EDB">
        <w:rPr>
          <w:rFonts w:ascii="3DS V2" w:hAnsi="3DS V2"/>
          <w:sz w:val="24"/>
          <w:szCs w:val="24"/>
          <w:lang w:eastAsia="zh-CN"/>
        </w:rPr>
        <w:t xml:space="preserve"> appliqué la même stratégie : d’abord déplacer les éléments à conserver (donc ceux qui ne satisfont pas le prédicat) vers le début du tableau, ensuite supprimer la partie restante à la fin du tableau en une seule opération. Avec cette méthode on n’a que besoin de réallouer une fois la mémoire et la complexité temporelle devient </w:t>
      </w:r>
      <m:oMath>
        <m:r>
          <w:rPr>
            <w:rFonts w:ascii="Cambria Math" w:hAnsi="Cambria Math"/>
            <w:sz w:val="24"/>
            <w:szCs w:val="24"/>
          </w:rPr>
          <m:t>O(n)</m:t>
        </m:r>
      </m:oMath>
      <w:r w:rsidRPr="00964EDB">
        <w:rPr>
          <w:rFonts w:ascii="3DS V2" w:hAnsi="3DS V2"/>
          <w:sz w:val="24"/>
          <w:szCs w:val="24"/>
        </w:rPr>
        <w:t>. L’amélioration de</w:t>
      </w:r>
      <w:r w:rsidR="00590046">
        <w:rPr>
          <w:rFonts w:ascii="3DS V2" w:hAnsi="3DS V2"/>
          <w:sz w:val="24"/>
          <w:szCs w:val="24"/>
        </w:rPr>
        <w:t>s</w:t>
      </w:r>
      <w:r w:rsidRPr="00964EDB">
        <w:rPr>
          <w:rFonts w:ascii="3DS V2" w:hAnsi="3DS V2"/>
          <w:sz w:val="24"/>
          <w:szCs w:val="24"/>
        </w:rPr>
        <w:t xml:space="preserve"> performance</w:t>
      </w:r>
      <w:r w:rsidR="00590046">
        <w:rPr>
          <w:rFonts w:ascii="3DS V2" w:hAnsi="3DS V2"/>
          <w:sz w:val="24"/>
          <w:szCs w:val="24"/>
        </w:rPr>
        <w:t>s</w:t>
      </w:r>
      <w:r w:rsidRPr="00964EDB">
        <w:rPr>
          <w:rFonts w:ascii="3DS V2" w:hAnsi="3DS V2"/>
          <w:sz w:val="24"/>
          <w:szCs w:val="24"/>
        </w:rPr>
        <w:t xml:space="preserve"> est considérable</w:t>
      </w:r>
      <w:r>
        <w:rPr>
          <w:rFonts w:ascii="3DS V2" w:hAnsi="3DS V2"/>
        </w:rPr>
        <w:t xml:space="preserve">. </w:t>
      </w:r>
    </w:p>
    <w:p w14:paraId="1E540D43" w14:textId="77777777" w:rsidR="00F255EA" w:rsidRDefault="00F255EA" w:rsidP="00F255EA">
      <w:pPr>
        <w:autoSpaceDE w:val="0"/>
        <w:autoSpaceDN w:val="0"/>
        <w:adjustRightInd w:val="0"/>
        <w:spacing w:after="0" w:line="240" w:lineRule="auto"/>
        <w:rPr>
          <w:rFonts w:ascii="3DS V2" w:hAnsi="3DS V2"/>
        </w:rPr>
      </w:pPr>
    </w:p>
    <w:p w14:paraId="198D81D5" w14:textId="77777777" w:rsidR="00F255EA" w:rsidRPr="0040636C" w:rsidRDefault="00F255EA" w:rsidP="00F255EA">
      <w:pPr>
        <w:autoSpaceDE w:val="0"/>
        <w:autoSpaceDN w:val="0"/>
        <w:adjustRightInd w:val="0"/>
        <w:spacing w:after="0" w:line="240" w:lineRule="auto"/>
        <w:ind w:firstLine="708"/>
        <w:rPr>
          <w:rFonts w:ascii="Cascadia Mono" w:hAnsi="Cascadia Mono" w:cs="Cascadia Mono"/>
          <w:noProof/>
          <w:color w:val="000000"/>
          <w:sz w:val="19"/>
          <w:szCs w:val="19"/>
        </w:rPr>
      </w:pPr>
      <w:r w:rsidRPr="0040636C">
        <w:rPr>
          <w:rFonts w:ascii="Cascadia Mono" w:hAnsi="Cascadia Mono" w:cs="Cascadia Mono"/>
          <w:noProof/>
          <w:color w:val="0000FF"/>
          <w:sz w:val="19"/>
          <w:szCs w:val="19"/>
        </w:rPr>
        <w:t>template</w:t>
      </w:r>
      <w:r w:rsidRPr="0040636C">
        <w:rPr>
          <w:rFonts w:ascii="Cascadia Mono" w:hAnsi="Cascadia Mono" w:cs="Cascadia Mono"/>
          <w:noProof/>
          <w:color w:val="000000"/>
          <w:sz w:val="19"/>
          <w:szCs w:val="19"/>
        </w:rPr>
        <w:t>&lt;</w:t>
      </w:r>
      <w:r w:rsidRPr="0040636C">
        <w:rPr>
          <w:rFonts w:ascii="Cascadia Mono" w:hAnsi="Cascadia Mono" w:cs="Cascadia Mono"/>
          <w:noProof/>
          <w:color w:val="0000FF"/>
          <w:sz w:val="19"/>
          <w:szCs w:val="19"/>
        </w:rPr>
        <w:t>typename</w:t>
      </w:r>
      <w:r w:rsidRPr="0040636C">
        <w:rPr>
          <w:rFonts w:ascii="Cascadia Mono" w:hAnsi="Cascadia Mono" w:cs="Cascadia Mono"/>
          <w:noProof/>
          <w:color w:val="000000"/>
          <w:sz w:val="19"/>
          <w:szCs w:val="19"/>
        </w:rPr>
        <w:t xml:space="preserve"> </w:t>
      </w:r>
      <w:r w:rsidRPr="0040636C">
        <w:rPr>
          <w:rFonts w:ascii="Cascadia Mono" w:hAnsi="Cascadia Mono" w:cs="Cascadia Mono"/>
          <w:noProof/>
          <w:color w:val="2B91AF"/>
          <w:sz w:val="19"/>
          <w:szCs w:val="19"/>
        </w:rPr>
        <w:t>T</w:t>
      </w:r>
      <w:r w:rsidRPr="0040636C">
        <w:rPr>
          <w:rFonts w:ascii="Cascadia Mono" w:hAnsi="Cascadia Mono" w:cs="Cascadia Mono"/>
          <w:noProof/>
          <w:color w:val="000000"/>
          <w:sz w:val="19"/>
          <w:szCs w:val="19"/>
        </w:rPr>
        <w:t xml:space="preserve">, </w:t>
      </w:r>
      <w:r w:rsidRPr="0040636C">
        <w:rPr>
          <w:rFonts w:ascii="Cascadia Mono" w:hAnsi="Cascadia Mono" w:cs="Cascadia Mono"/>
          <w:noProof/>
          <w:color w:val="0000FF"/>
          <w:sz w:val="19"/>
          <w:szCs w:val="19"/>
        </w:rPr>
        <w:t>typename</w:t>
      </w:r>
      <w:r w:rsidRPr="0040636C">
        <w:rPr>
          <w:rFonts w:ascii="Cascadia Mono" w:hAnsi="Cascadia Mono" w:cs="Cascadia Mono"/>
          <w:noProof/>
          <w:color w:val="000000"/>
          <w:sz w:val="19"/>
          <w:szCs w:val="19"/>
        </w:rPr>
        <w:t xml:space="preserve"> </w:t>
      </w:r>
      <w:r w:rsidRPr="0040636C">
        <w:rPr>
          <w:rFonts w:ascii="Cascadia Mono" w:hAnsi="Cascadia Mono" w:cs="Cascadia Mono"/>
          <w:noProof/>
          <w:color w:val="2B91AF"/>
          <w:sz w:val="19"/>
          <w:szCs w:val="19"/>
        </w:rPr>
        <w:t>UnaryPredicate</w:t>
      </w:r>
      <w:r w:rsidRPr="0040636C">
        <w:rPr>
          <w:rFonts w:ascii="Cascadia Mono" w:hAnsi="Cascadia Mono" w:cs="Cascadia Mono"/>
          <w:noProof/>
          <w:color w:val="000000"/>
          <w:sz w:val="19"/>
          <w:szCs w:val="19"/>
        </w:rPr>
        <w:t>&gt;</w:t>
      </w:r>
    </w:p>
    <w:p w14:paraId="64BA8E96"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sidRPr="0040636C">
        <w:rPr>
          <w:rFonts w:ascii="Cascadia Mono" w:hAnsi="Cascadia Mono" w:cs="Cascadia Mono"/>
          <w:noProof/>
          <w:color w:val="000000"/>
          <w:sz w:val="19"/>
          <w:szCs w:val="19"/>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CATOmxArrayEraseIf(</w:t>
      </w:r>
      <w:r>
        <w:rPr>
          <w:rFonts w:ascii="Cascadia Mono" w:hAnsi="Cascadia Mono" w:cs="Cascadia Mono"/>
          <w:noProof/>
          <w:color w:val="0000FF"/>
          <w:sz w:val="19"/>
          <w:szCs w:val="19"/>
          <w:lang w:val="en-US"/>
        </w:rPr>
        <w:t>CATOmxArray</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&gt;&amp;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UnaryPredicate</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Pred</w:t>
      </w:r>
      <w:r>
        <w:rPr>
          <w:rFonts w:ascii="Cascadia Mono" w:hAnsi="Cascadia Mono" w:cs="Cascadia Mono"/>
          <w:noProof/>
          <w:color w:val="000000"/>
          <w:sz w:val="19"/>
          <w:szCs w:val="19"/>
          <w:lang w:val="en-US"/>
        </w:rPr>
        <w:t>)</w:t>
      </w:r>
    </w:p>
    <w:p w14:paraId="63FCF1E6"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79D8E37C"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Write   = 1;</w:t>
      </w:r>
    </w:p>
    <w:p w14:paraId="109C1193" w14:textId="5F039412"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OldSize =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.Size();</w:t>
      </w:r>
    </w:p>
    <w:p w14:paraId="4E5ADBE4"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for</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Read = 1; Read &lt;= OldSize; ++Read)</w:t>
      </w:r>
    </w:p>
    <w:p w14:paraId="0EB2891B"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Pred</w:t>
      </w:r>
      <w:r>
        <w:rPr>
          <w:rFonts w:ascii="Cascadia Mono" w:hAnsi="Cascadia Mono" w:cs="Cascadia Mono"/>
          <w:noProof/>
          <w:color w:val="000000"/>
          <w:sz w:val="19"/>
          <w:szCs w:val="19"/>
          <w:lang w:val="en-US"/>
        </w:rPr>
        <w:t>(</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[Read]))</w:t>
      </w:r>
    </w:p>
    <w:p w14:paraId="72428B06"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t>
      </w:r>
    </w:p>
    <w:p w14:paraId="7DDC6A8C"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(Write != Read)</w:t>
      </w:r>
    </w:p>
    <w:p w14:paraId="0BF0895A"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 xml:space="preserve">.Set(Write,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[Read]);</w:t>
      </w:r>
    </w:p>
    <w:p w14:paraId="25D20B5A"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p>
    <w:p w14:paraId="060A4461"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++Write;</w:t>
      </w:r>
    </w:p>
    <w:p w14:paraId="0E52217B" w14:textId="6ED3BD2B" w:rsidR="00F255EA" w:rsidRDefault="00F255EA" w:rsidP="00FF546B">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t>
      </w:r>
    </w:p>
    <w:p w14:paraId="7FDB30D7"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RemoveCount = OldSize - (Write - 1);</w:t>
      </w:r>
    </w:p>
    <w:p w14:paraId="3461E76A" w14:textId="28981E6B" w:rsidR="00F255EA" w:rsidRDefault="00F255EA" w:rsidP="00FF546B">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(RemoveCount &gt; 0)</w:t>
      </w:r>
    </w:p>
    <w:p w14:paraId="76359D08" w14:textId="32765DE5"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.RemoveAt(Write, RemoveCount);</w:t>
      </w:r>
    </w:p>
    <w:p w14:paraId="01D6384B"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return</w:t>
      </w:r>
      <w:r>
        <w:rPr>
          <w:rFonts w:ascii="Cascadia Mono" w:hAnsi="Cascadia Mono" w:cs="Cascadia Mono"/>
          <w:noProof/>
          <w:color w:val="000000"/>
          <w:sz w:val="19"/>
          <w:szCs w:val="19"/>
          <w:lang w:val="en-US"/>
        </w:rPr>
        <w:t xml:space="preserve"> RemoveCount;</w:t>
      </w:r>
    </w:p>
    <w:p w14:paraId="123A3671"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713264CE" w14:textId="77777777" w:rsidR="00F255EA" w:rsidRPr="00E801D1" w:rsidRDefault="00F255EA" w:rsidP="00E801D1">
      <w:pPr>
        <w:pStyle w:val="Titre3"/>
        <w:rPr>
          <w:rFonts w:ascii="3DS V2" w:hAnsi="3DS V2"/>
          <w:noProof/>
          <w:sz w:val="32"/>
          <w:szCs w:val="32"/>
          <w:lang w:val="en-US"/>
        </w:rPr>
      </w:pPr>
      <w:bookmarkStart w:id="54" w:name="_Toc205475008"/>
      <w:r w:rsidRPr="00E801D1">
        <w:rPr>
          <w:rFonts w:ascii="3DS V2" w:hAnsi="3DS V2"/>
          <w:noProof/>
          <w:sz w:val="32"/>
          <w:szCs w:val="32"/>
          <w:lang w:val="en-US"/>
        </w:rPr>
        <w:lastRenderedPageBreak/>
        <w:t>std::vector&lt;T,Allocator&gt;::emplace_back</w:t>
      </w:r>
      <w:bookmarkEnd w:id="54"/>
    </w:p>
    <w:p w14:paraId="2DEFD335" w14:textId="2BECA671" w:rsidR="00F255EA" w:rsidRDefault="0061444C" w:rsidP="00730F35">
      <w:pPr>
        <w:jc w:val="both"/>
        <w:rPr>
          <w:rFonts w:ascii="3DS V2" w:hAnsi="3DS V2"/>
          <w:noProof/>
          <w:sz w:val="24"/>
          <w:szCs w:val="24"/>
        </w:rPr>
      </w:pPr>
      <w:r w:rsidRPr="0061444C">
        <w:rPr>
          <w:rFonts w:ascii="3DS V2" w:hAnsi="3DS V2"/>
          <w:noProof/>
          <w:sz w:val="24"/>
          <w:szCs w:val="24"/>
        </w:rPr>
        <w:t>Cette fonction a pour objectif de simplifier les cas où l’on doit créer un nouvel objet et l’ajouter à un vecteur</w:t>
      </w:r>
      <w:r w:rsidR="000D45B2">
        <w:rPr>
          <w:rFonts w:ascii="3DS V2" w:hAnsi="3DS V2"/>
          <w:noProof/>
          <w:sz w:val="24"/>
          <w:szCs w:val="24"/>
        </w:rPr>
        <w:t>. Elle permet d’</w:t>
      </w:r>
      <w:r w:rsidRPr="0061444C">
        <w:rPr>
          <w:rFonts w:ascii="3DS V2" w:hAnsi="3DS V2"/>
          <w:noProof/>
          <w:sz w:val="24"/>
          <w:szCs w:val="24"/>
        </w:rPr>
        <w:t>évit</w:t>
      </w:r>
      <w:r w:rsidR="00ED1E72">
        <w:rPr>
          <w:rFonts w:ascii="3DS V2" w:hAnsi="3DS V2"/>
          <w:noProof/>
          <w:sz w:val="24"/>
          <w:szCs w:val="24"/>
        </w:rPr>
        <w:t>er</w:t>
      </w:r>
      <w:r w:rsidRPr="0061444C">
        <w:rPr>
          <w:rFonts w:ascii="3DS V2" w:hAnsi="3DS V2"/>
          <w:noProof/>
          <w:sz w:val="24"/>
          <w:szCs w:val="24"/>
        </w:rPr>
        <w:t xml:space="preserve"> les coûts liés à la création d’un objet temporaire et à sa copie</w:t>
      </w:r>
      <w:r>
        <w:rPr>
          <w:rFonts w:ascii="3DS V2" w:hAnsi="3DS V2"/>
          <w:noProof/>
          <w:sz w:val="24"/>
          <w:szCs w:val="24"/>
        </w:rPr>
        <w:t xml:space="preserve">. </w:t>
      </w:r>
      <w:r w:rsidR="00F255EA">
        <w:rPr>
          <w:rFonts w:ascii="3DS V2" w:hAnsi="3DS V2"/>
          <w:noProof/>
          <w:sz w:val="24"/>
          <w:szCs w:val="24"/>
        </w:rPr>
        <w:t>Pour en profiter, on peut faire une extension </w:t>
      </w:r>
      <w:r w:rsidR="009678EC">
        <w:rPr>
          <w:rFonts w:ascii="3DS V2" w:hAnsi="3DS V2"/>
          <w:noProof/>
          <w:sz w:val="24"/>
          <w:szCs w:val="24"/>
        </w:rPr>
        <w:t>pour</w:t>
      </w:r>
      <w:r w:rsidR="00F255EA">
        <w:rPr>
          <w:rFonts w:ascii="3DS V2" w:hAnsi="3DS V2"/>
          <w:noProof/>
          <w:sz w:val="24"/>
          <w:szCs w:val="24"/>
        </w:rPr>
        <w:t xml:space="preserve"> CATOmxList :</w:t>
      </w:r>
    </w:p>
    <w:p w14:paraId="64866D38"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sidRPr="0040636C">
        <w:rPr>
          <w:rFonts w:ascii="Cascadia Mono" w:hAnsi="Cascadia Mono" w:cs="Cascadia Mono"/>
          <w:color w:val="000000"/>
          <w:sz w:val="19"/>
          <w:szCs w:val="19"/>
        </w:rPr>
        <w:tab/>
      </w:r>
      <w:r>
        <w:rPr>
          <w:rFonts w:ascii="Cascadia Mono" w:hAnsi="Cascadia Mono" w:cs="Cascadia Mono"/>
          <w:noProof/>
          <w:color w:val="0000FF"/>
          <w:sz w:val="19"/>
          <w:szCs w:val="19"/>
          <w:lang w:val="en-US"/>
        </w:rPr>
        <w:t>template</w:t>
      </w:r>
      <w:r>
        <w:rPr>
          <w:rFonts w:ascii="Cascadia Mono" w:hAnsi="Cascadia Mono" w:cs="Cascadia Mono"/>
          <w:noProof/>
          <w:color w:val="000000"/>
          <w:sz w:val="19"/>
          <w:szCs w:val="19"/>
          <w:lang w:val="en-US"/>
        </w:rPr>
        <w:t>&lt;</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Args</w:t>
      </w:r>
      <w:r>
        <w:rPr>
          <w:rFonts w:ascii="Cascadia Mono" w:hAnsi="Cascadia Mono" w:cs="Cascadia Mono"/>
          <w:noProof/>
          <w:color w:val="000000"/>
          <w:sz w:val="19"/>
          <w:szCs w:val="19"/>
          <w:lang w:val="en-US"/>
        </w:rPr>
        <w:t>&gt;</w:t>
      </w:r>
    </w:p>
    <w:p w14:paraId="1418FCCD"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void</w:t>
      </w:r>
      <w:r>
        <w:rPr>
          <w:rFonts w:ascii="Cascadia Mono" w:hAnsi="Cascadia Mono" w:cs="Cascadia Mono"/>
          <w:noProof/>
          <w:color w:val="000000"/>
          <w:sz w:val="19"/>
          <w:szCs w:val="19"/>
          <w:lang w:val="en-US"/>
        </w:rPr>
        <w:t xml:space="preserve"> CATOmxListEmplaceBack(</w:t>
      </w:r>
      <w:r>
        <w:rPr>
          <w:rFonts w:ascii="Cascadia Mono" w:hAnsi="Cascadia Mono" w:cs="Cascadia Mono"/>
          <w:noProof/>
          <w:color w:val="0000FF"/>
          <w:sz w:val="19"/>
          <w:szCs w:val="19"/>
          <w:lang w:val="en-US"/>
        </w:rPr>
        <w:t>CATOmxList</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&gt;&amp; </w:t>
      </w:r>
      <w:r>
        <w:rPr>
          <w:rFonts w:ascii="Cascadia Mono" w:hAnsi="Cascadia Mono" w:cs="Cascadia Mono"/>
          <w:noProof/>
          <w:color w:val="808080"/>
          <w:sz w:val="19"/>
          <w:szCs w:val="19"/>
          <w:lang w:val="en-US"/>
        </w:rPr>
        <w:t>List</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Args</w:t>
      </w:r>
      <w:r>
        <w:rPr>
          <w:rFonts w:ascii="Cascadia Mono" w:hAnsi="Cascadia Mono" w:cs="Cascadia Mono"/>
          <w:noProof/>
          <w:color w:val="000000"/>
          <w:sz w:val="19"/>
          <w:szCs w:val="19"/>
          <w:lang w:val="en-US"/>
        </w:rPr>
        <w:t xml:space="preserve">&amp;&amp;... </w:t>
      </w:r>
      <w:r>
        <w:rPr>
          <w:rFonts w:ascii="Cascadia Mono" w:hAnsi="Cascadia Mono" w:cs="Cascadia Mono"/>
          <w:noProof/>
          <w:color w:val="808080"/>
          <w:sz w:val="19"/>
          <w:szCs w:val="19"/>
          <w:lang w:val="en-US"/>
        </w:rPr>
        <w:t>args</w:t>
      </w:r>
      <w:r>
        <w:rPr>
          <w:rFonts w:ascii="Cascadia Mono" w:hAnsi="Cascadia Mono" w:cs="Cascadia Mono"/>
          <w:noProof/>
          <w:color w:val="000000"/>
          <w:sz w:val="19"/>
          <w:szCs w:val="19"/>
          <w:lang w:val="en-US"/>
        </w:rPr>
        <w:t>)</w:t>
      </w:r>
    </w:p>
    <w:p w14:paraId="1DA6F6D4"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2957D8E4"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CATOmxSR</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&gt; obj(</w:t>
      </w:r>
      <w:r>
        <w:rPr>
          <w:rFonts w:ascii="Cascadia Mono" w:hAnsi="Cascadia Mono" w:cs="Cascadia Mono"/>
          <w:noProof/>
          <w:color w:val="0000FF"/>
          <w:sz w:val="19"/>
          <w:szCs w:val="19"/>
          <w:lang w:val="en-US"/>
        </w:rPr>
        <w:t>new</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(std::forward&lt;</w:t>
      </w:r>
      <w:r>
        <w:rPr>
          <w:rFonts w:ascii="Cascadia Mono" w:hAnsi="Cascadia Mono" w:cs="Cascadia Mono"/>
          <w:noProof/>
          <w:color w:val="2B91AF"/>
          <w:sz w:val="19"/>
          <w:szCs w:val="19"/>
          <w:lang w:val="en-US"/>
        </w:rPr>
        <w:t>Args</w:t>
      </w:r>
      <w:r>
        <w:rPr>
          <w:rFonts w:ascii="Cascadia Mono" w:hAnsi="Cascadia Mono" w:cs="Cascadia Mono"/>
          <w:noProof/>
          <w:color w:val="000000"/>
          <w:sz w:val="19"/>
          <w:szCs w:val="19"/>
          <w:lang w:val="en-US"/>
        </w:rPr>
        <w:t>&gt;(</w:t>
      </w:r>
      <w:r>
        <w:rPr>
          <w:rFonts w:ascii="Cascadia Mono" w:hAnsi="Cascadia Mono" w:cs="Cascadia Mono"/>
          <w:noProof/>
          <w:color w:val="808080"/>
          <w:sz w:val="19"/>
          <w:szCs w:val="19"/>
          <w:lang w:val="en-US"/>
        </w:rPr>
        <w:t>args</w:t>
      </w:r>
      <w:r>
        <w:rPr>
          <w:rFonts w:ascii="Cascadia Mono" w:hAnsi="Cascadia Mono" w:cs="Cascadia Mono"/>
          <w:noProof/>
          <w:color w:val="000000"/>
          <w:sz w:val="19"/>
          <w:szCs w:val="19"/>
          <w:lang w:val="en-US"/>
        </w:rPr>
        <w:t xml:space="preserve">)...), </w:t>
      </w:r>
      <w:r>
        <w:rPr>
          <w:rFonts w:ascii="Cascadia Mono" w:hAnsi="Cascadia Mono" w:cs="Cascadia Mono"/>
          <w:noProof/>
          <w:color w:val="2F4F4F"/>
          <w:sz w:val="19"/>
          <w:szCs w:val="19"/>
          <w:lang w:val="en-US"/>
        </w:rPr>
        <w:t>Steal</w:t>
      </w:r>
      <w:r>
        <w:rPr>
          <w:rFonts w:ascii="Cascadia Mono" w:hAnsi="Cascadia Mono" w:cs="Cascadia Mono"/>
          <w:noProof/>
          <w:color w:val="000000"/>
          <w:sz w:val="19"/>
          <w:szCs w:val="19"/>
          <w:lang w:val="en-US"/>
        </w:rPr>
        <w:t>);</w:t>
      </w:r>
    </w:p>
    <w:p w14:paraId="2A286D4F" w14:textId="77777777" w:rsidR="00F255EA" w:rsidRPr="0040636C" w:rsidRDefault="00F255EA" w:rsidP="00F255EA">
      <w:pPr>
        <w:autoSpaceDE w:val="0"/>
        <w:autoSpaceDN w:val="0"/>
        <w:adjustRightInd w:val="0"/>
        <w:spacing w:after="0" w:line="240" w:lineRule="auto"/>
        <w:rPr>
          <w:rFonts w:ascii="Cascadia Mono" w:hAnsi="Cascadia Mono" w:cs="Cascadia Mono"/>
          <w:noProof/>
          <w:color w:val="000000"/>
          <w:sz w:val="19"/>
          <w:szCs w:val="19"/>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sidRPr="0040636C">
        <w:rPr>
          <w:rFonts w:ascii="Cascadia Mono" w:hAnsi="Cascadia Mono" w:cs="Cascadia Mono"/>
          <w:noProof/>
          <w:color w:val="808080"/>
          <w:sz w:val="19"/>
          <w:szCs w:val="19"/>
        </w:rPr>
        <w:t>List</w:t>
      </w:r>
      <w:r w:rsidRPr="0040636C">
        <w:rPr>
          <w:rFonts w:ascii="Cascadia Mono" w:hAnsi="Cascadia Mono" w:cs="Cascadia Mono"/>
          <w:noProof/>
          <w:color w:val="000000"/>
          <w:sz w:val="19"/>
          <w:szCs w:val="19"/>
        </w:rPr>
        <w:t>.Append(obj);</w:t>
      </w:r>
    </w:p>
    <w:p w14:paraId="6BF6384D" w14:textId="77777777" w:rsidR="00F255EA" w:rsidRPr="0040636C" w:rsidRDefault="00F255EA" w:rsidP="00F255EA">
      <w:pPr>
        <w:rPr>
          <w:rFonts w:ascii="Cascadia Mono" w:hAnsi="Cascadia Mono" w:cs="Cascadia Mono"/>
          <w:noProof/>
          <w:color w:val="000000"/>
          <w:sz w:val="19"/>
          <w:szCs w:val="19"/>
        </w:rPr>
      </w:pPr>
      <w:r w:rsidRPr="0040636C">
        <w:rPr>
          <w:rFonts w:ascii="Cascadia Mono" w:hAnsi="Cascadia Mono" w:cs="Cascadia Mono"/>
          <w:noProof/>
          <w:color w:val="000000"/>
          <w:sz w:val="19"/>
          <w:szCs w:val="19"/>
        </w:rPr>
        <w:tab/>
        <w:t>}</w:t>
      </w:r>
    </w:p>
    <w:p w14:paraId="5FDAE28C" w14:textId="77777777" w:rsidR="00F255EA" w:rsidRPr="00E93628" w:rsidRDefault="00F255EA" w:rsidP="00E801D1">
      <w:pPr>
        <w:pStyle w:val="Titre3"/>
        <w:rPr>
          <w:rFonts w:ascii="3DS V2" w:hAnsi="3DS V2"/>
          <w:sz w:val="32"/>
          <w:szCs w:val="32"/>
        </w:rPr>
      </w:pPr>
      <w:bookmarkStart w:id="55" w:name="_Toc205475009"/>
      <w:r w:rsidRPr="00E93628">
        <w:rPr>
          <w:rFonts w:ascii="3DS V2" w:hAnsi="3DS V2"/>
          <w:sz w:val="32"/>
          <w:szCs w:val="32"/>
        </w:rPr>
        <w:t>Comparaison de nombre à virgule flottant et opérateur « &lt;=&gt; »</w:t>
      </w:r>
      <w:bookmarkEnd w:id="55"/>
    </w:p>
    <w:p w14:paraId="6B32095F" w14:textId="7A85456B" w:rsidR="00F255EA" w:rsidRDefault="005A26AA" w:rsidP="00730F35">
      <w:pPr>
        <w:jc w:val="both"/>
        <w:rPr>
          <w:rFonts w:ascii="3DS V2" w:hAnsi="3DS V2"/>
          <w:noProof/>
          <w:sz w:val="24"/>
          <w:szCs w:val="24"/>
        </w:rPr>
      </w:pPr>
      <w:hyperlink r:id="rId50" w:history="1">
        <w:r w:rsidR="00F255EA" w:rsidRPr="003A7CFF">
          <w:rPr>
            <w:rStyle w:val="Lienhypertexte"/>
            <w:rFonts w:ascii="3DS V2" w:hAnsi="3DS V2"/>
            <w:noProof/>
            <w:sz w:val="24"/>
            <w:szCs w:val="24"/>
          </w:rPr>
          <w:t>Le célèbre problème de comparaison entre deux nombre</w:t>
        </w:r>
        <w:r w:rsidR="000A0892">
          <w:rPr>
            <w:rStyle w:val="Lienhypertexte"/>
            <w:rFonts w:ascii="3DS V2" w:hAnsi="3DS V2"/>
            <w:noProof/>
            <w:sz w:val="24"/>
            <w:szCs w:val="24"/>
          </w:rPr>
          <w:t>s</w:t>
        </w:r>
        <w:r w:rsidR="00F255EA" w:rsidRPr="003A7CFF">
          <w:rPr>
            <w:rStyle w:val="Lienhypertexte"/>
            <w:rFonts w:ascii="3DS V2" w:hAnsi="3DS V2"/>
            <w:noProof/>
            <w:sz w:val="24"/>
            <w:szCs w:val="24"/>
          </w:rPr>
          <w:t xml:space="preserve"> à virgule flottant</w:t>
        </w:r>
      </w:hyperlink>
      <w:r w:rsidR="00F255EA">
        <w:rPr>
          <w:rFonts w:ascii="3DS V2" w:hAnsi="3DS V2"/>
          <w:noProof/>
          <w:sz w:val="24"/>
          <w:szCs w:val="24"/>
        </w:rPr>
        <w:t xml:space="preserve"> </w:t>
      </w:r>
      <w:r w:rsidR="00E93628">
        <w:rPr>
          <w:rFonts w:ascii="3DS V2" w:hAnsi="3DS V2"/>
          <w:noProof/>
          <w:sz w:val="24"/>
          <w:szCs w:val="24"/>
        </w:rPr>
        <w:t xml:space="preserve">peut être résolu grâce aux macros fournies par </w:t>
      </w:r>
      <w:r w:rsidR="00F255EA">
        <w:rPr>
          <w:rFonts w:ascii="3DS V2" w:hAnsi="3DS V2"/>
          <w:noProof/>
          <w:sz w:val="24"/>
          <w:szCs w:val="24"/>
        </w:rPr>
        <w:t xml:space="preserve">Dassault Systèmes. </w:t>
      </w:r>
    </w:p>
    <w:p w14:paraId="799E6CA8" w14:textId="0AF47B4A" w:rsidR="00F255EA" w:rsidRDefault="00F255EA" w:rsidP="00730F35">
      <w:pPr>
        <w:jc w:val="both"/>
        <w:rPr>
          <w:rFonts w:ascii="3DS V2" w:hAnsi="3DS V2"/>
          <w:noProof/>
          <w:sz w:val="24"/>
          <w:szCs w:val="24"/>
        </w:rPr>
      </w:pPr>
      <w:r>
        <w:rPr>
          <w:rFonts w:ascii="3DS V2" w:hAnsi="3DS V2"/>
          <w:noProof/>
          <w:sz w:val="24"/>
          <w:szCs w:val="24"/>
        </w:rPr>
        <w:t>Il y a cinq opérateurs de comparaison : &gt;, &gt;=, &lt;, &lt;=, =. Le symbol</w:t>
      </w:r>
      <w:r w:rsidR="00F95066">
        <w:rPr>
          <w:rFonts w:ascii="3DS V2" w:hAnsi="3DS V2"/>
          <w:noProof/>
          <w:sz w:val="24"/>
          <w:szCs w:val="24"/>
        </w:rPr>
        <w:t>e</w:t>
      </w:r>
      <w:r>
        <w:rPr>
          <w:rFonts w:ascii="3DS V2" w:hAnsi="3DS V2"/>
          <w:noProof/>
          <w:sz w:val="24"/>
          <w:szCs w:val="24"/>
        </w:rPr>
        <w:t xml:space="preserve"> de comparaison trilatérale &lt;=&gt; a été introduit dans C++20, qui est indisponible pour notre projet. Une extension vise à </w:t>
      </w:r>
      <w:r w:rsidR="00DB0FA7">
        <w:rPr>
          <w:rFonts w:ascii="3DS V2" w:hAnsi="3DS V2"/>
          <w:noProof/>
          <w:sz w:val="24"/>
          <w:szCs w:val="24"/>
        </w:rPr>
        <w:t>simuler</w:t>
      </w:r>
      <w:r>
        <w:rPr>
          <w:rFonts w:ascii="3DS V2" w:hAnsi="3DS V2"/>
          <w:noProof/>
          <w:sz w:val="24"/>
          <w:szCs w:val="24"/>
        </w:rPr>
        <w:t xml:space="preserve"> cet opérateur </w:t>
      </w:r>
      <w:r w:rsidR="005270A1">
        <w:rPr>
          <w:rFonts w:ascii="3DS V2" w:hAnsi="3DS V2"/>
          <w:noProof/>
          <w:sz w:val="24"/>
          <w:szCs w:val="24"/>
        </w:rPr>
        <w:t>a</w:t>
      </w:r>
      <w:r>
        <w:rPr>
          <w:rFonts w:ascii="3DS V2" w:hAnsi="3DS V2"/>
          <w:noProof/>
          <w:sz w:val="24"/>
          <w:szCs w:val="24"/>
        </w:rPr>
        <w:t xml:space="preserve"> donc </w:t>
      </w:r>
      <w:r w:rsidR="005270A1">
        <w:rPr>
          <w:rFonts w:ascii="3DS V2" w:hAnsi="3DS V2"/>
          <w:noProof/>
          <w:sz w:val="24"/>
          <w:szCs w:val="24"/>
        </w:rPr>
        <w:t xml:space="preserve">été </w:t>
      </w:r>
      <w:r>
        <w:rPr>
          <w:rFonts w:ascii="3DS V2" w:hAnsi="3DS V2"/>
          <w:noProof/>
          <w:sz w:val="24"/>
          <w:szCs w:val="24"/>
        </w:rPr>
        <w:t>mis en place :</w:t>
      </w:r>
    </w:p>
    <w:p w14:paraId="4DBB5FA4"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CATELEditorAllocationExtension::DblCompare(</w:t>
      </w:r>
      <w:r>
        <w:rPr>
          <w:rFonts w:ascii="Cascadia Mono" w:hAnsi="Cascadia Mono" w:cs="Cascadia Mono"/>
          <w:noProof/>
          <w:color w:val="0000FF"/>
          <w:sz w:val="19"/>
          <w:szCs w:val="19"/>
          <w:lang w:val="en-US"/>
        </w:rPr>
        <w:t>double</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a</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double</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b</w:t>
      </w:r>
      <w:r>
        <w:rPr>
          <w:rFonts w:ascii="Cascadia Mono" w:hAnsi="Cascadia Mono" w:cs="Cascadia Mono"/>
          <w:noProof/>
          <w:color w:val="000000"/>
          <w:sz w:val="19"/>
          <w:szCs w:val="19"/>
          <w:lang w:val="en-US"/>
        </w:rPr>
        <w:t>)</w:t>
      </w:r>
    </w:p>
    <w:p w14:paraId="28510519"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w:t>
      </w:r>
    </w:p>
    <w:p w14:paraId="473D66D9"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double</w:t>
      </w:r>
      <w:r>
        <w:rPr>
          <w:rFonts w:ascii="Cascadia Mono" w:hAnsi="Cascadia Mono" w:cs="Cascadia Mono"/>
          <w:noProof/>
          <w:color w:val="000000"/>
          <w:sz w:val="19"/>
          <w:szCs w:val="19"/>
          <w:lang w:val="en-US"/>
        </w:rPr>
        <w:t xml:space="preserve"> Diff   = std::fabs(</w:t>
      </w:r>
      <w:r>
        <w:rPr>
          <w:rFonts w:ascii="Cascadia Mono" w:hAnsi="Cascadia Mono" w:cs="Cascadia Mono"/>
          <w:noProof/>
          <w:color w:val="808080"/>
          <w:sz w:val="19"/>
          <w:szCs w:val="19"/>
          <w:lang w:val="en-US"/>
        </w:rPr>
        <w:t>a</w:t>
      </w:r>
      <w:r>
        <w:rPr>
          <w:rFonts w:ascii="Cascadia Mono" w:hAnsi="Cascadia Mono" w:cs="Cascadia Mono"/>
          <w:noProof/>
          <w:color w:val="000000"/>
          <w:sz w:val="19"/>
          <w:szCs w:val="19"/>
          <w:lang w:val="en-US"/>
        </w:rPr>
        <w:t xml:space="preserve"> - </w:t>
      </w:r>
      <w:r>
        <w:rPr>
          <w:rFonts w:ascii="Cascadia Mono" w:hAnsi="Cascadia Mono" w:cs="Cascadia Mono"/>
          <w:noProof/>
          <w:color w:val="808080"/>
          <w:sz w:val="19"/>
          <w:szCs w:val="19"/>
          <w:lang w:val="en-US"/>
        </w:rPr>
        <w:t>b</w:t>
      </w:r>
      <w:r>
        <w:rPr>
          <w:rFonts w:ascii="Cascadia Mono" w:hAnsi="Cascadia Mono" w:cs="Cascadia Mono"/>
          <w:noProof/>
          <w:color w:val="000000"/>
          <w:sz w:val="19"/>
          <w:szCs w:val="19"/>
          <w:lang w:val="en-US"/>
        </w:rPr>
        <w:t>);</w:t>
      </w:r>
    </w:p>
    <w:p w14:paraId="199F79B6"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double</w:t>
      </w:r>
      <w:r>
        <w:rPr>
          <w:rFonts w:ascii="Cascadia Mono" w:hAnsi="Cascadia Mono" w:cs="Cascadia Mono"/>
          <w:noProof/>
          <w:color w:val="000000"/>
          <w:sz w:val="19"/>
          <w:szCs w:val="19"/>
          <w:lang w:val="en-US"/>
        </w:rPr>
        <w:t xml:space="preserve"> MaxAbs = (std::max)(std::fabs(</w:t>
      </w:r>
      <w:r>
        <w:rPr>
          <w:rFonts w:ascii="Cascadia Mono" w:hAnsi="Cascadia Mono" w:cs="Cascadia Mono"/>
          <w:noProof/>
          <w:color w:val="808080"/>
          <w:sz w:val="19"/>
          <w:szCs w:val="19"/>
          <w:lang w:val="en-US"/>
        </w:rPr>
        <w:t>a</w:t>
      </w:r>
      <w:r>
        <w:rPr>
          <w:rFonts w:ascii="Cascadia Mono" w:hAnsi="Cascadia Mono" w:cs="Cascadia Mono"/>
          <w:noProof/>
          <w:color w:val="000000"/>
          <w:sz w:val="19"/>
          <w:szCs w:val="19"/>
          <w:lang w:val="en-US"/>
        </w:rPr>
        <w:t>), std::fabs(</w:t>
      </w:r>
      <w:r>
        <w:rPr>
          <w:rFonts w:ascii="Cascadia Mono" w:hAnsi="Cascadia Mono" w:cs="Cascadia Mono"/>
          <w:noProof/>
          <w:color w:val="808080"/>
          <w:sz w:val="19"/>
          <w:szCs w:val="19"/>
          <w:lang w:val="en-US"/>
        </w:rPr>
        <w:t>b</w:t>
      </w:r>
      <w:r>
        <w:rPr>
          <w:rFonts w:ascii="Cascadia Mono" w:hAnsi="Cascadia Mono" w:cs="Cascadia Mono"/>
          <w:noProof/>
          <w:color w:val="000000"/>
          <w:sz w:val="19"/>
          <w:szCs w:val="19"/>
          <w:lang w:val="en-US"/>
        </w:rPr>
        <w:t>));</w:t>
      </w:r>
    </w:p>
    <w:p w14:paraId="160CFDA8"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p>
    <w:p w14:paraId="0B6BD4E6"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(Diff &lt;= CATEpsg || Diff &lt;= MaxAbs * CATEpsg)</w:t>
      </w:r>
    </w:p>
    <w:p w14:paraId="42D33E3E"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return</w:t>
      </w:r>
      <w:r>
        <w:rPr>
          <w:rFonts w:ascii="Cascadia Mono" w:hAnsi="Cascadia Mono" w:cs="Cascadia Mono"/>
          <w:noProof/>
          <w:color w:val="000000"/>
          <w:sz w:val="19"/>
          <w:szCs w:val="19"/>
          <w:lang w:val="en-US"/>
        </w:rPr>
        <w:t xml:space="preserve"> 0;</w:t>
      </w:r>
    </w:p>
    <w:p w14:paraId="3D079D53"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else</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a</w:t>
      </w:r>
      <w:r>
        <w:rPr>
          <w:rFonts w:ascii="Cascadia Mono" w:hAnsi="Cascadia Mono" w:cs="Cascadia Mono"/>
          <w:noProof/>
          <w:color w:val="000000"/>
          <w:sz w:val="19"/>
          <w:szCs w:val="19"/>
          <w:lang w:val="en-US"/>
        </w:rPr>
        <w:t xml:space="preserve"> &lt; </w:t>
      </w:r>
      <w:r>
        <w:rPr>
          <w:rFonts w:ascii="Cascadia Mono" w:hAnsi="Cascadia Mono" w:cs="Cascadia Mono"/>
          <w:noProof/>
          <w:color w:val="808080"/>
          <w:sz w:val="19"/>
          <w:szCs w:val="19"/>
          <w:lang w:val="en-US"/>
        </w:rPr>
        <w:t>b</w:t>
      </w:r>
      <w:r>
        <w:rPr>
          <w:rFonts w:ascii="Cascadia Mono" w:hAnsi="Cascadia Mono" w:cs="Cascadia Mono"/>
          <w:noProof/>
          <w:color w:val="000000"/>
          <w:sz w:val="19"/>
          <w:szCs w:val="19"/>
          <w:lang w:val="en-US"/>
        </w:rPr>
        <w:t>)</w:t>
      </w:r>
    </w:p>
    <w:p w14:paraId="682B59F5" w14:textId="77777777" w:rsidR="00F255EA" w:rsidRPr="0040636C" w:rsidRDefault="00F255EA" w:rsidP="00F255EA">
      <w:pPr>
        <w:autoSpaceDE w:val="0"/>
        <w:autoSpaceDN w:val="0"/>
        <w:adjustRightInd w:val="0"/>
        <w:spacing w:after="0" w:line="240" w:lineRule="auto"/>
        <w:rPr>
          <w:rFonts w:ascii="Cascadia Mono" w:hAnsi="Cascadia Mono" w:cs="Cascadia Mono"/>
          <w:noProof/>
          <w:color w:val="000000"/>
          <w:sz w:val="19"/>
          <w:szCs w:val="19"/>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sidRPr="0040636C">
        <w:rPr>
          <w:rFonts w:ascii="Cascadia Mono" w:hAnsi="Cascadia Mono" w:cs="Cascadia Mono"/>
          <w:noProof/>
          <w:color w:val="0000FF"/>
          <w:sz w:val="19"/>
          <w:szCs w:val="19"/>
        </w:rPr>
        <w:t>return</w:t>
      </w:r>
      <w:r w:rsidRPr="0040636C">
        <w:rPr>
          <w:rFonts w:ascii="Cascadia Mono" w:hAnsi="Cascadia Mono" w:cs="Cascadia Mono"/>
          <w:noProof/>
          <w:color w:val="000000"/>
          <w:sz w:val="19"/>
          <w:szCs w:val="19"/>
        </w:rPr>
        <w:t xml:space="preserve"> -1;</w:t>
      </w:r>
    </w:p>
    <w:p w14:paraId="6226FFEB" w14:textId="77777777" w:rsidR="00F255EA" w:rsidRPr="0040636C" w:rsidRDefault="00F255EA" w:rsidP="00F255EA">
      <w:pPr>
        <w:autoSpaceDE w:val="0"/>
        <w:autoSpaceDN w:val="0"/>
        <w:adjustRightInd w:val="0"/>
        <w:spacing w:after="0" w:line="240" w:lineRule="auto"/>
        <w:rPr>
          <w:rFonts w:ascii="Cascadia Mono" w:hAnsi="Cascadia Mono" w:cs="Cascadia Mono"/>
          <w:noProof/>
          <w:color w:val="000000"/>
          <w:sz w:val="19"/>
          <w:szCs w:val="19"/>
        </w:rPr>
      </w:pPr>
      <w:r w:rsidRPr="0040636C">
        <w:rPr>
          <w:rFonts w:ascii="Cascadia Mono" w:hAnsi="Cascadia Mono" w:cs="Cascadia Mono"/>
          <w:noProof/>
          <w:color w:val="000000"/>
          <w:sz w:val="19"/>
          <w:szCs w:val="19"/>
        </w:rPr>
        <w:tab/>
      </w:r>
      <w:r w:rsidRPr="0040636C">
        <w:rPr>
          <w:rFonts w:ascii="Cascadia Mono" w:hAnsi="Cascadia Mono" w:cs="Cascadia Mono"/>
          <w:noProof/>
          <w:color w:val="0000FF"/>
          <w:sz w:val="19"/>
          <w:szCs w:val="19"/>
        </w:rPr>
        <w:t>else</w:t>
      </w:r>
    </w:p>
    <w:p w14:paraId="0D34B423" w14:textId="77777777" w:rsidR="00F255EA" w:rsidRPr="0040636C" w:rsidRDefault="00F255EA" w:rsidP="00F255EA">
      <w:pPr>
        <w:autoSpaceDE w:val="0"/>
        <w:autoSpaceDN w:val="0"/>
        <w:adjustRightInd w:val="0"/>
        <w:spacing w:after="0" w:line="240" w:lineRule="auto"/>
        <w:rPr>
          <w:rFonts w:ascii="Cascadia Mono" w:hAnsi="Cascadia Mono" w:cs="Cascadia Mono"/>
          <w:noProof/>
          <w:color w:val="000000"/>
          <w:sz w:val="19"/>
          <w:szCs w:val="19"/>
        </w:rPr>
      </w:pPr>
      <w:r w:rsidRPr="0040636C">
        <w:rPr>
          <w:rFonts w:ascii="Cascadia Mono" w:hAnsi="Cascadia Mono" w:cs="Cascadia Mono"/>
          <w:noProof/>
          <w:color w:val="000000"/>
          <w:sz w:val="19"/>
          <w:szCs w:val="19"/>
        </w:rPr>
        <w:tab/>
      </w:r>
      <w:r w:rsidRPr="0040636C">
        <w:rPr>
          <w:rFonts w:ascii="Cascadia Mono" w:hAnsi="Cascadia Mono" w:cs="Cascadia Mono"/>
          <w:noProof/>
          <w:color w:val="000000"/>
          <w:sz w:val="19"/>
          <w:szCs w:val="19"/>
        </w:rPr>
        <w:tab/>
      </w:r>
      <w:r w:rsidRPr="0040636C">
        <w:rPr>
          <w:rFonts w:ascii="Cascadia Mono" w:hAnsi="Cascadia Mono" w:cs="Cascadia Mono"/>
          <w:noProof/>
          <w:color w:val="0000FF"/>
          <w:sz w:val="19"/>
          <w:szCs w:val="19"/>
        </w:rPr>
        <w:t>return</w:t>
      </w:r>
      <w:r w:rsidRPr="0040636C">
        <w:rPr>
          <w:rFonts w:ascii="Cascadia Mono" w:hAnsi="Cascadia Mono" w:cs="Cascadia Mono"/>
          <w:noProof/>
          <w:color w:val="000000"/>
          <w:sz w:val="19"/>
          <w:szCs w:val="19"/>
        </w:rPr>
        <w:t xml:space="preserve"> 1;</w:t>
      </w:r>
    </w:p>
    <w:p w14:paraId="39EF6D6B" w14:textId="77777777" w:rsidR="00F255EA" w:rsidRPr="0040636C" w:rsidRDefault="00F255EA" w:rsidP="00F255EA">
      <w:pPr>
        <w:rPr>
          <w:rFonts w:ascii="Cascadia Mono" w:hAnsi="Cascadia Mono" w:cs="Cascadia Mono"/>
          <w:noProof/>
          <w:color w:val="000000"/>
          <w:sz w:val="19"/>
          <w:szCs w:val="19"/>
        </w:rPr>
      </w:pPr>
      <w:r w:rsidRPr="0040636C">
        <w:rPr>
          <w:rFonts w:ascii="Cascadia Mono" w:hAnsi="Cascadia Mono" w:cs="Cascadia Mono"/>
          <w:noProof/>
          <w:color w:val="000000"/>
          <w:sz w:val="19"/>
          <w:szCs w:val="19"/>
        </w:rPr>
        <w:t>};</w:t>
      </w:r>
    </w:p>
    <w:p w14:paraId="51A30E09" w14:textId="5C8166EC" w:rsidR="0083160D" w:rsidRPr="008879EA" w:rsidRDefault="00F255EA" w:rsidP="008879EA">
      <w:pPr>
        <w:jc w:val="both"/>
        <w:rPr>
          <w:rFonts w:ascii="3DS V2" w:hAnsi="3DS V2"/>
          <w:noProof/>
          <w:sz w:val="24"/>
          <w:szCs w:val="24"/>
        </w:rPr>
      </w:pPr>
      <w:r>
        <w:rPr>
          <w:rFonts w:ascii="3DS V2" w:hAnsi="3DS V2"/>
          <w:noProof/>
          <w:sz w:val="24"/>
          <w:szCs w:val="24"/>
        </w:rPr>
        <w:t xml:space="preserve">Cette fonction garde le </w:t>
      </w:r>
      <w:r w:rsidR="00D42BEC" w:rsidRPr="00D42BEC">
        <w:rPr>
          <w:rFonts w:ascii="3DS V2" w:hAnsi="3DS V2"/>
          <w:noProof/>
          <w:sz w:val="24"/>
          <w:szCs w:val="24"/>
        </w:rPr>
        <w:t xml:space="preserve">principe </w:t>
      </w:r>
      <w:r>
        <w:rPr>
          <w:rFonts w:ascii="3DS V2" w:hAnsi="3DS V2"/>
          <w:noProof/>
          <w:sz w:val="24"/>
          <w:szCs w:val="24"/>
        </w:rPr>
        <w:t>de comparaison trilatérale : elle prend deux paramètre</w:t>
      </w:r>
      <w:r w:rsidR="00FE576C">
        <w:rPr>
          <w:rFonts w:ascii="3DS V2" w:hAnsi="3DS V2"/>
          <w:noProof/>
          <w:sz w:val="24"/>
          <w:szCs w:val="24"/>
        </w:rPr>
        <w:t>s</w:t>
      </w:r>
      <w:r>
        <w:rPr>
          <w:rFonts w:ascii="3DS V2" w:hAnsi="3DS V2"/>
          <w:noProof/>
          <w:sz w:val="24"/>
          <w:szCs w:val="24"/>
        </w:rPr>
        <w:t xml:space="preserve"> A et B, elle retourne -1 si A et inférieur à B, 0 si A est égal à B et 1 si A est supérieur à B. </w:t>
      </w:r>
      <w:r w:rsidR="00711F34" w:rsidRPr="00711F34">
        <w:rPr>
          <w:rFonts w:ascii="3DS V2" w:hAnsi="3DS V2"/>
          <w:noProof/>
          <w:sz w:val="24"/>
          <w:szCs w:val="24"/>
        </w:rPr>
        <w:t>Il n’y a donc plus besoin de définir cinq fonctions ou opérateurs surchargés différents</w:t>
      </w:r>
      <w:r>
        <w:rPr>
          <w:rFonts w:ascii="3DS V2" w:hAnsi="3DS V2"/>
          <w:noProof/>
          <w:sz w:val="24"/>
          <w:szCs w:val="24"/>
        </w:rPr>
        <w:t xml:space="preserve"> pour la comparaison.</w:t>
      </w:r>
    </w:p>
    <w:sectPr w:rsidR="0083160D" w:rsidRPr="008879EA" w:rsidSect="00C578C0">
      <w:headerReference w:type="default" r:id="rId51"/>
      <w:footerReference w:type="default" r:id="rId52"/>
      <w:pgSz w:w="11906" w:h="16838" w:code="9"/>
      <w:pgMar w:top="1440" w:right="1440" w:bottom="1440" w:left="1440" w:header="288" w:footer="16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0145A0" w14:textId="77777777" w:rsidR="005A26AA" w:rsidRDefault="005A26AA" w:rsidP="00584320">
      <w:pPr>
        <w:spacing w:after="0" w:line="240" w:lineRule="auto"/>
      </w:pPr>
      <w:r>
        <w:separator/>
      </w:r>
    </w:p>
    <w:p w14:paraId="4CD903D6" w14:textId="77777777" w:rsidR="005A26AA" w:rsidRDefault="005A26AA"/>
  </w:endnote>
  <w:endnote w:type="continuationSeparator" w:id="0">
    <w:p w14:paraId="6DC8F8A1" w14:textId="77777777" w:rsidR="005A26AA" w:rsidRDefault="005A26AA" w:rsidP="00584320">
      <w:pPr>
        <w:spacing w:after="0" w:line="240" w:lineRule="auto"/>
      </w:pPr>
      <w:r>
        <w:continuationSeparator/>
      </w:r>
    </w:p>
    <w:p w14:paraId="51F729DB" w14:textId="77777777" w:rsidR="005A26AA" w:rsidRDefault="005A26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3DS V2">
    <w:panose1 w:val="00000000000000000000"/>
    <w:charset w:val="00"/>
    <w:family w:val="auto"/>
    <w:pitch w:val="variable"/>
    <w:sig w:usb0="A00000AF" w:usb1="4000206B" w:usb2="000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3ds">
    <w:altName w:val="Calibri"/>
    <w:panose1 w:val="02000503020000020004"/>
    <w:charset w:val="00"/>
    <w:family w:val="modern"/>
    <w:notTrueType/>
    <w:pitch w:val="variable"/>
    <w:sig w:usb0="A00000AF" w:usb1="4000204A"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Cascadia Code">
    <w:panose1 w:val="020B0609020000020004"/>
    <w:charset w:val="00"/>
    <w:family w:val="modern"/>
    <w:pitch w:val="fixed"/>
    <w:sig w:usb0="A1002AFF" w:usb1="4000F9FB" w:usb2="00040000"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D2436" w14:textId="77777777" w:rsidR="005005C8" w:rsidRDefault="00070463" w:rsidP="00111A3B">
    <w:pPr>
      <w:pStyle w:val="Pieddepage"/>
      <w:rPr>
        <w:sz w:val="20"/>
        <w:szCs w:val="20"/>
      </w:rPr>
    </w:pPr>
    <w:r w:rsidRPr="004D1196">
      <w:rPr>
        <w:rFonts w:cs="Arial"/>
        <w:noProof/>
        <w:sz w:val="44"/>
        <w:szCs w:val="44"/>
        <w:lang w:val="en-US"/>
      </w:rPr>
      <w:drawing>
        <wp:anchor distT="0" distB="0" distL="114300" distR="114300" simplePos="0" relativeHeight="251657728" behindDoc="0" locked="0" layoutInCell="1" allowOverlap="1" wp14:anchorId="50BCE224" wp14:editId="793C5A90">
          <wp:simplePos x="0" y="0"/>
          <wp:positionH relativeFrom="rightMargin">
            <wp:posOffset>-784546</wp:posOffset>
          </wp:positionH>
          <wp:positionV relativeFrom="paragraph">
            <wp:posOffset>79375</wp:posOffset>
          </wp:positionV>
          <wp:extent cx="1129434" cy="354965"/>
          <wp:effectExtent l="0" t="0" r="1270" b="635"/>
          <wp:wrapNone/>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
                  <a:stretch>
                    <a:fillRect/>
                  </a:stretch>
                </pic:blipFill>
                <pic:spPr>
                  <a:xfrm>
                    <a:off x="0" y="0"/>
                    <a:ext cx="1129434" cy="354965"/>
                  </a:xfrm>
                  <a:prstGeom prst="rect">
                    <a:avLst/>
                  </a:prstGeom>
                </pic:spPr>
              </pic:pic>
            </a:graphicData>
          </a:graphic>
          <wp14:sizeRelH relativeFrom="page">
            <wp14:pctWidth>0</wp14:pctWidth>
          </wp14:sizeRelH>
          <wp14:sizeRelV relativeFrom="page">
            <wp14:pctHeight>0</wp14:pctHeight>
          </wp14:sizeRelV>
        </wp:anchor>
      </w:drawing>
    </w:r>
  </w:p>
  <w:sdt>
    <w:sdtPr>
      <w:rPr>
        <w:sz w:val="20"/>
        <w:szCs w:val="20"/>
      </w:rPr>
      <w:id w:val="10985517"/>
      <w:docPartObj>
        <w:docPartGallery w:val="Page Numbers (Bottom of Page)"/>
        <w:docPartUnique/>
      </w:docPartObj>
    </w:sdtPr>
    <w:sdtEndPr>
      <w:rPr>
        <w:color w:val="005386"/>
      </w:rPr>
    </w:sdtEndPr>
    <w:sdtContent>
      <w:p w14:paraId="34F2D760" w14:textId="77777777" w:rsidR="005005C8" w:rsidRDefault="005005C8" w:rsidP="00111A3B">
        <w:pPr>
          <w:pStyle w:val="Pieddepage"/>
          <w:rPr>
            <w:sz w:val="20"/>
            <w:szCs w:val="20"/>
          </w:rPr>
        </w:pPr>
      </w:p>
      <w:p w14:paraId="633D5AB6" w14:textId="77777777" w:rsidR="005005C8" w:rsidRPr="00111A3B" w:rsidRDefault="005005C8" w:rsidP="004D1196">
        <w:pPr>
          <w:pStyle w:val="Pieddepage"/>
          <w:ind w:hanging="990"/>
          <w:rPr>
            <w:color w:val="005386"/>
            <w:sz w:val="20"/>
            <w:szCs w:val="20"/>
          </w:rPr>
        </w:pPr>
        <w:r>
          <w:rPr>
            <w:color w:val="005386"/>
            <w:sz w:val="20"/>
            <w:szCs w:val="20"/>
          </w:rPr>
          <w:t xml:space="preserve">    </w:t>
        </w:r>
        <w:r w:rsidRPr="00111A3B">
          <w:rPr>
            <w:color w:val="005386"/>
            <w:sz w:val="20"/>
            <w:szCs w:val="20"/>
          </w:rPr>
          <w:fldChar w:fldCharType="begin"/>
        </w:r>
        <w:r w:rsidRPr="00111A3B">
          <w:rPr>
            <w:color w:val="005386"/>
            <w:sz w:val="20"/>
            <w:szCs w:val="20"/>
          </w:rPr>
          <w:instrText xml:space="preserve"> PAGE   \* MERGEFORMAT </w:instrText>
        </w:r>
        <w:r w:rsidRPr="00111A3B">
          <w:rPr>
            <w:color w:val="005386"/>
            <w:sz w:val="20"/>
            <w:szCs w:val="20"/>
          </w:rPr>
          <w:fldChar w:fldCharType="separate"/>
        </w:r>
        <w:r w:rsidR="00960A80">
          <w:rPr>
            <w:noProof/>
            <w:color w:val="005386"/>
            <w:sz w:val="20"/>
            <w:szCs w:val="20"/>
          </w:rPr>
          <w:t>4</w:t>
        </w:r>
        <w:r w:rsidRPr="00111A3B">
          <w:rPr>
            <w:color w:val="005386"/>
            <w:sz w:val="20"/>
            <w:szCs w:val="20"/>
          </w:rPr>
          <w:fldChar w:fldCharType="end"/>
        </w:r>
        <w:r>
          <w:rPr>
            <w:color w:val="005386"/>
            <w:sz w:val="20"/>
            <w:szCs w:val="20"/>
          </w:rPr>
          <w:t xml:space="preserve">     </w:t>
        </w:r>
      </w:p>
    </w:sdtContent>
  </w:sdt>
  <w:p w14:paraId="43CDD3FB" w14:textId="77777777" w:rsidR="005005C8" w:rsidRDefault="005005C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D6A69D" w14:textId="77777777" w:rsidR="005A26AA" w:rsidRDefault="005A26AA" w:rsidP="00584320">
      <w:pPr>
        <w:spacing w:after="0" w:line="240" w:lineRule="auto"/>
      </w:pPr>
      <w:r>
        <w:separator/>
      </w:r>
    </w:p>
    <w:p w14:paraId="3AC2BF49" w14:textId="77777777" w:rsidR="005A26AA" w:rsidRDefault="005A26AA"/>
  </w:footnote>
  <w:footnote w:type="continuationSeparator" w:id="0">
    <w:p w14:paraId="632D908B" w14:textId="77777777" w:rsidR="005A26AA" w:rsidRDefault="005A26AA" w:rsidP="00584320">
      <w:pPr>
        <w:spacing w:after="0" w:line="240" w:lineRule="auto"/>
      </w:pPr>
      <w:r>
        <w:continuationSeparator/>
      </w:r>
    </w:p>
    <w:p w14:paraId="660F1629" w14:textId="77777777" w:rsidR="005A26AA" w:rsidRDefault="005A26AA"/>
  </w:footnote>
  <w:footnote w:id="1">
    <w:p w14:paraId="7FFFED38" w14:textId="5F81F959" w:rsidR="00FC3493" w:rsidRDefault="00FC3493">
      <w:pPr>
        <w:pStyle w:val="Notedebasdepage"/>
      </w:pPr>
      <w:r>
        <w:rPr>
          <w:rStyle w:val="Appelnotedebasdep"/>
        </w:rPr>
        <w:footnoteRef/>
      </w:r>
      <w:r>
        <w:t xml:space="preserve"> Une </w:t>
      </w:r>
      <w:r>
        <w:rPr>
          <w:noProof/>
        </w:rPr>
        <w:t>proposition [</w:t>
      </w:r>
      <w:hyperlink r:id="rId1" w:history="1">
        <w:r w:rsidRPr="00FC3493">
          <w:rPr>
            <w:rStyle w:val="Lienhypertexte"/>
            <w:noProof/>
          </w:rPr>
          <w:t>P1240R2</w:t>
        </w:r>
      </w:hyperlink>
      <w:r>
        <w:rPr>
          <w:noProof/>
        </w:rPr>
        <w:t>]</w:t>
      </w:r>
      <w:r>
        <w:t xml:space="preserve"> a introduit l’introspection et la réflexion statique dans C++26, mais elle n’est pas encore officiellement finalisée ni intégrée dans la norme.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BE319" w14:textId="77777777" w:rsidR="005005C8" w:rsidRDefault="005005C8" w:rsidP="00111A3B">
    <w:pPr>
      <w:pStyle w:val="En-tte"/>
      <w:tabs>
        <w:tab w:val="clear" w:pos="4513"/>
      </w:tabs>
    </w:pPr>
    <w:r>
      <w:rPr>
        <w:noProof/>
        <w:lang w:val="en-US"/>
      </w:rPr>
      <mc:AlternateContent>
        <mc:Choice Requires="wps">
          <w:drawing>
            <wp:anchor distT="0" distB="0" distL="114300" distR="114300" simplePos="0" relativeHeight="251663360" behindDoc="0" locked="0" layoutInCell="1" allowOverlap="1" wp14:anchorId="0FC43E6E" wp14:editId="769BC40B">
              <wp:simplePos x="0" y="0"/>
              <wp:positionH relativeFrom="rightMargin">
                <wp:posOffset>531495</wp:posOffset>
              </wp:positionH>
              <wp:positionV relativeFrom="page">
                <wp:posOffset>1278890</wp:posOffset>
              </wp:positionV>
              <wp:extent cx="321310" cy="8134350"/>
              <wp:effectExtent l="0" t="2540" r="4445" b="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813435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0F11F5D3" w14:textId="21E32D0A" w:rsidR="005005C8" w:rsidRPr="00C72A0F" w:rsidRDefault="005005C8" w:rsidP="00111A3B">
                          <w:pPr>
                            <w:jc w:val="center"/>
                            <w:rPr>
                              <w:rFonts w:cs="Arial"/>
                              <w:color w:val="005386"/>
                              <w:sz w:val="12"/>
                              <w:szCs w:val="12"/>
                            </w:rPr>
                          </w:pPr>
                          <w:r w:rsidRPr="00C72A0F">
                            <w:rPr>
                              <w:rFonts w:cs="Arial"/>
                              <w:b/>
                              <w:bCs/>
                              <w:color w:val="DA291C"/>
                              <w:sz w:val="12"/>
                              <w:szCs w:val="12"/>
                            </w:rPr>
                            <w:t xml:space="preserve"> </w:t>
                          </w:r>
                          <w:r w:rsidRPr="00C72A0F">
                            <w:rPr>
                              <w:rFonts w:cs="Arial"/>
                              <w:color w:val="005386"/>
                              <w:sz w:val="12"/>
                              <w:szCs w:val="12"/>
                            </w:rPr>
                            <w:t xml:space="preserve">© Dassault Systèmes | </w:t>
                          </w:r>
                          <w:proofErr w:type="spellStart"/>
                          <w:r w:rsidRPr="00C72A0F">
                            <w:rPr>
                              <w:rFonts w:cs="Arial"/>
                              <w:color w:val="005386"/>
                              <w:sz w:val="12"/>
                              <w:szCs w:val="12"/>
                            </w:rPr>
                            <w:t>Confidential</w:t>
                          </w:r>
                          <w:proofErr w:type="spellEnd"/>
                          <w:r w:rsidRPr="00C72A0F">
                            <w:rPr>
                              <w:rFonts w:cs="Arial"/>
                              <w:color w:val="005386"/>
                              <w:sz w:val="12"/>
                              <w:szCs w:val="12"/>
                            </w:rPr>
                            <w:t xml:space="preserve"> Information</w:t>
                          </w:r>
                          <w:r w:rsidR="00412334" w:rsidRPr="00C72A0F">
                            <w:rPr>
                              <w:rFonts w:cs="Arial"/>
                              <w:color w:val="005386"/>
                              <w:sz w:val="12"/>
                              <w:szCs w:val="12"/>
                            </w:rPr>
                            <w:t xml:space="preserve"> | </w:t>
                          </w:r>
                          <w:r w:rsidR="006F2839">
                            <w:rPr>
                              <w:rFonts w:cs="Arial"/>
                              <w:color w:val="005386"/>
                              <w:sz w:val="12"/>
                              <w:szCs w:val="12"/>
                            </w:rPr>
                            <w:t>2025</w:t>
                          </w:r>
                        </w:p>
                        <w:p w14:paraId="3F105A52" w14:textId="77777777" w:rsidR="005005C8" w:rsidRPr="00111A3B" w:rsidRDefault="005005C8" w:rsidP="00592E96">
                          <w:pPr>
                            <w:jc w:val="center"/>
                            <w:rPr>
                              <w:color w:val="005386"/>
                              <w:sz w:val="12"/>
                              <w:szCs w:val="12"/>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C43E6E" id="_x0000_t202" coordsize="21600,21600" o:spt="202" path="m,l,21600r21600,l21600,xe">
              <v:stroke joinstyle="miter"/>
              <v:path gradientshapeok="t" o:connecttype="rect"/>
            </v:shapetype>
            <v:shape id="Text Box 6" o:spid="_x0000_s1049" type="#_x0000_t202" style="position:absolute;margin-left:41.85pt;margin-top:100.7pt;width:25.3pt;height:640.5pt;z-index:2516633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" stroked="f" strokeweight="0">
              <v:textbox style="layout-flow:vertical;mso-layout-flow-alt:bottom-to-top">
                <w:txbxContent>
                  <w:p w14:paraId="0F11F5D3" w14:textId="21E32D0A" w:rsidR="005005C8" w:rsidRPr="00C72A0F" w:rsidRDefault="005005C8" w:rsidP="00111A3B">
                    <w:pPr>
                      <w:jc w:val="center"/>
                      <w:rPr>
                        <w:rFonts w:cs="Arial"/>
                        <w:color w:val="005386"/>
                        <w:sz w:val="12"/>
                        <w:szCs w:val="12"/>
                      </w:rPr>
                    </w:pPr>
                    <w:r w:rsidRPr="00C72A0F">
                      <w:rPr>
                        <w:rFonts w:cs="Arial"/>
                        <w:b/>
                        <w:bCs/>
                        <w:color w:val="DA291C"/>
                        <w:sz w:val="12"/>
                        <w:szCs w:val="12"/>
                      </w:rPr>
                      <w:t xml:space="preserve"> </w:t>
                    </w:r>
                    <w:r w:rsidRPr="00C72A0F">
                      <w:rPr>
                        <w:rFonts w:cs="Arial"/>
                        <w:color w:val="005386"/>
                        <w:sz w:val="12"/>
                        <w:szCs w:val="12"/>
                      </w:rPr>
                      <w:t xml:space="preserve">© Dassault Systèmes | </w:t>
                    </w:r>
                    <w:proofErr w:type="spellStart"/>
                    <w:r w:rsidRPr="00C72A0F">
                      <w:rPr>
                        <w:rFonts w:cs="Arial"/>
                        <w:color w:val="005386"/>
                        <w:sz w:val="12"/>
                        <w:szCs w:val="12"/>
                      </w:rPr>
                      <w:t>Confidential</w:t>
                    </w:r>
                    <w:proofErr w:type="spellEnd"/>
                    <w:r w:rsidRPr="00C72A0F">
                      <w:rPr>
                        <w:rFonts w:cs="Arial"/>
                        <w:color w:val="005386"/>
                        <w:sz w:val="12"/>
                        <w:szCs w:val="12"/>
                      </w:rPr>
                      <w:t xml:space="preserve"> Information</w:t>
                    </w:r>
                    <w:r w:rsidR="00412334" w:rsidRPr="00C72A0F">
                      <w:rPr>
                        <w:rFonts w:cs="Arial"/>
                        <w:color w:val="005386"/>
                        <w:sz w:val="12"/>
                        <w:szCs w:val="12"/>
                      </w:rPr>
                      <w:t xml:space="preserve"> | </w:t>
                    </w:r>
                    <w:r w:rsidR="006F2839">
                      <w:rPr>
                        <w:rFonts w:cs="Arial"/>
                        <w:color w:val="005386"/>
                        <w:sz w:val="12"/>
                        <w:szCs w:val="12"/>
                      </w:rPr>
                      <w:t>2025</w:t>
                    </w:r>
                  </w:p>
                  <w:p w14:paraId="3F105A52" w14:textId="77777777" w:rsidR="005005C8" w:rsidRPr="00111A3B" w:rsidRDefault="005005C8" w:rsidP="00592E96">
                    <w:pPr>
                      <w:jc w:val="center"/>
                      <w:rPr>
                        <w:color w:val="005386"/>
                        <w:sz w:val="12"/>
                        <w:szCs w:val="12"/>
                      </w:rPr>
                    </w:pPr>
                  </w:p>
                </w:txbxContent>
              </v:textbox>
              <w10:wrap anchorx="margin" anchory="page"/>
            </v:shape>
          </w:pict>
        </mc:Fallback>
      </mc:AlternateContent>
    </w:r>
    <w:r>
      <w:softHyphen/>
    </w:r>
    <w:r>
      <w:tab/>
    </w:r>
    <w:r>
      <w:softHyphen/>
    </w:r>
  </w:p>
  <w:p w14:paraId="007F7A22" w14:textId="77777777" w:rsidR="000F23FD" w:rsidRDefault="000F23F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E1F9A"/>
    <w:multiLevelType w:val="multilevel"/>
    <w:tmpl w:val="928EF04C"/>
    <w:lvl w:ilvl="0">
      <w:start w:val="1"/>
      <w:numFmt w:val="decimal"/>
      <w:pStyle w:val="3DSoldTitle1"/>
      <w:lvlText w:val="%1."/>
      <w:lvlJc w:val="left"/>
      <w:pPr>
        <w:ind w:left="360" w:hanging="360"/>
      </w:pPr>
      <w:rPr>
        <w:b/>
        <w:sz w:val="32"/>
        <w:szCs w:val="32"/>
      </w:rPr>
    </w:lvl>
    <w:lvl w:ilvl="1">
      <w:start w:val="1"/>
      <w:numFmt w:val="decimal"/>
      <w:pStyle w:val="3DSoldTitl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7B158C"/>
    <w:multiLevelType w:val="multilevel"/>
    <w:tmpl w:val="80269A9A"/>
    <w:lvl w:ilvl="0">
      <w:start w:val="1"/>
      <w:numFmt w:val="decimal"/>
      <w:pStyle w:val="3DSTitle1"/>
      <w:lvlText w:val="%1."/>
      <w:lvlJc w:val="left"/>
      <w:pPr>
        <w:ind w:left="360" w:hanging="360"/>
      </w:pPr>
    </w:lvl>
    <w:lvl w:ilvl="1">
      <w:start w:val="1"/>
      <w:numFmt w:val="decimal"/>
      <w:pStyle w:val="3DSTitle2"/>
      <w:lvlText w:val="%1.%2."/>
      <w:lvlJc w:val="left"/>
      <w:pPr>
        <w:ind w:left="792" w:hanging="432"/>
      </w:pPr>
    </w:lvl>
    <w:lvl w:ilvl="2">
      <w:start w:val="1"/>
      <w:numFmt w:val="decimal"/>
      <w:pStyle w:val="3DSTitl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5052F7"/>
    <w:multiLevelType w:val="hybridMultilevel"/>
    <w:tmpl w:val="19788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2032A5"/>
    <w:multiLevelType w:val="hybridMultilevel"/>
    <w:tmpl w:val="3CCE2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5F1CBC"/>
    <w:multiLevelType w:val="hybridMultilevel"/>
    <w:tmpl w:val="7018D3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871A56"/>
    <w:multiLevelType w:val="hybridMultilevel"/>
    <w:tmpl w:val="0DE8F84C"/>
    <w:lvl w:ilvl="0" w:tplc="132CF394">
      <w:start w:val="30"/>
      <w:numFmt w:val="bullet"/>
      <w:lvlText w:val="-"/>
      <w:lvlJc w:val="left"/>
      <w:pPr>
        <w:ind w:left="1080" w:hanging="360"/>
      </w:pPr>
      <w:rPr>
        <w:rFonts w:ascii="3DS V2" w:eastAsia="SimSun" w:hAnsi="3DS V2"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3E71F1D"/>
    <w:multiLevelType w:val="hybridMultilevel"/>
    <w:tmpl w:val="2598C02A"/>
    <w:lvl w:ilvl="0" w:tplc="5C9AD4DA">
      <w:start w:val="1"/>
      <w:numFmt w:val="decimal"/>
      <w:lvlText w:val="%1."/>
      <w:lvlJc w:val="left"/>
      <w:pPr>
        <w:ind w:left="720" w:hanging="360"/>
      </w:pPr>
      <w:rPr>
        <w:rFonts w:ascii="3DS V2" w:hAnsi="3DS V2"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FA199F"/>
    <w:multiLevelType w:val="multilevel"/>
    <w:tmpl w:val="531E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A701A7"/>
    <w:multiLevelType w:val="multilevel"/>
    <w:tmpl w:val="2994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372B11"/>
    <w:multiLevelType w:val="hybridMultilevel"/>
    <w:tmpl w:val="BF20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936BAF"/>
    <w:multiLevelType w:val="hybridMultilevel"/>
    <w:tmpl w:val="250A4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1900EC"/>
    <w:multiLevelType w:val="hybridMultilevel"/>
    <w:tmpl w:val="0B342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490BDB"/>
    <w:multiLevelType w:val="multilevel"/>
    <w:tmpl w:val="0BD0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6C4CF4"/>
    <w:multiLevelType w:val="hybridMultilevel"/>
    <w:tmpl w:val="08760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E12B2D"/>
    <w:multiLevelType w:val="multilevel"/>
    <w:tmpl w:val="67B4D650"/>
    <w:lvl w:ilvl="0">
      <w:start w:val="1"/>
      <w:numFmt w:val="decimal"/>
      <w:lvlText w:val="%1."/>
      <w:lvlJc w:val="left"/>
      <w:pPr>
        <w:ind w:left="360" w:hanging="360"/>
      </w:pPr>
    </w:lvl>
    <w:lvl w:ilvl="1">
      <w:start w:val="1"/>
      <w:numFmt w:val="decimal"/>
      <w:pStyle w:val="Titre21"/>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0D433E4"/>
    <w:multiLevelType w:val="multilevel"/>
    <w:tmpl w:val="77CC5294"/>
    <w:lvl w:ilvl="0">
      <w:start w:val="1"/>
      <w:numFmt w:val="decimal"/>
      <w:pStyle w:val="Titre1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B9E3E03"/>
    <w:multiLevelType w:val="hybridMultilevel"/>
    <w:tmpl w:val="B572690E"/>
    <w:lvl w:ilvl="0" w:tplc="F6C2F80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9739E0"/>
    <w:multiLevelType w:val="hybridMultilevel"/>
    <w:tmpl w:val="B3D8162C"/>
    <w:lvl w:ilvl="0" w:tplc="FA7ADA78">
      <w:numFmt w:val="bullet"/>
      <w:lvlText w:val="–"/>
      <w:lvlJc w:val="left"/>
      <w:pPr>
        <w:ind w:left="720" w:hanging="360"/>
      </w:pPr>
      <w:rPr>
        <w:rFonts w:ascii="3DS V2" w:eastAsia="SimSun" w:hAnsi="3DS V2"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4835D4"/>
    <w:multiLevelType w:val="hybridMultilevel"/>
    <w:tmpl w:val="7854B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8444A3"/>
    <w:multiLevelType w:val="multilevel"/>
    <w:tmpl w:val="E45AE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130CF5"/>
    <w:multiLevelType w:val="multilevel"/>
    <w:tmpl w:val="5E6A68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Titre3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A56180"/>
    <w:multiLevelType w:val="multilevel"/>
    <w:tmpl w:val="872A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1D3314"/>
    <w:multiLevelType w:val="hybridMultilevel"/>
    <w:tmpl w:val="749020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92E59"/>
    <w:multiLevelType w:val="multilevel"/>
    <w:tmpl w:val="92B0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A22068"/>
    <w:multiLevelType w:val="hybridMultilevel"/>
    <w:tmpl w:val="CAEA310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770729E0"/>
    <w:multiLevelType w:val="hybridMultilevel"/>
    <w:tmpl w:val="BA141438"/>
    <w:lvl w:ilvl="0" w:tplc="227C65B0">
      <w:start w:val="1"/>
      <w:numFmt w:val="bullet"/>
      <w:pStyle w:val="3DSTitleChapter"/>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90805ED"/>
    <w:multiLevelType w:val="hybridMultilevel"/>
    <w:tmpl w:val="01A69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18103F"/>
    <w:multiLevelType w:val="hybridMultilevel"/>
    <w:tmpl w:val="C8B8D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0"/>
  </w:num>
  <w:num w:numId="3">
    <w:abstractNumId w:val="14"/>
  </w:num>
  <w:num w:numId="4">
    <w:abstractNumId w:val="20"/>
  </w:num>
  <w:num w:numId="5">
    <w:abstractNumId w:val="15"/>
  </w:num>
  <w:num w:numId="6">
    <w:abstractNumId w:val="1"/>
  </w:num>
  <w:num w:numId="7">
    <w:abstractNumId w:val="27"/>
  </w:num>
  <w:num w:numId="8">
    <w:abstractNumId w:val="13"/>
  </w:num>
  <w:num w:numId="9">
    <w:abstractNumId w:val="3"/>
  </w:num>
  <w:num w:numId="10">
    <w:abstractNumId w:val="6"/>
  </w:num>
  <w:num w:numId="11">
    <w:abstractNumId w:val="12"/>
  </w:num>
  <w:num w:numId="12">
    <w:abstractNumId w:val="23"/>
  </w:num>
  <w:num w:numId="13">
    <w:abstractNumId w:val="26"/>
  </w:num>
  <w:num w:numId="14">
    <w:abstractNumId w:val="24"/>
  </w:num>
  <w:num w:numId="15">
    <w:abstractNumId w:val="16"/>
  </w:num>
  <w:num w:numId="16">
    <w:abstractNumId w:val="2"/>
  </w:num>
  <w:num w:numId="17">
    <w:abstractNumId w:val="19"/>
  </w:num>
  <w:num w:numId="18">
    <w:abstractNumId w:val="7"/>
  </w:num>
  <w:num w:numId="19">
    <w:abstractNumId w:val="8"/>
  </w:num>
  <w:num w:numId="20">
    <w:abstractNumId w:val="21"/>
  </w:num>
  <w:num w:numId="21">
    <w:abstractNumId w:val="11"/>
  </w:num>
  <w:num w:numId="22">
    <w:abstractNumId w:val="10"/>
  </w:num>
  <w:num w:numId="23">
    <w:abstractNumId w:val="4"/>
  </w:num>
  <w:num w:numId="24">
    <w:abstractNumId w:val="5"/>
  </w:num>
  <w:num w:numId="25">
    <w:abstractNumId w:val="22"/>
  </w:num>
  <w:num w:numId="26">
    <w:abstractNumId w:val="18"/>
  </w:num>
  <w:num w:numId="27">
    <w:abstractNumId w:val="17"/>
  </w:num>
  <w:num w:numId="28">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attachedTemplate r:id="rId1"/>
  <w:defaultTabStop w:val="708"/>
  <w:hyphenationZone w:val="425"/>
  <w:drawingGridHorizontalSpacing w:val="110"/>
  <w:displayHorizontalDrawingGridEvery w:val="2"/>
  <w:characterSpacingControl w:val="doNotCompress"/>
  <w:hdrShapeDefaults>
    <o:shapedefaults v:ext="edit" spidmax="2049" style="mso-position-horizontal:center;mso-position-horizontal-relative:right-margin-area"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A80"/>
    <w:rsid w:val="00000D2D"/>
    <w:rsid w:val="00002860"/>
    <w:rsid w:val="00002B89"/>
    <w:rsid w:val="000034DF"/>
    <w:rsid w:val="00004B9C"/>
    <w:rsid w:val="000051C9"/>
    <w:rsid w:val="00005B8C"/>
    <w:rsid w:val="00005D39"/>
    <w:rsid w:val="00005DB8"/>
    <w:rsid w:val="000070E6"/>
    <w:rsid w:val="000100D2"/>
    <w:rsid w:val="00010396"/>
    <w:rsid w:val="00010C82"/>
    <w:rsid w:val="00011528"/>
    <w:rsid w:val="00011681"/>
    <w:rsid w:val="00011736"/>
    <w:rsid w:val="0001243F"/>
    <w:rsid w:val="00012884"/>
    <w:rsid w:val="00012937"/>
    <w:rsid w:val="00013066"/>
    <w:rsid w:val="000133DC"/>
    <w:rsid w:val="00013ED9"/>
    <w:rsid w:val="00014B8E"/>
    <w:rsid w:val="0001614D"/>
    <w:rsid w:val="0001615B"/>
    <w:rsid w:val="0001651C"/>
    <w:rsid w:val="000165B4"/>
    <w:rsid w:val="000176DA"/>
    <w:rsid w:val="00020012"/>
    <w:rsid w:val="000210EC"/>
    <w:rsid w:val="00021471"/>
    <w:rsid w:val="00021B5F"/>
    <w:rsid w:val="0002255F"/>
    <w:rsid w:val="00022C74"/>
    <w:rsid w:val="00023398"/>
    <w:rsid w:val="00023661"/>
    <w:rsid w:val="00023904"/>
    <w:rsid w:val="000239B5"/>
    <w:rsid w:val="00024310"/>
    <w:rsid w:val="00024C27"/>
    <w:rsid w:val="00025186"/>
    <w:rsid w:val="000266DD"/>
    <w:rsid w:val="00026BBB"/>
    <w:rsid w:val="00026F8E"/>
    <w:rsid w:val="0002785F"/>
    <w:rsid w:val="00027C19"/>
    <w:rsid w:val="0003048C"/>
    <w:rsid w:val="00032D6A"/>
    <w:rsid w:val="0003300E"/>
    <w:rsid w:val="0003322E"/>
    <w:rsid w:val="00034B3E"/>
    <w:rsid w:val="00034F09"/>
    <w:rsid w:val="00034FAA"/>
    <w:rsid w:val="00035AA6"/>
    <w:rsid w:val="0003606A"/>
    <w:rsid w:val="00036726"/>
    <w:rsid w:val="000367C3"/>
    <w:rsid w:val="00037668"/>
    <w:rsid w:val="00037ADF"/>
    <w:rsid w:val="000408B0"/>
    <w:rsid w:val="00040CC2"/>
    <w:rsid w:val="00040E55"/>
    <w:rsid w:val="00042632"/>
    <w:rsid w:val="00043B80"/>
    <w:rsid w:val="00043FBD"/>
    <w:rsid w:val="00046AA9"/>
    <w:rsid w:val="000476B2"/>
    <w:rsid w:val="00050048"/>
    <w:rsid w:val="000507A4"/>
    <w:rsid w:val="00053658"/>
    <w:rsid w:val="0005374B"/>
    <w:rsid w:val="00054067"/>
    <w:rsid w:val="00054763"/>
    <w:rsid w:val="00054B46"/>
    <w:rsid w:val="00055430"/>
    <w:rsid w:val="0005683D"/>
    <w:rsid w:val="00056EDD"/>
    <w:rsid w:val="00060139"/>
    <w:rsid w:val="00061140"/>
    <w:rsid w:val="00061FD7"/>
    <w:rsid w:val="00062186"/>
    <w:rsid w:val="0006249E"/>
    <w:rsid w:val="00063353"/>
    <w:rsid w:val="000637CE"/>
    <w:rsid w:val="00063C1B"/>
    <w:rsid w:val="00063E6F"/>
    <w:rsid w:val="0006421D"/>
    <w:rsid w:val="00064BFB"/>
    <w:rsid w:val="00065605"/>
    <w:rsid w:val="00065719"/>
    <w:rsid w:val="00066BC0"/>
    <w:rsid w:val="00067A08"/>
    <w:rsid w:val="00070463"/>
    <w:rsid w:val="00071135"/>
    <w:rsid w:val="000723DF"/>
    <w:rsid w:val="00072C66"/>
    <w:rsid w:val="00072F1A"/>
    <w:rsid w:val="00073242"/>
    <w:rsid w:val="00073357"/>
    <w:rsid w:val="00073537"/>
    <w:rsid w:val="00073D7E"/>
    <w:rsid w:val="00073E80"/>
    <w:rsid w:val="0007496A"/>
    <w:rsid w:val="00075BDF"/>
    <w:rsid w:val="00075F3C"/>
    <w:rsid w:val="00076611"/>
    <w:rsid w:val="00076CE4"/>
    <w:rsid w:val="00076DB4"/>
    <w:rsid w:val="000770A6"/>
    <w:rsid w:val="000772A7"/>
    <w:rsid w:val="00077BC3"/>
    <w:rsid w:val="00077DA9"/>
    <w:rsid w:val="000817CC"/>
    <w:rsid w:val="0008204C"/>
    <w:rsid w:val="000835ED"/>
    <w:rsid w:val="00084A88"/>
    <w:rsid w:val="00085210"/>
    <w:rsid w:val="00085CF8"/>
    <w:rsid w:val="00085FF6"/>
    <w:rsid w:val="00087080"/>
    <w:rsid w:val="000876C0"/>
    <w:rsid w:val="00087F71"/>
    <w:rsid w:val="000900BF"/>
    <w:rsid w:val="00092DCC"/>
    <w:rsid w:val="00095709"/>
    <w:rsid w:val="00095A4A"/>
    <w:rsid w:val="00095F16"/>
    <w:rsid w:val="00096022"/>
    <w:rsid w:val="000976C8"/>
    <w:rsid w:val="000979D9"/>
    <w:rsid w:val="000A0809"/>
    <w:rsid w:val="000A0892"/>
    <w:rsid w:val="000A0FFE"/>
    <w:rsid w:val="000A1DCB"/>
    <w:rsid w:val="000A2EA3"/>
    <w:rsid w:val="000A41CB"/>
    <w:rsid w:val="000A4B0C"/>
    <w:rsid w:val="000A4F10"/>
    <w:rsid w:val="000A5180"/>
    <w:rsid w:val="000A6029"/>
    <w:rsid w:val="000A6D50"/>
    <w:rsid w:val="000A73F4"/>
    <w:rsid w:val="000A7E89"/>
    <w:rsid w:val="000B04BC"/>
    <w:rsid w:val="000B04F3"/>
    <w:rsid w:val="000B07E0"/>
    <w:rsid w:val="000B1546"/>
    <w:rsid w:val="000B372F"/>
    <w:rsid w:val="000B564F"/>
    <w:rsid w:val="000B61F9"/>
    <w:rsid w:val="000B63AE"/>
    <w:rsid w:val="000B64CF"/>
    <w:rsid w:val="000B6D9C"/>
    <w:rsid w:val="000B72AB"/>
    <w:rsid w:val="000B750E"/>
    <w:rsid w:val="000B7B73"/>
    <w:rsid w:val="000C0EB9"/>
    <w:rsid w:val="000C1A2C"/>
    <w:rsid w:val="000C20EC"/>
    <w:rsid w:val="000C3023"/>
    <w:rsid w:val="000C31E6"/>
    <w:rsid w:val="000C3DBC"/>
    <w:rsid w:val="000C3F3F"/>
    <w:rsid w:val="000C4083"/>
    <w:rsid w:val="000C4AF8"/>
    <w:rsid w:val="000C4D7F"/>
    <w:rsid w:val="000C5220"/>
    <w:rsid w:val="000C64BE"/>
    <w:rsid w:val="000C6584"/>
    <w:rsid w:val="000C6B3B"/>
    <w:rsid w:val="000C7CFC"/>
    <w:rsid w:val="000D18AF"/>
    <w:rsid w:val="000D1BEC"/>
    <w:rsid w:val="000D26F6"/>
    <w:rsid w:val="000D361F"/>
    <w:rsid w:val="000D3D95"/>
    <w:rsid w:val="000D45AD"/>
    <w:rsid w:val="000D45B2"/>
    <w:rsid w:val="000D60D5"/>
    <w:rsid w:val="000D6800"/>
    <w:rsid w:val="000D6BFD"/>
    <w:rsid w:val="000D6DAE"/>
    <w:rsid w:val="000D7F82"/>
    <w:rsid w:val="000E0073"/>
    <w:rsid w:val="000E1ACD"/>
    <w:rsid w:val="000E1C6E"/>
    <w:rsid w:val="000E2FB3"/>
    <w:rsid w:val="000E3C35"/>
    <w:rsid w:val="000E4127"/>
    <w:rsid w:val="000E4830"/>
    <w:rsid w:val="000E5719"/>
    <w:rsid w:val="000E5AED"/>
    <w:rsid w:val="000E5BCD"/>
    <w:rsid w:val="000E6008"/>
    <w:rsid w:val="000E68BB"/>
    <w:rsid w:val="000E6F87"/>
    <w:rsid w:val="000E6FFF"/>
    <w:rsid w:val="000E706A"/>
    <w:rsid w:val="000E762B"/>
    <w:rsid w:val="000F106B"/>
    <w:rsid w:val="000F17BA"/>
    <w:rsid w:val="000F215D"/>
    <w:rsid w:val="000F23FD"/>
    <w:rsid w:val="000F2915"/>
    <w:rsid w:val="000F30A3"/>
    <w:rsid w:val="000F3AB7"/>
    <w:rsid w:val="000F4A49"/>
    <w:rsid w:val="000F506D"/>
    <w:rsid w:val="000F6585"/>
    <w:rsid w:val="00100ACF"/>
    <w:rsid w:val="0010285C"/>
    <w:rsid w:val="00103002"/>
    <w:rsid w:val="001032F7"/>
    <w:rsid w:val="001056A4"/>
    <w:rsid w:val="001059E4"/>
    <w:rsid w:val="00105B19"/>
    <w:rsid w:val="00106ED6"/>
    <w:rsid w:val="00110032"/>
    <w:rsid w:val="00110A37"/>
    <w:rsid w:val="0011127A"/>
    <w:rsid w:val="00111299"/>
    <w:rsid w:val="00111310"/>
    <w:rsid w:val="00111461"/>
    <w:rsid w:val="00111582"/>
    <w:rsid w:val="00111A3B"/>
    <w:rsid w:val="00112546"/>
    <w:rsid w:val="001139A2"/>
    <w:rsid w:val="00113DF8"/>
    <w:rsid w:val="001158FB"/>
    <w:rsid w:val="001166F1"/>
    <w:rsid w:val="00117A5C"/>
    <w:rsid w:val="00117FF2"/>
    <w:rsid w:val="00120B07"/>
    <w:rsid w:val="00120EE1"/>
    <w:rsid w:val="001215F2"/>
    <w:rsid w:val="00121CC2"/>
    <w:rsid w:val="00121EF0"/>
    <w:rsid w:val="00124665"/>
    <w:rsid w:val="00125079"/>
    <w:rsid w:val="00125B1E"/>
    <w:rsid w:val="00126266"/>
    <w:rsid w:val="00127609"/>
    <w:rsid w:val="001314A5"/>
    <w:rsid w:val="00132866"/>
    <w:rsid w:val="00133D71"/>
    <w:rsid w:val="001340CE"/>
    <w:rsid w:val="00135D50"/>
    <w:rsid w:val="00136E35"/>
    <w:rsid w:val="00137197"/>
    <w:rsid w:val="00137446"/>
    <w:rsid w:val="00137765"/>
    <w:rsid w:val="00140035"/>
    <w:rsid w:val="0014085E"/>
    <w:rsid w:val="00140E3E"/>
    <w:rsid w:val="001427D3"/>
    <w:rsid w:val="00142ADC"/>
    <w:rsid w:val="0014349D"/>
    <w:rsid w:val="00143821"/>
    <w:rsid w:val="0014479D"/>
    <w:rsid w:val="00144BA7"/>
    <w:rsid w:val="00144EF9"/>
    <w:rsid w:val="00145307"/>
    <w:rsid w:val="0014622F"/>
    <w:rsid w:val="00146CBE"/>
    <w:rsid w:val="00146F1C"/>
    <w:rsid w:val="00152A2D"/>
    <w:rsid w:val="00152DE6"/>
    <w:rsid w:val="00153CE4"/>
    <w:rsid w:val="00153D1D"/>
    <w:rsid w:val="00153DBA"/>
    <w:rsid w:val="001540F6"/>
    <w:rsid w:val="00154C58"/>
    <w:rsid w:val="00154EE4"/>
    <w:rsid w:val="00156961"/>
    <w:rsid w:val="001575C7"/>
    <w:rsid w:val="0015777D"/>
    <w:rsid w:val="00160137"/>
    <w:rsid w:val="00160ABE"/>
    <w:rsid w:val="001614E8"/>
    <w:rsid w:val="00161515"/>
    <w:rsid w:val="001623C3"/>
    <w:rsid w:val="00162C45"/>
    <w:rsid w:val="001633AE"/>
    <w:rsid w:val="001639C7"/>
    <w:rsid w:val="00164288"/>
    <w:rsid w:val="00164866"/>
    <w:rsid w:val="00165282"/>
    <w:rsid w:val="001666B2"/>
    <w:rsid w:val="0016735C"/>
    <w:rsid w:val="0016763A"/>
    <w:rsid w:val="00167796"/>
    <w:rsid w:val="00170B32"/>
    <w:rsid w:val="001710D4"/>
    <w:rsid w:val="0017131F"/>
    <w:rsid w:val="001718DD"/>
    <w:rsid w:val="00173E62"/>
    <w:rsid w:val="00174231"/>
    <w:rsid w:val="001742E6"/>
    <w:rsid w:val="0017476C"/>
    <w:rsid w:val="00174FD0"/>
    <w:rsid w:val="001756C9"/>
    <w:rsid w:val="00175C7A"/>
    <w:rsid w:val="00176404"/>
    <w:rsid w:val="0017667C"/>
    <w:rsid w:val="00176C48"/>
    <w:rsid w:val="00176F2E"/>
    <w:rsid w:val="00176F34"/>
    <w:rsid w:val="001771FB"/>
    <w:rsid w:val="0017728E"/>
    <w:rsid w:val="00177B0F"/>
    <w:rsid w:val="00177E72"/>
    <w:rsid w:val="00180638"/>
    <w:rsid w:val="0018071A"/>
    <w:rsid w:val="001812C8"/>
    <w:rsid w:val="00181505"/>
    <w:rsid w:val="00181D3B"/>
    <w:rsid w:val="001824AD"/>
    <w:rsid w:val="00184054"/>
    <w:rsid w:val="0018465F"/>
    <w:rsid w:val="00184DAE"/>
    <w:rsid w:val="00185640"/>
    <w:rsid w:val="001856D5"/>
    <w:rsid w:val="00185D54"/>
    <w:rsid w:val="00185E16"/>
    <w:rsid w:val="00186918"/>
    <w:rsid w:val="00186B1E"/>
    <w:rsid w:val="001874CD"/>
    <w:rsid w:val="00187B50"/>
    <w:rsid w:val="00190004"/>
    <w:rsid w:val="00190538"/>
    <w:rsid w:val="001906A5"/>
    <w:rsid w:val="00190BA5"/>
    <w:rsid w:val="001911ED"/>
    <w:rsid w:val="0019197E"/>
    <w:rsid w:val="00191BB0"/>
    <w:rsid w:val="001924D1"/>
    <w:rsid w:val="001926C9"/>
    <w:rsid w:val="00195741"/>
    <w:rsid w:val="0019578B"/>
    <w:rsid w:val="00195DD1"/>
    <w:rsid w:val="001961F3"/>
    <w:rsid w:val="001963AF"/>
    <w:rsid w:val="00196D6A"/>
    <w:rsid w:val="001972C0"/>
    <w:rsid w:val="0019798F"/>
    <w:rsid w:val="00197994"/>
    <w:rsid w:val="00197C57"/>
    <w:rsid w:val="00197D77"/>
    <w:rsid w:val="00197F5A"/>
    <w:rsid w:val="001A004F"/>
    <w:rsid w:val="001A1579"/>
    <w:rsid w:val="001A185B"/>
    <w:rsid w:val="001A2C0B"/>
    <w:rsid w:val="001A3E8C"/>
    <w:rsid w:val="001A4806"/>
    <w:rsid w:val="001A49F3"/>
    <w:rsid w:val="001A4DFB"/>
    <w:rsid w:val="001A5179"/>
    <w:rsid w:val="001A6377"/>
    <w:rsid w:val="001A6636"/>
    <w:rsid w:val="001A6649"/>
    <w:rsid w:val="001A68A5"/>
    <w:rsid w:val="001A6C82"/>
    <w:rsid w:val="001A7A56"/>
    <w:rsid w:val="001A7AEF"/>
    <w:rsid w:val="001A7B8D"/>
    <w:rsid w:val="001A7EEC"/>
    <w:rsid w:val="001B00A9"/>
    <w:rsid w:val="001B018E"/>
    <w:rsid w:val="001B0257"/>
    <w:rsid w:val="001B09E3"/>
    <w:rsid w:val="001B2541"/>
    <w:rsid w:val="001B2E46"/>
    <w:rsid w:val="001B3621"/>
    <w:rsid w:val="001B3876"/>
    <w:rsid w:val="001B4329"/>
    <w:rsid w:val="001B4583"/>
    <w:rsid w:val="001B5736"/>
    <w:rsid w:val="001B646D"/>
    <w:rsid w:val="001B6587"/>
    <w:rsid w:val="001B69AC"/>
    <w:rsid w:val="001B6F98"/>
    <w:rsid w:val="001B7AEA"/>
    <w:rsid w:val="001C190A"/>
    <w:rsid w:val="001C1A95"/>
    <w:rsid w:val="001C1F1C"/>
    <w:rsid w:val="001C29B1"/>
    <w:rsid w:val="001C2DF2"/>
    <w:rsid w:val="001C34CF"/>
    <w:rsid w:val="001C3F46"/>
    <w:rsid w:val="001C52C8"/>
    <w:rsid w:val="001C543C"/>
    <w:rsid w:val="001C60A7"/>
    <w:rsid w:val="001C6E70"/>
    <w:rsid w:val="001C7022"/>
    <w:rsid w:val="001C768E"/>
    <w:rsid w:val="001D049A"/>
    <w:rsid w:val="001D05F9"/>
    <w:rsid w:val="001D16D1"/>
    <w:rsid w:val="001D20B6"/>
    <w:rsid w:val="001D2BB5"/>
    <w:rsid w:val="001D493A"/>
    <w:rsid w:val="001E059C"/>
    <w:rsid w:val="001E0E7E"/>
    <w:rsid w:val="001E1B87"/>
    <w:rsid w:val="001E3481"/>
    <w:rsid w:val="001E3ECD"/>
    <w:rsid w:val="001E613D"/>
    <w:rsid w:val="001E67BD"/>
    <w:rsid w:val="001F14E5"/>
    <w:rsid w:val="001F1F31"/>
    <w:rsid w:val="001F1F34"/>
    <w:rsid w:val="001F20EE"/>
    <w:rsid w:val="001F23AF"/>
    <w:rsid w:val="001F2FC5"/>
    <w:rsid w:val="001F3A25"/>
    <w:rsid w:val="001F3BBA"/>
    <w:rsid w:val="001F400F"/>
    <w:rsid w:val="001F4901"/>
    <w:rsid w:val="001F4B51"/>
    <w:rsid w:val="001F5C48"/>
    <w:rsid w:val="001F67EC"/>
    <w:rsid w:val="001F7521"/>
    <w:rsid w:val="001F7BC2"/>
    <w:rsid w:val="00200047"/>
    <w:rsid w:val="00200109"/>
    <w:rsid w:val="00200196"/>
    <w:rsid w:val="00200D58"/>
    <w:rsid w:val="00203268"/>
    <w:rsid w:val="002039F3"/>
    <w:rsid w:val="002041F3"/>
    <w:rsid w:val="00205140"/>
    <w:rsid w:val="0020538A"/>
    <w:rsid w:val="00205EDD"/>
    <w:rsid w:val="00206804"/>
    <w:rsid w:val="002076D9"/>
    <w:rsid w:val="0021021F"/>
    <w:rsid w:val="002105DE"/>
    <w:rsid w:val="00210F28"/>
    <w:rsid w:val="00211878"/>
    <w:rsid w:val="002123CA"/>
    <w:rsid w:val="00212905"/>
    <w:rsid w:val="00212EE6"/>
    <w:rsid w:val="00212F6B"/>
    <w:rsid w:val="0021360F"/>
    <w:rsid w:val="00213885"/>
    <w:rsid w:val="00213DE4"/>
    <w:rsid w:val="00214A45"/>
    <w:rsid w:val="0021570E"/>
    <w:rsid w:val="00215B05"/>
    <w:rsid w:val="00215C87"/>
    <w:rsid w:val="002174A8"/>
    <w:rsid w:val="00217810"/>
    <w:rsid w:val="00217972"/>
    <w:rsid w:val="00220828"/>
    <w:rsid w:val="00220874"/>
    <w:rsid w:val="00221765"/>
    <w:rsid w:val="00221FDC"/>
    <w:rsid w:val="00222958"/>
    <w:rsid w:val="002237AD"/>
    <w:rsid w:val="00223B8B"/>
    <w:rsid w:val="00223D50"/>
    <w:rsid w:val="0022434B"/>
    <w:rsid w:val="00224DE6"/>
    <w:rsid w:val="00225199"/>
    <w:rsid w:val="002260BD"/>
    <w:rsid w:val="002268D4"/>
    <w:rsid w:val="00226955"/>
    <w:rsid w:val="00226F4A"/>
    <w:rsid w:val="00226F6C"/>
    <w:rsid w:val="0022771D"/>
    <w:rsid w:val="0023022E"/>
    <w:rsid w:val="00230D20"/>
    <w:rsid w:val="00233699"/>
    <w:rsid w:val="002338B8"/>
    <w:rsid w:val="00233D23"/>
    <w:rsid w:val="002342D1"/>
    <w:rsid w:val="002344E9"/>
    <w:rsid w:val="002349FD"/>
    <w:rsid w:val="00234C0F"/>
    <w:rsid w:val="002354D1"/>
    <w:rsid w:val="002355C1"/>
    <w:rsid w:val="00236516"/>
    <w:rsid w:val="00236FD8"/>
    <w:rsid w:val="00237015"/>
    <w:rsid w:val="00237D31"/>
    <w:rsid w:val="002407B5"/>
    <w:rsid w:val="0024093E"/>
    <w:rsid w:val="0024134C"/>
    <w:rsid w:val="002414F3"/>
    <w:rsid w:val="00241B99"/>
    <w:rsid w:val="00243355"/>
    <w:rsid w:val="00243387"/>
    <w:rsid w:val="00244471"/>
    <w:rsid w:val="002446AB"/>
    <w:rsid w:val="00244B01"/>
    <w:rsid w:val="0024511C"/>
    <w:rsid w:val="00245E77"/>
    <w:rsid w:val="00247B3B"/>
    <w:rsid w:val="00247FCB"/>
    <w:rsid w:val="00250A42"/>
    <w:rsid w:val="00251307"/>
    <w:rsid w:val="00251A9B"/>
    <w:rsid w:val="00251CEB"/>
    <w:rsid w:val="00251FE0"/>
    <w:rsid w:val="00252CD7"/>
    <w:rsid w:val="00253047"/>
    <w:rsid w:val="00253349"/>
    <w:rsid w:val="00253807"/>
    <w:rsid w:val="00253D92"/>
    <w:rsid w:val="002547B8"/>
    <w:rsid w:val="00254E79"/>
    <w:rsid w:val="002556D6"/>
    <w:rsid w:val="0025570F"/>
    <w:rsid w:val="00255E71"/>
    <w:rsid w:val="0025602A"/>
    <w:rsid w:val="0025743B"/>
    <w:rsid w:val="002576FC"/>
    <w:rsid w:val="0026032B"/>
    <w:rsid w:val="002623CD"/>
    <w:rsid w:val="00262833"/>
    <w:rsid w:val="00262BD9"/>
    <w:rsid w:val="002637E6"/>
    <w:rsid w:val="00264839"/>
    <w:rsid w:val="0026509D"/>
    <w:rsid w:val="002673BF"/>
    <w:rsid w:val="0026775C"/>
    <w:rsid w:val="00267A80"/>
    <w:rsid w:val="0027068B"/>
    <w:rsid w:val="00271A39"/>
    <w:rsid w:val="0027208D"/>
    <w:rsid w:val="00272856"/>
    <w:rsid w:val="00272B8F"/>
    <w:rsid w:val="002730F9"/>
    <w:rsid w:val="00273B04"/>
    <w:rsid w:val="00276D33"/>
    <w:rsid w:val="00276D7A"/>
    <w:rsid w:val="0027750A"/>
    <w:rsid w:val="002776A9"/>
    <w:rsid w:val="002777F8"/>
    <w:rsid w:val="00277876"/>
    <w:rsid w:val="00277EB5"/>
    <w:rsid w:val="00280F5E"/>
    <w:rsid w:val="00281353"/>
    <w:rsid w:val="00281976"/>
    <w:rsid w:val="00282270"/>
    <w:rsid w:val="002830F3"/>
    <w:rsid w:val="00283216"/>
    <w:rsid w:val="00283F1D"/>
    <w:rsid w:val="00284412"/>
    <w:rsid w:val="00284495"/>
    <w:rsid w:val="00285986"/>
    <w:rsid w:val="002867E2"/>
    <w:rsid w:val="0028692D"/>
    <w:rsid w:val="00286FD6"/>
    <w:rsid w:val="0028741A"/>
    <w:rsid w:val="002878DF"/>
    <w:rsid w:val="002879D7"/>
    <w:rsid w:val="00287A18"/>
    <w:rsid w:val="00290DBB"/>
    <w:rsid w:val="00291368"/>
    <w:rsid w:val="00291DC4"/>
    <w:rsid w:val="00292BA7"/>
    <w:rsid w:val="00292DAB"/>
    <w:rsid w:val="002933FB"/>
    <w:rsid w:val="00294598"/>
    <w:rsid w:val="00294A25"/>
    <w:rsid w:val="00295516"/>
    <w:rsid w:val="002956F6"/>
    <w:rsid w:val="00295A91"/>
    <w:rsid w:val="00296129"/>
    <w:rsid w:val="002969BB"/>
    <w:rsid w:val="002A01B8"/>
    <w:rsid w:val="002A09FA"/>
    <w:rsid w:val="002A1200"/>
    <w:rsid w:val="002A21B6"/>
    <w:rsid w:val="002A2289"/>
    <w:rsid w:val="002A2A60"/>
    <w:rsid w:val="002A2F80"/>
    <w:rsid w:val="002A3999"/>
    <w:rsid w:val="002A3A6E"/>
    <w:rsid w:val="002A3D43"/>
    <w:rsid w:val="002A43EB"/>
    <w:rsid w:val="002A503A"/>
    <w:rsid w:val="002A5639"/>
    <w:rsid w:val="002A6294"/>
    <w:rsid w:val="002A62F6"/>
    <w:rsid w:val="002A65A2"/>
    <w:rsid w:val="002A6900"/>
    <w:rsid w:val="002A748D"/>
    <w:rsid w:val="002A76F7"/>
    <w:rsid w:val="002B0328"/>
    <w:rsid w:val="002B0E77"/>
    <w:rsid w:val="002B26DD"/>
    <w:rsid w:val="002B270D"/>
    <w:rsid w:val="002B342E"/>
    <w:rsid w:val="002B3B87"/>
    <w:rsid w:val="002B3E23"/>
    <w:rsid w:val="002B46C2"/>
    <w:rsid w:val="002B4B83"/>
    <w:rsid w:val="002B50DC"/>
    <w:rsid w:val="002B51E4"/>
    <w:rsid w:val="002B7F5C"/>
    <w:rsid w:val="002C1DC0"/>
    <w:rsid w:val="002C1DDF"/>
    <w:rsid w:val="002C29CE"/>
    <w:rsid w:val="002C3533"/>
    <w:rsid w:val="002C43FA"/>
    <w:rsid w:val="002C526F"/>
    <w:rsid w:val="002C5A3C"/>
    <w:rsid w:val="002C5ECB"/>
    <w:rsid w:val="002C67BE"/>
    <w:rsid w:val="002C707E"/>
    <w:rsid w:val="002C79E6"/>
    <w:rsid w:val="002D0047"/>
    <w:rsid w:val="002D0BBC"/>
    <w:rsid w:val="002D0FD8"/>
    <w:rsid w:val="002D1074"/>
    <w:rsid w:val="002D129D"/>
    <w:rsid w:val="002D25C8"/>
    <w:rsid w:val="002D2A6E"/>
    <w:rsid w:val="002D3616"/>
    <w:rsid w:val="002D38A7"/>
    <w:rsid w:val="002D4846"/>
    <w:rsid w:val="002D53CC"/>
    <w:rsid w:val="002D5450"/>
    <w:rsid w:val="002D5BFC"/>
    <w:rsid w:val="002D6C04"/>
    <w:rsid w:val="002D6FE0"/>
    <w:rsid w:val="002D7126"/>
    <w:rsid w:val="002D7AD1"/>
    <w:rsid w:val="002E0970"/>
    <w:rsid w:val="002E1555"/>
    <w:rsid w:val="002E2909"/>
    <w:rsid w:val="002E2BA1"/>
    <w:rsid w:val="002E34F6"/>
    <w:rsid w:val="002E3BFC"/>
    <w:rsid w:val="002E5EEE"/>
    <w:rsid w:val="002E670D"/>
    <w:rsid w:val="002E7810"/>
    <w:rsid w:val="002F0189"/>
    <w:rsid w:val="002F0A63"/>
    <w:rsid w:val="002F1242"/>
    <w:rsid w:val="002F139B"/>
    <w:rsid w:val="002F14A7"/>
    <w:rsid w:val="002F237F"/>
    <w:rsid w:val="002F2ADC"/>
    <w:rsid w:val="002F3A88"/>
    <w:rsid w:val="002F3BEA"/>
    <w:rsid w:val="002F4E0F"/>
    <w:rsid w:val="002F5565"/>
    <w:rsid w:val="002F5E98"/>
    <w:rsid w:val="002F5F41"/>
    <w:rsid w:val="002F5FE6"/>
    <w:rsid w:val="002F6973"/>
    <w:rsid w:val="002F7CA2"/>
    <w:rsid w:val="003017E6"/>
    <w:rsid w:val="00301905"/>
    <w:rsid w:val="00301916"/>
    <w:rsid w:val="003026A3"/>
    <w:rsid w:val="003027F6"/>
    <w:rsid w:val="003036D6"/>
    <w:rsid w:val="00303BA7"/>
    <w:rsid w:val="00304753"/>
    <w:rsid w:val="00304FD7"/>
    <w:rsid w:val="00306ACD"/>
    <w:rsid w:val="00307B90"/>
    <w:rsid w:val="003111E5"/>
    <w:rsid w:val="00311857"/>
    <w:rsid w:val="003123AB"/>
    <w:rsid w:val="003129A0"/>
    <w:rsid w:val="00314305"/>
    <w:rsid w:val="00315E9A"/>
    <w:rsid w:val="00317C52"/>
    <w:rsid w:val="003209EF"/>
    <w:rsid w:val="00320B4D"/>
    <w:rsid w:val="00320ECA"/>
    <w:rsid w:val="00321133"/>
    <w:rsid w:val="00321CC2"/>
    <w:rsid w:val="0032350F"/>
    <w:rsid w:val="00323EFB"/>
    <w:rsid w:val="0032452A"/>
    <w:rsid w:val="003247D1"/>
    <w:rsid w:val="00327A4F"/>
    <w:rsid w:val="003301AE"/>
    <w:rsid w:val="003305FA"/>
    <w:rsid w:val="003307DB"/>
    <w:rsid w:val="00330C57"/>
    <w:rsid w:val="00330F32"/>
    <w:rsid w:val="00331500"/>
    <w:rsid w:val="00331D1E"/>
    <w:rsid w:val="00331EE9"/>
    <w:rsid w:val="003328A9"/>
    <w:rsid w:val="00332D10"/>
    <w:rsid w:val="003331CA"/>
    <w:rsid w:val="00333519"/>
    <w:rsid w:val="0033378E"/>
    <w:rsid w:val="00333CF8"/>
    <w:rsid w:val="00335F24"/>
    <w:rsid w:val="00336CAD"/>
    <w:rsid w:val="00336D9D"/>
    <w:rsid w:val="00337745"/>
    <w:rsid w:val="00340CF4"/>
    <w:rsid w:val="003411A5"/>
    <w:rsid w:val="00341700"/>
    <w:rsid w:val="00341928"/>
    <w:rsid w:val="00341F35"/>
    <w:rsid w:val="003420A7"/>
    <w:rsid w:val="00342163"/>
    <w:rsid w:val="0034320F"/>
    <w:rsid w:val="00343E53"/>
    <w:rsid w:val="0034560D"/>
    <w:rsid w:val="00345ACC"/>
    <w:rsid w:val="003460C8"/>
    <w:rsid w:val="00346407"/>
    <w:rsid w:val="00346CFE"/>
    <w:rsid w:val="003474E2"/>
    <w:rsid w:val="00350538"/>
    <w:rsid w:val="00351349"/>
    <w:rsid w:val="00351943"/>
    <w:rsid w:val="0035202E"/>
    <w:rsid w:val="003522F3"/>
    <w:rsid w:val="003525CE"/>
    <w:rsid w:val="003525E9"/>
    <w:rsid w:val="00354670"/>
    <w:rsid w:val="00354CF9"/>
    <w:rsid w:val="00355CCB"/>
    <w:rsid w:val="00355D13"/>
    <w:rsid w:val="00356252"/>
    <w:rsid w:val="00357E96"/>
    <w:rsid w:val="00360FB9"/>
    <w:rsid w:val="00362189"/>
    <w:rsid w:val="00362224"/>
    <w:rsid w:val="00362CEE"/>
    <w:rsid w:val="003637DA"/>
    <w:rsid w:val="00363A53"/>
    <w:rsid w:val="003644FC"/>
    <w:rsid w:val="003651C3"/>
    <w:rsid w:val="003657E3"/>
    <w:rsid w:val="0036580D"/>
    <w:rsid w:val="00367BE6"/>
    <w:rsid w:val="003711B5"/>
    <w:rsid w:val="00371917"/>
    <w:rsid w:val="00372380"/>
    <w:rsid w:val="00373721"/>
    <w:rsid w:val="00374243"/>
    <w:rsid w:val="00374E3A"/>
    <w:rsid w:val="00374E45"/>
    <w:rsid w:val="0037582B"/>
    <w:rsid w:val="003776F3"/>
    <w:rsid w:val="0037785F"/>
    <w:rsid w:val="00377D85"/>
    <w:rsid w:val="00380684"/>
    <w:rsid w:val="00380D76"/>
    <w:rsid w:val="00380FD6"/>
    <w:rsid w:val="00381AFB"/>
    <w:rsid w:val="00381B67"/>
    <w:rsid w:val="00384545"/>
    <w:rsid w:val="00384E90"/>
    <w:rsid w:val="00385444"/>
    <w:rsid w:val="0038552A"/>
    <w:rsid w:val="0038601B"/>
    <w:rsid w:val="00386A31"/>
    <w:rsid w:val="00387424"/>
    <w:rsid w:val="00387694"/>
    <w:rsid w:val="003878BC"/>
    <w:rsid w:val="00387CB1"/>
    <w:rsid w:val="00390765"/>
    <w:rsid w:val="003907B5"/>
    <w:rsid w:val="00390924"/>
    <w:rsid w:val="00391E9A"/>
    <w:rsid w:val="003924CB"/>
    <w:rsid w:val="0039386F"/>
    <w:rsid w:val="00393B6D"/>
    <w:rsid w:val="00394553"/>
    <w:rsid w:val="00394BCA"/>
    <w:rsid w:val="00394BE1"/>
    <w:rsid w:val="00394D35"/>
    <w:rsid w:val="00394F4D"/>
    <w:rsid w:val="00395216"/>
    <w:rsid w:val="00395873"/>
    <w:rsid w:val="0039710E"/>
    <w:rsid w:val="00397208"/>
    <w:rsid w:val="00397289"/>
    <w:rsid w:val="0039763F"/>
    <w:rsid w:val="00397B7B"/>
    <w:rsid w:val="003A0578"/>
    <w:rsid w:val="003A0810"/>
    <w:rsid w:val="003A0B99"/>
    <w:rsid w:val="003A1B5E"/>
    <w:rsid w:val="003A1BBA"/>
    <w:rsid w:val="003A29F5"/>
    <w:rsid w:val="003A2BA0"/>
    <w:rsid w:val="003A349F"/>
    <w:rsid w:val="003A3BD2"/>
    <w:rsid w:val="003A3E6E"/>
    <w:rsid w:val="003A3F8A"/>
    <w:rsid w:val="003A41BB"/>
    <w:rsid w:val="003A4278"/>
    <w:rsid w:val="003A4500"/>
    <w:rsid w:val="003A514A"/>
    <w:rsid w:val="003A66E5"/>
    <w:rsid w:val="003A711D"/>
    <w:rsid w:val="003A73C7"/>
    <w:rsid w:val="003A7A96"/>
    <w:rsid w:val="003A7B66"/>
    <w:rsid w:val="003A7C4B"/>
    <w:rsid w:val="003A7CFF"/>
    <w:rsid w:val="003A7F59"/>
    <w:rsid w:val="003B2DC2"/>
    <w:rsid w:val="003B304F"/>
    <w:rsid w:val="003B3B09"/>
    <w:rsid w:val="003B439D"/>
    <w:rsid w:val="003B4940"/>
    <w:rsid w:val="003B556A"/>
    <w:rsid w:val="003B5943"/>
    <w:rsid w:val="003B62A6"/>
    <w:rsid w:val="003B63E4"/>
    <w:rsid w:val="003B6822"/>
    <w:rsid w:val="003B6AAE"/>
    <w:rsid w:val="003B7173"/>
    <w:rsid w:val="003B735C"/>
    <w:rsid w:val="003B7B9E"/>
    <w:rsid w:val="003C1633"/>
    <w:rsid w:val="003C197C"/>
    <w:rsid w:val="003C202D"/>
    <w:rsid w:val="003C2543"/>
    <w:rsid w:val="003C2A4A"/>
    <w:rsid w:val="003C3673"/>
    <w:rsid w:val="003C3684"/>
    <w:rsid w:val="003C3B30"/>
    <w:rsid w:val="003C4501"/>
    <w:rsid w:val="003C4726"/>
    <w:rsid w:val="003C59CA"/>
    <w:rsid w:val="003C6418"/>
    <w:rsid w:val="003C6AB1"/>
    <w:rsid w:val="003C6CDC"/>
    <w:rsid w:val="003C7B96"/>
    <w:rsid w:val="003C7C82"/>
    <w:rsid w:val="003D0956"/>
    <w:rsid w:val="003D35DB"/>
    <w:rsid w:val="003D455B"/>
    <w:rsid w:val="003D470C"/>
    <w:rsid w:val="003D52B6"/>
    <w:rsid w:val="003D62AA"/>
    <w:rsid w:val="003D662F"/>
    <w:rsid w:val="003D6A11"/>
    <w:rsid w:val="003D7056"/>
    <w:rsid w:val="003D75B3"/>
    <w:rsid w:val="003E0B32"/>
    <w:rsid w:val="003E10DB"/>
    <w:rsid w:val="003E1639"/>
    <w:rsid w:val="003E1A5F"/>
    <w:rsid w:val="003E1D96"/>
    <w:rsid w:val="003E1E11"/>
    <w:rsid w:val="003E335F"/>
    <w:rsid w:val="003E38F7"/>
    <w:rsid w:val="003E462A"/>
    <w:rsid w:val="003E645A"/>
    <w:rsid w:val="003E6FB6"/>
    <w:rsid w:val="003E752C"/>
    <w:rsid w:val="003E78E0"/>
    <w:rsid w:val="003F0104"/>
    <w:rsid w:val="003F4B59"/>
    <w:rsid w:val="003F4BCC"/>
    <w:rsid w:val="003F4CEF"/>
    <w:rsid w:val="003F62CA"/>
    <w:rsid w:val="003F64C6"/>
    <w:rsid w:val="003F64DA"/>
    <w:rsid w:val="003F71BA"/>
    <w:rsid w:val="003F76AE"/>
    <w:rsid w:val="003F7F4D"/>
    <w:rsid w:val="00400CDD"/>
    <w:rsid w:val="004018AE"/>
    <w:rsid w:val="00401953"/>
    <w:rsid w:val="00401F33"/>
    <w:rsid w:val="00402F42"/>
    <w:rsid w:val="00403224"/>
    <w:rsid w:val="0040325B"/>
    <w:rsid w:val="004042A3"/>
    <w:rsid w:val="004043AA"/>
    <w:rsid w:val="00405178"/>
    <w:rsid w:val="0040636C"/>
    <w:rsid w:val="004074C5"/>
    <w:rsid w:val="00407651"/>
    <w:rsid w:val="00410381"/>
    <w:rsid w:val="00410A66"/>
    <w:rsid w:val="00411013"/>
    <w:rsid w:val="00411074"/>
    <w:rsid w:val="004117DF"/>
    <w:rsid w:val="00411ABA"/>
    <w:rsid w:val="00412334"/>
    <w:rsid w:val="00412425"/>
    <w:rsid w:val="004129D1"/>
    <w:rsid w:val="00412C32"/>
    <w:rsid w:val="00413B6D"/>
    <w:rsid w:val="00413F2C"/>
    <w:rsid w:val="0041418D"/>
    <w:rsid w:val="004146E7"/>
    <w:rsid w:val="0041589A"/>
    <w:rsid w:val="00415CDC"/>
    <w:rsid w:val="004162B3"/>
    <w:rsid w:val="00417CDA"/>
    <w:rsid w:val="0042068D"/>
    <w:rsid w:val="00420AC7"/>
    <w:rsid w:val="00421E08"/>
    <w:rsid w:val="004226BF"/>
    <w:rsid w:val="004229BA"/>
    <w:rsid w:val="00422FE6"/>
    <w:rsid w:val="00423031"/>
    <w:rsid w:val="00423570"/>
    <w:rsid w:val="00423BD9"/>
    <w:rsid w:val="0042481A"/>
    <w:rsid w:val="0042515C"/>
    <w:rsid w:val="00425172"/>
    <w:rsid w:val="0042549D"/>
    <w:rsid w:val="00425FEA"/>
    <w:rsid w:val="00430229"/>
    <w:rsid w:val="00431796"/>
    <w:rsid w:val="00431A58"/>
    <w:rsid w:val="00432801"/>
    <w:rsid w:val="00433346"/>
    <w:rsid w:val="00435627"/>
    <w:rsid w:val="0043573A"/>
    <w:rsid w:val="00436FD1"/>
    <w:rsid w:val="00437512"/>
    <w:rsid w:val="00437782"/>
    <w:rsid w:val="00437FB2"/>
    <w:rsid w:val="004403F4"/>
    <w:rsid w:val="0044127C"/>
    <w:rsid w:val="00441B78"/>
    <w:rsid w:val="00441D9D"/>
    <w:rsid w:val="0044226A"/>
    <w:rsid w:val="004424B6"/>
    <w:rsid w:val="00443817"/>
    <w:rsid w:val="00443EEB"/>
    <w:rsid w:val="00444015"/>
    <w:rsid w:val="004442A5"/>
    <w:rsid w:val="00445929"/>
    <w:rsid w:val="0044697C"/>
    <w:rsid w:val="00446ACD"/>
    <w:rsid w:val="00446B25"/>
    <w:rsid w:val="00446D0B"/>
    <w:rsid w:val="004471F6"/>
    <w:rsid w:val="00450B97"/>
    <w:rsid w:val="004511C8"/>
    <w:rsid w:val="00451385"/>
    <w:rsid w:val="00451FD3"/>
    <w:rsid w:val="00452D20"/>
    <w:rsid w:val="0045308C"/>
    <w:rsid w:val="00453559"/>
    <w:rsid w:val="00453991"/>
    <w:rsid w:val="00453FAD"/>
    <w:rsid w:val="00454453"/>
    <w:rsid w:val="00454538"/>
    <w:rsid w:val="00454D09"/>
    <w:rsid w:val="00455B7C"/>
    <w:rsid w:val="00456626"/>
    <w:rsid w:val="00456AE2"/>
    <w:rsid w:val="00457686"/>
    <w:rsid w:val="004576C6"/>
    <w:rsid w:val="0046091D"/>
    <w:rsid w:val="00460C9C"/>
    <w:rsid w:val="00460E25"/>
    <w:rsid w:val="00460E4A"/>
    <w:rsid w:val="00460EAC"/>
    <w:rsid w:val="0046148D"/>
    <w:rsid w:val="00461660"/>
    <w:rsid w:val="00461CD3"/>
    <w:rsid w:val="00462352"/>
    <w:rsid w:val="0046259B"/>
    <w:rsid w:val="00462A07"/>
    <w:rsid w:val="00462CC9"/>
    <w:rsid w:val="004630CE"/>
    <w:rsid w:val="00463474"/>
    <w:rsid w:val="00463652"/>
    <w:rsid w:val="0046367F"/>
    <w:rsid w:val="00464933"/>
    <w:rsid w:val="00464CE6"/>
    <w:rsid w:val="004657DD"/>
    <w:rsid w:val="004659A3"/>
    <w:rsid w:val="00466521"/>
    <w:rsid w:val="004666A2"/>
    <w:rsid w:val="00466A49"/>
    <w:rsid w:val="00466FE0"/>
    <w:rsid w:val="004671EA"/>
    <w:rsid w:val="0046780C"/>
    <w:rsid w:val="00467A77"/>
    <w:rsid w:val="00467BB3"/>
    <w:rsid w:val="004705B0"/>
    <w:rsid w:val="00472ABE"/>
    <w:rsid w:val="00472FD7"/>
    <w:rsid w:val="00473D2B"/>
    <w:rsid w:val="00473E84"/>
    <w:rsid w:val="0047493C"/>
    <w:rsid w:val="00474B41"/>
    <w:rsid w:val="00474FB4"/>
    <w:rsid w:val="004753F7"/>
    <w:rsid w:val="00476E64"/>
    <w:rsid w:val="00480440"/>
    <w:rsid w:val="00481663"/>
    <w:rsid w:val="004819B6"/>
    <w:rsid w:val="00481F11"/>
    <w:rsid w:val="004825CD"/>
    <w:rsid w:val="004827AA"/>
    <w:rsid w:val="0048376F"/>
    <w:rsid w:val="00484BF1"/>
    <w:rsid w:val="004852F2"/>
    <w:rsid w:val="0048575E"/>
    <w:rsid w:val="00485AA1"/>
    <w:rsid w:val="0048621D"/>
    <w:rsid w:val="004868A0"/>
    <w:rsid w:val="004876D6"/>
    <w:rsid w:val="004906AB"/>
    <w:rsid w:val="0049074F"/>
    <w:rsid w:val="00490A5E"/>
    <w:rsid w:val="00490C36"/>
    <w:rsid w:val="0049111A"/>
    <w:rsid w:val="0049145A"/>
    <w:rsid w:val="004916DF"/>
    <w:rsid w:val="00491DDE"/>
    <w:rsid w:val="0049239B"/>
    <w:rsid w:val="00492B91"/>
    <w:rsid w:val="004933D3"/>
    <w:rsid w:val="004938DF"/>
    <w:rsid w:val="004948A3"/>
    <w:rsid w:val="004948D7"/>
    <w:rsid w:val="00494F6E"/>
    <w:rsid w:val="00495AA4"/>
    <w:rsid w:val="00495C97"/>
    <w:rsid w:val="00497107"/>
    <w:rsid w:val="004A16A9"/>
    <w:rsid w:val="004A36C0"/>
    <w:rsid w:val="004A49FA"/>
    <w:rsid w:val="004A4C02"/>
    <w:rsid w:val="004A7E0C"/>
    <w:rsid w:val="004B00D7"/>
    <w:rsid w:val="004B2DAC"/>
    <w:rsid w:val="004B418B"/>
    <w:rsid w:val="004B76DC"/>
    <w:rsid w:val="004B7842"/>
    <w:rsid w:val="004B796D"/>
    <w:rsid w:val="004C10BF"/>
    <w:rsid w:val="004C1228"/>
    <w:rsid w:val="004C17F5"/>
    <w:rsid w:val="004C25BE"/>
    <w:rsid w:val="004C2719"/>
    <w:rsid w:val="004C293B"/>
    <w:rsid w:val="004C2A6F"/>
    <w:rsid w:val="004C2F85"/>
    <w:rsid w:val="004C35DD"/>
    <w:rsid w:val="004C4265"/>
    <w:rsid w:val="004C4676"/>
    <w:rsid w:val="004C605F"/>
    <w:rsid w:val="004C67C1"/>
    <w:rsid w:val="004C686B"/>
    <w:rsid w:val="004C795C"/>
    <w:rsid w:val="004D00C6"/>
    <w:rsid w:val="004D0830"/>
    <w:rsid w:val="004D0C66"/>
    <w:rsid w:val="004D1196"/>
    <w:rsid w:val="004D20FA"/>
    <w:rsid w:val="004D25B0"/>
    <w:rsid w:val="004D344D"/>
    <w:rsid w:val="004D38F8"/>
    <w:rsid w:val="004D3950"/>
    <w:rsid w:val="004D41F8"/>
    <w:rsid w:val="004D4217"/>
    <w:rsid w:val="004D541E"/>
    <w:rsid w:val="004D5647"/>
    <w:rsid w:val="004D6202"/>
    <w:rsid w:val="004D6AF3"/>
    <w:rsid w:val="004D79AF"/>
    <w:rsid w:val="004E0C27"/>
    <w:rsid w:val="004E0E2A"/>
    <w:rsid w:val="004E1B47"/>
    <w:rsid w:val="004E5B9D"/>
    <w:rsid w:val="004E6D42"/>
    <w:rsid w:val="004F0E84"/>
    <w:rsid w:val="004F126F"/>
    <w:rsid w:val="004F19D6"/>
    <w:rsid w:val="004F2DC8"/>
    <w:rsid w:val="004F35EC"/>
    <w:rsid w:val="004F489B"/>
    <w:rsid w:val="004F4AD9"/>
    <w:rsid w:val="004F517B"/>
    <w:rsid w:val="004F6877"/>
    <w:rsid w:val="004F6F82"/>
    <w:rsid w:val="004F749C"/>
    <w:rsid w:val="004F7664"/>
    <w:rsid w:val="004F7C82"/>
    <w:rsid w:val="00500453"/>
    <w:rsid w:val="005005C8"/>
    <w:rsid w:val="00501184"/>
    <w:rsid w:val="00501377"/>
    <w:rsid w:val="00501FDD"/>
    <w:rsid w:val="00502DE0"/>
    <w:rsid w:val="00503481"/>
    <w:rsid w:val="005051EB"/>
    <w:rsid w:val="00505BDC"/>
    <w:rsid w:val="00506230"/>
    <w:rsid w:val="005065C2"/>
    <w:rsid w:val="005065DF"/>
    <w:rsid w:val="005070FF"/>
    <w:rsid w:val="00507257"/>
    <w:rsid w:val="00507AF5"/>
    <w:rsid w:val="00511175"/>
    <w:rsid w:val="005111B6"/>
    <w:rsid w:val="00511AC3"/>
    <w:rsid w:val="0051218F"/>
    <w:rsid w:val="00512492"/>
    <w:rsid w:val="00512BD7"/>
    <w:rsid w:val="005145B1"/>
    <w:rsid w:val="005148E0"/>
    <w:rsid w:val="005150B9"/>
    <w:rsid w:val="005159FF"/>
    <w:rsid w:val="00515DC7"/>
    <w:rsid w:val="005160D4"/>
    <w:rsid w:val="00516631"/>
    <w:rsid w:val="00517948"/>
    <w:rsid w:val="00517B77"/>
    <w:rsid w:val="0052002D"/>
    <w:rsid w:val="0052011B"/>
    <w:rsid w:val="0052068D"/>
    <w:rsid w:val="005216D6"/>
    <w:rsid w:val="0052186A"/>
    <w:rsid w:val="00521A24"/>
    <w:rsid w:val="00521CFE"/>
    <w:rsid w:val="005220F5"/>
    <w:rsid w:val="00522B0A"/>
    <w:rsid w:val="00522EC2"/>
    <w:rsid w:val="00523B23"/>
    <w:rsid w:val="0052456E"/>
    <w:rsid w:val="00524861"/>
    <w:rsid w:val="0052610B"/>
    <w:rsid w:val="00526358"/>
    <w:rsid w:val="005270A1"/>
    <w:rsid w:val="00527EDB"/>
    <w:rsid w:val="005305B2"/>
    <w:rsid w:val="00532408"/>
    <w:rsid w:val="0053302D"/>
    <w:rsid w:val="005335D5"/>
    <w:rsid w:val="005338C0"/>
    <w:rsid w:val="00533FE8"/>
    <w:rsid w:val="00535041"/>
    <w:rsid w:val="00535698"/>
    <w:rsid w:val="005363EA"/>
    <w:rsid w:val="00536EA1"/>
    <w:rsid w:val="00536EA6"/>
    <w:rsid w:val="00536EBF"/>
    <w:rsid w:val="005371DC"/>
    <w:rsid w:val="0053762D"/>
    <w:rsid w:val="005378DF"/>
    <w:rsid w:val="00537D23"/>
    <w:rsid w:val="005402CB"/>
    <w:rsid w:val="005402FF"/>
    <w:rsid w:val="00540765"/>
    <w:rsid w:val="00540B43"/>
    <w:rsid w:val="00541235"/>
    <w:rsid w:val="005431D1"/>
    <w:rsid w:val="00543362"/>
    <w:rsid w:val="005437AA"/>
    <w:rsid w:val="00543867"/>
    <w:rsid w:val="005442CF"/>
    <w:rsid w:val="00544389"/>
    <w:rsid w:val="0054439C"/>
    <w:rsid w:val="0054506D"/>
    <w:rsid w:val="00545104"/>
    <w:rsid w:val="005454CE"/>
    <w:rsid w:val="00545E25"/>
    <w:rsid w:val="005461EC"/>
    <w:rsid w:val="00546A7F"/>
    <w:rsid w:val="00546B94"/>
    <w:rsid w:val="00547382"/>
    <w:rsid w:val="0054760C"/>
    <w:rsid w:val="00547B5F"/>
    <w:rsid w:val="00550F13"/>
    <w:rsid w:val="005515D1"/>
    <w:rsid w:val="00551CFA"/>
    <w:rsid w:val="00553ABF"/>
    <w:rsid w:val="0055425F"/>
    <w:rsid w:val="00555D17"/>
    <w:rsid w:val="005561B7"/>
    <w:rsid w:val="005563A1"/>
    <w:rsid w:val="005576B9"/>
    <w:rsid w:val="00557A34"/>
    <w:rsid w:val="00557AAF"/>
    <w:rsid w:val="00561506"/>
    <w:rsid w:val="005615A1"/>
    <w:rsid w:val="00561C40"/>
    <w:rsid w:val="0056288D"/>
    <w:rsid w:val="005634A3"/>
    <w:rsid w:val="0056570F"/>
    <w:rsid w:val="005657EF"/>
    <w:rsid w:val="00565A4B"/>
    <w:rsid w:val="00565F40"/>
    <w:rsid w:val="005667AD"/>
    <w:rsid w:val="005678AB"/>
    <w:rsid w:val="00567BC9"/>
    <w:rsid w:val="0057071E"/>
    <w:rsid w:val="00572931"/>
    <w:rsid w:val="00573544"/>
    <w:rsid w:val="00574B93"/>
    <w:rsid w:val="005762EB"/>
    <w:rsid w:val="00577910"/>
    <w:rsid w:val="00577DA3"/>
    <w:rsid w:val="00577DB7"/>
    <w:rsid w:val="00581276"/>
    <w:rsid w:val="00581306"/>
    <w:rsid w:val="00581E2B"/>
    <w:rsid w:val="00582A3E"/>
    <w:rsid w:val="00582AF2"/>
    <w:rsid w:val="00583289"/>
    <w:rsid w:val="00583634"/>
    <w:rsid w:val="00584320"/>
    <w:rsid w:val="0058502F"/>
    <w:rsid w:val="005862C6"/>
    <w:rsid w:val="00586736"/>
    <w:rsid w:val="00587B56"/>
    <w:rsid w:val="00590046"/>
    <w:rsid w:val="005919F8"/>
    <w:rsid w:val="00591EF2"/>
    <w:rsid w:val="00592042"/>
    <w:rsid w:val="0059282B"/>
    <w:rsid w:val="00592962"/>
    <w:rsid w:val="00592E96"/>
    <w:rsid w:val="00593217"/>
    <w:rsid w:val="0059399D"/>
    <w:rsid w:val="00594398"/>
    <w:rsid w:val="00595548"/>
    <w:rsid w:val="00595E56"/>
    <w:rsid w:val="005962D2"/>
    <w:rsid w:val="00596EF6"/>
    <w:rsid w:val="00597748"/>
    <w:rsid w:val="005979F9"/>
    <w:rsid w:val="005A0C74"/>
    <w:rsid w:val="005A1551"/>
    <w:rsid w:val="005A26AA"/>
    <w:rsid w:val="005A2AC0"/>
    <w:rsid w:val="005A36A3"/>
    <w:rsid w:val="005A3A93"/>
    <w:rsid w:val="005A4910"/>
    <w:rsid w:val="005A569C"/>
    <w:rsid w:val="005A56E0"/>
    <w:rsid w:val="005A58D0"/>
    <w:rsid w:val="005A5DD5"/>
    <w:rsid w:val="005A603B"/>
    <w:rsid w:val="005A79DE"/>
    <w:rsid w:val="005A7A1E"/>
    <w:rsid w:val="005A7C1A"/>
    <w:rsid w:val="005A7F80"/>
    <w:rsid w:val="005B014B"/>
    <w:rsid w:val="005B077A"/>
    <w:rsid w:val="005B09C2"/>
    <w:rsid w:val="005B12CF"/>
    <w:rsid w:val="005B2AA6"/>
    <w:rsid w:val="005B52E8"/>
    <w:rsid w:val="005B569A"/>
    <w:rsid w:val="005B5DEC"/>
    <w:rsid w:val="005B63A4"/>
    <w:rsid w:val="005B6813"/>
    <w:rsid w:val="005B798C"/>
    <w:rsid w:val="005C1B41"/>
    <w:rsid w:val="005C2847"/>
    <w:rsid w:val="005C2905"/>
    <w:rsid w:val="005C2BAF"/>
    <w:rsid w:val="005C368D"/>
    <w:rsid w:val="005C4A20"/>
    <w:rsid w:val="005C50DD"/>
    <w:rsid w:val="005C57BF"/>
    <w:rsid w:val="005C5A68"/>
    <w:rsid w:val="005C67FC"/>
    <w:rsid w:val="005C7766"/>
    <w:rsid w:val="005C7CEA"/>
    <w:rsid w:val="005D0D75"/>
    <w:rsid w:val="005D12AD"/>
    <w:rsid w:val="005D1751"/>
    <w:rsid w:val="005D19F4"/>
    <w:rsid w:val="005D2558"/>
    <w:rsid w:val="005D4AB6"/>
    <w:rsid w:val="005D4EEF"/>
    <w:rsid w:val="005D572A"/>
    <w:rsid w:val="005D66D5"/>
    <w:rsid w:val="005D6DDC"/>
    <w:rsid w:val="005D6F13"/>
    <w:rsid w:val="005D6F4E"/>
    <w:rsid w:val="005D7A65"/>
    <w:rsid w:val="005E0BEA"/>
    <w:rsid w:val="005E14A2"/>
    <w:rsid w:val="005E3497"/>
    <w:rsid w:val="005E3D7E"/>
    <w:rsid w:val="005E425D"/>
    <w:rsid w:val="005E5CD6"/>
    <w:rsid w:val="005E6411"/>
    <w:rsid w:val="005E6A9A"/>
    <w:rsid w:val="005E6F0F"/>
    <w:rsid w:val="005E773D"/>
    <w:rsid w:val="005E7ED5"/>
    <w:rsid w:val="005F025B"/>
    <w:rsid w:val="005F0BCC"/>
    <w:rsid w:val="005F0FBE"/>
    <w:rsid w:val="005F1D49"/>
    <w:rsid w:val="005F20A8"/>
    <w:rsid w:val="005F2245"/>
    <w:rsid w:val="005F398F"/>
    <w:rsid w:val="005F5BE6"/>
    <w:rsid w:val="005F64CC"/>
    <w:rsid w:val="005F7614"/>
    <w:rsid w:val="00600480"/>
    <w:rsid w:val="006011C9"/>
    <w:rsid w:val="006020F7"/>
    <w:rsid w:val="0060233B"/>
    <w:rsid w:val="0060242C"/>
    <w:rsid w:val="006036D1"/>
    <w:rsid w:val="00603711"/>
    <w:rsid w:val="00603A4F"/>
    <w:rsid w:val="00604301"/>
    <w:rsid w:val="00604590"/>
    <w:rsid w:val="00604EE4"/>
    <w:rsid w:val="00606BCE"/>
    <w:rsid w:val="00607256"/>
    <w:rsid w:val="006079CB"/>
    <w:rsid w:val="00607A22"/>
    <w:rsid w:val="00607DB8"/>
    <w:rsid w:val="006101F3"/>
    <w:rsid w:val="00610495"/>
    <w:rsid w:val="006115CA"/>
    <w:rsid w:val="00611B79"/>
    <w:rsid w:val="00611CA0"/>
    <w:rsid w:val="00613255"/>
    <w:rsid w:val="00613984"/>
    <w:rsid w:val="00613F4A"/>
    <w:rsid w:val="0061444C"/>
    <w:rsid w:val="00614BEA"/>
    <w:rsid w:val="0061555D"/>
    <w:rsid w:val="00615A00"/>
    <w:rsid w:val="00616D6F"/>
    <w:rsid w:val="00616DDA"/>
    <w:rsid w:val="00617649"/>
    <w:rsid w:val="0061785F"/>
    <w:rsid w:val="00620607"/>
    <w:rsid w:val="00621A12"/>
    <w:rsid w:val="00621E3E"/>
    <w:rsid w:val="00622483"/>
    <w:rsid w:val="0062391F"/>
    <w:rsid w:val="00624292"/>
    <w:rsid w:val="0062508D"/>
    <w:rsid w:val="00626076"/>
    <w:rsid w:val="00626958"/>
    <w:rsid w:val="00626DBD"/>
    <w:rsid w:val="0062767F"/>
    <w:rsid w:val="00627C30"/>
    <w:rsid w:val="00627D2B"/>
    <w:rsid w:val="00630536"/>
    <w:rsid w:val="0063103B"/>
    <w:rsid w:val="0063231F"/>
    <w:rsid w:val="006333AD"/>
    <w:rsid w:val="00634290"/>
    <w:rsid w:val="00634334"/>
    <w:rsid w:val="00634FCD"/>
    <w:rsid w:val="00635880"/>
    <w:rsid w:val="00635FB0"/>
    <w:rsid w:val="006362E8"/>
    <w:rsid w:val="006363BD"/>
    <w:rsid w:val="00636506"/>
    <w:rsid w:val="0063665F"/>
    <w:rsid w:val="00636C93"/>
    <w:rsid w:val="006374EC"/>
    <w:rsid w:val="00637525"/>
    <w:rsid w:val="0063793E"/>
    <w:rsid w:val="00637D37"/>
    <w:rsid w:val="006427C3"/>
    <w:rsid w:val="00643456"/>
    <w:rsid w:val="006439E7"/>
    <w:rsid w:val="006449ED"/>
    <w:rsid w:val="00645F31"/>
    <w:rsid w:val="00646800"/>
    <w:rsid w:val="00647080"/>
    <w:rsid w:val="00647375"/>
    <w:rsid w:val="00647DEC"/>
    <w:rsid w:val="00650C4A"/>
    <w:rsid w:val="00653B79"/>
    <w:rsid w:val="0065432C"/>
    <w:rsid w:val="00654A64"/>
    <w:rsid w:val="00655FC5"/>
    <w:rsid w:val="00655FE1"/>
    <w:rsid w:val="00656C66"/>
    <w:rsid w:val="00657C4E"/>
    <w:rsid w:val="00660837"/>
    <w:rsid w:val="006623E3"/>
    <w:rsid w:val="00662E38"/>
    <w:rsid w:val="00663137"/>
    <w:rsid w:val="0066317B"/>
    <w:rsid w:val="006636B9"/>
    <w:rsid w:val="00664F47"/>
    <w:rsid w:val="0066528F"/>
    <w:rsid w:val="00666350"/>
    <w:rsid w:val="00667742"/>
    <w:rsid w:val="00667C4F"/>
    <w:rsid w:val="00667DF0"/>
    <w:rsid w:val="006709DC"/>
    <w:rsid w:val="00671CA8"/>
    <w:rsid w:val="00671CAB"/>
    <w:rsid w:val="0067512E"/>
    <w:rsid w:val="00675F3D"/>
    <w:rsid w:val="00676088"/>
    <w:rsid w:val="006766A2"/>
    <w:rsid w:val="00676AE3"/>
    <w:rsid w:val="0067798F"/>
    <w:rsid w:val="00680026"/>
    <w:rsid w:val="00680AEB"/>
    <w:rsid w:val="00680BF4"/>
    <w:rsid w:val="00681480"/>
    <w:rsid w:val="00681DC4"/>
    <w:rsid w:val="00682063"/>
    <w:rsid w:val="006821BC"/>
    <w:rsid w:val="00682231"/>
    <w:rsid w:val="0068273E"/>
    <w:rsid w:val="0068274B"/>
    <w:rsid w:val="00683871"/>
    <w:rsid w:val="00684397"/>
    <w:rsid w:val="0068536C"/>
    <w:rsid w:val="00685937"/>
    <w:rsid w:val="00685A92"/>
    <w:rsid w:val="00685B9D"/>
    <w:rsid w:val="00685C11"/>
    <w:rsid w:val="00687344"/>
    <w:rsid w:val="00687C49"/>
    <w:rsid w:val="00687EBF"/>
    <w:rsid w:val="00690612"/>
    <w:rsid w:val="006909E5"/>
    <w:rsid w:val="00690A17"/>
    <w:rsid w:val="00690B04"/>
    <w:rsid w:val="00691EF7"/>
    <w:rsid w:val="0069364A"/>
    <w:rsid w:val="00693C38"/>
    <w:rsid w:val="00693E64"/>
    <w:rsid w:val="00693EB3"/>
    <w:rsid w:val="00695B2F"/>
    <w:rsid w:val="0069616F"/>
    <w:rsid w:val="006A02E3"/>
    <w:rsid w:val="006A099B"/>
    <w:rsid w:val="006A0BDE"/>
    <w:rsid w:val="006A113A"/>
    <w:rsid w:val="006A276F"/>
    <w:rsid w:val="006A298E"/>
    <w:rsid w:val="006A2D44"/>
    <w:rsid w:val="006A2DA8"/>
    <w:rsid w:val="006A3250"/>
    <w:rsid w:val="006A3292"/>
    <w:rsid w:val="006A33A2"/>
    <w:rsid w:val="006A3D87"/>
    <w:rsid w:val="006A4251"/>
    <w:rsid w:val="006A44AF"/>
    <w:rsid w:val="006A5120"/>
    <w:rsid w:val="006A6135"/>
    <w:rsid w:val="006A737E"/>
    <w:rsid w:val="006B0926"/>
    <w:rsid w:val="006B0F1E"/>
    <w:rsid w:val="006B14DC"/>
    <w:rsid w:val="006B17EC"/>
    <w:rsid w:val="006B2DE5"/>
    <w:rsid w:val="006B2EB4"/>
    <w:rsid w:val="006B4088"/>
    <w:rsid w:val="006B4422"/>
    <w:rsid w:val="006B4576"/>
    <w:rsid w:val="006B4ACE"/>
    <w:rsid w:val="006B5BE5"/>
    <w:rsid w:val="006B6F71"/>
    <w:rsid w:val="006C09E5"/>
    <w:rsid w:val="006C2198"/>
    <w:rsid w:val="006C2E9B"/>
    <w:rsid w:val="006C3C0E"/>
    <w:rsid w:val="006C4C76"/>
    <w:rsid w:val="006C5719"/>
    <w:rsid w:val="006C602F"/>
    <w:rsid w:val="006C66BB"/>
    <w:rsid w:val="006C6CE1"/>
    <w:rsid w:val="006C7719"/>
    <w:rsid w:val="006C7EC4"/>
    <w:rsid w:val="006D12A8"/>
    <w:rsid w:val="006D1680"/>
    <w:rsid w:val="006D3E22"/>
    <w:rsid w:val="006D4E34"/>
    <w:rsid w:val="006D5B9B"/>
    <w:rsid w:val="006D769E"/>
    <w:rsid w:val="006D7DF5"/>
    <w:rsid w:val="006E0859"/>
    <w:rsid w:val="006E164F"/>
    <w:rsid w:val="006E2186"/>
    <w:rsid w:val="006E25C4"/>
    <w:rsid w:val="006E496F"/>
    <w:rsid w:val="006E4FC3"/>
    <w:rsid w:val="006E5BBF"/>
    <w:rsid w:val="006E5FFB"/>
    <w:rsid w:val="006E6E30"/>
    <w:rsid w:val="006E71F5"/>
    <w:rsid w:val="006E72A1"/>
    <w:rsid w:val="006F0C7E"/>
    <w:rsid w:val="006F18FB"/>
    <w:rsid w:val="006F1E6F"/>
    <w:rsid w:val="006F220C"/>
    <w:rsid w:val="006F247E"/>
    <w:rsid w:val="006F25F6"/>
    <w:rsid w:val="006F2839"/>
    <w:rsid w:val="006F3163"/>
    <w:rsid w:val="006F34C7"/>
    <w:rsid w:val="006F3877"/>
    <w:rsid w:val="006F4ED3"/>
    <w:rsid w:val="00700622"/>
    <w:rsid w:val="00700C26"/>
    <w:rsid w:val="007013B2"/>
    <w:rsid w:val="00701428"/>
    <w:rsid w:val="007018A1"/>
    <w:rsid w:val="00702307"/>
    <w:rsid w:val="007037F3"/>
    <w:rsid w:val="00703908"/>
    <w:rsid w:val="00703BA6"/>
    <w:rsid w:val="00705599"/>
    <w:rsid w:val="00705C2E"/>
    <w:rsid w:val="00707A99"/>
    <w:rsid w:val="00707F01"/>
    <w:rsid w:val="00710F56"/>
    <w:rsid w:val="00710FEC"/>
    <w:rsid w:val="00711F34"/>
    <w:rsid w:val="00713457"/>
    <w:rsid w:val="007135C5"/>
    <w:rsid w:val="00714036"/>
    <w:rsid w:val="007140EF"/>
    <w:rsid w:val="00714234"/>
    <w:rsid w:val="007146CA"/>
    <w:rsid w:val="007147A8"/>
    <w:rsid w:val="0071501A"/>
    <w:rsid w:val="00715183"/>
    <w:rsid w:val="00715492"/>
    <w:rsid w:val="00715677"/>
    <w:rsid w:val="0071667A"/>
    <w:rsid w:val="0071764D"/>
    <w:rsid w:val="007179C2"/>
    <w:rsid w:val="00720102"/>
    <w:rsid w:val="00720E40"/>
    <w:rsid w:val="00720F9A"/>
    <w:rsid w:val="00721825"/>
    <w:rsid w:val="00721AB5"/>
    <w:rsid w:val="00722351"/>
    <w:rsid w:val="0072442A"/>
    <w:rsid w:val="00724AFF"/>
    <w:rsid w:val="00724D20"/>
    <w:rsid w:val="007258B4"/>
    <w:rsid w:val="007276FD"/>
    <w:rsid w:val="00727842"/>
    <w:rsid w:val="00730F35"/>
    <w:rsid w:val="00731296"/>
    <w:rsid w:val="00731565"/>
    <w:rsid w:val="007317E6"/>
    <w:rsid w:val="00731B57"/>
    <w:rsid w:val="00732845"/>
    <w:rsid w:val="00732F5A"/>
    <w:rsid w:val="00733AE7"/>
    <w:rsid w:val="007343FE"/>
    <w:rsid w:val="007345C3"/>
    <w:rsid w:val="00734F25"/>
    <w:rsid w:val="00735BBE"/>
    <w:rsid w:val="007364AB"/>
    <w:rsid w:val="00736944"/>
    <w:rsid w:val="007379DC"/>
    <w:rsid w:val="0074121B"/>
    <w:rsid w:val="00741A08"/>
    <w:rsid w:val="00741B6C"/>
    <w:rsid w:val="00741E4A"/>
    <w:rsid w:val="00742078"/>
    <w:rsid w:val="00743B7B"/>
    <w:rsid w:val="00743E0E"/>
    <w:rsid w:val="007440A9"/>
    <w:rsid w:val="0074490C"/>
    <w:rsid w:val="007468F9"/>
    <w:rsid w:val="0074719A"/>
    <w:rsid w:val="00747597"/>
    <w:rsid w:val="00747B8B"/>
    <w:rsid w:val="00747C7B"/>
    <w:rsid w:val="00747E70"/>
    <w:rsid w:val="007501B8"/>
    <w:rsid w:val="007510D9"/>
    <w:rsid w:val="00751730"/>
    <w:rsid w:val="0075214E"/>
    <w:rsid w:val="007528C3"/>
    <w:rsid w:val="00753120"/>
    <w:rsid w:val="00753217"/>
    <w:rsid w:val="00753284"/>
    <w:rsid w:val="00753467"/>
    <w:rsid w:val="007537B1"/>
    <w:rsid w:val="00753E42"/>
    <w:rsid w:val="00754252"/>
    <w:rsid w:val="007551F9"/>
    <w:rsid w:val="007553D3"/>
    <w:rsid w:val="007575C0"/>
    <w:rsid w:val="0075760E"/>
    <w:rsid w:val="00760B40"/>
    <w:rsid w:val="007610F9"/>
    <w:rsid w:val="00761BEE"/>
    <w:rsid w:val="007631EC"/>
    <w:rsid w:val="007638C4"/>
    <w:rsid w:val="007638C9"/>
    <w:rsid w:val="00763B4B"/>
    <w:rsid w:val="007644BA"/>
    <w:rsid w:val="0076457E"/>
    <w:rsid w:val="00765172"/>
    <w:rsid w:val="00765529"/>
    <w:rsid w:val="007655D9"/>
    <w:rsid w:val="00765956"/>
    <w:rsid w:val="00766471"/>
    <w:rsid w:val="00767AF1"/>
    <w:rsid w:val="00767B7B"/>
    <w:rsid w:val="007707C9"/>
    <w:rsid w:val="00770A70"/>
    <w:rsid w:val="00771C4A"/>
    <w:rsid w:val="007724B0"/>
    <w:rsid w:val="007738E2"/>
    <w:rsid w:val="00774890"/>
    <w:rsid w:val="00775822"/>
    <w:rsid w:val="00775D73"/>
    <w:rsid w:val="00776037"/>
    <w:rsid w:val="0077603D"/>
    <w:rsid w:val="0077724E"/>
    <w:rsid w:val="007778FB"/>
    <w:rsid w:val="00780161"/>
    <w:rsid w:val="007814FB"/>
    <w:rsid w:val="007815A1"/>
    <w:rsid w:val="00781889"/>
    <w:rsid w:val="00781D77"/>
    <w:rsid w:val="00781FE6"/>
    <w:rsid w:val="00782FA9"/>
    <w:rsid w:val="007846B8"/>
    <w:rsid w:val="007846F0"/>
    <w:rsid w:val="00784B84"/>
    <w:rsid w:val="00785539"/>
    <w:rsid w:val="00786371"/>
    <w:rsid w:val="00786EE3"/>
    <w:rsid w:val="00787DCF"/>
    <w:rsid w:val="00790392"/>
    <w:rsid w:val="0079094D"/>
    <w:rsid w:val="00791CCA"/>
    <w:rsid w:val="00792163"/>
    <w:rsid w:val="00792B57"/>
    <w:rsid w:val="007937EF"/>
    <w:rsid w:val="00793D0A"/>
    <w:rsid w:val="007947C2"/>
    <w:rsid w:val="00795934"/>
    <w:rsid w:val="0079640D"/>
    <w:rsid w:val="00796A18"/>
    <w:rsid w:val="007974C7"/>
    <w:rsid w:val="0079765A"/>
    <w:rsid w:val="007A01EE"/>
    <w:rsid w:val="007A028A"/>
    <w:rsid w:val="007A085F"/>
    <w:rsid w:val="007A095B"/>
    <w:rsid w:val="007A307F"/>
    <w:rsid w:val="007A40D9"/>
    <w:rsid w:val="007A481A"/>
    <w:rsid w:val="007A4D51"/>
    <w:rsid w:val="007A5239"/>
    <w:rsid w:val="007A59D8"/>
    <w:rsid w:val="007A635E"/>
    <w:rsid w:val="007A6B8E"/>
    <w:rsid w:val="007A72D5"/>
    <w:rsid w:val="007B0766"/>
    <w:rsid w:val="007B13E9"/>
    <w:rsid w:val="007B157E"/>
    <w:rsid w:val="007B1B56"/>
    <w:rsid w:val="007B1D42"/>
    <w:rsid w:val="007B2ACC"/>
    <w:rsid w:val="007B2AFB"/>
    <w:rsid w:val="007B32B8"/>
    <w:rsid w:val="007B3331"/>
    <w:rsid w:val="007B3B28"/>
    <w:rsid w:val="007B4189"/>
    <w:rsid w:val="007B52B1"/>
    <w:rsid w:val="007B5C03"/>
    <w:rsid w:val="007B5D39"/>
    <w:rsid w:val="007B5EB6"/>
    <w:rsid w:val="007B6DA8"/>
    <w:rsid w:val="007B764E"/>
    <w:rsid w:val="007B7664"/>
    <w:rsid w:val="007C0365"/>
    <w:rsid w:val="007C0C0D"/>
    <w:rsid w:val="007C184F"/>
    <w:rsid w:val="007C1CD0"/>
    <w:rsid w:val="007C27BA"/>
    <w:rsid w:val="007C392A"/>
    <w:rsid w:val="007C42CF"/>
    <w:rsid w:val="007C58D1"/>
    <w:rsid w:val="007C59B2"/>
    <w:rsid w:val="007C5E68"/>
    <w:rsid w:val="007C62D0"/>
    <w:rsid w:val="007C776B"/>
    <w:rsid w:val="007D0292"/>
    <w:rsid w:val="007D07D9"/>
    <w:rsid w:val="007D0E5B"/>
    <w:rsid w:val="007D146F"/>
    <w:rsid w:val="007D290B"/>
    <w:rsid w:val="007D4BAE"/>
    <w:rsid w:val="007D5E83"/>
    <w:rsid w:val="007D6AE5"/>
    <w:rsid w:val="007D6F2A"/>
    <w:rsid w:val="007D7671"/>
    <w:rsid w:val="007D7E37"/>
    <w:rsid w:val="007E03A7"/>
    <w:rsid w:val="007E057C"/>
    <w:rsid w:val="007E08B1"/>
    <w:rsid w:val="007E0E9E"/>
    <w:rsid w:val="007E1084"/>
    <w:rsid w:val="007E1182"/>
    <w:rsid w:val="007E138B"/>
    <w:rsid w:val="007E1B05"/>
    <w:rsid w:val="007E39F7"/>
    <w:rsid w:val="007E434F"/>
    <w:rsid w:val="007E583E"/>
    <w:rsid w:val="007E5B31"/>
    <w:rsid w:val="007E684F"/>
    <w:rsid w:val="007F0616"/>
    <w:rsid w:val="007F095A"/>
    <w:rsid w:val="007F0B2B"/>
    <w:rsid w:val="007F1378"/>
    <w:rsid w:val="007F1467"/>
    <w:rsid w:val="007F15AB"/>
    <w:rsid w:val="007F1E10"/>
    <w:rsid w:val="007F241F"/>
    <w:rsid w:val="007F2560"/>
    <w:rsid w:val="007F402B"/>
    <w:rsid w:val="007F5E6A"/>
    <w:rsid w:val="007F7169"/>
    <w:rsid w:val="007F79DE"/>
    <w:rsid w:val="00800221"/>
    <w:rsid w:val="008003D9"/>
    <w:rsid w:val="0080040E"/>
    <w:rsid w:val="008013B0"/>
    <w:rsid w:val="0080149A"/>
    <w:rsid w:val="008021B5"/>
    <w:rsid w:val="00802A24"/>
    <w:rsid w:val="00803C74"/>
    <w:rsid w:val="00804399"/>
    <w:rsid w:val="00805ECE"/>
    <w:rsid w:val="00807222"/>
    <w:rsid w:val="00807AE2"/>
    <w:rsid w:val="008120F4"/>
    <w:rsid w:val="0081275B"/>
    <w:rsid w:val="008143B1"/>
    <w:rsid w:val="0081455F"/>
    <w:rsid w:val="00815C34"/>
    <w:rsid w:val="00816409"/>
    <w:rsid w:val="00816A76"/>
    <w:rsid w:val="00817272"/>
    <w:rsid w:val="008172B1"/>
    <w:rsid w:val="00817552"/>
    <w:rsid w:val="0081755F"/>
    <w:rsid w:val="008233F6"/>
    <w:rsid w:val="00823CFD"/>
    <w:rsid w:val="0082439A"/>
    <w:rsid w:val="0082460F"/>
    <w:rsid w:val="00824723"/>
    <w:rsid w:val="00824925"/>
    <w:rsid w:val="00825D2C"/>
    <w:rsid w:val="00826AFF"/>
    <w:rsid w:val="00826DD8"/>
    <w:rsid w:val="00830DB5"/>
    <w:rsid w:val="008311DD"/>
    <w:rsid w:val="008312D4"/>
    <w:rsid w:val="0083160D"/>
    <w:rsid w:val="008319F3"/>
    <w:rsid w:val="00831E13"/>
    <w:rsid w:val="0083419E"/>
    <w:rsid w:val="008342A6"/>
    <w:rsid w:val="00834BD7"/>
    <w:rsid w:val="00834BE4"/>
    <w:rsid w:val="00834CC2"/>
    <w:rsid w:val="00834F18"/>
    <w:rsid w:val="0083501B"/>
    <w:rsid w:val="0083560B"/>
    <w:rsid w:val="00835686"/>
    <w:rsid w:val="00835A80"/>
    <w:rsid w:val="00836698"/>
    <w:rsid w:val="00836B4B"/>
    <w:rsid w:val="00837931"/>
    <w:rsid w:val="00840376"/>
    <w:rsid w:val="008409F7"/>
    <w:rsid w:val="00841C0E"/>
    <w:rsid w:val="00842066"/>
    <w:rsid w:val="008424B2"/>
    <w:rsid w:val="00842B3C"/>
    <w:rsid w:val="008432B9"/>
    <w:rsid w:val="00844067"/>
    <w:rsid w:val="00844098"/>
    <w:rsid w:val="008444E3"/>
    <w:rsid w:val="008456AE"/>
    <w:rsid w:val="00845FFF"/>
    <w:rsid w:val="00847133"/>
    <w:rsid w:val="00847D2E"/>
    <w:rsid w:val="0085073F"/>
    <w:rsid w:val="00850C2A"/>
    <w:rsid w:val="00850F9C"/>
    <w:rsid w:val="00851893"/>
    <w:rsid w:val="00851D4E"/>
    <w:rsid w:val="0085206B"/>
    <w:rsid w:val="00852154"/>
    <w:rsid w:val="0085223C"/>
    <w:rsid w:val="008522F3"/>
    <w:rsid w:val="00853856"/>
    <w:rsid w:val="0085435E"/>
    <w:rsid w:val="00854D28"/>
    <w:rsid w:val="00854D2C"/>
    <w:rsid w:val="0085527A"/>
    <w:rsid w:val="00855E43"/>
    <w:rsid w:val="00861561"/>
    <w:rsid w:val="008619C1"/>
    <w:rsid w:val="00861BB9"/>
    <w:rsid w:val="008620A0"/>
    <w:rsid w:val="00862212"/>
    <w:rsid w:val="00862465"/>
    <w:rsid w:val="0086387C"/>
    <w:rsid w:val="00863E4E"/>
    <w:rsid w:val="008644CB"/>
    <w:rsid w:val="0086500C"/>
    <w:rsid w:val="00866683"/>
    <w:rsid w:val="00866F5D"/>
    <w:rsid w:val="008671B2"/>
    <w:rsid w:val="008701A9"/>
    <w:rsid w:val="0087093B"/>
    <w:rsid w:val="00870987"/>
    <w:rsid w:val="008709CC"/>
    <w:rsid w:val="00870ED7"/>
    <w:rsid w:val="008716A3"/>
    <w:rsid w:val="00872371"/>
    <w:rsid w:val="00872A23"/>
    <w:rsid w:val="008735A7"/>
    <w:rsid w:val="00873C42"/>
    <w:rsid w:val="008757F5"/>
    <w:rsid w:val="00875D11"/>
    <w:rsid w:val="00875E26"/>
    <w:rsid w:val="0087696A"/>
    <w:rsid w:val="008778CE"/>
    <w:rsid w:val="00881562"/>
    <w:rsid w:val="00881EAD"/>
    <w:rsid w:val="0088269D"/>
    <w:rsid w:val="00882F64"/>
    <w:rsid w:val="00883A14"/>
    <w:rsid w:val="00883F0E"/>
    <w:rsid w:val="008842C6"/>
    <w:rsid w:val="0088488E"/>
    <w:rsid w:val="008856FE"/>
    <w:rsid w:val="00886920"/>
    <w:rsid w:val="00886BAB"/>
    <w:rsid w:val="008878A8"/>
    <w:rsid w:val="008879EA"/>
    <w:rsid w:val="00887A22"/>
    <w:rsid w:val="00890312"/>
    <w:rsid w:val="00890ADD"/>
    <w:rsid w:val="00891A03"/>
    <w:rsid w:val="00892433"/>
    <w:rsid w:val="00892463"/>
    <w:rsid w:val="00892659"/>
    <w:rsid w:val="00892A59"/>
    <w:rsid w:val="0089314D"/>
    <w:rsid w:val="008935C0"/>
    <w:rsid w:val="00893618"/>
    <w:rsid w:val="00893C05"/>
    <w:rsid w:val="00895211"/>
    <w:rsid w:val="00895750"/>
    <w:rsid w:val="00895976"/>
    <w:rsid w:val="00897207"/>
    <w:rsid w:val="008972BD"/>
    <w:rsid w:val="008974D2"/>
    <w:rsid w:val="008A01D9"/>
    <w:rsid w:val="008A0565"/>
    <w:rsid w:val="008A13F2"/>
    <w:rsid w:val="008A1565"/>
    <w:rsid w:val="008A1B12"/>
    <w:rsid w:val="008A26E6"/>
    <w:rsid w:val="008A35C6"/>
    <w:rsid w:val="008A649F"/>
    <w:rsid w:val="008A6612"/>
    <w:rsid w:val="008B2338"/>
    <w:rsid w:val="008B24F8"/>
    <w:rsid w:val="008B2983"/>
    <w:rsid w:val="008B2A82"/>
    <w:rsid w:val="008B2EBD"/>
    <w:rsid w:val="008B311C"/>
    <w:rsid w:val="008B424F"/>
    <w:rsid w:val="008B50C9"/>
    <w:rsid w:val="008B5CE1"/>
    <w:rsid w:val="008B6348"/>
    <w:rsid w:val="008B644E"/>
    <w:rsid w:val="008C0691"/>
    <w:rsid w:val="008C0831"/>
    <w:rsid w:val="008C16FE"/>
    <w:rsid w:val="008C195B"/>
    <w:rsid w:val="008C1C19"/>
    <w:rsid w:val="008C1FF8"/>
    <w:rsid w:val="008C2069"/>
    <w:rsid w:val="008C24DD"/>
    <w:rsid w:val="008C3620"/>
    <w:rsid w:val="008C3A11"/>
    <w:rsid w:val="008C3AC8"/>
    <w:rsid w:val="008C41A9"/>
    <w:rsid w:val="008C7989"/>
    <w:rsid w:val="008C7D8D"/>
    <w:rsid w:val="008D08E8"/>
    <w:rsid w:val="008D0C42"/>
    <w:rsid w:val="008D18FA"/>
    <w:rsid w:val="008D1CA2"/>
    <w:rsid w:val="008D2579"/>
    <w:rsid w:val="008D2698"/>
    <w:rsid w:val="008D3192"/>
    <w:rsid w:val="008D31D5"/>
    <w:rsid w:val="008D3AF4"/>
    <w:rsid w:val="008D41D9"/>
    <w:rsid w:val="008D42C6"/>
    <w:rsid w:val="008D4A2E"/>
    <w:rsid w:val="008D4C1D"/>
    <w:rsid w:val="008D5518"/>
    <w:rsid w:val="008D5545"/>
    <w:rsid w:val="008D6A70"/>
    <w:rsid w:val="008D6F68"/>
    <w:rsid w:val="008D778B"/>
    <w:rsid w:val="008E0FDF"/>
    <w:rsid w:val="008E12AE"/>
    <w:rsid w:val="008E165D"/>
    <w:rsid w:val="008E4467"/>
    <w:rsid w:val="008E57F1"/>
    <w:rsid w:val="008E59A9"/>
    <w:rsid w:val="008E5F2E"/>
    <w:rsid w:val="008E6569"/>
    <w:rsid w:val="008E7400"/>
    <w:rsid w:val="008E7649"/>
    <w:rsid w:val="008E766F"/>
    <w:rsid w:val="008F120C"/>
    <w:rsid w:val="008F37AD"/>
    <w:rsid w:val="008F3D62"/>
    <w:rsid w:val="008F4FE6"/>
    <w:rsid w:val="008F5627"/>
    <w:rsid w:val="008F6D40"/>
    <w:rsid w:val="008F7536"/>
    <w:rsid w:val="00900109"/>
    <w:rsid w:val="00901018"/>
    <w:rsid w:val="009011E4"/>
    <w:rsid w:val="00902546"/>
    <w:rsid w:val="009025E5"/>
    <w:rsid w:val="0090396F"/>
    <w:rsid w:val="00903E3A"/>
    <w:rsid w:val="00903EC0"/>
    <w:rsid w:val="00904369"/>
    <w:rsid w:val="009043BD"/>
    <w:rsid w:val="00904F91"/>
    <w:rsid w:val="00905259"/>
    <w:rsid w:val="00905612"/>
    <w:rsid w:val="00905CDD"/>
    <w:rsid w:val="009061EA"/>
    <w:rsid w:val="00906786"/>
    <w:rsid w:val="00906DAC"/>
    <w:rsid w:val="0090760A"/>
    <w:rsid w:val="009110A1"/>
    <w:rsid w:val="0091163C"/>
    <w:rsid w:val="009117B1"/>
    <w:rsid w:val="0091335B"/>
    <w:rsid w:val="009158BD"/>
    <w:rsid w:val="009162D0"/>
    <w:rsid w:val="00916438"/>
    <w:rsid w:val="009173BC"/>
    <w:rsid w:val="009174CE"/>
    <w:rsid w:val="009177BA"/>
    <w:rsid w:val="00917D79"/>
    <w:rsid w:val="0092069B"/>
    <w:rsid w:val="0092100B"/>
    <w:rsid w:val="00921285"/>
    <w:rsid w:val="009224A7"/>
    <w:rsid w:val="0092428C"/>
    <w:rsid w:val="0092498A"/>
    <w:rsid w:val="00924A30"/>
    <w:rsid w:val="0092555B"/>
    <w:rsid w:val="00926F56"/>
    <w:rsid w:val="00927553"/>
    <w:rsid w:val="0092771E"/>
    <w:rsid w:val="00930197"/>
    <w:rsid w:val="0093034E"/>
    <w:rsid w:val="00930D68"/>
    <w:rsid w:val="009317D6"/>
    <w:rsid w:val="00932C44"/>
    <w:rsid w:val="0093438A"/>
    <w:rsid w:val="00934866"/>
    <w:rsid w:val="009349EF"/>
    <w:rsid w:val="00934A54"/>
    <w:rsid w:val="00934DDD"/>
    <w:rsid w:val="00935570"/>
    <w:rsid w:val="00935B6B"/>
    <w:rsid w:val="00935D77"/>
    <w:rsid w:val="009363D5"/>
    <w:rsid w:val="009364C0"/>
    <w:rsid w:val="00936A3A"/>
    <w:rsid w:val="00936D49"/>
    <w:rsid w:val="0093790F"/>
    <w:rsid w:val="009406A2"/>
    <w:rsid w:val="00940BF4"/>
    <w:rsid w:val="009420D2"/>
    <w:rsid w:val="009427B1"/>
    <w:rsid w:val="00943E92"/>
    <w:rsid w:val="00945272"/>
    <w:rsid w:val="009475A8"/>
    <w:rsid w:val="009475CF"/>
    <w:rsid w:val="009509B5"/>
    <w:rsid w:val="00950B85"/>
    <w:rsid w:val="00950FAE"/>
    <w:rsid w:val="009526B2"/>
    <w:rsid w:val="00952AEB"/>
    <w:rsid w:val="00953636"/>
    <w:rsid w:val="00953A67"/>
    <w:rsid w:val="0095417E"/>
    <w:rsid w:val="00955C80"/>
    <w:rsid w:val="00956B05"/>
    <w:rsid w:val="00956C76"/>
    <w:rsid w:val="00956EC8"/>
    <w:rsid w:val="00957851"/>
    <w:rsid w:val="00957F8D"/>
    <w:rsid w:val="009600B7"/>
    <w:rsid w:val="009605E8"/>
    <w:rsid w:val="00960A80"/>
    <w:rsid w:val="00961383"/>
    <w:rsid w:val="009623A4"/>
    <w:rsid w:val="00963CA1"/>
    <w:rsid w:val="00964A46"/>
    <w:rsid w:val="00964BCA"/>
    <w:rsid w:val="00964EDB"/>
    <w:rsid w:val="00965B38"/>
    <w:rsid w:val="0096665B"/>
    <w:rsid w:val="00967023"/>
    <w:rsid w:val="009678EC"/>
    <w:rsid w:val="009700A1"/>
    <w:rsid w:val="009711D1"/>
    <w:rsid w:val="00971C35"/>
    <w:rsid w:val="00971F40"/>
    <w:rsid w:val="00971FCE"/>
    <w:rsid w:val="0097259B"/>
    <w:rsid w:val="00973350"/>
    <w:rsid w:val="00973C2B"/>
    <w:rsid w:val="00974BF4"/>
    <w:rsid w:val="00974CE9"/>
    <w:rsid w:val="009754F8"/>
    <w:rsid w:val="0097593D"/>
    <w:rsid w:val="00975D85"/>
    <w:rsid w:val="009810E4"/>
    <w:rsid w:val="00983711"/>
    <w:rsid w:val="00983B8A"/>
    <w:rsid w:val="00983C42"/>
    <w:rsid w:val="009842E1"/>
    <w:rsid w:val="009853CE"/>
    <w:rsid w:val="00987D42"/>
    <w:rsid w:val="00987F0A"/>
    <w:rsid w:val="00991051"/>
    <w:rsid w:val="0099155A"/>
    <w:rsid w:val="00991C4E"/>
    <w:rsid w:val="00992630"/>
    <w:rsid w:val="00992DC9"/>
    <w:rsid w:val="00994F1D"/>
    <w:rsid w:val="00994FF0"/>
    <w:rsid w:val="0099625C"/>
    <w:rsid w:val="0099699A"/>
    <w:rsid w:val="00996D31"/>
    <w:rsid w:val="00997505"/>
    <w:rsid w:val="0099798E"/>
    <w:rsid w:val="00997B2D"/>
    <w:rsid w:val="00997C48"/>
    <w:rsid w:val="00997C77"/>
    <w:rsid w:val="009A0265"/>
    <w:rsid w:val="009A0B5B"/>
    <w:rsid w:val="009A25A9"/>
    <w:rsid w:val="009A267E"/>
    <w:rsid w:val="009A2A95"/>
    <w:rsid w:val="009A365F"/>
    <w:rsid w:val="009A3700"/>
    <w:rsid w:val="009A3B68"/>
    <w:rsid w:val="009A4817"/>
    <w:rsid w:val="009A4EFC"/>
    <w:rsid w:val="009A5245"/>
    <w:rsid w:val="009A57EB"/>
    <w:rsid w:val="009A61C6"/>
    <w:rsid w:val="009A627C"/>
    <w:rsid w:val="009A6D2F"/>
    <w:rsid w:val="009A7E11"/>
    <w:rsid w:val="009B04ED"/>
    <w:rsid w:val="009B185A"/>
    <w:rsid w:val="009B27EC"/>
    <w:rsid w:val="009B299F"/>
    <w:rsid w:val="009B2C0E"/>
    <w:rsid w:val="009B2F06"/>
    <w:rsid w:val="009B34E5"/>
    <w:rsid w:val="009B3D0C"/>
    <w:rsid w:val="009B449E"/>
    <w:rsid w:val="009B5665"/>
    <w:rsid w:val="009B5B4A"/>
    <w:rsid w:val="009B5CE5"/>
    <w:rsid w:val="009B5F18"/>
    <w:rsid w:val="009B689C"/>
    <w:rsid w:val="009B6D2C"/>
    <w:rsid w:val="009B794D"/>
    <w:rsid w:val="009C01A9"/>
    <w:rsid w:val="009C02F2"/>
    <w:rsid w:val="009C0882"/>
    <w:rsid w:val="009C0904"/>
    <w:rsid w:val="009C1446"/>
    <w:rsid w:val="009C1F2D"/>
    <w:rsid w:val="009C202E"/>
    <w:rsid w:val="009C22E0"/>
    <w:rsid w:val="009C324F"/>
    <w:rsid w:val="009C4672"/>
    <w:rsid w:val="009C4FC3"/>
    <w:rsid w:val="009C57FB"/>
    <w:rsid w:val="009C5979"/>
    <w:rsid w:val="009C6791"/>
    <w:rsid w:val="009C6FB3"/>
    <w:rsid w:val="009C7E5D"/>
    <w:rsid w:val="009D0B06"/>
    <w:rsid w:val="009D1312"/>
    <w:rsid w:val="009D245A"/>
    <w:rsid w:val="009D2510"/>
    <w:rsid w:val="009D25E9"/>
    <w:rsid w:val="009D33B9"/>
    <w:rsid w:val="009D380D"/>
    <w:rsid w:val="009D3CE9"/>
    <w:rsid w:val="009D4812"/>
    <w:rsid w:val="009D505A"/>
    <w:rsid w:val="009D54C0"/>
    <w:rsid w:val="009D63F8"/>
    <w:rsid w:val="009D67A0"/>
    <w:rsid w:val="009D6E1D"/>
    <w:rsid w:val="009D738B"/>
    <w:rsid w:val="009D7DF4"/>
    <w:rsid w:val="009E1B30"/>
    <w:rsid w:val="009E3036"/>
    <w:rsid w:val="009E30BB"/>
    <w:rsid w:val="009E40A9"/>
    <w:rsid w:val="009E5238"/>
    <w:rsid w:val="009E5323"/>
    <w:rsid w:val="009E54C3"/>
    <w:rsid w:val="009E596B"/>
    <w:rsid w:val="009E5BC7"/>
    <w:rsid w:val="009E6852"/>
    <w:rsid w:val="009E7207"/>
    <w:rsid w:val="009E7267"/>
    <w:rsid w:val="009E773C"/>
    <w:rsid w:val="009E7A25"/>
    <w:rsid w:val="009E7E28"/>
    <w:rsid w:val="009F163C"/>
    <w:rsid w:val="009F170C"/>
    <w:rsid w:val="009F19AE"/>
    <w:rsid w:val="009F22A5"/>
    <w:rsid w:val="009F2F4B"/>
    <w:rsid w:val="009F3E2F"/>
    <w:rsid w:val="009F40FD"/>
    <w:rsid w:val="009F48AC"/>
    <w:rsid w:val="009F5341"/>
    <w:rsid w:val="009F63AD"/>
    <w:rsid w:val="009F6C7E"/>
    <w:rsid w:val="009F71B7"/>
    <w:rsid w:val="009F740D"/>
    <w:rsid w:val="009F767D"/>
    <w:rsid w:val="00A0000C"/>
    <w:rsid w:val="00A00540"/>
    <w:rsid w:val="00A018BA"/>
    <w:rsid w:val="00A03050"/>
    <w:rsid w:val="00A030A1"/>
    <w:rsid w:val="00A0338D"/>
    <w:rsid w:val="00A03738"/>
    <w:rsid w:val="00A03A4A"/>
    <w:rsid w:val="00A0484D"/>
    <w:rsid w:val="00A07E8E"/>
    <w:rsid w:val="00A07FF0"/>
    <w:rsid w:val="00A10277"/>
    <w:rsid w:val="00A10866"/>
    <w:rsid w:val="00A128D0"/>
    <w:rsid w:val="00A137D6"/>
    <w:rsid w:val="00A13C48"/>
    <w:rsid w:val="00A13F95"/>
    <w:rsid w:val="00A14FDB"/>
    <w:rsid w:val="00A1552E"/>
    <w:rsid w:val="00A15BD9"/>
    <w:rsid w:val="00A16460"/>
    <w:rsid w:val="00A2052E"/>
    <w:rsid w:val="00A20792"/>
    <w:rsid w:val="00A207E0"/>
    <w:rsid w:val="00A21BF7"/>
    <w:rsid w:val="00A22484"/>
    <w:rsid w:val="00A226CE"/>
    <w:rsid w:val="00A238AD"/>
    <w:rsid w:val="00A23AE3"/>
    <w:rsid w:val="00A2479B"/>
    <w:rsid w:val="00A24FDF"/>
    <w:rsid w:val="00A260E3"/>
    <w:rsid w:val="00A267C4"/>
    <w:rsid w:val="00A2741E"/>
    <w:rsid w:val="00A274C8"/>
    <w:rsid w:val="00A308C6"/>
    <w:rsid w:val="00A31298"/>
    <w:rsid w:val="00A3137E"/>
    <w:rsid w:val="00A3264B"/>
    <w:rsid w:val="00A3297D"/>
    <w:rsid w:val="00A32989"/>
    <w:rsid w:val="00A32F98"/>
    <w:rsid w:val="00A32FFA"/>
    <w:rsid w:val="00A348C3"/>
    <w:rsid w:val="00A34EB5"/>
    <w:rsid w:val="00A35293"/>
    <w:rsid w:val="00A35299"/>
    <w:rsid w:val="00A353FC"/>
    <w:rsid w:val="00A36EB3"/>
    <w:rsid w:val="00A372B4"/>
    <w:rsid w:val="00A379E2"/>
    <w:rsid w:val="00A37E54"/>
    <w:rsid w:val="00A4018E"/>
    <w:rsid w:val="00A40911"/>
    <w:rsid w:val="00A40BD4"/>
    <w:rsid w:val="00A41B3B"/>
    <w:rsid w:val="00A423F6"/>
    <w:rsid w:val="00A42ACA"/>
    <w:rsid w:val="00A43EFA"/>
    <w:rsid w:val="00A4649E"/>
    <w:rsid w:val="00A46968"/>
    <w:rsid w:val="00A47043"/>
    <w:rsid w:val="00A47619"/>
    <w:rsid w:val="00A47651"/>
    <w:rsid w:val="00A47FF1"/>
    <w:rsid w:val="00A50167"/>
    <w:rsid w:val="00A50502"/>
    <w:rsid w:val="00A505F0"/>
    <w:rsid w:val="00A50917"/>
    <w:rsid w:val="00A53520"/>
    <w:rsid w:val="00A545A7"/>
    <w:rsid w:val="00A5518D"/>
    <w:rsid w:val="00A5532A"/>
    <w:rsid w:val="00A558DC"/>
    <w:rsid w:val="00A56661"/>
    <w:rsid w:val="00A57B81"/>
    <w:rsid w:val="00A57BD6"/>
    <w:rsid w:val="00A607CF"/>
    <w:rsid w:val="00A60EE2"/>
    <w:rsid w:val="00A6188E"/>
    <w:rsid w:val="00A61A34"/>
    <w:rsid w:val="00A628E1"/>
    <w:rsid w:val="00A62988"/>
    <w:rsid w:val="00A62D25"/>
    <w:rsid w:val="00A63A91"/>
    <w:rsid w:val="00A64C23"/>
    <w:rsid w:val="00A64F7F"/>
    <w:rsid w:val="00A65BE0"/>
    <w:rsid w:val="00A660F6"/>
    <w:rsid w:val="00A66145"/>
    <w:rsid w:val="00A661C1"/>
    <w:rsid w:val="00A664B6"/>
    <w:rsid w:val="00A67501"/>
    <w:rsid w:val="00A676EF"/>
    <w:rsid w:val="00A67F69"/>
    <w:rsid w:val="00A70DE5"/>
    <w:rsid w:val="00A72F69"/>
    <w:rsid w:val="00A731C5"/>
    <w:rsid w:val="00A73E8F"/>
    <w:rsid w:val="00A745FD"/>
    <w:rsid w:val="00A7489C"/>
    <w:rsid w:val="00A75C0F"/>
    <w:rsid w:val="00A75CDB"/>
    <w:rsid w:val="00A7754A"/>
    <w:rsid w:val="00A77BBB"/>
    <w:rsid w:val="00A77F77"/>
    <w:rsid w:val="00A804D2"/>
    <w:rsid w:val="00A81575"/>
    <w:rsid w:val="00A82A7E"/>
    <w:rsid w:val="00A8358A"/>
    <w:rsid w:val="00A839BC"/>
    <w:rsid w:val="00A85E00"/>
    <w:rsid w:val="00A861DB"/>
    <w:rsid w:val="00A86957"/>
    <w:rsid w:val="00A87087"/>
    <w:rsid w:val="00A912EA"/>
    <w:rsid w:val="00A9148B"/>
    <w:rsid w:val="00A91BA7"/>
    <w:rsid w:val="00A92141"/>
    <w:rsid w:val="00A931E6"/>
    <w:rsid w:val="00A938E8"/>
    <w:rsid w:val="00A939B7"/>
    <w:rsid w:val="00A94E82"/>
    <w:rsid w:val="00A967F8"/>
    <w:rsid w:val="00A96D0D"/>
    <w:rsid w:val="00A9792F"/>
    <w:rsid w:val="00A97AC5"/>
    <w:rsid w:val="00A97FF3"/>
    <w:rsid w:val="00AA01BB"/>
    <w:rsid w:val="00AA0B1C"/>
    <w:rsid w:val="00AA0FB0"/>
    <w:rsid w:val="00AA4446"/>
    <w:rsid w:val="00AA618B"/>
    <w:rsid w:val="00AA6203"/>
    <w:rsid w:val="00AA645D"/>
    <w:rsid w:val="00AA6B04"/>
    <w:rsid w:val="00AA71C8"/>
    <w:rsid w:val="00AA7B98"/>
    <w:rsid w:val="00AB1532"/>
    <w:rsid w:val="00AB2251"/>
    <w:rsid w:val="00AB2DD4"/>
    <w:rsid w:val="00AB3168"/>
    <w:rsid w:val="00AB348A"/>
    <w:rsid w:val="00AB3A5E"/>
    <w:rsid w:val="00AB4A60"/>
    <w:rsid w:val="00AB4C65"/>
    <w:rsid w:val="00AB54CE"/>
    <w:rsid w:val="00AB6032"/>
    <w:rsid w:val="00AB714C"/>
    <w:rsid w:val="00AB7A27"/>
    <w:rsid w:val="00AC0842"/>
    <w:rsid w:val="00AC0A63"/>
    <w:rsid w:val="00AC0D26"/>
    <w:rsid w:val="00AC156B"/>
    <w:rsid w:val="00AC1BCB"/>
    <w:rsid w:val="00AC1BDA"/>
    <w:rsid w:val="00AC23E6"/>
    <w:rsid w:val="00AC3950"/>
    <w:rsid w:val="00AC3A1F"/>
    <w:rsid w:val="00AC425F"/>
    <w:rsid w:val="00AC57C7"/>
    <w:rsid w:val="00AC58BA"/>
    <w:rsid w:val="00AC5CA0"/>
    <w:rsid w:val="00AC63A8"/>
    <w:rsid w:val="00AC64D9"/>
    <w:rsid w:val="00AC7336"/>
    <w:rsid w:val="00AC7BBC"/>
    <w:rsid w:val="00AD0EFF"/>
    <w:rsid w:val="00AD2388"/>
    <w:rsid w:val="00AD34E7"/>
    <w:rsid w:val="00AD36E0"/>
    <w:rsid w:val="00AD3C81"/>
    <w:rsid w:val="00AD4576"/>
    <w:rsid w:val="00AD59AD"/>
    <w:rsid w:val="00AD6108"/>
    <w:rsid w:val="00AD6FCC"/>
    <w:rsid w:val="00AE00FC"/>
    <w:rsid w:val="00AE0146"/>
    <w:rsid w:val="00AE06ED"/>
    <w:rsid w:val="00AE2730"/>
    <w:rsid w:val="00AE2DB9"/>
    <w:rsid w:val="00AE3215"/>
    <w:rsid w:val="00AE4AAF"/>
    <w:rsid w:val="00AE4D4C"/>
    <w:rsid w:val="00AE537F"/>
    <w:rsid w:val="00AE571F"/>
    <w:rsid w:val="00AE5CE5"/>
    <w:rsid w:val="00AE5D95"/>
    <w:rsid w:val="00AE7B27"/>
    <w:rsid w:val="00AE7E33"/>
    <w:rsid w:val="00AF07E6"/>
    <w:rsid w:val="00AF16FF"/>
    <w:rsid w:val="00AF1B8A"/>
    <w:rsid w:val="00AF2A89"/>
    <w:rsid w:val="00AF38F9"/>
    <w:rsid w:val="00AF3DB5"/>
    <w:rsid w:val="00AF4FF8"/>
    <w:rsid w:val="00AF57F2"/>
    <w:rsid w:val="00AF5C56"/>
    <w:rsid w:val="00AF6323"/>
    <w:rsid w:val="00AF66A3"/>
    <w:rsid w:val="00AF6791"/>
    <w:rsid w:val="00AF6DE8"/>
    <w:rsid w:val="00AF7050"/>
    <w:rsid w:val="00AF765D"/>
    <w:rsid w:val="00B01BEF"/>
    <w:rsid w:val="00B01DB4"/>
    <w:rsid w:val="00B03394"/>
    <w:rsid w:val="00B047FE"/>
    <w:rsid w:val="00B04BED"/>
    <w:rsid w:val="00B05CBC"/>
    <w:rsid w:val="00B06F60"/>
    <w:rsid w:val="00B0720D"/>
    <w:rsid w:val="00B07676"/>
    <w:rsid w:val="00B07892"/>
    <w:rsid w:val="00B07C8A"/>
    <w:rsid w:val="00B1053D"/>
    <w:rsid w:val="00B11565"/>
    <w:rsid w:val="00B12A6C"/>
    <w:rsid w:val="00B12B86"/>
    <w:rsid w:val="00B13584"/>
    <w:rsid w:val="00B13CC3"/>
    <w:rsid w:val="00B13DA8"/>
    <w:rsid w:val="00B146EC"/>
    <w:rsid w:val="00B14810"/>
    <w:rsid w:val="00B14BF8"/>
    <w:rsid w:val="00B15489"/>
    <w:rsid w:val="00B157BB"/>
    <w:rsid w:val="00B1582F"/>
    <w:rsid w:val="00B168B7"/>
    <w:rsid w:val="00B17168"/>
    <w:rsid w:val="00B20093"/>
    <w:rsid w:val="00B20F23"/>
    <w:rsid w:val="00B21865"/>
    <w:rsid w:val="00B21D9C"/>
    <w:rsid w:val="00B21EBF"/>
    <w:rsid w:val="00B21F81"/>
    <w:rsid w:val="00B22AA3"/>
    <w:rsid w:val="00B23177"/>
    <w:rsid w:val="00B232C5"/>
    <w:rsid w:val="00B23856"/>
    <w:rsid w:val="00B23C93"/>
    <w:rsid w:val="00B243AF"/>
    <w:rsid w:val="00B24E19"/>
    <w:rsid w:val="00B24FDF"/>
    <w:rsid w:val="00B25332"/>
    <w:rsid w:val="00B26CBE"/>
    <w:rsid w:val="00B26F9D"/>
    <w:rsid w:val="00B2794D"/>
    <w:rsid w:val="00B30706"/>
    <w:rsid w:val="00B30AAF"/>
    <w:rsid w:val="00B3354C"/>
    <w:rsid w:val="00B33B3C"/>
    <w:rsid w:val="00B33B97"/>
    <w:rsid w:val="00B34320"/>
    <w:rsid w:val="00B3459B"/>
    <w:rsid w:val="00B34A36"/>
    <w:rsid w:val="00B34AE7"/>
    <w:rsid w:val="00B34F8D"/>
    <w:rsid w:val="00B35036"/>
    <w:rsid w:val="00B35D7D"/>
    <w:rsid w:val="00B36405"/>
    <w:rsid w:val="00B36F36"/>
    <w:rsid w:val="00B3775E"/>
    <w:rsid w:val="00B37D62"/>
    <w:rsid w:val="00B400AC"/>
    <w:rsid w:val="00B40BE5"/>
    <w:rsid w:val="00B416B1"/>
    <w:rsid w:val="00B41A9A"/>
    <w:rsid w:val="00B41AF9"/>
    <w:rsid w:val="00B42174"/>
    <w:rsid w:val="00B429FE"/>
    <w:rsid w:val="00B42B1A"/>
    <w:rsid w:val="00B45330"/>
    <w:rsid w:val="00B46DED"/>
    <w:rsid w:val="00B508DE"/>
    <w:rsid w:val="00B50943"/>
    <w:rsid w:val="00B512BE"/>
    <w:rsid w:val="00B52143"/>
    <w:rsid w:val="00B521E1"/>
    <w:rsid w:val="00B52CF4"/>
    <w:rsid w:val="00B52DF2"/>
    <w:rsid w:val="00B545A4"/>
    <w:rsid w:val="00B54995"/>
    <w:rsid w:val="00B5500A"/>
    <w:rsid w:val="00B55A00"/>
    <w:rsid w:val="00B561D3"/>
    <w:rsid w:val="00B56756"/>
    <w:rsid w:val="00B56CB3"/>
    <w:rsid w:val="00B56F66"/>
    <w:rsid w:val="00B57244"/>
    <w:rsid w:val="00B576F4"/>
    <w:rsid w:val="00B57CDB"/>
    <w:rsid w:val="00B60FE0"/>
    <w:rsid w:val="00B614C8"/>
    <w:rsid w:val="00B61A45"/>
    <w:rsid w:val="00B6248A"/>
    <w:rsid w:val="00B62C48"/>
    <w:rsid w:val="00B6300A"/>
    <w:rsid w:val="00B634FD"/>
    <w:rsid w:val="00B6433A"/>
    <w:rsid w:val="00B64F67"/>
    <w:rsid w:val="00B66400"/>
    <w:rsid w:val="00B6649D"/>
    <w:rsid w:val="00B67419"/>
    <w:rsid w:val="00B6750E"/>
    <w:rsid w:val="00B67947"/>
    <w:rsid w:val="00B70103"/>
    <w:rsid w:val="00B70396"/>
    <w:rsid w:val="00B70855"/>
    <w:rsid w:val="00B70FC6"/>
    <w:rsid w:val="00B711FB"/>
    <w:rsid w:val="00B72063"/>
    <w:rsid w:val="00B7288C"/>
    <w:rsid w:val="00B72F53"/>
    <w:rsid w:val="00B740F0"/>
    <w:rsid w:val="00B7514E"/>
    <w:rsid w:val="00B76997"/>
    <w:rsid w:val="00B77273"/>
    <w:rsid w:val="00B7759A"/>
    <w:rsid w:val="00B77AD5"/>
    <w:rsid w:val="00B77C59"/>
    <w:rsid w:val="00B77F09"/>
    <w:rsid w:val="00B8000C"/>
    <w:rsid w:val="00B81CAB"/>
    <w:rsid w:val="00B82371"/>
    <w:rsid w:val="00B826CE"/>
    <w:rsid w:val="00B83344"/>
    <w:rsid w:val="00B841AF"/>
    <w:rsid w:val="00B845E5"/>
    <w:rsid w:val="00B85207"/>
    <w:rsid w:val="00B85E3D"/>
    <w:rsid w:val="00B87053"/>
    <w:rsid w:val="00B87D83"/>
    <w:rsid w:val="00B907BA"/>
    <w:rsid w:val="00B90C44"/>
    <w:rsid w:val="00B91C3F"/>
    <w:rsid w:val="00B91DEC"/>
    <w:rsid w:val="00B9351B"/>
    <w:rsid w:val="00B9414E"/>
    <w:rsid w:val="00B953D3"/>
    <w:rsid w:val="00B965A4"/>
    <w:rsid w:val="00B966C0"/>
    <w:rsid w:val="00B97422"/>
    <w:rsid w:val="00B9787F"/>
    <w:rsid w:val="00B97923"/>
    <w:rsid w:val="00BA010C"/>
    <w:rsid w:val="00BA143C"/>
    <w:rsid w:val="00BA26ED"/>
    <w:rsid w:val="00BA447A"/>
    <w:rsid w:val="00BA5556"/>
    <w:rsid w:val="00BA5890"/>
    <w:rsid w:val="00BA5AAF"/>
    <w:rsid w:val="00BA5E08"/>
    <w:rsid w:val="00BA7384"/>
    <w:rsid w:val="00BA7C18"/>
    <w:rsid w:val="00BB059A"/>
    <w:rsid w:val="00BB08AA"/>
    <w:rsid w:val="00BB1411"/>
    <w:rsid w:val="00BB1BD6"/>
    <w:rsid w:val="00BB2C99"/>
    <w:rsid w:val="00BB349B"/>
    <w:rsid w:val="00BB39A1"/>
    <w:rsid w:val="00BB3CAC"/>
    <w:rsid w:val="00BB5609"/>
    <w:rsid w:val="00BB5692"/>
    <w:rsid w:val="00BB6373"/>
    <w:rsid w:val="00BB6B43"/>
    <w:rsid w:val="00BB6D03"/>
    <w:rsid w:val="00BC0400"/>
    <w:rsid w:val="00BC0C64"/>
    <w:rsid w:val="00BC0ED3"/>
    <w:rsid w:val="00BC1AD3"/>
    <w:rsid w:val="00BC260D"/>
    <w:rsid w:val="00BC436E"/>
    <w:rsid w:val="00BC4EE9"/>
    <w:rsid w:val="00BC5401"/>
    <w:rsid w:val="00BC5DBA"/>
    <w:rsid w:val="00BC62CA"/>
    <w:rsid w:val="00BC6875"/>
    <w:rsid w:val="00BC7179"/>
    <w:rsid w:val="00BC7384"/>
    <w:rsid w:val="00BD017B"/>
    <w:rsid w:val="00BD01DD"/>
    <w:rsid w:val="00BD10EA"/>
    <w:rsid w:val="00BD204C"/>
    <w:rsid w:val="00BD2BAD"/>
    <w:rsid w:val="00BD3EBA"/>
    <w:rsid w:val="00BD4FC0"/>
    <w:rsid w:val="00BD57A1"/>
    <w:rsid w:val="00BD6888"/>
    <w:rsid w:val="00BD7D03"/>
    <w:rsid w:val="00BE0E64"/>
    <w:rsid w:val="00BE148A"/>
    <w:rsid w:val="00BE1A36"/>
    <w:rsid w:val="00BE35A1"/>
    <w:rsid w:val="00BE3BC5"/>
    <w:rsid w:val="00BE4F5B"/>
    <w:rsid w:val="00BE562A"/>
    <w:rsid w:val="00BE5F6C"/>
    <w:rsid w:val="00BE6108"/>
    <w:rsid w:val="00BE77D7"/>
    <w:rsid w:val="00BE7814"/>
    <w:rsid w:val="00BF0053"/>
    <w:rsid w:val="00BF0286"/>
    <w:rsid w:val="00BF0B1B"/>
    <w:rsid w:val="00BF0C6E"/>
    <w:rsid w:val="00BF1BD2"/>
    <w:rsid w:val="00BF1C5F"/>
    <w:rsid w:val="00BF21F0"/>
    <w:rsid w:val="00BF253F"/>
    <w:rsid w:val="00BF3058"/>
    <w:rsid w:val="00BF32EC"/>
    <w:rsid w:val="00BF3E0B"/>
    <w:rsid w:val="00BF3E30"/>
    <w:rsid w:val="00BF4119"/>
    <w:rsid w:val="00BF496A"/>
    <w:rsid w:val="00BF4A94"/>
    <w:rsid w:val="00BF507F"/>
    <w:rsid w:val="00BF5595"/>
    <w:rsid w:val="00BF5BEB"/>
    <w:rsid w:val="00BF6B62"/>
    <w:rsid w:val="00BF7354"/>
    <w:rsid w:val="00BF7982"/>
    <w:rsid w:val="00C007B6"/>
    <w:rsid w:val="00C00871"/>
    <w:rsid w:val="00C02412"/>
    <w:rsid w:val="00C025BB"/>
    <w:rsid w:val="00C036F6"/>
    <w:rsid w:val="00C04DE7"/>
    <w:rsid w:val="00C051B6"/>
    <w:rsid w:val="00C05CA4"/>
    <w:rsid w:val="00C063C8"/>
    <w:rsid w:val="00C10137"/>
    <w:rsid w:val="00C1064F"/>
    <w:rsid w:val="00C1115E"/>
    <w:rsid w:val="00C1216B"/>
    <w:rsid w:val="00C123FA"/>
    <w:rsid w:val="00C13B6A"/>
    <w:rsid w:val="00C1435F"/>
    <w:rsid w:val="00C150E0"/>
    <w:rsid w:val="00C15200"/>
    <w:rsid w:val="00C15FBA"/>
    <w:rsid w:val="00C1618A"/>
    <w:rsid w:val="00C173E4"/>
    <w:rsid w:val="00C177DF"/>
    <w:rsid w:val="00C17CD5"/>
    <w:rsid w:val="00C2006D"/>
    <w:rsid w:val="00C203F4"/>
    <w:rsid w:val="00C20553"/>
    <w:rsid w:val="00C20AF0"/>
    <w:rsid w:val="00C2153E"/>
    <w:rsid w:val="00C219D8"/>
    <w:rsid w:val="00C2239B"/>
    <w:rsid w:val="00C22E9C"/>
    <w:rsid w:val="00C22F71"/>
    <w:rsid w:val="00C2380F"/>
    <w:rsid w:val="00C238D5"/>
    <w:rsid w:val="00C26451"/>
    <w:rsid w:val="00C269C5"/>
    <w:rsid w:val="00C26B36"/>
    <w:rsid w:val="00C26F3A"/>
    <w:rsid w:val="00C2717D"/>
    <w:rsid w:val="00C27881"/>
    <w:rsid w:val="00C27A91"/>
    <w:rsid w:val="00C27E59"/>
    <w:rsid w:val="00C27F7A"/>
    <w:rsid w:val="00C30464"/>
    <w:rsid w:val="00C30974"/>
    <w:rsid w:val="00C31770"/>
    <w:rsid w:val="00C31FE5"/>
    <w:rsid w:val="00C32F89"/>
    <w:rsid w:val="00C3448E"/>
    <w:rsid w:val="00C3459B"/>
    <w:rsid w:val="00C36D80"/>
    <w:rsid w:val="00C36F81"/>
    <w:rsid w:val="00C374FE"/>
    <w:rsid w:val="00C37B32"/>
    <w:rsid w:val="00C4069E"/>
    <w:rsid w:val="00C411C4"/>
    <w:rsid w:val="00C41CDC"/>
    <w:rsid w:val="00C420E7"/>
    <w:rsid w:val="00C4239B"/>
    <w:rsid w:val="00C43375"/>
    <w:rsid w:val="00C44007"/>
    <w:rsid w:val="00C44E96"/>
    <w:rsid w:val="00C44E9D"/>
    <w:rsid w:val="00C4577D"/>
    <w:rsid w:val="00C45F60"/>
    <w:rsid w:val="00C474AD"/>
    <w:rsid w:val="00C47670"/>
    <w:rsid w:val="00C5011E"/>
    <w:rsid w:val="00C50270"/>
    <w:rsid w:val="00C50B88"/>
    <w:rsid w:val="00C51200"/>
    <w:rsid w:val="00C54C0C"/>
    <w:rsid w:val="00C55F13"/>
    <w:rsid w:val="00C56448"/>
    <w:rsid w:val="00C5675A"/>
    <w:rsid w:val="00C578C0"/>
    <w:rsid w:val="00C579DC"/>
    <w:rsid w:val="00C60D58"/>
    <w:rsid w:val="00C60DE7"/>
    <w:rsid w:val="00C60EF2"/>
    <w:rsid w:val="00C6116D"/>
    <w:rsid w:val="00C6125B"/>
    <w:rsid w:val="00C61950"/>
    <w:rsid w:val="00C61D33"/>
    <w:rsid w:val="00C61ED4"/>
    <w:rsid w:val="00C6260D"/>
    <w:rsid w:val="00C63B3B"/>
    <w:rsid w:val="00C6439A"/>
    <w:rsid w:val="00C64A14"/>
    <w:rsid w:val="00C652A8"/>
    <w:rsid w:val="00C653B6"/>
    <w:rsid w:val="00C666CB"/>
    <w:rsid w:val="00C66D55"/>
    <w:rsid w:val="00C674AC"/>
    <w:rsid w:val="00C67EFD"/>
    <w:rsid w:val="00C70A3A"/>
    <w:rsid w:val="00C70DE3"/>
    <w:rsid w:val="00C711EA"/>
    <w:rsid w:val="00C71288"/>
    <w:rsid w:val="00C7175C"/>
    <w:rsid w:val="00C72A0F"/>
    <w:rsid w:val="00C72AB5"/>
    <w:rsid w:val="00C72C50"/>
    <w:rsid w:val="00C72EC1"/>
    <w:rsid w:val="00C73AE5"/>
    <w:rsid w:val="00C742AC"/>
    <w:rsid w:val="00C744ED"/>
    <w:rsid w:val="00C74C92"/>
    <w:rsid w:val="00C752B1"/>
    <w:rsid w:val="00C7571A"/>
    <w:rsid w:val="00C75FF8"/>
    <w:rsid w:val="00C813FE"/>
    <w:rsid w:val="00C82BA6"/>
    <w:rsid w:val="00C8316B"/>
    <w:rsid w:val="00C831C4"/>
    <w:rsid w:val="00C8365D"/>
    <w:rsid w:val="00C8431F"/>
    <w:rsid w:val="00C8692B"/>
    <w:rsid w:val="00C8751D"/>
    <w:rsid w:val="00C87FA8"/>
    <w:rsid w:val="00C90065"/>
    <w:rsid w:val="00C9024A"/>
    <w:rsid w:val="00C91126"/>
    <w:rsid w:val="00C91489"/>
    <w:rsid w:val="00C94F55"/>
    <w:rsid w:val="00C96EC6"/>
    <w:rsid w:val="00C97DAF"/>
    <w:rsid w:val="00CA05D7"/>
    <w:rsid w:val="00CA2A0C"/>
    <w:rsid w:val="00CA3033"/>
    <w:rsid w:val="00CA3A9B"/>
    <w:rsid w:val="00CA474B"/>
    <w:rsid w:val="00CA5D34"/>
    <w:rsid w:val="00CA5F6E"/>
    <w:rsid w:val="00CA630A"/>
    <w:rsid w:val="00CA6477"/>
    <w:rsid w:val="00CA6821"/>
    <w:rsid w:val="00CA6F2A"/>
    <w:rsid w:val="00CA74AC"/>
    <w:rsid w:val="00CA7789"/>
    <w:rsid w:val="00CA7FA9"/>
    <w:rsid w:val="00CB0277"/>
    <w:rsid w:val="00CB1F92"/>
    <w:rsid w:val="00CB2A38"/>
    <w:rsid w:val="00CB39F5"/>
    <w:rsid w:val="00CB3E49"/>
    <w:rsid w:val="00CB4FCC"/>
    <w:rsid w:val="00CB5019"/>
    <w:rsid w:val="00CB52A7"/>
    <w:rsid w:val="00CB5442"/>
    <w:rsid w:val="00CB5C0F"/>
    <w:rsid w:val="00CC05CE"/>
    <w:rsid w:val="00CC0A82"/>
    <w:rsid w:val="00CC0C2A"/>
    <w:rsid w:val="00CC0D0B"/>
    <w:rsid w:val="00CC22A6"/>
    <w:rsid w:val="00CC324C"/>
    <w:rsid w:val="00CC41A7"/>
    <w:rsid w:val="00CC45EC"/>
    <w:rsid w:val="00CC48D6"/>
    <w:rsid w:val="00CC735D"/>
    <w:rsid w:val="00CD123C"/>
    <w:rsid w:val="00CD2314"/>
    <w:rsid w:val="00CD27F3"/>
    <w:rsid w:val="00CD2939"/>
    <w:rsid w:val="00CD2AD6"/>
    <w:rsid w:val="00CD33DE"/>
    <w:rsid w:val="00CD3F50"/>
    <w:rsid w:val="00CD42DC"/>
    <w:rsid w:val="00CD4925"/>
    <w:rsid w:val="00CD5135"/>
    <w:rsid w:val="00CD518B"/>
    <w:rsid w:val="00CD57AC"/>
    <w:rsid w:val="00CD625D"/>
    <w:rsid w:val="00CD6A47"/>
    <w:rsid w:val="00CD6C95"/>
    <w:rsid w:val="00CD7AE8"/>
    <w:rsid w:val="00CD7CF0"/>
    <w:rsid w:val="00CE2024"/>
    <w:rsid w:val="00CE2911"/>
    <w:rsid w:val="00CE3126"/>
    <w:rsid w:val="00CE34AC"/>
    <w:rsid w:val="00CE3765"/>
    <w:rsid w:val="00CE3D6E"/>
    <w:rsid w:val="00CE4086"/>
    <w:rsid w:val="00CE46CE"/>
    <w:rsid w:val="00CE51F4"/>
    <w:rsid w:val="00CE5418"/>
    <w:rsid w:val="00CE5838"/>
    <w:rsid w:val="00CE66D6"/>
    <w:rsid w:val="00CE674D"/>
    <w:rsid w:val="00CE678B"/>
    <w:rsid w:val="00CE6A0D"/>
    <w:rsid w:val="00CF195B"/>
    <w:rsid w:val="00CF24FA"/>
    <w:rsid w:val="00CF34F6"/>
    <w:rsid w:val="00CF3537"/>
    <w:rsid w:val="00CF3C72"/>
    <w:rsid w:val="00CF4950"/>
    <w:rsid w:val="00CF507C"/>
    <w:rsid w:val="00CF601E"/>
    <w:rsid w:val="00CF60AA"/>
    <w:rsid w:val="00CF6C25"/>
    <w:rsid w:val="00D03B06"/>
    <w:rsid w:val="00D04CDC"/>
    <w:rsid w:val="00D053B4"/>
    <w:rsid w:val="00D05AFF"/>
    <w:rsid w:val="00D05EDF"/>
    <w:rsid w:val="00D0608F"/>
    <w:rsid w:val="00D06D40"/>
    <w:rsid w:val="00D077D2"/>
    <w:rsid w:val="00D0794B"/>
    <w:rsid w:val="00D1031E"/>
    <w:rsid w:val="00D105ED"/>
    <w:rsid w:val="00D10A30"/>
    <w:rsid w:val="00D1100B"/>
    <w:rsid w:val="00D11709"/>
    <w:rsid w:val="00D12A0B"/>
    <w:rsid w:val="00D12BFE"/>
    <w:rsid w:val="00D137D6"/>
    <w:rsid w:val="00D13BD5"/>
    <w:rsid w:val="00D15BE3"/>
    <w:rsid w:val="00D161D6"/>
    <w:rsid w:val="00D16496"/>
    <w:rsid w:val="00D17521"/>
    <w:rsid w:val="00D17A66"/>
    <w:rsid w:val="00D2089B"/>
    <w:rsid w:val="00D20C29"/>
    <w:rsid w:val="00D20CE1"/>
    <w:rsid w:val="00D212E3"/>
    <w:rsid w:val="00D2147E"/>
    <w:rsid w:val="00D22FFD"/>
    <w:rsid w:val="00D23BE4"/>
    <w:rsid w:val="00D24EC0"/>
    <w:rsid w:val="00D2651A"/>
    <w:rsid w:val="00D26F57"/>
    <w:rsid w:val="00D30B5A"/>
    <w:rsid w:val="00D3349E"/>
    <w:rsid w:val="00D33837"/>
    <w:rsid w:val="00D34404"/>
    <w:rsid w:val="00D348AC"/>
    <w:rsid w:val="00D353B6"/>
    <w:rsid w:val="00D35455"/>
    <w:rsid w:val="00D355B9"/>
    <w:rsid w:val="00D35D3E"/>
    <w:rsid w:val="00D365E6"/>
    <w:rsid w:val="00D3668D"/>
    <w:rsid w:val="00D3735A"/>
    <w:rsid w:val="00D37EE9"/>
    <w:rsid w:val="00D40610"/>
    <w:rsid w:val="00D406C6"/>
    <w:rsid w:val="00D41A2A"/>
    <w:rsid w:val="00D42A13"/>
    <w:rsid w:val="00D42BEC"/>
    <w:rsid w:val="00D4343B"/>
    <w:rsid w:val="00D43B67"/>
    <w:rsid w:val="00D43D46"/>
    <w:rsid w:val="00D44050"/>
    <w:rsid w:val="00D45737"/>
    <w:rsid w:val="00D45854"/>
    <w:rsid w:val="00D46010"/>
    <w:rsid w:val="00D476CD"/>
    <w:rsid w:val="00D50404"/>
    <w:rsid w:val="00D51A67"/>
    <w:rsid w:val="00D53F0E"/>
    <w:rsid w:val="00D548F6"/>
    <w:rsid w:val="00D550F1"/>
    <w:rsid w:val="00D558A4"/>
    <w:rsid w:val="00D57181"/>
    <w:rsid w:val="00D574DC"/>
    <w:rsid w:val="00D576E1"/>
    <w:rsid w:val="00D579FB"/>
    <w:rsid w:val="00D607D5"/>
    <w:rsid w:val="00D609E9"/>
    <w:rsid w:val="00D60E13"/>
    <w:rsid w:val="00D61C46"/>
    <w:rsid w:val="00D620F8"/>
    <w:rsid w:val="00D623D7"/>
    <w:rsid w:val="00D6242A"/>
    <w:rsid w:val="00D6281E"/>
    <w:rsid w:val="00D62A06"/>
    <w:rsid w:val="00D63254"/>
    <w:rsid w:val="00D63DEA"/>
    <w:rsid w:val="00D63E50"/>
    <w:rsid w:val="00D64B25"/>
    <w:rsid w:val="00D650D2"/>
    <w:rsid w:val="00D6528B"/>
    <w:rsid w:val="00D6570F"/>
    <w:rsid w:val="00D657D8"/>
    <w:rsid w:val="00D65C0F"/>
    <w:rsid w:val="00D66452"/>
    <w:rsid w:val="00D6665B"/>
    <w:rsid w:val="00D66986"/>
    <w:rsid w:val="00D669BE"/>
    <w:rsid w:val="00D701F3"/>
    <w:rsid w:val="00D703F3"/>
    <w:rsid w:val="00D70A01"/>
    <w:rsid w:val="00D71016"/>
    <w:rsid w:val="00D71834"/>
    <w:rsid w:val="00D72C1C"/>
    <w:rsid w:val="00D731D1"/>
    <w:rsid w:val="00D740C8"/>
    <w:rsid w:val="00D74DC6"/>
    <w:rsid w:val="00D771C3"/>
    <w:rsid w:val="00D77E3E"/>
    <w:rsid w:val="00D81386"/>
    <w:rsid w:val="00D8182F"/>
    <w:rsid w:val="00D81A5D"/>
    <w:rsid w:val="00D83439"/>
    <w:rsid w:val="00D836B4"/>
    <w:rsid w:val="00D83FAB"/>
    <w:rsid w:val="00D84D81"/>
    <w:rsid w:val="00D85C3F"/>
    <w:rsid w:val="00D86088"/>
    <w:rsid w:val="00D8678C"/>
    <w:rsid w:val="00D87D2F"/>
    <w:rsid w:val="00D90D25"/>
    <w:rsid w:val="00D90D5B"/>
    <w:rsid w:val="00D91223"/>
    <w:rsid w:val="00D91D63"/>
    <w:rsid w:val="00D91FF9"/>
    <w:rsid w:val="00D92293"/>
    <w:rsid w:val="00D9277A"/>
    <w:rsid w:val="00D94177"/>
    <w:rsid w:val="00D95CE7"/>
    <w:rsid w:val="00D962D4"/>
    <w:rsid w:val="00D962FA"/>
    <w:rsid w:val="00D9784E"/>
    <w:rsid w:val="00D97BD8"/>
    <w:rsid w:val="00DA0169"/>
    <w:rsid w:val="00DA12D1"/>
    <w:rsid w:val="00DA1A55"/>
    <w:rsid w:val="00DA2532"/>
    <w:rsid w:val="00DA25BA"/>
    <w:rsid w:val="00DA2E9C"/>
    <w:rsid w:val="00DA2F09"/>
    <w:rsid w:val="00DA332C"/>
    <w:rsid w:val="00DA3B46"/>
    <w:rsid w:val="00DA403C"/>
    <w:rsid w:val="00DA4DFD"/>
    <w:rsid w:val="00DA64D8"/>
    <w:rsid w:val="00DA69E6"/>
    <w:rsid w:val="00DA7B90"/>
    <w:rsid w:val="00DA7C61"/>
    <w:rsid w:val="00DA7E0E"/>
    <w:rsid w:val="00DB002E"/>
    <w:rsid w:val="00DB04D5"/>
    <w:rsid w:val="00DB0FA7"/>
    <w:rsid w:val="00DB3488"/>
    <w:rsid w:val="00DB4024"/>
    <w:rsid w:val="00DB4BD8"/>
    <w:rsid w:val="00DB5B2D"/>
    <w:rsid w:val="00DC034D"/>
    <w:rsid w:val="00DC035F"/>
    <w:rsid w:val="00DC08CC"/>
    <w:rsid w:val="00DC09FD"/>
    <w:rsid w:val="00DC245B"/>
    <w:rsid w:val="00DC32BC"/>
    <w:rsid w:val="00DC37F6"/>
    <w:rsid w:val="00DC4446"/>
    <w:rsid w:val="00DC4722"/>
    <w:rsid w:val="00DC4779"/>
    <w:rsid w:val="00DC5007"/>
    <w:rsid w:val="00DC5407"/>
    <w:rsid w:val="00DC540D"/>
    <w:rsid w:val="00DC5A05"/>
    <w:rsid w:val="00DC5F73"/>
    <w:rsid w:val="00DD06C2"/>
    <w:rsid w:val="00DD219C"/>
    <w:rsid w:val="00DD281B"/>
    <w:rsid w:val="00DD2D2C"/>
    <w:rsid w:val="00DD3E08"/>
    <w:rsid w:val="00DD48A0"/>
    <w:rsid w:val="00DD5EC2"/>
    <w:rsid w:val="00DD6AE9"/>
    <w:rsid w:val="00DD6C52"/>
    <w:rsid w:val="00DD78CC"/>
    <w:rsid w:val="00DE01A5"/>
    <w:rsid w:val="00DE0542"/>
    <w:rsid w:val="00DE121F"/>
    <w:rsid w:val="00DE127E"/>
    <w:rsid w:val="00DE1C47"/>
    <w:rsid w:val="00DE2C6C"/>
    <w:rsid w:val="00DE31B1"/>
    <w:rsid w:val="00DE40E5"/>
    <w:rsid w:val="00DE49FD"/>
    <w:rsid w:val="00DE4ECA"/>
    <w:rsid w:val="00DE5482"/>
    <w:rsid w:val="00DE6B0C"/>
    <w:rsid w:val="00DE6D2A"/>
    <w:rsid w:val="00DE6EC9"/>
    <w:rsid w:val="00DE715D"/>
    <w:rsid w:val="00DE791E"/>
    <w:rsid w:val="00DE7D3A"/>
    <w:rsid w:val="00DF0E8B"/>
    <w:rsid w:val="00DF23F4"/>
    <w:rsid w:val="00DF3B88"/>
    <w:rsid w:val="00DF4E21"/>
    <w:rsid w:val="00DF4F77"/>
    <w:rsid w:val="00DF5D16"/>
    <w:rsid w:val="00DF5EDB"/>
    <w:rsid w:val="00DF7192"/>
    <w:rsid w:val="00DF72A3"/>
    <w:rsid w:val="00DF7BF3"/>
    <w:rsid w:val="00E01020"/>
    <w:rsid w:val="00E02097"/>
    <w:rsid w:val="00E02854"/>
    <w:rsid w:val="00E03754"/>
    <w:rsid w:val="00E04342"/>
    <w:rsid w:val="00E04C7B"/>
    <w:rsid w:val="00E066AE"/>
    <w:rsid w:val="00E06CD0"/>
    <w:rsid w:val="00E07717"/>
    <w:rsid w:val="00E079B3"/>
    <w:rsid w:val="00E079D0"/>
    <w:rsid w:val="00E10595"/>
    <w:rsid w:val="00E105CD"/>
    <w:rsid w:val="00E105F7"/>
    <w:rsid w:val="00E11026"/>
    <w:rsid w:val="00E1142B"/>
    <w:rsid w:val="00E11718"/>
    <w:rsid w:val="00E11833"/>
    <w:rsid w:val="00E118CA"/>
    <w:rsid w:val="00E11981"/>
    <w:rsid w:val="00E1263A"/>
    <w:rsid w:val="00E1287D"/>
    <w:rsid w:val="00E13166"/>
    <w:rsid w:val="00E13803"/>
    <w:rsid w:val="00E13F9D"/>
    <w:rsid w:val="00E166B2"/>
    <w:rsid w:val="00E167E0"/>
    <w:rsid w:val="00E16EFC"/>
    <w:rsid w:val="00E16F13"/>
    <w:rsid w:val="00E177EA"/>
    <w:rsid w:val="00E17CAC"/>
    <w:rsid w:val="00E20971"/>
    <w:rsid w:val="00E210E1"/>
    <w:rsid w:val="00E218D4"/>
    <w:rsid w:val="00E22634"/>
    <w:rsid w:val="00E227B6"/>
    <w:rsid w:val="00E22D53"/>
    <w:rsid w:val="00E23AE3"/>
    <w:rsid w:val="00E2415D"/>
    <w:rsid w:val="00E24780"/>
    <w:rsid w:val="00E24C20"/>
    <w:rsid w:val="00E25F01"/>
    <w:rsid w:val="00E2699A"/>
    <w:rsid w:val="00E273D7"/>
    <w:rsid w:val="00E277CA"/>
    <w:rsid w:val="00E30130"/>
    <w:rsid w:val="00E315FF"/>
    <w:rsid w:val="00E31FE6"/>
    <w:rsid w:val="00E32C2D"/>
    <w:rsid w:val="00E32C94"/>
    <w:rsid w:val="00E33452"/>
    <w:rsid w:val="00E3496B"/>
    <w:rsid w:val="00E34B9E"/>
    <w:rsid w:val="00E35D09"/>
    <w:rsid w:val="00E35E34"/>
    <w:rsid w:val="00E36619"/>
    <w:rsid w:val="00E37791"/>
    <w:rsid w:val="00E37A34"/>
    <w:rsid w:val="00E40596"/>
    <w:rsid w:val="00E40710"/>
    <w:rsid w:val="00E40A91"/>
    <w:rsid w:val="00E40E24"/>
    <w:rsid w:val="00E410E0"/>
    <w:rsid w:val="00E41BAC"/>
    <w:rsid w:val="00E424F9"/>
    <w:rsid w:val="00E42C40"/>
    <w:rsid w:val="00E43166"/>
    <w:rsid w:val="00E4318B"/>
    <w:rsid w:val="00E4384A"/>
    <w:rsid w:val="00E43F48"/>
    <w:rsid w:val="00E44209"/>
    <w:rsid w:val="00E44A77"/>
    <w:rsid w:val="00E44F86"/>
    <w:rsid w:val="00E44F9C"/>
    <w:rsid w:val="00E4538D"/>
    <w:rsid w:val="00E45EEE"/>
    <w:rsid w:val="00E45FCB"/>
    <w:rsid w:val="00E46EA1"/>
    <w:rsid w:val="00E47CA9"/>
    <w:rsid w:val="00E51189"/>
    <w:rsid w:val="00E51AB1"/>
    <w:rsid w:val="00E51F34"/>
    <w:rsid w:val="00E533F9"/>
    <w:rsid w:val="00E53705"/>
    <w:rsid w:val="00E5397A"/>
    <w:rsid w:val="00E53A9B"/>
    <w:rsid w:val="00E53C93"/>
    <w:rsid w:val="00E54ED4"/>
    <w:rsid w:val="00E55053"/>
    <w:rsid w:val="00E55922"/>
    <w:rsid w:val="00E55CB2"/>
    <w:rsid w:val="00E55D31"/>
    <w:rsid w:val="00E56553"/>
    <w:rsid w:val="00E56F0D"/>
    <w:rsid w:val="00E571C9"/>
    <w:rsid w:val="00E5770E"/>
    <w:rsid w:val="00E5784A"/>
    <w:rsid w:val="00E57E1E"/>
    <w:rsid w:val="00E6081B"/>
    <w:rsid w:val="00E6104C"/>
    <w:rsid w:val="00E61647"/>
    <w:rsid w:val="00E62F64"/>
    <w:rsid w:val="00E64AB5"/>
    <w:rsid w:val="00E64C74"/>
    <w:rsid w:val="00E66906"/>
    <w:rsid w:val="00E66D98"/>
    <w:rsid w:val="00E66EA9"/>
    <w:rsid w:val="00E675AB"/>
    <w:rsid w:val="00E67C7A"/>
    <w:rsid w:val="00E67EC1"/>
    <w:rsid w:val="00E718C3"/>
    <w:rsid w:val="00E71C04"/>
    <w:rsid w:val="00E71D31"/>
    <w:rsid w:val="00E7201D"/>
    <w:rsid w:val="00E721F6"/>
    <w:rsid w:val="00E734A7"/>
    <w:rsid w:val="00E73EBF"/>
    <w:rsid w:val="00E747E8"/>
    <w:rsid w:val="00E7489C"/>
    <w:rsid w:val="00E74B60"/>
    <w:rsid w:val="00E7509D"/>
    <w:rsid w:val="00E75896"/>
    <w:rsid w:val="00E7607A"/>
    <w:rsid w:val="00E76D23"/>
    <w:rsid w:val="00E77024"/>
    <w:rsid w:val="00E801D1"/>
    <w:rsid w:val="00E80871"/>
    <w:rsid w:val="00E81303"/>
    <w:rsid w:val="00E81F73"/>
    <w:rsid w:val="00E8228F"/>
    <w:rsid w:val="00E82ADA"/>
    <w:rsid w:val="00E83A97"/>
    <w:rsid w:val="00E83C5C"/>
    <w:rsid w:val="00E841A9"/>
    <w:rsid w:val="00E842A3"/>
    <w:rsid w:val="00E84B08"/>
    <w:rsid w:val="00E850E7"/>
    <w:rsid w:val="00E8535F"/>
    <w:rsid w:val="00E85870"/>
    <w:rsid w:val="00E875B2"/>
    <w:rsid w:val="00E876BD"/>
    <w:rsid w:val="00E9023F"/>
    <w:rsid w:val="00E908DA"/>
    <w:rsid w:val="00E9181A"/>
    <w:rsid w:val="00E92951"/>
    <w:rsid w:val="00E92DBD"/>
    <w:rsid w:val="00E93628"/>
    <w:rsid w:val="00E94152"/>
    <w:rsid w:val="00E94A17"/>
    <w:rsid w:val="00E94FA4"/>
    <w:rsid w:val="00E95031"/>
    <w:rsid w:val="00E95A82"/>
    <w:rsid w:val="00E95CB7"/>
    <w:rsid w:val="00E9626B"/>
    <w:rsid w:val="00E97F07"/>
    <w:rsid w:val="00EA0048"/>
    <w:rsid w:val="00EA0B91"/>
    <w:rsid w:val="00EA2C14"/>
    <w:rsid w:val="00EA2D9B"/>
    <w:rsid w:val="00EA321C"/>
    <w:rsid w:val="00EA3C33"/>
    <w:rsid w:val="00EA3EEF"/>
    <w:rsid w:val="00EA4CFE"/>
    <w:rsid w:val="00EA551C"/>
    <w:rsid w:val="00EA56B3"/>
    <w:rsid w:val="00EA5BCB"/>
    <w:rsid w:val="00EA60ED"/>
    <w:rsid w:val="00EA6C1B"/>
    <w:rsid w:val="00EA6CFD"/>
    <w:rsid w:val="00EA7371"/>
    <w:rsid w:val="00EA7BEE"/>
    <w:rsid w:val="00EA7E09"/>
    <w:rsid w:val="00EB09C8"/>
    <w:rsid w:val="00EB165C"/>
    <w:rsid w:val="00EB2530"/>
    <w:rsid w:val="00EB28D8"/>
    <w:rsid w:val="00EB3075"/>
    <w:rsid w:val="00EB3710"/>
    <w:rsid w:val="00EB4F4D"/>
    <w:rsid w:val="00EB5112"/>
    <w:rsid w:val="00EB693C"/>
    <w:rsid w:val="00EB709A"/>
    <w:rsid w:val="00EB7378"/>
    <w:rsid w:val="00EC08D9"/>
    <w:rsid w:val="00EC0C0F"/>
    <w:rsid w:val="00EC24CB"/>
    <w:rsid w:val="00EC3466"/>
    <w:rsid w:val="00EC37B9"/>
    <w:rsid w:val="00EC40E1"/>
    <w:rsid w:val="00EC49CB"/>
    <w:rsid w:val="00EC5842"/>
    <w:rsid w:val="00EC5F2C"/>
    <w:rsid w:val="00EC616A"/>
    <w:rsid w:val="00EC6A02"/>
    <w:rsid w:val="00EC6BFD"/>
    <w:rsid w:val="00EC790C"/>
    <w:rsid w:val="00ED00BE"/>
    <w:rsid w:val="00ED0B39"/>
    <w:rsid w:val="00ED0FAE"/>
    <w:rsid w:val="00ED1E32"/>
    <w:rsid w:val="00ED1E72"/>
    <w:rsid w:val="00ED3770"/>
    <w:rsid w:val="00ED4520"/>
    <w:rsid w:val="00ED5130"/>
    <w:rsid w:val="00ED5869"/>
    <w:rsid w:val="00ED6B1E"/>
    <w:rsid w:val="00ED740B"/>
    <w:rsid w:val="00ED76A7"/>
    <w:rsid w:val="00ED7C57"/>
    <w:rsid w:val="00EE20D7"/>
    <w:rsid w:val="00EE308D"/>
    <w:rsid w:val="00EE3401"/>
    <w:rsid w:val="00EE356A"/>
    <w:rsid w:val="00EE362E"/>
    <w:rsid w:val="00EE3B38"/>
    <w:rsid w:val="00EE3FD8"/>
    <w:rsid w:val="00EE4BE2"/>
    <w:rsid w:val="00EE4D2A"/>
    <w:rsid w:val="00EE4F2E"/>
    <w:rsid w:val="00EE5851"/>
    <w:rsid w:val="00EE6F74"/>
    <w:rsid w:val="00EE7663"/>
    <w:rsid w:val="00EF3070"/>
    <w:rsid w:val="00EF3F9D"/>
    <w:rsid w:val="00EF4612"/>
    <w:rsid w:val="00EF58A2"/>
    <w:rsid w:val="00EF6655"/>
    <w:rsid w:val="00EF7B68"/>
    <w:rsid w:val="00F009DA"/>
    <w:rsid w:val="00F00BEB"/>
    <w:rsid w:val="00F01B78"/>
    <w:rsid w:val="00F02313"/>
    <w:rsid w:val="00F035A7"/>
    <w:rsid w:val="00F041A2"/>
    <w:rsid w:val="00F049A9"/>
    <w:rsid w:val="00F0535F"/>
    <w:rsid w:val="00F05F23"/>
    <w:rsid w:val="00F0600E"/>
    <w:rsid w:val="00F06865"/>
    <w:rsid w:val="00F0712C"/>
    <w:rsid w:val="00F1086E"/>
    <w:rsid w:val="00F10A4D"/>
    <w:rsid w:val="00F10F31"/>
    <w:rsid w:val="00F1148A"/>
    <w:rsid w:val="00F11536"/>
    <w:rsid w:val="00F11824"/>
    <w:rsid w:val="00F12DD7"/>
    <w:rsid w:val="00F142E1"/>
    <w:rsid w:val="00F1451D"/>
    <w:rsid w:val="00F14767"/>
    <w:rsid w:val="00F149CF"/>
    <w:rsid w:val="00F14CAA"/>
    <w:rsid w:val="00F14D64"/>
    <w:rsid w:val="00F15D8B"/>
    <w:rsid w:val="00F16885"/>
    <w:rsid w:val="00F168FF"/>
    <w:rsid w:val="00F16CF0"/>
    <w:rsid w:val="00F17D70"/>
    <w:rsid w:val="00F21743"/>
    <w:rsid w:val="00F220FC"/>
    <w:rsid w:val="00F2235A"/>
    <w:rsid w:val="00F22BED"/>
    <w:rsid w:val="00F2386B"/>
    <w:rsid w:val="00F240BA"/>
    <w:rsid w:val="00F24861"/>
    <w:rsid w:val="00F252FA"/>
    <w:rsid w:val="00F25332"/>
    <w:rsid w:val="00F255EA"/>
    <w:rsid w:val="00F256A2"/>
    <w:rsid w:val="00F2587B"/>
    <w:rsid w:val="00F25D0C"/>
    <w:rsid w:val="00F25D35"/>
    <w:rsid w:val="00F2684D"/>
    <w:rsid w:val="00F2696C"/>
    <w:rsid w:val="00F27346"/>
    <w:rsid w:val="00F27D54"/>
    <w:rsid w:val="00F3018D"/>
    <w:rsid w:val="00F3074A"/>
    <w:rsid w:val="00F30C0A"/>
    <w:rsid w:val="00F31523"/>
    <w:rsid w:val="00F31944"/>
    <w:rsid w:val="00F34BF5"/>
    <w:rsid w:val="00F35193"/>
    <w:rsid w:val="00F36540"/>
    <w:rsid w:val="00F369AE"/>
    <w:rsid w:val="00F36A7B"/>
    <w:rsid w:val="00F36D73"/>
    <w:rsid w:val="00F37CF0"/>
    <w:rsid w:val="00F40D76"/>
    <w:rsid w:val="00F41236"/>
    <w:rsid w:val="00F427B0"/>
    <w:rsid w:val="00F4315E"/>
    <w:rsid w:val="00F4331D"/>
    <w:rsid w:val="00F433F4"/>
    <w:rsid w:val="00F43889"/>
    <w:rsid w:val="00F45349"/>
    <w:rsid w:val="00F456CE"/>
    <w:rsid w:val="00F465E2"/>
    <w:rsid w:val="00F46CBD"/>
    <w:rsid w:val="00F47311"/>
    <w:rsid w:val="00F47941"/>
    <w:rsid w:val="00F47A78"/>
    <w:rsid w:val="00F502AD"/>
    <w:rsid w:val="00F51941"/>
    <w:rsid w:val="00F52163"/>
    <w:rsid w:val="00F522AE"/>
    <w:rsid w:val="00F5289A"/>
    <w:rsid w:val="00F5295E"/>
    <w:rsid w:val="00F52FA1"/>
    <w:rsid w:val="00F534CF"/>
    <w:rsid w:val="00F53EA1"/>
    <w:rsid w:val="00F54A34"/>
    <w:rsid w:val="00F54E21"/>
    <w:rsid w:val="00F555FD"/>
    <w:rsid w:val="00F559E0"/>
    <w:rsid w:val="00F576AC"/>
    <w:rsid w:val="00F577AA"/>
    <w:rsid w:val="00F57E48"/>
    <w:rsid w:val="00F603CA"/>
    <w:rsid w:val="00F60A63"/>
    <w:rsid w:val="00F61EDB"/>
    <w:rsid w:val="00F64267"/>
    <w:rsid w:val="00F655DB"/>
    <w:rsid w:val="00F66D24"/>
    <w:rsid w:val="00F672DD"/>
    <w:rsid w:val="00F67C77"/>
    <w:rsid w:val="00F67F02"/>
    <w:rsid w:val="00F713F9"/>
    <w:rsid w:val="00F715B0"/>
    <w:rsid w:val="00F716A1"/>
    <w:rsid w:val="00F72B7D"/>
    <w:rsid w:val="00F73B07"/>
    <w:rsid w:val="00F7463E"/>
    <w:rsid w:val="00F74AF3"/>
    <w:rsid w:val="00F75553"/>
    <w:rsid w:val="00F7637F"/>
    <w:rsid w:val="00F7677A"/>
    <w:rsid w:val="00F76B1F"/>
    <w:rsid w:val="00F772FA"/>
    <w:rsid w:val="00F77904"/>
    <w:rsid w:val="00F77C56"/>
    <w:rsid w:val="00F804D4"/>
    <w:rsid w:val="00F81756"/>
    <w:rsid w:val="00F81C65"/>
    <w:rsid w:val="00F84A8E"/>
    <w:rsid w:val="00F84E14"/>
    <w:rsid w:val="00F84E9A"/>
    <w:rsid w:val="00F860DC"/>
    <w:rsid w:val="00F86C94"/>
    <w:rsid w:val="00F872B9"/>
    <w:rsid w:val="00F87388"/>
    <w:rsid w:val="00F87C62"/>
    <w:rsid w:val="00F906DC"/>
    <w:rsid w:val="00F90F7A"/>
    <w:rsid w:val="00F90FC0"/>
    <w:rsid w:val="00F926BA"/>
    <w:rsid w:val="00F93E47"/>
    <w:rsid w:val="00F94248"/>
    <w:rsid w:val="00F94591"/>
    <w:rsid w:val="00F95066"/>
    <w:rsid w:val="00F9561E"/>
    <w:rsid w:val="00F95DFC"/>
    <w:rsid w:val="00F96040"/>
    <w:rsid w:val="00F962EC"/>
    <w:rsid w:val="00F962F7"/>
    <w:rsid w:val="00F96875"/>
    <w:rsid w:val="00F97453"/>
    <w:rsid w:val="00F97951"/>
    <w:rsid w:val="00FA03DD"/>
    <w:rsid w:val="00FA4E3C"/>
    <w:rsid w:val="00FA5234"/>
    <w:rsid w:val="00FA53B0"/>
    <w:rsid w:val="00FA55AA"/>
    <w:rsid w:val="00FA625E"/>
    <w:rsid w:val="00FA6459"/>
    <w:rsid w:val="00FA67E2"/>
    <w:rsid w:val="00FA7BEE"/>
    <w:rsid w:val="00FB00D7"/>
    <w:rsid w:val="00FB01CB"/>
    <w:rsid w:val="00FB1D7F"/>
    <w:rsid w:val="00FB21FC"/>
    <w:rsid w:val="00FB2868"/>
    <w:rsid w:val="00FB2D04"/>
    <w:rsid w:val="00FB3051"/>
    <w:rsid w:val="00FB3187"/>
    <w:rsid w:val="00FB3487"/>
    <w:rsid w:val="00FB35AB"/>
    <w:rsid w:val="00FB431E"/>
    <w:rsid w:val="00FB4D05"/>
    <w:rsid w:val="00FB57CC"/>
    <w:rsid w:val="00FB5F16"/>
    <w:rsid w:val="00FB7FA2"/>
    <w:rsid w:val="00FC31FE"/>
    <w:rsid w:val="00FC3493"/>
    <w:rsid w:val="00FC362C"/>
    <w:rsid w:val="00FC39EE"/>
    <w:rsid w:val="00FC4566"/>
    <w:rsid w:val="00FC4792"/>
    <w:rsid w:val="00FC4B91"/>
    <w:rsid w:val="00FC530D"/>
    <w:rsid w:val="00FC565C"/>
    <w:rsid w:val="00FC6472"/>
    <w:rsid w:val="00FC68A4"/>
    <w:rsid w:val="00FC755F"/>
    <w:rsid w:val="00FC75DF"/>
    <w:rsid w:val="00FC79DC"/>
    <w:rsid w:val="00FC7AAE"/>
    <w:rsid w:val="00FC7E5C"/>
    <w:rsid w:val="00FD15B6"/>
    <w:rsid w:val="00FD1954"/>
    <w:rsid w:val="00FD2F51"/>
    <w:rsid w:val="00FD3301"/>
    <w:rsid w:val="00FD3CC6"/>
    <w:rsid w:val="00FD4262"/>
    <w:rsid w:val="00FD43A4"/>
    <w:rsid w:val="00FD5767"/>
    <w:rsid w:val="00FD623E"/>
    <w:rsid w:val="00FD627B"/>
    <w:rsid w:val="00FD69FD"/>
    <w:rsid w:val="00FD6BCF"/>
    <w:rsid w:val="00FD6E32"/>
    <w:rsid w:val="00FE049F"/>
    <w:rsid w:val="00FE0B55"/>
    <w:rsid w:val="00FE1AD4"/>
    <w:rsid w:val="00FE259C"/>
    <w:rsid w:val="00FE4BE1"/>
    <w:rsid w:val="00FE5649"/>
    <w:rsid w:val="00FE56DA"/>
    <w:rsid w:val="00FE576C"/>
    <w:rsid w:val="00FE6AC5"/>
    <w:rsid w:val="00FE73E8"/>
    <w:rsid w:val="00FE74F6"/>
    <w:rsid w:val="00FE75AD"/>
    <w:rsid w:val="00FF0D6A"/>
    <w:rsid w:val="00FF170F"/>
    <w:rsid w:val="00FF17A7"/>
    <w:rsid w:val="00FF1B7A"/>
    <w:rsid w:val="00FF2BF4"/>
    <w:rsid w:val="00FF3BC7"/>
    <w:rsid w:val="00FF3E74"/>
    <w:rsid w:val="00FF546B"/>
    <w:rsid w:val="00FF6031"/>
    <w:rsid w:val="00FF6948"/>
    <w:rsid w:val="00FF6AD4"/>
    <w:rsid w:val="00FF6CB5"/>
    <w:rsid w:val="00FF7C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style="mso-position-horizontal:center;mso-position-horizontal-relative:right-margin-area" fillcolor="white">
      <v:fill color="white"/>
    </o:shapedefaults>
    <o:shapelayout v:ext="edit">
      <o:idmap v:ext="edit" data="1"/>
    </o:shapelayout>
  </w:shapeDefaults>
  <w:decimalSymbol w:val=","/>
  <w:listSeparator w:val=";"/>
  <w14:docId w14:val="370E1702"/>
  <w15:docId w15:val="{7D0C4D70-40E5-4A3B-9112-153039867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6C6"/>
    <w:rPr>
      <w:rFonts w:ascii="Arial" w:hAnsi="Arial"/>
    </w:rPr>
  </w:style>
  <w:style w:type="paragraph" w:styleId="Titre1">
    <w:name w:val="heading 1"/>
    <w:basedOn w:val="Normal"/>
    <w:next w:val="Normal"/>
    <w:link w:val="Titre1Car"/>
    <w:uiPriority w:val="9"/>
    <w:qFormat/>
    <w:rsid w:val="004D1196"/>
    <w:pPr>
      <w:keepNext/>
      <w:keepLines/>
      <w:spacing w:before="480" w:after="0"/>
      <w:outlineLvl w:val="0"/>
    </w:pPr>
    <w:rPr>
      <w:rFonts w:ascii="Arial Narrow" w:eastAsiaTheme="majorEastAsia" w:hAnsi="Arial Narrow" w:cstheme="majorBidi"/>
      <w:b/>
      <w:bCs/>
      <w:color w:val="005386"/>
      <w:sz w:val="28"/>
      <w:szCs w:val="28"/>
    </w:rPr>
  </w:style>
  <w:style w:type="paragraph" w:styleId="Titre2">
    <w:name w:val="heading 2"/>
    <w:basedOn w:val="Normal"/>
    <w:next w:val="Normal"/>
    <w:link w:val="Titre2Car"/>
    <w:uiPriority w:val="9"/>
    <w:unhideWhenUsed/>
    <w:qFormat/>
    <w:rsid w:val="004D1196"/>
    <w:pPr>
      <w:keepNext/>
      <w:keepLines/>
      <w:spacing w:before="200" w:after="0"/>
      <w:outlineLvl w:val="1"/>
    </w:pPr>
    <w:rPr>
      <w:rFonts w:asciiTheme="majorHAnsi" w:eastAsiaTheme="majorEastAsia" w:hAnsiTheme="majorHAnsi" w:cstheme="majorBidi"/>
      <w:b/>
      <w:bCs/>
      <w:color w:val="005386"/>
      <w:sz w:val="26"/>
      <w:szCs w:val="26"/>
    </w:rPr>
  </w:style>
  <w:style w:type="paragraph" w:styleId="Titre3">
    <w:name w:val="heading 3"/>
    <w:basedOn w:val="Normal"/>
    <w:next w:val="Normal"/>
    <w:link w:val="Titre3Car"/>
    <w:uiPriority w:val="9"/>
    <w:unhideWhenUsed/>
    <w:qFormat/>
    <w:rsid w:val="004D1196"/>
    <w:pPr>
      <w:keepNext/>
      <w:keepLines/>
      <w:spacing w:before="200" w:after="0"/>
      <w:outlineLvl w:val="2"/>
    </w:pPr>
    <w:rPr>
      <w:rFonts w:asciiTheme="majorHAnsi" w:eastAsiaTheme="majorEastAsia" w:hAnsiTheme="majorHAnsi" w:cstheme="majorBidi"/>
      <w:b/>
      <w:bCs/>
      <w:color w:val="005386"/>
    </w:rPr>
  </w:style>
  <w:style w:type="paragraph" w:styleId="Titre4">
    <w:name w:val="heading 4"/>
    <w:basedOn w:val="Normal"/>
    <w:next w:val="Normal"/>
    <w:link w:val="Titre4Car"/>
    <w:uiPriority w:val="9"/>
    <w:semiHidden/>
    <w:unhideWhenUsed/>
    <w:qFormat/>
    <w:rsid w:val="00545104"/>
    <w:pPr>
      <w:keepNext/>
      <w:keepLines/>
      <w:spacing w:before="40" w:after="0"/>
      <w:outlineLvl w:val="3"/>
    </w:pPr>
    <w:rPr>
      <w:rFonts w:asciiTheme="majorHAnsi" w:eastAsiaTheme="majorEastAsia" w:hAnsiTheme="majorHAnsi" w:cstheme="majorBidi"/>
      <w:i/>
      <w:iCs/>
      <w:color w:val="445E6F"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0976C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976C8"/>
    <w:rPr>
      <w:rFonts w:ascii="Tahoma" w:hAnsi="Tahoma" w:cs="Tahoma"/>
      <w:sz w:val="16"/>
      <w:szCs w:val="16"/>
    </w:rPr>
  </w:style>
  <w:style w:type="character" w:styleId="Textedelespacerserv">
    <w:name w:val="Placeholder Text"/>
    <w:basedOn w:val="Policepardfaut"/>
    <w:uiPriority w:val="99"/>
    <w:semiHidden/>
    <w:rsid w:val="009E30BB"/>
    <w:rPr>
      <w:color w:val="808080"/>
    </w:rPr>
  </w:style>
  <w:style w:type="paragraph" w:styleId="Paragraphedeliste">
    <w:name w:val="List Paragraph"/>
    <w:basedOn w:val="Normal"/>
    <w:link w:val="ParagraphedelisteCar"/>
    <w:uiPriority w:val="34"/>
    <w:qFormat/>
    <w:rsid w:val="00584320"/>
    <w:pPr>
      <w:ind w:left="720"/>
      <w:contextualSpacing/>
    </w:pPr>
  </w:style>
  <w:style w:type="paragraph" w:styleId="En-tte">
    <w:name w:val="header"/>
    <w:basedOn w:val="Normal"/>
    <w:link w:val="En-tteCar"/>
    <w:uiPriority w:val="99"/>
    <w:unhideWhenUsed/>
    <w:rsid w:val="00584320"/>
    <w:pPr>
      <w:tabs>
        <w:tab w:val="center" w:pos="4513"/>
        <w:tab w:val="right" w:pos="9026"/>
      </w:tabs>
      <w:spacing w:after="0" w:line="240" w:lineRule="auto"/>
    </w:pPr>
  </w:style>
  <w:style w:type="character" w:customStyle="1" w:styleId="En-tteCar">
    <w:name w:val="En-tête Car"/>
    <w:basedOn w:val="Policepardfaut"/>
    <w:link w:val="En-tte"/>
    <w:uiPriority w:val="99"/>
    <w:rsid w:val="00584320"/>
  </w:style>
  <w:style w:type="paragraph" w:styleId="Pieddepage">
    <w:name w:val="footer"/>
    <w:basedOn w:val="Normal"/>
    <w:link w:val="PieddepageCar"/>
    <w:uiPriority w:val="99"/>
    <w:unhideWhenUsed/>
    <w:rsid w:val="00584320"/>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584320"/>
  </w:style>
  <w:style w:type="paragraph" w:customStyle="1" w:styleId="3DSTitleChapter">
    <w:name w:val="3DS Title Chapter"/>
    <w:basedOn w:val="Paragraphedeliste"/>
    <w:link w:val="3DSTitleChapterCar"/>
    <w:rsid w:val="00021471"/>
    <w:pPr>
      <w:numPr>
        <w:numId w:val="1"/>
      </w:numPr>
      <w:tabs>
        <w:tab w:val="num" w:pos="360"/>
      </w:tabs>
      <w:ind w:firstLine="0"/>
    </w:pPr>
    <w:rPr>
      <w:rFonts w:cs="Arial"/>
      <w:sz w:val="40"/>
      <w:szCs w:val="40"/>
      <w:lang w:val="en-US"/>
    </w:rPr>
  </w:style>
  <w:style w:type="paragraph" w:customStyle="1" w:styleId="3DSoldTitle1">
    <w:name w:val="3DS old Title 1"/>
    <w:basedOn w:val="Paragraphedeliste"/>
    <w:link w:val="3DSoldTitle1Car"/>
    <w:rsid w:val="002879D7"/>
    <w:pPr>
      <w:numPr>
        <w:numId w:val="2"/>
      </w:numPr>
    </w:pPr>
    <w:rPr>
      <w:rFonts w:cs="Arial"/>
      <w:b/>
      <w:sz w:val="32"/>
      <w:szCs w:val="32"/>
    </w:rPr>
  </w:style>
  <w:style w:type="character" w:customStyle="1" w:styleId="ParagraphedelisteCar">
    <w:name w:val="Paragraphe de liste Car"/>
    <w:basedOn w:val="Policepardfaut"/>
    <w:link w:val="Paragraphedeliste"/>
    <w:uiPriority w:val="34"/>
    <w:rsid w:val="002879D7"/>
  </w:style>
  <w:style w:type="character" w:customStyle="1" w:styleId="3DSTitleChapterCar">
    <w:name w:val="3DS Title Chapter Car"/>
    <w:basedOn w:val="ParagraphedelisteCar"/>
    <w:link w:val="3DSTitleChapter"/>
    <w:rsid w:val="00021471"/>
    <w:rPr>
      <w:rFonts w:ascii="Arial" w:hAnsi="Arial" w:cs="Arial"/>
      <w:sz w:val="40"/>
      <w:szCs w:val="40"/>
      <w:lang w:val="en-US"/>
    </w:rPr>
  </w:style>
  <w:style w:type="character" w:customStyle="1" w:styleId="3DSoldTitle1Car">
    <w:name w:val="3DS old Title 1 Car"/>
    <w:basedOn w:val="ParagraphedelisteCar"/>
    <w:link w:val="3DSoldTitle1"/>
    <w:rsid w:val="002879D7"/>
    <w:rPr>
      <w:rFonts w:ascii="Arial" w:hAnsi="Arial" w:cs="Arial"/>
      <w:b/>
      <w:sz w:val="32"/>
      <w:szCs w:val="32"/>
    </w:rPr>
  </w:style>
  <w:style w:type="paragraph" w:customStyle="1" w:styleId="3DSoldTitle2">
    <w:name w:val="3DS old Title 2"/>
    <w:basedOn w:val="Paragraphedeliste"/>
    <w:link w:val="3DSoldTitle2Car"/>
    <w:rsid w:val="00F534CF"/>
    <w:pPr>
      <w:numPr>
        <w:ilvl w:val="1"/>
        <w:numId w:val="2"/>
      </w:numPr>
    </w:pPr>
    <w:rPr>
      <w:rFonts w:cs="Arial"/>
      <w:sz w:val="28"/>
      <w:szCs w:val="28"/>
    </w:rPr>
  </w:style>
  <w:style w:type="character" w:customStyle="1" w:styleId="3DSoldTitle2Car">
    <w:name w:val="3DS old Title 2 Car"/>
    <w:basedOn w:val="ParagraphedelisteCar"/>
    <w:link w:val="3DSoldTitle2"/>
    <w:rsid w:val="00F534CF"/>
    <w:rPr>
      <w:rFonts w:ascii="Arial" w:hAnsi="Arial" w:cs="Arial"/>
      <w:sz w:val="28"/>
      <w:szCs w:val="28"/>
    </w:rPr>
  </w:style>
  <w:style w:type="paragraph" w:customStyle="1" w:styleId="Title1">
    <w:name w:val="Title 1"/>
    <w:basedOn w:val="Titre1"/>
    <w:link w:val="Title1Char"/>
    <w:rsid w:val="004F749C"/>
    <w:rPr>
      <w:rFonts w:ascii="Arial" w:hAnsi="Arial"/>
      <w:color w:val="auto"/>
      <w:sz w:val="36"/>
    </w:rPr>
  </w:style>
  <w:style w:type="paragraph" w:customStyle="1" w:styleId="Titre21">
    <w:name w:val="Titre 21"/>
    <w:basedOn w:val="Titre2"/>
    <w:link w:val="Titre2Char"/>
    <w:rsid w:val="004F749C"/>
    <w:pPr>
      <w:numPr>
        <w:ilvl w:val="1"/>
        <w:numId w:val="3"/>
      </w:numPr>
      <w:tabs>
        <w:tab w:val="num" w:pos="360"/>
      </w:tabs>
      <w:ind w:left="0" w:firstLine="0"/>
    </w:pPr>
    <w:rPr>
      <w:rFonts w:ascii="Arial" w:hAnsi="Arial" w:cs="Arial"/>
      <w:b w:val="0"/>
      <w:color w:val="auto"/>
      <w:sz w:val="30"/>
      <w:szCs w:val="30"/>
    </w:rPr>
  </w:style>
  <w:style w:type="character" w:customStyle="1" w:styleId="Titre1Car">
    <w:name w:val="Titre 1 Car"/>
    <w:basedOn w:val="Policepardfaut"/>
    <w:link w:val="Titre1"/>
    <w:uiPriority w:val="9"/>
    <w:rsid w:val="004D1196"/>
    <w:rPr>
      <w:rFonts w:ascii="Arial Narrow" w:eastAsiaTheme="majorEastAsia" w:hAnsi="Arial Narrow" w:cstheme="majorBidi"/>
      <w:b/>
      <w:bCs/>
      <w:color w:val="005386"/>
      <w:sz w:val="28"/>
      <w:szCs w:val="28"/>
    </w:rPr>
  </w:style>
  <w:style w:type="character" w:customStyle="1" w:styleId="Title1Char">
    <w:name w:val="Title 1 Char"/>
    <w:basedOn w:val="Titre1Car"/>
    <w:link w:val="Title1"/>
    <w:rsid w:val="004F749C"/>
    <w:rPr>
      <w:rFonts w:ascii="Arial" w:eastAsiaTheme="majorEastAsia" w:hAnsi="Arial" w:cstheme="majorBidi"/>
      <w:b/>
      <w:bCs/>
      <w:color w:val="5B7F95" w:themeColor="text1"/>
      <w:sz w:val="36"/>
      <w:szCs w:val="28"/>
    </w:rPr>
  </w:style>
  <w:style w:type="paragraph" w:customStyle="1" w:styleId="Titre31">
    <w:name w:val="Titre 31"/>
    <w:basedOn w:val="Titre3"/>
    <w:link w:val="Titre3Char"/>
    <w:rsid w:val="004F749C"/>
    <w:pPr>
      <w:numPr>
        <w:ilvl w:val="2"/>
        <w:numId w:val="4"/>
      </w:numPr>
    </w:pPr>
    <w:rPr>
      <w:rFonts w:ascii="Arial" w:hAnsi="Arial"/>
      <w:b w:val="0"/>
      <w:color w:val="auto"/>
      <w:sz w:val="26"/>
      <w:szCs w:val="26"/>
    </w:rPr>
  </w:style>
  <w:style w:type="character" w:customStyle="1" w:styleId="Titre2Car">
    <w:name w:val="Titre 2 Car"/>
    <w:basedOn w:val="Policepardfaut"/>
    <w:link w:val="Titre2"/>
    <w:uiPriority w:val="9"/>
    <w:rsid w:val="004D1196"/>
    <w:rPr>
      <w:rFonts w:asciiTheme="majorHAnsi" w:eastAsiaTheme="majorEastAsia" w:hAnsiTheme="majorHAnsi" w:cstheme="majorBidi"/>
      <w:b/>
      <w:bCs/>
      <w:color w:val="005386"/>
      <w:sz w:val="26"/>
      <w:szCs w:val="26"/>
    </w:rPr>
  </w:style>
  <w:style w:type="character" w:customStyle="1" w:styleId="Titre2Char">
    <w:name w:val="Titre 2 Char"/>
    <w:basedOn w:val="Titre2Car"/>
    <w:link w:val="Titre21"/>
    <w:rsid w:val="004F749C"/>
    <w:rPr>
      <w:rFonts w:ascii="Arial" w:eastAsiaTheme="majorEastAsia" w:hAnsi="Arial" w:cs="Arial"/>
      <w:b w:val="0"/>
      <w:bCs/>
      <w:color w:val="005386"/>
      <w:sz w:val="30"/>
      <w:szCs w:val="30"/>
    </w:rPr>
  </w:style>
  <w:style w:type="paragraph" w:customStyle="1" w:styleId="Text">
    <w:name w:val="Text"/>
    <w:basedOn w:val="Titre31"/>
    <w:link w:val="TextChar"/>
    <w:rsid w:val="006C6CE1"/>
    <w:pPr>
      <w:numPr>
        <w:ilvl w:val="0"/>
        <w:numId w:val="0"/>
      </w:numPr>
      <w:ind w:left="504" w:hanging="504"/>
    </w:pPr>
    <w:rPr>
      <w:sz w:val="22"/>
      <w:szCs w:val="22"/>
    </w:rPr>
  </w:style>
  <w:style w:type="character" w:customStyle="1" w:styleId="Titre3Car">
    <w:name w:val="Titre 3 Car"/>
    <w:basedOn w:val="Policepardfaut"/>
    <w:link w:val="Titre3"/>
    <w:uiPriority w:val="9"/>
    <w:rsid w:val="004D1196"/>
    <w:rPr>
      <w:rFonts w:asciiTheme="majorHAnsi" w:eastAsiaTheme="majorEastAsia" w:hAnsiTheme="majorHAnsi" w:cstheme="majorBidi"/>
      <w:b/>
      <w:bCs/>
      <w:color w:val="005386"/>
    </w:rPr>
  </w:style>
  <w:style w:type="character" w:customStyle="1" w:styleId="Titre3Char">
    <w:name w:val="Titre 3 Char"/>
    <w:basedOn w:val="Titre3Car"/>
    <w:link w:val="Titre31"/>
    <w:rsid w:val="004F749C"/>
    <w:rPr>
      <w:rFonts w:ascii="Arial" w:eastAsiaTheme="majorEastAsia" w:hAnsi="Arial" w:cstheme="majorBidi"/>
      <w:b w:val="0"/>
      <w:bCs/>
      <w:color w:val="005386"/>
      <w:sz w:val="26"/>
      <w:szCs w:val="26"/>
    </w:rPr>
  </w:style>
  <w:style w:type="character" w:customStyle="1" w:styleId="TextChar">
    <w:name w:val="Text Char"/>
    <w:basedOn w:val="Titre3Char"/>
    <w:link w:val="Text"/>
    <w:rsid w:val="006C6CE1"/>
    <w:rPr>
      <w:rFonts w:ascii="Arial" w:eastAsiaTheme="majorEastAsia" w:hAnsi="Arial" w:cstheme="majorBidi"/>
      <w:b/>
      <w:bCs/>
      <w:color w:val="5B7F95" w:themeColor="accent1"/>
      <w:sz w:val="26"/>
      <w:szCs w:val="26"/>
    </w:rPr>
  </w:style>
  <w:style w:type="paragraph" w:styleId="En-ttedetabledesmatires">
    <w:name w:val="TOC Heading"/>
    <w:basedOn w:val="Titre1"/>
    <w:next w:val="Normal"/>
    <w:uiPriority w:val="39"/>
    <w:unhideWhenUsed/>
    <w:qFormat/>
    <w:rsid w:val="008D1CA2"/>
    <w:pPr>
      <w:outlineLvl w:val="9"/>
    </w:pPr>
    <w:rPr>
      <w:lang w:val="en-US"/>
    </w:rPr>
  </w:style>
  <w:style w:type="paragraph" w:styleId="TM1">
    <w:name w:val="toc 1"/>
    <w:basedOn w:val="Normal"/>
    <w:next w:val="Normal"/>
    <w:autoRedefine/>
    <w:uiPriority w:val="39"/>
    <w:unhideWhenUsed/>
    <w:rsid w:val="00037ADF"/>
    <w:pPr>
      <w:tabs>
        <w:tab w:val="right" w:leader="dot" w:pos="9016"/>
      </w:tabs>
      <w:spacing w:after="100" w:line="240" w:lineRule="auto"/>
    </w:pPr>
  </w:style>
  <w:style w:type="paragraph" w:styleId="TM2">
    <w:name w:val="toc 2"/>
    <w:basedOn w:val="Normal"/>
    <w:next w:val="Normal"/>
    <w:autoRedefine/>
    <w:uiPriority w:val="39"/>
    <w:unhideWhenUsed/>
    <w:rsid w:val="008D1CA2"/>
    <w:pPr>
      <w:spacing w:after="100"/>
      <w:ind w:left="220"/>
    </w:pPr>
  </w:style>
  <w:style w:type="paragraph" w:styleId="TM3">
    <w:name w:val="toc 3"/>
    <w:basedOn w:val="Normal"/>
    <w:next w:val="Normal"/>
    <w:autoRedefine/>
    <w:uiPriority w:val="39"/>
    <w:unhideWhenUsed/>
    <w:rsid w:val="00037ADF"/>
    <w:pPr>
      <w:tabs>
        <w:tab w:val="right" w:leader="dot" w:pos="9016"/>
      </w:tabs>
      <w:spacing w:after="100" w:line="120" w:lineRule="auto"/>
      <w:ind w:left="442"/>
    </w:pPr>
  </w:style>
  <w:style w:type="character" w:styleId="Lienhypertexte">
    <w:name w:val="Hyperlink"/>
    <w:basedOn w:val="Policepardfaut"/>
    <w:uiPriority w:val="99"/>
    <w:unhideWhenUsed/>
    <w:rsid w:val="008D1CA2"/>
    <w:rPr>
      <w:color w:val="0000FF" w:themeColor="hyperlink"/>
      <w:u w:val="single"/>
    </w:rPr>
  </w:style>
  <w:style w:type="paragraph" w:customStyle="1" w:styleId="Titre11">
    <w:name w:val="Titre 11"/>
    <w:basedOn w:val="Titre1"/>
    <w:link w:val="Titre1Char"/>
    <w:rsid w:val="004C17F5"/>
    <w:pPr>
      <w:numPr>
        <w:numId w:val="5"/>
      </w:numPr>
    </w:pPr>
    <w:rPr>
      <w:rFonts w:ascii="Arial" w:hAnsi="Arial" w:cs="Arial"/>
      <w:color w:val="auto"/>
      <w:sz w:val="36"/>
    </w:rPr>
  </w:style>
  <w:style w:type="character" w:customStyle="1" w:styleId="Titre1Char">
    <w:name w:val="Titre 1 Char"/>
    <w:basedOn w:val="Titre1Car"/>
    <w:link w:val="Titre11"/>
    <w:rsid w:val="004C17F5"/>
    <w:rPr>
      <w:rFonts w:ascii="Arial" w:eastAsiaTheme="majorEastAsia" w:hAnsi="Arial" w:cs="Arial"/>
      <w:b/>
      <w:bCs/>
      <w:color w:val="005386"/>
      <w:sz w:val="36"/>
      <w:szCs w:val="28"/>
    </w:rPr>
  </w:style>
  <w:style w:type="paragraph" w:customStyle="1" w:styleId="3DSTitle1">
    <w:name w:val="3DS Title 1"/>
    <w:basedOn w:val="Titre11"/>
    <w:link w:val="3DSTitle1Car"/>
    <w:qFormat/>
    <w:rsid w:val="004D1196"/>
    <w:pPr>
      <w:numPr>
        <w:numId w:val="6"/>
      </w:numPr>
    </w:pPr>
    <w:rPr>
      <w:color w:val="005386"/>
      <w:sz w:val="32"/>
    </w:rPr>
  </w:style>
  <w:style w:type="paragraph" w:customStyle="1" w:styleId="3DSTitle2">
    <w:name w:val="3DS Title 2"/>
    <w:basedOn w:val="Titre11"/>
    <w:link w:val="3DSTitle2Car"/>
    <w:qFormat/>
    <w:rsid w:val="00FD627B"/>
    <w:pPr>
      <w:numPr>
        <w:ilvl w:val="1"/>
        <w:numId w:val="6"/>
      </w:numPr>
      <w:ind w:left="702"/>
    </w:pPr>
    <w:rPr>
      <w:b w:val="0"/>
      <w:sz w:val="28"/>
    </w:rPr>
  </w:style>
  <w:style w:type="character" w:customStyle="1" w:styleId="3DSTitle1Car">
    <w:name w:val="3DS Title 1 Car"/>
    <w:basedOn w:val="Titre1Char"/>
    <w:link w:val="3DSTitle1"/>
    <w:rsid w:val="004D1196"/>
    <w:rPr>
      <w:rFonts w:ascii="Arial" w:eastAsiaTheme="majorEastAsia" w:hAnsi="Arial" w:cs="Arial"/>
      <w:b/>
      <w:bCs/>
      <w:color w:val="005386"/>
      <w:sz w:val="32"/>
      <w:szCs w:val="28"/>
    </w:rPr>
  </w:style>
  <w:style w:type="paragraph" w:customStyle="1" w:styleId="3DSTitle3">
    <w:name w:val="3DS Title 3"/>
    <w:basedOn w:val="Titre11"/>
    <w:link w:val="3DSTitle3Car"/>
    <w:qFormat/>
    <w:rsid w:val="00FD627B"/>
    <w:pPr>
      <w:numPr>
        <w:ilvl w:val="2"/>
        <w:numId w:val="6"/>
      </w:numPr>
    </w:pPr>
    <w:rPr>
      <w:b w:val="0"/>
      <w:sz w:val="24"/>
    </w:rPr>
  </w:style>
  <w:style w:type="character" w:customStyle="1" w:styleId="3DSTitle2Car">
    <w:name w:val="3DS Title 2 Car"/>
    <w:basedOn w:val="Titre1Char"/>
    <w:link w:val="3DSTitle2"/>
    <w:rsid w:val="00FD627B"/>
    <w:rPr>
      <w:rFonts w:ascii="Arial" w:eastAsiaTheme="majorEastAsia" w:hAnsi="Arial" w:cs="Arial"/>
      <w:b w:val="0"/>
      <w:bCs/>
      <w:color w:val="005386"/>
      <w:sz w:val="28"/>
      <w:szCs w:val="28"/>
    </w:rPr>
  </w:style>
  <w:style w:type="character" w:customStyle="1" w:styleId="3DSTitle3Car">
    <w:name w:val="3DS Title 3 Car"/>
    <w:basedOn w:val="Titre1Char"/>
    <w:link w:val="3DSTitle3"/>
    <w:rsid w:val="00FD627B"/>
    <w:rPr>
      <w:rFonts w:ascii="Arial" w:eastAsiaTheme="majorEastAsia" w:hAnsi="Arial" w:cs="Arial"/>
      <w:b w:val="0"/>
      <w:bCs/>
      <w:color w:val="005386"/>
      <w:sz w:val="24"/>
      <w:szCs w:val="28"/>
    </w:rPr>
  </w:style>
  <w:style w:type="paragraph" w:customStyle="1" w:styleId="PartTitle">
    <w:name w:val="Part Title"/>
    <w:basedOn w:val="Title1"/>
    <w:link w:val="PartTitleCar"/>
    <w:qFormat/>
    <w:rsid w:val="00A85E00"/>
    <w:pPr>
      <w:jc w:val="right"/>
    </w:pPr>
    <w:rPr>
      <w:rFonts w:cs="Arial"/>
      <w:b w:val="0"/>
      <w:sz w:val="48"/>
      <w:szCs w:val="48"/>
      <w:lang w:val="en-US"/>
    </w:rPr>
  </w:style>
  <w:style w:type="paragraph" w:customStyle="1" w:styleId="PartSubtitle">
    <w:name w:val="Part Sub title"/>
    <w:basedOn w:val="Titre2"/>
    <w:link w:val="PartSubtitleCar"/>
    <w:qFormat/>
    <w:rsid w:val="00A85E00"/>
    <w:pPr>
      <w:jc w:val="right"/>
    </w:pPr>
    <w:rPr>
      <w:rFonts w:ascii="Arial" w:hAnsi="Arial" w:cs="Arial"/>
      <w:b w:val="0"/>
      <w:color w:val="auto"/>
      <w:sz w:val="36"/>
      <w:szCs w:val="36"/>
      <w:lang w:val="en-US"/>
    </w:rPr>
  </w:style>
  <w:style w:type="character" w:customStyle="1" w:styleId="PartTitleCar">
    <w:name w:val="Part Title Car"/>
    <w:basedOn w:val="Policepardfaut"/>
    <w:link w:val="PartTitle"/>
    <w:rsid w:val="00A85E00"/>
    <w:rPr>
      <w:rFonts w:ascii="Arial" w:eastAsiaTheme="majorEastAsia" w:hAnsi="Arial" w:cs="Arial"/>
      <w:bCs/>
      <w:sz w:val="48"/>
      <w:szCs w:val="48"/>
      <w:lang w:val="en-US"/>
    </w:rPr>
  </w:style>
  <w:style w:type="character" w:customStyle="1" w:styleId="PartSubtitleCar">
    <w:name w:val="Part Sub title Car"/>
    <w:basedOn w:val="Policepardfaut"/>
    <w:link w:val="PartSubtitle"/>
    <w:rsid w:val="00A85E00"/>
    <w:rPr>
      <w:rFonts w:ascii="Arial" w:eastAsiaTheme="majorEastAsia" w:hAnsi="Arial" w:cs="Arial"/>
      <w:bCs/>
      <w:sz w:val="36"/>
      <w:szCs w:val="36"/>
      <w:lang w:val="en-US"/>
    </w:rPr>
  </w:style>
  <w:style w:type="paragraph" w:customStyle="1" w:styleId="3DSTitre2">
    <w:name w:val="3DS Titre 2"/>
    <w:basedOn w:val="Titre11"/>
    <w:link w:val="3DSTitre2Char"/>
    <w:qFormat/>
    <w:rsid w:val="00C72A0F"/>
    <w:pPr>
      <w:numPr>
        <w:numId w:val="0"/>
      </w:numPr>
      <w:ind w:left="792" w:hanging="432"/>
    </w:pPr>
    <w:rPr>
      <w:b w:val="0"/>
      <w:color w:val="5B7F95" w:themeColor="text1"/>
      <w:sz w:val="30"/>
    </w:rPr>
  </w:style>
  <w:style w:type="paragraph" w:customStyle="1" w:styleId="3DSTitre3">
    <w:name w:val="3DS Titre 3"/>
    <w:basedOn w:val="Titre11"/>
    <w:link w:val="3DSTitre3Char"/>
    <w:qFormat/>
    <w:rsid w:val="00C72A0F"/>
    <w:pPr>
      <w:numPr>
        <w:numId w:val="0"/>
      </w:numPr>
      <w:ind w:left="1224" w:hanging="504"/>
    </w:pPr>
    <w:rPr>
      <w:b w:val="0"/>
      <w:color w:val="5B7F95" w:themeColor="text1"/>
      <w:sz w:val="26"/>
    </w:rPr>
  </w:style>
  <w:style w:type="character" w:customStyle="1" w:styleId="3DSTitre2Char">
    <w:name w:val="3DS Titre 2 Char"/>
    <w:basedOn w:val="Titre1Char"/>
    <w:link w:val="3DSTitre2"/>
    <w:rsid w:val="00C72A0F"/>
    <w:rPr>
      <w:rFonts w:ascii="Arial" w:eastAsiaTheme="majorEastAsia" w:hAnsi="Arial" w:cs="Arial"/>
      <w:b w:val="0"/>
      <w:bCs/>
      <w:color w:val="5B7F95" w:themeColor="text1"/>
      <w:sz w:val="30"/>
      <w:szCs w:val="28"/>
    </w:rPr>
  </w:style>
  <w:style w:type="character" w:customStyle="1" w:styleId="3DSTitre3Char">
    <w:name w:val="3DS Titre 3 Char"/>
    <w:basedOn w:val="Titre1Char"/>
    <w:link w:val="3DSTitre3"/>
    <w:rsid w:val="00C72A0F"/>
    <w:rPr>
      <w:rFonts w:ascii="Arial" w:eastAsiaTheme="majorEastAsia" w:hAnsi="Arial" w:cs="Arial"/>
      <w:b w:val="0"/>
      <w:bCs/>
      <w:color w:val="5B7F95" w:themeColor="text1"/>
      <w:sz w:val="26"/>
      <w:szCs w:val="28"/>
    </w:rPr>
  </w:style>
  <w:style w:type="paragraph" w:styleId="Corpsdetexte">
    <w:name w:val="Body Text"/>
    <w:basedOn w:val="Normal"/>
    <w:link w:val="CorpsdetexteCar"/>
    <w:uiPriority w:val="99"/>
    <w:rsid w:val="00C72A0F"/>
    <w:pPr>
      <w:spacing w:after="0" w:line="240" w:lineRule="auto"/>
      <w:jc w:val="both"/>
    </w:pPr>
    <w:rPr>
      <w:rFonts w:ascii="Times New Roman" w:eastAsia="Times New Roman" w:hAnsi="Times New Roman" w:cs="Times New Roman"/>
      <w:sz w:val="24"/>
      <w:szCs w:val="20"/>
    </w:rPr>
  </w:style>
  <w:style w:type="character" w:customStyle="1" w:styleId="CorpsdetexteCar">
    <w:name w:val="Corps de texte Car"/>
    <w:basedOn w:val="Policepardfaut"/>
    <w:link w:val="Corpsdetexte"/>
    <w:uiPriority w:val="99"/>
    <w:rsid w:val="00C72A0F"/>
    <w:rPr>
      <w:rFonts w:ascii="Times New Roman" w:eastAsia="Times New Roman" w:hAnsi="Times New Roman" w:cs="Times New Roman"/>
      <w:sz w:val="24"/>
      <w:szCs w:val="20"/>
    </w:rPr>
  </w:style>
  <w:style w:type="character" w:styleId="Marquedecommentaire">
    <w:name w:val="annotation reference"/>
    <w:basedOn w:val="Policepardfaut"/>
    <w:uiPriority w:val="99"/>
    <w:rsid w:val="00C72A0F"/>
    <w:rPr>
      <w:sz w:val="18"/>
    </w:rPr>
  </w:style>
  <w:style w:type="paragraph" w:styleId="Commentaire">
    <w:name w:val="annotation text"/>
    <w:basedOn w:val="Normal"/>
    <w:link w:val="CommentaireCar"/>
    <w:uiPriority w:val="99"/>
    <w:rsid w:val="00C72A0F"/>
    <w:pPr>
      <w:spacing w:after="0" w:line="240" w:lineRule="auto"/>
    </w:pPr>
    <w:rPr>
      <w:rFonts w:ascii="Times New Roman" w:eastAsia="Times New Roman" w:hAnsi="Times New Roman" w:cs="Times New Roman"/>
      <w:sz w:val="24"/>
      <w:szCs w:val="20"/>
    </w:rPr>
  </w:style>
  <w:style w:type="character" w:customStyle="1" w:styleId="CommentaireCar">
    <w:name w:val="Commentaire Car"/>
    <w:basedOn w:val="Policepardfaut"/>
    <w:link w:val="Commentaire"/>
    <w:uiPriority w:val="99"/>
    <w:rsid w:val="00C72A0F"/>
    <w:rPr>
      <w:rFonts w:ascii="Times New Roman" w:eastAsia="Times New Roman" w:hAnsi="Times New Roman" w:cs="Times New Roman"/>
      <w:sz w:val="24"/>
      <w:szCs w:val="20"/>
    </w:rPr>
  </w:style>
  <w:style w:type="paragraph" w:styleId="NormalWeb">
    <w:name w:val="Normal (Web)"/>
    <w:basedOn w:val="Normal"/>
    <w:uiPriority w:val="99"/>
    <w:unhideWhenUsed/>
    <w:rsid w:val="00D0794B"/>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styleId="lev">
    <w:name w:val="Strong"/>
    <w:basedOn w:val="Policepardfaut"/>
    <w:uiPriority w:val="22"/>
    <w:qFormat/>
    <w:rsid w:val="00D0794B"/>
    <w:rPr>
      <w:b/>
      <w:bCs/>
    </w:rPr>
  </w:style>
  <w:style w:type="paragraph" w:customStyle="1" w:styleId="Titre10">
    <w:name w:val="Titre1"/>
    <w:basedOn w:val="Titre2"/>
    <w:link w:val="Titre1Car0"/>
    <w:qFormat/>
    <w:rsid w:val="002F1242"/>
    <w:rPr>
      <w:rFonts w:ascii="3DS V2" w:hAnsi="3DS V2" w:cs="Arial"/>
      <w:b w:val="0"/>
      <w:bCs w:val="0"/>
      <w:sz w:val="32"/>
      <w:szCs w:val="28"/>
    </w:rPr>
  </w:style>
  <w:style w:type="character" w:customStyle="1" w:styleId="mord">
    <w:name w:val="mord"/>
    <w:basedOn w:val="Policepardfaut"/>
    <w:rsid w:val="00E841A9"/>
  </w:style>
  <w:style w:type="character" w:customStyle="1" w:styleId="Titre1Car0">
    <w:name w:val="Titre1 Car"/>
    <w:basedOn w:val="Titre2Car"/>
    <w:link w:val="Titre10"/>
    <w:rsid w:val="002F1242"/>
    <w:rPr>
      <w:rFonts w:ascii="3DS V2" w:eastAsiaTheme="majorEastAsia" w:hAnsi="3DS V2" w:cs="Arial"/>
      <w:b w:val="0"/>
      <w:bCs w:val="0"/>
      <w:color w:val="005386"/>
      <w:sz w:val="32"/>
      <w:szCs w:val="28"/>
    </w:rPr>
  </w:style>
  <w:style w:type="character" w:customStyle="1" w:styleId="mrel">
    <w:name w:val="mrel"/>
    <w:basedOn w:val="Policepardfaut"/>
    <w:rsid w:val="00E841A9"/>
  </w:style>
  <w:style w:type="character" w:customStyle="1" w:styleId="mopen">
    <w:name w:val="mopen"/>
    <w:basedOn w:val="Policepardfaut"/>
    <w:rsid w:val="00E841A9"/>
  </w:style>
  <w:style w:type="character" w:customStyle="1" w:styleId="vlist-s">
    <w:name w:val="vlist-s"/>
    <w:basedOn w:val="Policepardfaut"/>
    <w:rsid w:val="00E841A9"/>
  </w:style>
  <w:style w:type="character" w:customStyle="1" w:styleId="mpunct">
    <w:name w:val="mpunct"/>
    <w:basedOn w:val="Policepardfaut"/>
    <w:rsid w:val="00E841A9"/>
  </w:style>
  <w:style w:type="character" w:customStyle="1" w:styleId="minner">
    <w:name w:val="minner"/>
    <w:basedOn w:val="Policepardfaut"/>
    <w:rsid w:val="00E841A9"/>
  </w:style>
  <w:style w:type="character" w:customStyle="1" w:styleId="mclose">
    <w:name w:val="mclose"/>
    <w:basedOn w:val="Policepardfaut"/>
    <w:rsid w:val="00E841A9"/>
  </w:style>
  <w:style w:type="character" w:customStyle="1" w:styleId="katex-mathml">
    <w:name w:val="katex-mathml"/>
    <w:basedOn w:val="Policepardfaut"/>
    <w:rsid w:val="00B01DB4"/>
  </w:style>
  <w:style w:type="paragraph" w:customStyle="1" w:styleId="ds-markdown-paragraph">
    <w:name w:val="ds-markdown-paragraph"/>
    <w:basedOn w:val="Normal"/>
    <w:rsid w:val="00244B01"/>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styleId="Accentuation">
    <w:name w:val="Emphasis"/>
    <w:basedOn w:val="Policepardfaut"/>
    <w:uiPriority w:val="20"/>
    <w:qFormat/>
    <w:rsid w:val="00244B01"/>
    <w:rPr>
      <w:i/>
      <w:iCs/>
    </w:rPr>
  </w:style>
  <w:style w:type="paragraph" w:styleId="Lgende">
    <w:name w:val="caption"/>
    <w:basedOn w:val="Normal"/>
    <w:next w:val="Normal"/>
    <w:uiPriority w:val="35"/>
    <w:unhideWhenUsed/>
    <w:qFormat/>
    <w:rsid w:val="00A70DE5"/>
    <w:pPr>
      <w:spacing w:line="240" w:lineRule="auto"/>
    </w:pPr>
    <w:rPr>
      <w:i/>
      <w:iCs/>
      <w:color w:val="001871" w:themeColor="text2"/>
      <w:sz w:val="18"/>
      <w:szCs w:val="18"/>
    </w:rPr>
  </w:style>
  <w:style w:type="character" w:customStyle="1" w:styleId="Titre4Car">
    <w:name w:val="Titre 4 Car"/>
    <w:basedOn w:val="Policepardfaut"/>
    <w:link w:val="Titre4"/>
    <w:uiPriority w:val="9"/>
    <w:semiHidden/>
    <w:rsid w:val="00545104"/>
    <w:rPr>
      <w:rFonts w:asciiTheme="majorHAnsi" w:eastAsiaTheme="majorEastAsia" w:hAnsiTheme="majorHAnsi" w:cstheme="majorBidi"/>
      <w:i/>
      <w:iCs/>
      <w:color w:val="445E6F" w:themeColor="accent1" w:themeShade="BF"/>
    </w:rPr>
  </w:style>
  <w:style w:type="character" w:customStyle="1" w:styleId="delimsizing">
    <w:name w:val="delimsizing"/>
    <w:basedOn w:val="Policepardfaut"/>
    <w:rsid w:val="00E40A91"/>
  </w:style>
  <w:style w:type="character" w:customStyle="1" w:styleId="mbin">
    <w:name w:val="mbin"/>
    <w:basedOn w:val="Policepardfaut"/>
    <w:rsid w:val="00A660F6"/>
  </w:style>
  <w:style w:type="table" w:styleId="Grilledutableau">
    <w:name w:val="Table Grid"/>
    <w:basedOn w:val="TableauNormal"/>
    <w:uiPriority w:val="59"/>
    <w:rsid w:val="005C4A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ie">
    <w:name w:val="Bibliography"/>
    <w:basedOn w:val="Normal"/>
    <w:next w:val="Normal"/>
    <w:uiPriority w:val="37"/>
    <w:unhideWhenUsed/>
    <w:rsid w:val="001906A5"/>
  </w:style>
  <w:style w:type="paragraph" w:styleId="Notedefin">
    <w:name w:val="endnote text"/>
    <w:basedOn w:val="Normal"/>
    <w:link w:val="NotedefinCar"/>
    <w:uiPriority w:val="99"/>
    <w:semiHidden/>
    <w:unhideWhenUsed/>
    <w:rsid w:val="001906A5"/>
    <w:pPr>
      <w:spacing w:after="0" w:line="240" w:lineRule="auto"/>
    </w:pPr>
    <w:rPr>
      <w:sz w:val="20"/>
      <w:szCs w:val="20"/>
    </w:rPr>
  </w:style>
  <w:style w:type="character" w:customStyle="1" w:styleId="NotedefinCar">
    <w:name w:val="Note de fin Car"/>
    <w:basedOn w:val="Policepardfaut"/>
    <w:link w:val="Notedefin"/>
    <w:uiPriority w:val="99"/>
    <w:semiHidden/>
    <w:rsid w:val="001906A5"/>
    <w:rPr>
      <w:rFonts w:ascii="Arial" w:hAnsi="Arial"/>
      <w:sz w:val="20"/>
      <w:szCs w:val="20"/>
    </w:rPr>
  </w:style>
  <w:style w:type="character" w:styleId="Appeldenotedefin">
    <w:name w:val="endnote reference"/>
    <w:basedOn w:val="Policepardfaut"/>
    <w:uiPriority w:val="99"/>
    <w:semiHidden/>
    <w:unhideWhenUsed/>
    <w:rsid w:val="001906A5"/>
    <w:rPr>
      <w:vertAlign w:val="superscript"/>
    </w:rPr>
  </w:style>
  <w:style w:type="character" w:styleId="CodeHTML">
    <w:name w:val="HTML Code"/>
    <w:basedOn w:val="Policepardfaut"/>
    <w:uiPriority w:val="99"/>
    <w:semiHidden/>
    <w:unhideWhenUsed/>
    <w:rsid w:val="00064BFB"/>
    <w:rPr>
      <w:rFonts w:ascii="Courier New" w:eastAsia="Times New Roman" w:hAnsi="Courier New" w:cs="Courier New"/>
      <w:sz w:val="20"/>
      <w:szCs w:val="20"/>
    </w:rPr>
  </w:style>
  <w:style w:type="paragraph" w:styleId="Notedebasdepage">
    <w:name w:val="footnote text"/>
    <w:basedOn w:val="Normal"/>
    <w:link w:val="NotedebasdepageCar"/>
    <w:uiPriority w:val="99"/>
    <w:semiHidden/>
    <w:unhideWhenUsed/>
    <w:rsid w:val="00FC3493"/>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FC3493"/>
    <w:rPr>
      <w:rFonts w:ascii="Arial" w:hAnsi="Arial"/>
      <w:sz w:val="20"/>
      <w:szCs w:val="20"/>
    </w:rPr>
  </w:style>
  <w:style w:type="character" w:styleId="Appelnotedebasdep">
    <w:name w:val="footnote reference"/>
    <w:basedOn w:val="Policepardfaut"/>
    <w:uiPriority w:val="99"/>
    <w:semiHidden/>
    <w:unhideWhenUsed/>
    <w:rsid w:val="00FC3493"/>
    <w:rPr>
      <w:vertAlign w:val="superscript"/>
    </w:rPr>
  </w:style>
  <w:style w:type="character" w:styleId="Mentionnonrsolue">
    <w:name w:val="Unresolved Mention"/>
    <w:basedOn w:val="Policepardfaut"/>
    <w:uiPriority w:val="99"/>
    <w:semiHidden/>
    <w:unhideWhenUsed/>
    <w:rsid w:val="00FC3493"/>
    <w:rPr>
      <w:color w:val="605E5C"/>
      <w:shd w:val="clear" w:color="auto" w:fill="E1DFDD"/>
    </w:rPr>
  </w:style>
  <w:style w:type="character" w:styleId="Lienhypertextesuivivisit">
    <w:name w:val="FollowedHyperlink"/>
    <w:basedOn w:val="Policepardfaut"/>
    <w:uiPriority w:val="99"/>
    <w:semiHidden/>
    <w:unhideWhenUsed/>
    <w:rsid w:val="00FC3493"/>
    <w:rPr>
      <w:color w:val="800080" w:themeColor="followedHyperlink"/>
      <w:u w:val="single"/>
    </w:rPr>
  </w:style>
  <w:style w:type="paragraph" w:styleId="Objetducommentaire">
    <w:name w:val="annotation subject"/>
    <w:basedOn w:val="Commentaire"/>
    <w:next w:val="Commentaire"/>
    <w:link w:val="ObjetducommentaireCar"/>
    <w:uiPriority w:val="99"/>
    <w:semiHidden/>
    <w:unhideWhenUsed/>
    <w:rsid w:val="0054760C"/>
    <w:pPr>
      <w:spacing w:after="200"/>
    </w:pPr>
    <w:rPr>
      <w:rFonts w:ascii="Arial" w:eastAsia="SimSun" w:hAnsi="Arial" w:cstheme="minorBidi"/>
      <w:b/>
      <w:bCs/>
      <w:sz w:val="20"/>
    </w:rPr>
  </w:style>
  <w:style w:type="character" w:customStyle="1" w:styleId="ObjetducommentaireCar">
    <w:name w:val="Objet du commentaire Car"/>
    <w:basedOn w:val="CommentaireCar"/>
    <w:link w:val="Objetducommentaire"/>
    <w:uiPriority w:val="99"/>
    <w:semiHidden/>
    <w:rsid w:val="0054760C"/>
    <w:rPr>
      <w:rFonts w:ascii="Arial" w:eastAsia="Times New Roman" w:hAnsi="Arial" w:cs="Times New Roman"/>
      <w:b/>
      <w:bCs/>
      <w:sz w:val="20"/>
      <w:szCs w:val="20"/>
    </w:rPr>
  </w:style>
  <w:style w:type="paragraph" w:styleId="Sansinterligne">
    <w:name w:val="No Spacing"/>
    <w:uiPriority w:val="1"/>
    <w:qFormat/>
    <w:rsid w:val="008B644E"/>
    <w:pPr>
      <w:spacing w:after="0" w:line="240" w:lineRule="auto"/>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1965">
      <w:bodyDiv w:val="1"/>
      <w:marLeft w:val="0"/>
      <w:marRight w:val="0"/>
      <w:marTop w:val="0"/>
      <w:marBottom w:val="0"/>
      <w:divBdr>
        <w:top w:val="none" w:sz="0" w:space="0" w:color="auto"/>
        <w:left w:val="none" w:sz="0" w:space="0" w:color="auto"/>
        <w:bottom w:val="none" w:sz="0" w:space="0" w:color="auto"/>
        <w:right w:val="none" w:sz="0" w:space="0" w:color="auto"/>
      </w:divBdr>
    </w:div>
    <w:div w:id="11028748">
      <w:bodyDiv w:val="1"/>
      <w:marLeft w:val="0"/>
      <w:marRight w:val="0"/>
      <w:marTop w:val="0"/>
      <w:marBottom w:val="0"/>
      <w:divBdr>
        <w:top w:val="none" w:sz="0" w:space="0" w:color="auto"/>
        <w:left w:val="none" w:sz="0" w:space="0" w:color="auto"/>
        <w:bottom w:val="none" w:sz="0" w:space="0" w:color="auto"/>
        <w:right w:val="none" w:sz="0" w:space="0" w:color="auto"/>
      </w:divBdr>
      <w:divsChild>
        <w:div w:id="5063147">
          <w:marLeft w:val="0"/>
          <w:marRight w:val="0"/>
          <w:marTop w:val="0"/>
          <w:marBottom w:val="0"/>
          <w:divBdr>
            <w:top w:val="none" w:sz="0" w:space="0" w:color="auto"/>
            <w:left w:val="none" w:sz="0" w:space="0" w:color="auto"/>
            <w:bottom w:val="none" w:sz="0" w:space="0" w:color="auto"/>
            <w:right w:val="none" w:sz="0" w:space="0" w:color="auto"/>
          </w:divBdr>
          <w:divsChild>
            <w:div w:id="65171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525">
      <w:bodyDiv w:val="1"/>
      <w:marLeft w:val="0"/>
      <w:marRight w:val="0"/>
      <w:marTop w:val="0"/>
      <w:marBottom w:val="0"/>
      <w:divBdr>
        <w:top w:val="none" w:sz="0" w:space="0" w:color="auto"/>
        <w:left w:val="none" w:sz="0" w:space="0" w:color="auto"/>
        <w:bottom w:val="none" w:sz="0" w:space="0" w:color="auto"/>
        <w:right w:val="none" w:sz="0" w:space="0" w:color="auto"/>
      </w:divBdr>
    </w:div>
    <w:div w:id="26370909">
      <w:bodyDiv w:val="1"/>
      <w:marLeft w:val="0"/>
      <w:marRight w:val="0"/>
      <w:marTop w:val="0"/>
      <w:marBottom w:val="0"/>
      <w:divBdr>
        <w:top w:val="none" w:sz="0" w:space="0" w:color="auto"/>
        <w:left w:val="none" w:sz="0" w:space="0" w:color="auto"/>
        <w:bottom w:val="none" w:sz="0" w:space="0" w:color="auto"/>
        <w:right w:val="none" w:sz="0" w:space="0" w:color="auto"/>
      </w:divBdr>
    </w:div>
    <w:div w:id="39550484">
      <w:bodyDiv w:val="1"/>
      <w:marLeft w:val="0"/>
      <w:marRight w:val="0"/>
      <w:marTop w:val="0"/>
      <w:marBottom w:val="0"/>
      <w:divBdr>
        <w:top w:val="none" w:sz="0" w:space="0" w:color="auto"/>
        <w:left w:val="none" w:sz="0" w:space="0" w:color="auto"/>
        <w:bottom w:val="none" w:sz="0" w:space="0" w:color="auto"/>
        <w:right w:val="none" w:sz="0" w:space="0" w:color="auto"/>
      </w:divBdr>
    </w:div>
    <w:div w:id="84420406">
      <w:bodyDiv w:val="1"/>
      <w:marLeft w:val="0"/>
      <w:marRight w:val="0"/>
      <w:marTop w:val="0"/>
      <w:marBottom w:val="0"/>
      <w:divBdr>
        <w:top w:val="none" w:sz="0" w:space="0" w:color="auto"/>
        <w:left w:val="none" w:sz="0" w:space="0" w:color="auto"/>
        <w:bottom w:val="none" w:sz="0" w:space="0" w:color="auto"/>
        <w:right w:val="none" w:sz="0" w:space="0" w:color="auto"/>
      </w:divBdr>
    </w:div>
    <w:div w:id="90396432">
      <w:bodyDiv w:val="1"/>
      <w:marLeft w:val="0"/>
      <w:marRight w:val="0"/>
      <w:marTop w:val="0"/>
      <w:marBottom w:val="0"/>
      <w:divBdr>
        <w:top w:val="none" w:sz="0" w:space="0" w:color="auto"/>
        <w:left w:val="none" w:sz="0" w:space="0" w:color="auto"/>
        <w:bottom w:val="none" w:sz="0" w:space="0" w:color="auto"/>
        <w:right w:val="none" w:sz="0" w:space="0" w:color="auto"/>
      </w:divBdr>
    </w:div>
    <w:div w:id="92408559">
      <w:bodyDiv w:val="1"/>
      <w:marLeft w:val="0"/>
      <w:marRight w:val="0"/>
      <w:marTop w:val="0"/>
      <w:marBottom w:val="0"/>
      <w:divBdr>
        <w:top w:val="none" w:sz="0" w:space="0" w:color="auto"/>
        <w:left w:val="none" w:sz="0" w:space="0" w:color="auto"/>
        <w:bottom w:val="none" w:sz="0" w:space="0" w:color="auto"/>
        <w:right w:val="none" w:sz="0" w:space="0" w:color="auto"/>
      </w:divBdr>
    </w:div>
    <w:div w:id="103379445">
      <w:bodyDiv w:val="1"/>
      <w:marLeft w:val="0"/>
      <w:marRight w:val="0"/>
      <w:marTop w:val="0"/>
      <w:marBottom w:val="0"/>
      <w:divBdr>
        <w:top w:val="none" w:sz="0" w:space="0" w:color="auto"/>
        <w:left w:val="none" w:sz="0" w:space="0" w:color="auto"/>
        <w:bottom w:val="none" w:sz="0" w:space="0" w:color="auto"/>
        <w:right w:val="none" w:sz="0" w:space="0" w:color="auto"/>
      </w:divBdr>
    </w:div>
    <w:div w:id="108207516">
      <w:bodyDiv w:val="1"/>
      <w:marLeft w:val="0"/>
      <w:marRight w:val="0"/>
      <w:marTop w:val="0"/>
      <w:marBottom w:val="0"/>
      <w:divBdr>
        <w:top w:val="none" w:sz="0" w:space="0" w:color="auto"/>
        <w:left w:val="none" w:sz="0" w:space="0" w:color="auto"/>
        <w:bottom w:val="none" w:sz="0" w:space="0" w:color="auto"/>
        <w:right w:val="none" w:sz="0" w:space="0" w:color="auto"/>
      </w:divBdr>
    </w:div>
    <w:div w:id="116603922">
      <w:bodyDiv w:val="1"/>
      <w:marLeft w:val="0"/>
      <w:marRight w:val="0"/>
      <w:marTop w:val="0"/>
      <w:marBottom w:val="0"/>
      <w:divBdr>
        <w:top w:val="none" w:sz="0" w:space="0" w:color="auto"/>
        <w:left w:val="none" w:sz="0" w:space="0" w:color="auto"/>
        <w:bottom w:val="none" w:sz="0" w:space="0" w:color="auto"/>
        <w:right w:val="none" w:sz="0" w:space="0" w:color="auto"/>
      </w:divBdr>
    </w:div>
    <w:div w:id="118306936">
      <w:bodyDiv w:val="1"/>
      <w:marLeft w:val="0"/>
      <w:marRight w:val="0"/>
      <w:marTop w:val="0"/>
      <w:marBottom w:val="0"/>
      <w:divBdr>
        <w:top w:val="none" w:sz="0" w:space="0" w:color="auto"/>
        <w:left w:val="none" w:sz="0" w:space="0" w:color="auto"/>
        <w:bottom w:val="none" w:sz="0" w:space="0" w:color="auto"/>
        <w:right w:val="none" w:sz="0" w:space="0" w:color="auto"/>
      </w:divBdr>
      <w:divsChild>
        <w:div w:id="1242838674">
          <w:marLeft w:val="0"/>
          <w:marRight w:val="0"/>
          <w:marTop w:val="0"/>
          <w:marBottom w:val="0"/>
          <w:divBdr>
            <w:top w:val="none" w:sz="0" w:space="0" w:color="auto"/>
            <w:left w:val="none" w:sz="0" w:space="0" w:color="auto"/>
            <w:bottom w:val="none" w:sz="0" w:space="0" w:color="auto"/>
            <w:right w:val="none" w:sz="0" w:space="0" w:color="auto"/>
          </w:divBdr>
          <w:divsChild>
            <w:div w:id="580455323">
              <w:marLeft w:val="0"/>
              <w:marRight w:val="0"/>
              <w:marTop w:val="0"/>
              <w:marBottom w:val="0"/>
              <w:divBdr>
                <w:top w:val="none" w:sz="0" w:space="0" w:color="auto"/>
                <w:left w:val="none" w:sz="0" w:space="0" w:color="auto"/>
                <w:bottom w:val="none" w:sz="0" w:space="0" w:color="auto"/>
                <w:right w:val="none" w:sz="0" w:space="0" w:color="auto"/>
              </w:divBdr>
            </w:div>
            <w:div w:id="1456027620">
              <w:marLeft w:val="0"/>
              <w:marRight w:val="0"/>
              <w:marTop w:val="0"/>
              <w:marBottom w:val="0"/>
              <w:divBdr>
                <w:top w:val="none" w:sz="0" w:space="0" w:color="auto"/>
                <w:left w:val="none" w:sz="0" w:space="0" w:color="auto"/>
                <w:bottom w:val="none" w:sz="0" w:space="0" w:color="auto"/>
                <w:right w:val="none" w:sz="0" w:space="0" w:color="auto"/>
              </w:divBdr>
            </w:div>
            <w:div w:id="1183976805">
              <w:marLeft w:val="0"/>
              <w:marRight w:val="0"/>
              <w:marTop w:val="0"/>
              <w:marBottom w:val="0"/>
              <w:divBdr>
                <w:top w:val="none" w:sz="0" w:space="0" w:color="auto"/>
                <w:left w:val="none" w:sz="0" w:space="0" w:color="auto"/>
                <w:bottom w:val="none" w:sz="0" w:space="0" w:color="auto"/>
                <w:right w:val="none" w:sz="0" w:space="0" w:color="auto"/>
              </w:divBdr>
            </w:div>
            <w:div w:id="1509054938">
              <w:marLeft w:val="0"/>
              <w:marRight w:val="0"/>
              <w:marTop w:val="0"/>
              <w:marBottom w:val="0"/>
              <w:divBdr>
                <w:top w:val="none" w:sz="0" w:space="0" w:color="auto"/>
                <w:left w:val="none" w:sz="0" w:space="0" w:color="auto"/>
                <w:bottom w:val="none" w:sz="0" w:space="0" w:color="auto"/>
                <w:right w:val="none" w:sz="0" w:space="0" w:color="auto"/>
              </w:divBdr>
            </w:div>
            <w:div w:id="904805026">
              <w:marLeft w:val="0"/>
              <w:marRight w:val="0"/>
              <w:marTop w:val="0"/>
              <w:marBottom w:val="0"/>
              <w:divBdr>
                <w:top w:val="none" w:sz="0" w:space="0" w:color="auto"/>
                <w:left w:val="none" w:sz="0" w:space="0" w:color="auto"/>
                <w:bottom w:val="none" w:sz="0" w:space="0" w:color="auto"/>
                <w:right w:val="none" w:sz="0" w:space="0" w:color="auto"/>
              </w:divBdr>
            </w:div>
            <w:div w:id="1618759582">
              <w:marLeft w:val="0"/>
              <w:marRight w:val="0"/>
              <w:marTop w:val="0"/>
              <w:marBottom w:val="0"/>
              <w:divBdr>
                <w:top w:val="none" w:sz="0" w:space="0" w:color="auto"/>
                <w:left w:val="none" w:sz="0" w:space="0" w:color="auto"/>
                <w:bottom w:val="none" w:sz="0" w:space="0" w:color="auto"/>
                <w:right w:val="none" w:sz="0" w:space="0" w:color="auto"/>
              </w:divBdr>
            </w:div>
            <w:div w:id="202462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7304">
      <w:bodyDiv w:val="1"/>
      <w:marLeft w:val="0"/>
      <w:marRight w:val="0"/>
      <w:marTop w:val="0"/>
      <w:marBottom w:val="0"/>
      <w:divBdr>
        <w:top w:val="none" w:sz="0" w:space="0" w:color="auto"/>
        <w:left w:val="none" w:sz="0" w:space="0" w:color="auto"/>
        <w:bottom w:val="none" w:sz="0" w:space="0" w:color="auto"/>
        <w:right w:val="none" w:sz="0" w:space="0" w:color="auto"/>
      </w:divBdr>
    </w:div>
    <w:div w:id="126167065">
      <w:bodyDiv w:val="1"/>
      <w:marLeft w:val="0"/>
      <w:marRight w:val="0"/>
      <w:marTop w:val="0"/>
      <w:marBottom w:val="0"/>
      <w:divBdr>
        <w:top w:val="none" w:sz="0" w:space="0" w:color="auto"/>
        <w:left w:val="none" w:sz="0" w:space="0" w:color="auto"/>
        <w:bottom w:val="none" w:sz="0" w:space="0" w:color="auto"/>
        <w:right w:val="none" w:sz="0" w:space="0" w:color="auto"/>
      </w:divBdr>
    </w:div>
    <w:div w:id="139885786">
      <w:bodyDiv w:val="1"/>
      <w:marLeft w:val="0"/>
      <w:marRight w:val="0"/>
      <w:marTop w:val="0"/>
      <w:marBottom w:val="0"/>
      <w:divBdr>
        <w:top w:val="none" w:sz="0" w:space="0" w:color="auto"/>
        <w:left w:val="none" w:sz="0" w:space="0" w:color="auto"/>
        <w:bottom w:val="none" w:sz="0" w:space="0" w:color="auto"/>
        <w:right w:val="none" w:sz="0" w:space="0" w:color="auto"/>
      </w:divBdr>
    </w:div>
    <w:div w:id="149055917">
      <w:bodyDiv w:val="1"/>
      <w:marLeft w:val="0"/>
      <w:marRight w:val="0"/>
      <w:marTop w:val="0"/>
      <w:marBottom w:val="0"/>
      <w:divBdr>
        <w:top w:val="none" w:sz="0" w:space="0" w:color="auto"/>
        <w:left w:val="none" w:sz="0" w:space="0" w:color="auto"/>
        <w:bottom w:val="none" w:sz="0" w:space="0" w:color="auto"/>
        <w:right w:val="none" w:sz="0" w:space="0" w:color="auto"/>
      </w:divBdr>
    </w:div>
    <w:div w:id="169099494">
      <w:bodyDiv w:val="1"/>
      <w:marLeft w:val="0"/>
      <w:marRight w:val="0"/>
      <w:marTop w:val="0"/>
      <w:marBottom w:val="0"/>
      <w:divBdr>
        <w:top w:val="none" w:sz="0" w:space="0" w:color="auto"/>
        <w:left w:val="none" w:sz="0" w:space="0" w:color="auto"/>
        <w:bottom w:val="none" w:sz="0" w:space="0" w:color="auto"/>
        <w:right w:val="none" w:sz="0" w:space="0" w:color="auto"/>
      </w:divBdr>
    </w:div>
    <w:div w:id="180700899">
      <w:bodyDiv w:val="1"/>
      <w:marLeft w:val="0"/>
      <w:marRight w:val="0"/>
      <w:marTop w:val="0"/>
      <w:marBottom w:val="0"/>
      <w:divBdr>
        <w:top w:val="none" w:sz="0" w:space="0" w:color="auto"/>
        <w:left w:val="none" w:sz="0" w:space="0" w:color="auto"/>
        <w:bottom w:val="none" w:sz="0" w:space="0" w:color="auto"/>
        <w:right w:val="none" w:sz="0" w:space="0" w:color="auto"/>
      </w:divBdr>
    </w:div>
    <w:div w:id="208033615">
      <w:bodyDiv w:val="1"/>
      <w:marLeft w:val="0"/>
      <w:marRight w:val="0"/>
      <w:marTop w:val="0"/>
      <w:marBottom w:val="0"/>
      <w:divBdr>
        <w:top w:val="none" w:sz="0" w:space="0" w:color="auto"/>
        <w:left w:val="none" w:sz="0" w:space="0" w:color="auto"/>
        <w:bottom w:val="none" w:sz="0" w:space="0" w:color="auto"/>
        <w:right w:val="none" w:sz="0" w:space="0" w:color="auto"/>
      </w:divBdr>
      <w:divsChild>
        <w:div w:id="1638877886">
          <w:marLeft w:val="0"/>
          <w:marRight w:val="0"/>
          <w:marTop w:val="0"/>
          <w:marBottom w:val="0"/>
          <w:divBdr>
            <w:top w:val="none" w:sz="0" w:space="0" w:color="auto"/>
            <w:left w:val="none" w:sz="0" w:space="0" w:color="auto"/>
            <w:bottom w:val="none" w:sz="0" w:space="0" w:color="auto"/>
            <w:right w:val="none" w:sz="0" w:space="0" w:color="auto"/>
          </w:divBdr>
          <w:divsChild>
            <w:div w:id="1272664263">
              <w:marLeft w:val="0"/>
              <w:marRight w:val="0"/>
              <w:marTop w:val="0"/>
              <w:marBottom w:val="0"/>
              <w:divBdr>
                <w:top w:val="none" w:sz="0" w:space="0" w:color="auto"/>
                <w:left w:val="none" w:sz="0" w:space="0" w:color="auto"/>
                <w:bottom w:val="none" w:sz="0" w:space="0" w:color="auto"/>
                <w:right w:val="none" w:sz="0" w:space="0" w:color="auto"/>
              </w:divBdr>
            </w:div>
            <w:div w:id="147986471">
              <w:marLeft w:val="0"/>
              <w:marRight w:val="0"/>
              <w:marTop w:val="0"/>
              <w:marBottom w:val="0"/>
              <w:divBdr>
                <w:top w:val="none" w:sz="0" w:space="0" w:color="auto"/>
                <w:left w:val="none" w:sz="0" w:space="0" w:color="auto"/>
                <w:bottom w:val="none" w:sz="0" w:space="0" w:color="auto"/>
                <w:right w:val="none" w:sz="0" w:space="0" w:color="auto"/>
              </w:divBdr>
            </w:div>
            <w:div w:id="382294098">
              <w:marLeft w:val="0"/>
              <w:marRight w:val="0"/>
              <w:marTop w:val="0"/>
              <w:marBottom w:val="0"/>
              <w:divBdr>
                <w:top w:val="none" w:sz="0" w:space="0" w:color="auto"/>
                <w:left w:val="none" w:sz="0" w:space="0" w:color="auto"/>
                <w:bottom w:val="none" w:sz="0" w:space="0" w:color="auto"/>
                <w:right w:val="none" w:sz="0" w:space="0" w:color="auto"/>
              </w:divBdr>
            </w:div>
            <w:div w:id="137635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487507">
      <w:bodyDiv w:val="1"/>
      <w:marLeft w:val="0"/>
      <w:marRight w:val="0"/>
      <w:marTop w:val="0"/>
      <w:marBottom w:val="0"/>
      <w:divBdr>
        <w:top w:val="none" w:sz="0" w:space="0" w:color="auto"/>
        <w:left w:val="none" w:sz="0" w:space="0" w:color="auto"/>
        <w:bottom w:val="none" w:sz="0" w:space="0" w:color="auto"/>
        <w:right w:val="none" w:sz="0" w:space="0" w:color="auto"/>
      </w:divBdr>
      <w:divsChild>
        <w:div w:id="494616030">
          <w:marLeft w:val="0"/>
          <w:marRight w:val="0"/>
          <w:marTop w:val="0"/>
          <w:marBottom w:val="0"/>
          <w:divBdr>
            <w:top w:val="none" w:sz="0" w:space="0" w:color="auto"/>
            <w:left w:val="none" w:sz="0" w:space="0" w:color="auto"/>
            <w:bottom w:val="none" w:sz="0" w:space="0" w:color="auto"/>
            <w:right w:val="none" w:sz="0" w:space="0" w:color="auto"/>
          </w:divBdr>
          <w:divsChild>
            <w:div w:id="195506608">
              <w:marLeft w:val="0"/>
              <w:marRight w:val="0"/>
              <w:marTop w:val="0"/>
              <w:marBottom w:val="0"/>
              <w:divBdr>
                <w:top w:val="none" w:sz="0" w:space="0" w:color="auto"/>
                <w:left w:val="none" w:sz="0" w:space="0" w:color="auto"/>
                <w:bottom w:val="none" w:sz="0" w:space="0" w:color="auto"/>
                <w:right w:val="none" w:sz="0" w:space="0" w:color="auto"/>
              </w:divBdr>
            </w:div>
            <w:div w:id="112874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01534">
      <w:bodyDiv w:val="1"/>
      <w:marLeft w:val="0"/>
      <w:marRight w:val="0"/>
      <w:marTop w:val="0"/>
      <w:marBottom w:val="0"/>
      <w:divBdr>
        <w:top w:val="none" w:sz="0" w:space="0" w:color="auto"/>
        <w:left w:val="none" w:sz="0" w:space="0" w:color="auto"/>
        <w:bottom w:val="none" w:sz="0" w:space="0" w:color="auto"/>
        <w:right w:val="none" w:sz="0" w:space="0" w:color="auto"/>
      </w:divBdr>
    </w:div>
    <w:div w:id="268590436">
      <w:bodyDiv w:val="1"/>
      <w:marLeft w:val="0"/>
      <w:marRight w:val="0"/>
      <w:marTop w:val="0"/>
      <w:marBottom w:val="0"/>
      <w:divBdr>
        <w:top w:val="none" w:sz="0" w:space="0" w:color="auto"/>
        <w:left w:val="none" w:sz="0" w:space="0" w:color="auto"/>
        <w:bottom w:val="none" w:sz="0" w:space="0" w:color="auto"/>
        <w:right w:val="none" w:sz="0" w:space="0" w:color="auto"/>
      </w:divBdr>
      <w:divsChild>
        <w:div w:id="2023243544">
          <w:marLeft w:val="0"/>
          <w:marRight w:val="0"/>
          <w:marTop w:val="0"/>
          <w:marBottom w:val="0"/>
          <w:divBdr>
            <w:top w:val="none" w:sz="0" w:space="0" w:color="auto"/>
            <w:left w:val="none" w:sz="0" w:space="0" w:color="auto"/>
            <w:bottom w:val="none" w:sz="0" w:space="0" w:color="auto"/>
            <w:right w:val="none" w:sz="0" w:space="0" w:color="auto"/>
          </w:divBdr>
          <w:divsChild>
            <w:div w:id="6352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25554">
      <w:bodyDiv w:val="1"/>
      <w:marLeft w:val="0"/>
      <w:marRight w:val="0"/>
      <w:marTop w:val="0"/>
      <w:marBottom w:val="0"/>
      <w:divBdr>
        <w:top w:val="none" w:sz="0" w:space="0" w:color="auto"/>
        <w:left w:val="none" w:sz="0" w:space="0" w:color="auto"/>
        <w:bottom w:val="none" w:sz="0" w:space="0" w:color="auto"/>
        <w:right w:val="none" w:sz="0" w:space="0" w:color="auto"/>
      </w:divBdr>
      <w:divsChild>
        <w:div w:id="1329596997">
          <w:marLeft w:val="0"/>
          <w:marRight w:val="0"/>
          <w:marTop w:val="0"/>
          <w:marBottom w:val="0"/>
          <w:divBdr>
            <w:top w:val="none" w:sz="0" w:space="0" w:color="auto"/>
            <w:left w:val="none" w:sz="0" w:space="0" w:color="auto"/>
            <w:bottom w:val="none" w:sz="0" w:space="0" w:color="auto"/>
            <w:right w:val="none" w:sz="0" w:space="0" w:color="auto"/>
          </w:divBdr>
          <w:divsChild>
            <w:div w:id="151842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841257">
      <w:bodyDiv w:val="1"/>
      <w:marLeft w:val="0"/>
      <w:marRight w:val="0"/>
      <w:marTop w:val="0"/>
      <w:marBottom w:val="0"/>
      <w:divBdr>
        <w:top w:val="none" w:sz="0" w:space="0" w:color="auto"/>
        <w:left w:val="none" w:sz="0" w:space="0" w:color="auto"/>
        <w:bottom w:val="none" w:sz="0" w:space="0" w:color="auto"/>
        <w:right w:val="none" w:sz="0" w:space="0" w:color="auto"/>
      </w:divBdr>
      <w:divsChild>
        <w:div w:id="1135293771">
          <w:marLeft w:val="0"/>
          <w:marRight w:val="0"/>
          <w:marTop w:val="0"/>
          <w:marBottom w:val="0"/>
          <w:divBdr>
            <w:top w:val="none" w:sz="0" w:space="0" w:color="auto"/>
            <w:left w:val="none" w:sz="0" w:space="0" w:color="auto"/>
            <w:bottom w:val="none" w:sz="0" w:space="0" w:color="auto"/>
            <w:right w:val="none" w:sz="0" w:space="0" w:color="auto"/>
          </w:divBdr>
          <w:divsChild>
            <w:div w:id="70781442">
              <w:marLeft w:val="0"/>
              <w:marRight w:val="0"/>
              <w:marTop w:val="0"/>
              <w:marBottom w:val="0"/>
              <w:divBdr>
                <w:top w:val="none" w:sz="0" w:space="0" w:color="auto"/>
                <w:left w:val="none" w:sz="0" w:space="0" w:color="auto"/>
                <w:bottom w:val="none" w:sz="0" w:space="0" w:color="auto"/>
                <w:right w:val="none" w:sz="0" w:space="0" w:color="auto"/>
              </w:divBdr>
            </w:div>
            <w:div w:id="89357066">
              <w:marLeft w:val="0"/>
              <w:marRight w:val="0"/>
              <w:marTop w:val="0"/>
              <w:marBottom w:val="0"/>
              <w:divBdr>
                <w:top w:val="none" w:sz="0" w:space="0" w:color="auto"/>
                <w:left w:val="none" w:sz="0" w:space="0" w:color="auto"/>
                <w:bottom w:val="none" w:sz="0" w:space="0" w:color="auto"/>
                <w:right w:val="none" w:sz="0" w:space="0" w:color="auto"/>
              </w:divBdr>
            </w:div>
            <w:div w:id="202325777">
              <w:marLeft w:val="0"/>
              <w:marRight w:val="0"/>
              <w:marTop w:val="0"/>
              <w:marBottom w:val="0"/>
              <w:divBdr>
                <w:top w:val="none" w:sz="0" w:space="0" w:color="auto"/>
                <w:left w:val="none" w:sz="0" w:space="0" w:color="auto"/>
                <w:bottom w:val="none" w:sz="0" w:space="0" w:color="auto"/>
                <w:right w:val="none" w:sz="0" w:space="0" w:color="auto"/>
              </w:divBdr>
            </w:div>
            <w:div w:id="263852416">
              <w:marLeft w:val="0"/>
              <w:marRight w:val="0"/>
              <w:marTop w:val="0"/>
              <w:marBottom w:val="0"/>
              <w:divBdr>
                <w:top w:val="none" w:sz="0" w:space="0" w:color="auto"/>
                <w:left w:val="none" w:sz="0" w:space="0" w:color="auto"/>
                <w:bottom w:val="none" w:sz="0" w:space="0" w:color="auto"/>
                <w:right w:val="none" w:sz="0" w:space="0" w:color="auto"/>
              </w:divBdr>
            </w:div>
            <w:div w:id="312608622">
              <w:marLeft w:val="0"/>
              <w:marRight w:val="0"/>
              <w:marTop w:val="0"/>
              <w:marBottom w:val="0"/>
              <w:divBdr>
                <w:top w:val="none" w:sz="0" w:space="0" w:color="auto"/>
                <w:left w:val="none" w:sz="0" w:space="0" w:color="auto"/>
                <w:bottom w:val="none" w:sz="0" w:space="0" w:color="auto"/>
                <w:right w:val="none" w:sz="0" w:space="0" w:color="auto"/>
              </w:divBdr>
            </w:div>
            <w:div w:id="410397869">
              <w:marLeft w:val="0"/>
              <w:marRight w:val="0"/>
              <w:marTop w:val="0"/>
              <w:marBottom w:val="0"/>
              <w:divBdr>
                <w:top w:val="none" w:sz="0" w:space="0" w:color="auto"/>
                <w:left w:val="none" w:sz="0" w:space="0" w:color="auto"/>
                <w:bottom w:val="none" w:sz="0" w:space="0" w:color="auto"/>
                <w:right w:val="none" w:sz="0" w:space="0" w:color="auto"/>
              </w:divBdr>
            </w:div>
            <w:div w:id="432745943">
              <w:marLeft w:val="0"/>
              <w:marRight w:val="0"/>
              <w:marTop w:val="0"/>
              <w:marBottom w:val="0"/>
              <w:divBdr>
                <w:top w:val="none" w:sz="0" w:space="0" w:color="auto"/>
                <w:left w:val="none" w:sz="0" w:space="0" w:color="auto"/>
                <w:bottom w:val="none" w:sz="0" w:space="0" w:color="auto"/>
                <w:right w:val="none" w:sz="0" w:space="0" w:color="auto"/>
              </w:divBdr>
            </w:div>
            <w:div w:id="474687246">
              <w:marLeft w:val="0"/>
              <w:marRight w:val="0"/>
              <w:marTop w:val="0"/>
              <w:marBottom w:val="0"/>
              <w:divBdr>
                <w:top w:val="none" w:sz="0" w:space="0" w:color="auto"/>
                <w:left w:val="none" w:sz="0" w:space="0" w:color="auto"/>
                <w:bottom w:val="none" w:sz="0" w:space="0" w:color="auto"/>
                <w:right w:val="none" w:sz="0" w:space="0" w:color="auto"/>
              </w:divBdr>
            </w:div>
            <w:div w:id="578443381">
              <w:marLeft w:val="0"/>
              <w:marRight w:val="0"/>
              <w:marTop w:val="0"/>
              <w:marBottom w:val="0"/>
              <w:divBdr>
                <w:top w:val="none" w:sz="0" w:space="0" w:color="auto"/>
                <w:left w:val="none" w:sz="0" w:space="0" w:color="auto"/>
                <w:bottom w:val="none" w:sz="0" w:space="0" w:color="auto"/>
                <w:right w:val="none" w:sz="0" w:space="0" w:color="auto"/>
              </w:divBdr>
            </w:div>
            <w:div w:id="743137753">
              <w:marLeft w:val="0"/>
              <w:marRight w:val="0"/>
              <w:marTop w:val="0"/>
              <w:marBottom w:val="0"/>
              <w:divBdr>
                <w:top w:val="none" w:sz="0" w:space="0" w:color="auto"/>
                <w:left w:val="none" w:sz="0" w:space="0" w:color="auto"/>
                <w:bottom w:val="none" w:sz="0" w:space="0" w:color="auto"/>
                <w:right w:val="none" w:sz="0" w:space="0" w:color="auto"/>
              </w:divBdr>
            </w:div>
            <w:div w:id="744033355">
              <w:marLeft w:val="0"/>
              <w:marRight w:val="0"/>
              <w:marTop w:val="0"/>
              <w:marBottom w:val="0"/>
              <w:divBdr>
                <w:top w:val="none" w:sz="0" w:space="0" w:color="auto"/>
                <w:left w:val="none" w:sz="0" w:space="0" w:color="auto"/>
                <w:bottom w:val="none" w:sz="0" w:space="0" w:color="auto"/>
                <w:right w:val="none" w:sz="0" w:space="0" w:color="auto"/>
              </w:divBdr>
            </w:div>
            <w:div w:id="744378480">
              <w:marLeft w:val="0"/>
              <w:marRight w:val="0"/>
              <w:marTop w:val="0"/>
              <w:marBottom w:val="0"/>
              <w:divBdr>
                <w:top w:val="none" w:sz="0" w:space="0" w:color="auto"/>
                <w:left w:val="none" w:sz="0" w:space="0" w:color="auto"/>
                <w:bottom w:val="none" w:sz="0" w:space="0" w:color="auto"/>
                <w:right w:val="none" w:sz="0" w:space="0" w:color="auto"/>
              </w:divBdr>
            </w:div>
            <w:div w:id="837964465">
              <w:marLeft w:val="0"/>
              <w:marRight w:val="0"/>
              <w:marTop w:val="0"/>
              <w:marBottom w:val="0"/>
              <w:divBdr>
                <w:top w:val="none" w:sz="0" w:space="0" w:color="auto"/>
                <w:left w:val="none" w:sz="0" w:space="0" w:color="auto"/>
                <w:bottom w:val="none" w:sz="0" w:space="0" w:color="auto"/>
                <w:right w:val="none" w:sz="0" w:space="0" w:color="auto"/>
              </w:divBdr>
            </w:div>
            <w:div w:id="850068718">
              <w:marLeft w:val="0"/>
              <w:marRight w:val="0"/>
              <w:marTop w:val="0"/>
              <w:marBottom w:val="0"/>
              <w:divBdr>
                <w:top w:val="none" w:sz="0" w:space="0" w:color="auto"/>
                <w:left w:val="none" w:sz="0" w:space="0" w:color="auto"/>
                <w:bottom w:val="none" w:sz="0" w:space="0" w:color="auto"/>
                <w:right w:val="none" w:sz="0" w:space="0" w:color="auto"/>
              </w:divBdr>
            </w:div>
            <w:div w:id="866065827">
              <w:marLeft w:val="0"/>
              <w:marRight w:val="0"/>
              <w:marTop w:val="0"/>
              <w:marBottom w:val="0"/>
              <w:divBdr>
                <w:top w:val="none" w:sz="0" w:space="0" w:color="auto"/>
                <w:left w:val="none" w:sz="0" w:space="0" w:color="auto"/>
                <w:bottom w:val="none" w:sz="0" w:space="0" w:color="auto"/>
                <w:right w:val="none" w:sz="0" w:space="0" w:color="auto"/>
              </w:divBdr>
            </w:div>
            <w:div w:id="914896993">
              <w:marLeft w:val="0"/>
              <w:marRight w:val="0"/>
              <w:marTop w:val="0"/>
              <w:marBottom w:val="0"/>
              <w:divBdr>
                <w:top w:val="none" w:sz="0" w:space="0" w:color="auto"/>
                <w:left w:val="none" w:sz="0" w:space="0" w:color="auto"/>
                <w:bottom w:val="none" w:sz="0" w:space="0" w:color="auto"/>
                <w:right w:val="none" w:sz="0" w:space="0" w:color="auto"/>
              </w:divBdr>
            </w:div>
            <w:div w:id="931548030">
              <w:marLeft w:val="0"/>
              <w:marRight w:val="0"/>
              <w:marTop w:val="0"/>
              <w:marBottom w:val="0"/>
              <w:divBdr>
                <w:top w:val="none" w:sz="0" w:space="0" w:color="auto"/>
                <w:left w:val="none" w:sz="0" w:space="0" w:color="auto"/>
                <w:bottom w:val="none" w:sz="0" w:space="0" w:color="auto"/>
                <w:right w:val="none" w:sz="0" w:space="0" w:color="auto"/>
              </w:divBdr>
            </w:div>
            <w:div w:id="1120805023">
              <w:marLeft w:val="0"/>
              <w:marRight w:val="0"/>
              <w:marTop w:val="0"/>
              <w:marBottom w:val="0"/>
              <w:divBdr>
                <w:top w:val="none" w:sz="0" w:space="0" w:color="auto"/>
                <w:left w:val="none" w:sz="0" w:space="0" w:color="auto"/>
                <w:bottom w:val="none" w:sz="0" w:space="0" w:color="auto"/>
                <w:right w:val="none" w:sz="0" w:space="0" w:color="auto"/>
              </w:divBdr>
            </w:div>
            <w:div w:id="1153134770">
              <w:marLeft w:val="0"/>
              <w:marRight w:val="0"/>
              <w:marTop w:val="0"/>
              <w:marBottom w:val="0"/>
              <w:divBdr>
                <w:top w:val="none" w:sz="0" w:space="0" w:color="auto"/>
                <w:left w:val="none" w:sz="0" w:space="0" w:color="auto"/>
                <w:bottom w:val="none" w:sz="0" w:space="0" w:color="auto"/>
                <w:right w:val="none" w:sz="0" w:space="0" w:color="auto"/>
              </w:divBdr>
            </w:div>
            <w:div w:id="1239708979">
              <w:marLeft w:val="0"/>
              <w:marRight w:val="0"/>
              <w:marTop w:val="0"/>
              <w:marBottom w:val="0"/>
              <w:divBdr>
                <w:top w:val="none" w:sz="0" w:space="0" w:color="auto"/>
                <w:left w:val="none" w:sz="0" w:space="0" w:color="auto"/>
                <w:bottom w:val="none" w:sz="0" w:space="0" w:color="auto"/>
                <w:right w:val="none" w:sz="0" w:space="0" w:color="auto"/>
              </w:divBdr>
            </w:div>
            <w:div w:id="1265189373">
              <w:marLeft w:val="0"/>
              <w:marRight w:val="0"/>
              <w:marTop w:val="0"/>
              <w:marBottom w:val="0"/>
              <w:divBdr>
                <w:top w:val="none" w:sz="0" w:space="0" w:color="auto"/>
                <w:left w:val="none" w:sz="0" w:space="0" w:color="auto"/>
                <w:bottom w:val="none" w:sz="0" w:space="0" w:color="auto"/>
                <w:right w:val="none" w:sz="0" w:space="0" w:color="auto"/>
              </w:divBdr>
            </w:div>
            <w:div w:id="1318653414">
              <w:marLeft w:val="0"/>
              <w:marRight w:val="0"/>
              <w:marTop w:val="0"/>
              <w:marBottom w:val="0"/>
              <w:divBdr>
                <w:top w:val="none" w:sz="0" w:space="0" w:color="auto"/>
                <w:left w:val="none" w:sz="0" w:space="0" w:color="auto"/>
                <w:bottom w:val="none" w:sz="0" w:space="0" w:color="auto"/>
                <w:right w:val="none" w:sz="0" w:space="0" w:color="auto"/>
              </w:divBdr>
            </w:div>
            <w:div w:id="1445034001">
              <w:marLeft w:val="0"/>
              <w:marRight w:val="0"/>
              <w:marTop w:val="0"/>
              <w:marBottom w:val="0"/>
              <w:divBdr>
                <w:top w:val="none" w:sz="0" w:space="0" w:color="auto"/>
                <w:left w:val="none" w:sz="0" w:space="0" w:color="auto"/>
                <w:bottom w:val="none" w:sz="0" w:space="0" w:color="auto"/>
                <w:right w:val="none" w:sz="0" w:space="0" w:color="auto"/>
              </w:divBdr>
            </w:div>
            <w:div w:id="1530219153">
              <w:marLeft w:val="0"/>
              <w:marRight w:val="0"/>
              <w:marTop w:val="0"/>
              <w:marBottom w:val="0"/>
              <w:divBdr>
                <w:top w:val="none" w:sz="0" w:space="0" w:color="auto"/>
                <w:left w:val="none" w:sz="0" w:space="0" w:color="auto"/>
                <w:bottom w:val="none" w:sz="0" w:space="0" w:color="auto"/>
                <w:right w:val="none" w:sz="0" w:space="0" w:color="auto"/>
              </w:divBdr>
            </w:div>
            <w:div w:id="1619525688">
              <w:marLeft w:val="0"/>
              <w:marRight w:val="0"/>
              <w:marTop w:val="0"/>
              <w:marBottom w:val="0"/>
              <w:divBdr>
                <w:top w:val="none" w:sz="0" w:space="0" w:color="auto"/>
                <w:left w:val="none" w:sz="0" w:space="0" w:color="auto"/>
                <w:bottom w:val="none" w:sz="0" w:space="0" w:color="auto"/>
                <w:right w:val="none" w:sz="0" w:space="0" w:color="auto"/>
              </w:divBdr>
            </w:div>
            <w:div w:id="1696614913">
              <w:marLeft w:val="0"/>
              <w:marRight w:val="0"/>
              <w:marTop w:val="0"/>
              <w:marBottom w:val="0"/>
              <w:divBdr>
                <w:top w:val="none" w:sz="0" w:space="0" w:color="auto"/>
                <w:left w:val="none" w:sz="0" w:space="0" w:color="auto"/>
                <w:bottom w:val="none" w:sz="0" w:space="0" w:color="auto"/>
                <w:right w:val="none" w:sz="0" w:space="0" w:color="auto"/>
              </w:divBdr>
            </w:div>
            <w:div w:id="1744831607">
              <w:marLeft w:val="0"/>
              <w:marRight w:val="0"/>
              <w:marTop w:val="0"/>
              <w:marBottom w:val="0"/>
              <w:divBdr>
                <w:top w:val="none" w:sz="0" w:space="0" w:color="auto"/>
                <w:left w:val="none" w:sz="0" w:space="0" w:color="auto"/>
                <w:bottom w:val="none" w:sz="0" w:space="0" w:color="auto"/>
                <w:right w:val="none" w:sz="0" w:space="0" w:color="auto"/>
              </w:divBdr>
            </w:div>
            <w:div w:id="1748842480">
              <w:marLeft w:val="0"/>
              <w:marRight w:val="0"/>
              <w:marTop w:val="0"/>
              <w:marBottom w:val="0"/>
              <w:divBdr>
                <w:top w:val="none" w:sz="0" w:space="0" w:color="auto"/>
                <w:left w:val="none" w:sz="0" w:space="0" w:color="auto"/>
                <w:bottom w:val="none" w:sz="0" w:space="0" w:color="auto"/>
                <w:right w:val="none" w:sz="0" w:space="0" w:color="auto"/>
              </w:divBdr>
            </w:div>
            <w:div w:id="1773086384">
              <w:marLeft w:val="0"/>
              <w:marRight w:val="0"/>
              <w:marTop w:val="0"/>
              <w:marBottom w:val="0"/>
              <w:divBdr>
                <w:top w:val="none" w:sz="0" w:space="0" w:color="auto"/>
                <w:left w:val="none" w:sz="0" w:space="0" w:color="auto"/>
                <w:bottom w:val="none" w:sz="0" w:space="0" w:color="auto"/>
                <w:right w:val="none" w:sz="0" w:space="0" w:color="auto"/>
              </w:divBdr>
            </w:div>
            <w:div w:id="1791044213">
              <w:marLeft w:val="0"/>
              <w:marRight w:val="0"/>
              <w:marTop w:val="0"/>
              <w:marBottom w:val="0"/>
              <w:divBdr>
                <w:top w:val="none" w:sz="0" w:space="0" w:color="auto"/>
                <w:left w:val="none" w:sz="0" w:space="0" w:color="auto"/>
                <w:bottom w:val="none" w:sz="0" w:space="0" w:color="auto"/>
                <w:right w:val="none" w:sz="0" w:space="0" w:color="auto"/>
              </w:divBdr>
            </w:div>
            <w:div w:id="1841265946">
              <w:marLeft w:val="0"/>
              <w:marRight w:val="0"/>
              <w:marTop w:val="0"/>
              <w:marBottom w:val="0"/>
              <w:divBdr>
                <w:top w:val="none" w:sz="0" w:space="0" w:color="auto"/>
                <w:left w:val="none" w:sz="0" w:space="0" w:color="auto"/>
                <w:bottom w:val="none" w:sz="0" w:space="0" w:color="auto"/>
                <w:right w:val="none" w:sz="0" w:space="0" w:color="auto"/>
              </w:divBdr>
            </w:div>
            <w:div w:id="1854103136">
              <w:marLeft w:val="0"/>
              <w:marRight w:val="0"/>
              <w:marTop w:val="0"/>
              <w:marBottom w:val="0"/>
              <w:divBdr>
                <w:top w:val="none" w:sz="0" w:space="0" w:color="auto"/>
                <w:left w:val="none" w:sz="0" w:space="0" w:color="auto"/>
                <w:bottom w:val="none" w:sz="0" w:space="0" w:color="auto"/>
                <w:right w:val="none" w:sz="0" w:space="0" w:color="auto"/>
              </w:divBdr>
            </w:div>
            <w:div w:id="1892839084">
              <w:marLeft w:val="0"/>
              <w:marRight w:val="0"/>
              <w:marTop w:val="0"/>
              <w:marBottom w:val="0"/>
              <w:divBdr>
                <w:top w:val="none" w:sz="0" w:space="0" w:color="auto"/>
                <w:left w:val="none" w:sz="0" w:space="0" w:color="auto"/>
                <w:bottom w:val="none" w:sz="0" w:space="0" w:color="auto"/>
                <w:right w:val="none" w:sz="0" w:space="0" w:color="auto"/>
              </w:divBdr>
            </w:div>
            <w:div w:id="1909607161">
              <w:marLeft w:val="0"/>
              <w:marRight w:val="0"/>
              <w:marTop w:val="0"/>
              <w:marBottom w:val="0"/>
              <w:divBdr>
                <w:top w:val="none" w:sz="0" w:space="0" w:color="auto"/>
                <w:left w:val="none" w:sz="0" w:space="0" w:color="auto"/>
                <w:bottom w:val="none" w:sz="0" w:space="0" w:color="auto"/>
                <w:right w:val="none" w:sz="0" w:space="0" w:color="auto"/>
              </w:divBdr>
            </w:div>
            <w:div w:id="1932547806">
              <w:marLeft w:val="0"/>
              <w:marRight w:val="0"/>
              <w:marTop w:val="0"/>
              <w:marBottom w:val="0"/>
              <w:divBdr>
                <w:top w:val="none" w:sz="0" w:space="0" w:color="auto"/>
                <w:left w:val="none" w:sz="0" w:space="0" w:color="auto"/>
                <w:bottom w:val="none" w:sz="0" w:space="0" w:color="auto"/>
                <w:right w:val="none" w:sz="0" w:space="0" w:color="auto"/>
              </w:divBdr>
            </w:div>
            <w:div w:id="1968584643">
              <w:marLeft w:val="0"/>
              <w:marRight w:val="0"/>
              <w:marTop w:val="0"/>
              <w:marBottom w:val="0"/>
              <w:divBdr>
                <w:top w:val="none" w:sz="0" w:space="0" w:color="auto"/>
                <w:left w:val="none" w:sz="0" w:space="0" w:color="auto"/>
                <w:bottom w:val="none" w:sz="0" w:space="0" w:color="auto"/>
                <w:right w:val="none" w:sz="0" w:space="0" w:color="auto"/>
              </w:divBdr>
            </w:div>
            <w:div w:id="2052997373">
              <w:marLeft w:val="0"/>
              <w:marRight w:val="0"/>
              <w:marTop w:val="0"/>
              <w:marBottom w:val="0"/>
              <w:divBdr>
                <w:top w:val="none" w:sz="0" w:space="0" w:color="auto"/>
                <w:left w:val="none" w:sz="0" w:space="0" w:color="auto"/>
                <w:bottom w:val="none" w:sz="0" w:space="0" w:color="auto"/>
                <w:right w:val="none" w:sz="0" w:space="0" w:color="auto"/>
              </w:divBdr>
            </w:div>
            <w:div w:id="206020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93859">
      <w:bodyDiv w:val="1"/>
      <w:marLeft w:val="0"/>
      <w:marRight w:val="0"/>
      <w:marTop w:val="0"/>
      <w:marBottom w:val="0"/>
      <w:divBdr>
        <w:top w:val="none" w:sz="0" w:space="0" w:color="auto"/>
        <w:left w:val="none" w:sz="0" w:space="0" w:color="auto"/>
        <w:bottom w:val="none" w:sz="0" w:space="0" w:color="auto"/>
        <w:right w:val="none" w:sz="0" w:space="0" w:color="auto"/>
      </w:divBdr>
      <w:divsChild>
        <w:div w:id="227496723">
          <w:marLeft w:val="0"/>
          <w:marRight w:val="0"/>
          <w:marTop w:val="0"/>
          <w:marBottom w:val="0"/>
          <w:divBdr>
            <w:top w:val="none" w:sz="0" w:space="0" w:color="auto"/>
            <w:left w:val="none" w:sz="0" w:space="0" w:color="auto"/>
            <w:bottom w:val="none" w:sz="0" w:space="0" w:color="auto"/>
            <w:right w:val="none" w:sz="0" w:space="0" w:color="auto"/>
          </w:divBdr>
          <w:divsChild>
            <w:div w:id="150466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53644">
      <w:bodyDiv w:val="1"/>
      <w:marLeft w:val="0"/>
      <w:marRight w:val="0"/>
      <w:marTop w:val="0"/>
      <w:marBottom w:val="0"/>
      <w:divBdr>
        <w:top w:val="none" w:sz="0" w:space="0" w:color="auto"/>
        <w:left w:val="none" w:sz="0" w:space="0" w:color="auto"/>
        <w:bottom w:val="none" w:sz="0" w:space="0" w:color="auto"/>
        <w:right w:val="none" w:sz="0" w:space="0" w:color="auto"/>
      </w:divBdr>
      <w:divsChild>
        <w:div w:id="128978528">
          <w:marLeft w:val="0"/>
          <w:marRight w:val="0"/>
          <w:marTop w:val="0"/>
          <w:marBottom w:val="0"/>
          <w:divBdr>
            <w:top w:val="none" w:sz="0" w:space="0" w:color="auto"/>
            <w:left w:val="none" w:sz="0" w:space="0" w:color="auto"/>
            <w:bottom w:val="none" w:sz="0" w:space="0" w:color="auto"/>
            <w:right w:val="none" w:sz="0" w:space="0" w:color="auto"/>
          </w:divBdr>
          <w:divsChild>
            <w:div w:id="200470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56566">
      <w:bodyDiv w:val="1"/>
      <w:marLeft w:val="0"/>
      <w:marRight w:val="0"/>
      <w:marTop w:val="0"/>
      <w:marBottom w:val="0"/>
      <w:divBdr>
        <w:top w:val="none" w:sz="0" w:space="0" w:color="auto"/>
        <w:left w:val="none" w:sz="0" w:space="0" w:color="auto"/>
        <w:bottom w:val="none" w:sz="0" w:space="0" w:color="auto"/>
        <w:right w:val="none" w:sz="0" w:space="0" w:color="auto"/>
      </w:divBdr>
      <w:divsChild>
        <w:div w:id="540283115">
          <w:marLeft w:val="0"/>
          <w:marRight w:val="0"/>
          <w:marTop w:val="0"/>
          <w:marBottom w:val="0"/>
          <w:divBdr>
            <w:top w:val="none" w:sz="0" w:space="0" w:color="auto"/>
            <w:left w:val="none" w:sz="0" w:space="0" w:color="auto"/>
            <w:bottom w:val="none" w:sz="0" w:space="0" w:color="auto"/>
            <w:right w:val="none" w:sz="0" w:space="0" w:color="auto"/>
          </w:divBdr>
          <w:divsChild>
            <w:div w:id="26488057">
              <w:marLeft w:val="0"/>
              <w:marRight w:val="0"/>
              <w:marTop w:val="0"/>
              <w:marBottom w:val="0"/>
              <w:divBdr>
                <w:top w:val="none" w:sz="0" w:space="0" w:color="auto"/>
                <w:left w:val="none" w:sz="0" w:space="0" w:color="auto"/>
                <w:bottom w:val="none" w:sz="0" w:space="0" w:color="auto"/>
                <w:right w:val="none" w:sz="0" w:space="0" w:color="auto"/>
              </w:divBdr>
            </w:div>
            <w:div w:id="62064195">
              <w:marLeft w:val="0"/>
              <w:marRight w:val="0"/>
              <w:marTop w:val="0"/>
              <w:marBottom w:val="0"/>
              <w:divBdr>
                <w:top w:val="none" w:sz="0" w:space="0" w:color="auto"/>
                <w:left w:val="none" w:sz="0" w:space="0" w:color="auto"/>
                <w:bottom w:val="none" w:sz="0" w:space="0" w:color="auto"/>
                <w:right w:val="none" w:sz="0" w:space="0" w:color="auto"/>
              </w:divBdr>
            </w:div>
            <w:div w:id="132989793">
              <w:marLeft w:val="0"/>
              <w:marRight w:val="0"/>
              <w:marTop w:val="0"/>
              <w:marBottom w:val="0"/>
              <w:divBdr>
                <w:top w:val="none" w:sz="0" w:space="0" w:color="auto"/>
                <w:left w:val="none" w:sz="0" w:space="0" w:color="auto"/>
                <w:bottom w:val="none" w:sz="0" w:space="0" w:color="auto"/>
                <w:right w:val="none" w:sz="0" w:space="0" w:color="auto"/>
              </w:divBdr>
            </w:div>
            <w:div w:id="155727800">
              <w:marLeft w:val="0"/>
              <w:marRight w:val="0"/>
              <w:marTop w:val="0"/>
              <w:marBottom w:val="0"/>
              <w:divBdr>
                <w:top w:val="none" w:sz="0" w:space="0" w:color="auto"/>
                <w:left w:val="none" w:sz="0" w:space="0" w:color="auto"/>
                <w:bottom w:val="none" w:sz="0" w:space="0" w:color="auto"/>
                <w:right w:val="none" w:sz="0" w:space="0" w:color="auto"/>
              </w:divBdr>
            </w:div>
            <w:div w:id="239874906">
              <w:marLeft w:val="0"/>
              <w:marRight w:val="0"/>
              <w:marTop w:val="0"/>
              <w:marBottom w:val="0"/>
              <w:divBdr>
                <w:top w:val="none" w:sz="0" w:space="0" w:color="auto"/>
                <w:left w:val="none" w:sz="0" w:space="0" w:color="auto"/>
                <w:bottom w:val="none" w:sz="0" w:space="0" w:color="auto"/>
                <w:right w:val="none" w:sz="0" w:space="0" w:color="auto"/>
              </w:divBdr>
            </w:div>
            <w:div w:id="268926359">
              <w:marLeft w:val="0"/>
              <w:marRight w:val="0"/>
              <w:marTop w:val="0"/>
              <w:marBottom w:val="0"/>
              <w:divBdr>
                <w:top w:val="none" w:sz="0" w:space="0" w:color="auto"/>
                <w:left w:val="none" w:sz="0" w:space="0" w:color="auto"/>
                <w:bottom w:val="none" w:sz="0" w:space="0" w:color="auto"/>
                <w:right w:val="none" w:sz="0" w:space="0" w:color="auto"/>
              </w:divBdr>
            </w:div>
            <w:div w:id="280915628">
              <w:marLeft w:val="0"/>
              <w:marRight w:val="0"/>
              <w:marTop w:val="0"/>
              <w:marBottom w:val="0"/>
              <w:divBdr>
                <w:top w:val="none" w:sz="0" w:space="0" w:color="auto"/>
                <w:left w:val="none" w:sz="0" w:space="0" w:color="auto"/>
                <w:bottom w:val="none" w:sz="0" w:space="0" w:color="auto"/>
                <w:right w:val="none" w:sz="0" w:space="0" w:color="auto"/>
              </w:divBdr>
            </w:div>
            <w:div w:id="359865847">
              <w:marLeft w:val="0"/>
              <w:marRight w:val="0"/>
              <w:marTop w:val="0"/>
              <w:marBottom w:val="0"/>
              <w:divBdr>
                <w:top w:val="none" w:sz="0" w:space="0" w:color="auto"/>
                <w:left w:val="none" w:sz="0" w:space="0" w:color="auto"/>
                <w:bottom w:val="none" w:sz="0" w:space="0" w:color="auto"/>
                <w:right w:val="none" w:sz="0" w:space="0" w:color="auto"/>
              </w:divBdr>
            </w:div>
            <w:div w:id="664012006">
              <w:marLeft w:val="0"/>
              <w:marRight w:val="0"/>
              <w:marTop w:val="0"/>
              <w:marBottom w:val="0"/>
              <w:divBdr>
                <w:top w:val="none" w:sz="0" w:space="0" w:color="auto"/>
                <w:left w:val="none" w:sz="0" w:space="0" w:color="auto"/>
                <w:bottom w:val="none" w:sz="0" w:space="0" w:color="auto"/>
                <w:right w:val="none" w:sz="0" w:space="0" w:color="auto"/>
              </w:divBdr>
            </w:div>
            <w:div w:id="694581741">
              <w:marLeft w:val="0"/>
              <w:marRight w:val="0"/>
              <w:marTop w:val="0"/>
              <w:marBottom w:val="0"/>
              <w:divBdr>
                <w:top w:val="none" w:sz="0" w:space="0" w:color="auto"/>
                <w:left w:val="none" w:sz="0" w:space="0" w:color="auto"/>
                <w:bottom w:val="none" w:sz="0" w:space="0" w:color="auto"/>
                <w:right w:val="none" w:sz="0" w:space="0" w:color="auto"/>
              </w:divBdr>
            </w:div>
            <w:div w:id="726950410">
              <w:marLeft w:val="0"/>
              <w:marRight w:val="0"/>
              <w:marTop w:val="0"/>
              <w:marBottom w:val="0"/>
              <w:divBdr>
                <w:top w:val="none" w:sz="0" w:space="0" w:color="auto"/>
                <w:left w:val="none" w:sz="0" w:space="0" w:color="auto"/>
                <w:bottom w:val="none" w:sz="0" w:space="0" w:color="auto"/>
                <w:right w:val="none" w:sz="0" w:space="0" w:color="auto"/>
              </w:divBdr>
            </w:div>
            <w:div w:id="803424660">
              <w:marLeft w:val="0"/>
              <w:marRight w:val="0"/>
              <w:marTop w:val="0"/>
              <w:marBottom w:val="0"/>
              <w:divBdr>
                <w:top w:val="none" w:sz="0" w:space="0" w:color="auto"/>
                <w:left w:val="none" w:sz="0" w:space="0" w:color="auto"/>
                <w:bottom w:val="none" w:sz="0" w:space="0" w:color="auto"/>
                <w:right w:val="none" w:sz="0" w:space="0" w:color="auto"/>
              </w:divBdr>
            </w:div>
            <w:div w:id="830604854">
              <w:marLeft w:val="0"/>
              <w:marRight w:val="0"/>
              <w:marTop w:val="0"/>
              <w:marBottom w:val="0"/>
              <w:divBdr>
                <w:top w:val="none" w:sz="0" w:space="0" w:color="auto"/>
                <w:left w:val="none" w:sz="0" w:space="0" w:color="auto"/>
                <w:bottom w:val="none" w:sz="0" w:space="0" w:color="auto"/>
                <w:right w:val="none" w:sz="0" w:space="0" w:color="auto"/>
              </w:divBdr>
            </w:div>
            <w:div w:id="869801021">
              <w:marLeft w:val="0"/>
              <w:marRight w:val="0"/>
              <w:marTop w:val="0"/>
              <w:marBottom w:val="0"/>
              <w:divBdr>
                <w:top w:val="none" w:sz="0" w:space="0" w:color="auto"/>
                <w:left w:val="none" w:sz="0" w:space="0" w:color="auto"/>
                <w:bottom w:val="none" w:sz="0" w:space="0" w:color="auto"/>
                <w:right w:val="none" w:sz="0" w:space="0" w:color="auto"/>
              </w:divBdr>
            </w:div>
            <w:div w:id="942612084">
              <w:marLeft w:val="0"/>
              <w:marRight w:val="0"/>
              <w:marTop w:val="0"/>
              <w:marBottom w:val="0"/>
              <w:divBdr>
                <w:top w:val="none" w:sz="0" w:space="0" w:color="auto"/>
                <w:left w:val="none" w:sz="0" w:space="0" w:color="auto"/>
                <w:bottom w:val="none" w:sz="0" w:space="0" w:color="auto"/>
                <w:right w:val="none" w:sz="0" w:space="0" w:color="auto"/>
              </w:divBdr>
            </w:div>
            <w:div w:id="1058164241">
              <w:marLeft w:val="0"/>
              <w:marRight w:val="0"/>
              <w:marTop w:val="0"/>
              <w:marBottom w:val="0"/>
              <w:divBdr>
                <w:top w:val="none" w:sz="0" w:space="0" w:color="auto"/>
                <w:left w:val="none" w:sz="0" w:space="0" w:color="auto"/>
                <w:bottom w:val="none" w:sz="0" w:space="0" w:color="auto"/>
                <w:right w:val="none" w:sz="0" w:space="0" w:color="auto"/>
              </w:divBdr>
            </w:div>
            <w:div w:id="1096293697">
              <w:marLeft w:val="0"/>
              <w:marRight w:val="0"/>
              <w:marTop w:val="0"/>
              <w:marBottom w:val="0"/>
              <w:divBdr>
                <w:top w:val="none" w:sz="0" w:space="0" w:color="auto"/>
                <w:left w:val="none" w:sz="0" w:space="0" w:color="auto"/>
                <w:bottom w:val="none" w:sz="0" w:space="0" w:color="auto"/>
                <w:right w:val="none" w:sz="0" w:space="0" w:color="auto"/>
              </w:divBdr>
            </w:div>
            <w:div w:id="1212696383">
              <w:marLeft w:val="0"/>
              <w:marRight w:val="0"/>
              <w:marTop w:val="0"/>
              <w:marBottom w:val="0"/>
              <w:divBdr>
                <w:top w:val="none" w:sz="0" w:space="0" w:color="auto"/>
                <w:left w:val="none" w:sz="0" w:space="0" w:color="auto"/>
                <w:bottom w:val="none" w:sz="0" w:space="0" w:color="auto"/>
                <w:right w:val="none" w:sz="0" w:space="0" w:color="auto"/>
              </w:divBdr>
            </w:div>
            <w:div w:id="1297444825">
              <w:marLeft w:val="0"/>
              <w:marRight w:val="0"/>
              <w:marTop w:val="0"/>
              <w:marBottom w:val="0"/>
              <w:divBdr>
                <w:top w:val="none" w:sz="0" w:space="0" w:color="auto"/>
                <w:left w:val="none" w:sz="0" w:space="0" w:color="auto"/>
                <w:bottom w:val="none" w:sz="0" w:space="0" w:color="auto"/>
                <w:right w:val="none" w:sz="0" w:space="0" w:color="auto"/>
              </w:divBdr>
            </w:div>
            <w:div w:id="1340502393">
              <w:marLeft w:val="0"/>
              <w:marRight w:val="0"/>
              <w:marTop w:val="0"/>
              <w:marBottom w:val="0"/>
              <w:divBdr>
                <w:top w:val="none" w:sz="0" w:space="0" w:color="auto"/>
                <w:left w:val="none" w:sz="0" w:space="0" w:color="auto"/>
                <w:bottom w:val="none" w:sz="0" w:space="0" w:color="auto"/>
                <w:right w:val="none" w:sz="0" w:space="0" w:color="auto"/>
              </w:divBdr>
            </w:div>
            <w:div w:id="1356494475">
              <w:marLeft w:val="0"/>
              <w:marRight w:val="0"/>
              <w:marTop w:val="0"/>
              <w:marBottom w:val="0"/>
              <w:divBdr>
                <w:top w:val="none" w:sz="0" w:space="0" w:color="auto"/>
                <w:left w:val="none" w:sz="0" w:space="0" w:color="auto"/>
                <w:bottom w:val="none" w:sz="0" w:space="0" w:color="auto"/>
                <w:right w:val="none" w:sz="0" w:space="0" w:color="auto"/>
              </w:divBdr>
            </w:div>
            <w:div w:id="1365473265">
              <w:marLeft w:val="0"/>
              <w:marRight w:val="0"/>
              <w:marTop w:val="0"/>
              <w:marBottom w:val="0"/>
              <w:divBdr>
                <w:top w:val="none" w:sz="0" w:space="0" w:color="auto"/>
                <w:left w:val="none" w:sz="0" w:space="0" w:color="auto"/>
                <w:bottom w:val="none" w:sz="0" w:space="0" w:color="auto"/>
                <w:right w:val="none" w:sz="0" w:space="0" w:color="auto"/>
              </w:divBdr>
            </w:div>
            <w:div w:id="1382434939">
              <w:marLeft w:val="0"/>
              <w:marRight w:val="0"/>
              <w:marTop w:val="0"/>
              <w:marBottom w:val="0"/>
              <w:divBdr>
                <w:top w:val="none" w:sz="0" w:space="0" w:color="auto"/>
                <w:left w:val="none" w:sz="0" w:space="0" w:color="auto"/>
                <w:bottom w:val="none" w:sz="0" w:space="0" w:color="auto"/>
                <w:right w:val="none" w:sz="0" w:space="0" w:color="auto"/>
              </w:divBdr>
            </w:div>
            <w:div w:id="1428425117">
              <w:marLeft w:val="0"/>
              <w:marRight w:val="0"/>
              <w:marTop w:val="0"/>
              <w:marBottom w:val="0"/>
              <w:divBdr>
                <w:top w:val="none" w:sz="0" w:space="0" w:color="auto"/>
                <w:left w:val="none" w:sz="0" w:space="0" w:color="auto"/>
                <w:bottom w:val="none" w:sz="0" w:space="0" w:color="auto"/>
                <w:right w:val="none" w:sz="0" w:space="0" w:color="auto"/>
              </w:divBdr>
            </w:div>
            <w:div w:id="1454129423">
              <w:marLeft w:val="0"/>
              <w:marRight w:val="0"/>
              <w:marTop w:val="0"/>
              <w:marBottom w:val="0"/>
              <w:divBdr>
                <w:top w:val="none" w:sz="0" w:space="0" w:color="auto"/>
                <w:left w:val="none" w:sz="0" w:space="0" w:color="auto"/>
                <w:bottom w:val="none" w:sz="0" w:space="0" w:color="auto"/>
                <w:right w:val="none" w:sz="0" w:space="0" w:color="auto"/>
              </w:divBdr>
            </w:div>
            <w:div w:id="1499080036">
              <w:marLeft w:val="0"/>
              <w:marRight w:val="0"/>
              <w:marTop w:val="0"/>
              <w:marBottom w:val="0"/>
              <w:divBdr>
                <w:top w:val="none" w:sz="0" w:space="0" w:color="auto"/>
                <w:left w:val="none" w:sz="0" w:space="0" w:color="auto"/>
                <w:bottom w:val="none" w:sz="0" w:space="0" w:color="auto"/>
                <w:right w:val="none" w:sz="0" w:space="0" w:color="auto"/>
              </w:divBdr>
            </w:div>
            <w:div w:id="1527257223">
              <w:marLeft w:val="0"/>
              <w:marRight w:val="0"/>
              <w:marTop w:val="0"/>
              <w:marBottom w:val="0"/>
              <w:divBdr>
                <w:top w:val="none" w:sz="0" w:space="0" w:color="auto"/>
                <w:left w:val="none" w:sz="0" w:space="0" w:color="auto"/>
                <w:bottom w:val="none" w:sz="0" w:space="0" w:color="auto"/>
                <w:right w:val="none" w:sz="0" w:space="0" w:color="auto"/>
              </w:divBdr>
            </w:div>
            <w:div w:id="1601253866">
              <w:marLeft w:val="0"/>
              <w:marRight w:val="0"/>
              <w:marTop w:val="0"/>
              <w:marBottom w:val="0"/>
              <w:divBdr>
                <w:top w:val="none" w:sz="0" w:space="0" w:color="auto"/>
                <w:left w:val="none" w:sz="0" w:space="0" w:color="auto"/>
                <w:bottom w:val="none" w:sz="0" w:space="0" w:color="auto"/>
                <w:right w:val="none" w:sz="0" w:space="0" w:color="auto"/>
              </w:divBdr>
            </w:div>
            <w:div w:id="1601598011">
              <w:marLeft w:val="0"/>
              <w:marRight w:val="0"/>
              <w:marTop w:val="0"/>
              <w:marBottom w:val="0"/>
              <w:divBdr>
                <w:top w:val="none" w:sz="0" w:space="0" w:color="auto"/>
                <w:left w:val="none" w:sz="0" w:space="0" w:color="auto"/>
                <w:bottom w:val="none" w:sz="0" w:space="0" w:color="auto"/>
                <w:right w:val="none" w:sz="0" w:space="0" w:color="auto"/>
              </w:divBdr>
            </w:div>
            <w:div w:id="1630084145">
              <w:marLeft w:val="0"/>
              <w:marRight w:val="0"/>
              <w:marTop w:val="0"/>
              <w:marBottom w:val="0"/>
              <w:divBdr>
                <w:top w:val="none" w:sz="0" w:space="0" w:color="auto"/>
                <w:left w:val="none" w:sz="0" w:space="0" w:color="auto"/>
                <w:bottom w:val="none" w:sz="0" w:space="0" w:color="auto"/>
                <w:right w:val="none" w:sz="0" w:space="0" w:color="auto"/>
              </w:divBdr>
            </w:div>
            <w:div w:id="1670138859">
              <w:marLeft w:val="0"/>
              <w:marRight w:val="0"/>
              <w:marTop w:val="0"/>
              <w:marBottom w:val="0"/>
              <w:divBdr>
                <w:top w:val="none" w:sz="0" w:space="0" w:color="auto"/>
                <w:left w:val="none" w:sz="0" w:space="0" w:color="auto"/>
                <w:bottom w:val="none" w:sz="0" w:space="0" w:color="auto"/>
                <w:right w:val="none" w:sz="0" w:space="0" w:color="auto"/>
              </w:divBdr>
            </w:div>
            <w:div w:id="1732340003">
              <w:marLeft w:val="0"/>
              <w:marRight w:val="0"/>
              <w:marTop w:val="0"/>
              <w:marBottom w:val="0"/>
              <w:divBdr>
                <w:top w:val="none" w:sz="0" w:space="0" w:color="auto"/>
                <w:left w:val="none" w:sz="0" w:space="0" w:color="auto"/>
                <w:bottom w:val="none" w:sz="0" w:space="0" w:color="auto"/>
                <w:right w:val="none" w:sz="0" w:space="0" w:color="auto"/>
              </w:divBdr>
            </w:div>
            <w:div w:id="1896893527">
              <w:marLeft w:val="0"/>
              <w:marRight w:val="0"/>
              <w:marTop w:val="0"/>
              <w:marBottom w:val="0"/>
              <w:divBdr>
                <w:top w:val="none" w:sz="0" w:space="0" w:color="auto"/>
                <w:left w:val="none" w:sz="0" w:space="0" w:color="auto"/>
                <w:bottom w:val="none" w:sz="0" w:space="0" w:color="auto"/>
                <w:right w:val="none" w:sz="0" w:space="0" w:color="auto"/>
              </w:divBdr>
            </w:div>
            <w:div w:id="1946960273">
              <w:marLeft w:val="0"/>
              <w:marRight w:val="0"/>
              <w:marTop w:val="0"/>
              <w:marBottom w:val="0"/>
              <w:divBdr>
                <w:top w:val="none" w:sz="0" w:space="0" w:color="auto"/>
                <w:left w:val="none" w:sz="0" w:space="0" w:color="auto"/>
                <w:bottom w:val="none" w:sz="0" w:space="0" w:color="auto"/>
                <w:right w:val="none" w:sz="0" w:space="0" w:color="auto"/>
              </w:divBdr>
            </w:div>
            <w:div w:id="1966932007">
              <w:marLeft w:val="0"/>
              <w:marRight w:val="0"/>
              <w:marTop w:val="0"/>
              <w:marBottom w:val="0"/>
              <w:divBdr>
                <w:top w:val="none" w:sz="0" w:space="0" w:color="auto"/>
                <w:left w:val="none" w:sz="0" w:space="0" w:color="auto"/>
                <w:bottom w:val="none" w:sz="0" w:space="0" w:color="auto"/>
                <w:right w:val="none" w:sz="0" w:space="0" w:color="auto"/>
              </w:divBdr>
            </w:div>
            <w:div w:id="1981032193">
              <w:marLeft w:val="0"/>
              <w:marRight w:val="0"/>
              <w:marTop w:val="0"/>
              <w:marBottom w:val="0"/>
              <w:divBdr>
                <w:top w:val="none" w:sz="0" w:space="0" w:color="auto"/>
                <w:left w:val="none" w:sz="0" w:space="0" w:color="auto"/>
                <w:bottom w:val="none" w:sz="0" w:space="0" w:color="auto"/>
                <w:right w:val="none" w:sz="0" w:space="0" w:color="auto"/>
              </w:divBdr>
            </w:div>
            <w:div w:id="2005426088">
              <w:marLeft w:val="0"/>
              <w:marRight w:val="0"/>
              <w:marTop w:val="0"/>
              <w:marBottom w:val="0"/>
              <w:divBdr>
                <w:top w:val="none" w:sz="0" w:space="0" w:color="auto"/>
                <w:left w:val="none" w:sz="0" w:space="0" w:color="auto"/>
                <w:bottom w:val="none" w:sz="0" w:space="0" w:color="auto"/>
                <w:right w:val="none" w:sz="0" w:space="0" w:color="auto"/>
              </w:divBdr>
            </w:div>
            <w:div w:id="210993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723497">
      <w:bodyDiv w:val="1"/>
      <w:marLeft w:val="0"/>
      <w:marRight w:val="0"/>
      <w:marTop w:val="0"/>
      <w:marBottom w:val="0"/>
      <w:divBdr>
        <w:top w:val="none" w:sz="0" w:space="0" w:color="auto"/>
        <w:left w:val="none" w:sz="0" w:space="0" w:color="auto"/>
        <w:bottom w:val="none" w:sz="0" w:space="0" w:color="auto"/>
        <w:right w:val="none" w:sz="0" w:space="0" w:color="auto"/>
      </w:divBdr>
    </w:div>
    <w:div w:id="340813859">
      <w:bodyDiv w:val="1"/>
      <w:marLeft w:val="0"/>
      <w:marRight w:val="0"/>
      <w:marTop w:val="0"/>
      <w:marBottom w:val="0"/>
      <w:divBdr>
        <w:top w:val="none" w:sz="0" w:space="0" w:color="auto"/>
        <w:left w:val="none" w:sz="0" w:space="0" w:color="auto"/>
        <w:bottom w:val="none" w:sz="0" w:space="0" w:color="auto"/>
        <w:right w:val="none" w:sz="0" w:space="0" w:color="auto"/>
      </w:divBdr>
    </w:div>
    <w:div w:id="377511520">
      <w:bodyDiv w:val="1"/>
      <w:marLeft w:val="0"/>
      <w:marRight w:val="0"/>
      <w:marTop w:val="0"/>
      <w:marBottom w:val="0"/>
      <w:divBdr>
        <w:top w:val="none" w:sz="0" w:space="0" w:color="auto"/>
        <w:left w:val="none" w:sz="0" w:space="0" w:color="auto"/>
        <w:bottom w:val="none" w:sz="0" w:space="0" w:color="auto"/>
        <w:right w:val="none" w:sz="0" w:space="0" w:color="auto"/>
      </w:divBdr>
    </w:div>
    <w:div w:id="396900338">
      <w:bodyDiv w:val="1"/>
      <w:marLeft w:val="0"/>
      <w:marRight w:val="0"/>
      <w:marTop w:val="0"/>
      <w:marBottom w:val="0"/>
      <w:divBdr>
        <w:top w:val="none" w:sz="0" w:space="0" w:color="auto"/>
        <w:left w:val="none" w:sz="0" w:space="0" w:color="auto"/>
        <w:bottom w:val="none" w:sz="0" w:space="0" w:color="auto"/>
        <w:right w:val="none" w:sz="0" w:space="0" w:color="auto"/>
      </w:divBdr>
    </w:div>
    <w:div w:id="397216472">
      <w:bodyDiv w:val="1"/>
      <w:marLeft w:val="0"/>
      <w:marRight w:val="0"/>
      <w:marTop w:val="0"/>
      <w:marBottom w:val="0"/>
      <w:divBdr>
        <w:top w:val="none" w:sz="0" w:space="0" w:color="auto"/>
        <w:left w:val="none" w:sz="0" w:space="0" w:color="auto"/>
        <w:bottom w:val="none" w:sz="0" w:space="0" w:color="auto"/>
        <w:right w:val="none" w:sz="0" w:space="0" w:color="auto"/>
      </w:divBdr>
    </w:div>
    <w:div w:id="400716718">
      <w:bodyDiv w:val="1"/>
      <w:marLeft w:val="0"/>
      <w:marRight w:val="0"/>
      <w:marTop w:val="0"/>
      <w:marBottom w:val="0"/>
      <w:divBdr>
        <w:top w:val="none" w:sz="0" w:space="0" w:color="auto"/>
        <w:left w:val="none" w:sz="0" w:space="0" w:color="auto"/>
        <w:bottom w:val="none" w:sz="0" w:space="0" w:color="auto"/>
        <w:right w:val="none" w:sz="0" w:space="0" w:color="auto"/>
      </w:divBdr>
    </w:div>
    <w:div w:id="402216232">
      <w:bodyDiv w:val="1"/>
      <w:marLeft w:val="0"/>
      <w:marRight w:val="0"/>
      <w:marTop w:val="0"/>
      <w:marBottom w:val="0"/>
      <w:divBdr>
        <w:top w:val="none" w:sz="0" w:space="0" w:color="auto"/>
        <w:left w:val="none" w:sz="0" w:space="0" w:color="auto"/>
        <w:bottom w:val="none" w:sz="0" w:space="0" w:color="auto"/>
        <w:right w:val="none" w:sz="0" w:space="0" w:color="auto"/>
      </w:divBdr>
      <w:divsChild>
        <w:div w:id="571357545">
          <w:marLeft w:val="0"/>
          <w:marRight w:val="0"/>
          <w:marTop w:val="0"/>
          <w:marBottom w:val="0"/>
          <w:divBdr>
            <w:top w:val="none" w:sz="0" w:space="0" w:color="auto"/>
            <w:left w:val="none" w:sz="0" w:space="0" w:color="auto"/>
            <w:bottom w:val="none" w:sz="0" w:space="0" w:color="auto"/>
            <w:right w:val="none" w:sz="0" w:space="0" w:color="auto"/>
          </w:divBdr>
          <w:divsChild>
            <w:div w:id="12755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265913">
      <w:bodyDiv w:val="1"/>
      <w:marLeft w:val="0"/>
      <w:marRight w:val="0"/>
      <w:marTop w:val="0"/>
      <w:marBottom w:val="0"/>
      <w:divBdr>
        <w:top w:val="none" w:sz="0" w:space="0" w:color="auto"/>
        <w:left w:val="none" w:sz="0" w:space="0" w:color="auto"/>
        <w:bottom w:val="none" w:sz="0" w:space="0" w:color="auto"/>
        <w:right w:val="none" w:sz="0" w:space="0" w:color="auto"/>
      </w:divBdr>
    </w:div>
    <w:div w:id="422841302">
      <w:bodyDiv w:val="1"/>
      <w:marLeft w:val="0"/>
      <w:marRight w:val="0"/>
      <w:marTop w:val="0"/>
      <w:marBottom w:val="0"/>
      <w:divBdr>
        <w:top w:val="none" w:sz="0" w:space="0" w:color="auto"/>
        <w:left w:val="none" w:sz="0" w:space="0" w:color="auto"/>
        <w:bottom w:val="none" w:sz="0" w:space="0" w:color="auto"/>
        <w:right w:val="none" w:sz="0" w:space="0" w:color="auto"/>
      </w:divBdr>
    </w:div>
    <w:div w:id="433283152">
      <w:bodyDiv w:val="1"/>
      <w:marLeft w:val="0"/>
      <w:marRight w:val="0"/>
      <w:marTop w:val="0"/>
      <w:marBottom w:val="0"/>
      <w:divBdr>
        <w:top w:val="none" w:sz="0" w:space="0" w:color="auto"/>
        <w:left w:val="none" w:sz="0" w:space="0" w:color="auto"/>
        <w:bottom w:val="none" w:sz="0" w:space="0" w:color="auto"/>
        <w:right w:val="none" w:sz="0" w:space="0" w:color="auto"/>
      </w:divBdr>
    </w:div>
    <w:div w:id="452552571">
      <w:bodyDiv w:val="1"/>
      <w:marLeft w:val="0"/>
      <w:marRight w:val="0"/>
      <w:marTop w:val="0"/>
      <w:marBottom w:val="0"/>
      <w:divBdr>
        <w:top w:val="none" w:sz="0" w:space="0" w:color="auto"/>
        <w:left w:val="none" w:sz="0" w:space="0" w:color="auto"/>
        <w:bottom w:val="none" w:sz="0" w:space="0" w:color="auto"/>
        <w:right w:val="none" w:sz="0" w:space="0" w:color="auto"/>
      </w:divBdr>
      <w:divsChild>
        <w:div w:id="236942018">
          <w:marLeft w:val="0"/>
          <w:marRight w:val="0"/>
          <w:marTop w:val="0"/>
          <w:marBottom w:val="0"/>
          <w:divBdr>
            <w:top w:val="none" w:sz="0" w:space="0" w:color="auto"/>
            <w:left w:val="none" w:sz="0" w:space="0" w:color="auto"/>
            <w:bottom w:val="none" w:sz="0" w:space="0" w:color="auto"/>
            <w:right w:val="none" w:sz="0" w:space="0" w:color="auto"/>
          </w:divBdr>
          <w:divsChild>
            <w:div w:id="94249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644422">
      <w:bodyDiv w:val="1"/>
      <w:marLeft w:val="0"/>
      <w:marRight w:val="0"/>
      <w:marTop w:val="0"/>
      <w:marBottom w:val="0"/>
      <w:divBdr>
        <w:top w:val="none" w:sz="0" w:space="0" w:color="auto"/>
        <w:left w:val="none" w:sz="0" w:space="0" w:color="auto"/>
        <w:bottom w:val="none" w:sz="0" w:space="0" w:color="auto"/>
        <w:right w:val="none" w:sz="0" w:space="0" w:color="auto"/>
      </w:divBdr>
    </w:div>
    <w:div w:id="471366039">
      <w:bodyDiv w:val="1"/>
      <w:marLeft w:val="0"/>
      <w:marRight w:val="0"/>
      <w:marTop w:val="0"/>
      <w:marBottom w:val="0"/>
      <w:divBdr>
        <w:top w:val="none" w:sz="0" w:space="0" w:color="auto"/>
        <w:left w:val="none" w:sz="0" w:space="0" w:color="auto"/>
        <w:bottom w:val="none" w:sz="0" w:space="0" w:color="auto"/>
        <w:right w:val="none" w:sz="0" w:space="0" w:color="auto"/>
      </w:divBdr>
    </w:div>
    <w:div w:id="483282329">
      <w:bodyDiv w:val="1"/>
      <w:marLeft w:val="0"/>
      <w:marRight w:val="0"/>
      <w:marTop w:val="0"/>
      <w:marBottom w:val="0"/>
      <w:divBdr>
        <w:top w:val="none" w:sz="0" w:space="0" w:color="auto"/>
        <w:left w:val="none" w:sz="0" w:space="0" w:color="auto"/>
        <w:bottom w:val="none" w:sz="0" w:space="0" w:color="auto"/>
        <w:right w:val="none" w:sz="0" w:space="0" w:color="auto"/>
      </w:divBdr>
      <w:divsChild>
        <w:div w:id="56052241">
          <w:marLeft w:val="0"/>
          <w:marRight w:val="0"/>
          <w:marTop w:val="0"/>
          <w:marBottom w:val="0"/>
          <w:divBdr>
            <w:top w:val="none" w:sz="0" w:space="0" w:color="auto"/>
            <w:left w:val="none" w:sz="0" w:space="0" w:color="auto"/>
            <w:bottom w:val="none" w:sz="0" w:space="0" w:color="auto"/>
            <w:right w:val="none" w:sz="0" w:space="0" w:color="auto"/>
          </w:divBdr>
          <w:divsChild>
            <w:div w:id="78909179">
              <w:marLeft w:val="0"/>
              <w:marRight w:val="0"/>
              <w:marTop w:val="0"/>
              <w:marBottom w:val="0"/>
              <w:divBdr>
                <w:top w:val="none" w:sz="0" w:space="0" w:color="auto"/>
                <w:left w:val="none" w:sz="0" w:space="0" w:color="auto"/>
                <w:bottom w:val="none" w:sz="0" w:space="0" w:color="auto"/>
                <w:right w:val="none" w:sz="0" w:space="0" w:color="auto"/>
              </w:divBdr>
            </w:div>
            <w:div w:id="153767084">
              <w:marLeft w:val="0"/>
              <w:marRight w:val="0"/>
              <w:marTop w:val="0"/>
              <w:marBottom w:val="0"/>
              <w:divBdr>
                <w:top w:val="none" w:sz="0" w:space="0" w:color="auto"/>
                <w:left w:val="none" w:sz="0" w:space="0" w:color="auto"/>
                <w:bottom w:val="none" w:sz="0" w:space="0" w:color="auto"/>
                <w:right w:val="none" w:sz="0" w:space="0" w:color="auto"/>
              </w:divBdr>
            </w:div>
            <w:div w:id="157768510">
              <w:marLeft w:val="0"/>
              <w:marRight w:val="0"/>
              <w:marTop w:val="0"/>
              <w:marBottom w:val="0"/>
              <w:divBdr>
                <w:top w:val="none" w:sz="0" w:space="0" w:color="auto"/>
                <w:left w:val="none" w:sz="0" w:space="0" w:color="auto"/>
                <w:bottom w:val="none" w:sz="0" w:space="0" w:color="auto"/>
                <w:right w:val="none" w:sz="0" w:space="0" w:color="auto"/>
              </w:divBdr>
            </w:div>
            <w:div w:id="455562655">
              <w:marLeft w:val="0"/>
              <w:marRight w:val="0"/>
              <w:marTop w:val="0"/>
              <w:marBottom w:val="0"/>
              <w:divBdr>
                <w:top w:val="none" w:sz="0" w:space="0" w:color="auto"/>
                <w:left w:val="none" w:sz="0" w:space="0" w:color="auto"/>
                <w:bottom w:val="none" w:sz="0" w:space="0" w:color="auto"/>
                <w:right w:val="none" w:sz="0" w:space="0" w:color="auto"/>
              </w:divBdr>
            </w:div>
            <w:div w:id="541744758">
              <w:marLeft w:val="0"/>
              <w:marRight w:val="0"/>
              <w:marTop w:val="0"/>
              <w:marBottom w:val="0"/>
              <w:divBdr>
                <w:top w:val="none" w:sz="0" w:space="0" w:color="auto"/>
                <w:left w:val="none" w:sz="0" w:space="0" w:color="auto"/>
                <w:bottom w:val="none" w:sz="0" w:space="0" w:color="auto"/>
                <w:right w:val="none" w:sz="0" w:space="0" w:color="auto"/>
              </w:divBdr>
            </w:div>
            <w:div w:id="566192066">
              <w:marLeft w:val="0"/>
              <w:marRight w:val="0"/>
              <w:marTop w:val="0"/>
              <w:marBottom w:val="0"/>
              <w:divBdr>
                <w:top w:val="none" w:sz="0" w:space="0" w:color="auto"/>
                <w:left w:val="none" w:sz="0" w:space="0" w:color="auto"/>
                <w:bottom w:val="none" w:sz="0" w:space="0" w:color="auto"/>
                <w:right w:val="none" w:sz="0" w:space="0" w:color="auto"/>
              </w:divBdr>
            </w:div>
            <w:div w:id="619996736">
              <w:marLeft w:val="0"/>
              <w:marRight w:val="0"/>
              <w:marTop w:val="0"/>
              <w:marBottom w:val="0"/>
              <w:divBdr>
                <w:top w:val="none" w:sz="0" w:space="0" w:color="auto"/>
                <w:left w:val="none" w:sz="0" w:space="0" w:color="auto"/>
                <w:bottom w:val="none" w:sz="0" w:space="0" w:color="auto"/>
                <w:right w:val="none" w:sz="0" w:space="0" w:color="auto"/>
              </w:divBdr>
            </w:div>
            <w:div w:id="677077564">
              <w:marLeft w:val="0"/>
              <w:marRight w:val="0"/>
              <w:marTop w:val="0"/>
              <w:marBottom w:val="0"/>
              <w:divBdr>
                <w:top w:val="none" w:sz="0" w:space="0" w:color="auto"/>
                <w:left w:val="none" w:sz="0" w:space="0" w:color="auto"/>
                <w:bottom w:val="none" w:sz="0" w:space="0" w:color="auto"/>
                <w:right w:val="none" w:sz="0" w:space="0" w:color="auto"/>
              </w:divBdr>
            </w:div>
            <w:div w:id="735322395">
              <w:marLeft w:val="0"/>
              <w:marRight w:val="0"/>
              <w:marTop w:val="0"/>
              <w:marBottom w:val="0"/>
              <w:divBdr>
                <w:top w:val="none" w:sz="0" w:space="0" w:color="auto"/>
                <w:left w:val="none" w:sz="0" w:space="0" w:color="auto"/>
                <w:bottom w:val="none" w:sz="0" w:space="0" w:color="auto"/>
                <w:right w:val="none" w:sz="0" w:space="0" w:color="auto"/>
              </w:divBdr>
            </w:div>
            <w:div w:id="918908338">
              <w:marLeft w:val="0"/>
              <w:marRight w:val="0"/>
              <w:marTop w:val="0"/>
              <w:marBottom w:val="0"/>
              <w:divBdr>
                <w:top w:val="none" w:sz="0" w:space="0" w:color="auto"/>
                <w:left w:val="none" w:sz="0" w:space="0" w:color="auto"/>
                <w:bottom w:val="none" w:sz="0" w:space="0" w:color="auto"/>
                <w:right w:val="none" w:sz="0" w:space="0" w:color="auto"/>
              </w:divBdr>
            </w:div>
            <w:div w:id="921989771">
              <w:marLeft w:val="0"/>
              <w:marRight w:val="0"/>
              <w:marTop w:val="0"/>
              <w:marBottom w:val="0"/>
              <w:divBdr>
                <w:top w:val="none" w:sz="0" w:space="0" w:color="auto"/>
                <w:left w:val="none" w:sz="0" w:space="0" w:color="auto"/>
                <w:bottom w:val="none" w:sz="0" w:space="0" w:color="auto"/>
                <w:right w:val="none" w:sz="0" w:space="0" w:color="auto"/>
              </w:divBdr>
            </w:div>
            <w:div w:id="961619287">
              <w:marLeft w:val="0"/>
              <w:marRight w:val="0"/>
              <w:marTop w:val="0"/>
              <w:marBottom w:val="0"/>
              <w:divBdr>
                <w:top w:val="none" w:sz="0" w:space="0" w:color="auto"/>
                <w:left w:val="none" w:sz="0" w:space="0" w:color="auto"/>
                <w:bottom w:val="none" w:sz="0" w:space="0" w:color="auto"/>
                <w:right w:val="none" w:sz="0" w:space="0" w:color="auto"/>
              </w:divBdr>
            </w:div>
            <w:div w:id="1006326444">
              <w:marLeft w:val="0"/>
              <w:marRight w:val="0"/>
              <w:marTop w:val="0"/>
              <w:marBottom w:val="0"/>
              <w:divBdr>
                <w:top w:val="none" w:sz="0" w:space="0" w:color="auto"/>
                <w:left w:val="none" w:sz="0" w:space="0" w:color="auto"/>
                <w:bottom w:val="none" w:sz="0" w:space="0" w:color="auto"/>
                <w:right w:val="none" w:sz="0" w:space="0" w:color="auto"/>
              </w:divBdr>
            </w:div>
            <w:div w:id="1137719225">
              <w:marLeft w:val="0"/>
              <w:marRight w:val="0"/>
              <w:marTop w:val="0"/>
              <w:marBottom w:val="0"/>
              <w:divBdr>
                <w:top w:val="none" w:sz="0" w:space="0" w:color="auto"/>
                <w:left w:val="none" w:sz="0" w:space="0" w:color="auto"/>
                <w:bottom w:val="none" w:sz="0" w:space="0" w:color="auto"/>
                <w:right w:val="none" w:sz="0" w:space="0" w:color="auto"/>
              </w:divBdr>
            </w:div>
            <w:div w:id="1194003380">
              <w:marLeft w:val="0"/>
              <w:marRight w:val="0"/>
              <w:marTop w:val="0"/>
              <w:marBottom w:val="0"/>
              <w:divBdr>
                <w:top w:val="none" w:sz="0" w:space="0" w:color="auto"/>
                <w:left w:val="none" w:sz="0" w:space="0" w:color="auto"/>
                <w:bottom w:val="none" w:sz="0" w:space="0" w:color="auto"/>
                <w:right w:val="none" w:sz="0" w:space="0" w:color="auto"/>
              </w:divBdr>
            </w:div>
            <w:div w:id="1473210454">
              <w:marLeft w:val="0"/>
              <w:marRight w:val="0"/>
              <w:marTop w:val="0"/>
              <w:marBottom w:val="0"/>
              <w:divBdr>
                <w:top w:val="none" w:sz="0" w:space="0" w:color="auto"/>
                <w:left w:val="none" w:sz="0" w:space="0" w:color="auto"/>
                <w:bottom w:val="none" w:sz="0" w:space="0" w:color="auto"/>
                <w:right w:val="none" w:sz="0" w:space="0" w:color="auto"/>
              </w:divBdr>
            </w:div>
            <w:div w:id="1501502217">
              <w:marLeft w:val="0"/>
              <w:marRight w:val="0"/>
              <w:marTop w:val="0"/>
              <w:marBottom w:val="0"/>
              <w:divBdr>
                <w:top w:val="none" w:sz="0" w:space="0" w:color="auto"/>
                <w:left w:val="none" w:sz="0" w:space="0" w:color="auto"/>
                <w:bottom w:val="none" w:sz="0" w:space="0" w:color="auto"/>
                <w:right w:val="none" w:sz="0" w:space="0" w:color="auto"/>
              </w:divBdr>
            </w:div>
            <w:div w:id="1504666925">
              <w:marLeft w:val="0"/>
              <w:marRight w:val="0"/>
              <w:marTop w:val="0"/>
              <w:marBottom w:val="0"/>
              <w:divBdr>
                <w:top w:val="none" w:sz="0" w:space="0" w:color="auto"/>
                <w:left w:val="none" w:sz="0" w:space="0" w:color="auto"/>
                <w:bottom w:val="none" w:sz="0" w:space="0" w:color="auto"/>
                <w:right w:val="none" w:sz="0" w:space="0" w:color="auto"/>
              </w:divBdr>
            </w:div>
            <w:div w:id="1505511357">
              <w:marLeft w:val="0"/>
              <w:marRight w:val="0"/>
              <w:marTop w:val="0"/>
              <w:marBottom w:val="0"/>
              <w:divBdr>
                <w:top w:val="none" w:sz="0" w:space="0" w:color="auto"/>
                <w:left w:val="none" w:sz="0" w:space="0" w:color="auto"/>
                <w:bottom w:val="none" w:sz="0" w:space="0" w:color="auto"/>
                <w:right w:val="none" w:sz="0" w:space="0" w:color="auto"/>
              </w:divBdr>
            </w:div>
            <w:div w:id="1585601283">
              <w:marLeft w:val="0"/>
              <w:marRight w:val="0"/>
              <w:marTop w:val="0"/>
              <w:marBottom w:val="0"/>
              <w:divBdr>
                <w:top w:val="none" w:sz="0" w:space="0" w:color="auto"/>
                <w:left w:val="none" w:sz="0" w:space="0" w:color="auto"/>
                <w:bottom w:val="none" w:sz="0" w:space="0" w:color="auto"/>
                <w:right w:val="none" w:sz="0" w:space="0" w:color="auto"/>
              </w:divBdr>
            </w:div>
            <w:div w:id="1616401566">
              <w:marLeft w:val="0"/>
              <w:marRight w:val="0"/>
              <w:marTop w:val="0"/>
              <w:marBottom w:val="0"/>
              <w:divBdr>
                <w:top w:val="none" w:sz="0" w:space="0" w:color="auto"/>
                <w:left w:val="none" w:sz="0" w:space="0" w:color="auto"/>
                <w:bottom w:val="none" w:sz="0" w:space="0" w:color="auto"/>
                <w:right w:val="none" w:sz="0" w:space="0" w:color="auto"/>
              </w:divBdr>
            </w:div>
            <w:div w:id="1760372944">
              <w:marLeft w:val="0"/>
              <w:marRight w:val="0"/>
              <w:marTop w:val="0"/>
              <w:marBottom w:val="0"/>
              <w:divBdr>
                <w:top w:val="none" w:sz="0" w:space="0" w:color="auto"/>
                <w:left w:val="none" w:sz="0" w:space="0" w:color="auto"/>
                <w:bottom w:val="none" w:sz="0" w:space="0" w:color="auto"/>
                <w:right w:val="none" w:sz="0" w:space="0" w:color="auto"/>
              </w:divBdr>
            </w:div>
            <w:div w:id="1966083619">
              <w:marLeft w:val="0"/>
              <w:marRight w:val="0"/>
              <w:marTop w:val="0"/>
              <w:marBottom w:val="0"/>
              <w:divBdr>
                <w:top w:val="none" w:sz="0" w:space="0" w:color="auto"/>
                <w:left w:val="none" w:sz="0" w:space="0" w:color="auto"/>
                <w:bottom w:val="none" w:sz="0" w:space="0" w:color="auto"/>
                <w:right w:val="none" w:sz="0" w:space="0" w:color="auto"/>
              </w:divBdr>
            </w:div>
            <w:div w:id="1975600479">
              <w:marLeft w:val="0"/>
              <w:marRight w:val="0"/>
              <w:marTop w:val="0"/>
              <w:marBottom w:val="0"/>
              <w:divBdr>
                <w:top w:val="none" w:sz="0" w:space="0" w:color="auto"/>
                <w:left w:val="none" w:sz="0" w:space="0" w:color="auto"/>
                <w:bottom w:val="none" w:sz="0" w:space="0" w:color="auto"/>
                <w:right w:val="none" w:sz="0" w:space="0" w:color="auto"/>
              </w:divBdr>
            </w:div>
            <w:div w:id="2010715782">
              <w:marLeft w:val="0"/>
              <w:marRight w:val="0"/>
              <w:marTop w:val="0"/>
              <w:marBottom w:val="0"/>
              <w:divBdr>
                <w:top w:val="none" w:sz="0" w:space="0" w:color="auto"/>
                <w:left w:val="none" w:sz="0" w:space="0" w:color="auto"/>
                <w:bottom w:val="none" w:sz="0" w:space="0" w:color="auto"/>
                <w:right w:val="none" w:sz="0" w:space="0" w:color="auto"/>
              </w:divBdr>
            </w:div>
            <w:div w:id="203630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836730">
      <w:bodyDiv w:val="1"/>
      <w:marLeft w:val="0"/>
      <w:marRight w:val="0"/>
      <w:marTop w:val="0"/>
      <w:marBottom w:val="0"/>
      <w:divBdr>
        <w:top w:val="none" w:sz="0" w:space="0" w:color="auto"/>
        <w:left w:val="none" w:sz="0" w:space="0" w:color="auto"/>
        <w:bottom w:val="none" w:sz="0" w:space="0" w:color="auto"/>
        <w:right w:val="none" w:sz="0" w:space="0" w:color="auto"/>
      </w:divBdr>
      <w:divsChild>
        <w:div w:id="1931424128">
          <w:marLeft w:val="0"/>
          <w:marRight w:val="0"/>
          <w:marTop w:val="0"/>
          <w:marBottom w:val="0"/>
          <w:divBdr>
            <w:top w:val="none" w:sz="0" w:space="0" w:color="auto"/>
            <w:left w:val="none" w:sz="0" w:space="0" w:color="auto"/>
            <w:bottom w:val="none" w:sz="0" w:space="0" w:color="auto"/>
            <w:right w:val="none" w:sz="0" w:space="0" w:color="auto"/>
          </w:divBdr>
          <w:divsChild>
            <w:div w:id="12859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82741">
      <w:bodyDiv w:val="1"/>
      <w:marLeft w:val="0"/>
      <w:marRight w:val="0"/>
      <w:marTop w:val="0"/>
      <w:marBottom w:val="0"/>
      <w:divBdr>
        <w:top w:val="none" w:sz="0" w:space="0" w:color="auto"/>
        <w:left w:val="none" w:sz="0" w:space="0" w:color="auto"/>
        <w:bottom w:val="none" w:sz="0" w:space="0" w:color="auto"/>
        <w:right w:val="none" w:sz="0" w:space="0" w:color="auto"/>
      </w:divBdr>
    </w:div>
    <w:div w:id="524709122">
      <w:bodyDiv w:val="1"/>
      <w:marLeft w:val="0"/>
      <w:marRight w:val="0"/>
      <w:marTop w:val="0"/>
      <w:marBottom w:val="0"/>
      <w:divBdr>
        <w:top w:val="none" w:sz="0" w:space="0" w:color="auto"/>
        <w:left w:val="none" w:sz="0" w:space="0" w:color="auto"/>
        <w:bottom w:val="none" w:sz="0" w:space="0" w:color="auto"/>
        <w:right w:val="none" w:sz="0" w:space="0" w:color="auto"/>
      </w:divBdr>
      <w:divsChild>
        <w:div w:id="1668704631">
          <w:marLeft w:val="0"/>
          <w:marRight w:val="0"/>
          <w:marTop w:val="0"/>
          <w:marBottom w:val="0"/>
          <w:divBdr>
            <w:top w:val="none" w:sz="0" w:space="0" w:color="auto"/>
            <w:left w:val="none" w:sz="0" w:space="0" w:color="auto"/>
            <w:bottom w:val="none" w:sz="0" w:space="0" w:color="auto"/>
            <w:right w:val="none" w:sz="0" w:space="0" w:color="auto"/>
          </w:divBdr>
          <w:divsChild>
            <w:div w:id="777457009">
              <w:marLeft w:val="0"/>
              <w:marRight w:val="0"/>
              <w:marTop w:val="0"/>
              <w:marBottom w:val="0"/>
              <w:divBdr>
                <w:top w:val="none" w:sz="0" w:space="0" w:color="auto"/>
                <w:left w:val="none" w:sz="0" w:space="0" w:color="auto"/>
                <w:bottom w:val="none" w:sz="0" w:space="0" w:color="auto"/>
                <w:right w:val="none" w:sz="0" w:space="0" w:color="auto"/>
              </w:divBdr>
            </w:div>
            <w:div w:id="118155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427625">
      <w:bodyDiv w:val="1"/>
      <w:marLeft w:val="0"/>
      <w:marRight w:val="0"/>
      <w:marTop w:val="0"/>
      <w:marBottom w:val="0"/>
      <w:divBdr>
        <w:top w:val="none" w:sz="0" w:space="0" w:color="auto"/>
        <w:left w:val="none" w:sz="0" w:space="0" w:color="auto"/>
        <w:bottom w:val="none" w:sz="0" w:space="0" w:color="auto"/>
        <w:right w:val="none" w:sz="0" w:space="0" w:color="auto"/>
      </w:divBdr>
    </w:div>
    <w:div w:id="534344431">
      <w:bodyDiv w:val="1"/>
      <w:marLeft w:val="0"/>
      <w:marRight w:val="0"/>
      <w:marTop w:val="0"/>
      <w:marBottom w:val="0"/>
      <w:divBdr>
        <w:top w:val="none" w:sz="0" w:space="0" w:color="auto"/>
        <w:left w:val="none" w:sz="0" w:space="0" w:color="auto"/>
        <w:bottom w:val="none" w:sz="0" w:space="0" w:color="auto"/>
        <w:right w:val="none" w:sz="0" w:space="0" w:color="auto"/>
      </w:divBdr>
      <w:divsChild>
        <w:div w:id="1716344585">
          <w:marLeft w:val="0"/>
          <w:marRight w:val="0"/>
          <w:marTop w:val="0"/>
          <w:marBottom w:val="0"/>
          <w:divBdr>
            <w:top w:val="none" w:sz="0" w:space="0" w:color="auto"/>
            <w:left w:val="none" w:sz="0" w:space="0" w:color="auto"/>
            <w:bottom w:val="none" w:sz="0" w:space="0" w:color="auto"/>
            <w:right w:val="none" w:sz="0" w:space="0" w:color="auto"/>
          </w:divBdr>
          <w:divsChild>
            <w:div w:id="847716856">
              <w:marLeft w:val="0"/>
              <w:marRight w:val="0"/>
              <w:marTop w:val="0"/>
              <w:marBottom w:val="0"/>
              <w:divBdr>
                <w:top w:val="none" w:sz="0" w:space="0" w:color="auto"/>
                <w:left w:val="none" w:sz="0" w:space="0" w:color="auto"/>
                <w:bottom w:val="none" w:sz="0" w:space="0" w:color="auto"/>
                <w:right w:val="none" w:sz="0" w:space="0" w:color="auto"/>
              </w:divBdr>
            </w:div>
            <w:div w:id="1060979234">
              <w:marLeft w:val="0"/>
              <w:marRight w:val="0"/>
              <w:marTop w:val="0"/>
              <w:marBottom w:val="0"/>
              <w:divBdr>
                <w:top w:val="none" w:sz="0" w:space="0" w:color="auto"/>
                <w:left w:val="none" w:sz="0" w:space="0" w:color="auto"/>
                <w:bottom w:val="none" w:sz="0" w:space="0" w:color="auto"/>
                <w:right w:val="none" w:sz="0" w:space="0" w:color="auto"/>
              </w:divBdr>
            </w:div>
            <w:div w:id="523372193">
              <w:marLeft w:val="0"/>
              <w:marRight w:val="0"/>
              <w:marTop w:val="0"/>
              <w:marBottom w:val="0"/>
              <w:divBdr>
                <w:top w:val="none" w:sz="0" w:space="0" w:color="auto"/>
                <w:left w:val="none" w:sz="0" w:space="0" w:color="auto"/>
                <w:bottom w:val="none" w:sz="0" w:space="0" w:color="auto"/>
                <w:right w:val="none" w:sz="0" w:space="0" w:color="auto"/>
              </w:divBdr>
            </w:div>
            <w:div w:id="1303775850">
              <w:marLeft w:val="0"/>
              <w:marRight w:val="0"/>
              <w:marTop w:val="0"/>
              <w:marBottom w:val="0"/>
              <w:divBdr>
                <w:top w:val="none" w:sz="0" w:space="0" w:color="auto"/>
                <w:left w:val="none" w:sz="0" w:space="0" w:color="auto"/>
                <w:bottom w:val="none" w:sz="0" w:space="0" w:color="auto"/>
                <w:right w:val="none" w:sz="0" w:space="0" w:color="auto"/>
              </w:divBdr>
            </w:div>
            <w:div w:id="84041892">
              <w:marLeft w:val="0"/>
              <w:marRight w:val="0"/>
              <w:marTop w:val="0"/>
              <w:marBottom w:val="0"/>
              <w:divBdr>
                <w:top w:val="none" w:sz="0" w:space="0" w:color="auto"/>
                <w:left w:val="none" w:sz="0" w:space="0" w:color="auto"/>
                <w:bottom w:val="none" w:sz="0" w:space="0" w:color="auto"/>
                <w:right w:val="none" w:sz="0" w:space="0" w:color="auto"/>
              </w:divBdr>
            </w:div>
            <w:div w:id="267661998">
              <w:marLeft w:val="0"/>
              <w:marRight w:val="0"/>
              <w:marTop w:val="0"/>
              <w:marBottom w:val="0"/>
              <w:divBdr>
                <w:top w:val="none" w:sz="0" w:space="0" w:color="auto"/>
                <w:left w:val="none" w:sz="0" w:space="0" w:color="auto"/>
                <w:bottom w:val="none" w:sz="0" w:space="0" w:color="auto"/>
                <w:right w:val="none" w:sz="0" w:space="0" w:color="auto"/>
              </w:divBdr>
            </w:div>
            <w:div w:id="1465390448">
              <w:marLeft w:val="0"/>
              <w:marRight w:val="0"/>
              <w:marTop w:val="0"/>
              <w:marBottom w:val="0"/>
              <w:divBdr>
                <w:top w:val="none" w:sz="0" w:space="0" w:color="auto"/>
                <w:left w:val="none" w:sz="0" w:space="0" w:color="auto"/>
                <w:bottom w:val="none" w:sz="0" w:space="0" w:color="auto"/>
                <w:right w:val="none" w:sz="0" w:space="0" w:color="auto"/>
              </w:divBdr>
            </w:div>
            <w:div w:id="172074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940135">
      <w:bodyDiv w:val="1"/>
      <w:marLeft w:val="0"/>
      <w:marRight w:val="0"/>
      <w:marTop w:val="0"/>
      <w:marBottom w:val="0"/>
      <w:divBdr>
        <w:top w:val="none" w:sz="0" w:space="0" w:color="auto"/>
        <w:left w:val="none" w:sz="0" w:space="0" w:color="auto"/>
        <w:bottom w:val="none" w:sz="0" w:space="0" w:color="auto"/>
        <w:right w:val="none" w:sz="0" w:space="0" w:color="auto"/>
      </w:divBdr>
    </w:div>
    <w:div w:id="578832111">
      <w:bodyDiv w:val="1"/>
      <w:marLeft w:val="0"/>
      <w:marRight w:val="0"/>
      <w:marTop w:val="0"/>
      <w:marBottom w:val="0"/>
      <w:divBdr>
        <w:top w:val="none" w:sz="0" w:space="0" w:color="auto"/>
        <w:left w:val="none" w:sz="0" w:space="0" w:color="auto"/>
        <w:bottom w:val="none" w:sz="0" w:space="0" w:color="auto"/>
        <w:right w:val="none" w:sz="0" w:space="0" w:color="auto"/>
      </w:divBdr>
    </w:div>
    <w:div w:id="600646212">
      <w:bodyDiv w:val="1"/>
      <w:marLeft w:val="0"/>
      <w:marRight w:val="0"/>
      <w:marTop w:val="0"/>
      <w:marBottom w:val="0"/>
      <w:divBdr>
        <w:top w:val="none" w:sz="0" w:space="0" w:color="auto"/>
        <w:left w:val="none" w:sz="0" w:space="0" w:color="auto"/>
        <w:bottom w:val="none" w:sz="0" w:space="0" w:color="auto"/>
        <w:right w:val="none" w:sz="0" w:space="0" w:color="auto"/>
      </w:divBdr>
    </w:div>
    <w:div w:id="609431575">
      <w:bodyDiv w:val="1"/>
      <w:marLeft w:val="0"/>
      <w:marRight w:val="0"/>
      <w:marTop w:val="0"/>
      <w:marBottom w:val="0"/>
      <w:divBdr>
        <w:top w:val="none" w:sz="0" w:space="0" w:color="auto"/>
        <w:left w:val="none" w:sz="0" w:space="0" w:color="auto"/>
        <w:bottom w:val="none" w:sz="0" w:space="0" w:color="auto"/>
        <w:right w:val="none" w:sz="0" w:space="0" w:color="auto"/>
      </w:divBdr>
    </w:div>
    <w:div w:id="622686199">
      <w:bodyDiv w:val="1"/>
      <w:marLeft w:val="0"/>
      <w:marRight w:val="0"/>
      <w:marTop w:val="0"/>
      <w:marBottom w:val="0"/>
      <w:divBdr>
        <w:top w:val="none" w:sz="0" w:space="0" w:color="auto"/>
        <w:left w:val="none" w:sz="0" w:space="0" w:color="auto"/>
        <w:bottom w:val="none" w:sz="0" w:space="0" w:color="auto"/>
        <w:right w:val="none" w:sz="0" w:space="0" w:color="auto"/>
      </w:divBdr>
    </w:div>
    <w:div w:id="643434422">
      <w:bodyDiv w:val="1"/>
      <w:marLeft w:val="0"/>
      <w:marRight w:val="0"/>
      <w:marTop w:val="0"/>
      <w:marBottom w:val="0"/>
      <w:divBdr>
        <w:top w:val="none" w:sz="0" w:space="0" w:color="auto"/>
        <w:left w:val="none" w:sz="0" w:space="0" w:color="auto"/>
        <w:bottom w:val="none" w:sz="0" w:space="0" w:color="auto"/>
        <w:right w:val="none" w:sz="0" w:space="0" w:color="auto"/>
      </w:divBdr>
      <w:divsChild>
        <w:div w:id="714238661">
          <w:marLeft w:val="0"/>
          <w:marRight w:val="0"/>
          <w:marTop w:val="0"/>
          <w:marBottom w:val="0"/>
          <w:divBdr>
            <w:top w:val="none" w:sz="0" w:space="0" w:color="auto"/>
            <w:left w:val="none" w:sz="0" w:space="0" w:color="auto"/>
            <w:bottom w:val="none" w:sz="0" w:space="0" w:color="auto"/>
            <w:right w:val="none" w:sz="0" w:space="0" w:color="auto"/>
          </w:divBdr>
          <w:divsChild>
            <w:div w:id="75976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931242">
      <w:bodyDiv w:val="1"/>
      <w:marLeft w:val="0"/>
      <w:marRight w:val="0"/>
      <w:marTop w:val="0"/>
      <w:marBottom w:val="0"/>
      <w:divBdr>
        <w:top w:val="none" w:sz="0" w:space="0" w:color="auto"/>
        <w:left w:val="none" w:sz="0" w:space="0" w:color="auto"/>
        <w:bottom w:val="none" w:sz="0" w:space="0" w:color="auto"/>
        <w:right w:val="none" w:sz="0" w:space="0" w:color="auto"/>
      </w:divBdr>
      <w:divsChild>
        <w:div w:id="2073035881">
          <w:marLeft w:val="0"/>
          <w:marRight w:val="0"/>
          <w:marTop w:val="0"/>
          <w:marBottom w:val="0"/>
          <w:divBdr>
            <w:top w:val="none" w:sz="0" w:space="0" w:color="auto"/>
            <w:left w:val="none" w:sz="0" w:space="0" w:color="auto"/>
            <w:bottom w:val="none" w:sz="0" w:space="0" w:color="auto"/>
            <w:right w:val="none" w:sz="0" w:space="0" w:color="auto"/>
          </w:divBdr>
          <w:divsChild>
            <w:div w:id="166600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448234">
      <w:bodyDiv w:val="1"/>
      <w:marLeft w:val="0"/>
      <w:marRight w:val="0"/>
      <w:marTop w:val="0"/>
      <w:marBottom w:val="0"/>
      <w:divBdr>
        <w:top w:val="none" w:sz="0" w:space="0" w:color="auto"/>
        <w:left w:val="none" w:sz="0" w:space="0" w:color="auto"/>
        <w:bottom w:val="none" w:sz="0" w:space="0" w:color="auto"/>
        <w:right w:val="none" w:sz="0" w:space="0" w:color="auto"/>
      </w:divBdr>
    </w:div>
    <w:div w:id="689064962">
      <w:bodyDiv w:val="1"/>
      <w:marLeft w:val="0"/>
      <w:marRight w:val="0"/>
      <w:marTop w:val="0"/>
      <w:marBottom w:val="0"/>
      <w:divBdr>
        <w:top w:val="none" w:sz="0" w:space="0" w:color="auto"/>
        <w:left w:val="none" w:sz="0" w:space="0" w:color="auto"/>
        <w:bottom w:val="none" w:sz="0" w:space="0" w:color="auto"/>
        <w:right w:val="none" w:sz="0" w:space="0" w:color="auto"/>
      </w:divBdr>
      <w:divsChild>
        <w:div w:id="1272519066">
          <w:marLeft w:val="0"/>
          <w:marRight w:val="0"/>
          <w:marTop w:val="0"/>
          <w:marBottom w:val="0"/>
          <w:divBdr>
            <w:top w:val="none" w:sz="0" w:space="0" w:color="auto"/>
            <w:left w:val="none" w:sz="0" w:space="0" w:color="auto"/>
            <w:bottom w:val="none" w:sz="0" w:space="0" w:color="auto"/>
            <w:right w:val="none" w:sz="0" w:space="0" w:color="auto"/>
          </w:divBdr>
          <w:divsChild>
            <w:div w:id="58946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94646">
      <w:bodyDiv w:val="1"/>
      <w:marLeft w:val="0"/>
      <w:marRight w:val="0"/>
      <w:marTop w:val="0"/>
      <w:marBottom w:val="0"/>
      <w:divBdr>
        <w:top w:val="none" w:sz="0" w:space="0" w:color="auto"/>
        <w:left w:val="none" w:sz="0" w:space="0" w:color="auto"/>
        <w:bottom w:val="none" w:sz="0" w:space="0" w:color="auto"/>
        <w:right w:val="none" w:sz="0" w:space="0" w:color="auto"/>
      </w:divBdr>
      <w:divsChild>
        <w:div w:id="26181161">
          <w:marLeft w:val="0"/>
          <w:marRight w:val="0"/>
          <w:marTop w:val="0"/>
          <w:marBottom w:val="0"/>
          <w:divBdr>
            <w:top w:val="none" w:sz="0" w:space="0" w:color="auto"/>
            <w:left w:val="none" w:sz="0" w:space="0" w:color="auto"/>
            <w:bottom w:val="none" w:sz="0" w:space="0" w:color="auto"/>
            <w:right w:val="none" w:sz="0" w:space="0" w:color="auto"/>
          </w:divBdr>
          <w:divsChild>
            <w:div w:id="91170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6574">
      <w:bodyDiv w:val="1"/>
      <w:marLeft w:val="0"/>
      <w:marRight w:val="0"/>
      <w:marTop w:val="0"/>
      <w:marBottom w:val="0"/>
      <w:divBdr>
        <w:top w:val="none" w:sz="0" w:space="0" w:color="auto"/>
        <w:left w:val="none" w:sz="0" w:space="0" w:color="auto"/>
        <w:bottom w:val="none" w:sz="0" w:space="0" w:color="auto"/>
        <w:right w:val="none" w:sz="0" w:space="0" w:color="auto"/>
      </w:divBdr>
    </w:div>
    <w:div w:id="698821578">
      <w:bodyDiv w:val="1"/>
      <w:marLeft w:val="0"/>
      <w:marRight w:val="0"/>
      <w:marTop w:val="0"/>
      <w:marBottom w:val="0"/>
      <w:divBdr>
        <w:top w:val="none" w:sz="0" w:space="0" w:color="auto"/>
        <w:left w:val="none" w:sz="0" w:space="0" w:color="auto"/>
        <w:bottom w:val="none" w:sz="0" w:space="0" w:color="auto"/>
        <w:right w:val="none" w:sz="0" w:space="0" w:color="auto"/>
      </w:divBdr>
    </w:div>
    <w:div w:id="711542108">
      <w:bodyDiv w:val="1"/>
      <w:marLeft w:val="0"/>
      <w:marRight w:val="0"/>
      <w:marTop w:val="0"/>
      <w:marBottom w:val="0"/>
      <w:divBdr>
        <w:top w:val="none" w:sz="0" w:space="0" w:color="auto"/>
        <w:left w:val="none" w:sz="0" w:space="0" w:color="auto"/>
        <w:bottom w:val="none" w:sz="0" w:space="0" w:color="auto"/>
        <w:right w:val="none" w:sz="0" w:space="0" w:color="auto"/>
      </w:divBdr>
    </w:div>
    <w:div w:id="717046698">
      <w:bodyDiv w:val="1"/>
      <w:marLeft w:val="0"/>
      <w:marRight w:val="0"/>
      <w:marTop w:val="0"/>
      <w:marBottom w:val="0"/>
      <w:divBdr>
        <w:top w:val="none" w:sz="0" w:space="0" w:color="auto"/>
        <w:left w:val="none" w:sz="0" w:space="0" w:color="auto"/>
        <w:bottom w:val="none" w:sz="0" w:space="0" w:color="auto"/>
        <w:right w:val="none" w:sz="0" w:space="0" w:color="auto"/>
      </w:divBdr>
    </w:div>
    <w:div w:id="727267768">
      <w:bodyDiv w:val="1"/>
      <w:marLeft w:val="0"/>
      <w:marRight w:val="0"/>
      <w:marTop w:val="0"/>
      <w:marBottom w:val="0"/>
      <w:divBdr>
        <w:top w:val="none" w:sz="0" w:space="0" w:color="auto"/>
        <w:left w:val="none" w:sz="0" w:space="0" w:color="auto"/>
        <w:bottom w:val="none" w:sz="0" w:space="0" w:color="auto"/>
        <w:right w:val="none" w:sz="0" w:space="0" w:color="auto"/>
      </w:divBdr>
    </w:div>
    <w:div w:id="742918843">
      <w:bodyDiv w:val="1"/>
      <w:marLeft w:val="0"/>
      <w:marRight w:val="0"/>
      <w:marTop w:val="0"/>
      <w:marBottom w:val="0"/>
      <w:divBdr>
        <w:top w:val="none" w:sz="0" w:space="0" w:color="auto"/>
        <w:left w:val="none" w:sz="0" w:space="0" w:color="auto"/>
        <w:bottom w:val="none" w:sz="0" w:space="0" w:color="auto"/>
        <w:right w:val="none" w:sz="0" w:space="0" w:color="auto"/>
      </w:divBdr>
      <w:divsChild>
        <w:div w:id="2107575615">
          <w:marLeft w:val="0"/>
          <w:marRight w:val="0"/>
          <w:marTop w:val="0"/>
          <w:marBottom w:val="0"/>
          <w:divBdr>
            <w:top w:val="none" w:sz="0" w:space="0" w:color="auto"/>
            <w:left w:val="none" w:sz="0" w:space="0" w:color="auto"/>
            <w:bottom w:val="none" w:sz="0" w:space="0" w:color="auto"/>
            <w:right w:val="none" w:sz="0" w:space="0" w:color="auto"/>
          </w:divBdr>
          <w:divsChild>
            <w:div w:id="83167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450549">
      <w:bodyDiv w:val="1"/>
      <w:marLeft w:val="0"/>
      <w:marRight w:val="0"/>
      <w:marTop w:val="0"/>
      <w:marBottom w:val="0"/>
      <w:divBdr>
        <w:top w:val="none" w:sz="0" w:space="0" w:color="auto"/>
        <w:left w:val="none" w:sz="0" w:space="0" w:color="auto"/>
        <w:bottom w:val="none" w:sz="0" w:space="0" w:color="auto"/>
        <w:right w:val="none" w:sz="0" w:space="0" w:color="auto"/>
      </w:divBdr>
      <w:divsChild>
        <w:div w:id="1919054650">
          <w:marLeft w:val="0"/>
          <w:marRight w:val="0"/>
          <w:marTop w:val="0"/>
          <w:marBottom w:val="0"/>
          <w:divBdr>
            <w:top w:val="none" w:sz="0" w:space="0" w:color="auto"/>
            <w:left w:val="none" w:sz="0" w:space="0" w:color="auto"/>
            <w:bottom w:val="none" w:sz="0" w:space="0" w:color="auto"/>
            <w:right w:val="none" w:sz="0" w:space="0" w:color="auto"/>
          </w:divBdr>
          <w:divsChild>
            <w:div w:id="150316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98795">
      <w:bodyDiv w:val="1"/>
      <w:marLeft w:val="0"/>
      <w:marRight w:val="0"/>
      <w:marTop w:val="0"/>
      <w:marBottom w:val="0"/>
      <w:divBdr>
        <w:top w:val="none" w:sz="0" w:space="0" w:color="auto"/>
        <w:left w:val="none" w:sz="0" w:space="0" w:color="auto"/>
        <w:bottom w:val="none" w:sz="0" w:space="0" w:color="auto"/>
        <w:right w:val="none" w:sz="0" w:space="0" w:color="auto"/>
      </w:divBdr>
    </w:div>
    <w:div w:id="772671003">
      <w:bodyDiv w:val="1"/>
      <w:marLeft w:val="0"/>
      <w:marRight w:val="0"/>
      <w:marTop w:val="0"/>
      <w:marBottom w:val="0"/>
      <w:divBdr>
        <w:top w:val="none" w:sz="0" w:space="0" w:color="auto"/>
        <w:left w:val="none" w:sz="0" w:space="0" w:color="auto"/>
        <w:bottom w:val="none" w:sz="0" w:space="0" w:color="auto"/>
        <w:right w:val="none" w:sz="0" w:space="0" w:color="auto"/>
      </w:divBdr>
    </w:div>
    <w:div w:id="786773466">
      <w:bodyDiv w:val="1"/>
      <w:marLeft w:val="0"/>
      <w:marRight w:val="0"/>
      <w:marTop w:val="0"/>
      <w:marBottom w:val="0"/>
      <w:divBdr>
        <w:top w:val="none" w:sz="0" w:space="0" w:color="auto"/>
        <w:left w:val="none" w:sz="0" w:space="0" w:color="auto"/>
        <w:bottom w:val="none" w:sz="0" w:space="0" w:color="auto"/>
        <w:right w:val="none" w:sz="0" w:space="0" w:color="auto"/>
      </w:divBdr>
    </w:div>
    <w:div w:id="796802217">
      <w:bodyDiv w:val="1"/>
      <w:marLeft w:val="0"/>
      <w:marRight w:val="0"/>
      <w:marTop w:val="0"/>
      <w:marBottom w:val="0"/>
      <w:divBdr>
        <w:top w:val="none" w:sz="0" w:space="0" w:color="auto"/>
        <w:left w:val="none" w:sz="0" w:space="0" w:color="auto"/>
        <w:bottom w:val="none" w:sz="0" w:space="0" w:color="auto"/>
        <w:right w:val="none" w:sz="0" w:space="0" w:color="auto"/>
      </w:divBdr>
    </w:div>
    <w:div w:id="810098914">
      <w:bodyDiv w:val="1"/>
      <w:marLeft w:val="0"/>
      <w:marRight w:val="0"/>
      <w:marTop w:val="0"/>
      <w:marBottom w:val="0"/>
      <w:divBdr>
        <w:top w:val="none" w:sz="0" w:space="0" w:color="auto"/>
        <w:left w:val="none" w:sz="0" w:space="0" w:color="auto"/>
        <w:bottom w:val="none" w:sz="0" w:space="0" w:color="auto"/>
        <w:right w:val="none" w:sz="0" w:space="0" w:color="auto"/>
      </w:divBdr>
    </w:div>
    <w:div w:id="815755771">
      <w:bodyDiv w:val="1"/>
      <w:marLeft w:val="0"/>
      <w:marRight w:val="0"/>
      <w:marTop w:val="0"/>
      <w:marBottom w:val="0"/>
      <w:divBdr>
        <w:top w:val="none" w:sz="0" w:space="0" w:color="auto"/>
        <w:left w:val="none" w:sz="0" w:space="0" w:color="auto"/>
        <w:bottom w:val="none" w:sz="0" w:space="0" w:color="auto"/>
        <w:right w:val="none" w:sz="0" w:space="0" w:color="auto"/>
      </w:divBdr>
    </w:div>
    <w:div w:id="816921842">
      <w:bodyDiv w:val="1"/>
      <w:marLeft w:val="0"/>
      <w:marRight w:val="0"/>
      <w:marTop w:val="0"/>
      <w:marBottom w:val="0"/>
      <w:divBdr>
        <w:top w:val="none" w:sz="0" w:space="0" w:color="auto"/>
        <w:left w:val="none" w:sz="0" w:space="0" w:color="auto"/>
        <w:bottom w:val="none" w:sz="0" w:space="0" w:color="auto"/>
        <w:right w:val="none" w:sz="0" w:space="0" w:color="auto"/>
      </w:divBdr>
    </w:div>
    <w:div w:id="836312199">
      <w:bodyDiv w:val="1"/>
      <w:marLeft w:val="0"/>
      <w:marRight w:val="0"/>
      <w:marTop w:val="0"/>
      <w:marBottom w:val="0"/>
      <w:divBdr>
        <w:top w:val="none" w:sz="0" w:space="0" w:color="auto"/>
        <w:left w:val="none" w:sz="0" w:space="0" w:color="auto"/>
        <w:bottom w:val="none" w:sz="0" w:space="0" w:color="auto"/>
        <w:right w:val="none" w:sz="0" w:space="0" w:color="auto"/>
      </w:divBdr>
    </w:div>
    <w:div w:id="861550681">
      <w:bodyDiv w:val="1"/>
      <w:marLeft w:val="0"/>
      <w:marRight w:val="0"/>
      <w:marTop w:val="0"/>
      <w:marBottom w:val="0"/>
      <w:divBdr>
        <w:top w:val="none" w:sz="0" w:space="0" w:color="auto"/>
        <w:left w:val="none" w:sz="0" w:space="0" w:color="auto"/>
        <w:bottom w:val="none" w:sz="0" w:space="0" w:color="auto"/>
        <w:right w:val="none" w:sz="0" w:space="0" w:color="auto"/>
      </w:divBdr>
    </w:div>
    <w:div w:id="873542569">
      <w:bodyDiv w:val="1"/>
      <w:marLeft w:val="0"/>
      <w:marRight w:val="0"/>
      <w:marTop w:val="0"/>
      <w:marBottom w:val="0"/>
      <w:divBdr>
        <w:top w:val="none" w:sz="0" w:space="0" w:color="auto"/>
        <w:left w:val="none" w:sz="0" w:space="0" w:color="auto"/>
        <w:bottom w:val="none" w:sz="0" w:space="0" w:color="auto"/>
        <w:right w:val="none" w:sz="0" w:space="0" w:color="auto"/>
      </w:divBdr>
    </w:div>
    <w:div w:id="897715069">
      <w:bodyDiv w:val="1"/>
      <w:marLeft w:val="0"/>
      <w:marRight w:val="0"/>
      <w:marTop w:val="0"/>
      <w:marBottom w:val="0"/>
      <w:divBdr>
        <w:top w:val="none" w:sz="0" w:space="0" w:color="auto"/>
        <w:left w:val="none" w:sz="0" w:space="0" w:color="auto"/>
        <w:bottom w:val="none" w:sz="0" w:space="0" w:color="auto"/>
        <w:right w:val="none" w:sz="0" w:space="0" w:color="auto"/>
      </w:divBdr>
    </w:div>
    <w:div w:id="898245495">
      <w:bodyDiv w:val="1"/>
      <w:marLeft w:val="0"/>
      <w:marRight w:val="0"/>
      <w:marTop w:val="0"/>
      <w:marBottom w:val="0"/>
      <w:divBdr>
        <w:top w:val="none" w:sz="0" w:space="0" w:color="auto"/>
        <w:left w:val="none" w:sz="0" w:space="0" w:color="auto"/>
        <w:bottom w:val="none" w:sz="0" w:space="0" w:color="auto"/>
        <w:right w:val="none" w:sz="0" w:space="0" w:color="auto"/>
      </w:divBdr>
    </w:div>
    <w:div w:id="907770444">
      <w:bodyDiv w:val="1"/>
      <w:marLeft w:val="0"/>
      <w:marRight w:val="0"/>
      <w:marTop w:val="0"/>
      <w:marBottom w:val="0"/>
      <w:divBdr>
        <w:top w:val="none" w:sz="0" w:space="0" w:color="auto"/>
        <w:left w:val="none" w:sz="0" w:space="0" w:color="auto"/>
        <w:bottom w:val="none" w:sz="0" w:space="0" w:color="auto"/>
        <w:right w:val="none" w:sz="0" w:space="0" w:color="auto"/>
      </w:divBdr>
      <w:divsChild>
        <w:div w:id="1942034151">
          <w:marLeft w:val="0"/>
          <w:marRight w:val="0"/>
          <w:marTop w:val="0"/>
          <w:marBottom w:val="0"/>
          <w:divBdr>
            <w:top w:val="none" w:sz="0" w:space="0" w:color="auto"/>
            <w:left w:val="none" w:sz="0" w:space="0" w:color="auto"/>
            <w:bottom w:val="none" w:sz="0" w:space="0" w:color="auto"/>
            <w:right w:val="none" w:sz="0" w:space="0" w:color="auto"/>
          </w:divBdr>
          <w:divsChild>
            <w:div w:id="69242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260514">
      <w:bodyDiv w:val="1"/>
      <w:marLeft w:val="0"/>
      <w:marRight w:val="0"/>
      <w:marTop w:val="0"/>
      <w:marBottom w:val="0"/>
      <w:divBdr>
        <w:top w:val="none" w:sz="0" w:space="0" w:color="auto"/>
        <w:left w:val="none" w:sz="0" w:space="0" w:color="auto"/>
        <w:bottom w:val="none" w:sz="0" w:space="0" w:color="auto"/>
        <w:right w:val="none" w:sz="0" w:space="0" w:color="auto"/>
      </w:divBdr>
    </w:div>
    <w:div w:id="921377918">
      <w:bodyDiv w:val="1"/>
      <w:marLeft w:val="0"/>
      <w:marRight w:val="0"/>
      <w:marTop w:val="0"/>
      <w:marBottom w:val="0"/>
      <w:divBdr>
        <w:top w:val="none" w:sz="0" w:space="0" w:color="auto"/>
        <w:left w:val="none" w:sz="0" w:space="0" w:color="auto"/>
        <w:bottom w:val="none" w:sz="0" w:space="0" w:color="auto"/>
        <w:right w:val="none" w:sz="0" w:space="0" w:color="auto"/>
      </w:divBdr>
    </w:div>
    <w:div w:id="924730809">
      <w:bodyDiv w:val="1"/>
      <w:marLeft w:val="0"/>
      <w:marRight w:val="0"/>
      <w:marTop w:val="0"/>
      <w:marBottom w:val="0"/>
      <w:divBdr>
        <w:top w:val="none" w:sz="0" w:space="0" w:color="auto"/>
        <w:left w:val="none" w:sz="0" w:space="0" w:color="auto"/>
        <w:bottom w:val="none" w:sz="0" w:space="0" w:color="auto"/>
        <w:right w:val="none" w:sz="0" w:space="0" w:color="auto"/>
      </w:divBdr>
    </w:div>
    <w:div w:id="925724527">
      <w:bodyDiv w:val="1"/>
      <w:marLeft w:val="0"/>
      <w:marRight w:val="0"/>
      <w:marTop w:val="0"/>
      <w:marBottom w:val="0"/>
      <w:divBdr>
        <w:top w:val="none" w:sz="0" w:space="0" w:color="auto"/>
        <w:left w:val="none" w:sz="0" w:space="0" w:color="auto"/>
        <w:bottom w:val="none" w:sz="0" w:space="0" w:color="auto"/>
        <w:right w:val="none" w:sz="0" w:space="0" w:color="auto"/>
      </w:divBdr>
    </w:div>
    <w:div w:id="927039308">
      <w:bodyDiv w:val="1"/>
      <w:marLeft w:val="0"/>
      <w:marRight w:val="0"/>
      <w:marTop w:val="0"/>
      <w:marBottom w:val="0"/>
      <w:divBdr>
        <w:top w:val="none" w:sz="0" w:space="0" w:color="auto"/>
        <w:left w:val="none" w:sz="0" w:space="0" w:color="auto"/>
        <w:bottom w:val="none" w:sz="0" w:space="0" w:color="auto"/>
        <w:right w:val="none" w:sz="0" w:space="0" w:color="auto"/>
      </w:divBdr>
    </w:div>
    <w:div w:id="934829109">
      <w:bodyDiv w:val="1"/>
      <w:marLeft w:val="0"/>
      <w:marRight w:val="0"/>
      <w:marTop w:val="0"/>
      <w:marBottom w:val="0"/>
      <w:divBdr>
        <w:top w:val="none" w:sz="0" w:space="0" w:color="auto"/>
        <w:left w:val="none" w:sz="0" w:space="0" w:color="auto"/>
        <w:bottom w:val="none" w:sz="0" w:space="0" w:color="auto"/>
        <w:right w:val="none" w:sz="0" w:space="0" w:color="auto"/>
      </w:divBdr>
      <w:divsChild>
        <w:div w:id="384835928">
          <w:marLeft w:val="0"/>
          <w:marRight w:val="0"/>
          <w:marTop w:val="0"/>
          <w:marBottom w:val="0"/>
          <w:divBdr>
            <w:top w:val="none" w:sz="0" w:space="0" w:color="auto"/>
            <w:left w:val="none" w:sz="0" w:space="0" w:color="auto"/>
            <w:bottom w:val="none" w:sz="0" w:space="0" w:color="auto"/>
            <w:right w:val="none" w:sz="0" w:space="0" w:color="auto"/>
          </w:divBdr>
          <w:divsChild>
            <w:div w:id="158263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41734">
      <w:bodyDiv w:val="1"/>
      <w:marLeft w:val="0"/>
      <w:marRight w:val="0"/>
      <w:marTop w:val="0"/>
      <w:marBottom w:val="0"/>
      <w:divBdr>
        <w:top w:val="none" w:sz="0" w:space="0" w:color="auto"/>
        <w:left w:val="none" w:sz="0" w:space="0" w:color="auto"/>
        <w:bottom w:val="none" w:sz="0" w:space="0" w:color="auto"/>
        <w:right w:val="none" w:sz="0" w:space="0" w:color="auto"/>
      </w:divBdr>
    </w:div>
    <w:div w:id="952135629">
      <w:bodyDiv w:val="1"/>
      <w:marLeft w:val="0"/>
      <w:marRight w:val="0"/>
      <w:marTop w:val="0"/>
      <w:marBottom w:val="0"/>
      <w:divBdr>
        <w:top w:val="none" w:sz="0" w:space="0" w:color="auto"/>
        <w:left w:val="none" w:sz="0" w:space="0" w:color="auto"/>
        <w:bottom w:val="none" w:sz="0" w:space="0" w:color="auto"/>
        <w:right w:val="none" w:sz="0" w:space="0" w:color="auto"/>
      </w:divBdr>
      <w:divsChild>
        <w:div w:id="1808670073">
          <w:marLeft w:val="0"/>
          <w:marRight w:val="0"/>
          <w:marTop w:val="0"/>
          <w:marBottom w:val="0"/>
          <w:divBdr>
            <w:top w:val="none" w:sz="0" w:space="0" w:color="auto"/>
            <w:left w:val="none" w:sz="0" w:space="0" w:color="auto"/>
            <w:bottom w:val="none" w:sz="0" w:space="0" w:color="auto"/>
            <w:right w:val="none" w:sz="0" w:space="0" w:color="auto"/>
          </w:divBdr>
          <w:divsChild>
            <w:div w:id="161821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78417">
      <w:bodyDiv w:val="1"/>
      <w:marLeft w:val="0"/>
      <w:marRight w:val="0"/>
      <w:marTop w:val="0"/>
      <w:marBottom w:val="0"/>
      <w:divBdr>
        <w:top w:val="none" w:sz="0" w:space="0" w:color="auto"/>
        <w:left w:val="none" w:sz="0" w:space="0" w:color="auto"/>
        <w:bottom w:val="none" w:sz="0" w:space="0" w:color="auto"/>
        <w:right w:val="none" w:sz="0" w:space="0" w:color="auto"/>
      </w:divBdr>
    </w:div>
    <w:div w:id="970281179">
      <w:bodyDiv w:val="1"/>
      <w:marLeft w:val="0"/>
      <w:marRight w:val="0"/>
      <w:marTop w:val="0"/>
      <w:marBottom w:val="0"/>
      <w:divBdr>
        <w:top w:val="none" w:sz="0" w:space="0" w:color="auto"/>
        <w:left w:val="none" w:sz="0" w:space="0" w:color="auto"/>
        <w:bottom w:val="none" w:sz="0" w:space="0" w:color="auto"/>
        <w:right w:val="none" w:sz="0" w:space="0" w:color="auto"/>
      </w:divBdr>
    </w:div>
    <w:div w:id="984237498">
      <w:bodyDiv w:val="1"/>
      <w:marLeft w:val="0"/>
      <w:marRight w:val="0"/>
      <w:marTop w:val="0"/>
      <w:marBottom w:val="0"/>
      <w:divBdr>
        <w:top w:val="none" w:sz="0" w:space="0" w:color="auto"/>
        <w:left w:val="none" w:sz="0" w:space="0" w:color="auto"/>
        <w:bottom w:val="none" w:sz="0" w:space="0" w:color="auto"/>
        <w:right w:val="none" w:sz="0" w:space="0" w:color="auto"/>
      </w:divBdr>
      <w:divsChild>
        <w:div w:id="1645281665">
          <w:marLeft w:val="0"/>
          <w:marRight w:val="0"/>
          <w:marTop w:val="0"/>
          <w:marBottom w:val="0"/>
          <w:divBdr>
            <w:top w:val="none" w:sz="0" w:space="0" w:color="auto"/>
            <w:left w:val="none" w:sz="0" w:space="0" w:color="auto"/>
            <w:bottom w:val="none" w:sz="0" w:space="0" w:color="auto"/>
            <w:right w:val="none" w:sz="0" w:space="0" w:color="auto"/>
          </w:divBdr>
          <w:divsChild>
            <w:div w:id="1242760180">
              <w:marLeft w:val="0"/>
              <w:marRight w:val="0"/>
              <w:marTop w:val="0"/>
              <w:marBottom w:val="0"/>
              <w:divBdr>
                <w:top w:val="none" w:sz="0" w:space="0" w:color="auto"/>
                <w:left w:val="none" w:sz="0" w:space="0" w:color="auto"/>
                <w:bottom w:val="none" w:sz="0" w:space="0" w:color="auto"/>
                <w:right w:val="none" w:sz="0" w:space="0" w:color="auto"/>
              </w:divBdr>
            </w:div>
            <w:div w:id="1022364504">
              <w:marLeft w:val="0"/>
              <w:marRight w:val="0"/>
              <w:marTop w:val="0"/>
              <w:marBottom w:val="0"/>
              <w:divBdr>
                <w:top w:val="none" w:sz="0" w:space="0" w:color="auto"/>
                <w:left w:val="none" w:sz="0" w:space="0" w:color="auto"/>
                <w:bottom w:val="none" w:sz="0" w:space="0" w:color="auto"/>
                <w:right w:val="none" w:sz="0" w:space="0" w:color="auto"/>
              </w:divBdr>
            </w:div>
            <w:div w:id="1064572343">
              <w:marLeft w:val="0"/>
              <w:marRight w:val="0"/>
              <w:marTop w:val="0"/>
              <w:marBottom w:val="0"/>
              <w:divBdr>
                <w:top w:val="none" w:sz="0" w:space="0" w:color="auto"/>
                <w:left w:val="none" w:sz="0" w:space="0" w:color="auto"/>
                <w:bottom w:val="none" w:sz="0" w:space="0" w:color="auto"/>
                <w:right w:val="none" w:sz="0" w:space="0" w:color="auto"/>
              </w:divBdr>
            </w:div>
            <w:div w:id="372466424">
              <w:marLeft w:val="0"/>
              <w:marRight w:val="0"/>
              <w:marTop w:val="0"/>
              <w:marBottom w:val="0"/>
              <w:divBdr>
                <w:top w:val="none" w:sz="0" w:space="0" w:color="auto"/>
                <w:left w:val="none" w:sz="0" w:space="0" w:color="auto"/>
                <w:bottom w:val="none" w:sz="0" w:space="0" w:color="auto"/>
                <w:right w:val="none" w:sz="0" w:space="0" w:color="auto"/>
              </w:divBdr>
            </w:div>
            <w:div w:id="1774209590">
              <w:marLeft w:val="0"/>
              <w:marRight w:val="0"/>
              <w:marTop w:val="0"/>
              <w:marBottom w:val="0"/>
              <w:divBdr>
                <w:top w:val="none" w:sz="0" w:space="0" w:color="auto"/>
                <w:left w:val="none" w:sz="0" w:space="0" w:color="auto"/>
                <w:bottom w:val="none" w:sz="0" w:space="0" w:color="auto"/>
                <w:right w:val="none" w:sz="0" w:space="0" w:color="auto"/>
              </w:divBdr>
            </w:div>
            <w:div w:id="641277350">
              <w:marLeft w:val="0"/>
              <w:marRight w:val="0"/>
              <w:marTop w:val="0"/>
              <w:marBottom w:val="0"/>
              <w:divBdr>
                <w:top w:val="none" w:sz="0" w:space="0" w:color="auto"/>
                <w:left w:val="none" w:sz="0" w:space="0" w:color="auto"/>
                <w:bottom w:val="none" w:sz="0" w:space="0" w:color="auto"/>
                <w:right w:val="none" w:sz="0" w:space="0" w:color="auto"/>
              </w:divBdr>
            </w:div>
            <w:div w:id="212731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67056">
      <w:bodyDiv w:val="1"/>
      <w:marLeft w:val="0"/>
      <w:marRight w:val="0"/>
      <w:marTop w:val="0"/>
      <w:marBottom w:val="0"/>
      <w:divBdr>
        <w:top w:val="none" w:sz="0" w:space="0" w:color="auto"/>
        <w:left w:val="none" w:sz="0" w:space="0" w:color="auto"/>
        <w:bottom w:val="none" w:sz="0" w:space="0" w:color="auto"/>
        <w:right w:val="none" w:sz="0" w:space="0" w:color="auto"/>
      </w:divBdr>
    </w:div>
    <w:div w:id="1057239875">
      <w:bodyDiv w:val="1"/>
      <w:marLeft w:val="0"/>
      <w:marRight w:val="0"/>
      <w:marTop w:val="0"/>
      <w:marBottom w:val="0"/>
      <w:divBdr>
        <w:top w:val="none" w:sz="0" w:space="0" w:color="auto"/>
        <w:left w:val="none" w:sz="0" w:space="0" w:color="auto"/>
        <w:bottom w:val="none" w:sz="0" w:space="0" w:color="auto"/>
        <w:right w:val="none" w:sz="0" w:space="0" w:color="auto"/>
      </w:divBdr>
    </w:div>
    <w:div w:id="1073577704">
      <w:bodyDiv w:val="1"/>
      <w:marLeft w:val="0"/>
      <w:marRight w:val="0"/>
      <w:marTop w:val="0"/>
      <w:marBottom w:val="0"/>
      <w:divBdr>
        <w:top w:val="none" w:sz="0" w:space="0" w:color="auto"/>
        <w:left w:val="none" w:sz="0" w:space="0" w:color="auto"/>
        <w:bottom w:val="none" w:sz="0" w:space="0" w:color="auto"/>
        <w:right w:val="none" w:sz="0" w:space="0" w:color="auto"/>
      </w:divBdr>
    </w:div>
    <w:div w:id="1074739295">
      <w:bodyDiv w:val="1"/>
      <w:marLeft w:val="0"/>
      <w:marRight w:val="0"/>
      <w:marTop w:val="0"/>
      <w:marBottom w:val="0"/>
      <w:divBdr>
        <w:top w:val="none" w:sz="0" w:space="0" w:color="auto"/>
        <w:left w:val="none" w:sz="0" w:space="0" w:color="auto"/>
        <w:bottom w:val="none" w:sz="0" w:space="0" w:color="auto"/>
        <w:right w:val="none" w:sz="0" w:space="0" w:color="auto"/>
      </w:divBdr>
    </w:div>
    <w:div w:id="1079519508">
      <w:bodyDiv w:val="1"/>
      <w:marLeft w:val="0"/>
      <w:marRight w:val="0"/>
      <w:marTop w:val="0"/>
      <w:marBottom w:val="0"/>
      <w:divBdr>
        <w:top w:val="none" w:sz="0" w:space="0" w:color="auto"/>
        <w:left w:val="none" w:sz="0" w:space="0" w:color="auto"/>
        <w:bottom w:val="none" w:sz="0" w:space="0" w:color="auto"/>
        <w:right w:val="none" w:sz="0" w:space="0" w:color="auto"/>
      </w:divBdr>
    </w:div>
    <w:div w:id="1090547434">
      <w:bodyDiv w:val="1"/>
      <w:marLeft w:val="0"/>
      <w:marRight w:val="0"/>
      <w:marTop w:val="0"/>
      <w:marBottom w:val="0"/>
      <w:divBdr>
        <w:top w:val="none" w:sz="0" w:space="0" w:color="auto"/>
        <w:left w:val="none" w:sz="0" w:space="0" w:color="auto"/>
        <w:bottom w:val="none" w:sz="0" w:space="0" w:color="auto"/>
        <w:right w:val="none" w:sz="0" w:space="0" w:color="auto"/>
      </w:divBdr>
    </w:div>
    <w:div w:id="1093747048">
      <w:bodyDiv w:val="1"/>
      <w:marLeft w:val="0"/>
      <w:marRight w:val="0"/>
      <w:marTop w:val="0"/>
      <w:marBottom w:val="0"/>
      <w:divBdr>
        <w:top w:val="none" w:sz="0" w:space="0" w:color="auto"/>
        <w:left w:val="none" w:sz="0" w:space="0" w:color="auto"/>
        <w:bottom w:val="none" w:sz="0" w:space="0" w:color="auto"/>
        <w:right w:val="none" w:sz="0" w:space="0" w:color="auto"/>
      </w:divBdr>
    </w:div>
    <w:div w:id="1097479644">
      <w:bodyDiv w:val="1"/>
      <w:marLeft w:val="0"/>
      <w:marRight w:val="0"/>
      <w:marTop w:val="0"/>
      <w:marBottom w:val="0"/>
      <w:divBdr>
        <w:top w:val="none" w:sz="0" w:space="0" w:color="auto"/>
        <w:left w:val="none" w:sz="0" w:space="0" w:color="auto"/>
        <w:bottom w:val="none" w:sz="0" w:space="0" w:color="auto"/>
        <w:right w:val="none" w:sz="0" w:space="0" w:color="auto"/>
      </w:divBdr>
    </w:div>
    <w:div w:id="1108742045">
      <w:bodyDiv w:val="1"/>
      <w:marLeft w:val="0"/>
      <w:marRight w:val="0"/>
      <w:marTop w:val="0"/>
      <w:marBottom w:val="0"/>
      <w:divBdr>
        <w:top w:val="none" w:sz="0" w:space="0" w:color="auto"/>
        <w:left w:val="none" w:sz="0" w:space="0" w:color="auto"/>
        <w:bottom w:val="none" w:sz="0" w:space="0" w:color="auto"/>
        <w:right w:val="none" w:sz="0" w:space="0" w:color="auto"/>
      </w:divBdr>
    </w:div>
    <w:div w:id="1117913653">
      <w:bodyDiv w:val="1"/>
      <w:marLeft w:val="0"/>
      <w:marRight w:val="0"/>
      <w:marTop w:val="0"/>
      <w:marBottom w:val="0"/>
      <w:divBdr>
        <w:top w:val="none" w:sz="0" w:space="0" w:color="auto"/>
        <w:left w:val="none" w:sz="0" w:space="0" w:color="auto"/>
        <w:bottom w:val="none" w:sz="0" w:space="0" w:color="auto"/>
        <w:right w:val="none" w:sz="0" w:space="0" w:color="auto"/>
      </w:divBdr>
    </w:div>
    <w:div w:id="1118140339">
      <w:bodyDiv w:val="1"/>
      <w:marLeft w:val="0"/>
      <w:marRight w:val="0"/>
      <w:marTop w:val="0"/>
      <w:marBottom w:val="0"/>
      <w:divBdr>
        <w:top w:val="none" w:sz="0" w:space="0" w:color="auto"/>
        <w:left w:val="none" w:sz="0" w:space="0" w:color="auto"/>
        <w:bottom w:val="none" w:sz="0" w:space="0" w:color="auto"/>
        <w:right w:val="none" w:sz="0" w:space="0" w:color="auto"/>
      </w:divBdr>
    </w:div>
    <w:div w:id="1135486536">
      <w:bodyDiv w:val="1"/>
      <w:marLeft w:val="0"/>
      <w:marRight w:val="0"/>
      <w:marTop w:val="0"/>
      <w:marBottom w:val="0"/>
      <w:divBdr>
        <w:top w:val="none" w:sz="0" w:space="0" w:color="auto"/>
        <w:left w:val="none" w:sz="0" w:space="0" w:color="auto"/>
        <w:bottom w:val="none" w:sz="0" w:space="0" w:color="auto"/>
        <w:right w:val="none" w:sz="0" w:space="0" w:color="auto"/>
      </w:divBdr>
    </w:div>
    <w:div w:id="1160970379">
      <w:bodyDiv w:val="1"/>
      <w:marLeft w:val="0"/>
      <w:marRight w:val="0"/>
      <w:marTop w:val="0"/>
      <w:marBottom w:val="0"/>
      <w:divBdr>
        <w:top w:val="none" w:sz="0" w:space="0" w:color="auto"/>
        <w:left w:val="none" w:sz="0" w:space="0" w:color="auto"/>
        <w:bottom w:val="none" w:sz="0" w:space="0" w:color="auto"/>
        <w:right w:val="none" w:sz="0" w:space="0" w:color="auto"/>
      </w:divBdr>
      <w:divsChild>
        <w:div w:id="1316303067">
          <w:marLeft w:val="0"/>
          <w:marRight w:val="0"/>
          <w:marTop w:val="0"/>
          <w:marBottom w:val="0"/>
          <w:divBdr>
            <w:top w:val="none" w:sz="0" w:space="0" w:color="auto"/>
            <w:left w:val="none" w:sz="0" w:space="0" w:color="auto"/>
            <w:bottom w:val="none" w:sz="0" w:space="0" w:color="auto"/>
            <w:right w:val="none" w:sz="0" w:space="0" w:color="auto"/>
          </w:divBdr>
          <w:divsChild>
            <w:div w:id="50466856">
              <w:marLeft w:val="0"/>
              <w:marRight w:val="0"/>
              <w:marTop w:val="0"/>
              <w:marBottom w:val="0"/>
              <w:divBdr>
                <w:top w:val="none" w:sz="0" w:space="0" w:color="auto"/>
                <w:left w:val="none" w:sz="0" w:space="0" w:color="auto"/>
                <w:bottom w:val="none" w:sz="0" w:space="0" w:color="auto"/>
                <w:right w:val="none" w:sz="0" w:space="0" w:color="auto"/>
              </w:divBdr>
            </w:div>
            <w:div w:id="75595523">
              <w:marLeft w:val="0"/>
              <w:marRight w:val="0"/>
              <w:marTop w:val="0"/>
              <w:marBottom w:val="0"/>
              <w:divBdr>
                <w:top w:val="none" w:sz="0" w:space="0" w:color="auto"/>
                <w:left w:val="none" w:sz="0" w:space="0" w:color="auto"/>
                <w:bottom w:val="none" w:sz="0" w:space="0" w:color="auto"/>
                <w:right w:val="none" w:sz="0" w:space="0" w:color="auto"/>
              </w:divBdr>
            </w:div>
            <w:div w:id="120733081">
              <w:marLeft w:val="0"/>
              <w:marRight w:val="0"/>
              <w:marTop w:val="0"/>
              <w:marBottom w:val="0"/>
              <w:divBdr>
                <w:top w:val="none" w:sz="0" w:space="0" w:color="auto"/>
                <w:left w:val="none" w:sz="0" w:space="0" w:color="auto"/>
                <w:bottom w:val="none" w:sz="0" w:space="0" w:color="auto"/>
                <w:right w:val="none" w:sz="0" w:space="0" w:color="auto"/>
              </w:divBdr>
            </w:div>
            <w:div w:id="166867386">
              <w:marLeft w:val="0"/>
              <w:marRight w:val="0"/>
              <w:marTop w:val="0"/>
              <w:marBottom w:val="0"/>
              <w:divBdr>
                <w:top w:val="none" w:sz="0" w:space="0" w:color="auto"/>
                <w:left w:val="none" w:sz="0" w:space="0" w:color="auto"/>
                <w:bottom w:val="none" w:sz="0" w:space="0" w:color="auto"/>
                <w:right w:val="none" w:sz="0" w:space="0" w:color="auto"/>
              </w:divBdr>
            </w:div>
            <w:div w:id="269431177">
              <w:marLeft w:val="0"/>
              <w:marRight w:val="0"/>
              <w:marTop w:val="0"/>
              <w:marBottom w:val="0"/>
              <w:divBdr>
                <w:top w:val="none" w:sz="0" w:space="0" w:color="auto"/>
                <w:left w:val="none" w:sz="0" w:space="0" w:color="auto"/>
                <w:bottom w:val="none" w:sz="0" w:space="0" w:color="auto"/>
                <w:right w:val="none" w:sz="0" w:space="0" w:color="auto"/>
              </w:divBdr>
            </w:div>
            <w:div w:id="274216475">
              <w:marLeft w:val="0"/>
              <w:marRight w:val="0"/>
              <w:marTop w:val="0"/>
              <w:marBottom w:val="0"/>
              <w:divBdr>
                <w:top w:val="none" w:sz="0" w:space="0" w:color="auto"/>
                <w:left w:val="none" w:sz="0" w:space="0" w:color="auto"/>
                <w:bottom w:val="none" w:sz="0" w:space="0" w:color="auto"/>
                <w:right w:val="none" w:sz="0" w:space="0" w:color="auto"/>
              </w:divBdr>
            </w:div>
            <w:div w:id="322241877">
              <w:marLeft w:val="0"/>
              <w:marRight w:val="0"/>
              <w:marTop w:val="0"/>
              <w:marBottom w:val="0"/>
              <w:divBdr>
                <w:top w:val="none" w:sz="0" w:space="0" w:color="auto"/>
                <w:left w:val="none" w:sz="0" w:space="0" w:color="auto"/>
                <w:bottom w:val="none" w:sz="0" w:space="0" w:color="auto"/>
                <w:right w:val="none" w:sz="0" w:space="0" w:color="auto"/>
              </w:divBdr>
            </w:div>
            <w:div w:id="345637255">
              <w:marLeft w:val="0"/>
              <w:marRight w:val="0"/>
              <w:marTop w:val="0"/>
              <w:marBottom w:val="0"/>
              <w:divBdr>
                <w:top w:val="none" w:sz="0" w:space="0" w:color="auto"/>
                <w:left w:val="none" w:sz="0" w:space="0" w:color="auto"/>
                <w:bottom w:val="none" w:sz="0" w:space="0" w:color="auto"/>
                <w:right w:val="none" w:sz="0" w:space="0" w:color="auto"/>
              </w:divBdr>
            </w:div>
            <w:div w:id="347290069">
              <w:marLeft w:val="0"/>
              <w:marRight w:val="0"/>
              <w:marTop w:val="0"/>
              <w:marBottom w:val="0"/>
              <w:divBdr>
                <w:top w:val="none" w:sz="0" w:space="0" w:color="auto"/>
                <w:left w:val="none" w:sz="0" w:space="0" w:color="auto"/>
                <w:bottom w:val="none" w:sz="0" w:space="0" w:color="auto"/>
                <w:right w:val="none" w:sz="0" w:space="0" w:color="auto"/>
              </w:divBdr>
            </w:div>
            <w:div w:id="534851321">
              <w:marLeft w:val="0"/>
              <w:marRight w:val="0"/>
              <w:marTop w:val="0"/>
              <w:marBottom w:val="0"/>
              <w:divBdr>
                <w:top w:val="none" w:sz="0" w:space="0" w:color="auto"/>
                <w:left w:val="none" w:sz="0" w:space="0" w:color="auto"/>
                <w:bottom w:val="none" w:sz="0" w:space="0" w:color="auto"/>
                <w:right w:val="none" w:sz="0" w:space="0" w:color="auto"/>
              </w:divBdr>
            </w:div>
            <w:div w:id="701636980">
              <w:marLeft w:val="0"/>
              <w:marRight w:val="0"/>
              <w:marTop w:val="0"/>
              <w:marBottom w:val="0"/>
              <w:divBdr>
                <w:top w:val="none" w:sz="0" w:space="0" w:color="auto"/>
                <w:left w:val="none" w:sz="0" w:space="0" w:color="auto"/>
                <w:bottom w:val="none" w:sz="0" w:space="0" w:color="auto"/>
                <w:right w:val="none" w:sz="0" w:space="0" w:color="auto"/>
              </w:divBdr>
            </w:div>
            <w:div w:id="724065053">
              <w:marLeft w:val="0"/>
              <w:marRight w:val="0"/>
              <w:marTop w:val="0"/>
              <w:marBottom w:val="0"/>
              <w:divBdr>
                <w:top w:val="none" w:sz="0" w:space="0" w:color="auto"/>
                <w:left w:val="none" w:sz="0" w:space="0" w:color="auto"/>
                <w:bottom w:val="none" w:sz="0" w:space="0" w:color="auto"/>
                <w:right w:val="none" w:sz="0" w:space="0" w:color="auto"/>
              </w:divBdr>
            </w:div>
            <w:div w:id="783503434">
              <w:marLeft w:val="0"/>
              <w:marRight w:val="0"/>
              <w:marTop w:val="0"/>
              <w:marBottom w:val="0"/>
              <w:divBdr>
                <w:top w:val="none" w:sz="0" w:space="0" w:color="auto"/>
                <w:left w:val="none" w:sz="0" w:space="0" w:color="auto"/>
                <w:bottom w:val="none" w:sz="0" w:space="0" w:color="auto"/>
                <w:right w:val="none" w:sz="0" w:space="0" w:color="auto"/>
              </w:divBdr>
            </w:div>
            <w:div w:id="905142692">
              <w:marLeft w:val="0"/>
              <w:marRight w:val="0"/>
              <w:marTop w:val="0"/>
              <w:marBottom w:val="0"/>
              <w:divBdr>
                <w:top w:val="none" w:sz="0" w:space="0" w:color="auto"/>
                <w:left w:val="none" w:sz="0" w:space="0" w:color="auto"/>
                <w:bottom w:val="none" w:sz="0" w:space="0" w:color="auto"/>
                <w:right w:val="none" w:sz="0" w:space="0" w:color="auto"/>
              </w:divBdr>
            </w:div>
            <w:div w:id="914244699">
              <w:marLeft w:val="0"/>
              <w:marRight w:val="0"/>
              <w:marTop w:val="0"/>
              <w:marBottom w:val="0"/>
              <w:divBdr>
                <w:top w:val="none" w:sz="0" w:space="0" w:color="auto"/>
                <w:left w:val="none" w:sz="0" w:space="0" w:color="auto"/>
                <w:bottom w:val="none" w:sz="0" w:space="0" w:color="auto"/>
                <w:right w:val="none" w:sz="0" w:space="0" w:color="auto"/>
              </w:divBdr>
            </w:div>
            <w:div w:id="958991699">
              <w:marLeft w:val="0"/>
              <w:marRight w:val="0"/>
              <w:marTop w:val="0"/>
              <w:marBottom w:val="0"/>
              <w:divBdr>
                <w:top w:val="none" w:sz="0" w:space="0" w:color="auto"/>
                <w:left w:val="none" w:sz="0" w:space="0" w:color="auto"/>
                <w:bottom w:val="none" w:sz="0" w:space="0" w:color="auto"/>
                <w:right w:val="none" w:sz="0" w:space="0" w:color="auto"/>
              </w:divBdr>
            </w:div>
            <w:div w:id="986976670">
              <w:marLeft w:val="0"/>
              <w:marRight w:val="0"/>
              <w:marTop w:val="0"/>
              <w:marBottom w:val="0"/>
              <w:divBdr>
                <w:top w:val="none" w:sz="0" w:space="0" w:color="auto"/>
                <w:left w:val="none" w:sz="0" w:space="0" w:color="auto"/>
                <w:bottom w:val="none" w:sz="0" w:space="0" w:color="auto"/>
                <w:right w:val="none" w:sz="0" w:space="0" w:color="auto"/>
              </w:divBdr>
            </w:div>
            <w:div w:id="1062562151">
              <w:marLeft w:val="0"/>
              <w:marRight w:val="0"/>
              <w:marTop w:val="0"/>
              <w:marBottom w:val="0"/>
              <w:divBdr>
                <w:top w:val="none" w:sz="0" w:space="0" w:color="auto"/>
                <w:left w:val="none" w:sz="0" w:space="0" w:color="auto"/>
                <w:bottom w:val="none" w:sz="0" w:space="0" w:color="auto"/>
                <w:right w:val="none" w:sz="0" w:space="0" w:color="auto"/>
              </w:divBdr>
            </w:div>
            <w:div w:id="1190336232">
              <w:marLeft w:val="0"/>
              <w:marRight w:val="0"/>
              <w:marTop w:val="0"/>
              <w:marBottom w:val="0"/>
              <w:divBdr>
                <w:top w:val="none" w:sz="0" w:space="0" w:color="auto"/>
                <w:left w:val="none" w:sz="0" w:space="0" w:color="auto"/>
                <w:bottom w:val="none" w:sz="0" w:space="0" w:color="auto"/>
                <w:right w:val="none" w:sz="0" w:space="0" w:color="auto"/>
              </w:divBdr>
            </w:div>
            <w:div w:id="1217206340">
              <w:marLeft w:val="0"/>
              <w:marRight w:val="0"/>
              <w:marTop w:val="0"/>
              <w:marBottom w:val="0"/>
              <w:divBdr>
                <w:top w:val="none" w:sz="0" w:space="0" w:color="auto"/>
                <w:left w:val="none" w:sz="0" w:space="0" w:color="auto"/>
                <w:bottom w:val="none" w:sz="0" w:space="0" w:color="auto"/>
                <w:right w:val="none" w:sz="0" w:space="0" w:color="auto"/>
              </w:divBdr>
            </w:div>
            <w:div w:id="1234312839">
              <w:marLeft w:val="0"/>
              <w:marRight w:val="0"/>
              <w:marTop w:val="0"/>
              <w:marBottom w:val="0"/>
              <w:divBdr>
                <w:top w:val="none" w:sz="0" w:space="0" w:color="auto"/>
                <w:left w:val="none" w:sz="0" w:space="0" w:color="auto"/>
                <w:bottom w:val="none" w:sz="0" w:space="0" w:color="auto"/>
                <w:right w:val="none" w:sz="0" w:space="0" w:color="auto"/>
              </w:divBdr>
            </w:div>
            <w:div w:id="1305818362">
              <w:marLeft w:val="0"/>
              <w:marRight w:val="0"/>
              <w:marTop w:val="0"/>
              <w:marBottom w:val="0"/>
              <w:divBdr>
                <w:top w:val="none" w:sz="0" w:space="0" w:color="auto"/>
                <w:left w:val="none" w:sz="0" w:space="0" w:color="auto"/>
                <w:bottom w:val="none" w:sz="0" w:space="0" w:color="auto"/>
                <w:right w:val="none" w:sz="0" w:space="0" w:color="auto"/>
              </w:divBdr>
            </w:div>
            <w:div w:id="1338072637">
              <w:marLeft w:val="0"/>
              <w:marRight w:val="0"/>
              <w:marTop w:val="0"/>
              <w:marBottom w:val="0"/>
              <w:divBdr>
                <w:top w:val="none" w:sz="0" w:space="0" w:color="auto"/>
                <w:left w:val="none" w:sz="0" w:space="0" w:color="auto"/>
                <w:bottom w:val="none" w:sz="0" w:space="0" w:color="auto"/>
                <w:right w:val="none" w:sz="0" w:space="0" w:color="auto"/>
              </w:divBdr>
            </w:div>
            <w:div w:id="1648241239">
              <w:marLeft w:val="0"/>
              <w:marRight w:val="0"/>
              <w:marTop w:val="0"/>
              <w:marBottom w:val="0"/>
              <w:divBdr>
                <w:top w:val="none" w:sz="0" w:space="0" w:color="auto"/>
                <w:left w:val="none" w:sz="0" w:space="0" w:color="auto"/>
                <w:bottom w:val="none" w:sz="0" w:space="0" w:color="auto"/>
                <w:right w:val="none" w:sz="0" w:space="0" w:color="auto"/>
              </w:divBdr>
            </w:div>
            <w:div w:id="1654289548">
              <w:marLeft w:val="0"/>
              <w:marRight w:val="0"/>
              <w:marTop w:val="0"/>
              <w:marBottom w:val="0"/>
              <w:divBdr>
                <w:top w:val="none" w:sz="0" w:space="0" w:color="auto"/>
                <w:left w:val="none" w:sz="0" w:space="0" w:color="auto"/>
                <w:bottom w:val="none" w:sz="0" w:space="0" w:color="auto"/>
                <w:right w:val="none" w:sz="0" w:space="0" w:color="auto"/>
              </w:divBdr>
            </w:div>
            <w:div w:id="1677149402">
              <w:marLeft w:val="0"/>
              <w:marRight w:val="0"/>
              <w:marTop w:val="0"/>
              <w:marBottom w:val="0"/>
              <w:divBdr>
                <w:top w:val="none" w:sz="0" w:space="0" w:color="auto"/>
                <w:left w:val="none" w:sz="0" w:space="0" w:color="auto"/>
                <w:bottom w:val="none" w:sz="0" w:space="0" w:color="auto"/>
                <w:right w:val="none" w:sz="0" w:space="0" w:color="auto"/>
              </w:divBdr>
            </w:div>
            <w:div w:id="1730617627">
              <w:marLeft w:val="0"/>
              <w:marRight w:val="0"/>
              <w:marTop w:val="0"/>
              <w:marBottom w:val="0"/>
              <w:divBdr>
                <w:top w:val="none" w:sz="0" w:space="0" w:color="auto"/>
                <w:left w:val="none" w:sz="0" w:space="0" w:color="auto"/>
                <w:bottom w:val="none" w:sz="0" w:space="0" w:color="auto"/>
                <w:right w:val="none" w:sz="0" w:space="0" w:color="auto"/>
              </w:divBdr>
            </w:div>
            <w:div w:id="1785153229">
              <w:marLeft w:val="0"/>
              <w:marRight w:val="0"/>
              <w:marTop w:val="0"/>
              <w:marBottom w:val="0"/>
              <w:divBdr>
                <w:top w:val="none" w:sz="0" w:space="0" w:color="auto"/>
                <w:left w:val="none" w:sz="0" w:space="0" w:color="auto"/>
                <w:bottom w:val="none" w:sz="0" w:space="0" w:color="auto"/>
                <w:right w:val="none" w:sz="0" w:space="0" w:color="auto"/>
              </w:divBdr>
            </w:div>
            <w:div w:id="1793598316">
              <w:marLeft w:val="0"/>
              <w:marRight w:val="0"/>
              <w:marTop w:val="0"/>
              <w:marBottom w:val="0"/>
              <w:divBdr>
                <w:top w:val="none" w:sz="0" w:space="0" w:color="auto"/>
                <w:left w:val="none" w:sz="0" w:space="0" w:color="auto"/>
                <w:bottom w:val="none" w:sz="0" w:space="0" w:color="auto"/>
                <w:right w:val="none" w:sz="0" w:space="0" w:color="auto"/>
              </w:divBdr>
            </w:div>
            <w:div w:id="1834105814">
              <w:marLeft w:val="0"/>
              <w:marRight w:val="0"/>
              <w:marTop w:val="0"/>
              <w:marBottom w:val="0"/>
              <w:divBdr>
                <w:top w:val="none" w:sz="0" w:space="0" w:color="auto"/>
                <w:left w:val="none" w:sz="0" w:space="0" w:color="auto"/>
                <w:bottom w:val="none" w:sz="0" w:space="0" w:color="auto"/>
                <w:right w:val="none" w:sz="0" w:space="0" w:color="auto"/>
              </w:divBdr>
            </w:div>
            <w:div w:id="1885484408">
              <w:marLeft w:val="0"/>
              <w:marRight w:val="0"/>
              <w:marTop w:val="0"/>
              <w:marBottom w:val="0"/>
              <w:divBdr>
                <w:top w:val="none" w:sz="0" w:space="0" w:color="auto"/>
                <w:left w:val="none" w:sz="0" w:space="0" w:color="auto"/>
                <w:bottom w:val="none" w:sz="0" w:space="0" w:color="auto"/>
                <w:right w:val="none" w:sz="0" w:space="0" w:color="auto"/>
              </w:divBdr>
            </w:div>
            <w:div w:id="1889493456">
              <w:marLeft w:val="0"/>
              <w:marRight w:val="0"/>
              <w:marTop w:val="0"/>
              <w:marBottom w:val="0"/>
              <w:divBdr>
                <w:top w:val="none" w:sz="0" w:space="0" w:color="auto"/>
                <w:left w:val="none" w:sz="0" w:space="0" w:color="auto"/>
                <w:bottom w:val="none" w:sz="0" w:space="0" w:color="auto"/>
                <w:right w:val="none" w:sz="0" w:space="0" w:color="auto"/>
              </w:divBdr>
            </w:div>
            <w:div w:id="195863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047831">
      <w:bodyDiv w:val="1"/>
      <w:marLeft w:val="0"/>
      <w:marRight w:val="0"/>
      <w:marTop w:val="0"/>
      <w:marBottom w:val="0"/>
      <w:divBdr>
        <w:top w:val="none" w:sz="0" w:space="0" w:color="auto"/>
        <w:left w:val="none" w:sz="0" w:space="0" w:color="auto"/>
        <w:bottom w:val="none" w:sz="0" w:space="0" w:color="auto"/>
        <w:right w:val="none" w:sz="0" w:space="0" w:color="auto"/>
      </w:divBdr>
      <w:divsChild>
        <w:div w:id="1737849856">
          <w:marLeft w:val="0"/>
          <w:marRight w:val="0"/>
          <w:marTop w:val="0"/>
          <w:marBottom w:val="0"/>
          <w:divBdr>
            <w:top w:val="none" w:sz="0" w:space="0" w:color="auto"/>
            <w:left w:val="none" w:sz="0" w:space="0" w:color="auto"/>
            <w:bottom w:val="none" w:sz="0" w:space="0" w:color="auto"/>
            <w:right w:val="none" w:sz="0" w:space="0" w:color="auto"/>
          </w:divBdr>
          <w:divsChild>
            <w:div w:id="12804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89343">
      <w:bodyDiv w:val="1"/>
      <w:marLeft w:val="0"/>
      <w:marRight w:val="0"/>
      <w:marTop w:val="0"/>
      <w:marBottom w:val="0"/>
      <w:divBdr>
        <w:top w:val="none" w:sz="0" w:space="0" w:color="auto"/>
        <w:left w:val="none" w:sz="0" w:space="0" w:color="auto"/>
        <w:bottom w:val="none" w:sz="0" w:space="0" w:color="auto"/>
        <w:right w:val="none" w:sz="0" w:space="0" w:color="auto"/>
      </w:divBdr>
    </w:div>
    <w:div w:id="1180923620">
      <w:bodyDiv w:val="1"/>
      <w:marLeft w:val="0"/>
      <w:marRight w:val="0"/>
      <w:marTop w:val="0"/>
      <w:marBottom w:val="0"/>
      <w:divBdr>
        <w:top w:val="none" w:sz="0" w:space="0" w:color="auto"/>
        <w:left w:val="none" w:sz="0" w:space="0" w:color="auto"/>
        <w:bottom w:val="none" w:sz="0" w:space="0" w:color="auto"/>
        <w:right w:val="none" w:sz="0" w:space="0" w:color="auto"/>
      </w:divBdr>
    </w:div>
    <w:div w:id="1184318037">
      <w:bodyDiv w:val="1"/>
      <w:marLeft w:val="0"/>
      <w:marRight w:val="0"/>
      <w:marTop w:val="0"/>
      <w:marBottom w:val="0"/>
      <w:divBdr>
        <w:top w:val="none" w:sz="0" w:space="0" w:color="auto"/>
        <w:left w:val="none" w:sz="0" w:space="0" w:color="auto"/>
        <w:bottom w:val="none" w:sz="0" w:space="0" w:color="auto"/>
        <w:right w:val="none" w:sz="0" w:space="0" w:color="auto"/>
      </w:divBdr>
      <w:divsChild>
        <w:div w:id="1277299254">
          <w:marLeft w:val="0"/>
          <w:marRight w:val="0"/>
          <w:marTop w:val="0"/>
          <w:marBottom w:val="0"/>
          <w:divBdr>
            <w:top w:val="none" w:sz="0" w:space="0" w:color="auto"/>
            <w:left w:val="none" w:sz="0" w:space="0" w:color="auto"/>
            <w:bottom w:val="none" w:sz="0" w:space="0" w:color="auto"/>
            <w:right w:val="none" w:sz="0" w:space="0" w:color="auto"/>
          </w:divBdr>
          <w:divsChild>
            <w:div w:id="77248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51859">
      <w:bodyDiv w:val="1"/>
      <w:marLeft w:val="0"/>
      <w:marRight w:val="0"/>
      <w:marTop w:val="0"/>
      <w:marBottom w:val="0"/>
      <w:divBdr>
        <w:top w:val="none" w:sz="0" w:space="0" w:color="auto"/>
        <w:left w:val="none" w:sz="0" w:space="0" w:color="auto"/>
        <w:bottom w:val="none" w:sz="0" w:space="0" w:color="auto"/>
        <w:right w:val="none" w:sz="0" w:space="0" w:color="auto"/>
      </w:divBdr>
    </w:div>
    <w:div w:id="1193425227">
      <w:bodyDiv w:val="1"/>
      <w:marLeft w:val="0"/>
      <w:marRight w:val="0"/>
      <w:marTop w:val="0"/>
      <w:marBottom w:val="0"/>
      <w:divBdr>
        <w:top w:val="none" w:sz="0" w:space="0" w:color="auto"/>
        <w:left w:val="none" w:sz="0" w:space="0" w:color="auto"/>
        <w:bottom w:val="none" w:sz="0" w:space="0" w:color="auto"/>
        <w:right w:val="none" w:sz="0" w:space="0" w:color="auto"/>
      </w:divBdr>
    </w:div>
    <w:div w:id="1202091021">
      <w:bodyDiv w:val="1"/>
      <w:marLeft w:val="0"/>
      <w:marRight w:val="0"/>
      <w:marTop w:val="0"/>
      <w:marBottom w:val="0"/>
      <w:divBdr>
        <w:top w:val="none" w:sz="0" w:space="0" w:color="auto"/>
        <w:left w:val="none" w:sz="0" w:space="0" w:color="auto"/>
        <w:bottom w:val="none" w:sz="0" w:space="0" w:color="auto"/>
        <w:right w:val="none" w:sz="0" w:space="0" w:color="auto"/>
      </w:divBdr>
      <w:divsChild>
        <w:div w:id="732391109">
          <w:marLeft w:val="0"/>
          <w:marRight w:val="0"/>
          <w:marTop w:val="0"/>
          <w:marBottom w:val="0"/>
          <w:divBdr>
            <w:top w:val="none" w:sz="0" w:space="0" w:color="auto"/>
            <w:left w:val="none" w:sz="0" w:space="0" w:color="auto"/>
            <w:bottom w:val="none" w:sz="0" w:space="0" w:color="auto"/>
            <w:right w:val="none" w:sz="0" w:space="0" w:color="auto"/>
          </w:divBdr>
          <w:divsChild>
            <w:div w:id="143013000">
              <w:marLeft w:val="0"/>
              <w:marRight w:val="0"/>
              <w:marTop w:val="0"/>
              <w:marBottom w:val="0"/>
              <w:divBdr>
                <w:top w:val="none" w:sz="0" w:space="0" w:color="auto"/>
                <w:left w:val="none" w:sz="0" w:space="0" w:color="auto"/>
                <w:bottom w:val="none" w:sz="0" w:space="0" w:color="auto"/>
                <w:right w:val="none" w:sz="0" w:space="0" w:color="auto"/>
              </w:divBdr>
            </w:div>
            <w:div w:id="144975561">
              <w:marLeft w:val="0"/>
              <w:marRight w:val="0"/>
              <w:marTop w:val="0"/>
              <w:marBottom w:val="0"/>
              <w:divBdr>
                <w:top w:val="none" w:sz="0" w:space="0" w:color="auto"/>
                <w:left w:val="none" w:sz="0" w:space="0" w:color="auto"/>
                <w:bottom w:val="none" w:sz="0" w:space="0" w:color="auto"/>
                <w:right w:val="none" w:sz="0" w:space="0" w:color="auto"/>
              </w:divBdr>
            </w:div>
            <w:div w:id="293487132">
              <w:marLeft w:val="0"/>
              <w:marRight w:val="0"/>
              <w:marTop w:val="0"/>
              <w:marBottom w:val="0"/>
              <w:divBdr>
                <w:top w:val="none" w:sz="0" w:space="0" w:color="auto"/>
                <w:left w:val="none" w:sz="0" w:space="0" w:color="auto"/>
                <w:bottom w:val="none" w:sz="0" w:space="0" w:color="auto"/>
                <w:right w:val="none" w:sz="0" w:space="0" w:color="auto"/>
              </w:divBdr>
            </w:div>
            <w:div w:id="313417732">
              <w:marLeft w:val="0"/>
              <w:marRight w:val="0"/>
              <w:marTop w:val="0"/>
              <w:marBottom w:val="0"/>
              <w:divBdr>
                <w:top w:val="none" w:sz="0" w:space="0" w:color="auto"/>
                <w:left w:val="none" w:sz="0" w:space="0" w:color="auto"/>
                <w:bottom w:val="none" w:sz="0" w:space="0" w:color="auto"/>
                <w:right w:val="none" w:sz="0" w:space="0" w:color="auto"/>
              </w:divBdr>
            </w:div>
            <w:div w:id="628170836">
              <w:marLeft w:val="0"/>
              <w:marRight w:val="0"/>
              <w:marTop w:val="0"/>
              <w:marBottom w:val="0"/>
              <w:divBdr>
                <w:top w:val="none" w:sz="0" w:space="0" w:color="auto"/>
                <w:left w:val="none" w:sz="0" w:space="0" w:color="auto"/>
                <w:bottom w:val="none" w:sz="0" w:space="0" w:color="auto"/>
                <w:right w:val="none" w:sz="0" w:space="0" w:color="auto"/>
              </w:divBdr>
            </w:div>
            <w:div w:id="751513921">
              <w:marLeft w:val="0"/>
              <w:marRight w:val="0"/>
              <w:marTop w:val="0"/>
              <w:marBottom w:val="0"/>
              <w:divBdr>
                <w:top w:val="none" w:sz="0" w:space="0" w:color="auto"/>
                <w:left w:val="none" w:sz="0" w:space="0" w:color="auto"/>
                <w:bottom w:val="none" w:sz="0" w:space="0" w:color="auto"/>
                <w:right w:val="none" w:sz="0" w:space="0" w:color="auto"/>
              </w:divBdr>
            </w:div>
            <w:div w:id="1017730312">
              <w:marLeft w:val="0"/>
              <w:marRight w:val="0"/>
              <w:marTop w:val="0"/>
              <w:marBottom w:val="0"/>
              <w:divBdr>
                <w:top w:val="none" w:sz="0" w:space="0" w:color="auto"/>
                <w:left w:val="none" w:sz="0" w:space="0" w:color="auto"/>
                <w:bottom w:val="none" w:sz="0" w:space="0" w:color="auto"/>
                <w:right w:val="none" w:sz="0" w:space="0" w:color="auto"/>
              </w:divBdr>
            </w:div>
            <w:div w:id="1233543103">
              <w:marLeft w:val="0"/>
              <w:marRight w:val="0"/>
              <w:marTop w:val="0"/>
              <w:marBottom w:val="0"/>
              <w:divBdr>
                <w:top w:val="none" w:sz="0" w:space="0" w:color="auto"/>
                <w:left w:val="none" w:sz="0" w:space="0" w:color="auto"/>
                <w:bottom w:val="none" w:sz="0" w:space="0" w:color="auto"/>
                <w:right w:val="none" w:sz="0" w:space="0" w:color="auto"/>
              </w:divBdr>
            </w:div>
            <w:div w:id="1234242533">
              <w:marLeft w:val="0"/>
              <w:marRight w:val="0"/>
              <w:marTop w:val="0"/>
              <w:marBottom w:val="0"/>
              <w:divBdr>
                <w:top w:val="none" w:sz="0" w:space="0" w:color="auto"/>
                <w:left w:val="none" w:sz="0" w:space="0" w:color="auto"/>
                <w:bottom w:val="none" w:sz="0" w:space="0" w:color="auto"/>
                <w:right w:val="none" w:sz="0" w:space="0" w:color="auto"/>
              </w:divBdr>
            </w:div>
            <w:div w:id="1274904337">
              <w:marLeft w:val="0"/>
              <w:marRight w:val="0"/>
              <w:marTop w:val="0"/>
              <w:marBottom w:val="0"/>
              <w:divBdr>
                <w:top w:val="none" w:sz="0" w:space="0" w:color="auto"/>
                <w:left w:val="none" w:sz="0" w:space="0" w:color="auto"/>
                <w:bottom w:val="none" w:sz="0" w:space="0" w:color="auto"/>
                <w:right w:val="none" w:sz="0" w:space="0" w:color="auto"/>
              </w:divBdr>
            </w:div>
            <w:div w:id="1497649588">
              <w:marLeft w:val="0"/>
              <w:marRight w:val="0"/>
              <w:marTop w:val="0"/>
              <w:marBottom w:val="0"/>
              <w:divBdr>
                <w:top w:val="none" w:sz="0" w:space="0" w:color="auto"/>
                <w:left w:val="none" w:sz="0" w:space="0" w:color="auto"/>
                <w:bottom w:val="none" w:sz="0" w:space="0" w:color="auto"/>
                <w:right w:val="none" w:sz="0" w:space="0" w:color="auto"/>
              </w:divBdr>
            </w:div>
            <w:div w:id="1567953071">
              <w:marLeft w:val="0"/>
              <w:marRight w:val="0"/>
              <w:marTop w:val="0"/>
              <w:marBottom w:val="0"/>
              <w:divBdr>
                <w:top w:val="none" w:sz="0" w:space="0" w:color="auto"/>
                <w:left w:val="none" w:sz="0" w:space="0" w:color="auto"/>
                <w:bottom w:val="none" w:sz="0" w:space="0" w:color="auto"/>
                <w:right w:val="none" w:sz="0" w:space="0" w:color="auto"/>
              </w:divBdr>
            </w:div>
            <w:div w:id="1683627413">
              <w:marLeft w:val="0"/>
              <w:marRight w:val="0"/>
              <w:marTop w:val="0"/>
              <w:marBottom w:val="0"/>
              <w:divBdr>
                <w:top w:val="none" w:sz="0" w:space="0" w:color="auto"/>
                <w:left w:val="none" w:sz="0" w:space="0" w:color="auto"/>
                <w:bottom w:val="none" w:sz="0" w:space="0" w:color="auto"/>
                <w:right w:val="none" w:sz="0" w:space="0" w:color="auto"/>
              </w:divBdr>
            </w:div>
            <w:div w:id="1917741257">
              <w:marLeft w:val="0"/>
              <w:marRight w:val="0"/>
              <w:marTop w:val="0"/>
              <w:marBottom w:val="0"/>
              <w:divBdr>
                <w:top w:val="none" w:sz="0" w:space="0" w:color="auto"/>
                <w:left w:val="none" w:sz="0" w:space="0" w:color="auto"/>
                <w:bottom w:val="none" w:sz="0" w:space="0" w:color="auto"/>
                <w:right w:val="none" w:sz="0" w:space="0" w:color="auto"/>
              </w:divBdr>
            </w:div>
            <w:div w:id="206151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849374">
      <w:bodyDiv w:val="1"/>
      <w:marLeft w:val="0"/>
      <w:marRight w:val="0"/>
      <w:marTop w:val="0"/>
      <w:marBottom w:val="0"/>
      <w:divBdr>
        <w:top w:val="none" w:sz="0" w:space="0" w:color="auto"/>
        <w:left w:val="none" w:sz="0" w:space="0" w:color="auto"/>
        <w:bottom w:val="none" w:sz="0" w:space="0" w:color="auto"/>
        <w:right w:val="none" w:sz="0" w:space="0" w:color="auto"/>
      </w:divBdr>
    </w:div>
    <w:div w:id="1215776488">
      <w:bodyDiv w:val="1"/>
      <w:marLeft w:val="0"/>
      <w:marRight w:val="0"/>
      <w:marTop w:val="0"/>
      <w:marBottom w:val="0"/>
      <w:divBdr>
        <w:top w:val="none" w:sz="0" w:space="0" w:color="auto"/>
        <w:left w:val="none" w:sz="0" w:space="0" w:color="auto"/>
        <w:bottom w:val="none" w:sz="0" w:space="0" w:color="auto"/>
        <w:right w:val="none" w:sz="0" w:space="0" w:color="auto"/>
      </w:divBdr>
      <w:divsChild>
        <w:div w:id="1606960091">
          <w:marLeft w:val="0"/>
          <w:marRight w:val="0"/>
          <w:marTop w:val="0"/>
          <w:marBottom w:val="0"/>
          <w:divBdr>
            <w:top w:val="none" w:sz="0" w:space="0" w:color="auto"/>
            <w:left w:val="none" w:sz="0" w:space="0" w:color="auto"/>
            <w:bottom w:val="none" w:sz="0" w:space="0" w:color="auto"/>
            <w:right w:val="none" w:sz="0" w:space="0" w:color="auto"/>
          </w:divBdr>
          <w:divsChild>
            <w:div w:id="255334264">
              <w:marLeft w:val="0"/>
              <w:marRight w:val="0"/>
              <w:marTop w:val="0"/>
              <w:marBottom w:val="0"/>
              <w:divBdr>
                <w:top w:val="none" w:sz="0" w:space="0" w:color="auto"/>
                <w:left w:val="none" w:sz="0" w:space="0" w:color="auto"/>
                <w:bottom w:val="none" w:sz="0" w:space="0" w:color="auto"/>
                <w:right w:val="none" w:sz="0" w:space="0" w:color="auto"/>
              </w:divBdr>
            </w:div>
            <w:div w:id="793134831">
              <w:marLeft w:val="0"/>
              <w:marRight w:val="0"/>
              <w:marTop w:val="0"/>
              <w:marBottom w:val="0"/>
              <w:divBdr>
                <w:top w:val="none" w:sz="0" w:space="0" w:color="auto"/>
                <w:left w:val="none" w:sz="0" w:space="0" w:color="auto"/>
                <w:bottom w:val="none" w:sz="0" w:space="0" w:color="auto"/>
                <w:right w:val="none" w:sz="0" w:space="0" w:color="auto"/>
              </w:divBdr>
            </w:div>
            <w:div w:id="852960243">
              <w:marLeft w:val="0"/>
              <w:marRight w:val="0"/>
              <w:marTop w:val="0"/>
              <w:marBottom w:val="0"/>
              <w:divBdr>
                <w:top w:val="none" w:sz="0" w:space="0" w:color="auto"/>
                <w:left w:val="none" w:sz="0" w:space="0" w:color="auto"/>
                <w:bottom w:val="none" w:sz="0" w:space="0" w:color="auto"/>
                <w:right w:val="none" w:sz="0" w:space="0" w:color="auto"/>
              </w:divBdr>
            </w:div>
            <w:div w:id="1074086943">
              <w:marLeft w:val="0"/>
              <w:marRight w:val="0"/>
              <w:marTop w:val="0"/>
              <w:marBottom w:val="0"/>
              <w:divBdr>
                <w:top w:val="none" w:sz="0" w:space="0" w:color="auto"/>
                <w:left w:val="none" w:sz="0" w:space="0" w:color="auto"/>
                <w:bottom w:val="none" w:sz="0" w:space="0" w:color="auto"/>
                <w:right w:val="none" w:sz="0" w:space="0" w:color="auto"/>
              </w:divBdr>
            </w:div>
            <w:div w:id="1123354001">
              <w:marLeft w:val="0"/>
              <w:marRight w:val="0"/>
              <w:marTop w:val="0"/>
              <w:marBottom w:val="0"/>
              <w:divBdr>
                <w:top w:val="none" w:sz="0" w:space="0" w:color="auto"/>
                <w:left w:val="none" w:sz="0" w:space="0" w:color="auto"/>
                <w:bottom w:val="none" w:sz="0" w:space="0" w:color="auto"/>
                <w:right w:val="none" w:sz="0" w:space="0" w:color="auto"/>
              </w:divBdr>
            </w:div>
            <w:div w:id="1414087880">
              <w:marLeft w:val="0"/>
              <w:marRight w:val="0"/>
              <w:marTop w:val="0"/>
              <w:marBottom w:val="0"/>
              <w:divBdr>
                <w:top w:val="none" w:sz="0" w:space="0" w:color="auto"/>
                <w:left w:val="none" w:sz="0" w:space="0" w:color="auto"/>
                <w:bottom w:val="none" w:sz="0" w:space="0" w:color="auto"/>
                <w:right w:val="none" w:sz="0" w:space="0" w:color="auto"/>
              </w:divBdr>
            </w:div>
            <w:div w:id="1519008723">
              <w:marLeft w:val="0"/>
              <w:marRight w:val="0"/>
              <w:marTop w:val="0"/>
              <w:marBottom w:val="0"/>
              <w:divBdr>
                <w:top w:val="none" w:sz="0" w:space="0" w:color="auto"/>
                <w:left w:val="none" w:sz="0" w:space="0" w:color="auto"/>
                <w:bottom w:val="none" w:sz="0" w:space="0" w:color="auto"/>
                <w:right w:val="none" w:sz="0" w:space="0" w:color="auto"/>
              </w:divBdr>
            </w:div>
            <w:div w:id="212225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172980">
      <w:bodyDiv w:val="1"/>
      <w:marLeft w:val="0"/>
      <w:marRight w:val="0"/>
      <w:marTop w:val="0"/>
      <w:marBottom w:val="0"/>
      <w:divBdr>
        <w:top w:val="none" w:sz="0" w:space="0" w:color="auto"/>
        <w:left w:val="none" w:sz="0" w:space="0" w:color="auto"/>
        <w:bottom w:val="none" w:sz="0" w:space="0" w:color="auto"/>
        <w:right w:val="none" w:sz="0" w:space="0" w:color="auto"/>
      </w:divBdr>
    </w:div>
    <w:div w:id="1229805101">
      <w:bodyDiv w:val="1"/>
      <w:marLeft w:val="0"/>
      <w:marRight w:val="0"/>
      <w:marTop w:val="0"/>
      <w:marBottom w:val="0"/>
      <w:divBdr>
        <w:top w:val="none" w:sz="0" w:space="0" w:color="auto"/>
        <w:left w:val="none" w:sz="0" w:space="0" w:color="auto"/>
        <w:bottom w:val="none" w:sz="0" w:space="0" w:color="auto"/>
        <w:right w:val="none" w:sz="0" w:space="0" w:color="auto"/>
      </w:divBdr>
      <w:divsChild>
        <w:div w:id="940720621">
          <w:marLeft w:val="0"/>
          <w:marRight w:val="0"/>
          <w:marTop w:val="0"/>
          <w:marBottom w:val="0"/>
          <w:divBdr>
            <w:top w:val="none" w:sz="0" w:space="0" w:color="auto"/>
            <w:left w:val="none" w:sz="0" w:space="0" w:color="auto"/>
            <w:bottom w:val="none" w:sz="0" w:space="0" w:color="auto"/>
            <w:right w:val="none" w:sz="0" w:space="0" w:color="auto"/>
          </w:divBdr>
          <w:divsChild>
            <w:div w:id="198091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832660">
      <w:bodyDiv w:val="1"/>
      <w:marLeft w:val="0"/>
      <w:marRight w:val="0"/>
      <w:marTop w:val="0"/>
      <w:marBottom w:val="0"/>
      <w:divBdr>
        <w:top w:val="none" w:sz="0" w:space="0" w:color="auto"/>
        <w:left w:val="none" w:sz="0" w:space="0" w:color="auto"/>
        <w:bottom w:val="none" w:sz="0" w:space="0" w:color="auto"/>
        <w:right w:val="none" w:sz="0" w:space="0" w:color="auto"/>
      </w:divBdr>
    </w:div>
    <w:div w:id="1250459135">
      <w:bodyDiv w:val="1"/>
      <w:marLeft w:val="0"/>
      <w:marRight w:val="0"/>
      <w:marTop w:val="0"/>
      <w:marBottom w:val="0"/>
      <w:divBdr>
        <w:top w:val="none" w:sz="0" w:space="0" w:color="auto"/>
        <w:left w:val="none" w:sz="0" w:space="0" w:color="auto"/>
        <w:bottom w:val="none" w:sz="0" w:space="0" w:color="auto"/>
        <w:right w:val="none" w:sz="0" w:space="0" w:color="auto"/>
      </w:divBdr>
      <w:divsChild>
        <w:div w:id="346753764">
          <w:marLeft w:val="0"/>
          <w:marRight w:val="0"/>
          <w:marTop w:val="0"/>
          <w:marBottom w:val="0"/>
          <w:divBdr>
            <w:top w:val="none" w:sz="0" w:space="0" w:color="auto"/>
            <w:left w:val="none" w:sz="0" w:space="0" w:color="auto"/>
            <w:bottom w:val="none" w:sz="0" w:space="0" w:color="auto"/>
            <w:right w:val="none" w:sz="0" w:space="0" w:color="auto"/>
          </w:divBdr>
          <w:divsChild>
            <w:div w:id="202088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764795">
      <w:bodyDiv w:val="1"/>
      <w:marLeft w:val="0"/>
      <w:marRight w:val="0"/>
      <w:marTop w:val="0"/>
      <w:marBottom w:val="0"/>
      <w:divBdr>
        <w:top w:val="none" w:sz="0" w:space="0" w:color="auto"/>
        <w:left w:val="none" w:sz="0" w:space="0" w:color="auto"/>
        <w:bottom w:val="none" w:sz="0" w:space="0" w:color="auto"/>
        <w:right w:val="none" w:sz="0" w:space="0" w:color="auto"/>
      </w:divBdr>
      <w:divsChild>
        <w:div w:id="1287463890">
          <w:marLeft w:val="0"/>
          <w:marRight w:val="0"/>
          <w:marTop w:val="0"/>
          <w:marBottom w:val="0"/>
          <w:divBdr>
            <w:top w:val="none" w:sz="0" w:space="0" w:color="auto"/>
            <w:left w:val="none" w:sz="0" w:space="0" w:color="auto"/>
            <w:bottom w:val="none" w:sz="0" w:space="0" w:color="auto"/>
            <w:right w:val="none" w:sz="0" w:space="0" w:color="auto"/>
          </w:divBdr>
          <w:divsChild>
            <w:div w:id="154733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54652">
      <w:bodyDiv w:val="1"/>
      <w:marLeft w:val="0"/>
      <w:marRight w:val="0"/>
      <w:marTop w:val="0"/>
      <w:marBottom w:val="0"/>
      <w:divBdr>
        <w:top w:val="none" w:sz="0" w:space="0" w:color="auto"/>
        <w:left w:val="none" w:sz="0" w:space="0" w:color="auto"/>
        <w:bottom w:val="none" w:sz="0" w:space="0" w:color="auto"/>
        <w:right w:val="none" w:sz="0" w:space="0" w:color="auto"/>
      </w:divBdr>
    </w:div>
    <w:div w:id="1283069782">
      <w:bodyDiv w:val="1"/>
      <w:marLeft w:val="0"/>
      <w:marRight w:val="0"/>
      <w:marTop w:val="0"/>
      <w:marBottom w:val="0"/>
      <w:divBdr>
        <w:top w:val="none" w:sz="0" w:space="0" w:color="auto"/>
        <w:left w:val="none" w:sz="0" w:space="0" w:color="auto"/>
        <w:bottom w:val="none" w:sz="0" w:space="0" w:color="auto"/>
        <w:right w:val="none" w:sz="0" w:space="0" w:color="auto"/>
      </w:divBdr>
      <w:divsChild>
        <w:div w:id="136340322">
          <w:marLeft w:val="0"/>
          <w:marRight w:val="0"/>
          <w:marTop w:val="0"/>
          <w:marBottom w:val="0"/>
          <w:divBdr>
            <w:top w:val="none" w:sz="0" w:space="0" w:color="auto"/>
            <w:left w:val="none" w:sz="0" w:space="0" w:color="auto"/>
            <w:bottom w:val="none" w:sz="0" w:space="0" w:color="auto"/>
            <w:right w:val="none" w:sz="0" w:space="0" w:color="auto"/>
          </w:divBdr>
          <w:divsChild>
            <w:div w:id="118763772">
              <w:marLeft w:val="0"/>
              <w:marRight w:val="0"/>
              <w:marTop w:val="0"/>
              <w:marBottom w:val="0"/>
              <w:divBdr>
                <w:top w:val="none" w:sz="0" w:space="0" w:color="auto"/>
                <w:left w:val="none" w:sz="0" w:space="0" w:color="auto"/>
                <w:bottom w:val="none" w:sz="0" w:space="0" w:color="auto"/>
                <w:right w:val="none" w:sz="0" w:space="0" w:color="auto"/>
              </w:divBdr>
            </w:div>
            <w:div w:id="254440964">
              <w:marLeft w:val="0"/>
              <w:marRight w:val="0"/>
              <w:marTop w:val="0"/>
              <w:marBottom w:val="0"/>
              <w:divBdr>
                <w:top w:val="none" w:sz="0" w:space="0" w:color="auto"/>
                <w:left w:val="none" w:sz="0" w:space="0" w:color="auto"/>
                <w:bottom w:val="none" w:sz="0" w:space="0" w:color="auto"/>
                <w:right w:val="none" w:sz="0" w:space="0" w:color="auto"/>
              </w:divBdr>
            </w:div>
            <w:div w:id="415320045">
              <w:marLeft w:val="0"/>
              <w:marRight w:val="0"/>
              <w:marTop w:val="0"/>
              <w:marBottom w:val="0"/>
              <w:divBdr>
                <w:top w:val="none" w:sz="0" w:space="0" w:color="auto"/>
                <w:left w:val="none" w:sz="0" w:space="0" w:color="auto"/>
                <w:bottom w:val="none" w:sz="0" w:space="0" w:color="auto"/>
                <w:right w:val="none" w:sz="0" w:space="0" w:color="auto"/>
              </w:divBdr>
            </w:div>
            <w:div w:id="434642227">
              <w:marLeft w:val="0"/>
              <w:marRight w:val="0"/>
              <w:marTop w:val="0"/>
              <w:marBottom w:val="0"/>
              <w:divBdr>
                <w:top w:val="none" w:sz="0" w:space="0" w:color="auto"/>
                <w:left w:val="none" w:sz="0" w:space="0" w:color="auto"/>
                <w:bottom w:val="none" w:sz="0" w:space="0" w:color="auto"/>
                <w:right w:val="none" w:sz="0" w:space="0" w:color="auto"/>
              </w:divBdr>
            </w:div>
            <w:div w:id="452986955">
              <w:marLeft w:val="0"/>
              <w:marRight w:val="0"/>
              <w:marTop w:val="0"/>
              <w:marBottom w:val="0"/>
              <w:divBdr>
                <w:top w:val="none" w:sz="0" w:space="0" w:color="auto"/>
                <w:left w:val="none" w:sz="0" w:space="0" w:color="auto"/>
                <w:bottom w:val="none" w:sz="0" w:space="0" w:color="auto"/>
                <w:right w:val="none" w:sz="0" w:space="0" w:color="auto"/>
              </w:divBdr>
            </w:div>
            <w:div w:id="703870421">
              <w:marLeft w:val="0"/>
              <w:marRight w:val="0"/>
              <w:marTop w:val="0"/>
              <w:marBottom w:val="0"/>
              <w:divBdr>
                <w:top w:val="none" w:sz="0" w:space="0" w:color="auto"/>
                <w:left w:val="none" w:sz="0" w:space="0" w:color="auto"/>
                <w:bottom w:val="none" w:sz="0" w:space="0" w:color="auto"/>
                <w:right w:val="none" w:sz="0" w:space="0" w:color="auto"/>
              </w:divBdr>
            </w:div>
            <w:div w:id="965043504">
              <w:marLeft w:val="0"/>
              <w:marRight w:val="0"/>
              <w:marTop w:val="0"/>
              <w:marBottom w:val="0"/>
              <w:divBdr>
                <w:top w:val="none" w:sz="0" w:space="0" w:color="auto"/>
                <w:left w:val="none" w:sz="0" w:space="0" w:color="auto"/>
                <w:bottom w:val="none" w:sz="0" w:space="0" w:color="auto"/>
                <w:right w:val="none" w:sz="0" w:space="0" w:color="auto"/>
              </w:divBdr>
            </w:div>
            <w:div w:id="1101296348">
              <w:marLeft w:val="0"/>
              <w:marRight w:val="0"/>
              <w:marTop w:val="0"/>
              <w:marBottom w:val="0"/>
              <w:divBdr>
                <w:top w:val="none" w:sz="0" w:space="0" w:color="auto"/>
                <w:left w:val="none" w:sz="0" w:space="0" w:color="auto"/>
                <w:bottom w:val="none" w:sz="0" w:space="0" w:color="auto"/>
                <w:right w:val="none" w:sz="0" w:space="0" w:color="auto"/>
              </w:divBdr>
            </w:div>
            <w:div w:id="1243561155">
              <w:marLeft w:val="0"/>
              <w:marRight w:val="0"/>
              <w:marTop w:val="0"/>
              <w:marBottom w:val="0"/>
              <w:divBdr>
                <w:top w:val="none" w:sz="0" w:space="0" w:color="auto"/>
                <w:left w:val="none" w:sz="0" w:space="0" w:color="auto"/>
                <w:bottom w:val="none" w:sz="0" w:space="0" w:color="auto"/>
                <w:right w:val="none" w:sz="0" w:space="0" w:color="auto"/>
              </w:divBdr>
            </w:div>
            <w:div w:id="1305815076">
              <w:marLeft w:val="0"/>
              <w:marRight w:val="0"/>
              <w:marTop w:val="0"/>
              <w:marBottom w:val="0"/>
              <w:divBdr>
                <w:top w:val="none" w:sz="0" w:space="0" w:color="auto"/>
                <w:left w:val="none" w:sz="0" w:space="0" w:color="auto"/>
                <w:bottom w:val="none" w:sz="0" w:space="0" w:color="auto"/>
                <w:right w:val="none" w:sz="0" w:space="0" w:color="auto"/>
              </w:divBdr>
            </w:div>
            <w:div w:id="1347365158">
              <w:marLeft w:val="0"/>
              <w:marRight w:val="0"/>
              <w:marTop w:val="0"/>
              <w:marBottom w:val="0"/>
              <w:divBdr>
                <w:top w:val="none" w:sz="0" w:space="0" w:color="auto"/>
                <w:left w:val="none" w:sz="0" w:space="0" w:color="auto"/>
                <w:bottom w:val="none" w:sz="0" w:space="0" w:color="auto"/>
                <w:right w:val="none" w:sz="0" w:space="0" w:color="auto"/>
              </w:divBdr>
            </w:div>
            <w:div w:id="1928612966">
              <w:marLeft w:val="0"/>
              <w:marRight w:val="0"/>
              <w:marTop w:val="0"/>
              <w:marBottom w:val="0"/>
              <w:divBdr>
                <w:top w:val="none" w:sz="0" w:space="0" w:color="auto"/>
                <w:left w:val="none" w:sz="0" w:space="0" w:color="auto"/>
                <w:bottom w:val="none" w:sz="0" w:space="0" w:color="auto"/>
                <w:right w:val="none" w:sz="0" w:space="0" w:color="auto"/>
              </w:divBdr>
            </w:div>
            <w:div w:id="2004355319">
              <w:marLeft w:val="0"/>
              <w:marRight w:val="0"/>
              <w:marTop w:val="0"/>
              <w:marBottom w:val="0"/>
              <w:divBdr>
                <w:top w:val="none" w:sz="0" w:space="0" w:color="auto"/>
                <w:left w:val="none" w:sz="0" w:space="0" w:color="auto"/>
                <w:bottom w:val="none" w:sz="0" w:space="0" w:color="auto"/>
                <w:right w:val="none" w:sz="0" w:space="0" w:color="auto"/>
              </w:divBdr>
            </w:div>
            <w:div w:id="2079814974">
              <w:marLeft w:val="0"/>
              <w:marRight w:val="0"/>
              <w:marTop w:val="0"/>
              <w:marBottom w:val="0"/>
              <w:divBdr>
                <w:top w:val="none" w:sz="0" w:space="0" w:color="auto"/>
                <w:left w:val="none" w:sz="0" w:space="0" w:color="auto"/>
                <w:bottom w:val="none" w:sz="0" w:space="0" w:color="auto"/>
                <w:right w:val="none" w:sz="0" w:space="0" w:color="auto"/>
              </w:divBdr>
            </w:div>
            <w:div w:id="213162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80074">
      <w:bodyDiv w:val="1"/>
      <w:marLeft w:val="0"/>
      <w:marRight w:val="0"/>
      <w:marTop w:val="0"/>
      <w:marBottom w:val="0"/>
      <w:divBdr>
        <w:top w:val="none" w:sz="0" w:space="0" w:color="auto"/>
        <w:left w:val="none" w:sz="0" w:space="0" w:color="auto"/>
        <w:bottom w:val="none" w:sz="0" w:space="0" w:color="auto"/>
        <w:right w:val="none" w:sz="0" w:space="0" w:color="auto"/>
      </w:divBdr>
    </w:div>
    <w:div w:id="1292636767">
      <w:bodyDiv w:val="1"/>
      <w:marLeft w:val="0"/>
      <w:marRight w:val="0"/>
      <w:marTop w:val="0"/>
      <w:marBottom w:val="0"/>
      <w:divBdr>
        <w:top w:val="none" w:sz="0" w:space="0" w:color="auto"/>
        <w:left w:val="none" w:sz="0" w:space="0" w:color="auto"/>
        <w:bottom w:val="none" w:sz="0" w:space="0" w:color="auto"/>
        <w:right w:val="none" w:sz="0" w:space="0" w:color="auto"/>
      </w:divBdr>
    </w:div>
    <w:div w:id="1299531156">
      <w:bodyDiv w:val="1"/>
      <w:marLeft w:val="0"/>
      <w:marRight w:val="0"/>
      <w:marTop w:val="0"/>
      <w:marBottom w:val="0"/>
      <w:divBdr>
        <w:top w:val="none" w:sz="0" w:space="0" w:color="auto"/>
        <w:left w:val="none" w:sz="0" w:space="0" w:color="auto"/>
        <w:bottom w:val="none" w:sz="0" w:space="0" w:color="auto"/>
        <w:right w:val="none" w:sz="0" w:space="0" w:color="auto"/>
      </w:divBdr>
      <w:divsChild>
        <w:div w:id="152181981">
          <w:marLeft w:val="0"/>
          <w:marRight w:val="0"/>
          <w:marTop w:val="0"/>
          <w:marBottom w:val="0"/>
          <w:divBdr>
            <w:top w:val="none" w:sz="0" w:space="0" w:color="auto"/>
            <w:left w:val="none" w:sz="0" w:space="0" w:color="auto"/>
            <w:bottom w:val="none" w:sz="0" w:space="0" w:color="auto"/>
            <w:right w:val="none" w:sz="0" w:space="0" w:color="auto"/>
          </w:divBdr>
          <w:divsChild>
            <w:div w:id="116073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041483">
      <w:bodyDiv w:val="1"/>
      <w:marLeft w:val="0"/>
      <w:marRight w:val="0"/>
      <w:marTop w:val="0"/>
      <w:marBottom w:val="0"/>
      <w:divBdr>
        <w:top w:val="none" w:sz="0" w:space="0" w:color="auto"/>
        <w:left w:val="none" w:sz="0" w:space="0" w:color="auto"/>
        <w:bottom w:val="none" w:sz="0" w:space="0" w:color="auto"/>
        <w:right w:val="none" w:sz="0" w:space="0" w:color="auto"/>
      </w:divBdr>
    </w:div>
    <w:div w:id="1314872301">
      <w:bodyDiv w:val="1"/>
      <w:marLeft w:val="0"/>
      <w:marRight w:val="0"/>
      <w:marTop w:val="0"/>
      <w:marBottom w:val="0"/>
      <w:divBdr>
        <w:top w:val="none" w:sz="0" w:space="0" w:color="auto"/>
        <w:left w:val="none" w:sz="0" w:space="0" w:color="auto"/>
        <w:bottom w:val="none" w:sz="0" w:space="0" w:color="auto"/>
        <w:right w:val="none" w:sz="0" w:space="0" w:color="auto"/>
      </w:divBdr>
    </w:div>
    <w:div w:id="1318268608">
      <w:bodyDiv w:val="1"/>
      <w:marLeft w:val="0"/>
      <w:marRight w:val="0"/>
      <w:marTop w:val="0"/>
      <w:marBottom w:val="0"/>
      <w:divBdr>
        <w:top w:val="none" w:sz="0" w:space="0" w:color="auto"/>
        <w:left w:val="none" w:sz="0" w:space="0" w:color="auto"/>
        <w:bottom w:val="none" w:sz="0" w:space="0" w:color="auto"/>
        <w:right w:val="none" w:sz="0" w:space="0" w:color="auto"/>
      </w:divBdr>
    </w:div>
    <w:div w:id="1324311234">
      <w:bodyDiv w:val="1"/>
      <w:marLeft w:val="0"/>
      <w:marRight w:val="0"/>
      <w:marTop w:val="0"/>
      <w:marBottom w:val="0"/>
      <w:divBdr>
        <w:top w:val="none" w:sz="0" w:space="0" w:color="auto"/>
        <w:left w:val="none" w:sz="0" w:space="0" w:color="auto"/>
        <w:bottom w:val="none" w:sz="0" w:space="0" w:color="auto"/>
        <w:right w:val="none" w:sz="0" w:space="0" w:color="auto"/>
      </w:divBdr>
      <w:divsChild>
        <w:div w:id="183860191">
          <w:marLeft w:val="0"/>
          <w:marRight w:val="0"/>
          <w:marTop w:val="0"/>
          <w:marBottom w:val="0"/>
          <w:divBdr>
            <w:top w:val="none" w:sz="0" w:space="0" w:color="auto"/>
            <w:left w:val="none" w:sz="0" w:space="0" w:color="auto"/>
            <w:bottom w:val="none" w:sz="0" w:space="0" w:color="auto"/>
            <w:right w:val="none" w:sz="0" w:space="0" w:color="auto"/>
          </w:divBdr>
          <w:divsChild>
            <w:div w:id="200253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05021">
      <w:bodyDiv w:val="1"/>
      <w:marLeft w:val="0"/>
      <w:marRight w:val="0"/>
      <w:marTop w:val="0"/>
      <w:marBottom w:val="0"/>
      <w:divBdr>
        <w:top w:val="none" w:sz="0" w:space="0" w:color="auto"/>
        <w:left w:val="none" w:sz="0" w:space="0" w:color="auto"/>
        <w:bottom w:val="none" w:sz="0" w:space="0" w:color="auto"/>
        <w:right w:val="none" w:sz="0" w:space="0" w:color="auto"/>
      </w:divBdr>
    </w:div>
    <w:div w:id="1340887167">
      <w:bodyDiv w:val="1"/>
      <w:marLeft w:val="0"/>
      <w:marRight w:val="0"/>
      <w:marTop w:val="0"/>
      <w:marBottom w:val="0"/>
      <w:divBdr>
        <w:top w:val="none" w:sz="0" w:space="0" w:color="auto"/>
        <w:left w:val="none" w:sz="0" w:space="0" w:color="auto"/>
        <w:bottom w:val="none" w:sz="0" w:space="0" w:color="auto"/>
        <w:right w:val="none" w:sz="0" w:space="0" w:color="auto"/>
      </w:divBdr>
      <w:divsChild>
        <w:div w:id="1240990635">
          <w:marLeft w:val="0"/>
          <w:marRight w:val="0"/>
          <w:marTop w:val="0"/>
          <w:marBottom w:val="0"/>
          <w:divBdr>
            <w:top w:val="none" w:sz="0" w:space="0" w:color="auto"/>
            <w:left w:val="none" w:sz="0" w:space="0" w:color="auto"/>
            <w:bottom w:val="none" w:sz="0" w:space="0" w:color="auto"/>
            <w:right w:val="none" w:sz="0" w:space="0" w:color="auto"/>
          </w:divBdr>
          <w:divsChild>
            <w:div w:id="12465672">
              <w:marLeft w:val="0"/>
              <w:marRight w:val="0"/>
              <w:marTop w:val="0"/>
              <w:marBottom w:val="0"/>
              <w:divBdr>
                <w:top w:val="none" w:sz="0" w:space="0" w:color="auto"/>
                <w:left w:val="none" w:sz="0" w:space="0" w:color="auto"/>
                <w:bottom w:val="none" w:sz="0" w:space="0" w:color="auto"/>
                <w:right w:val="none" w:sz="0" w:space="0" w:color="auto"/>
              </w:divBdr>
            </w:div>
            <w:div w:id="67269326">
              <w:marLeft w:val="0"/>
              <w:marRight w:val="0"/>
              <w:marTop w:val="0"/>
              <w:marBottom w:val="0"/>
              <w:divBdr>
                <w:top w:val="none" w:sz="0" w:space="0" w:color="auto"/>
                <w:left w:val="none" w:sz="0" w:space="0" w:color="auto"/>
                <w:bottom w:val="none" w:sz="0" w:space="0" w:color="auto"/>
                <w:right w:val="none" w:sz="0" w:space="0" w:color="auto"/>
              </w:divBdr>
            </w:div>
            <w:div w:id="132405213">
              <w:marLeft w:val="0"/>
              <w:marRight w:val="0"/>
              <w:marTop w:val="0"/>
              <w:marBottom w:val="0"/>
              <w:divBdr>
                <w:top w:val="none" w:sz="0" w:space="0" w:color="auto"/>
                <w:left w:val="none" w:sz="0" w:space="0" w:color="auto"/>
                <w:bottom w:val="none" w:sz="0" w:space="0" w:color="auto"/>
                <w:right w:val="none" w:sz="0" w:space="0" w:color="auto"/>
              </w:divBdr>
            </w:div>
            <w:div w:id="184828119">
              <w:marLeft w:val="0"/>
              <w:marRight w:val="0"/>
              <w:marTop w:val="0"/>
              <w:marBottom w:val="0"/>
              <w:divBdr>
                <w:top w:val="none" w:sz="0" w:space="0" w:color="auto"/>
                <w:left w:val="none" w:sz="0" w:space="0" w:color="auto"/>
                <w:bottom w:val="none" w:sz="0" w:space="0" w:color="auto"/>
                <w:right w:val="none" w:sz="0" w:space="0" w:color="auto"/>
              </w:divBdr>
            </w:div>
            <w:div w:id="195123990">
              <w:marLeft w:val="0"/>
              <w:marRight w:val="0"/>
              <w:marTop w:val="0"/>
              <w:marBottom w:val="0"/>
              <w:divBdr>
                <w:top w:val="none" w:sz="0" w:space="0" w:color="auto"/>
                <w:left w:val="none" w:sz="0" w:space="0" w:color="auto"/>
                <w:bottom w:val="none" w:sz="0" w:space="0" w:color="auto"/>
                <w:right w:val="none" w:sz="0" w:space="0" w:color="auto"/>
              </w:divBdr>
            </w:div>
            <w:div w:id="271016622">
              <w:marLeft w:val="0"/>
              <w:marRight w:val="0"/>
              <w:marTop w:val="0"/>
              <w:marBottom w:val="0"/>
              <w:divBdr>
                <w:top w:val="none" w:sz="0" w:space="0" w:color="auto"/>
                <w:left w:val="none" w:sz="0" w:space="0" w:color="auto"/>
                <w:bottom w:val="none" w:sz="0" w:space="0" w:color="auto"/>
                <w:right w:val="none" w:sz="0" w:space="0" w:color="auto"/>
              </w:divBdr>
            </w:div>
            <w:div w:id="299770222">
              <w:marLeft w:val="0"/>
              <w:marRight w:val="0"/>
              <w:marTop w:val="0"/>
              <w:marBottom w:val="0"/>
              <w:divBdr>
                <w:top w:val="none" w:sz="0" w:space="0" w:color="auto"/>
                <w:left w:val="none" w:sz="0" w:space="0" w:color="auto"/>
                <w:bottom w:val="none" w:sz="0" w:space="0" w:color="auto"/>
                <w:right w:val="none" w:sz="0" w:space="0" w:color="auto"/>
              </w:divBdr>
            </w:div>
            <w:div w:id="316110890">
              <w:marLeft w:val="0"/>
              <w:marRight w:val="0"/>
              <w:marTop w:val="0"/>
              <w:marBottom w:val="0"/>
              <w:divBdr>
                <w:top w:val="none" w:sz="0" w:space="0" w:color="auto"/>
                <w:left w:val="none" w:sz="0" w:space="0" w:color="auto"/>
                <w:bottom w:val="none" w:sz="0" w:space="0" w:color="auto"/>
                <w:right w:val="none" w:sz="0" w:space="0" w:color="auto"/>
              </w:divBdr>
            </w:div>
            <w:div w:id="335500373">
              <w:marLeft w:val="0"/>
              <w:marRight w:val="0"/>
              <w:marTop w:val="0"/>
              <w:marBottom w:val="0"/>
              <w:divBdr>
                <w:top w:val="none" w:sz="0" w:space="0" w:color="auto"/>
                <w:left w:val="none" w:sz="0" w:space="0" w:color="auto"/>
                <w:bottom w:val="none" w:sz="0" w:space="0" w:color="auto"/>
                <w:right w:val="none" w:sz="0" w:space="0" w:color="auto"/>
              </w:divBdr>
            </w:div>
            <w:div w:id="414016648">
              <w:marLeft w:val="0"/>
              <w:marRight w:val="0"/>
              <w:marTop w:val="0"/>
              <w:marBottom w:val="0"/>
              <w:divBdr>
                <w:top w:val="none" w:sz="0" w:space="0" w:color="auto"/>
                <w:left w:val="none" w:sz="0" w:space="0" w:color="auto"/>
                <w:bottom w:val="none" w:sz="0" w:space="0" w:color="auto"/>
                <w:right w:val="none" w:sz="0" w:space="0" w:color="auto"/>
              </w:divBdr>
            </w:div>
            <w:div w:id="482696007">
              <w:marLeft w:val="0"/>
              <w:marRight w:val="0"/>
              <w:marTop w:val="0"/>
              <w:marBottom w:val="0"/>
              <w:divBdr>
                <w:top w:val="none" w:sz="0" w:space="0" w:color="auto"/>
                <w:left w:val="none" w:sz="0" w:space="0" w:color="auto"/>
                <w:bottom w:val="none" w:sz="0" w:space="0" w:color="auto"/>
                <w:right w:val="none" w:sz="0" w:space="0" w:color="auto"/>
              </w:divBdr>
            </w:div>
            <w:div w:id="635642364">
              <w:marLeft w:val="0"/>
              <w:marRight w:val="0"/>
              <w:marTop w:val="0"/>
              <w:marBottom w:val="0"/>
              <w:divBdr>
                <w:top w:val="none" w:sz="0" w:space="0" w:color="auto"/>
                <w:left w:val="none" w:sz="0" w:space="0" w:color="auto"/>
                <w:bottom w:val="none" w:sz="0" w:space="0" w:color="auto"/>
                <w:right w:val="none" w:sz="0" w:space="0" w:color="auto"/>
              </w:divBdr>
            </w:div>
            <w:div w:id="680199518">
              <w:marLeft w:val="0"/>
              <w:marRight w:val="0"/>
              <w:marTop w:val="0"/>
              <w:marBottom w:val="0"/>
              <w:divBdr>
                <w:top w:val="none" w:sz="0" w:space="0" w:color="auto"/>
                <w:left w:val="none" w:sz="0" w:space="0" w:color="auto"/>
                <w:bottom w:val="none" w:sz="0" w:space="0" w:color="auto"/>
                <w:right w:val="none" w:sz="0" w:space="0" w:color="auto"/>
              </w:divBdr>
            </w:div>
            <w:div w:id="716053990">
              <w:marLeft w:val="0"/>
              <w:marRight w:val="0"/>
              <w:marTop w:val="0"/>
              <w:marBottom w:val="0"/>
              <w:divBdr>
                <w:top w:val="none" w:sz="0" w:space="0" w:color="auto"/>
                <w:left w:val="none" w:sz="0" w:space="0" w:color="auto"/>
                <w:bottom w:val="none" w:sz="0" w:space="0" w:color="auto"/>
                <w:right w:val="none" w:sz="0" w:space="0" w:color="auto"/>
              </w:divBdr>
            </w:div>
            <w:div w:id="725908211">
              <w:marLeft w:val="0"/>
              <w:marRight w:val="0"/>
              <w:marTop w:val="0"/>
              <w:marBottom w:val="0"/>
              <w:divBdr>
                <w:top w:val="none" w:sz="0" w:space="0" w:color="auto"/>
                <w:left w:val="none" w:sz="0" w:space="0" w:color="auto"/>
                <w:bottom w:val="none" w:sz="0" w:space="0" w:color="auto"/>
                <w:right w:val="none" w:sz="0" w:space="0" w:color="auto"/>
              </w:divBdr>
            </w:div>
            <w:div w:id="804086817">
              <w:marLeft w:val="0"/>
              <w:marRight w:val="0"/>
              <w:marTop w:val="0"/>
              <w:marBottom w:val="0"/>
              <w:divBdr>
                <w:top w:val="none" w:sz="0" w:space="0" w:color="auto"/>
                <w:left w:val="none" w:sz="0" w:space="0" w:color="auto"/>
                <w:bottom w:val="none" w:sz="0" w:space="0" w:color="auto"/>
                <w:right w:val="none" w:sz="0" w:space="0" w:color="auto"/>
              </w:divBdr>
            </w:div>
            <w:div w:id="823592627">
              <w:marLeft w:val="0"/>
              <w:marRight w:val="0"/>
              <w:marTop w:val="0"/>
              <w:marBottom w:val="0"/>
              <w:divBdr>
                <w:top w:val="none" w:sz="0" w:space="0" w:color="auto"/>
                <w:left w:val="none" w:sz="0" w:space="0" w:color="auto"/>
                <w:bottom w:val="none" w:sz="0" w:space="0" w:color="auto"/>
                <w:right w:val="none" w:sz="0" w:space="0" w:color="auto"/>
              </w:divBdr>
            </w:div>
            <w:div w:id="1011447352">
              <w:marLeft w:val="0"/>
              <w:marRight w:val="0"/>
              <w:marTop w:val="0"/>
              <w:marBottom w:val="0"/>
              <w:divBdr>
                <w:top w:val="none" w:sz="0" w:space="0" w:color="auto"/>
                <w:left w:val="none" w:sz="0" w:space="0" w:color="auto"/>
                <w:bottom w:val="none" w:sz="0" w:space="0" w:color="auto"/>
                <w:right w:val="none" w:sz="0" w:space="0" w:color="auto"/>
              </w:divBdr>
            </w:div>
            <w:div w:id="1238251901">
              <w:marLeft w:val="0"/>
              <w:marRight w:val="0"/>
              <w:marTop w:val="0"/>
              <w:marBottom w:val="0"/>
              <w:divBdr>
                <w:top w:val="none" w:sz="0" w:space="0" w:color="auto"/>
                <w:left w:val="none" w:sz="0" w:space="0" w:color="auto"/>
                <w:bottom w:val="none" w:sz="0" w:space="0" w:color="auto"/>
                <w:right w:val="none" w:sz="0" w:space="0" w:color="auto"/>
              </w:divBdr>
            </w:div>
            <w:div w:id="1241259340">
              <w:marLeft w:val="0"/>
              <w:marRight w:val="0"/>
              <w:marTop w:val="0"/>
              <w:marBottom w:val="0"/>
              <w:divBdr>
                <w:top w:val="none" w:sz="0" w:space="0" w:color="auto"/>
                <w:left w:val="none" w:sz="0" w:space="0" w:color="auto"/>
                <w:bottom w:val="none" w:sz="0" w:space="0" w:color="auto"/>
                <w:right w:val="none" w:sz="0" w:space="0" w:color="auto"/>
              </w:divBdr>
            </w:div>
            <w:div w:id="1305431030">
              <w:marLeft w:val="0"/>
              <w:marRight w:val="0"/>
              <w:marTop w:val="0"/>
              <w:marBottom w:val="0"/>
              <w:divBdr>
                <w:top w:val="none" w:sz="0" w:space="0" w:color="auto"/>
                <w:left w:val="none" w:sz="0" w:space="0" w:color="auto"/>
                <w:bottom w:val="none" w:sz="0" w:space="0" w:color="auto"/>
                <w:right w:val="none" w:sz="0" w:space="0" w:color="auto"/>
              </w:divBdr>
            </w:div>
            <w:div w:id="1410611717">
              <w:marLeft w:val="0"/>
              <w:marRight w:val="0"/>
              <w:marTop w:val="0"/>
              <w:marBottom w:val="0"/>
              <w:divBdr>
                <w:top w:val="none" w:sz="0" w:space="0" w:color="auto"/>
                <w:left w:val="none" w:sz="0" w:space="0" w:color="auto"/>
                <w:bottom w:val="none" w:sz="0" w:space="0" w:color="auto"/>
                <w:right w:val="none" w:sz="0" w:space="0" w:color="auto"/>
              </w:divBdr>
            </w:div>
            <w:div w:id="1410926002">
              <w:marLeft w:val="0"/>
              <w:marRight w:val="0"/>
              <w:marTop w:val="0"/>
              <w:marBottom w:val="0"/>
              <w:divBdr>
                <w:top w:val="none" w:sz="0" w:space="0" w:color="auto"/>
                <w:left w:val="none" w:sz="0" w:space="0" w:color="auto"/>
                <w:bottom w:val="none" w:sz="0" w:space="0" w:color="auto"/>
                <w:right w:val="none" w:sz="0" w:space="0" w:color="auto"/>
              </w:divBdr>
            </w:div>
            <w:div w:id="1466697831">
              <w:marLeft w:val="0"/>
              <w:marRight w:val="0"/>
              <w:marTop w:val="0"/>
              <w:marBottom w:val="0"/>
              <w:divBdr>
                <w:top w:val="none" w:sz="0" w:space="0" w:color="auto"/>
                <w:left w:val="none" w:sz="0" w:space="0" w:color="auto"/>
                <w:bottom w:val="none" w:sz="0" w:space="0" w:color="auto"/>
                <w:right w:val="none" w:sz="0" w:space="0" w:color="auto"/>
              </w:divBdr>
            </w:div>
            <w:div w:id="1535465994">
              <w:marLeft w:val="0"/>
              <w:marRight w:val="0"/>
              <w:marTop w:val="0"/>
              <w:marBottom w:val="0"/>
              <w:divBdr>
                <w:top w:val="none" w:sz="0" w:space="0" w:color="auto"/>
                <w:left w:val="none" w:sz="0" w:space="0" w:color="auto"/>
                <w:bottom w:val="none" w:sz="0" w:space="0" w:color="auto"/>
                <w:right w:val="none" w:sz="0" w:space="0" w:color="auto"/>
              </w:divBdr>
            </w:div>
            <w:div w:id="1566254476">
              <w:marLeft w:val="0"/>
              <w:marRight w:val="0"/>
              <w:marTop w:val="0"/>
              <w:marBottom w:val="0"/>
              <w:divBdr>
                <w:top w:val="none" w:sz="0" w:space="0" w:color="auto"/>
                <w:left w:val="none" w:sz="0" w:space="0" w:color="auto"/>
                <w:bottom w:val="none" w:sz="0" w:space="0" w:color="auto"/>
                <w:right w:val="none" w:sz="0" w:space="0" w:color="auto"/>
              </w:divBdr>
            </w:div>
            <w:div w:id="1575166778">
              <w:marLeft w:val="0"/>
              <w:marRight w:val="0"/>
              <w:marTop w:val="0"/>
              <w:marBottom w:val="0"/>
              <w:divBdr>
                <w:top w:val="none" w:sz="0" w:space="0" w:color="auto"/>
                <w:left w:val="none" w:sz="0" w:space="0" w:color="auto"/>
                <w:bottom w:val="none" w:sz="0" w:space="0" w:color="auto"/>
                <w:right w:val="none" w:sz="0" w:space="0" w:color="auto"/>
              </w:divBdr>
            </w:div>
            <w:div w:id="1622764936">
              <w:marLeft w:val="0"/>
              <w:marRight w:val="0"/>
              <w:marTop w:val="0"/>
              <w:marBottom w:val="0"/>
              <w:divBdr>
                <w:top w:val="none" w:sz="0" w:space="0" w:color="auto"/>
                <w:left w:val="none" w:sz="0" w:space="0" w:color="auto"/>
                <w:bottom w:val="none" w:sz="0" w:space="0" w:color="auto"/>
                <w:right w:val="none" w:sz="0" w:space="0" w:color="auto"/>
              </w:divBdr>
            </w:div>
            <w:div w:id="1747024794">
              <w:marLeft w:val="0"/>
              <w:marRight w:val="0"/>
              <w:marTop w:val="0"/>
              <w:marBottom w:val="0"/>
              <w:divBdr>
                <w:top w:val="none" w:sz="0" w:space="0" w:color="auto"/>
                <w:left w:val="none" w:sz="0" w:space="0" w:color="auto"/>
                <w:bottom w:val="none" w:sz="0" w:space="0" w:color="auto"/>
                <w:right w:val="none" w:sz="0" w:space="0" w:color="auto"/>
              </w:divBdr>
            </w:div>
            <w:div w:id="1797261071">
              <w:marLeft w:val="0"/>
              <w:marRight w:val="0"/>
              <w:marTop w:val="0"/>
              <w:marBottom w:val="0"/>
              <w:divBdr>
                <w:top w:val="none" w:sz="0" w:space="0" w:color="auto"/>
                <w:left w:val="none" w:sz="0" w:space="0" w:color="auto"/>
                <w:bottom w:val="none" w:sz="0" w:space="0" w:color="auto"/>
                <w:right w:val="none" w:sz="0" w:space="0" w:color="auto"/>
              </w:divBdr>
            </w:div>
            <w:div w:id="1829051651">
              <w:marLeft w:val="0"/>
              <w:marRight w:val="0"/>
              <w:marTop w:val="0"/>
              <w:marBottom w:val="0"/>
              <w:divBdr>
                <w:top w:val="none" w:sz="0" w:space="0" w:color="auto"/>
                <w:left w:val="none" w:sz="0" w:space="0" w:color="auto"/>
                <w:bottom w:val="none" w:sz="0" w:space="0" w:color="auto"/>
                <w:right w:val="none" w:sz="0" w:space="0" w:color="auto"/>
              </w:divBdr>
            </w:div>
            <w:div w:id="1950315649">
              <w:marLeft w:val="0"/>
              <w:marRight w:val="0"/>
              <w:marTop w:val="0"/>
              <w:marBottom w:val="0"/>
              <w:divBdr>
                <w:top w:val="none" w:sz="0" w:space="0" w:color="auto"/>
                <w:left w:val="none" w:sz="0" w:space="0" w:color="auto"/>
                <w:bottom w:val="none" w:sz="0" w:space="0" w:color="auto"/>
                <w:right w:val="none" w:sz="0" w:space="0" w:color="auto"/>
              </w:divBdr>
            </w:div>
            <w:div w:id="1977445067">
              <w:marLeft w:val="0"/>
              <w:marRight w:val="0"/>
              <w:marTop w:val="0"/>
              <w:marBottom w:val="0"/>
              <w:divBdr>
                <w:top w:val="none" w:sz="0" w:space="0" w:color="auto"/>
                <w:left w:val="none" w:sz="0" w:space="0" w:color="auto"/>
                <w:bottom w:val="none" w:sz="0" w:space="0" w:color="auto"/>
                <w:right w:val="none" w:sz="0" w:space="0" w:color="auto"/>
              </w:divBdr>
            </w:div>
            <w:div w:id="1989434948">
              <w:marLeft w:val="0"/>
              <w:marRight w:val="0"/>
              <w:marTop w:val="0"/>
              <w:marBottom w:val="0"/>
              <w:divBdr>
                <w:top w:val="none" w:sz="0" w:space="0" w:color="auto"/>
                <w:left w:val="none" w:sz="0" w:space="0" w:color="auto"/>
                <w:bottom w:val="none" w:sz="0" w:space="0" w:color="auto"/>
                <w:right w:val="none" w:sz="0" w:space="0" w:color="auto"/>
              </w:divBdr>
            </w:div>
            <w:div w:id="2002344994">
              <w:marLeft w:val="0"/>
              <w:marRight w:val="0"/>
              <w:marTop w:val="0"/>
              <w:marBottom w:val="0"/>
              <w:divBdr>
                <w:top w:val="none" w:sz="0" w:space="0" w:color="auto"/>
                <w:left w:val="none" w:sz="0" w:space="0" w:color="auto"/>
                <w:bottom w:val="none" w:sz="0" w:space="0" w:color="auto"/>
                <w:right w:val="none" w:sz="0" w:space="0" w:color="auto"/>
              </w:divBdr>
            </w:div>
            <w:div w:id="2062632913">
              <w:marLeft w:val="0"/>
              <w:marRight w:val="0"/>
              <w:marTop w:val="0"/>
              <w:marBottom w:val="0"/>
              <w:divBdr>
                <w:top w:val="none" w:sz="0" w:space="0" w:color="auto"/>
                <w:left w:val="none" w:sz="0" w:space="0" w:color="auto"/>
                <w:bottom w:val="none" w:sz="0" w:space="0" w:color="auto"/>
                <w:right w:val="none" w:sz="0" w:space="0" w:color="auto"/>
              </w:divBdr>
            </w:div>
            <w:div w:id="2089036277">
              <w:marLeft w:val="0"/>
              <w:marRight w:val="0"/>
              <w:marTop w:val="0"/>
              <w:marBottom w:val="0"/>
              <w:divBdr>
                <w:top w:val="none" w:sz="0" w:space="0" w:color="auto"/>
                <w:left w:val="none" w:sz="0" w:space="0" w:color="auto"/>
                <w:bottom w:val="none" w:sz="0" w:space="0" w:color="auto"/>
                <w:right w:val="none" w:sz="0" w:space="0" w:color="auto"/>
              </w:divBdr>
            </w:div>
            <w:div w:id="214527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5646">
      <w:bodyDiv w:val="1"/>
      <w:marLeft w:val="0"/>
      <w:marRight w:val="0"/>
      <w:marTop w:val="0"/>
      <w:marBottom w:val="0"/>
      <w:divBdr>
        <w:top w:val="none" w:sz="0" w:space="0" w:color="auto"/>
        <w:left w:val="none" w:sz="0" w:space="0" w:color="auto"/>
        <w:bottom w:val="none" w:sz="0" w:space="0" w:color="auto"/>
        <w:right w:val="none" w:sz="0" w:space="0" w:color="auto"/>
      </w:divBdr>
      <w:divsChild>
        <w:div w:id="1799109151">
          <w:marLeft w:val="0"/>
          <w:marRight w:val="0"/>
          <w:marTop w:val="0"/>
          <w:marBottom w:val="0"/>
          <w:divBdr>
            <w:top w:val="none" w:sz="0" w:space="0" w:color="auto"/>
            <w:left w:val="none" w:sz="0" w:space="0" w:color="auto"/>
            <w:bottom w:val="none" w:sz="0" w:space="0" w:color="auto"/>
            <w:right w:val="none" w:sz="0" w:space="0" w:color="auto"/>
          </w:divBdr>
          <w:divsChild>
            <w:div w:id="1360739281">
              <w:marLeft w:val="0"/>
              <w:marRight w:val="0"/>
              <w:marTop w:val="0"/>
              <w:marBottom w:val="0"/>
              <w:divBdr>
                <w:top w:val="none" w:sz="0" w:space="0" w:color="auto"/>
                <w:left w:val="none" w:sz="0" w:space="0" w:color="auto"/>
                <w:bottom w:val="none" w:sz="0" w:space="0" w:color="auto"/>
                <w:right w:val="none" w:sz="0" w:space="0" w:color="auto"/>
              </w:divBdr>
            </w:div>
            <w:div w:id="1610046066">
              <w:marLeft w:val="0"/>
              <w:marRight w:val="0"/>
              <w:marTop w:val="0"/>
              <w:marBottom w:val="0"/>
              <w:divBdr>
                <w:top w:val="none" w:sz="0" w:space="0" w:color="auto"/>
                <w:left w:val="none" w:sz="0" w:space="0" w:color="auto"/>
                <w:bottom w:val="none" w:sz="0" w:space="0" w:color="auto"/>
                <w:right w:val="none" w:sz="0" w:space="0" w:color="auto"/>
              </w:divBdr>
            </w:div>
            <w:div w:id="2100633684">
              <w:marLeft w:val="0"/>
              <w:marRight w:val="0"/>
              <w:marTop w:val="0"/>
              <w:marBottom w:val="0"/>
              <w:divBdr>
                <w:top w:val="none" w:sz="0" w:space="0" w:color="auto"/>
                <w:left w:val="none" w:sz="0" w:space="0" w:color="auto"/>
                <w:bottom w:val="none" w:sz="0" w:space="0" w:color="auto"/>
                <w:right w:val="none" w:sz="0" w:space="0" w:color="auto"/>
              </w:divBdr>
            </w:div>
            <w:div w:id="1457407111">
              <w:marLeft w:val="0"/>
              <w:marRight w:val="0"/>
              <w:marTop w:val="0"/>
              <w:marBottom w:val="0"/>
              <w:divBdr>
                <w:top w:val="none" w:sz="0" w:space="0" w:color="auto"/>
                <w:left w:val="none" w:sz="0" w:space="0" w:color="auto"/>
                <w:bottom w:val="none" w:sz="0" w:space="0" w:color="auto"/>
                <w:right w:val="none" w:sz="0" w:space="0" w:color="auto"/>
              </w:divBdr>
            </w:div>
            <w:div w:id="130944118">
              <w:marLeft w:val="0"/>
              <w:marRight w:val="0"/>
              <w:marTop w:val="0"/>
              <w:marBottom w:val="0"/>
              <w:divBdr>
                <w:top w:val="none" w:sz="0" w:space="0" w:color="auto"/>
                <w:left w:val="none" w:sz="0" w:space="0" w:color="auto"/>
                <w:bottom w:val="none" w:sz="0" w:space="0" w:color="auto"/>
                <w:right w:val="none" w:sz="0" w:space="0" w:color="auto"/>
              </w:divBdr>
            </w:div>
            <w:div w:id="446512138">
              <w:marLeft w:val="0"/>
              <w:marRight w:val="0"/>
              <w:marTop w:val="0"/>
              <w:marBottom w:val="0"/>
              <w:divBdr>
                <w:top w:val="none" w:sz="0" w:space="0" w:color="auto"/>
                <w:left w:val="none" w:sz="0" w:space="0" w:color="auto"/>
                <w:bottom w:val="none" w:sz="0" w:space="0" w:color="auto"/>
                <w:right w:val="none" w:sz="0" w:space="0" w:color="auto"/>
              </w:divBdr>
            </w:div>
            <w:div w:id="146257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0592">
      <w:bodyDiv w:val="1"/>
      <w:marLeft w:val="0"/>
      <w:marRight w:val="0"/>
      <w:marTop w:val="0"/>
      <w:marBottom w:val="0"/>
      <w:divBdr>
        <w:top w:val="none" w:sz="0" w:space="0" w:color="auto"/>
        <w:left w:val="none" w:sz="0" w:space="0" w:color="auto"/>
        <w:bottom w:val="none" w:sz="0" w:space="0" w:color="auto"/>
        <w:right w:val="none" w:sz="0" w:space="0" w:color="auto"/>
      </w:divBdr>
      <w:divsChild>
        <w:div w:id="1645155665">
          <w:marLeft w:val="0"/>
          <w:marRight w:val="0"/>
          <w:marTop w:val="0"/>
          <w:marBottom w:val="0"/>
          <w:divBdr>
            <w:top w:val="none" w:sz="0" w:space="0" w:color="auto"/>
            <w:left w:val="none" w:sz="0" w:space="0" w:color="auto"/>
            <w:bottom w:val="none" w:sz="0" w:space="0" w:color="auto"/>
            <w:right w:val="none" w:sz="0" w:space="0" w:color="auto"/>
          </w:divBdr>
          <w:divsChild>
            <w:div w:id="183232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78146">
      <w:bodyDiv w:val="1"/>
      <w:marLeft w:val="0"/>
      <w:marRight w:val="0"/>
      <w:marTop w:val="0"/>
      <w:marBottom w:val="0"/>
      <w:divBdr>
        <w:top w:val="none" w:sz="0" w:space="0" w:color="auto"/>
        <w:left w:val="none" w:sz="0" w:space="0" w:color="auto"/>
        <w:bottom w:val="none" w:sz="0" w:space="0" w:color="auto"/>
        <w:right w:val="none" w:sz="0" w:space="0" w:color="auto"/>
      </w:divBdr>
    </w:div>
    <w:div w:id="1400012171">
      <w:bodyDiv w:val="1"/>
      <w:marLeft w:val="0"/>
      <w:marRight w:val="0"/>
      <w:marTop w:val="0"/>
      <w:marBottom w:val="0"/>
      <w:divBdr>
        <w:top w:val="none" w:sz="0" w:space="0" w:color="auto"/>
        <w:left w:val="none" w:sz="0" w:space="0" w:color="auto"/>
        <w:bottom w:val="none" w:sz="0" w:space="0" w:color="auto"/>
        <w:right w:val="none" w:sz="0" w:space="0" w:color="auto"/>
      </w:divBdr>
    </w:div>
    <w:div w:id="1406369035">
      <w:bodyDiv w:val="1"/>
      <w:marLeft w:val="0"/>
      <w:marRight w:val="0"/>
      <w:marTop w:val="0"/>
      <w:marBottom w:val="0"/>
      <w:divBdr>
        <w:top w:val="none" w:sz="0" w:space="0" w:color="auto"/>
        <w:left w:val="none" w:sz="0" w:space="0" w:color="auto"/>
        <w:bottom w:val="none" w:sz="0" w:space="0" w:color="auto"/>
        <w:right w:val="none" w:sz="0" w:space="0" w:color="auto"/>
      </w:divBdr>
    </w:div>
    <w:div w:id="1420635609">
      <w:bodyDiv w:val="1"/>
      <w:marLeft w:val="0"/>
      <w:marRight w:val="0"/>
      <w:marTop w:val="0"/>
      <w:marBottom w:val="0"/>
      <w:divBdr>
        <w:top w:val="none" w:sz="0" w:space="0" w:color="auto"/>
        <w:left w:val="none" w:sz="0" w:space="0" w:color="auto"/>
        <w:bottom w:val="none" w:sz="0" w:space="0" w:color="auto"/>
        <w:right w:val="none" w:sz="0" w:space="0" w:color="auto"/>
      </w:divBdr>
      <w:divsChild>
        <w:div w:id="38552873">
          <w:marLeft w:val="0"/>
          <w:marRight w:val="0"/>
          <w:marTop w:val="0"/>
          <w:marBottom w:val="0"/>
          <w:divBdr>
            <w:top w:val="none" w:sz="0" w:space="0" w:color="auto"/>
            <w:left w:val="none" w:sz="0" w:space="0" w:color="auto"/>
            <w:bottom w:val="none" w:sz="0" w:space="0" w:color="auto"/>
            <w:right w:val="none" w:sz="0" w:space="0" w:color="auto"/>
          </w:divBdr>
          <w:divsChild>
            <w:div w:id="43524762">
              <w:marLeft w:val="0"/>
              <w:marRight w:val="0"/>
              <w:marTop w:val="0"/>
              <w:marBottom w:val="0"/>
              <w:divBdr>
                <w:top w:val="none" w:sz="0" w:space="0" w:color="auto"/>
                <w:left w:val="none" w:sz="0" w:space="0" w:color="auto"/>
                <w:bottom w:val="none" w:sz="0" w:space="0" w:color="auto"/>
                <w:right w:val="none" w:sz="0" w:space="0" w:color="auto"/>
              </w:divBdr>
            </w:div>
            <w:div w:id="103158823">
              <w:marLeft w:val="0"/>
              <w:marRight w:val="0"/>
              <w:marTop w:val="0"/>
              <w:marBottom w:val="0"/>
              <w:divBdr>
                <w:top w:val="none" w:sz="0" w:space="0" w:color="auto"/>
                <w:left w:val="none" w:sz="0" w:space="0" w:color="auto"/>
                <w:bottom w:val="none" w:sz="0" w:space="0" w:color="auto"/>
                <w:right w:val="none" w:sz="0" w:space="0" w:color="auto"/>
              </w:divBdr>
            </w:div>
            <w:div w:id="169875612">
              <w:marLeft w:val="0"/>
              <w:marRight w:val="0"/>
              <w:marTop w:val="0"/>
              <w:marBottom w:val="0"/>
              <w:divBdr>
                <w:top w:val="none" w:sz="0" w:space="0" w:color="auto"/>
                <w:left w:val="none" w:sz="0" w:space="0" w:color="auto"/>
                <w:bottom w:val="none" w:sz="0" w:space="0" w:color="auto"/>
                <w:right w:val="none" w:sz="0" w:space="0" w:color="auto"/>
              </w:divBdr>
            </w:div>
            <w:div w:id="169954654">
              <w:marLeft w:val="0"/>
              <w:marRight w:val="0"/>
              <w:marTop w:val="0"/>
              <w:marBottom w:val="0"/>
              <w:divBdr>
                <w:top w:val="none" w:sz="0" w:space="0" w:color="auto"/>
                <w:left w:val="none" w:sz="0" w:space="0" w:color="auto"/>
                <w:bottom w:val="none" w:sz="0" w:space="0" w:color="auto"/>
                <w:right w:val="none" w:sz="0" w:space="0" w:color="auto"/>
              </w:divBdr>
            </w:div>
            <w:div w:id="200553857">
              <w:marLeft w:val="0"/>
              <w:marRight w:val="0"/>
              <w:marTop w:val="0"/>
              <w:marBottom w:val="0"/>
              <w:divBdr>
                <w:top w:val="none" w:sz="0" w:space="0" w:color="auto"/>
                <w:left w:val="none" w:sz="0" w:space="0" w:color="auto"/>
                <w:bottom w:val="none" w:sz="0" w:space="0" w:color="auto"/>
                <w:right w:val="none" w:sz="0" w:space="0" w:color="auto"/>
              </w:divBdr>
            </w:div>
            <w:div w:id="221521883">
              <w:marLeft w:val="0"/>
              <w:marRight w:val="0"/>
              <w:marTop w:val="0"/>
              <w:marBottom w:val="0"/>
              <w:divBdr>
                <w:top w:val="none" w:sz="0" w:space="0" w:color="auto"/>
                <w:left w:val="none" w:sz="0" w:space="0" w:color="auto"/>
                <w:bottom w:val="none" w:sz="0" w:space="0" w:color="auto"/>
                <w:right w:val="none" w:sz="0" w:space="0" w:color="auto"/>
              </w:divBdr>
            </w:div>
            <w:div w:id="233127099">
              <w:marLeft w:val="0"/>
              <w:marRight w:val="0"/>
              <w:marTop w:val="0"/>
              <w:marBottom w:val="0"/>
              <w:divBdr>
                <w:top w:val="none" w:sz="0" w:space="0" w:color="auto"/>
                <w:left w:val="none" w:sz="0" w:space="0" w:color="auto"/>
                <w:bottom w:val="none" w:sz="0" w:space="0" w:color="auto"/>
                <w:right w:val="none" w:sz="0" w:space="0" w:color="auto"/>
              </w:divBdr>
            </w:div>
            <w:div w:id="265433434">
              <w:marLeft w:val="0"/>
              <w:marRight w:val="0"/>
              <w:marTop w:val="0"/>
              <w:marBottom w:val="0"/>
              <w:divBdr>
                <w:top w:val="none" w:sz="0" w:space="0" w:color="auto"/>
                <w:left w:val="none" w:sz="0" w:space="0" w:color="auto"/>
                <w:bottom w:val="none" w:sz="0" w:space="0" w:color="auto"/>
                <w:right w:val="none" w:sz="0" w:space="0" w:color="auto"/>
              </w:divBdr>
            </w:div>
            <w:div w:id="295766372">
              <w:marLeft w:val="0"/>
              <w:marRight w:val="0"/>
              <w:marTop w:val="0"/>
              <w:marBottom w:val="0"/>
              <w:divBdr>
                <w:top w:val="none" w:sz="0" w:space="0" w:color="auto"/>
                <w:left w:val="none" w:sz="0" w:space="0" w:color="auto"/>
                <w:bottom w:val="none" w:sz="0" w:space="0" w:color="auto"/>
                <w:right w:val="none" w:sz="0" w:space="0" w:color="auto"/>
              </w:divBdr>
            </w:div>
            <w:div w:id="352073464">
              <w:marLeft w:val="0"/>
              <w:marRight w:val="0"/>
              <w:marTop w:val="0"/>
              <w:marBottom w:val="0"/>
              <w:divBdr>
                <w:top w:val="none" w:sz="0" w:space="0" w:color="auto"/>
                <w:left w:val="none" w:sz="0" w:space="0" w:color="auto"/>
                <w:bottom w:val="none" w:sz="0" w:space="0" w:color="auto"/>
                <w:right w:val="none" w:sz="0" w:space="0" w:color="auto"/>
              </w:divBdr>
            </w:div>
            <w:div w:id="352191488">
              <w:marLeft w:val="0"/>
              <w:marRight w:val="0"/>
              <w:marTop w:val="0"/>
              <w:marBottom w:val="0"/>
              <w:divBdr>
                <w:top w:val="none" w:sz="0" w:space="0" w:color="auto"/>
                <w:left w:val="none" w:sz="0" w:space="0" w:color="auto"/>
                <w:bottom w:val="none" w:sz="0" w:space="0" w:color="auto"/>
                <w:right w:val="none" w:sz="0" w:space="0" w:color="auto"/>
              </w:divBdr>
            </w:div>
            <w:div w:id="616108479">
              <w:marLeft w:val="0"/>
              <w:marRight w:val="0"/>
              <w:marTop w:val="0"/>
              <w:marBottom w:val="0"/>
              <w:divBdr>
                <w:top w:val="none" w:sz="0" w:space="0" w:color="auto"/>
                <w:left w:val="none" w:sz="0" w:space="0" w:color="auto"/>
                <w:bottom w:val="none" w:sz="0" w:space="0" w:color="auto"/>
                <w:right w:val="none" w:sz="0" w:space="0" w:color="auto"/>
              </w:divBdr>
            </w:div>
            <w:div w:id="640500145">
              <w:marLeft w:val="0"/>
              <w:marRight w:val="0"/>
              <w:marTop w:val="0"/>
              <w:marBottom w:val="0"/>
              <w:divBdr>
                <w:top w:val="none" w:sz="0" w:space="0" w:color="auto"/>
                <w:left w:val="none" w:sz="0" w:space="0" w:color="auto"/>
                <w:bottom w:val="none" w:sz="0" w:space="0" w:color="auto"/>
                <w:right w:val="none" w:sz="0" w:space="0" w:color="auto"/>
              </w:divBdr>
            </w:div>
            <w:div w:id="722414359">
              <w:marLeft w:val="0"/>
              <w:marRight w:val="0"/>
              <w:marTop w:val="0"/>
              <w:marBottom w:val="0"/>
              <w:divBdr>
                <w:top w:val="none" w:sz="0" w:space="0" w:color="auto"/>
                <w:left w:val="none" w:sz="0" w:space="0" w:color="auto"/>
                <w:bottom w:val="none" w:sz="0" w:space="0" w:color="auto"/>
                <w:right w:val="none" w:sz="0" w:space="0" w:color="auto"/>
              </w:divBdr>
            </w:div>
            <w:div w:id="759715032">
              <w:marLeft w:val="0"/>
              <w:marRight w:val="0"/>
              <w:marTop w:val="0"/>
              <w:marBottom w:val="0"/>
              <w:divBdr>
                <w:top w:val="none" w:sz="0" w:space="0" w:color="auto"/>
                <w:left w:val="none" w:sz="0" w:space="0" w:color="auto"/>
                <w:bottom w:val="none" w:sz="0" w:space="0" w:color="auto"/>
                <w:right w:val="none" w:sz="0" w:space="0" w:color="auto"/>
              </w:divBdr>
            </w:div>
            <w:div w:id="822552211">
              <w:marLeft w:val="0"/>
              <w:marRight w:val="0"/>
              <w:marTop w:val="0"/>
              <w:marBottom w:val="0"/>
              <w:divBdr>
                <w:top w:val="none" w:sz="0" w:space="0" w:color="auto"/>
                <w:left w:val="none" w:sz="0" w:space="0" w:color="auto"/>
                <w:bottom w:val="none" w:sz="0" w:space="0" w:color="auto"/>
                <w:right w:val="none" w:sz="0" w:space="0" w:color="auto"/>
              </w:divBdr>
            </w:div>
            <w:div w:id="888226561">
              <w:marLeft w:val="0"/>
              <w:marRight w:val="0"/>
              <w:marTop w:val="0"/>
              <w:marBottom w:val="0"/>
              <w:divBdr>
                <w:top w:val="none" w:sz="0" w:space="0" w:color="auto"/>
                <w:left w:val="none" w:sz="0" w:space="0" w:color="auto"/>
                <w:bottom w:val="none" w:sz="0" w:space="0" w:color="auto"/>
                <w:right w:val="none" w:sz="0" w:space="0" w:color="auto"/>
              </w:divBdr>
            </w:div>
            <w:div w:id="983317898">
              <w:marLeft w:val="0"/>
              <w:marRight w:val="0"/>
              <w:marTop w:val="0"/>
              <w:marBottom w:val="0"/>
              <w:divBdr>
                <w:top w:val="none" w:sz="0" w:space="0" w:color="auto"/>
                <w:left w:val="none" w:sz="0" w:space="0" w:color="auto"/>
                <w:bottom w:val="none" w:sz="0" w:space="0" w:color="auto"/>
                <w:right w:val="none" w:sz="0" w:space="0" w:color="auto"/>
              </w:divBdr>
            </w:div>
            <w:div w:id="1010303917">
              <w:marLeft w:val="0"/>
              <w:marRight w:val="0"/>
              <w:marTop w:val="0"/>
              <w:marBottom w:val="0"/>
              <w:divBdr>
                <w:top w:val="none" w:sz="0" w:space="0" w:color="auto"/>
                <w:left w:val="none" w:sz="0" w:space="0" w:color="auto"/>
                <w:bottom w:val="none" w:sz="0" w:space="0" w:color="auto"/>
                <w:right w:val="none" w:sz="0" w:space="0" w:color="auto"/>
              </w:divBdr>
            </w:div>
            <w:div w:id="1023937694">
              <w:marLeft w:val="0"/>
              <w:marRight w:val="0"/>
              <w:marTop w:val="0"/>
              <w:marBottom w:val="0"/>
              <w:divBdr>
                <w:top w:val="none" w:sz="0" w:space="0" w:color="auto"/>
                <w:left w:val="none" w:sz="0" w:space="0" w:color="auto"/>
                <w:bottom w:val="none" w:sz="0" w:space="0" w:color="auto"/>
                <w:right w:val="none" w:sz="0" w:space="0" w:color="auto"/>
              </w:divBdr>
            </w:div>
            <w:div w:id="1131048209">
              <w:marLeft w:val="0"/>
              <w:marRight w:val="0"/>
              <w:marTop w:val="0"/>
              <w:marBottom w:val="0"/>
              <w:divBdr>
                <w:top w:val="none" w:sz="0" w:space="0" w:color="auto"/>
                <w:left w:val="none" w:sz="0" w:space="0" w:color="auto"/>
                <w:bottom w:val="none" w:sz="0" w:space="0" w:color="auto"/>
                <w:right w:val="none" w:sz="0" w:space="0" w:color="auto"/>
              </w:divBdr>
            </w:div>
            <w:div w:id="1205484525">
              <w:marLeft w:val="0"/>
              <w:marRight w:val="0"/>
              <w:marTop w:val="0"/>
              <w:marBottom w:val="0"/>
              <w:divBdr>
                <w:top w:val="none" w:sz="0" w:space="0" w:color="auto"/>
                <w:left w:val="none" w:sz="0" w:space="0" w:color="auto"/>
                <w:bottom w:val="none" w:sz="0" w:space="0" w:color="auto"/>
                <w:right w:val="none" w:sz="0" w:space="0" w:color="auto"/>
              </w:divBdr>
            </w:div>
            <w:div w:id="1276329705">
              <w:marLeft w:val="0"/>
              <w:marRight w:val="0"/>
              <w:marTop w:val="0"/>
              <w:marBottom w:val="0"/>
              <w:divBdr>
                <w:top w:val="none" w:sz="0" w:space="0" w:color="auto"/>
                <w:left w:val="none" w:sz="0" w:space="0" w:color="auto"/>
                <w:bottom w:val="none" w:sz="0" w:space="0" w:color="auto"/>
                <w:right w:val="none" w:sz="0" w:space="0" w:color="auto"/>
              </w:divBdr>
            </w:div>
            <w:div w:id="1318068481">
              <w:marLeft w:val="0"/>
              <w:marRight w:val="0"/>
              <w:marTop w:val="0"/>
              <w:marBottom w:val="0"/>
              <w:divBdr>
                <w:top w:val="none" w:sz="0" w:space="0" w:color="auto"/>
                <w:left w:val="none" w:sz="0" w:space="0" w:color="auto"/>
                <w:bottom w:val="none" w:sz="0" w:space="0" w:color="auto"/>
                <w:right w:val="none" w:sz="0" w:space="0" w:color="auto"/>
              </w:divBdr>
            </w:div>
            <w:div w:id="1355154925">
              <w:marLeft w:val="0"/>
              <w:marRight w:val="0"/>
              <w:marTop w:val="0"/>
              <w:marBottom w:val="0"/>
              <w:divBdr>
                <w:top w:val="none" w:sz="0" w:space="0" w:color="auto"/>
                <w:left w:val="none" w:sz="0" w:space="0" w:color="auto"/>
                <w:bottom w:val="none" w:sz="0" w:space="0" w:color="auto"/>
                <w:right w:val="none" w:sz="0" w:space="0" w:color="auto"/>
              </w:divBdr>
            </w:div>
            <w:div w:id="1355496584">
              <w:marLeft w:val="0"/>
              <w:marRight w:val="0"/>
              <w:marTop w:val="0"/>
              <w:marBottom w:val="0"/>
              <w:divBdr>
                <w:top w:val="none" w:sz="0" w:space="0" w:color="auto"/>
                <w:left w:val="none" w:sz="0" w:space="0" w:color="auto"/>
                <w:bottom w:val="none" w:sz="0" w:space="0" w:color="auto"/>
                <w:right w:val="none" w:sz="0" w:space="0" w:color="auto"/>
              </w:divBdr>
            </w:div>
            <w:div w:id="1422335318">
              <w:marLeft w:val="0"/>
              <w:marRight w:val="0"/>
              <w:marTop w:val="0"/>
              <w:marBottom w:val="0"/>
              <w:divBdr>
                <w:top w:val="none" w:sz="0" w:space="0" w:color="auto"/>
                <w:left w:val="none" w:sz="0" w:space="0" w:color="auto"/>
                <w:bottom w:val="none" w:sz="0" w:space="0" w:color="auto"/>
                <w:right w:val="none" w:sz="0" w:space="0" w:color="auto"/>
              </w:divBdr>
            </w:div>
            <w:div w:id="1564637940">
              <w:marLeft w:val="0"/>
              <w:marRight w:val="0"/>
              <w:marTop w:val="0"/>
              <w:marBottom w:val="0"/>
              <w:divBdr>
                <w:top w:val="none" w:sz="0" w:space="0" w:color="auto"/>
                <w:left w:val="none" w:sz="0" w:space="0" w:color="auto"/>
                <w:bottom w:val="none" w:sz="0" w:space="0" w:color="auto"/>
                <w:right w:val="none" w:sz="0" w:space="0" w:color="auto"/>
              </w:divBdr>
            </w:div>
            <w:div w:id="1723559832">
              <w:marLeft w:val="0"/>
              <w:marRight w:val="0"/>
              <w:marTop w:val="0"/>
              <w:marBottom w:val="0"/>
              <w:divBdr>
                <w:top w:val="none" w:sz="0" w:space="0" w:color="auto"/>
                <w:left w:val="none" w:sz="0" w:space="0" w:color="auto"/>
                <w:bottom w:val="none" w:sz="0" w:space="0" w:color="auto"/>
                <w:right w:val="none" w:sz="0" w:space="0" w:color="auto"/>
              </w:divBdr>
            </w:div>
            <w:div w:id="1833371265">
              <w:marLeft w:val="0"/>
              <w:marRight w:val="0"/>
              <w:marTop w:val="0"/>
              <w:marBottom w:val="0"/>
              <w:divBdr>
                <w:top w:val="none" w:sz="0" w:space="0" w:color="auto"/>
                <w:left w:val="none" w:sz="0" w:space="0" w:color="auto"/>
                <w:bottom w:val="none" w:sz="0" w:space="0" w:color="auto"/>
                <w:right w:val="none" w:sz="0" w:space="0" w:color="auto"/>
              </w:divBdr>
            </w:div>
            <w:div w:id="1891768763">
              <w:marLeft w:val="0"/>
              <w:marRight w:val="0"/>
              <w:marTop w:val="0"/>
              <w:marBottom w:val="0"/>
              <w:divBdr>
                <w:top w:val="none" w:sz="0" w:space="0" w:color="auto"/>
                <w:left w:val="none" w:sz="0" w:space="0" w:color="auto"/>
                <w:bottom w:val="none" w:sz="0" w:space="0" w:color="auto"/>
                <w:right w:val="none" w:sz="0" w:space="0" w:color="auto"/>
              </w:divBdr>
            </w:div>
            <w:div w:id="1934438179">
              <w:marLeft w:val="0"/>
              <w:marRight w:val="0"/>
              <w:marTop w:val="0"/>
              <w:marBottom w:val="0"/>
              <w:divBdr>
                <w:top w:val="none" w:sz="0" w:space="0" w:color="auto"/>
                <w:left w:val="none" w:sz="0" w:space="0" w:color="auto"/>
                <w:bottom w:val="none" w:sz="0" w:space="0" w:color="auto"/>
                <w:right w:val="none" w:sz="0" w:space="0" w:color="auto"/>
              </w:divBdr>
            </w:div>
            <w:div w:id="2030258094">
              <w:marLeft w:val="0"/>
              <w:marRight w:val="0"/>
              <w:marTop w:val="0"/>
              <w:marBottom w:val="0"/>
              <w:divBdr>
                <w:top w:val="none" w:sz="0" w:space="0" w:color="auto"/>
                <w:left w:val="none" w:sz="0" w:space="0" w:color="auto"/>
                <w:bottom w:val="none" w:sz="0" w:space="0" w:color="auto"/>
                <w:right w:val="none" w:sz="0" w:space="0" w:color="auto"/>
              </w:divBdr>
            </w:div>
            <w:div w:id="2031031279">
              <w:marLeft w:val="0"/>
              <w:marRight w:val="0"/>
              <w:marTop w:val="0"/>
              <w:marBottom w:val="0"/>
              <w:divBdr>
                <w:top w:val="none" w:sz="0" w:space="0" w:color="auto"/>
                <w:left w:val="none" w:sz="0" w:space="0" w:color="auto"/>
                <w:bottom w:val="none" w:sz="0" w:space="0" w:color="auto"/>
                <w:right w:val="none" w:sz="0" w:space="0" w:color="auto"/>
              </w:divBdr>
            </w:div>
            <w:div w:id="2102990559">
              <w:marLeft w:val="0"/>
              <w:marRight w:val="0"/>
              <w:marTop w:val="0"/>
              <w:marBottom w:val="0"/>
              <w:divBdr>
                <w:top w:val="none" w:sz="0" w:space="0" w:color="auto"/>
                <w:left w:val="none" w:sz="0" w:space="0" w:color="auto"/>
                <w:bottom w:val="none" w:sz="0" w:space="0" w:color="auto"/>
                <w:right w:val="none" w:sz="0" w:space="0" w:color="auto"/>
              </w:divBdr>
            </w:div>
            <w:div w:id="2104909997">
              <w:marLeft w:val="0"/>
              <w:marRight w:val="0"/>
              <w:marTop w:val="0"/>
              <w:marBottom w:val="0"/>
              <w:divBdr>
                <w:top w:val="none" w:sz="0" w:space="0" w:color="auto"/>
                <w:left w:val="none" w:sz="0" w:space="0" w:color="auto"/>
                <w:bottom w:val="none" w:sz="0" w:space="0" w:color="auto"/>
                <w:right w:val="none" w:sz="0" w:space="0" w:color="auto"/>
              </w:divBdr>
            </w:div>
            <w:div w:id="2140024930">
              <w:marLeft w:val="0"/>
              <w:marRight w:val="0"/>
              <w:marTop w:val="0"/>
              <w:marBottom w:val="0"/>
              <w:divBdr>
                <w:top w:val="none" w:sz="0" w:space="0" w:color="auto"/>
                <w:left w:val="none" w:sz="0" w:space="0" w:color="auto"/>
                <w:bottom w:val="none" w:sz="0" w:space="0" w:color="auto"/>
                <w:right w:val="none" w:sz="0" w:space="0" w:color="auto"/>
              </w:divBdr>
            </w:div>
            <w:div w:id="214539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66494">
      <w:bodyDiv w:val="1"/>
      <w:marLeft w:val="0"/>
      <w:marRight w:val="0"/>
      <w:marTop w:val="0"/>
      <w:marBottom w:val="0"/>
      <w:divBdr>
        <w:top w:val="none" w:sz="0" w:space="0" w:color="auto"/>
        <w:left w:val="none" w:sz="0" w:space="0" w:color="auto"/>
        <w:bottom w:val="none" w:sz="0" w:space="0" w:color="auto"/>
        <w:right w:val="none" w:sz="0" w:space="0" w:color="auto"/>
      </w:divBdr>
    </w:div>
    <w:div w:id="1424952381">
      <w:bodyDiv w:val="1"/>
      <w:marLeft w:val="0"/>
      <w:marRight w:val="0"/>
      <w:marTop w:val="0"/>
      <w:marBottom w:val="0"/>
      <w:divBdr>
        <w:top w:val="none" w:sz="0" w:space="0" w:color="auto"/>
        <w:left w:val="none" w:sz="0" w:space="0" w:color="auto"/>
        <w:bottom w:val="none" w:sz="0" w:space="0" w:color="auto"/>
        <w:right w:val="none" w:sz="0" w:space="0" w:color="auto"/>
      </w:divBdr>
    </w:div>
    <w:div w:id="1435788336">
      <w:bodyDiv w:val="1"/>
      <w:marLeft w:val="0"/>
      <w:marRight w:val="0"/>
      <w:marTop w:val="0"/>
      <w:marBottom w:val="0"/>
      <w:divBdr>
        <w:top w:val="none" w:sz="0" w:space="0" w:color="auto"/>
        <w:left w:val="none" w:sz="0" w:space="0" w:color="auto"/>
        <w:bottom w:val="none" w:sz="0" w:space="0" w:color="auto"/>
        <w:right w:val="none" w:sz="0" w:space="0" w:color="auto"/>
      </w:divBdr>
      <w:divsChild>
        <w:div w:id="1081567458">
          <w:marLeft w:val="0"/>
          <w:marRight w:val="0"/>
          <w:marTop w:val="0"/>
          <w:marBottom w:val="0"/>
          <w:divBdr>
            <w:top w:val="none" w:sz="0" w:space="0" w:color="auto"/>
            <w:left w:val="none" w:sz="0" w:space="0" w:color="auto"/>
            <w:bottom w:val="none" w:sz="0" w:space="0" w:color="auto"/>
            <w:right w:val="none" w:sz="0" w:space="0" w:color="auto"/>
          </w:divBdr>
          <w:divsChild>
            <w:div w:id="175643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13023">
      <w:bodyDiv w:val="1"/>
      <w:marLeft w:val="0"/>
      <w:marRight w:val="0"/>
      <w:marTop w:val="0"/>
      <w:marBottom w:val="0"/>
      <w:divBdr>
        <w:top w:val="none" w:sz="0" w:space="0" w:color="auto"/>
        <w:left w:val="none" w:sz="0" w:space="0" w:color="auto"/>
        <w:bottom w:val="none" w:sz="0" w:space="0" w:color="auto"/>
        <w:right w:val="none" w:sz="0" w:space="0" w:color="auto"/>
      </w:divBdr>
      <w:divsChild>
        <w:div w:id="364402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2867326">
      <w:bodyDiv w:val="1"/>
      <w:marLeft w:val="0"/>
      <w:marRight w:val="0"/>
      <w:marTop w:val="0"/>
      <w:marBottom w:val="0"/>
      <w:divBdr>
        <w:top w:val="none" w:sz="0" w:space="0" w:color="auto"/>
        <w:left w:val="none" w:sz="0" w:space="0" w:color="auto"/>
        <w:bottom w:val="none" w:sz="0" w:space="0" w:color="auto"/>
        <w:right w:val="none" w:sz="0" w:space="0" w:color="auto"/>
      </w:divBdr>
    </w:div>
    <w:div w:id="1482964843">
      <w:bodyDiv w:val="1"/>
      <w:marLeft w:val="0"/>
      <w:marRight w:val="0"/>
      <w:marTop w:val="0"/>
      <w:marBottom w:val="0"/>
      <w:divBdr>
        <w:top w:val="none" w:sz="0" w:space="0" w:color="auto"/>
        <w:left w:val="none" w:sz="0" w:space="0" w:color="auto"/>
        <w:bottom w:val="none" w:sz="0" w:space="0" w:color="auto"/>
        <w:right w:val="none" w:sz="0" w:space="0" w:color="auto"/>
      </w:divBdr>
    </w:div>
    <w:div w:id="1526669519">
      <w:bodyDiv w:val="1"/>
      <w:marLeft w:val="0"/>
      <w:marRight w:val="0"/>
      <w:marTop w:val="0"/>
      <w:marBottom w:val="0"/>
      <w:divBdr>
        <w:top w:val="none" w:sz="0" w:space="0" w:color="auto"/>
        <w:left w:val="none" w:sz="0" w:space="0" w:color="auto"/>
        <w:bottom w:val="none" w:sz="0" w:space="0" w:color="auto"/>
        <w:right w:val="none" w:sz="0" w:space="0" w:color="auto"/>
      </w:divBdr>
    </w:div>
    <w:div w:id="1536581260">
      <w:bodyDiv w:val="1"/>
      <w:marLeft w:val="0"/>
      <w:marRight w:val="0"/>
      <w:marTop w:val="0"/>
      <w:marBottom w:val="0"/>
      <w:divBdr>
        <w:top w:val="none" w:sz="0" w:space="0" w:color="auto"/>
        <w:left w:val="none" w:sz="0" w:space="0" w:color="auto"/>
        <w:bottom w:val="none" w:sz="0" w:space="0" w:color="auto"/>
        <w:right w:val="none" w:sz="0" w:space="0" w:color="auto"/>
      </w:divBdr>
    </w:div>
    <w:div w:id="1569262807">
      <w:bodyDiv w:val="1"/>
      <w:marLeft w:val="0"/>
      <w:marRight w:val="0"/>
      <w:marTop w:val="0"/>
      <w:marBottom w:val="0"/>
      <w:divBdr>
        <w:top w:val="none" w:sz="0" w:space="0" w:color="auto"/>
        <w:left w:val="none" w:sz="0" w:space="0" w:color="auto"/>
        <w:bottom w:val="none" w:sz="0" w:space="0" w:color="auto"/>
        <w:right w:val="none" w:sz="0" w:space="0" w:color="auto"/>
      </w:divBdr>
    </w:div>
    <w:div w:id="1576166069">
      <w:bodyDiv w:val="1"/>
      <w:marLeft w:val="0"/>
      <w:marRight w:val="0"/>
      <w:marTop w:val="0"/>
      <w:marBottom w:val="0"/>
      <w:divBdr>
        <w:top w:val="none" w:sz="0" w:space="0" w:color="auto"/>
        <w:left w:val="none" w:sz="0" w:space="0" w:color="auto"/>
        <w:bottom w:val="none" w:sz="0" w:space="0" w:color="auto"/>
        <w:right w:val="none" w:sz="0" w:space="0" w:color="auto"/>
      </w:divBdr>
    </w:div>
    <w:div w:id="1616133195">
      <w:bodyDiv w:val="1"/>
      <w:marLeft w:val="0"/>
      <w:marRight w:val="0"/>
      <w:marTop w:val="0"/>
      <w:marBottom w:val="0"/>
      <w:divBdr>
        <w:top w:val="none" w:sz="0" w:space="0" w:color="auto"/>
        <w:left w:val="none" w:sz="0" w:space="0" w:color="auto"/>
        <w:bottom w:val="none" w:sz="0" w:space="0" w:color="auto"/>
        <w:right w:val="none" w:sz="0" w:space="0" w:color="auto"/>
      </w:divBdr>
      <w:divsChild>
        <w:div w:id="996804397">
          <w:marLeft w:val="0"/>
          <w:marRight w:val="0"/>
          <w:marTop w:val="0"/>
          <w:marBottom w:val="0"/>
          <w:divBdr>
            <w:top w:val="none" w:sz="0" w:space="0" w:color="auto"/>
            <w:left w:val="none" w:sz="0" w:space="0" w:color="auto"/>
            <w:bottom w:val="none" w:sz="0" w:space="0" w:color="auto"/>
            <w:right w:val="none" w:sz="0" w:space="0" w:color="auto"/>
          </w:divBdr>
          <w:divsChild>
            <w:div w:id="76083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93108">
      <w:bodyDiv w:val="1"/>
      <w:marLeft w:val="0"/>
      <w:marRight w:val="0"/>
      <w:marTop w:val="0"/>
      <w:marBottom w:val="0"/>
      <w:divBdr>
        <w:top w:val="none" w:sz="0" w:space="0" w:color="auto"/>
        <w:left w:val="none" w:sz="0" w:space="0" w:color="auto"/>
        <w:bottom w:val="none" w:sz="0" w:space="0" w:color="auto"/>
        <w:right w:val="none" w:sz="0" w:space="0" w:color="auto"/>
      </w:divBdr>
    </w:div>
    <w:div w:id="1631789190">
      <w:bodyDiv w:val="1"/>
      <w:marLeft w:val="0"/>
      <w:marRight w:val="0"/>
      <w:marTop w:val="0"/>
      <w:marBottom w:val="0"/>
      <w:divBdr>
        <w:top w:val="none" w:sz="0" w:space="0" w:color="auto"/>
        <w:left w:val="none" w:sz="0" w:space="0" w:color="auto"/>
        <w:bottom w:val="none" w:sz="0" w:space="0" w:color="auto"/>
        <w:right w:val="none" w:sz="0" w:space="0" w:color="auto"/>
      </w:divBdr>
    </w:div>
    <w:div w:id="1644188462">
      <w:bodyDiv w:val="1"/>
      <w:marLeft w:val="0"/>
      <w:marRight w:val="0"/>
      <w:marTop w:val="0"/>
      <w:marBottom w:val="0"/>
      <w:divBdr>
        <w:top w:val="none" w:sz="0" w:space="0" w:color="auto"/>
        <w:left w:val="none" w:sz="0" w:space="0" w:color="auto"/>
        <w:bottom w:val="none" w:sz="0" w:space="0" w:color="auto"/>
        <w:right w:val="none" w:sz="0" w:space="0" w:color="auto"/>
      </w:divBdr>
    </w:div>
    <w:div w:id="1653562894">
      <w:bodyDiv w:val="1"/>
      <w:marLeft w:val="0"/>
      <w:marRight w:val="0"/>
      <w:marTop w:val="0"/>
      <w:marBottom w:val="0"/>
      <w:divBdr>
        <w:top w:val="none" w:sz="0" w:space="0" w:color="auto"/>
        <w:left w:val="none" w:sz="0" w:space="0" w:color="auto"/>
        <w:bottom w:val="none" w:sz="0" w:space="0" w:color="auto"/>
        <w:right w:val="none" w:sz="0" w:space="0" w:color="auto"/>
      </w:divBdr>
      <w:divsChild>
        <w:div w:id="1110931453">
          <w:marLeft w:val="0"/>
          <w:marRight w:val="0"/>
          <w:marTop w:val="0"/>
          <w:marBottom w:val="0"/>
          <w:divBdr>
            <w:top w:val="none" w:sz="0" w:space="0" w:color="auto"/>
            <w:left w:val="none" w:sz="0" w:space="0" w:color="auto"/>
            <w:bottom w:val="none" w:sz="0" w:space="0" w:color="auto"/>
            <w:right w:val="none" w:sz="0" w:space="0" w:color="auto"/>
          </w:divBdr>
          <w:divsChild>
            <w:div w:id="1003317503">
              <w:marLeft w:val="0"/>
              <w:marRight w:val="0"/>
              <w:marTop w:val="0"/>
              <w:marBottom w:val="0"/>
              <w:divBdr>
                <w:top w:val="none" w:sz="0" w:space="0" w:color="auto"/>
                <w:left w:val="none" w:sz="0" w:space="0" w:color="auto"/>
                <w:bottom w:val="none" w:sz="0" w:space="0" w:color="auto"/>
                <w:right w:val="none" w:sz="0" w:space="0" w:color="auto"/>
              </w:divBdr>
            </w:div>
            <w:div w:id="596133216">
              <w:marLeft w:val="0"/>
              <w:marRight w:val="0"/>
              <w:marTop w:val="0"/>
              <w:marBottom w:val="0"/>
              <w:divBdr>
                <w:top w:val="none" w:sz="0" w:space="0" w:color="auto"/>
                <w:left w:val="none" w:sz="0" w:space="0" w:color="auto"/>
                <w:bottom w:val="none" w:sz="0" w:space="0" w:color="auto"/>
                <w:right w:val="none" w:sz="0" w:space="0" w:color="auto"/>
              </w:divBdr>
            </w:div>
            <w:div w:id="281618269">
              <w:marLeft w:val="0"/>
              <w:marRight w:val="0"/>
              <w:marTop w:val="0"/>
              <w:marBottom w:val="0"/>
              <w:divBdr>
                <w:top w:val="none" w:sz="0" w:space="0" w:color="auto"/>
                <w:left w:val="none" w:sz="0" w:space="0" w:color="auto"/>
                <w:bottom w:val="none" w:sz="0" w:space="0" w:color="auto"/>
                <w:right w:val="none" w:sz="0" w:space="0" w:color="auto"/>
              </w:divBdr>
            </w:div>
            <w:div w:id="1045524310">
              <w:marLeft w:val="0"/>
              <w:marRight w:val="0"/>
              <w:marTop w:val="0"/>
              <w:marBottom w:val="0"/>
              <w:divBdr>
                <w:top w:val="none" w:sz="0" w:space="0" w:color="auto"/>
                <w:left w:val="none" w:sz="0" w:space="0" w:color="auto"/>
                <w:bottom w:val="none" w:sz="0" w:space="0" w:color="auto"/>
                <w:right w:val="none" w:sz="0" w:space="0" w:color="auto"/>
              </w:divBdr>
            </w:div>
            <w:div w:id="1877814084">
              <w:marLeft w:val="0"/>
              <w:marRight w:val="0"/>
              <w:marTop w:val="0"/>
              <w:marBottom w:val="0"/>
              <w:divBdr>
                <w:top w:val="none" w:sz="0" w:space="0" w:color="auto"/>
                <w:left w:val="none" w:sz="0" w:space="0" w:color="auto"/>
                <w:bottom w:val="none" w:sz="0" w:space="0" w:color="auto"/>
                <w:right w:val="none" w:sz="0" w:space="0" w:color="auto"/>
              </w:divBdr>
            </w:div>
            <w:div w:id="1654674583">
              <w:marLeft w:val="0"/>
              <w:marRight w:val="0"/>
              <w:marTop w:val="0"/>
              <w:marBottom w:val="0"/>
              <w:divBdr>
                <w:top w:val="none" w:sz="0" w:space="0" w:color="auto"/>
                <w:left w:val="none" w:sz="0" w:space="0" w:color="auto"/>
                <w:bottom w:val="none" w:sz="0" w:space="0" w:color="auto"/>
                <w:right w:val="none" w:sz="0" w:space="0" w:color="auto"/>
              </w:divBdr>
            </w:div>
            <w:div w:id="89570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371849">
      <w:bodyDiv w:val="1"/>
      <w:marLeft w:val="0"/>
      <w:marRight w:val="0"/>
      <w:marTop w:val="0"/>
      <w:marBottom w:val="0"/>
      <w:divBdr>
        <w:top w:val="none" w:sz="0" w:space="0" w:color="auto"/>
        <w:left w:val="none" w:sz="0" w:space="0" w:color="auto"/>
        <w:bottom w:val="none" w:sz="0" w:space="0" w:color="auto"/>
        <w:right w:val="none" w:sz="0" w:space="0" w:color="auto"/>
      </w:divBdr>
    </w:div>
    <w:div w:id="1660499074">
      <w:bodyDiv w:val="1"/>
      <w:marLeft w:val="0"/>
      <w:marRight w:val="0"/>
      <w:marTop w:val="0"/>
      <w:marBottom w:val="0"/>
      <w:divBdr>
        <w:top w:val="none" w:sz="0" w:space="0" w:color="auto"/>
        <w:left w:val="none" w:sz="0" w:space="0" w:color="auto"/>
        <w:bottom w:val="none" w:sz="0" w:space="0" w:color="auto"/>
        <w:right w:val="none" w:sz="0" w:space="0" w:color="auto"/>
      </w:divBdr>
    </w:div>
    <w:div w:id="1686593865">
      <w:bodyDiv w:val="1"/>
      <w:marLeft w:val="0"/>
      <w:marRight w:val="0"/>
      <w:marTop w:val="0"/>
      <w:marBottom w:val="0"/>
      <w:divBdr>
        <w:top w:val="none" w:sz="0" w:space="0" w:color="auto"/>
        <w:left w:val="none" w:sz="0" w:space="0" w:color="auto"/>
        <w:bottom w:val="none" w:sz="0" w:space="0" w:color="auto"/>
        <w:right w:val="none" w:sz="0" w:space="0" w:color="auto"/>
      </w:divBdr>
    </w:div>
    <w:div w:id="1702901431">
      <w:bodyDiv w:val="1"/>
      <w:marLeft w:val="0"/>
      <w:marRight w:val="0"/>
      <w:marTop w:val="0"/>
      <w:marBottom w:val="0"/>
      <w:divBdr>
        <w:top w:val="none" w:sz="0" w:space="0" w:color="auto"/>
        <w:left w:val="none" w:sz="0" w:space="0" w:color="auto"/>
        <w:bottom w:val="none" w:sz="0" w:space="0" w:color="auto"/>
        <w:right w:val="none" w:sz="0" w:space="0" w:color="auto"/>
      </w:divBdr>
    </w:div>
    <w:div w:id="1751349969">
      <w:bodyDiv w:val="1"/>
      <w:marLeft w:val="0"/>
      <w:marRight w:val="0"/>
      <w:marTop w:val="0"/>
      <w:marBottom w:val="0"/>
      <w:divBdr>
        <w:top w:val="none" w:sz="0" w:space="0" w:color="auto"/>
        <w:left w:val="none" w:sz="0" w:space="0" w:color="auto"/>
        <w:bottom w:val="none" w:sz="0" w:space="0" w:color="auto"/>
        <w:right w:val="none" w:sz="0" w:space="0" w:color="auto"/>
      </w:divBdr>
    </w:div>
    <w:div w:id="1759718098">
      <w:bodyDiv w:val="1"/>
      <w:marLeft w:val="0"/>
      <w:marRight w:val="0"/>
      <w:marTop w:val="0"/>
      <w:marBottom w:val="0"/>
      <w:divBdr>
        <w:top w:val="none" w:sz="0" w:space="0" w:color="auto"/>
        <w:left w:val="none" w:sz="0" w:space="0" w:color="auto"/>
        <w:bottom w:val="none" w:sz="0" w:space="0" w:color="auto"/>
        <w:right w:val="none" w:sz="0" w:space="0" w:color="auto"/>
      </w:divBdr>
    </w:div>
    <w:div w:id="1787695970">
      <w:bodyDiv w:val="1"/>
      <w:marLeft w:val="0"/>
      <w:marRight w:val="0"/>
      <w:marTop w:val="0"/>
      <w:marBottom w:val="0"/>
      <w:divBdr>
        <w:top w:val="none" w:sz="0" w:space="0" w:color="auto"/>
        <w:left w:val="none" w:sz="0" w:space="0" w:color="auto"/>
        <w:bottom w:val="none" w:sz="0" w:space="0" w:color="auto"/>
        <w:right w:val="none" w:sz="0" w:space="0" w:color="auto"/>
      </w:divBdr>
    </w:div>
    <w:div w:id="1789621827">
      <w:bodyDiv w:val="1"/>
      <w:marLeft w:val="0"/>
      <w:marRight w:val="0"/>
      <w:marTop w:val="0"/>
      <w:marBottom w:val="0"/>
      <w:divBdr>
        <w:top w:val="none" w:sz="0" w:space="0" w:color="auto"/>
        <w:left w:val="none" w:sz="0" w:space="0" w:color="auto"/>
        <w:bottom w:val="none" w:sz="0" w:space="0" w:color="auto"/>
        <w:right w:val="none" w:sz="0" w:space="0" w:color="auto"/>
      </w:divBdr>
    </w:div>
    <w:div w:id="1793742481">
      <w:bodyDiv w:val="1"/>
      <w:marLeft w:val="0"/>
      <w:marRight w:val="0"/>
      <w:marTop w:val="0"/>
      <w:marBottom w:val="0"/>
      <w:divBdr>
        <w:top w:val="none" w:sz="0" w:space="0" w:color="auto"/>
        <w:left w:val="none" w:sz="0" w:space="0" w:color="auto"/>
        <w:bottom w:val="none" w:sz="0" w:space="0" w:color="auto"/>
        <w:right w:val="none" w:sz="0" w:space="0" w:color="auto"/>
      </w:divBdr>
      <w:divsChild>
        <w:div w:id="1041709783">
          <w:marLeft w:val="0"/>
          <w:marRight w:val="0"/>
          <w:marTop w:val="0"/>
          <w:marBottom w:val="0"/>
          <w:divBdr>
            <w:top w:val="none" w:sz="0" w:space="0" w:color="auto"/>
            <w:left w:val="none" w:sz="0" w:space="0" w:color="auto"/>
            <w:bottom w:val="none" w:sz="0" w:space="0" w:color="auto"/>
            <w:right w:val="none" w:sz="0" w:space="0" w:color="auto"/>
          </w:divBdr>
          <w:divsChild>
            <w:div w:id="2108427835">
              <w:marLeft w:val="0"/>
              <w:marRight w:val="0"/>
              <w:marTop w:val="0"/>
              <w:marBottom w:val="0"/>
              <w:divBdr>
                <w:top w:val="none" w:sz="0" w:space="0" w:color="auto"/>
                <w:left w:val="none" w:sz="0" w:space="0" w:color="auto"/>
                <w:bottom w:val="none" w:sz="0" w:space="0" w:color="auto"/>
                <w:right w:val="none" w:sz="0" w:space="0" w:color="auto"/>
              </w:divBdr>
            </w:div>
            <w:div w:id="1807237868">
              <w:marLeft w:val="0"/>
              <w:marRight w:val="0"/>
              <w:marTop w:val="0"/>
              <w:marBottom w:val="0"/>
              <w:divBdr>
                <w:top w:val="none" w:sz="0" w:space="0" w:color="auto"/>
                <w:left w:val="none" w:sz="0" w:space="0" w:color="auto"/>
                <w:bottom w:val="none" w:sz="0" w:space="0" w:color="auto"/>
                <w:right w:val="none" w:sz="0" w:space="0" w:color="auto"/>
              </w:divBdr>
            </w:div>
            <w:div w:id="1868835243">
              <w:marLeft w:val="0"/>
              <w:marRight w:val="0"/>
              <w:marTop w:val="0"/>
              <w:marBottom w:val="0"/>
              <w:divBdr>
                <w:top w:val="none" w:sz="0" w:space="0" w:color="auto"/>
                <w:left w:val="none" w:sz="0" w:space="0" w:color="auto"/>
                <w:bottom w:val="none" w:sz="0" w:space="0" w:color="auto"/>
                <w:right w:val="none" w:sz="0" w:space="0" w:color="auto"/>
              </w:divBdr>
            </w:div>
            <w:div w:id="317996941">
              <w:marLeft w:val="0"/>
              <w:marRight w:val="0"/>
              <w:marTop w:val="0"/>
              <w:marBottom w:val="0"/>
              <w:divBdr>
                <w:top w:val="none" w:sz="0" w:space="0" w:color="auto"/>
                <w:left w:val="none" w:sz="0" w:space="0" w:color="auto"/>
                <w:bottom w:val="none" w:sz="0" w:space="0" w:color="auto"/>
                <w:right w:val="none" w:sz="0" w:space="0" w:color="auto"/>
              </w:divBdr>
            </w:div>
            <w:div w:id="80616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984215">
      <w:bodyDiv w:val="1"/>
      <w:marLeft w:val="0"/>
      <w:marRight w:val="0"/>
      <w:marTop w:val="0"/>
      <w:marBottom w:val="0"/>
      <w:divBdr>
        <w:top w:val="none" w:sz="0" w:space="0" w:color="auto"/>
        <w:left w:val="none" w:sz="0" w:space="0" w:color="auto"/>
        <w:bottom w:val="none" w:sz="0" w:space="0" w:color="auto"/>
        <w:right w:val="none" w:sz="0" w:space="0" w:color="auto"/>
      </w:divBdr>
    </w:div>
    <w:div w:id="1808813883">
      <w:bodyDiv w:val="1"/>
      <w:marLeft w:val="0"/>
      <w:marRight w:val="0"/>
      <w:marTop w:val="0"/>
      <w:marBottom w:val="0"/>
      <w:divBdr>
        <w:top w:val="none" w:sz="0" w:space="0" w:color="auto"/>
        <w:left w:val="none" w:sz="0" w:space="0" w:color="auto"/>
        <w:bottom w:val="none" w:sz="0" w:space="0" w:color="auto"/>
        <w:right w:val="none" w:sz="0" w:space="0" w:color="auto"/>
      </w:divBdr>
    </w:div>
    <w:div w:id="1837498689">
      <w:bodyDiv w:val="1"/>
      <w:marLeft w:val="0"/>
      <w:marRight w:val="0"/>
      <w:marTop w:val="0"/>
      <w:marBottom w:val="0"/>
      <w:divBdr>
        <w:top w:val="none" w:sz="0" w:space="0" w:color="auto"/>
        <w:left w:val="none" w:sz="0" w:space="0" w:color="auto"/>
        <w:bottom w:val="none" w:sz="0" w:space="0" w:color="auto"/>
        <w:right w:val="none" w:sz="0" w:space="0" w:color="auto"/>
      </w:divBdr>
      <w:divsChild>
        <w:div w:id="928731021">
          <w:marLeft w:val="0"/>
          <w:marRight w:val="0"/>
          <w:marTop w:val="0"/>
          <w:marBottom w:val="0"/>
          <w:divBdr>
            <w:top w:val="none" w:sz="0" w:space="0" w:color="auto"/>
            <w:left w:val="none" w:sz="0" w:space="0" w:color="auto"/>
            <w:bottom w:val="none" w:sz="0" w:space="0" w:color="auto"/>
            <w:right w:val="none" w:sz="0" w:space="0" w:color="auto"/>
          </w:divBdr>
          <w:divsChild>
            <w:div w:id="88487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18302">
      <w:bodyDiv w:val="1"/>
      <w:marLeft w:val="0"/>
      <w:marRight w:val="0"/>
      <w:marTop w:val="0"/>
      <w:marBottom w:val="0"/>
      <w:divBdr>
        <w:top w:val="none" w:sz="0" w:space="0" w:color="auto"/>
        <w:left w:val="none" w:sz="0" w:space="0" w:color="auto"/>
        <w:bottom w:val="none" w:sz="0" w:space="0" w:color="auto"/>
        <w:right w:val="none" w:sz="0" w:space="0" w:color="auto"/>
      </w:divBdr>
      <w:divsChild>
        <w:div w:id="1812091973">
          <w:marLeft w:val="0"/>
          <w:marRight w:val="0"/>
          <w:marTop w:val="0"/>
          <w:marBottom w:val="0"/>
          <w:divBdr>
            <w:top w:val="none" w:sz="0" w:space="0" w:color="auto"/>
            <w:left w:val="none" w:sz="0" w:space="0" w:color="auto"/>
            <w:bottom w:val="none" w:sz="0" w:space="0" w:color="auto"/>
            <w:right w:val="none" w:sz="0" w:space="0" w:color="auto"/>
          </w:divBdr>
          <w:divsChild>
            <w:div w:id="135596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934202">
      <w:bodyDiv w:val="1"/>
      <w:marLeft w:val="0"/>
      <w:marRight w:val="0"/>
      <w:marTop w:val="0"/>
      <w:marBottom w:val="0"/>
      <w:divBdr>
        <w:top w:val="none" w:sz="0" w:space="0" w:color="auto"/>
        <w:left w:val="none" w:sz="0" w:space="0" w:color="auto"/>
        <w:bottom w:val="none" w:sz="0" w:space="0" w:color="auto"/>
        <w:right w:val="none" w:sz="0" w:space="0" w:color="auto"/>
      </w:divBdr>
      <w:divsChild>
        <w:div w:id="1376471315">
          <w:marLeft w:val="0"/>
          <w:marRight w:val="0"/>
          <w:marTop w:val="0"/>
          <w:marBottom w:val="0"/>
          <w:divBdr>
            <w:top w:val="none" w:sz="0" w:space="0" w:color="auto"/>
            <w:left w:val="none" w:sz="0" w:space="0" w:color="auto"/>
            <w:bottom w:val="none" w:sz="0" w:space="0" w:color="auto"/>
            <w:right w:val="none" w:sz="0" w:space="0" w:color="auto"/>
          </w:divBdr>
          <w:divsChild>
            <w:div w:id="7342101">
              <w:marLeft w:val="0"/>
              <w:marRight w:val="0"/>
              <w:marTop w:val="0"/>
              <w:marBottom w:val="0"/>
              <w:divBdr>
                <w:top w:val="none" w:sz="0" w:space="0" w:color="auto"/>
                <w:left w:val="none" w:sz="0" w:space="0" w:color="auto"/>
                <w:bottom w:val="none" w:sz="0" w:space="0" w:color="auto"/>
                <w:right w:val="none" w:sz="0" w:space="0" w:color="auto"/>
              </w:divBdr>
            </w:div>
            <w:div w:id="65300847">
              <w:marLeft w:val="0"/>
              <w:marRight w:val="0"/>
              <w:marTop w:val="0"/>
              <w:marBottom w:val="0"/>
              <w:divBdr>
                <w:top w:val="none" w:sz="0" w:space="0" w:color="auto"/>
                <w:left w:val="none" w:sz="0" w:space="0" w:color="auto"/>
                <w:bottom w:val="none" w:sz="0" w:space="0" w:color="auto"/>
                <w:right w:val="none" w:sz="0" w:space="0" w:color="auto"/>
              </w:divBdr>
            </w:div>
            <w:div w:id="66732824">
              <w:marLeft w:val="0"/>
              <w:marRight w:val="0"/>
              <w:marTop w:val="0"/>
              <w:marBottom w:val="0"/>
              <w:divBdr>
                <w:top w:val="none" w:sz="0" w:space="0" w:color="auto"/>
                <w:left w:val="none" w:sz="0" w:space="0" w:color="auto"/>
                <w:bottom w:val="none" w:sz="0" w:space="0" w:color="auto"/>
                <w:right w:val="none" w:sz="0" w:space="0" w:color="auto"/>
              </w:divBdr>
            </w:div>
            <w:div w:id="225530675">
              <w:marLeft w:val="0"/>
              <w:marRight w:val="0"/>
              <w:marTop w:val="0"/>
              <w:marBottom w:val="0"/>
              <w:divBdr>
                <w:top w:val="none" w:sz="0" w:space="0" w:color="auto"/>
                <w:left w:val="none" w:sz="0" w:space="0" w:color="auto"/>
                <w:bottom w:val="none" w:sz="0" w:space="0" w:color="auto"/>
                <w:right w:val="none" w:sz="0" w:space="0" w:color="auto"/>
              </w:divBdr>
            </w:div>
            <w:div w:id="225652598">
              <w:marLeft w:val="0"/>
              <w:marRight w:val="0"/>
              <w:marTop w:val="0"/>
              <w:marBottom w:val="0"/>
              <w:divBdr>
                <w:top w:val="none" w:sz="0" w:space="0" w:color="auto"/>
                <w:left w:val="none" w:sz="0" w:space="0" w:color="auto"/>
                <w:bottom w:val="none" w:sz="0" w:space="0" w:color="auto"/>
                <w:right w:val="none" w:sz="0" w:space="0" w:color="auto"/>
              </w:divBdr>
            </w:div>
            <w:div w:id="236284325">
              <w:marLeft w:val="0"/>
              <w:marRight w:val="0"/>
              <w:marTop w:val="0"/>
              <w:marBottom w:val="0"/>
              <w:divBdr>
                <w:top w:val="none" w:sz="0" w:space="0" w:color="auto"/>
                <w:left w:val="none" w:sz="0" w:space="0" w:color="auto"/>
                <w:bottom w:val="none" w:sz="0" w:space="0" w:color="auto"/>
                <w:right w:val="none" w:sz="0" w:space="0" w:color="auto"/>
              </w:divBdr>
            </w:div>
            <w:div w:id="305404866">
              <w:marLeft w:val="0"/>
              <w:marRight w:val="0"/>
              <w:marTop w:val="0"/>
              <w:marBottom w:val="0"/>
              <w:divBdr>
                <w:top w:val="none" w:sz="0" w:space="0" w:color="auto"/>
                <w:left w:val="none" w:sz="0" w:space="0" w:color="auto"/>
                <w:bottom w:val="none" w:sz="0" w:space="0" w:color="auto"/>
                <w:right w:val="none" w:sz="0" w:space="0" w:color="auto"/>
              </w:divBdr>
            </w:div>
            <w:div w:id="318921094">
              <w:marLeft w:val="0"/>
              <w:marRight w:val="0"/>
              <w:marTop w:val="0"/>
              <w:marBottom w:val="0"/>
              <w:divBdr>
                <w:top w:val="none" w:sz="0" w:space="0" w:color="auto"/>
                <w:left w:val="none" w:sz="0" w:space="0" w:color="auto"/>
                <w:bottom w:val="none" w:sz="0" w:space="0" w:color="auto"/>
                <w:right w:val="none" w:sz="0" w:space="0" w:color="auto"/>
              </w:divBdr>
            </w:div>
            <w:div w:id="390468821">
              <w:marLeft w:val="0"/>
              <w:marRight w:val="0"/>
              <w:marTop w:val="0"/>
              <w:marBottom w:val="0"/>
              <w:divBdr>
                <w:top w:val="none" w:sz="0" w:space="0" w:color="auto"/>
                <w:left w:val="none" w:sz="0" w:space="0" w:color="auto"/>
                <w:bottom w:val="none" w:sz="0" w:space="0" w:color="auto"/>
                <w:right w:val="none" w:sz="0" w:space="0" w:color="auto"/>
              </w:divBdr>
            </w:div>
            <w:div w:id="414671086">
              <w:marLeft w:val="0"/>
              <w:marRight w:val="0"/>
              <w:marTop w:val="0"/>
              <w:marBottom w:val="0"/>
              <w:divBdr>
                <w:top w:val="none" w:sz="0" w:space="0" w:color="auto"/>
                <w:left w:val="none" w:sz="0" w:space="0" w:color="auto"/>
                <w:bottom w:val="none" w:sz="0" w:space="0" w:color="auto"/>
                <w:right w:val="none" w:sz="0" w:space="0" w:color="auto"/>
              </w:divBdr>
            </w:div>
            <w:div w:id="454325189">
              <w:marLeft w:val="0"/>
              <w:marRight w:val="0"/>
              <w:marTop w:val="0"/>
              <w:marBottom w:val="0"/>
              <w:divBdr>
                <w:top w:val="none" w:sz="0" w:space="0" w:color="auto"/>
                <w:left w:val="none" w:sz="0" w:space="0" w:color="auto"/>
                <w:bottom w:val="none" w:sz="0" w:space="0" w:color="auto"/>
                <w:right w:val="none" w:sz="0" w:space="0" w:color="auto"/>
              </w:divBdr>
            </w:div>
            <w:div w:id="606159830">
              <w:marLeft w:val="0"/>
              <w:marRight w:val="0"/>
              <w:marTop w:val="0"/>
              <w:marBottom w:val="0"/>
              <w:divBdr>
                <w:top w:val="none" w:sz="0" w:space="0" w:color="auto"/>
                <w:left w:val="none" w:sz="0" w:space="0" w:color="auto"/>
                <w:bottom w:val="none" w:sz="0" w:space="0" w:color="auto"/>
                <w:right w:val="none" w:sz="0" w:space="0" w:color="auto"/>
              </w:divBdr>
            </w:div>
            <w:div w:id="715936256">
              <w:marLeft w:val="0"/>
              <w:marRight w:val="0"/>
              <w:marTop w:val="0"/>
              <w:marBottom w:val="0"/>
              <w:divBdr>
                <w:top w:val="none" w:sz="0" w:space="0" w:color="auto"/>
                <w:left w:val="none" w:sz="0" w:space="0" w:color="auto"/>
                <w:bottom w:val="none" w:sz="0" w:space="0" w:color="auto"/>
                <w:right w:val="none" w:sz="0" w:space="0" w:color="auto"/>
              </w:divBdr>
            </w:div>
            <w:div w:id="808672332">
              <w:marLeft w:val="0"/>
              <w:marRight w:val="0"/>
              <w:marTop w:val="0"/>
              <w:marBottom w:val="0"/>
              <w:divBdr>
                <w:top w:val="none" w:sz="0" w:space="0" w:color="auto"/>
                <w:left w:val="none" w:sz="0" w:space="0" w:color="auto"/>
                <w:bottom w:val="none" w:sz="0" w:space="0" w:color="auto"/>
                <w:right w:val="none" w:sz="0" w:space="0" w:color="auto"/>
              </w:divBdr>
            </w:div>
            <w:div w:id="968514573">
              <w:marLeft w:val="0"/>
              <w:marRight w:val="0"/>
              <w:marTop w:val="0"/>
              <w:marBottom w:val="0"/>
              <w:divBdr>
                <w:top w:val="none" w:sz="0" w:space="0" w:color="auto"/>
                <w:left w:val="none" w:sz="0" w:space="0" w:color="auto"/>
                <w:bottom w:val="none" w:sz="0" w:space="0" w:color="auto"/>
                <w:right w:val="none" w:sz="0" w:space="0" w:color="auto"/>
              </w:divBdr>
            </w:div>
            <w:div w:id="1057364991">
              <w:marLeft w:val="0"/>
              <w:marRight w:val="0"/>
              <w:marTop w:val="0"/>
              <w:marBottom w:val="0"/>
              <w:divBdr>
                <w:top w:val="none" w:sz="0" w:space="0" w:color="auto"/>
                <w:left w:val="none" w:sz="0" w:space="0" w:color="auto"/>
                <w:bottom w:val="none" w:sz="0" w:space="0" w:color="auto"/>
                <w:right w:val="none" w:sz="0" w:space="0" w:color="auto"/>
              </w:divBdr>
            </w:div>
            <w:div w:id="1156605254">
              <w:marLeft w:val="0"/>
              <w:marRight w:val="0"/>
              <w:marTop w:val="0"/>
              <w:marBottom w:val="0"/>
              <w:divBdr>
                <w:top w:val="none" w:sz="0" w:space="0" w:color="auto"/>
                <w:left w:val="none" w:sz="0" w:space="0" w:color="auto"/>
                <w:bottom w:val="none" w:sz="0" w:space="0" w:color="auto"/>
                <w:right w:val="none" w:sz="0" w:space="0" w:color="auto"/>
              </w:divBdr>
            </w:div>
            <w:div w:id="1196192272">
              <w:marLeft w:val="0"/>
              <w:marRight w:val="0"/>
              <w:marTop w:val="0"/>
              <w:marBottom w:val="0"/>
              <w:divBdr>
                <w:top w:val="none" w:sz="0" w:space="0" w:color="auto"/>
                <w:left w:val="none" w:sz="0" w:space="0" w:color="auto"/>
                <w:bottom w:val="none" w:sz="0" w:space="0" w:color="auto"/>
                <w:right w:val="none" w:sz="0" w:space="0" w:color="auto"/>
              </w:divBdr>
            </w:div>
            <w:div w:id="1272586765">
              <w:marLeft w:val="0"/>
              <w:marRight w:val="0"/>
              <w:marTop w:val="0"/>
              <w:marBottom w:val="0"/>
              <w:divBdr>
                <w:top w:val="none" w:sz="0" w:space="0" w:color="auto"/>
                <w:left w:val="none" w:sz="0" w:space="0" w:color="auto"/>
                <w:bottom w:val="none" w:sz="0" w:space="0" w:color="auto"/>
                <w:right w:val="none" w:sz="0" w:space="0" w:color="auto"/>
              </w:divBdr>
            </w:div>
            <w:div w:id="1373925518">
              <w:marLeft w:val="0"/>
              <w:marRight w:val="0"/>
              <w:marTop w:val="0"/>
              <w:marBottom w:val="0"/>
              <w:divBdr>
                <w:top w:val="none" w:sz="0" w:space="0" w:color="auto"/>
                <w:left w:val="none" w:sz="0" w:space="0" w:color="auto"/>
                <w:bottom w:val="none" w:sz="0" w:space="0" w:color="auto"/>
                <w:right w:val="none" w:sz="0" w:space="0" w:color="auto"/>
              </w:divBdr>
            </w:div>
            <w:div w:id="1463187870">
              <w:marLeft w:val="0"/>
              <w:marRight w:val="0"/>
              <w:marTop w:val="0"/>
              <w:marBottom w:val="0"/>
              <w:divBdr>
                <w:top w:val="none" w:sz="0" w:space="0" w:color="auto"/>
                <w:left w:val="none" w:sz="0" w:space="0" w:color="auto"/>
                <w:bottom w:val="none" w:sz="0" w:space="0" w:color="auto"/>
                <w:right w:val="none" w:sz="0" w:space="0" w:color="auto"/>
              </w:divBdr>
            </w:div>
            <w:div w:id="1486975128">
              <w:marLeft w:val="0"/>
              <w:marRight w:val="0"/>
              <w:marTop w:val="0"/>
              <w:marBottom w:val="0"/>
              <w:divBdr>
                <w:top w:val="none" w:sz="0" w:space="0" w:color="auto"/>
                <w:left w:val="none" w:sz="0" w:space="0" w:color="auto"/>
                <w:bottom w:val="none" w:sz="0" w:space="0" w:color="auto"/>
                <w:right w:val="none" w:sz="0" w:space="0" w:color="auto"/>
              </w:divBdr>
            </w:div>
            <w:div w:id="1555237193">
              <w:marLeft w:val="0"/>
              <w:marRight w:val="0"/>
              <w:marTop w:val="0"/>
              <w:marBottom w:val="0"/>
              <w:divBdr>
                <w:top w:val="none" w:sz="0" w:space="0" w:color="auto"/>
                <w:left w:val="none" w:sz="0" w:space="0" w:color="auto"/>
                <w:bottom w:val="none" w:sz="0" w:space="0" w:color="auto"/>
                <w:right w:val="none" w:sz="0" w:space="0" w:color="auto"/>
              </w:divBdr>
            </w:div>
            <w:div w:id="1874227105">
              <w:marLeft w:val="0"/>
              <w:marRight w:val="0"/>
              <w:marTop w:val="0"/>
              <w:marBottom w:val="0"/>
              <w:divBdr>
                <w:top w:val="none" w:sz="0" w:space="0" w:color="auto"/>
                <w:left w:val="none" w:sz="0" w:space="0" w:color="auto"/>
                <w:bottom w:val="none" w:sz="0" w:space="0" w:color="auto"/>
                <w:right w:val="none" w:sz="0" w:space="0" w:color="auto"/>
              </w:divBdr>
            </w:div>
            <w:div w:id="1882981163">
              <w:marLeft w:val="0"/>
              <w:marRight w:val="0"/>
              <w:marTop w:val="0"/>
              <w:marBottom w:val="0"/>
              <w:divBdr>
                <w:top w:val="none" w:sz="0" w:space="0" w:color="auto"/>
                <w:left w:val="none" w:sz="0" w:space="0" w:color="auto"/>
                <w:bottom w:val="none" w:sz="0" w:space="0" w:color="auto"/>
                <w:right w:val="none" w:sz="0" w:space="0" w:color="auto"/>
              </w:divBdr>
            </w:div>
            <w:div w:id="1896038762">
              <w:marLeft w:val="0"/>
              <w:marRight w:val="0"/>
              <w:marTop w:val="0"/>
              <w:marBottom w:val="0"/>
              <w:divBdr>
                <w:top w:val="none" w:sz="0" w:space="0" w:color="auto"/>
                <w:left w:val="none" w:sz="0" w:space="0" w:color="auto"/>
                <w:bottom w:val="none" w:sz="0" w:space="0" w:color="auto"/>
                <w:right w:val="none" w:sz="0" w:space="0" w:color="auto"/>
              </w:divBdr>
            </w:div>
            <w:div w:id="1981882582">
              <w:marLeft w:val="0"/>
              <w:marRight w:val="0"/>
              <w:marTop w:val="0"/>
              <w:marBottom w:val="0"/>
              <w:divBdr>
                <w:top w:val="none" w:sz="0" w:space="0" w:color="auto"/>
                <w:left w:val="none" w:sz="0" w:space="0" w:color="auto"/>
                <w:bottom w:val="none" w:sz="0" w:space="0" w:color="auto"/>
                <w:right w:val="none" w:sz="0" w:space="0" w:color="auto"/>
              </w:divBdr>
            </w:div>
            <w:div w:id="2019235724">
              <w:marLeft w:val="0"/>
              <w:marRight w:val="0"/>
              <w:marTop w:val="0"/>
              <w:marBottom w:val="0"/>
              <w:divBdr>
                <w:top w:val="none" w:sz="0" w:space="0" w:color="auto"/>
                <w:left w:val="none" w:sz="0" w:space="0" w:color="auto"/>
                <w:bottom w:val="none" w:sz="0" w:space="0" w:color="auto"/>
                <w:right w:val="none" w:sz="0" w:space="0" w:color="auto"/>
              </w:divBdr>
            </w:div>
            <w:div w:id="208086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419364">
      <w:bodyDiv w:val="1"/>
      <w:marLeft w:val="0"/>
      <w:marRight w:val="0"/>
      <w:marTop w:val="0"/>
      <w:marBottom w:val="0"/>
      <w:divBdr>
        <w:top w:val="none" w:sz="0" w:space="0" w:color="auto"/>
        <w:left w:val="none" w:sz="0" w:space="0" w:color="auto"/>
        <w:bottom w:val="none" w:sz="0" w:space="0" w:color="auto"/>
        <w:right w:val="none" w:sz="0" w:space="0" w:color="auto"/>
      </w:divBdr>
    </w:div>
    <w:div w:id="1895264801">
      <w:bodyDiv w:val="1"/>
      <w:marLeft w:val="0"/>
      <w:marRight w:val="0"/>
      <w:marTop w:val="0"/>
      <w:marBottom w:val="0"/>
      <w:divBdr>
        <w:top w:val="none" w:sz="0" w:space="0" w:color="auto"/>
        <w:left w:val="none" w:sz="0" w:space="0" w:color="auto"/>
        <w:bottom w:val="none" w:sz="0" w:space="0" w:color="auto"/>
        <w:right w:val="none" w:sz="0" w:space="0" w:color="auto"/>
      </w:divBdr>
      <w:divsChild>
        <w:div w:id="1077438027">
          <w:marLeft w:val="0"/>
          <w:marRight w:val="0"/>
          <w:marTop w:val="0"/>
          <w:marBottom w:val="0"/>
          <w:divBdr>
            <w:top w:val="none" w:sz="0" w:space="0" w:color="auto"/>
            <w:left w:val="none" w:sz="0" w:space="0" w:color="auto"/>
            <w:bottom w:val="none" w:sz="0" w:space="0" w:color="auto"/>
            <w:right w:val="none" w:sz="0" w:space="0" w:color="auto"/>
          </w:divBdr>
          <w:divsChild>
            <w:div w:id="80284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168532">
      <w:bodyDiv w:val="1"/>
      <w:marLeft w:val="0"/>
      <w:marRight w:val="0"/>
      <w:marTop w:val="0"/>
      <w:marBottom w:val="0"/>
      <w:divBdr>
        <w:top w:val="none" w:sz="0" w:space="0" w:color="auto"/>
        <w:left w:val="none" w:sz="0" w:space="0" w:color="auto"/>
        <w:bottom w:val="none" w:sz="0" w:space="0" w:color="auto"/>
        <w:right w:val="none" w:sz="0" w:space="0" w:color="auto"/>
      </w:divBdr>
    </w:div>
    <w:div w:id="1904634420">
      <w:bodyDiv w:val="1"/>
      <w:marLeft w:val="0"/>
      <w:marRight w:val="0"/>
      <w:marTop w:val="0"/>
      <w:marBottom w:val="0"/>
      <w:divBdr>
        <w:top w:val="none" w:sz="0" w:space="0" w:color="auto"/>
        <w:left w:val="none" w:sz="0" w:space="0" w:color="auto"/>
        <w:bottom w:val="none" w:sz="0" w:space="0" w:color="auto"/>
        <w:right w:val="none" w:sz="0" w:space="0" w:color="auto"/>
      </w:divBdr>
      <w:divsChild>
        <w:div w:id="769086112">
          <w:marLeft w:val="0"/>
          <w:marRight w:val="0"/>
          <w:marTop w:val="0"/>
          <w:marBottom w:val="0"/>
          <w:divBdr>
            <w:top w:val="none" w:sz="0" w:space="0" w:color="auto"/>
            <w:left w:val="none" w:sz="0" w:space="0" w:color="auto"/>
            <w:bottom w:val="none" w:sz="0" w:space="0" w:color="auto"/>
            <w:right w:val="none" w:sz="0" w:space="0" w:color="auto"/>
          </w:divBdr>
          <w:divsChild>
            <w:div w:id="173423108">
              <w:marLeft w:val="0"/>
              <w:marRight w:val="0"/>
              <w:marTop w:val="0"/>
              <w:marBottom w:val="0"/>
              <w:divBdr>
                <w:top w:val="none" w:sz="0" w:space="0" w:color="auto"/>
                <w:left w:val="none" w:sz="0" w:space="0" w:color="auto"/>
                <w:bottom w:val="none" w:sz="0" w:space="0" w:color="auto"/>
                <w:right w:val="none" w:sz="0" w:space="0" w:color="auto"/>
              </w:divBdr>
            </w:div>
            <w:div w:id="200022205">
              <w:marLeft w:val="0"/>
              <w:marRight w:val="0"/>
              <w:marTop w:val="0"/>
              <w:marBottom w:val="0"/>
              <w:divBdr>
                <w:top w:val="none" w:sz="0" w:space="0" w:color="auto"/>
                <w:left w:val="none" w:sz="0" w:space="0" w:color="auto"/>
                <w:bottom w:val="none" w:sz="0" w:space="0" w:color="auto"/>
                <w:right w:val="none" w:sz="0" w:space="0" w:color="auto"/>
              </w:divBdr>
            </w:div>
            <w:div w:id="200820786">
              <w:marLeft w:val="0"/>
              <w:marRight w:val="0"/>
              <w:marTop w:val="0"/>
              <w:marBottom w:val="0"/>
              <w:divBdr>
                <w:top w:val="none" w:sz="0" w:space="0" w:color="auto"/>
                <w:left w:val="none" w:sz="0" w:space="0" w:color="auto"/>
                <w:bottom w:val="none" w:sz="0" w:space="0" w:color="auto"/>
                <w:right w:val="none" w:sz="0" w:space="0" w:color="auto"/>
              </w:divBdr>
            </w:div>
            <w:div w:id="231238677">
              <w:marLeft w:val="0"/>
              <w:marRight w:val="0"/>
              <w:marTop w:val="0"/>
              <w:marBottom w:val="0"/>
              <w:divBdr>
                <w:top w:val="none" w:sz="0" w:space="0" w:color="auto"/>
                <w:left w:val="none" w:sz="0" w:space="0" w:color="auto"/>
                <w:bottom w:val="none" w:sz="0" w:space="0" w:color="auto"/>
                <w:right w:val="none" w:sz="0" w:space="0" w:color="auto"/>
              </w:divBdr>
            </w:div>
            <w:div w:id="258569322">
              <w:marLeft w:val="0"/>
              <w:marRight w:val="0"/>
              <w:marTop w:val="0"/>
              <w:marBottom w:val="0"/>
              <w:divBdr>
                <w:top w:val="none" w:sz="0" w:space="0" w:color="auto"/>
                <w:left w:val="none" w:sz="0" w:space="0" w:color="auto"/>
                <w:bottom w:val="none" w:sz="0" w:space="0" w:color="auto"/>
                <w:right w:val="none" w:sz="0" w:space="0" w:color="auto"/>
              </w:divBdr>
            </w:div>
            <w:div w:id="277105520">
              <w:marLeft w:val="0"/>
              <w:marRight w:val="0"/>
              <w:marTop w:val="0"/>
              <w:marBottom w:val="0"/>
              <w:divBdr>
                <w:top w:val="none" w:sz="0" w:space="0" w:color="auto"/>
                <w:left w:val="none" w:sz="0" w:space="0" w:color="auto"/>
                <w:bottom w:val="none" w:sz="0" w:space="0" w:color="auto"/>
                <w:right w:val="none" w:sz="0" w:space="0" w:color="auto"/>
              </w:divBdr>
            </w:div>
            <w:div w:id="397634122">
              <w:marLeft w:val="0"/>
              <w:marRight w:val="0"/>
              <w:marTop w:val="0"/>
              <w:marBottom w:val="0"/>
              <w:divBdr>
                <w:top w:val="none" w:sz="0" w:space="0" w:color="auto"/>
                <w:left w:val="none" w:sz="0" w:space="0" w:color="auto"/>
                <w:bottom w:val="none" w:sz="0" w:space="0" w:color="auto"/>
                <w:right w:val="none" w:sz="0" w:space="0" w:color="auto"/>
              </w:divBdr>
            </w:div>
            <w:div w:id="411777796">
              <w:marLeft w:val="0"/>
              <w:marRight w:val="0"/>
              <w:marTop w:val="0"/>
              <w:marBottom w:val="0"/>
              <w:divBdr>
                <w:top w:val="none" w:sz="0" w:space="0" w:color="auto"/>
                <w:left w:val="none" w:sz="0" w:space="0" w:color="auto"/>
                <w:bottom w:val="none" w:sz="0" w:space="0" w:color="auto"/>
                <w:right w:val="none" w:sz="0" w:space="0" w:color="auto"/>
              </w:divBdr>
            </w:div>
            <w:div w:id="513887798">
              <w:marLeft w:val="0"/>
              <w:marRight w:val="0"/>
              <w:marTop w:val="0"/>
              <w:marBottom w:val="0"/>
              <w:divBdr>
                <w:top w:val="none" w:sz="0" w:space="0" w:color="auto"/>
                <w:left w:val="none" w:sz="0" w:space="0" w:color="auto"/>
                <w:bottom w:val="none" w:sz="0" w:space="0" w:color="auto"/>
                <w:right w:val="none" w:sz="0" w:space="0" w:color="auto"/>
              </w:divBdr>
            </w:div>
            <w:div w:id="520512761">
              <w:marLeft w:val="0"/>
              <w:marRight w:val="0"/>
              <w:marTop w:val="0"/>
              <w:marBottom w:val="0"/>
              <w:divBdr>
                <w:top w:val="none" w:sz="0" w:space="0" w:color="auto"/>
                <w:left w:val="none" w:sz="0" w:space="0" w:color="auto"/>
                <w:bottom w:val="none" w:sz="0" w:space="0" w:color="auto"/>
                <w:right w:val="none" w:sz="0" w:space="0" w:color="auto"/>
              </w:divBdr>
            </w:div>
            <w:div w:id="526065719">
              <w:marLeft w:val="0"/>
              <w:marRight w:val="0"/>
              <w:marTop w:val="0"/>
              <w:marBottom w:val="0"/>
              <w:divBdr>
                <w:top w:val="none" w:sz="0" w:space="0" w:color="auto"/>
                <w:left w:val="none" w:sz="0" w:space="0" w:color="auto"/>
                <w:bottom w:val="none" w:sz="0" w:space="0" w:color="auto"/>
                <w:right w:val="none" w:sz="0" w:space="0" w:color="auto"/>
              </w:divBdr>
            </w:div>
            <w:div w:id="547495265">
              <w:marLeft w:val="0"/>
              <w:marRight w:val="0"/>
              <w:marTop w:val="0"/>
              <w:marBottom w:val="0"/>
              <w:divBdr>
                <w:top w:val="none" w:sz="0" w:space="0" w:color="auto"/>
                <w:left w:val="none" w:sz="0" w:space="0" w:color="auto"/>
                <w:bottom w:val="none" w:sz="0" w:space="0" w:color="auto"/>
                <w:right w:val="none" w:sz="0" w:space="0" w:color="auto"/>
              </w:divBdr>
            </w:div>
            <w:div w:id="577862414">
              <w:marLeft w:val="0"/>
              <w:marRight w:val="0"/>
              <w:marTop w:val="0"/>
              <w:marBottom w:val="0"/>
              <w:divBdr>
                <w:top w:val="none" w:sz="0" w:space="0" w:color="auto"/>
                <w:left w:val="none" w:sz="0" w:space="0" w:color="auto"/>
                <w:bottom w:val="none" w:sz="0" w:space="0" w:color="auto"/>
                <w:right w:val="none" w:sz="0" w:space="0" w:color="auto"/>
              </w:divBdr>
            </w:div>
            <w:div w:id="632902983">
              <w:marLeft w:val="0"/>
              <w:marRight w:val="0"/>
              <w:marTop w:val="0"/>
              <w:marBottom w:val="0"/>
              <w:divBdr>
                <w:top w:val="none" w:sz="0" w:space="0" w:color="auto"/>
                <w:left w:val="none" w:sz="0" w:space="0" w:color="auto"/>
                <w:bottom w:val="none" w:sz="0" w:space="0" w:color="auto"/>
                <w:right w:val="none" w:sz="0" w:space="0" w:color="auto"/>
              </w:divBdr>
            </w:div>
            <w:div w:id="671488521">
              <w:marLeft w:val="0"/>
              <w:marRight w:val="0"/>
              <w:marTop w:val="0"/>
              <w:marBottom w:val="0"/>
              <w:divBdr>
                <w:top w:val="none" w:sz="0" w:space="0" w:color="auto"/>
                <w:left w:val="none" w:sz="0" w:space="0" w:color="auto"/>
                <w:bottom w:val="none" w:sz="0" w:space="0" w:color="auto"/>
                <w:right w:val="none" w:sz="0" w:space="0" w:color="auto"/>
              </w:divBdr>
            </w:div>
            <w:div w:id="727074935">
              <w:marLeft w:val="0"/>
              <w:marRight w:val="0"/>
              <w:marTop w:val="0"/>
              <w:marBottom w:val="0"/>
              <w:divBdr>
                <w:top w:val="none" w:sz="0" w:space="0" w:color="auto"/>
                <w:left w:val="none" w:sz="0" w:space="0" w:color="auto"/>
                <w:bottom w:val="none" w:sz="0" w:space="0" w:color="auto"/>
                <w:right w:val="none" w:sz="0" w:space="0" w:color="auto"/>
              </w:divBdr>
            </w:div>
            <w:div w:id="770859884">
              <w:marLeft w:val="0"/>
              <w:marRight w:val="0"/>
              <w:marTop w:val="0"/>
              <w:marBottom w:val="0"/>
              <w:divBdr>
                <w:top w:val="none" w:sz="0" w:space="0" w:color="auto"/>
                <w:left w:val="none" w:sz="0" w:space="0" w:color="auto"/>
                <w:bottom w:val="none" w:sz="0" w:space="0" w:color="auto"/>
                <w:right w:val="none" w:sz="0" w:space="0" w:color="auto"/>
              </w:divBdr>
            </w:div>
            <w:div w:id="836269511">
              <w:marLeft w:val="0"/>
              <w:marRight w:val="0"/>
              <w:marTop w:val="0"/>
              <w:marBottom w:val="0"/>
              <w:divBdr>
                <w:top w:val="none" w:sz="0" w:space="0" w:color="auto"/>
                <w:left w:val="none" w:sz="0" w:space="0" w:color="auto"/>
                <w:bottom w:val="none" w:sz="0" w:space="0" w:color="auto"/>
                <w:right w:val="none" w:sz="0" w:space="0" w:color="auto"/>
              </w:divBdr>
            </w:div>
            <w:div w:id="985400162">
              <w:marLeft w:val="0"/>
              <w:marRight w:val="0"/>
              <w:marTop w:val="0"/>
              <w:marBottom w:val="0"/>
              <w:divBdr>
                <w:top w:val="none" w:sz="0" w:space="0" w:color="auto"/>
                <w:left w:val="none" w:sz="0" w:space="0" w:color="auto"/>
                <w:bottom w:val="none" w:sz="0" w:space="0" w:color="auto"/>
                <w:right w:val="none" w:sz="0" w:space="0" w:color="auto"/>
              </w:divBdr>
            </w:div>
            <w:div w:id="1005205749">
              <w:marLeft w:val="0"/>
              <w:marRight w:val="0"/>
              <w:marTop w:val="0"/>
              <w:marBottom w:val="0"/>
              <w:divBdr>
                <w:top w:val="none" w:sz="0" w:space="0" w:color="auto"/>
                <w:left w:val="none" w:sz="0" w:space="0" w:color="auto"/>
                <w:bottom w:val="none" w:sz="0" w:space="0" w:color="auto"/>
                <w:right w:val="none" w:sz="0" w:space="0" w:color="auto"/>
              </w:divBdr>
            </w:div>
            <w:div w:id="1112744374">
              <w:marLeft w:val="0"/>
              <w:marRight w:val="0"/>
              <w:marTop w:val="0"/>
              <w:marBottom w:val="0"/>
              <w:divBdr>
                <w:top w:val="none" w:sz="0" w:space="0" w:color="auto"/>
                <w:left w:val="none" w:sz="0" w:space="0" w:color="auto"/>
                <w:bottom w:val="none" w:sz="0" w:space="0" w:color="auto"/>
                <w:right w:val="none" w:sz="0" w:space="0" w:color="auto"/>
              </w:divBdr>
            </w:div>
            <w:div w:id="1128082556">
              <w:marLeft w:val="0"/>
              <w:marRight w:val="0"/>
              <w:marTop w:val="0"/>
              <w:marBottom w:val="0"/>
              <w:divBdr>
                <w:top w:val="none" w:sz="0" w:space="0" w:color="auto"/>
                <w:left w:val="none" w:sz="0" w:space="0" w:color="auto"/>
                <w:bottom w:val="none" w:sz="0" w:space="0" w:color="auto"/>
                <w:right w:val="none" w:sz="0" w:space="0" w:color="auto"/>
              </w:divBdr>
            </w:div>
            <w:div w:id="1217203077">
              <w:marLeft w:val="0"/>
              <w:marRight w:val="0"/>
              <w:marTop w:val="0"/>
              <w:marBottom w:val="0"/>
              <w:divBdr>
                <w:top w:val="none" w:sz="0" w:space="0" w:color="auto"/>
                <w:left w:val="none" w:sz="0" w:space="0" w:color="auto"/>
                <w:bottom w:val="none" w:sz="0" w:space="0" w:color="auto"/>
                <w:right w:val="none" w:sz="0" w:space="0" w:color="auto"/>
              </w:divBdr>
            </w:div>
            <w:div w:id="1249120425">
              <w:marLeft w:val="0"/>
              <w:marRight w:val="0"/>
              <w:marTop w:val="0"/>
              <w:marBottom w:val="0"/>
              <w:divBdr>
                <w:top w:val="none" w:sz="0" w:space="0" w:color="auto"/>
                <w:left w:val="none" w:sz="0" w:space="0" w:color="auto"/>
                <w:bottom w:val="none" w:sz="0" w:space="0" w:color="auto"/>
                <w:right w:val="none" w:sz="0" w:space="0" w:color="auto"/>
              </w:divBdr>
            </w:div>
            <w:div w:id="1290471915">
              <w:marLeft w:val="0"/>
              <w:marRight w:val="0"/>
              <w:marTop w:val="0"/>
              <w:marBottom w:val="0"/>
              <w:divBdr>
                <w:top w:val="none" w:sz="0" w:space="0" w:color="auto"/>
                <w:left w:val="none" w:sz="0" w:space="0" w:color="auto"/>
                <w:bottom w:val="none" w:sz="0" w:space="0" w:color="auto"/>
                <w:right w:val="none" w:sz="0" w:space="0" w:color="auto"/>
              </w:divBdr>
            </w:div>
            <w:div w:id="1342005711">
              <w:marLeft w:val="0"/>
              <w:marRight w:val="0"/>
              <w:marTop w:val="0"/>
              <w:marBottom w:val="0"/>
              <w:divBdr>
                <w:top w:val="none" w:sz="0" w:space="0" w:color="auto"/>
                <w:left w:val="none" w:sz="0" w:space="0" w:color="auto"/>
                <w:bottom w:val="none" w:sz="0" w:space="0" w:color="auto"/>
                <w:right w:val="none" w:sz="0" w:space="0" w:color="auto"/>
              </w:divBdr>
            </w:div>
            <w:div w:id="1343975166">
              <w:marLeft w:val="0"/>
              <w:marRight w:val="0"/>
              <w:marTop w:val="0"/>
              <w:marBottom w:val="0"/>
              <w:divBdr>
                <w:top w:val="none" w:sz="0" w:space="0" w:color="auto"/>
                <w:left w:val="none" w:sz="0" w:space="0" w:color="auto"/>
                <w:bottom w:val="none" w:sz="0" w:space="0" w:color="auto"/>
                <w:right w:val="none" w:sz="0" w:space="0" w:color="auto"/>
              </w:divBdr>
            </w:div>
            <w:div w:id="1355351299">
              <w:marLeft w:val="0"/>
              <w:marRight w:val="0"/>
              <w:marTop w:val="0"/>
              <w:marBottom w:val="0"/>
              <w:divBdr>
                <w:top w:val="none" w:sz="0" w:space="0" w:color="auto"/>
                <w:left w:val="none" w:sz="0" w:space="0" w:color="auto"/>
                <w:bottom w:val="none" w:sz="0" w:space="0" w:color="auto"/>
                <w:right w:val="none" w:sz="0" w:space="0" w:color="auto"/>
              </w:divBdr>
            </w:div>
            <w:div w:id="1406610425">
              <w:marLeft w:val="0"/>
              <w:marRight w:val="0"/>
              <w:marTop w:val="0"/>
              <w:marBottom w:val="0"/>
              <w:divBdr>
                <w:top w:val="none" w:sz="0" w:space="0" w:color="auto"/>
                <w:left w:val="none" w:sz="0" w:space="0" w:color="auto"/>
                <w:bottom w:val="none" w:sz="0" w:space="0" w:color="auto"/>
                <w:right w:val="none" w:sz="0" w:space="0" w:color="auto"/>
              </w:divBdr>
            </w:div>
            <w:div w:id="1554193711">
              <w:marLeft w:val="0"/>
              <w:marRight w:val="0"/>
              <w:marTop w:val="0"/>
              <w:marBottom w:val="0"/>
              <w:divBdr>
                <w:top w:val="none" w:sz="0" w:space="0" w:color="auto"/>
                <w:left w:val="none" w:sz="0" w:space="0" w:color="auto"/>
                <w:bottom w:val="none" w:sz="0" w:space="0" w:color="auto"/>
                <w:right w:val="none" w:sz="0" w:space="0" w:color="auto"/>
              </w:divBdr>
            </w:div>
            <w:div w:id="1570529621">
              <w:marLeft w:val="0"/>
              <w:marRight w:val="0"/>
              <w:marTop w:val="0"/>
              <w:marBottom w:val="0"/>
              <w:divBdr>
                <w:top w:val="none" w:sz="0" w:space="0" w:color="auto"/>
                <w:left w:val="none" w:sz="0" w:space="0" w:color="auto"/>
                <w:bottom w:val="none" w:sz="0" w:space="0" w:color="auto"/>
                <w:right w:val="none" w:sz="0" w:space="0" w:color="auto"/>
              </w:divBdr>
            </w:div>
            <w:div w:id="1718509710">
              <w:marLeft w:val="0"/>
              <w:marRight w:val="0"/>
              <w:marTop w:val="0"/>
              <w:marBottom w:val="0"/>
              <w:divBdr>
                <w:top w:val="none" w:sz="0" w:space="0" w:color="auto"/>
                <w:left w:val="none" w:sz="0" w:space="0" w:color="auto"/>
                <w:bottom w:val="none" w:sz="0" w:space="0" w:color="auto"/>
                <w:right w:val="none" w:sz="0" w:space="0" w:color="auto"/>
              </w:divBdr>
            </w:div>
            <w:div w:id="1758480756">
              <w:marLeft w:val="0"/>
              <w:marRight w:val="0"/>
              <w:marTop w:val="0"/>
              <w:marBottom w:val="0"/>
              <w:divBdr>
                <w:top w:val="none" w:sz="0" w:space="0" w:color="auto"/>
                <w:left w:val="none" w:sz="0" w:space="0" w:color="auto"/>
                <w:bottom w:val="none" w:sz="0" w:space="0" w:color="auto"/>
                <w:right w:val="none" w:sz="0" w:space="0" w:color="auto"/>
              </w:divBdr>
            </w:div>
            <w:div w:id="1913849314">
              <w:marLeft w:val="0"/>
              <w:marRight w:val="0"/>
              <w:marTop w:val="0"/>
              <w:marBottom w:val="0"/>
              <w:divBdr>
                <w:top w:val="none" w:sz="0" w:space="0" w:color="auto"/>
                <w:left w:val="none" w:sz="0" w:space="0" w:color="auto"/>
                <w:bottom w:val="none" w:sz="0" w:space="0" w:color="auto"/>
                <w:right w:val="none" w:sz="0" w:space="0" w:color="auto"/>
              </w:divBdr>
            </w:div>
            <w:div w:id="1920601852">
              <w:marLeft w:val="0"/>
              <w:marRight w:val="0"/>
              <w:marTop w:val="0"/>
              <w:marBottom w:val="0"/>
              <w:divBdr>
                <w:top w:val="none" w:sz="0" w:space="0" w:color="auto"/>
                <w:left w:val="none" w:sz="0" w:space="0" w:color="auto"/>
                <w:bottom w:val="none" w:sz="0" w:space="0" w:color="auto"/>
                <w:right w:val="none" w:sz="0" w:space="0" w:color="auto"/>
              </w:divBdr>
            </w:div>
            <w:div w:id="1976793788">
              <w:marLeft w:val="0"/>
              <w:marRight w:val="0"/>
              <w:marTop w:val="0"/>
              <w:marBottom w:val="0"/>
              <w:divBdr>
                <w:top w:val="none" w:sz="0" w:space="0" w:color="auto"/>
                <w:left w:val="none" w:sz="0" w:space="0" w:color="auto"/>
                <w:bottom w:val="none" w:sz="0" w:space="0" w:color="auto"/>
                <w:right w:val="none" w:sz="0" w:space="0" w:color="auto"/>
              </w:divBdr>
            </w:div>
            <w:div w:id="1993555174">
              <w:marLeft w:val="0"/>
              <w:marRight w:val="0"/>
              <w:marTop w:val="0"/>
              <w:marBottom w:val="0"/>
              <w:divBdr>
                <w:top w:val="none" w:sz="0" w:space="0" w:color="auto"/>
                <w:left w:val="none" w:sz="0" w:space="0" w:color="auto"/>
                <w:bottom w:val="none" w:sz="0" w:space="0" w:color="auto"/>
                <w:right w:val="none" w:sz="0" w:space="0" w:color="auto"/>
              </w:divBdr>
            </w:div>
            <w:div w:id="207658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751492">
      <w:bodyDiv w:val="1"/>
      <w:marLeft w:val="0"/>
      <w:marRight w:val="0"/>
      <w:marTop w:val="0"/>
      <w:marBottom w:val="0"/>
      <w:divBdr>
        <w:top w:val="none" w:sz="0" w:space="0" w:color="auto"/>
        <w:left w:val="none" w:sz="0" w:space="0" w:color="auto"/>
        <w:bottom w:val="none" w:sz="0" w:space="0" w:color="auto"/>
        <w:right w:val="none" w:sz="0" w:space="0" w:color="auto"/>
      </w:divBdr>
    </w:div>
    <w:div w:id="1931810372">
      <w:bodyDiv w:val="1"/>
      <w:marLeft w:val="0"/>
      <w:marRight w:val="0"/>
      <w:marTop w:val="0"/>
      <w:marBottom w:val="0"/>
      <w:divBdr>
        <w:top w:val="none" w:sz="0" w:space="0" w:color="auto"/>
        <w:left w:val="none" w:sz="0" w:space="0" w:color="auto"/>
        <w:bottom w:val="none" w:sz="0" w:space="0" w:color="auto"/>
        <w:right w:val="none" w:sz="0" w:space="0" w:color="auto"/>
      </w:divBdr>
    </w:div>
    <w:div w:id="1945114060">
      <w:bodyDiv w:val="1"/>
      <w:marLeft w:val="0"/>
      <w:marRight w:val="0"/>
      <w:marTop w:val="0"/>
      <w:marBottom w:val="0"/>
      <w:divBdr>
        <w:top w:val="none" w:sz="0" w:space="0" w:color="auto"/>
        <w:left w:val="none" w:sz="0" w:space="0" w:color="auto"/>
        <w:bottom w:val="none" w:sz="0" w:space="0" w:color="auto"/>
        <w:right w:val="none" w:sz="0" w:space="0" w:color="auto"/>
      </w:divBdr>
    </w:div>
    <w:div w:id="1984774448">
      <w:bodyDiv w:val="1"/>
      <w:marLeft w:val="0"/>
      <w:marRight w:val="0"/>
      <w:marTop w:val="0"/>
      <w:marBottom w:val="0"/>
      <w:divBdr>
        <w:top w:val="none" w:sz="0" w:space="0" w:color="auto"/>
        <w:left w:val="none" w:sz="0" w:space="0" w:color="auto"/>
        <w:bottom w:val="none" w:sz="0" w:space="0" w:color="auto"/>
        <w:right w:val="none" w:sz="0" w:space="0" w:color="auto"/>
      </w:divBdr>
    </w:div>
    <w:div w:id="2000422359">
      <w:bodyDiv w:val="1"/>
      <w:marLeft w:val="0"/>
      <w:marRight w:val="0"/>
      <w:marTop w:val="0"/>
      <w:marBottom w:val="0"/>
      <w:divBdr>
        <w:top w:val="none" w:sz="0" w:space="0" w:color="auto"/>
        <w:left w:val="none" w:sz="0" w:space="0" w:color="auto"/>
        <w:bottom w:val="none" w:sz="0" w:space="0" w:color="auto"/>
        <w:right w:val="none" w:sz="0" w:space="0" w:color="auto"/>
      </w:divBdr>
    </w:div>
    <w:div w:id="2010676219">
      <w:bodyDiv w:val="1"/>
      <w:marLeft w:val="0"/>
      <w:marRight w:val="0"/>
      <w:marTop w:val="0"/>
      <w:marBottom w:val="0"/>
      <w:divBdr>
        <w:top w:val="none" w:sz="0" w:space="0" w:color="auto"/>
        <w:left w:val="none" w:sz="0" w:space="0" w:color="auto"/>
        <w:bottom w:val="none" w:sz="0" w:space="0" w:color="auto"/>
        <w:right w:val="none" w:sz="0" w:space="0" w:color="auto"/>
      </w:divBdr>
    </w:div>
    <w:div w:id="2080976501">
      <w:bodyDiv w:val="1"/>
      <w:marLeft w:val="0"/>
      <w:marRight w:val="0"/>
      <w:marTop w:val="0"/>
      <w:marBottom w:val="0"/>
      <w:divBdr>
        <w:top w:val="none" w:sz="0" w:space="0" w:color="auto"/>
        <w:left w:val="none" w:sz="0" w:space="0" w:color="auto"/>
        <w:bottom w:val="none" w:sz="0" w:space="0" w:color="auto"/>
        <w:right w:val="none" w:sz="0" w:space="0" w:color="auto"/>
      </w:divBdr>
    </w:div>
    <w:div w:id="2083485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3.jpe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yperlink" Target="https://floating-point-gui.de/errors/comparison/"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cid:image001.png@01DC02CE.B1131A90" TargetMode="External"/><Relationship Id="rId32" Type="http://schemas.openxmlformats.org/officeDocument/2006/relationships/hyperlink" Target="https://fr.wikipedia.org/wiki/Plan_(math%C3%A9matiques)" TargetMode="External"/><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endnotes" Target="endnotes.xml"/><Relationship Id="rId51" Type="http://schemas.openxmlformats.org/officeDocument/2006/relationships/header" Target="header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2.jpe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9.png"/></Relationships>
</file>

<file path=word/_rels/footer1.xml.rels><?xml version="1.0" encoding="UTF-8" standalone="yes"?>
<Relationships xmlns="http://schemas.openxmlformats.org/package/2006/relationships"><Relationship Id="rId1" Type="http://schemas.openxmlformats.org/officeDocument/2006/relationships/image" Target="media/image40.png"/></Relationships>
</file>

<file path=word/_rels/footnotes.xml.rels><?xml version="1.0" encoding="UTF-8" standalone="yes"?>
<Relationships xmlns="http://schemas.openxmlformats.org/package/2006/relationships"><Relationship Id="rId1" Type="http://schemas.openxmlformats.org/officeDocument/2006/relationships/hyperlink" Target="https://www.open-std.org/jtc1/sc22/wg21/docs/papers/2022/p1240r2.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Dassault%20Systemes\3DS%20Office%20Templates\3DS_Templates_A4\CORPORATE_Template.dotx" TargetMode="External"/></Relationships>
</file>

<file path=word/theme/theme1.xml><?xml version="1.0" encoding="utf-8"?>
<a:theme xmlns:a="http://schemas.openxmlformats.org/drawingml/2006/main" name="Thème Office">
  <a:themeElements>
    <a:clrScheme name="3DS">
      <a:dk1>
        <a:srgbClr val="5B7F95"/>
      </a:dk1>
      <a:lt1>
        <a:sysClr val="window" lastClr="FFFFFF"/>
      </a:lt1>
      <a:dk2>
        <a:srgbClr val="001871"/>
      </a:dk2>
      <a:lt2>
        <a:srgbClr val="DA291C"/>
      </a:lt2>
      <a:accent1>
        <a:srgbClr val="5B7F95"/>
      </a:accent1>
      <a:accent2>
        <a:srgbClr val="00B2A9"/>
      </a:accent2>
      <a:accent3>
        <a:srgbClr val="FFCD00"/>
      </a:accent3>
      <a:accent4>
        <a:srgbClr val="E87722"/>
      </a:accent4>
      <a:accent5>
        <a:srgbClr val="84BD00"/>
      </a:accent5>
      <a:accent6>
        <a:srgbClr val="0077C8"/>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2025-03-18T00:00:00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SO690.XSL" StyleName="ISO 690 - Premier élément et date" Version="1987">
  <b:Source>
    <b:Tag>WEL91</b:Tag>
    <b:SourceType>JournalArticle</b:SourceType>
    <b:Guid>{964FEC62-38E2-426F-9436-E2D06B324337}</b:Guid>
    <b:Title>Smallest enclosing disks (balls and ellipsoids)</b:Title>
    <b:Year>1991</b:Year>
    <b:City>Berlin</b:City>
    <b:Author>
      <b:Author>
        <b:NameList>
          <b:Person>
            <b:Last>WELZL</b:Last>
            <b:First>Emo</b:First>
          </b:Person>
        </b:NameList>
      </b:Author>
    </b:Author>
    <b:Publisher>Lecture Notes in Computer Science（LNCS, Springer）</b:Publisher>
    <b:Volume>555</b:Volume>
    <b:RefOrder>3</b:RefOrder>
  </b:Source>
  <b:Source>
    <b:Tag>Bow81</b:Tag>
    <b:SourceType>JournalArticle</b:SourceType>
    <b:Guid>{5AE97311-158A-4008-9D61-76A83975C280}</b:Guid>
    <b:Title>Computing Dirichlet tessellations</b:Title>
    <b:Year>1981</b:Year>
    <b:Publisher>The Computer Journal</b:Publisher>
    <b:StandardNumber>105‑114</b:StandardNumber>
    <b:Author>
      <b:Author>
        <b:NameList>
          <b:Person>
            <b:Last>Bowyer</b:Last>
            <b:First>Adrian</b:First>
          </b:Person>
        </b:NameList>
      </b:Author>
    </b:Author>
    <b:Volume>24</b:Volume>
    <b:Issue>2</b:Issue>
    <b:City>Bath</b:City>
    <b:RefOrder>1</b:RefOrder>
  </b:Source>
  <b:Source>
    <b:Tag>Wat81</b:Tag>
    <b:SourceType>JournalArticle</b:SourceType>
    <b:Guid>{4DA6E51C-FF50-4DB9-A261-0066C673D8AD}</b:Guid>
    <b:Author>
      <b:Author>
        <b:NameList>
          <b:Person>
            <b:Last>Watson</b:Last>
            <b:First>David</b:First>
            <b:Middle>F.</b:Middle>
          </b:Person>
        </b:NameList>
      </b:Author>
    </b:Author>
    <b:Title>Computing the n‑dimensional Delaunay tessellation with application to Voronoi polytopes</b:Title>
    <b:Year>1981</b:Year>
    <b:Publisher>The Computer Journal</b:Publisher>
    <b:Volume>24</b:Volume>
    <b:Issue>2</b:Issue>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EBF2444-2139-4A42-9482-293815F66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CORPORATE_Template.dotx</Template>
  <TotalTime>616</TotalTime>
  <Pages>41</Pages>
  <Words>9784</Words>
  <Characters>55771</Characters>
  <Application>Microsoft Office Word</Application>
  <DocSecurity>0</DocSecurity>
  <Lines>464</Lines>
  <Paragraphs>130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Rapport de stage fin d'étude - HUANG He</vt:lpstr>
      <vt:lpstr>3DS Word templates</vt:lpstr>
    </vt:vector>
  </TitlesOfParts>
  <Manager>MARQUES Claudia;</Manager>
  <Company>Dassault Systemes</Company>
  <LinksUpToDate>false</LinksUpToDate>
  <CharactersWithSpaces>65425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fin d'étude - HUANG He</dc:title>
  <dc:subject/>
  <dc:creator>He.HUANG.intern@3ds.com</dc:creator>
  <cp:keywords/>
  <dc:description/>
  <cp:lastModifiedBy>HUANG He (INTERN)</cp:lastModifiedBy>
  <cp:revision>225</cp:revision>
  <cp:lastPrinted>2025-08-07T09:37:00Z</cp:lastPrinted>
  <dcterms:created xsi:type="dcterms:W3CDTF">2025-08-05T11:12:00Z</dcterms:created>
  <dcterms:modified xsi:type="dcterms:W3CDTF">2025-08-07T14:03:00Z</dcterms:modified>
  <dc:language>English</dc:language>
</cp:coreProperties>
</file>