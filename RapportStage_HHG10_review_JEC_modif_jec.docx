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bookmarkStart w:id="0" w:name="_Hlk204781646" w:displacedByCustomXml="next"/>
    <w:bookmarkEnd w:id="0" w:displacedByCustomXml="next"/>
    <w:sdt>
      <w:sdtPr>
        <w:rPr>
          <w:rFonts w:ascii="3DS V2" w:hAnsi="3DS V2" w:cs="Arial"/>
          <w:lang w:val="en-US"/>
        </w:rPr>
        <w:id w:val="1142131156"/>
        <w:docPartObj>
          <w:docPartGallery w:val="Cover Pages"/>
          <w:docPartUnique/>
        </w:docPartObj>
      </w:sdtPr>
      <w:sdtContent>
        <w:p w14:paraId="70C13CA9" w14:textId="0389D22D" w:rsidR="009509B5" w:rsidRPr="0041418D" w:rsidRDefault="00FC7439" w:rsidP="00656C66">
          <w:pPr>
            <w:jc w:val="right"/>
            <w:rPr>
              <w:rFonts w:ascii="3DS V2" w:hAnsi="3DS V2" w:cs="Arial"/>
              <w:lang w:val="en-US"/>
            </w:rPr>
          </w:pPr>
          <w:r w:rsidRPr="004018AE">
            <w:rPr>
              <w:noProof/>
            </w:rPr>
            <w:drawing>
              <wp:anchor distT="0" distB="0" distL="114300" distR="114300" simplePos="0" relativeHeight="251793920" behindDoc="0" locked="0" layoutInCell="1" allowOverlap="1" wp14:anchorId="1C4C98C3" wp14:editId="32485AB7">
                <wp:simplePos x="0" y="0"/>
                <wp:positionH relativeFrom="margin">
                  <wp:align>right</wp:align>
                </wp:positionH>
                <wp:positionV relativeFrom="paragraph">
                  <wp:posOffset>222250</wp:posOffset>
                </wp:positionV>
                <wp:extent cx="2326233" cy="857454"/>
                <wp:effectExtent l="0" t="0" r="0" b="0"/>
                <wp:wrapNone/>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6233" cy="8574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57FB" w:rsidRPr="00E13166">
            <w:rPr>
              <w:rFonts w:ascii="Times New Roman" w:eastAsia="Times New Roman" w:hAnsi="Times New Roman" w:cs="Times New Roman"/>
              <w:noProof/>
              <w:sz w:val="24"/>
              <w:szCs w:val="24"/>
              <w:lang w:val="en-US" w:eastAsia="zh-CN"/>
            </w:rPr>
            <w:drawing>
              <wp:anchor distT="0" distB="0" distL="114300" distR="114300" simplePos="0" relativeHeight="251792896" behindDoc="1" locked="0" layoutInCell="1" allowOverlap="1" wp14:anchorId="47406BBF" wp14:editId="3E16965A">
                <wp:simplePos x="0" y="0"/>
                <wp:positionH relativeFrom="margin">
                  <wp:align>center</wp:align>
                </wp:positionH>
                <wp:positionV relativeFrom="paragraph">
                  <wp:posOffset>-914364</wp:posOffset>
                </wp:positionV>
                <wp:extent cx="9264770" cy="11454125"/>
                <wp:effectExtent l="0" t="0" r="0" b="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64770" cy="11454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410D51" w14:textId="5423FC10" w:rsidR="009509B5" w:rsidRPr="0041418D" w:rsidRDefault="00FC7439" w:rsidP="00656C66">
          <w:pPr>
            <w:jc w:val="right"/>
            <w:rPr>
              <w:rFonts w:ascii="3DS V2" w:hAnsi="3DS V2" w:cs="Arial"/>
              <w:lang w:val="en-US"/>
            </w:rPr>
          </w:pPr>
          <w:r>
            <w:rPr>
              <w:noProof/>
            </w:rPr>
            <w:drawing>
              <wp:anchor distT="0" distB="0" distL="114300" distR="114300" simplePos="0" relativeHeight="251794944" behindDoc="0" locked="0" layoutInCell="1" allowOverlap="1" wp14:anchorId="06998B1D" wp14:editId="3FB43E5F">
                <wp:simplePos x="0" y="0"/>
                <wp:positionH relativeFrom="margin">
                  <wp:posOffset>19050</wp:posOffset>
                </wp:positionH>
                <wp:positionV relativeFrom="paragraph">
                  <wp:posOffset>1905</wp:posOffset>
                </wp:positionV>
                <wp:extent cx="2656015" cy="800100"/>
                <wp:effectExtent l="0" t="0" r="0" b="0"/>
                <wp:wrapNone/>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56015" cy="800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A8A1E3" w14:textId="7E7338B5" w:rsidR="009509B5" w:rsidRPr="0041418D" w:rsidRDefault="009509B5" w:rsidP="00656C66">
          <w:pPr>
            <w:jc w:val="right"/>
            <w:rPr>
              <w:rFonts w:ascii="3DS V2" w:hAnsi="3DS V2" w:cs="Arial"/>
              <w:lang w:val="en-US"/>
            </w:rPr>
          </w:pPr>
        </w:p>
        <w:p w14:paraId="5257438D" w14:textId="34538448" w:rsidR="009509B5" w:rsidRPr="0041418D" w:rsidRDefault="009509B5" w:rsidP="00656C66">
          <w:pPr>
            <w:jc w:val="right"/>
            <w:rPr>
              <w:rFonts w:ascii="3DS V2" w:hAnsi="3DS V2" w:cs="Arial"/>
              <w:lang w:val="en-US"/>
            </w:rPr>
          </w:pPr>
        </w:p>
        <w:p w14:paraId="78C75A00" w14:textId="1B4CDEC3" w:rsidR="009509B5" w:rsidRPr="0041418D" w:rsidRDefault="009509B5" w:rsidP="00656C66">
          <w:pPr>
            <w:jc w:val="right"/>
            <w:rPr>
              <w:rFonts w:ascii="3DS V2" w:hAnsi="3DS V2" w:cs="Arial"/>
              <w:lang w:val="en-US"/>
            </w:rPr>
          </w:pPr>
        </w:p>
        <w:p w14:paraId="12D4B3C7" w14:textId="17D2FF43" w:rsidR="009509B5" w:rsidRPr="0041418D" w:rsidRDefault="009509B5" w:rsidP="00656C66">
          <w:pPr>
            <w:jc w:val="right"/>
            <w:rPr>
              <w:rFonts w:ascii="3DS V2" w:hAnsi="3DS V2" w:cs="Arial"/>
              <w:lang w:val="en-US"/>
            </w:rPr>
          </w:pPr>
        </w:p>
        <w:p w14:paraId="0D72498B" w14:textId="322A272B" w:rsidR="00E13166" w:rsidRPr="00E13166" w:rsidRDefault="00E13166" w:rsidP="00E13166">
          <w:pPr>
            <w:spacing w:before="100" w:beforeAutospacing="1" w:after="100" w:afterAutospacing="1" w:line="240" w:lineRule="auto"/>
            <w:rPr>
              <w:rFonts w:ascii="Times New Roman" w:eastAsia="Times New Roman" w:hAnsi="Times New Roman" w:cs="Times New Roman"/>
              <w:sz w:val="24"/>
              <w:szCs w:val="24"/>
              <w:lang w:val="en-US" w:eastAsia="zh-CN"/>
            </w:rPr>
          </w:pPr>
        </w:p>
        <w:p w14:paraId="2AF78B68" w14:textId="7ED18305" w:rsidR="009509B5" w:rsidRPr="0041418D" w:rsidRDefault="009509B5" w:rsidP="009509B5">
          <w:pPr>
            <w:rPr>
              <w:rFonts w:ascii="3DS V2" w:hAnsi="3DS V2" w:cs="Arial"/>
              <w:sz w:val="56"/>
              <w:szCs w:val="56"/>
              <w:lang w:val="en-US"/>
            </w:rPr>
          </w:pPr>
        </w:p>
        <w:p w14:paraId="77B1A76D" w14:textId="77777777" w:rsidR="004018AE" w:rsidRDefault="004018AE" w:rsidP="009509B5">
          <w:pPr>
            <w:spacing w:line="240" w:lineRule="auto"/>
            <w:rPr>
              <w:rFonts w:ascii="3DS V2" w:hAnsi="3DS V2" w:cs="Arial"/>
              <w:b/>
              <w:bCs/>
              <w:color w:val="FFFFFF" w:themeColor="background1"/>
              <w:sz w:val="56"/>
              <w:szCs w:val="56"/>
              <w:lang w:val="en-US"/>
            </w:rPr>
          </w:pPr>
        </w:p>
        <w:p w14:paraId="75ABEADF" w14:textId="75710AFD" w:rsidR="00656C66" w:rsidRPr="00E13166" w:rsidRDefault="00A66145" w:rsidP="009509B5">
          <w:pPr>
            <w:spacing w:line="240" w:lineRule="auto"/>
            <w:rPr>
              <w:rFonts w:ascii="3DS V2" w:hAnsi="3DS V2" w:cs="Arial"/>
              <w:b/>
              <w:bCs/>
              <w:color w:val="FFFFFF" w:themeColor="background1"/>
              <w:sz w:val="56"/>
              <w:szCs w:val="56"/>
              <w:lang w:val="en-US"/>
            </w:rPr>
          </w:pPr>
          <w:r w:rsidRPr="00E13166">
            <w:rPr>
              <w:rFonts w:ascii="3DS V2" w:hAnsi="3DS V2" w:cs="Arial"/>
              <w:b/>
              <w:bCs/>
              <w:color w:val="FFFFFF" w:themeColor="background1"/>
              <w:sz w:val="56"/>
              <w:szCs w:val="56"/>
              <w:lang w:val="en-US"/>
            </w:rPr>
            <w:t>Rapport de stage</w:t>
          </w:r>
        </w:p>
        <w:p w14:paraId="16D3DA3E" w14:textId="6AC5DC4A" w:rsidR="00D51A67" w:rsidRPr="00E13166" w:rsidRDefault="00A66145" w:rsidP="00A66145">
          <w:pPr>
            <w:spacing w:line="240" w:lineRule="auto"/>
            <w:rPr>
              <w:rFonts w:ascii="3DS V2" w:hAnsi="3DS V2" w:cs="Arial"/>
              <w:color w:val="FFFFFF" w:themeColor="background1"/>
              <w:sz w:val="36"/>
              <w:szCs w:val="36"/>
              <w:lang w:val="en-US"/>
            </w:rPr>
          </w:pPr>
          <w:r w:rsidRPr="00E13166">
            <w:rPr>
              <w:rFonts w:ascii="3DS V2" w:hAnsi="3DS V2" w:cs="Arial"/>
              <w:color w:val="FFFFFF" w:themeColor="background1"/>
              <w:sz w:val="36"/>
              <w:szCs w:val="36"/>
              <w:lang w:val="en-US"/>
            </w:rPr>
            <w:t xml:space="preserve">CATIA </w:t>
          </w:r>
          <w:r w:rsidR="00AC3A1F" w:rsidRPr="00E13166">
            <w:rPr>
              <w:rFonts w:ascii="3DS V2" w:hAnsi="3DS V2" w:cs="Arial"/>
              <w:color w:val="FFFFFF" w:themeColor="background1"/>
              <w:sz w:val="36"/>
              <w:szCs w:val="36"/>
              <w:lang w:val="en-US"/>
            </w:rPr>
            <w:t>Electrical Logical System Design:</w:t>
          </w:r>
          <w:r w:rsidR="00D51A67" w:rsidRPr="00E13166">
            <w:rPr>
              <w:rFonts w:ascii="3DS V2" w:hAnsi="3DS V2" w:cs="Arial"/>
              <w:color w:val="FFFFFF" w:themeColor="background1"/>
              <w:sz w:val="36"/>
              <w:szCs w:val="36"/>
              <w:lang w:val="en-US"/>
            </w:rPr>
            <w:t xml:space="preserve"> </w:t>
          </w:r>
        </w:p>
        <w:p w14:paraId="23C52135" w14:textId="53C550B9" w:rsidR="00A66145" w:rsidRPr="00E13166" w:rsidRDefault="00A66145" w:rsidP="00A66145">
          <w:pPr>
            <w:spacing w:line="240" w:lineRule="auto"/>
            <w:rPr>
              <w:rFonts w:ascii="3DS V2" w:hAnsi="3DS V2" w:cs="Arial"/>
              <w:color w:val="FFFFFF" w:themeColor="background1"/>
              <w:sz w:val="36"/>
              <w:szCs w:val="36"/>
            </w:rPr>
          </w:pPr>
          <w:r w:rsidRPr="00E13166">
            <w:rPr>
              <w:rFonts w:ascii="3DS V2" w:hAnsi="3DS V2" w:cs="Arial"/>
              <w:color w:val="FFFFFF" w:themeColor="background1"/>
              <w:sz w:val="36"/>
              <w:szCs w:val="36"/>
            </w:rPr>
            <w:t xml:space="preserve">Automatisation d’allocation de câbles </w:t>
          </w:r>
          <w:r w:rsidR="00682231" w:rsidRPr="00E13166">
            <w:rPr>
              <w:rFonts w:ascii="3DS V2" w:hAnsi="3DS V2" w:cs="Arial"/>
              <w:color w:val="FFFFFF" w:themeColor="background1"/>
              <w:sz w:val="36"/>
              <w:szCs w:val="36"/>
            </w:rPr>
            <w:t>aux connecteurs</w:t>
          </w:r>
          <w:r w:rsidR="005979F9" w:rsidRPr="00E13166">
            <w:rPr>
              <w:rFonts w:ascii="3DS V2" w:hAnsi="3DS V2" w:cs="Arial"/>
              <w:color w:val="FFFFFF" w:themeColor="background1"/>
              <w:sz w:val="36"/>
              <w:szCs w:val="36"/>
            </w:rPr>
            <w:t xml:space="preserve"> de coupure</w:t>
          </w:r>
        </w:p>
        <w:p w14:paraId="5F5E61E6" w14:textId="643D4E3E" w:rsidR="00584320" w:rsidRPr="0040636C" w:rsidRDefault="00584320" w:rsidP="009509B5">
          <w:pPr>
            <w:spacing w:line="240" w:lineRule="auto"/>
            <w:rPr>
              <w:rFonts w:ascii="3DS V2" w:hAnsi="3DS V2" w:cs="Arial"/>
              <w:sz w:val="44"/>
              <w:szCs w:val="44"/>
            </w:rPr>
          </w:pPr>
        </w:p>
        <w:p w14:paraId="42DE9C2E" w14:textId="0D3F0951" w:rsidR="00584320" w:rsidRPr="0040636C" w:rsidRDefault="00584320" w:rsidP="000976C8">
          <w:pPr>
            <w:jc w:val="right"/>
            <w:rPr>
              <w:rFonts w:ascii="3DS V2" w:hAnsi="3DS V2" w:cs="Arial"/>
              <w:sz w:val="56"/>
              <w:szCs w:val="56"/>
            </w:rPr>
          </w:pPr>
        </w:p>
        <w:p w14:paraId="711A7291" w14:textId="77E4A975" w:rsidR="00584320" w:rsidRPr="0040636C" w:rsidRDefault="00584320" w:rsidP="000976C8">
          <w:pPr>
            <w:jc w:val="right"/>
            <w:rPr>
              <w:rFonts w:ascii="3DS V2" w:hAnsi="3DS V2" w:cs="Arial"/>
              <w:sz w:val="56"/>
              <w:szCs w:val="56"/>
            </w:rPr>
          </w:pPr>
        </w:p>
        <w:p w14:paraId="6EEF926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68573E5"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650E8CFC"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BEA81BE" w14:textId="77777777" w:rsidR="004018AE" w:rsidRDefault="004018AE" w:rsidP="00CE2911">
          <w:pPr>
            <w:spacing w:line="240" w:lineRule="auto"/>
            <w:contextualSpacing/>
            <w:jc w:val="center"/>
            <w:rPr>
              <w:rFonts w:ascii="3DS V2" w:hAnsi="3DS V2" w:cs="Arial"/>
              <w:color w:val="FFFFFF" w:themeColor="background1"/>
              <w:sz w:val="24"/>
              <w:szCs w:val="24"/>
              <w:lang w:eastAsia="zh-CN"/>
            </w:rPr>
          </w:pPr>
        </w:p>
        <w:p w14:paraId="045BFFC4" w14:textId="001AC89D" w:rsidR="00CE2911" w:rsidRPr="00E13166"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lang w:eastAsia="zh-CN"/>
            </w:rPr>
            <w:t xml:space="preserve">Elève : </w:t>
          </w:r>
          <w:r w:rsidR="0093790F" w:rsidRPr="00E13166">
            <w:rPr>
              <w:rFonts w:ascii="3DS V2" w:hAnsi="3DS V2" w:cs="Arial"/>
              <w:color w:val="FFFFFF" w:themeColor="background1"/>
              <w:sz w:val="24"/>
              <w:szCs w:val="24"/>
            </w:rPr>
            <w:t>HUANG He</w:t>
          </w:r>
        </w:p>
        <w:p w14:paraId="47E0B850" w14:textId="77777777" w:rsidR="004018AE" w:rsidRDefault="009C324F" w:rsidP="009A57EB">
          <w:pPr>
            <w:spacing w:line="240" w:lineRule="auto"/>
            <w:contextualSpacing/>
            <w:rPr>
              <w:rFonts w:ascii="3DS V2" w:hAnsi="3DS V2" w:cs="Arial"/>
              <w:color w:val="FFFFFF" w:themeColor="background1"/>
              <w:sz w:val="24"/>
              <w:szCs w:val="24"/>
            </w:rPr>
          </w:pPr>
          <w:r w:rsidRPr="00E13166">
            <w:rPr>
              <w:rFonts w:ascii="3DS V2" w:hAnsi="3DS V2" w:cs="Arial"/>
              <w:color w:val="FFFFFF" w:themeColor="background1"/>
              <w:sz w:val="24"/>
              <w:szCs w:val="24"/>
            </w:rPr>
            <w:t>Tuteur : Sébastien GOUTAUDIER</w:t>
          </w:r>
        </w:p>
        <w:p w14:paraId="66771E4F" w14:textId="12816F01" w:rsidR="00584320" w:rsidRPr="004018AE" w:rsidRDefault="004018AE" w:rsidP="004018AE">
          <w:pPr>
            <w:rPr>
              <w:rFonts w:ascii="3DS V2" w:hAnsi="3DS V2" w:cs="Arial"/>
              <w:color w:val="FFFFFF" w:themeColor="background1"/>
              <w:sz w:val="24"/>
              <w:szCs w:val="24"/>
            </w:rPr>
          </w:pPr>
          <w:r>
            <w:rPr>
              <w:rFonts w:ascii="3DS V2" w:hAnsi="3DS V2" w:cs="Arial"/>
              <w:color w:val="FFFFFF" w:themeColor="background1"/>
              <w:sz w:val="24"/>
              <w:szCs w:val="24"/>
            </w:rPr>
            <w:br w:type="page"/>
          </w:r>
        </w:p>
      </w:sdtContent>
    </w:sdt>
    <w:bookmarkStart w:id="1" w:name="_Toc171918586" w:displacedByCustomXml="next"/>
    <w:bookmarkStart w:id="2" w:name="_Toc180835303" w:displacedByCustomXml="next"/>
    <w:bookmarkStart w:id="3" w:name="_Toc180835369" w:displacedByCustomXml="next"/>
    <w:bookmarkStart w:id="4" w:name="_Toc180835435" w:displacedByCustomXml="next"/>
    <w:bookmarkStart w:id="5" w:name="_Toc180835501" w:displacedByCustomXml="next"/>
    <w:bookmarkStart w:id="6" w:name="_Ref181006413" w:displacedByCustomXml="next"/>
    <w:bookmarkStart w:id="7" w:name="_Toc181410982" w:displacedByCustomXml="next"/>
    <w:bookmarkStart w:id="8" w:name="_Toc181188180" w:displacedByCustomXml="next"/>
    <w:bookmarkStart w:id="9" w:name="_Toc188340679" w:displacedByCustomXml="next"/>
    <w:sdt>
      <w:sdtPr>
        <w:rPr>
          <w:rFonts w:ascii="3DS V2" w:eastAsiaTheme="minorHAnsi" w:hAnsi="3DS V2" w:cstheme="minorBidi"/>
          <w:b w:val="0"/>
          <w:bCs w:val="0"/>
          <w:color w:val="auto"/>
          <w:sz w:val="22"/>
          <w:szCs w:val="22"/>
          <w:lang w:val="fr-FR"/>
        </w:rPr>
        <w:id w:val="25637930"/>
        <w:docPartObj>
          <w:docPartGallery w:val="Table of Contents"/>
          <w:docPartUnique/>
        </w:docPartObj>
      </w:sdtPr>
      <w:sdtEndPr>
        <w:rPr>
          <w:rFonts w:eastAsia="宋体"/>
          <w:sz w:val="24"/>
          <w:szCs w:val="24"/>
        </w:rPr>
      </w:sdtEndPr>
      <w:sdtContent>
        <w:p w14:paraId="02D2A946" w14:textId="54CDB2CA" w:rsidR="00C674AC" w:rsidRPr="00D10A30" w:rsidRDefault="0069364A" w:rsidP="00FE259C">
          <w:pPr>
            <w:pStyle w:val="En-ttedetabledesmatires"/>
            <w:spacing w:line="20" w:lineRule="atLeast"/>
            <w:rPr>
              <w:rFonts w:ascii="3DS V2" w:hAnsi="3DS V2"/>
              <w:sz w:val="32"/>
              <w:szCs w:val="32"/>
            </w:rPr>
          </w:pPr>
          <w:r w:rsidRPr="00D10A30">
            <w:rPr>
              <w:rFonts w:ascii="3DS V2" w:hAnsi="3DS V2"/>
              <w:sz w:val="32"/>
              <w:szCs w:val="32"/>
            </w:rPr>
            <w:t>Table</w:t>
          </w:r>
          <w:r w:rsidR="000239B5" w:rsidRPr="00D10A30">
            <w:rPr>
              <w:rFonts w:ascii="3DS V2" w:hAnsi="3DS V2"/>
              <w:sz w:val="32"/>
              <w:szCs w:val="32"/>
            </w:rPr>
            <w:t xml:space="preserve"> </w:t>
          </w:r>
          <w:r w:rsidRPr="00D10A30">
            <w:rPr>
              <w:rFonts w:ascii="3DS V2" w:hAnsi="3DS V2"/>
              <w:sz w:val="32"/>
              <w:szCs w:val="32"/>
            </w:rPr>
            <w:t>des matières</w:t>
          </w:r>
        </w:p>
        <w:p w14:paraId="50CAA3C8" w14:textId="0E71D863" w:rsidR="00855BF3" w:rsidRDefault="00C674AC">
          <w:pPr>
            <w:pStyle w:val="TM2"/>
            <w:rPr>
              <w:rFonts w:asciiTheme="minorHAnsi" w:eastAsiaTheme="minorEastAsia" w:hAnsiTheme="minorHAnsi"/>
              <w:noProof/>
              <w:lang w:val="en-US" w:eastAsia="zh-CN"/>
            </w:rPr>
          </w:pPr>
          <w:r w:rsidRPr="00763B4B">
            <w:rPr>
              <w:rFonts w:cs="Arial"/>
              <w:sz w:val="20"/>
              <w:szCs w:val="20"/>
              <w:lang w:val="en-US"/>
            </w:rPr>
            <w:fldChar w:fldCharType="begin"/>
          </w:r>
          <w:r w:rsidRPr="00763B4B">
            <w:rPr>
              <w:rFonts w:cs="Arial"/>
              <w:sz w:val="20"/>
              <w:szCs w:val="20"/>
              <w:lang w:val="en-US"/>
            </w:rPr>
            <w:instrText xml:space="preserve"> TOC \o "1-3" \h \z \u </w:instrText>
          </w:r>
          <w:r w:rsidRPr="00763B4B">
            <w:rPr>
              <w:rFonts w:cs="Arial"/>
              <w:sz w:val="20"/>
              <w:szCs w:val="20"/>
              <w:lang w:val="en-US"/>
            </w:rPr>
            <w:fldChar w:fldCharType="separate"/>
          </w:r>
          <w:hyperlink w:anchor="_Toc206168763" w:history="1">
            <w:r w:rsidR="00855BF3" w:rsidRPr="00714CB0">
              <w:rPr>
                <w:rStyle w:val="Lienhypertexte"/>
                <w:rFonts w:ascii="3DS V2" w:hAnsi="3DS V2" w:cs="Arial"/>
                <w:noProof/>
              </w:rPr>
              <w:t>Remerciements</w:t>
            </w:r>
            <w:r w:rsidR="00855BF3">
              <w:rPr>
                <w:noProof/>
                <w:webHidden/>
              </w:rPr>
              <w:tab/>
            </w:r>
            <w:r w:rsidR="00855BF3">
              <w:rPr>
                <w:noProof/>
                <w:webHidden/>
              </w:rPr>
              <w:fldChar w:fldCharType="begin"/>
            </w:r>
            <w:r w:rsidR="00855BF3">
              <w:rPr>
                <w:noProof/>
                <w:webHidden/>
              </w:rPr>
              <w:instrText xml:space="preserve"> PAGEREF _Toc206168763 \h </w:instrText>
            </w:r>
            <w:r w:rsidR="00855BF3">
              <w:rPr>
                <w:noProof/>
                <w:webHidden/>
              </w:rPr>
            </w:r>
            <w:r w:rsidR="00855BF3">
              <w:rPr>
                <w:noProof/>
                <w:webHidden/>
              </w:rPr>
              <w:fldChar w:fldCharType="separate"/>
            </w:r>
            <w:r w:rsidR="009C3AE0">
              <w:rPr>
                <w:noProof/>
                <w:webHidden/>
              </w:rPr>
              <w:t>3</w:t>
            </w:r>
            <w:r w:rsidR="00855BF3">
              <w:rPr>
                <w:noProof/>
                <w:webHidden/>
              </w:rPr>
              <w:fldChar w:fldCharType="end"/>
            </w:r>
          </w:hyperlink>
        </w:p>
        <w:p w14:paraId="08FA089A" w14:textId="618CA171" w:rsidR="00855BF3" w:rsidRDefault="00855BF3">
          <w:pPr>
            <w:pStyle w:val="TM1"/>
            <w:rPr>
              <w:rFonts w:asciiTheme="minorHAnsi" w:eastAsiaTheme="minorEastAsia" w:hAnsiTheme="minorHAnsi"/>
              <w:noProof/>
              <w:lang w:val="en-US" w:eastAsia="zh-CN"/>
            </w:rPr>
          </w:pPr>
          <w:hyperlink w:anchor="_Toc206168764" w:history="1">
            <w:r w:rsidRPr="00714CB0">
              <w:rPr>
                <w:rStyle w:val="Lienhypertexte"/>
                <w:rFonts w:ascii="3DS V2" w:hAnsi="3DS V2"/>
                <w:b/>
                <w:noProof/>
              </w:rPr>
              <w:t>Introduction</w:t>
            </w:r>
            <w:r>
              <w:rPr>
                <w:noProof/>
                <w:webHidden/>
              </w:rPr>
              <w:tab/>
            </w:r>
            <w:r>
              <w:rPr>
                <w:noProof/>
                <w:webHidden/>
              </w:rPr>
              <w:fldChar w:fldCharType="begin"/>
            </w:r>
            <w:r>
              <w:rPr>
                <w:noProof/>
                <w:webHidden/>
              </w:rPr>
              <w:instrText xml:space="preserve"> PAGEREF _Toc206168764 \h </w:instrText>
            </w:r>
            <w:r>
              <w:rPr>
                <w:noProof/>
                <w:webHidden/>
              </w:rPr>
            </w:r>
            <w:r>
              <w:rPr>
                <w:noProof/>
                <w:webHidden/>
              </w:rPr>
              <w:fldChar w:fldCharType="separate"/>
            </w:r>
            <w:r w:rsidR="009C3AE0">
              <w:rPr>
                <w:noProof/>
                <w:webHidden/>
              </w:rPr>
              <w:t>4</w:t>
            </w:r>
            <w:r>
              <w:rPr>
                <w:noProof/>
                <w:webHidden/>
              </w:rPr>
              <w:fldChar w:fldCharType="end"/>
            </w:r>
          </w:hyperlink>
        </w:p>
        <w:p w14:paraId="7B28A05B" w14:textId="6DC0C1EA" w:rsidR="00855BF3" w:rsidRDefault="00855BF3">
          <w:pPr>
            <w:pStyle w:val="TM2"/>
            <w:rPr>
              <w:rFonts w:asciiTheme="minorHAnsi" w:eastAsiaTheme="minorEastAsia" w:hAnsiTheme="minorHAnsi"/>
              <w:noProof/>
              <w:lang w:val="en-US" w:eastAsia="zh-CN"/>
            </w:rPr>
          </w:pPr>
          <w:hyperlink w:anchor="_Toc206168765" w:history="1">
            <w:r w:rsidRPr="00714CB0">
              <w:rPr>
                <w:rStyle w:val="Lienhypertexte"/>
                <w:rFonts w:ascii="3DS V2" w:hAnsi="3DS V2" w:cs="Arial"/>
                <w:noProof/>
              </w:rPr>
              <w:t>Présentation de l’entreprise : Dassault Systèmes</w:t>
            </w:r>
            <w:r>
              <w:rPr>
                <w:noProof/>
                <w:webHidden/>
              </w:rPr>
              <w:tab/>
            </w:r>
            <w:r>
              <w:rPr>
                <w:noProof/>
                <w:webHidden/>
              </w:rPr>
              <w:fldChar w:fldCharType="begin"/>
            </w:r>
            <w:r>
              <w:rPr>
                <w:noProof/>
                <w:webHidden/>
              </w:rPr>
              <w:instrText xml:space="preserve"> PAGEREF _Toc206168765 \h </w:instrText>
            </w:r>
            <w:r>
              <w:rPr>
                <w:noProof/>
                <w:webHidden/>
              </w:rPr>
            </w:r>
            <w:r>
              <w:rPr>
                <w:noProof/>
                <w:webHidden/>
              </w:rPr>
              <w:fldChar w:fldCharType="separate"/>
            </w:r>
            <w:r w:rsidR="009C3AE0">
              <w:rPr>
                <w:noProof/>
                <w:webHidden/>
              </w:rPr>
              <w:t>5</w:t>
            </w:r>
            <w:r>
              <w:rPr>
                <w:noProof/>
                <w:webHidden/>
              </w:rPr>
              <w:fldChar w:fldCharType="end"/>
            </w:r>
          </w:hyperlink>
        </w:p>
        <w:p w14:paraId="609CCDE6" w14:textId="16AF2D56" w:rsidR="00855BF3" w:rsidRDefault="00855BF3">
          <w:pPr>
            <w:pStyle w:val="TM3"/>
            <w:rPr>
              <w:rFonts w:asciiTheme="minorHAnsi" w:eastAsiaTheme="minorEastAsia" w:hAnsiTheme="minorHAnsi"/>
              <w:noProof/>
              <w:lang w:val="en-US" w:eastAsia="zh-CN"/>
            </w:rPr>
          </w:pPr>
          <w:hyperlink w:anchor="_Toc206168766" w:history="1">
            <w:r w:rsidRPr="00714CB0">
              <w:rPr>
                <w:rStyle w:val="Lienhypertexte"/>
                <w:rFonts w:ascii="3DS V2" w:hAnsi="3DS V2"/>
                <w:noProof/>
              </w:rPr>
              <w:t>Une présence mondiale</w:t>
            </w:r>
            <w:r>
              <w:rPr>
                <w:noProof/>
                <w:webHidden/>
              </w:rPr>
              <w:tab/>
            </w:r>
            <w:r>
              <w:rPr>
                <w:noProof/>
                <w:webHidden/>
              </w:rPr>
              <w:fldChar w:fldCharType="begin"/>
            </w:r>
            <w:r>
              <w:rPr>
                <w:noProof/>
                <w:webHidden/>
              </w:rPr>
              <w:instrText xml:space="preserve"> PAGEREF _Toc206168766 \h </w:instrText>
            </w:r>
            <w:r>
              <w:rPr>
                <w:noProof/>
                <w:webHidden/>
              </w:rPr>
            </w:r>
            <w:r>
              <w:rPr>
                <w:noProof/>
                <w:webHidden/>
              </w:rPr>
              <w:fldChar w:fldCharType="separate"/>
            </w:r>
            <w:r w:rsidR="009C3AE0">
              <w:rPr>
                <w:noProof/>
                <w:webHidden/>
              </w:rPr>
              <w:t>6</w:t>
            </w:r>
            <w:r>
              <w:rPr>
                <w:noProof/>
                <w:webHidden/>
              </w:rPr>
              <w:fldChar w:fldCharType="end"/>
            </w:r>
          </w:hyperlink>
        </w:p>
        <w:p w14:paraId="7A93E0B8" w14:textId="752AE6A5" w:rsidR="00855BF3" w:rsidRDefault="00855BF3">
          <w:pPr>
            <w:pStyle w:val="TM3"/>
            <w:rPr>
              <w:rFonts w:asciiTheme="minorHAnsi" w:eastAsiaTheme="minorEastAsia" w:hAnsiTheme="minorHAnsi"/>
              <w:noProof/>
              <w:lang w:val="en-US" w:eastAsia="zh-CN"/>
            </w:rPr>
          </w:pPr>
          <w:hyperlink w:anchor="_Toc206168767" w:history="1">
            <w:r w:rsidRPr="00714CB0">
              <w:rPr>
                <w:rStyle w:val="Lienhypertexte"/>
                <w:rFonts w:ascii="3DS V2" w:hAnsi="3DS V2"/>
                <w:noProof/>
              </w:rPr>
              <w:t>Une vision forte : le virtuel au service du réel</w:t>
            </w:r>
            <w:r>
              <w:rPr>
                <w:noProof/>
                <w:webHidden/>
              </w:rPr>
              <w:tab/>
            </w:r>
            <w:r>
              <w:rPr>
                <w:noProof/>
                <w:webHidden/>
              </w:rPr>
              <w:fldChar w:fldCharType="begin"/>
            </w:r>
            <w:r>
              <w:rPr>
                <w:noProof/>
                <w:webHidden/>
              </w:rPr>
              <w:instrText xml:space="preserve"> PAGEREF _Toc206168767 \h </w:instrText>
            </w:r>
            <w:r>
              <w:rPr>
                <w:noProof/>
                <w:webHidden/>
              </w:rPr>
            </w:r>
            <w:r>
              <w:rPr>
                <w:noProof/>
                <w:webHidden/>
              </w:rPr>
              <w:fldChar w:fldCharType="separate"/>
            </w:r>
            <w:r w:rsidR="009C3AE0">
              <w:rPr>
                <w:noProof/>
                <w:webHidden/>
              </w:rPr>
              <w:t>6</w:t>
            </w:r>
            <w:r>
              <w:rPr>
                <w:noProof/>
                <w:webHidden/>
              </w:rPr>
              <w:fldChar w:fldCharType="end"/>
            </w:r>
          </w:hyperlink>
        </w:p>
        <w:p w14:paraId="1620EFD4" w14:textId="53530278" w:rsidR="00855BF3" w:rsidRDefault="00855BF3">
          <w:pPr>
            <w:pStyle w:val="TM3"/>
            <w:rPr>
              <w:rFonts w:asciiTheme="minorHAnsi" w:eastAsiaTheme="minorEastAsia" w:hAnsiTheme="minorHAnsi"/>
              <w:noProof/>
              <w:lang w:val="en-US" w:eastAsia="zh-CN"/>
            </w:rPr>
          </w:pPr>
          <w:hyperlink w:anchor="_Toc206168768" w:history="1">
            <w:r w:rsidRPr="00714CB0">
              <w:rPr>
                <w:rStyle w:val="Lienhypertexte"/>
                <w:rFonts w:ascii="3DS V2" w:hAnsi="3DS V2"/>
                <w:noProof/>
              </w:rPr>
              <w:t>Une culture d’innovation portée par l’esprit « IFWE »</w:t>
            </w:r>
            <w:r>
              <w:rPr>
                <w:noProof/>
                <w:webHidden/>
              </w:rPr>
              <w:tab/>
            </w:r>
            <w:r>
              <w:rPr>
                <w:noProof/>
                <w:webHidden/>
              </w:rPr>
              <w:fldChar w:fldCharType="begin"/>
            </w:r>
            <w:r>
              <w:rPr>
                <w:noProof/>
                <w:webHidden/>
              </w:rPr>
              <w:instrText xml:space="preserve"> PAGEREF _Toc206168768 \h </w:instrText>
            </w:r>
            <w:r>
              <w:rPr>
                <w:noProof/>
                <w:webHidden/>
              </w:rPr>
            </w:r>
            <w:r>
              <w:rPr>
                <w:noProof/>
                <w:webHidden/>
              </w:rPr>
              <w:fldChar w:fldCharType="separate"/>
            </w:r>
            <w:r w:rsidR="009C3AE0">
              <w:rPr>
                <w:noProof/>
                <w:webHidden/>
              </w:rPr>
              <w:t>7</w:t>
            </w:r>
            <w:r>
              <w:rPr>
                <w:noProof/>
                <w:webHidden/>
              </w:rPr>
              <w:fldChar w:fldCharType="end"/>
            </w:r>
          </w:hyperlink>
        </w:p>
        <w:p w14:paraId="089D4A99" w14:textId="3DBA6E4C" w:rsidR="00855BF3" w:rsidRDefault="00855BF3">
          <w:pPr>
            <w:pStyle w:val="TM3"/>
            <w:rPr>
              <w:rFonts w:asciiTheme="minorHAnsi" w:eastAsiaTheme="minorEastAsia" w:hAnsiTheme="minorHAnsi"/>
              <w:noProof/>
              <w:lang w:val="en-US" w:eastAsia="zh-CN"/>
            </w:rPr>
          </w:pPr>
          <w:hyperlink w:anchor="_Toc206168769" w:history="1">
            <w:r w:rsidRPr="00714CB0">
              <w:rPr>
                <w:rStyle w:val="Lienhypertexte"/>
                <w:rFonts w:ascii="3DS V2" w:hAnsi="3DS V2"/>
                <w:noProof/>
              </w:rPr>
              <w:t>Une stratégie autour de l’humain, l’industrie et les expériences</w:t>
            </w:r>
            <w:r>
              <w:rPr>
                <w:noProof/>
                <w:webHidden/>
              </w:rPr>
              <w:tab/>
            </w:r>
            <w:r>
              <w:rPr>
                <w:noProof/>
                <w:webHidden/>
              </w:rPr>
              <w:fldChar w:fldCharType="begin"/>
            </w:r>
            <w:r>
              <w:rPr>
                <w:noProof/>
                <w:webHidden/>
              </w:rPr>
              <w:instrText xml:space="preserve"> PAGEREF _Toc206168769 \h </w:instrText>
            </w:r>
            <w:r>
              <w:rPr>
                <w:noProof/>
                <w:webHidden/>
              </w:rPr>
            </w:r>
            <w:r>
              <w:rPr>
                <w:noProof/>
                <w:webHidden/>
              </w:rPr>
              <w:fldChar w:fldCharType="separate"/>
            </w:r>
            <w:r w:rsidR="009C3AE0">
              <w:rPr>
                <w:noProof/>
                <w:webHidden/>
              </w:rPr>
              <w:t>7</w:t>
            </w:r>
            <w:r>
              <w:rPr>
                <w:noProof/>
                <w:webHidden/>
              </w:rPr>
              <w:fldChar w:fldCharType="end"/>
            </w:r>
          </w:hyperlink>
        </w:p>
        <w:p w14:paraId="15437400" w14:textId="3585977F" w:rsidR="00855BF3" w:rsidRDefault="00855BF3">
          <w:pPr>
            <w:pStyle w:val="TM3"/>
            <w:rPr>
              <w:rFonts w:asciiTheme="minorHAnsi" w:eastAsiaTheme="minorEastAsia" w:hAnsiTheme="minorHAnsi"/>
              <w:noProof/>
              <w:lang w:val="en-US" w:eastAsia="zh-CN"/>
            </w:rPr>
          </w:pPr>
          <w:hyperlink w:anchor="_Toc206168770" w:history="1">
            <w:r w:rsidRPr="00714CB0">
              <w:rPr>
                <w:rStyle w:val="Lienhypertexte"/>
                <w:rFonts w:ascii="3DS V2" w:hAnsi="3DS V2"/>
                <w:noProof/>
              </w:rPr>
              <w:t>L’Equipe CATIA – Schématique Electrique</w:t>
            </w:r>
            <w:r>
              <w:rPr>
                <w:noProof/>
                <w:webHidden/>
              </w:rPr>
              <w:tab/>
            </w:r>
            <w:r>
              <w:rPr>
                <w:noProof/>
                <w:webHidden/>
              </w:rPr>
              <w:fldChar w:fldCharType="begin"/>
            </w:r>
            <w:r>
              <w:rPr>
                <w:noProof/>
                <w:webHidden/>
              </w:rPr>
              <w:instrText xml:space="preserve"> PAGEREF _Toc206168770 \h </w:instrText>
            </w:r>
            <w:r>
              <w:rPr>
                <w:noProof/>
                <w:webHidden/>
              </w:rPr>
            </w:r>
            <w:r>
              <w:rPr>
                <w:noProof/>
                <w:webHidden/>
              </w:rPr>
              <w:fldChar w:fldCharType="separate"/>
            </w:r>
            <w:r w:rsidR="009C3AE0">
              <w:rPr>
                <w:noProof/>
                <w:webHidden/>
              </w:rPr>
              <w:t>7</w:t>
            </w:r>
            <w:r>
              <w:rPr>
                <w:noProof/>
                <w:webHidden/>
              </w:rPr>
              <w:fldChar w:fldCharType="end"/>
            </w:r>
          </w:hyperlink>
        </w:p>
        <w:p w14:paraId="57C5E21D" w14:textId="011E2DE7" w:rsidR="00855BF3" w:rsidRDefault="00855BF3">
          <w:pPr>
            <w:pStyle w:val="TM1"/>
            <w:rPr>
              <w:rFonts w:asciiTheme="minorHAnsi" w:eastAsiaTheme="minorEastAsia" w:hAnsiTheme="minorHAnsi"/>
              <w:noProof/>
              <w:lang w:val="en-US" w:eastAsia="zh-CN"/>
            </w:rPr>
          </w:pPr>
          <w:hyperlink w:anchor="_Toc206168771" w:history="1">
            <w:r w:rsidRPr="00714CB0">
              <w:rPr>
                <w:rStyle w:val="Lienhypertexte"/>
                <w:rFonts w:ascii="3DS V2" w:hAnsi="3DS V2"/>
                <w:b/>
                <w:noProof/>
              </w:rPr>
              <w:t>Mission du stage</w:t>
            </w:r>
            <w:r>
              <w:rPr>
                <w:noProof/>
                <w:webHidden/>
              </w:rPr>
              <w:tab/>
            </w:r>
            <w:r>
              <w:rPr>
                <w:noProof/>
                <w:webHidden/>
              </w:rPr>
              <w:fldChar w:fldCharType="begin"/>
            </w:r>
            <w:r>
              <w:rPr>
                <w:noProof/>
                <w:webHidden/>
              </w:rPr>
              <w:instrText xml:space="preserve"> PAGEREF _Toc206168771 \h </w:instrText>
            </w:r>
            <w:r>
              <w:rPr>
                <w:noProof/>
                <w:webHidden/>
              </w:rPr>
            </w:r>
            <w:r>
              <w:rPr>
                <w:noProof/>
                <w:webHidden/>
              </w:rPr>
              <w:fldChar w:fldCharType="separate"/>
            </w:r>
            <w:r w:rsidR="009C3AE0">
              <w:rPr>
                <w:noProof/>
                <w:webHidden/>
              </w:rPr>
              <w:t>11</w:t>
            </w:r>
            <w:r>
              <w:rPr>
                <w:noProof/>
                <w:webHidden/>
              </w:rPr>
              <w:fldChar w:fldCharType="end"/>
            </w:r>
          </w:hyperlink>
        </w:p>
        <w:p w14:paraId="5D8062A0" w14:textId="396B36D3" w:rsidR="00855BF3" w:rsidRDefault="00855BF3">
          <w:pPr>
            <w:pStyle w:val="TM2"/>
            <w:rPr>
              <w:rFonts w:asciiTheme="minorHAnsi" w:eastAsiaTheme="minorEastAsia" w:hAnsiTheme="minorHAnsi"/>
              <w:noProof/>
              <w:lang w:val="en-US" w:eastAsia="zh-CN"/>
            </w:rPr>
          </w:pPr>
          <w:hyperlink w:anchor="_Toc206168772" w:history="1">
            <w:r w:rsidRPr="00714CB0">
              <w:rPr>
                <w:rStyle w:val="Lienhypertexte"/>
                <w:rFonts w:ascii="3DS V2" w:hAnsi="3DS V2" w:cs="Arial"/>
                <w:noProof/>
              </w:rPr>
              <w:t>Contexte</w:t>
            </w:r>
            <w:r>
              <w:rPr>
                <w:noProof/>
                <w:webHidden/>
              </w:rPr>
              <w:tab/>
            </w:r>
            <w:r>
              <w:rPr>
                <w:noProof/>
                <w:webHidden/>
              </w:rPr>
              <w:fldChar w:fldCharType="begin"/>
            </w:r>
            <w:r>
              <w:rPr>
                <w:noProof/>
                <w:webHidden/>
              </w:rPr>
              <w:instrText xml:space="preserve"> PAGEREF _Toc206168772 \h </w:instrText>
            </w:r>
            <w:r>
              <w:rPr>
                <w:noProof/>
                <w:webHidden/>
              </w:rPr>
            </w:r>
            <w:r>
              <w:rPr>
                <w:noProof/>
                <w:webHidden/>
              </w:rPr>
              <w:fldChar w:fldCharType="separate"/>
            </w:r>
            <w:r w:rsidR="009C3AE0">
              <w:rPr>
                <w:noProof/>
                <w:webHidden/>
              </w:rPr>
              <w:t>11</w:t>
            </w:r>
            <w:r>
              <w:rPr>
                <w:noProof/>
                <w:webHidden/>
              </w:rPr>
              <w:fldChar w:fldCharType="end"/>
            </w:r>
          </w:hyperlink>
        </w:p>
        <w:p w14:paraId="21548A24" w14:textId="1B9860A3" w:rsidR="00855BF3" w:rsidRDefault="00855BF3">
          <w:pPr>
            <w:pStyle w:val="TM3"/>
            <w:rPr>
              <w:rFonts w:asciiTheme="minorHAnsi" w:eastAsiaTheme="minorEastAsia" w:hAnsiTheme="minorHAnsi"/>
              <w:noProof/>
              <w:lang w:val="en-US" w:eastAsia="zh-CN"/>
            </w:rPr>
          </w:pPr>
          <w:hyperlink w:anchor="_Toc206168773" w:history="1">
            <w:r w:rsidRPr="00714CB0">
              <w:rPr>
                <w:rStyle w:val="Lienhypertexte"/>
                <w:rFonts w:ascii="3DS V2" w:hAnsi="3DS V2"/>
                <w:noProof/>
              </w:rPr>
              <w:t>Net to Wire (Equipotentielle vers Fil)</w:t>
            </w:r>
            <w:r>
              <w:rPr>
                <w:noProof/>
                <w:webHidden/>
              </w:rPr>
              <w:tab/>
            </w:r>
            <w:r>
              <w:rPr>
                <w:noProof/>
                <w:webHidden/>
              </w:rPr>
              <w:fldChar w:fldCharType="begin"/>
            </w:r>
            <w:r>
              <w:rPr>
                <w:noProof/>
                <w:webHidden/>
              </w:rPr>
              <w:instrText xml:space="preserve"> PAGEREF _Toc206168773 \h </w:instrText>
            </w:r>
            <w:r>
              <w:rPr>
                <w:noProof/>
                <w:webHidden/>
              </w:rPr>
            </w:r>
            <w:r>
              <w:rPr>
                <w:noProof/>
                <w:webHidden/>
              </w:rPr>
              <w:fldChar w:fldCharType="separate"/>
            </w:r>
            <w:r w:rsidR="009C3AE0">
              <w:rPr>
                <w:noProof/>
                <w:webHidden/>
              </w:rPr>
              <w:t>12</w:t>
            </w:r>
            <w:r>
              <w:rPr>
                <w:noProof/>
                <w:webHidden/>
              </w:rPr>
              <w:fldChar w:fldCharType="end"/>
            </w:r>
          </w:hyperlink>
        </w:p>
        <w:p w14:paraId="43443DC7" w14:textId="4409D66C" w:rsidR="00855BF3" w:rsidRDefault="00855BF3">
          <w:pPr>
            <w:pStyle w:val="TM3"/>
            <w:rPr>
              <w:rFonts w:asciiTheme="minorHAnsi" w:eastAsiaTheme="minorEastAsia" w:hAnsiTheme="minorHAnsi"/>
              <w:noProof/>
              <w:lang w:val="en-US" w:eastAsia="zh-CN"/>
            </w:rPr>
          </w:pPr>
          <w:hyperlink w:anchor="_Toc206168774" w:history="1">
            <w:r w:rsidRPr="00714CB0">
              <w:rPr>
                <w:rStyle w:val="Lienhypertexte"/>
                <w:rFonts w:ascii="3DS V2" w:hAnsi="3DS V2"/>
                <w:noProof/>
              </w:rPr>
              <w:t>Interface de coupure</w:t>
            </w:r>
            <w:r>
              <w:rPr>
                <w:noProof/>
                <w:webHidden/>
              </w:rPr>
              <w:tab/>
            </w:r>
            <w:r>
              <w:rPr>
                <w:noProof/>
                <w:webHidden/>
              </w:rPr>
              <w:fldChar w:fldCharType="begin"/>
            </w:r>
            <w:r>
              <w:rPr>
                <w:noProof/>
                <w:webHidden/>
              </w:rPr>
              <w:instrText xml:space="preserve"> PAGEREF _Toc206168774 \h </w:instrText>
            </w:r>
            <w:r>
              <w:rPr>
                <w:noProof/>
                <w:webHidden/>
              </w:rPr>
            </w:r>
            <w:r>
              <w:rPr>
                <w:noProof/>
                <w:webHidden/>
              </w:rPr>
              <w:fldChar w:fldCharType="separate"/>
            </w:r>
            <w:r w:rsidR="009C3AE0">
              <w:rPr>
                <w:noProof/>
                <w:webHidden/>
              </w:rPr>
              <w:t>14</w:t>
            </w:r>
            <w:r>
              <w:rPr>
                <w:noProof/>
                <w:webHidden/>
              </w:rPr>
              <w:fldChar w:fldCharType="end"/>
            </w:r>
          </w:hyperlink>
        </w:p>
        <w:p w14:paraId="2C02C5B3" w14:textId="1AEE497E" w:rsidR="00855BF3" w:rsidRDefault="00855BF3">
          <w:pPr>
            <w:pStyle w:val="TM3"/>
            <w:rPr>
              <w:rFonts w:asciiTheme="minorHAnsi" w:eastAsiaTheme="minorEastAsia" w:hAnsiTheme="minorHAnsi"/>
              <w:noProof/>
              <w:lang w:val="en-US" w:eastAsia="zh-CN"/>
            </w:rPr>
          </w:pPr>
          <w:hyperlink w:anchor="_Toc206168775" w:history="1">
            <w:r w:rsidRPr="00714CB0">
              <w:rPr>
                <w:rStyle w:val="Lienhypertexte"/>
                <w:rFonts w:ascii="3DS V2" w:hAnsi="3DS V2"/>
                <w:noProof/>
              </w:rPr>
              <w:t>Objectif du stage</w:t>
            </w:r>
            <w:r>
              <w:rPr>
                <w:noProof/>
                <w:webHidden/>
              </w:rPr>
              <w:tab/>
            </w:r>
            <w:r>
              <w:rPr>
                <w:noProof/>
                <w:webHidden/>
              </w:rPr>
              <w:fldChar w:fldCharType="begin"/>
            </w:r>
            <w:r>
              <w:rPr>
                <w:noProof/>
                <w:webHidden/>
              </w:rPr>
              <w:instrText xml:space="preserve"> PAGEREF _Toc206168775 \h </w:instrText>
            </w:r>
            <w:r>
              <w:rPr>
                <w:noProof/>
                <w:webHidden/>
              </w:rPr>
            </w:r>
            <w:r>
              <w:rPr>
                <w:noProof/>
                <w:webHidden/>
              </w:rPr>
              <w:fldChar w:fldCharType="separate"/>
            </w:r>
            <w:r w:rsidR="009C3AE0">
              <w:rPr>
                <w:noProof/>
                <w:webHidden/>
              </w:rPr>
              <w:t>15</w:t>
            </w:r>
            <w:r>
              <w:rPr>
                <w:noProof/>
                <w:webHidden/>
              </w:rPr>
              <w:fldChar w:fldCharType="end"/>
            </w:r>
          </w:hyperlink>
        </w:p>
        <w:p w14:paraId="016725AB" w14:textId="30B7B7BF" w:rsidR="00855BF3" w:rsidRDefault="00855BF3">
          <w:pPr>
            <w:pStyle w:val="TM2"/>
            <w:rPr>
              <w:rFonts w:asciiTheme="minorHAnsi" w:eastAsiaTheme="minorEastAsia" w:hAnsiTheme="minorHAnsi"/>
              <w:noProof/>
              <w:lang w:val="en-US" w:eastAsia="zh-CN"/>
            </w:rPr>
          </w:pPr>
          <w:hyperlink w:anchor="_Toc206168776" w:history="1">
            <w:r w:rsidRPr="00714CB0">
              <w:rPr>
                <w:rStyle w:val="Lienhypertexte"/>
                <w:rFonts w:ascii="3DS V2" w:hAnsi="3DS V2" w:cs="Arial"/>
                <w:noProof/>
              </w:rPr>
              <w:t>Phase 1 : Conception d’algorithme</w:t>
            </w:r>
            <w:r>
              <w:rPr>
                <w:noProof/>
                <w:webHidden/>
              </w:rPr>
              <w:tab/>
            </w:r>
            <w:r>
              <w:rPr>
                <w:noProof/>
                <w:webHidden/>
              </w:rPr>
              <w:fldChar w:fldCharType="begin"/>
            </w:r>
            <w:r>
              <w:rPr>
                <w:noProof/>
                <w:webHidden/>
              </w:rPr>
              <w:instrText xml:space="preserve"> PAGEREF _Toc206168776 \h </w:instrText>
            </w:r>
            <w:r>
              <w:rPr>
                <w:noProof/>
                <w:webHidden/>
              </w:rPr>
            </w:r>
            <w:r>
              <w:rPr>
                <w:noProof/>
                <w:webHidden/>
              </w:rPr>
              <w:fldChar w:fldCharType="separate"/>
            </w:r>
            <w:r w:rsidR="009C3AE0">
              <w:rPr>
                <w:noProof/>
                <w:webHidden/>
              </w:rPr>
              <w:t>16</w:t>
            </w:r>
            <w:r>
              <w:rPr>
                <w:noProof/>
                <w:webHidden/>
              </w:rPr>
              <w:fldChar w:fldCharType="end"/>
            </w:r>
          </w:hyperlink>
        </w:p>
        <w:p w14:paraId="6D1CC917" w14:textId="0B22F602" w:rsidR="00855BF3" w:rsidRDefault="00855BF3">
          <w:pPr>
            <w:pStyle w:val="TM3"/>
            <w:rPr>
              <w:rFonts w:asciiTheme="minorHAnsi" w:eastAsiaTheme="minorEastAsia" w:hAnsiTheme="minorHAnsi"/>
              <w:noProof/>
              <w:lang w:val="en-US" w:eastAsia="zh-CN"/>
            </w:rPr>
          </w:pPr>
          <w:hyperlink w:anchor="_Toc206168777" w:history="1">
            <w:r w:rsidRPr="00714CB0">
              <w:rPr>
                <w:rStyle w:val="Lienhypertexte"/>
                <w:rFonts w:ascii="3DS V2" w:hAnsi="3DS V2"/>
                <w:noProof/>
              </w:rPr>
              <w:t>Modélisation de la problématique</w:t>
            </w:r>
            <w:r>
              <w:rPr>
                <w:noProof/>
                <w:webHidden/>
              </w:rPr>
              <w:tab/>
            </w:r>
            <w:r>
              <w:rPr>
                <w:noProof/>
                <w:webHidden/>
              </w:rPr>
              <w:fldChar w:fldCharType="begin"/>
            </w:r>
            <w:r>
              <w:rPr>
                <w:noProof/>
                <w:webHidden/>
              </w:rPr>
              <w:instrText xml:space="preserve"> PAGEREF _Toc206168777 \h </w:instrText>
            </w:r>
            <w:r>
              <w:rPr>
                <w:noProof/>
                <w:webHidden/>
              </w:rPr>
            </w:r>
            <w:r>
              <w:rPr>
                <w:noProof/>
                <w:webHidden/>
              </w:rPr>
              <w:fldChar w:fldCharType="separate"/>
            </w:r>
            <w:r w:rsidR="009C3AE0">
              <w:rPr>
                <w:noProof/>
                <w:webHidden/>
              </w:rPr>
              <w:t>16</w:t>
            </w:r>
            <w:r>
              <w:rPr>
                <w:noProof/>
                <w:webHidden/>
              </w:rPr>
              <w:fldChar w:fldCharType="end"/>
            </w:r>
          </w:hyperlink>
        </w:p>
        <w:p w14:paraId="045B6B80" w14:textId="72F058CE" w:rsidR="00855BF3" w:rsidRDefault="00855BF3">
          <w:pPr>
            <w:pStyle w:val="TM3"/>
            <w:rPr>
              <w:rFonts w:asciiTheme="minorHAnsi" w:eastAsiaTheme="minorEastAsia" w:hAnsiTheme="minorHAnsi"/>
              <w:noProof/>
              <w:lang w:val="en-US" w:eastAsia="zh-CN"/>
            </w:rPr>
          </w:pPr>
          <w:hyperlink w:anchor="_Toc206168778" w:history="1">
            <w:r w:rsidRPr="00714CB0">
              <w:rPr>
                <w:rStyle w:val="Lienhypertexte"/>
                <w:rFonts w:ascii="3DS V2" w:hAnsi="3DS V2"/>
                <w:noProof/>
              </w:rPr>
              <w:t>La notion de proximité</w:t>
            </w:r>
            <w:r>
              <w:rPr>
                <w:noProof/>
                <w:webHidden/>
              </w:rPr>
              <w:tab/>
            </w:r>
            <w:r>
              <w:rPr>
                <w:noProof/>
                <w:webHidden/>
              </w:rPr>
              <w:fldChar w:fldCharType="begin"/>
            </w:r>
            <w:r>
              <w:rPr>
                <w:noProof/>
                <w:webHidden/>
              </w:rPr>
              <w:instrText xml:space="preserve"> PAGEREF _Toc206168778 \h </w:instrText>
            </w:r>
            <w:r>
              <w:rPr>
                <w:noProof/>
                <w:webHidden/>
              </w:rPr>
            </w:r>
            <w:r>
              <w:rPr>
                <w:noProof/>
                <w:webHidden/>
              </w:rPr>
              <w:fldChar w:fldCharType="separate"/>
            </w:r>
            <w:r w:rsidR="009C3AE0">
              <w:rPr>
                <w:noProof/>
                <w:webHidden/>
              </w:rPr>
              <w:t>18</w:t>
            </w:r>
            <w:r>
              <w:rPr>
                <w:noProof/>
                <w:webHidden/>
              </w:rPr>
              <w:fldChar w:fldCharType="end"/>
            </w:r>
          </w:hyperlink>
        </w:p>
        <w:p w14:paraId="4237BAFB" w14:textId="51B1CFD0" w:rsidR="00855BF3" w:rsidRDefault="00855BF3">
          <w:pPr>
            <w:pStyle w:val="TM3"/>
            <w:rPr>
              <w:rFonts w:asciiTheme="minorHAnsi" w:eastAsiaTheme="minorEastAsia" w:hAnsiTheme="minorHAnsi"/>
              <w:noProof/>
              <w:lang w:val="en-US" w:eastAsia="zh-CN"/>
            </w:rPr>
          </w:pPr>
          <w:hyperlink w:anchor="_Toc206168779" w:history="1">
            <w:r w:rsidRPr="00714CB0">
              <w:rPr>
                <w:rStyle w:val="Lienhypertexte"/>
                <w:rFonts w:ascii="3DS V2" w:hAnsi="3DS V2"/>
                <w:noProof/>
              </w:rPr>
              <w:t>Le croisement des câbles</w:t>
            </w:r>
            <w:r>
              <w:rPr>
                <w:noProof/>
                <w:webHidden/>
              </w:rPr>
              <w:tab/>
            </w:r>
            <w:r>
              <w:rPr>
                <w:noProof/>
                <w:webHidden/>
              </w:rPr>
              <w:fldChar w:fldCharType="begin"/>
            </w:r>
            <w:r>
              <w:rPr>
                <w:noProof/>
                <w:webHidden/>
              </w:rPr>
              <w:instrText xml:space="preserve"> PAGEREF _Toc206168779 \h </w:instrText>
            </w:r>
            <w:r>
              <w:rPr>
                <w:noProof/>
                <w:webHidden/>
              </w:rPr>
            </w:r>
            <w:r>
              <w:rPr>
                <w:noProof/>
                <w:webHidden/>
              </w:rPr>
              <w:fldChar w:fldCharType="separate"/>
            </w:r>
            <w:r w:rsidR="009C3AE0">
              <w:rPr>
                <w:noProof/>
                <w:webHidden/>
              </w:rPr>
              <w:t>20</w:t>
            </w:r>
            <w:r>
              <w:rPr>
                <w:noProof/>
                <w:webHidden/>
              </w:rPr>
              <w:fldChar w:fldCharType="end"/>
            </w:r>
          </w:hyperlink>
        </w:p>
        <w:p w14:paraId="6F0D12D6" w14:textId="61BED120" w:rsidR="00855BF3" w:rsidRDefault="00855BF3">
          <w:pPr>
            <w:pStyle w:val="TM3"/>
            <w:rPr>
              <w:rFonts w:asciiTheme="minorHAnsi" w:eastAsiaTheme="minorEastAsia" w:hAnsiTheme="minorHAnsi"/>
              <w:noProof/>
              <w:lang w:val="en-US" w:eastAsia="zh-CN"/>
            </w:rPr>
          </w:pPr>
          <w:hyperlink w:anchor="_Toc206168780" w:history="1">
            <w:r w:rsidRPr="00714CB0">
              <w:rPr>
                <w:rStyle w:val="Lienhypertexte"/>
                <w:rFonts w:ascii="3DS V2" w:hAnsi="3DS V2"/>
                <w:noProof/>
              </w:rPr>
              <w:t>Stratégie de recherche</w:t>
            </w:r>
            <w:r>
              <w:rPr>
                <w:noProof/>
                <w:webHidden/>
              </w:rPr>
              <w:tab/>
            </w:r>
            <w:r>
              <w:rPr>
                <w:noProof/>
                <w:webHidden/>
              </w:rPr>
              <w:fldChar w:fldCharType="begin"/>
            </w:r>
            <w:r>
              <w:rPr>
                <w:noProof/>
                <w:webHidden/>
              </w:rPr>
              <w:instrText xml:space="preserve"> PAGEREF _Toc206168780 \h </w:instrText>
            </w:r>
            <w:r>
              <w:rPr>
                <w:noProof/>
                <w:webHidden/>
              </w:rPr>
            </w:r>
            <w:r>
              <w:rPr>
                <w:noProof/>
                <w:webHidden/>
              </w:rPr>
              <w:fldChar w:fldCharType="separate"/>
            </w:r>
            <w:r w:rsidR="009C3AE0">
              <w:rPr>
                <w:noProof/>
                <w:webHidden/>
              </w:rPr>
              <w:t>21</w:t>
            </w:r>
            <w:r>
              <w:rPr>
                <w:noProof/>
                <w:webHidden/>
              </w:rPr>
              <w:fldChar w:fldCharType="end"/>
            </w:r>
          </w:hyperlink>
        </w:p>
        <w:p w14:paraId="63988BE8" w14:textId="21B69C45" w:rsidR="00855BF3" w:rsidRDefault="00855BF3">
          <w:pPr>
            <w:pStyle w:val="TM2"/>
            <w:rPr>
              <w:rFonts w:asciiTheme="minorHAnsi" w:eastAsiaTheme="minorEastAsia" w:hAnsiTheme="minorHAnsi"/>
              <w:noProof/>
              <w:lang w:val="en-US" w:eastAsia="zh-CN"/>
            </w:rPr>
          </w:pPr>
          <w:hyperlink w:anchor="_Toc206168781" w:history="1">
            <w:r w:rsidRPr="00714CB0">
              <w:rPr>
                <w:rStyle w:val="Lienhypertexte"/>
                <w:rFonts w:ascii="3DS V2" w:hAnsi="3DS V2" w:cs="Arial"/>
                <w:noProof/>
              </w:rPr>
              <w:t>Phase 2 : Implémentation d’un prototype</w:t>
            </w:r>
            <w:r>
              <w:rPr>
                <w:noProof/>
                <w:webHidden/>
              </w:rPr>
              <w:tab/>
            </w:r>
            <w:r>
              <w:rPr>
                <w:noProof/>
                <w:webHidden/>
              </w:rPr>
              <w:fldChar w:fldCharType="begin"/>
            </w:r>
            <w:r>
              <w:rPr>
                <w:noProof/>
                <w:webHidden/>
              </w:rPr>
              <w:instrText xml:space="preserve"> PAGEREF _Toc206168781 \h </w:instrText>
            </w:r>
            <w:r>
              <w:rPr>
                <w:noProof/>
                <w:webHidden/>
              </w:rPr>
            </w:r>
            <w:r>
              <w:rPr>
                <w:noProof/>
                <w:webHidden/>
              </w:rPr>
              <w:fldChar w:fldCharType="separate"/>
            </w:r>
            <w:r w:rsidR="009C3AE0">
              <w:rPr>
                <w:noProof/>
                <w:webHidden/>
              </w:rPr>
              <w:t>25</w:t>
            </w:r>
            <w:r>
              <w:rPr>
                <w:noProof/>
                <w:webHidden/>
              </w:rPr>
              <w:fldChar w:fldCharType="end"/>
            </w:r>
          </w:hyperlink>
        </w:p>
        <w:p w14:paraId="6E3C4056" w14:textId="0D157253" w:rsidR="00855BF3" w:rsidRDefault="00855BF3">
          <w:pPr>
            <w:pStyle w:val="TM3"/>
            <w:rPr>
              <w:rFonts w:asciiTheme="minorHAnsi" w:eastAsiaTheme="minorEastAsia" w:hAnsiTheme="minorHAnsi"/>
              <w:noProof/>
              <w:lang w:val="en-US" w:eastAsia="zh-CN"/>
            </w:rPr>
          </w:pPr>
          <w:hyperlink w:anchor="_Toc206168782" w:history="1">
            <w:r w:rsidRPr="00714CB0">
              <w:rPr>
                <w:rStyle w:val="Lienhypertexte"/>
                <w:rFonts w:ascii="3DS V2" w:hAnsi="3DS V2"/>
                <w:noProof/>
              </w:rPr>
              <w:t>Auto-détections des cavités</w:t>
            </w:r>
            <w:r>
              <w:rPr>
                <w:noProof/>
                <w:webHidden/>
              </w:rPr>
              <w:tab/>
            </w:r>
            <w:r>
              <w:rPr>
                <w:noProof/>
                <w:webHidden/>
              </w:rPr>
              <w:fldChar w:fldCharType="begin"/>
            </w:r>
            <w:r>
              <w:rPr>
                <w:noProof/>
                <w:webHidden/>
              </w:rPr>
              <w:instrText xml:space="preserve"> PAGEREF _Toc206168782 \h </w:instrText>
            </w:r>
            <w:r>
              <w:rPr>
                <w:noProof/>
                <w:webHidden/>
              </w:rPr>
            </w:r>
            <w:r>
              <w:rPr>
                <w:noProof/>
                <w:webHidden/>
              </w:rPr>
              <w:fldChar w:fldCharType="separate"/>
            </w:r>
            <w:r w:rsidR="009C3AE0">
              <w:rPr>
                <w:noProof/>
                <w:webHidden/>
              </w:rPr>
              <w:t>25</w:t>
            </w:r>
            <w:r>
              <w:rPr>
                <w:noProof/>
                <w:webHidden/>
              </w:rPr>
              <w:fldChar w:fldCharType="end"/>
            </w:r>
          </w:hyperlink>
        </w:p>
        <w:p w14:paraId="187D0327" w14:textId="586AA04C" w:rsidR="00855BF3" w:rsidRDefault="00855BF3">
          <w:pPr>
            <w:pStyle w:val="TM3"/>
            <w:rPr>
              <w:rFonts w:asciiTheme="minorHAnsi" w:eastAsiaTheme="minorEastAsia" w:hAnsiTheme="minorHAnsi"/>
              <w:noProof/>
              <w:lang w:val="en-US" w:eastAsia="zh-CN"/>
            </w:rPr>
          </w:pPr>
          <w:hyperlink w:anchor="_Toc206168783" w:history="1">
            <w:r w:rsidRPr="00714CB0">
              <w:rPr>
                <w:rStyle w:val="Lienhypertexte"/>
                <w:rFonts w:ascii="3DS V2" w:hAnsi="3DS V2"/>
                <w:noProof/>
              </w:rPr>
              <w:t>Conception de la structure de données</w:t>
            </w:r>
            <w:r>
              <w:rPr>
                <w:noProof/>
                <w:webHidden/>
              </w:rPr>
              <w:tab/>
            </w:r>
            <w:r>
              <w:rPr>
                <w:noProof/>
                <w:webHidden/>
              </w:rPr>
              <w:fldChar w:fldCharType="begin"/>
            </w:r>
            <w:r>
              <w:rPr>
                <w:noProof/>
                <w:webHidden/>
              </w:rPr>
              <w:instrText xml:space="preserve"> PAGEREF _Toc206168783 \h </w:instrText>
            </w:r>
            <w:r>
              <w:rPr>
                <w:noProof/>
                <w:webHidden/>
              </w:rPr>
            </w:r>
            <w:r>
              <w:rPr>
                <w:noProof/>
                <w:webHidden/>
              </w:rPr>
              <w:fldChar w:fldCharType="separate"/>
            </w:r>
            <w:r w:rsidR="009C3AE0">
              <w:rPr>
                <w:noProof/>
                <w:webHidden/>
              </w:rPr>
              <w:t>26</w:t>
            </w:r>
            <w:r>
              <w:rPr>
                <w:noProof/>
                <w:webHidden/>
              </w:rPr>
              <w:fldChar w:fldCharType="end"/>
            </w:r>
          </w:hyperlink>
        </w:p>
        <w:p w14:paraId="0EEEB5D4" w14:textId="0F9E18C8" w:rsidR="00855BF3" w:rsidRDefault="00855BF3">
          <w:pPr>
            <w:pStyle w:val="TM3"/>
            <w:rPr>
              <w:rFonts w:asciiTheme="minorHAnsi" w:eastAsiaTheme="minorEastAsia" w:hAnsiTheme="minorHAnsi"/>
              <w:noProof/>
              <w:lang w:val="en-US" w:eastAsia="zh-CN"/>
            </w:rPr>
          </w:pPr>
          <w:hyperlink w:anchor="_Toc206168784" w:history="1">
            <w:r w:rsidRPr="00714CB0">
              <w:rPr>
                <w:rStyle w:val="Lienhypertexte"/>
                <w:rFonts w:ascii="3DS V2" w:hAnsi="3DS V2"/>
                <w:noProof/>
              </w:rPr>
              <w:t>Triangulation Delaunay</w:t>
            </w:r>
            <w:r>
              <w:rPr>
                <w:noProof/>
                <w:webHidden/>
              </w:rPr>
              <w:tab/>
            </w:r>
            <w:r>
              <w:rPr>
                <w:noProof/>
                <w:webHidden/>
              </w:rPr>
              <w:fldChar w:fldCharType="begin"/>
            </w:r>
            <w:r>
              <w:rPr>
                <w:noProof/>
                <w:webHidden/>
              </w:rPr>
              <w:instrText xml:space="preserve"> PAGEREF _Toc206168784 \h </w:instrText>
            </w:r>
            <w:r>
              <w:rPr>
                <w:noProof/>
                <w:webHidden/>
              </w:rPr>
            </w:r>
            <w:r>
              <w:rPr>
                <w:noProof/>
                <w:webHidden/>
              </w:rPr>
              <w:fldChar w:fldCharType="separate"/>
            </w:r>
            <w:r w:rsidR="009C3AE0">
              <w:rPr>
                <w:noProof/>
                <w:webHidden/>
              </w:rPr>
              <w:t>27</w:t>
            </w:r>
            <w:r>
              <w:rPr>
                <w:noProof/>
                <w:webHidden/>
              </w:rPr>
              <w:fldChar w:fldCharType="end"/>
            </w:r>
          </w:hyperlink>
        </w:p>
        <w:p w14:paraId="76C24481" w14:textId="31804333" w:rsidR="00855BF3" w:rsidRDefault="00855BF3">
          <w:pPr>
            <w:pStyle w:val="TM3"/>
            <w:rPr>
              <w:rFonts w:asciiTheme="minorHAnsi" w:eastAsiaTheme="minorEastAsia" w:hAnsiTheme="minorHAnsi"/>
              <w:noProof/>
              <w:lang w:val="en-US" w:eastAsia="zh-CN"/>
            </w:rPr>
          </w:pPr>
          <w:hyperlink w:anchor="_Toc206168785" w:history="1">
            <w:r w:rsidRPr="00714CB0">
              <w:rPr>
                <w:rStyle w:val="Lienhypertexte"/>
                <w:rFonts w:ascii="3DS V2" w:hAnsi="3DS V2"/>
                <w:noProof/>
              </w:rPr>
              <w:t>Recherche DFS</w:t>
            </w:r>
            <w:r>
              <w:rPr>
                <w:noProof/>
                <w:webHidden/>
              </w:rPr>
              <w:tab/>
            </w:r>
            <w:r>
              <w:rPr>
                <w:noProof/>
                <w:webHidden/>
              </w:rPr>
              <w:fldChar w:fldCharType="begin"/>
            </w:r>
            <w:r>
              <w:rPr>
                <w:noProof/>
                <w:webHidden/>
              </w:rPr>
              <w:instrText xml:space="preserve"> PAGEREF _Toc206168785 \h </w:instrText>
            </w:r>
            <w:r>
              <w:rPr>
                <w:noProof/>
                <w:webHidden/>
              </w:rPr>
            </w:r>
            <w:r>
              <w:rPr>
                <w:noProof/>
                <w:webHidden/>
              </w:rPr>
              <w:fldChar w:fldCharType="separate"/>
            </w:r>
            <w:r w:rsidR="009C3AE0">
              <w:rPr>
                <w:noProof/>
                <w:webHidden/>
              </w:rPr>
              <w:t>27</w:t>
            </w:r>
            <w:r>
              <w:rPr>
                <w:noProof/>
                <w:webHidden/>
              </w:rPr>
              <w:fldChar w:fldCharType="end"/>
            </w:r>
          </w:hyperlink>
        </w:p>
        <w:p w14:paraId="15CAF570" w14:textId="04503828" w:rsidR="00855BF3" w:rsidRDefault="00855BF3">
          <w:pPr>
            <w:pStyle w:val="TM3"/>
            <w:rPr>
              <w:rFonts w:asciiTheme="minorHAnsi" w:eastAsiaTheme="minorEastAsia" w:hAnsiTheme="minorHAnsi"/>
              <w:noProof/>
              <w:lang w:val="en-US" w:eastAsia="zh-CN"/>
            </w:rPr>
          </w:pPr>
          <w:hyperlink w:anchor="_Toc206168786" w:history="1">
            <w:r w:rsidRPr="00714CB0">
              <w:rPr>
                <w:rStyle w:val="Lienhypertexte"/>
                <w:rFonts w:ascii="3DS V2" w:hAnsi="3DS V2"/>
                <w:noProof/>
              </w:rPr>
              <w:t>L’évaluation d’une solution</w:t>
            </w:r>
            <w:r>
              <w:rPr>
                <w:noProof/>
                <w:webHidden/>
              </w:rPr>
              <w:tab/>
            </w:r>
            <w:r>
              <w:rPr>
                <w:noProof/>
                <w:webHidden/>
              </w:rPr>
              <w:fldChar w:fldCharType="begin"/>
            </w:r>
            <w:r>
              <w:rPr>
                <w:noProof/>
                <w:webHidden/>
              </w:rPr>
              <w:instrText xml:space="preserve"> PAGEREF _Toc206168786 \h </w:instrText>
            </w:r>
            <w:r>
              <w:rPr>
                <w:noProof/>
                <w:webHidden/>
              </w:rPr>
            </w:r>
            <w:r>
              <w:rPr>
                <w:noProof/>
                <w:webHidden/>
              </w:rPr>
              <w:fldChar w:fldCharType="separate"/>
            </w:r>
            <w:r w:rsidR="009C3AE0">
              <w:rPr>
                <w:noProof/>
                <w:webHidden/>
              </w:rPr>
              <w:t>28</w:t>
            </w:r>
            <w:r>
              <w:rPr>
                <w:noProof/>
                <w:webHidden/>
              </w:rPr>
              <w:fldChar w:fldCharType="end"/>
            </w:r>
          </w:hyperlink>
        </w:p>
        <w:p w14:paraId="263684CF" w14:textId="1D582C3A" w:rsidR="00855BF3" w:rsidRDefault="00855BF3">
          <w:pPr>
            <w:pStyle w:val="TM3"/>
            <w:rPr>
              <w:rFonts w:asciiTheme="minorHAnsi" w:eastAsiaTheme="minorEastAsia" w:hAnsiTheme="minorHAnsi"/>
              <w:noProof/>
              <w:lang w:val="en-US" w:eastAsia="zh-CN"/>
            </w:rPr>
          </w:pPr>
          <w:hyperlink w:anchor="_Toc206168787" w:history="1">
            <w:r w:rsidRPr="00714CB0">
              <w:rPr>
                <w:rStyle w:val="Lienhypertexte"/>
                <w:rFonts w:ascii="3DS V2" w:hAnsi="3DS V2"/>
                <w:noProof/>
              </w:rPr>
              <w:t>Visualisation</w:t>
            </w:r>
            <w:r>
              <w:rPr>
                <w:noProof/>
                <w:webHidden/>
              </w:rPr>
              <w:tab/>
            </w:r>
            <w:r>
              <w:rPr>
                <w:noProof/>
                <w:webHidden/>
              </w:rPr>
              <w:fldChar w:fldCharType="begin"/>
            </w:r>
            <w:r>
              <w:rPr>
                <w:noProof/>
                <w:webHidden/>
              </w:rPr>
              <w:instrText xml:space="preserve"> PAGEREF _Toc206168787 \h </w:instrText>
            </w:r>
            <w:r>
              <w:rPr>
                <w:noProof/>
                <w:webHidden/>
              </w:rPr>
            </w:r>
            <w:r>
              <w:rPr>
                <w:noProof/>
                <w:webHidden/>
              </w:rPr>
              <w:fldChar w:fldCharType="separate"/>
            </w:r>
            <w:r w:rsidR="009C3AE0">
              <w:rPr>
                <w:noProof/>
                <w:webHidden/>
              </w:rPr>
              <w:t>28</w:t>
            </w:r>
            <w:r>
              <w:rPr>
                <w:noProof/>
                <w:webHidden/>
              </w:rPr>
              <w:fldChar w:fldCharType="end"/>
            </w:r>
          </w:hyperlink>
        </w:p>
        <w:p w14:paraId="1491B8BE" w14:textId="16C8DD46" w:rsidR="00855BF3" w:rsidRDefault="00855BF3">
          <w:pPr>
            <w:pStyle w:val="TM2"/>
            <w:rPr>
              <w:rFonts w:asciiTheme="minorHAnsi" w:eastAsiaTheme="minorEastAsia" w:hAnsiTheme="minorHAnsi"/>
              <w:noProof/>
              <w:lang w:val="en-US" w:eastAsia="zh-CN"/>
            </w:rPr>
          </w:pPr>
          <w:hyperlink w:anchor="_Toc206168788" w:history="1">
            <w:r w:rsidRPr="00714CB0">
              <w:rPr>
                <w:rStyle w:val="Lienhypertexte"/>
                <w:rFonts w:ascii="3DS V2" w:hAnsi="3DS V2" w:cs="Arial"/>
                <w:noProof/>
              </w:rPr>
              <w:t>Phase 3 : Implémentation d’une commande CATIA</w:t>
            </w:r>
            <w:r>
              <w:rPr>
                <w:noProof/>
                <w:webHidden/>
              </w:rPr>
              <w:tab/>
            </w:r>
            <w:r>
              <w:rPr>
                <w:noProof/>
                <w:webHidden/>
              </w:rPr>
              <w:fldChar w:fldCharType="begin"/>
            </w:r>
            <w:r>
              <w:rPr>
                <w:noProof/>
                <w:webHidden/>
              </w:rPr>
              <w:instrText xml:space="preserve"> PAGEREF _Toc206168788 \h </w:instrText>
            </w:r>
            <w:r>
              <w:rPr>
                <w:noProof/>
                <w:webHidden/>
              </w:rPr>
            </w:r>
            <w:r>
              <w:rPr>
                <w:noProof/>
                <w:webHidden/>
              </w:rPr>
              <w:fldChar w:fldCharType="separate"/>
            </w:r>
            <w:r w:rsidR="009C3AE0">
              <w:rPr>
                <w:noProof/>
                <w:webHidden/>
              </w:rPr>
              <w:t>29</w:t>
            </w:r>
            <w:r>
              <w:rPr>
                <w:noProof/>
                <w:webHidden/>
              </w:rPr>
              <w:fldChar w:fldCharType="end"/>
            </w:r>
          </w:hyperlink>
        </w:p>
        <w:p w14:paraId="356905B3" w14:textId="77667642" w:rsidR="00855BF3" w:rsidRDefault="00855BF3">
          <w:pPr>
            <w:pStyle w:val="TM3"/>
            <w:rPr>
              <w:rFonts w:asciiTheme="minorHAnsi" w:eastAsiaTheme="minorEastAsia" w:hAnsiTheme="minorHAnsi"/>
              <w:noProof/>
              <w:lang w:val="en-US" w:eastAsia="zh-CN"/>
            </w:rPr>
          </w:pPr>
          <w:hyperlink w:anchor="_Toc206168789" w:history="1">
            <w:r w:rsidRPr="00714CB0">
              <w:rPr>
                <w:rStyle w:val="Lienhypertexte"/>
                <w:rFonts w:ascii="3DS V2" w:hAnsi="3DS V2"/>
                <w:noProof/>
              </w:rPr>
              <w:t>Introduction d’infrastructure</w:t>
            </w:r>
            <w:r>
              <w:rPr>
                <w:noProof/>
                <w:webHidden/>
              </w:rPr>
              <w:tab/>
            </w:r>
            <w:r>
              <w:rPr>
                <w:noProof/>
                <w:webHidden/>
              </w:rPr>
              <w:fldChar w:fldCharType="begin"/>
            </w:r>
            <w:r>
              <w:rPr>
                <w:noProof/>
                <w:webHidden/>
              </w:rPr>
              <w:instrText xml:space="preserve"> PAGEREF _Toc206168789 \h </w:instrText>
            </w:r>
            <w:r>
              <w:rPr>
                <w:noProof/>
                <w:webHidden/>
              </w:rPr>
            </w:r>
            <w:r>
              <w:rPr>
                <w:noProof/>
                <w:webHidden/>
              </w:rPr>
              <w:fldChar w:fldCharType="separate"/>
            </w:r>
            <w:r w:rsidR="009C3AE0">
              <w:rPr>
                <w:noProof/>
                <w:webHidden/>
              </w:rPr>
              <w:t>29</w:t>
            </w:r>
            <w:r>
              <w:rPr>
                <w:noProof/>
                <w:webHidden/>
              </w:rPr>
              <w:fldChar w:fldCharType="end"/>
            </w:r>
          </w:hyperlink>
        </w:p>
        <w:p w14:paraId="190C721B" w14:textId="45A7FDA6" w:rsidR="00855BF3" w:rsidRDefault="00855BF3">
          <w:pPr>
            <w:pStyle w:val="TM3"/>
            <w:rPr>
              <w:rFonts w:asciiTheme="minorHAnsi" w:eastAsiaTheme="minorEastAsia" w:hAnsiTheme="minorHAnsi"/>
              <w:noProof/>
              <w:lang w:val="en-US" w:eastAsia="zh-CN"/>
            </w:rPr>
          </w:pPr>
          <w:hyperlink w:anchor="_Toc206168790" w:history="1">
            <w:r w:rsidRPr="00714CB0">
              <w:rPr>
                <w:rStyle w:val="Lienhypertexte"/>
                <w:rFonts w:ascii="3DS V2" w:hAnsi="3DS V2"/>
                <w:noProof/>
              </w:rPr>
              <w:t>Solution existante</w:t>
            </w:r>
            <w:r>
              <w:rPr>
                <w:noProof/>
                <w:webHidden/>
              </w:rPr>
              <w:tab/>
            </w:r>
            <w:r>
              <w:rPr>
                <w:noProof/>
                <w:webHidden/>
              </w:rPr>
              <w:fldChar w:fldCharType="begin"/>
            </w:r>
            <w:r>
              <w:rPr>
                <w:noProof/>
                <w:webHidden/>
              </w:rPr>
              <w:instrText xml:space="preserve"> PAGEREF _Toc206168790 \h </w:instrText>
            </w:r>
            <w:r>
              <w:rPr>
                <w:noProof/>
                <w:webHidden/>
              </w:rPr>
            </w:r>
            <w:r>
              <w:rPr>
                <w:noProof/>
                <w:webHidden/>
              </w:rPr>
              <w:fldChar w:fldCharType="separate"/>
            </w:r>
            <w:r w:rsidR="009C3AE0">
              <w:rPr>
                <w:noProof/>
                <w:webHidden/>
              </w:rPr>
              <w:t>30</w:t>
            </w:r>
            <w:r>
              <w:rPr>
                <w:noProof/>
                <w:webHidden/>
              </w:rPr>
              <w:fldChar w:fldCharType="end"/>
            </w:r>
          </w:hyperlink>
        </w:p>
        <w:p w14:paraId="0D8233A1" w14:textId="0BCC6BB6" w:rsidR="00855BF3" w:rsidRDefault="00855BF3">
          <w:pPr>
            <w:pStyle w:val="TM3"/>
            <w:rPr>
              <w:rFonts w:asciiTheme="minorHAnsi" w:eastAsiaTheme="minorEastAsia" w:hAnsiTheme="minorHAnsi"/>
              <w:noProof/>
              <w:lang w:val="en-US" w:eastAsia="zh-CN"/>
            </w:rPr>
          </w:pPr>
          <w:hyperlink w:anchor="_Toc206168791" w:history="1">
            <w:r w:rsidRPr="00714CB0">
              <w:rPr>
                <w:rStyle w:val="Lienhypertexte"/>
                <w:rFonts w:ascii="3DS V2" w:hAnsi="3DS V2"/>
                <w:noProof/>
              </w:rPr>
              <w:t>Création d’une nouvelle commande CATIA</w:t>
            </w:r>
            <w:r>
              <w:rPr>
                <w:noProof/>
                <w:webHidden/>
              </w:rPr>
              <w:tab/>
            </w:r>
            <w:r>
              <w:rPr>
                <w:noProof/>
                <w:webHidden/>
              </w:rPr>
              <w:fldChar w:fldCharType="begin"/>
            </w:r>
            <w:r>
              <w:rPr>
                <w:noProof/>
                <w:webHidden/>
              </w:rPr>
              <w:instrText xml:space="preserve"> PAGEREF _Toc206168791 \h </w:instrText>
            </w:r>
            <w:r>
              <w:rPr>
                <w:noProof/>
                <w:webHidden/>
              </w:rPr>
            </w:r>
            <w:r>
              <w:rPr>
                <w:noProof/>
                <w:webHidden/>
              </w:rPr>
              <w:fldChar w:fldCharType="separate"/>
            </w:r>
            <w:r w:rsidR="009C3AE0">
              <w:rPr>
                <w:noProof/>
                <w:webHidden/>
              </w:rPr>
              <w:t>31</w:t>
            </w:r>
            <w:r>
              <w:rPr>
                <w:noProof/>
                <w:webHidden/>
              </w:rPr>
              <w:fldChar w:fldCharType="end"/>
            </w:r>
          </w:hyperlink>
        </w:p>
        <w:p w14:paraId="57035558" w14:textId="6B26B080" w:rsidR="00855BF3" w:rsidRDefault="00855BF3">
          <w:pPr>
            <w:pStyle w:val="TM3"/>
            <w:rPr>
              <w:rFonts w:asciiTheme="minorHAnsi" w:eastAsiaTheme="minorEastAsia" w:hAnsiTheme="minorHAnsi"/>
              <w:noProof/>
              <w:lang w:val="en-US" w:eastAsia="zh-CN"/>
            </w:rPr>
          </w:pPr>
          <w:hyperlink w:anchor="_Toc206168792" w:history="1">
            <w:r w:rsidRPr="00714CB0">
              <w:rPr>
                <w:rStyle w:val="Lienhypertexte"/>
                <w:rFonts w:ascii="3DS V2" w:hAnsi="3DS V2"/>
                <w:noProof/>
              </w:rPr>
              <w:t>L’interface utilisateur et l’introspection</w:t>
            </w:r>
            <w:r>
              <w:rPr>
                <w:noProof/>
                <w:webHidden/>
              </w:rPr>
              <w:tab/>
            </w:r>
            <w:r>
              <w:rPr>
                <w:noProof/>
                <w:webHidden/>
              </w:rPr>
              <w:fldChar w:fldCharType="begin"/>
            </w:r>
            <w:r>
              <w:rPr>
                <w:noProof/>
                <w:webHidden/>
              </w:rPr>
              <w:instrText xml:space="preserve"> PAGEREF _Toc206168792 \h </w:instrText>
            </w:r>
            <w:r>
              <w:rPr>
                <w:noProof/>
                <w:webHidden/>
              </w:rPr>
            </w:r>
            <w:r>
              <w:rPr>
                <w:noProof/>
                <w:webHidden/>
              </w:rPr>
              <w:fldChar w:fldCharType="separate"/>
            </w:r>
            <w:r w:rsidR="009C3AE0">
              <w:rPr>
                <w:noProof/>
                <w:webHidden/>
              </w:rPr>
              <w:t>32</w:t>
            </w:r>
            <w:r>
              <w:rPr>
                <w:noProof/>
                <w:webHidden/>
              </w:rPr>
              <w:fldChar w:fldCharType="end"/>
            </w:r>
          </w:hyperlink>
        </w:p>
        <w:p w14:paraId="35EDF11A" w14:textId="3C11272E" w:rsidR="00855BF3" w:rsidRDefault="00855BF3">
          <w:pPr>
            <w:pStyle w:val="TM3"/>
            <w:rPr>
              <w:rFonts w:asciiTheme="minorHAnsi" w:eastAsiaTheme="minorEastAsia" w:hAnsiTheme="minorHAnsi"/>
              <w:noProof/>
              <w:lang w:val="en-US" w:eastAsia="zh-CN"/>
            </w:rPr>
          </w:pPr>
          <w:hyperlink w:anchor="_Toc206168793" w:history="1">
            <w:r w:rsidRPr="00714CB0">
              <w:rPr>
                <w:rStyle w:val="Lienhypertexte"/>
                <w:rFonts w:ascii="3DS V2" w:hAnsi="3DS V2"/>
                <w:noProof/>
              </w:rPr>
              <w:t>Nouvelle classe de CATELEditor3DCavity</w:t>
            </w:r>
            <w:r>
              <w:rPr>
                <w:noProof/>
                <w:webHidden/>
              </w:rPr>
              <w:tab/>
            </w:r>
            <w:r>
              <w:rPr>
                <w:noProof/>
                <w:webHidden/>
              </w:rPr>
              <w:fldChar w:fldCharType="begin"/>
            </w:r>
            <w:r>
              <w:rPr>
                <w:noProof/>
                <w:webHidden/>
              </w:rPr>
              <w:instrText xml:space="preserve"> PAGEREF _Toc206168793 \h </w:instrText>
            </w:r>
            <w:r>
              <w:rPr>
                <w:noProof/>
                <w:webHidden/>
              </w:rPr>
            </w:r>
            <w:r>
              <w:rPr>
                <w:noProof/>
                <w:webHidden/>
              </w:rPr>
              <w:fldChar w:fldCharType="separate"/>
            </w:r>
            <w:r w:rsidR="009C3AE0">
              <w:rPr>
                <w:noProof/>
                <w:webHidden/>
              </w:rPr>
              <w:t>34</w:t>
            </w:r>
            <w:r>
              <w:rPr>
                <w:noProof/>
                <w:webHidden/>
              </w:rPr>
              <w:fldChar w:fldCharType="end"/>
            </w:r>
          </w:hyperlink>
        </w:p>
        <w:p w14:paraId="04474E03" w14:textId="4812E271" w:rsidR="00855BF3" w:rsidRDefault="00855BF3">
          <w:pPr>
            <w:pStyle w:val="TM2"/>
            <w:rPr>
              <w:rFonts w:asciiTheme="minorHAnsi" w:eastAsiaTheme="minorEastAsia" w:hAnsiTheme="minorHAnsi"/>
              <w:noProof/>
              <w:lang w:val="en-US" w:eastAsia="zh-CN"/>
            </w:rPr>
          </w:pPr>
          <w:hyperlink w:anchor="_Toc206168794" w:history="1">
            <w:r w:rsidRPr="00714CB0">
              <w:rPr>
                <w:rStyle w:val="Lienhypertexte"/>
                <w:rFonts w:ascii="3DS V2" w:hAnsi="3DS V2" w:cs="Arial"/>
                <w:noProof/>
              </w:rPr>
              <w:t>Pistes d</w:t>
            </w:r>
            <w:r w:rsidRPr="00714CB0">
              <w:rPr>
                <w:rStyle w:val="Lienhypertexte"/>
                <w:rFonts w:ascii="3DS V2" w:hAnsi="3DS V2" w:cs="Arial"/>
                <w:noProof/>
                <w:lang w:eastAsia="zh-CN"/>
              </w:rPr>
              <w:t>’améliorations possible</w:t>
            </w:r>
            <w:r>
              <w:rPr>
                <w:noProof/>
                <w:webHidden/>
              </w:rPr>
              <w:tab/>
            </w:r>
            <w:r>
              <w:rPr>
                <w:noProof/>
                <w:webHidden/>
              </w:rPr>
              <w:fldChar w:fldCharType="begin"/>
            </w:r>
            <w:r>
              <w:rPr>
                <w:noProof/>
                <w:webHidden/>
              </w:rPr>
              <w:instrText xml:space="preserve"> PAGEREF _Toc206168794 \h </w:instrText>
            </w:r>
            <w:r>
              <w:rPr>
                <w:noProof/>
                <w:webHidden/>
              </w:rPr>
            </w:r>
            <w:r>
              <w:rPr>
                <w:noProof/>
                <w:webHidden/>
              </w:rPr>
              <w:fldChar w:fldCharType="separate"/>
            </w:r>
            <w:r w:rsidR="009C3AE0">
              <w:rPr>
                <w:noProof/>
                <w:webHidden/>
              </w:rPr>
              <w:t>36</w:t>
            </w:r>
            <w:r>
              <w:rPr>
                <w:noProof/>
                <w:webHidden/>
              </w:rPr>
              <w:fldChar w:fldCharType="end"/>
            </w:r>
          </w:hyperlink>
        </w:p>
        <w:p w14:paraId="3E887B38" w14:textId="0846C085" w:rsidR="00855BF3" w:rsidRDefault="00855BF3">
          <w:pPr>
            <w:pStyle w:val="TM2"/>
            <w:rPr>
              <w:rFonts w:asciiTheme="minorHAnsi" w:eastAsiaTheme="minorEastAsia" w:hAnsiTheme="minorHAnsi"/>
              <w:noProof/>
              <w:lang w:val="en-US" w:eastAsia="zh-CN"/>
            </w:rPr>
          </w:pPr>
          <w:hyperlink w:anchor="_Toc206168795" w:history="1">
            <w:r w:rsidRPr="00714CB0">
              <w:rPr>
                <w:rStyle w:val="Lienhypertexte"/>
                <w:rFonts w:ascii="3DS V2" w:hAnsi="3DS V2" w:cs="Arial"/>
                <w:noProof/>
              </w:rPr>
              <w:t>Bilan technique et professionnel</w:t>
            </w:r>
            <w:r>
              <w:rPr>
                <w:noProof/>
                <w:webHidden/>
              </w:rPr>
              <w:tab/>
            </w:r>
            <w:r>
              <w:rPr>
                <w:noProof/>
                <w:webHidden/>
              </w:rPr>
              <w:fldChar w:fldCharType="begin"/>
            </w:r>
            <w:r>
              <w:rPr>
                <w:noProof/>
                <w:webHidden/>
              </w:rPr>
              <w:instrText xml:space="preserve"> PAGEREF _Toc206168795 \h </w:instrText>
            </w:r>
            <w:r>
              <w:rPr>
                <w:noProof/>
                <w:webHidden/>
              </w:rPr>
            </w:r>
            <w:r>
              <w:rPr>
                <w:noProof/>
                <w:webHidden/>
              </w:rPr>
              <w:fldChar w:fldCharType="separate"/>
            </w:r>
            <w:r w:rsidR="009C3AE0">
              <w:rPr>
                <w:noProof/>
                <w:webHidden/>
              </w:rPr>
              <w:t>37</w:t>
            </w:r>
            <w:r>
              <w:rPr>
                <w:noProof/>
                <w:webHidden/>
              </w:rPr>
              <w:fldChar w:fldCharType="end"/>
            </w:r>
          </w:hyperlink>
        </w:p>
        <w:p w14:paraId="14EBDAAE" w14:textId="47A60C86" w:rsidR="00855BF3" w:rsidRDefault="00855BF3">
          <w:pPr>
            <w:pStyle w:val="TM2"/>
            <w:rPr>
              <w:rFonts w:asciiTheme="minorHAnsi" w:eastAsiaTheme="minorEastAsia" w:hAnsiTheme="minorHAnsi"/>
              <w:noProof/>
              <w:lang w:val="en-US" w:eastAsia="zh-CN"/>
            </w:rPr>
          </w:pPr>
          <w:hyperlink w:anchor="_Toc206168796" w:history="1">
            <w:r w:rsidRPr="00714CB0">
              <w:rPr>
                <w:rStyle w:val="Lienhypertexte"/>
                <w:rFonts w:ascii="3DS V2" w:hAnsi="3DS V2" w:cs="Arial"/>
                <w:noProof/>
              </w:rPr>
              <w:t>Enjeux socio-environnementaux</w:t>
            </w:r>
            <w:r>
              <w:rPr>
                <w:noProof/>
                <w:webHidden/>
              </w:rPr>
              <w:tab/>
            </w:r>
            <w:r>
              <w:rPr>
                <w:noProof/>
                <w:webHidden/>
              </w:rPr>
              <w:fldChar w:fldCharType="begin"/>
            </w:r>
            <w:r>
              <w:rPr>
                <w:noProof/>
                <w:webHidden/>
              </w:rPr>
              <w:instrText xml:space="preserve"> PAGEREF _Toc206168796 \h </w:instrText>
            </w:r>
            <w:r>
              <w:rPr>
                <w:noProof/>
                <w:webHidden/>
              </w:rPr>
            </w:r>
            <w:r>
              <w:rPr>
                <w:noProof/>
                <w:webHidden/>
              </w:rPr>
              <w:fldChar w:fldCharType="separate"/>
            </w:r>
            <w:r w:rsidR="009C3AE0">
              <w:rPr>
                <w:noProof/>
                <w:webHidden/>
              </w:rPr>
              <w:t>39</w:t>
            </w:r>
            <w:r>
              <w:rPr>
                <w:noProof/>
                <w:webHidden/>
              </w:rPr>
              <w:fldChar w:fldCharType="end"/>
            </w:r>
          </w:hyperlink>
        </w:p>
        <w:p w14:paraId="3730F5B1" w14:textId="25CEE02E" w:rsidR="00855BF3" w:rsidRDefault="00855BF3">
          <w:pPr>
            <w:pStyle w:val="TM2"/>
            <w:rPr>
              <w:rFonts w:asciiTheme="minorHAnsi" w:eastAsiaTheme="minorEastAsia" w:hAnsiTheme="minorHAnsi"/>
              <w:noProof/>
              <w:lang w:val="en-US" w:eastAsia="zh-CN"/>
            </w:rPr>
          </w:pPr>
          <w:hyperlink w:anchor="_Toc206168797" w:history="1">
            <w:r w:rsidRPr="00714CB0">
              <w:rPr>
                <w:rStyle w:val="Lienhypertexte"/>
                <w:rFonts w:ascii="3DS V2" w:hAnsi="3DS V2" w:cs="Arial"/>
                <w:noProof/>
              </w:rPr>
              <w:t>Conclusion</w:t>
            </w:r>
            <w:r>
              <w:rPr>
                <w:noProof/>
                <w:webHidden/>
              </w:rPr>
              <w:tab/>
            </w:r>
            <w:r>
              <w:rPr>
                <w:noProof/>
                <w:webHidden/>
              </w:rPr>
              <w:fldChar w:fldCharType="begin"/>
            </w:r>
            <w:r>
              <w:rPr>
                <w:noProof/>
                <w:webHidden/>
              </w:rPr>
              <w:instrText xml:space="preserve"> PAGEREF _Toc206168797 \h </w:instrText>
            </w:r>
            <w:r>
              <w:rPr>
                <w:noProof/>
                <w:webHidden/>
              </w:rPr>
            </w:r>
            <w:r>
              <w:rPr>
                <w:noProof/>
                <w:webHidden/>
              </w:rPr>
              <w:fldChar w:fldCharType="separate"/>
            </w:r>
            <w:r w:rsidR="009C3AE0">
              <w:rPr>
                <w:noProof/>
                <w:webHidden/>
              </w:rPr>
              <w:t>40</w:t>
            </w:r>
            <w:r>
              <w:rPr>
                <w:noProof/>
                <w:webHidden/>
              </w:rPr>
              <w:fldChar w:fldCharType="end"/>
            </w:r>
          </w:hyperlink>
        </w:p>
        <w:p w14:paraId="6C4E4EC8" w14:textId="6758FB09" w:rsidR="00855BF3" w:rsidRDefault="00855BF3">
          <w:pPr>
            <w:pStyle w:val="TM1"/>
            <w:rPr>
              <w:rFonts w:asciiTheme="minorHAnsi" w:eastAsiaTheme="minorEastAsia" w:hAnsiTheme="minorHAnsi"/>
              <w:noProof/>
              <w:lang w:val="en-US" w:eastAsia="zh-CN"/>
            </w:rPr>
          </w:pPr>
          <w:hyperlink w:anchor="_Toc206168798" w:history="1">
            <w:r w:rsidRPr="00714CB0">
              <w:rPr>
                <w:rStyle w:val="Lienhypertexte"/>
                <w:rFonts w:ascii="3DS V2" w:hAnsi="3DS V2"/>
                <w:b/>
                <w:noProof/>
              </w:rPr>
              <w:t>Annexes</w:t>
            </w:r>
            <w:r>
              <w:rPr>
                <w:noProof/>
                <w:webHidden/>
              </w:rPr>
              <w:tab/>
            </w:r>
            <w:r>
              <w:rPr>
                <w:noProof/>
                <w:webHidden/>
              </w:rPr>
              <w:fldChar w:fldCharType="begin"/>
            </w:r>
            <w:r>
              <w:rPr>
                <w:noProof/>
                <w:webHidden/>
              </w:rPr>
              <w:instrText xml:space="preserve"> PAGEREF _Toc206168798 \h </w:instrText>
            </w:r>
            <w:r>
              <w:rPr>
                <w:noProof/>
                <w:webHidden/>
              </w:rPr>
            </w:r>
            <w:r>
              <w:rPr>
                <w:noProof/>
                <w:webHidden/>
              </w:rPr>
              <w:fldChar w:fldCharType="separate"/>
            </w:r>
            <w:r w:rsidR="009C3AE0">
              <w:rPr>
                <w:noProof/>
                <w:webHidden/>
              </w:rPr>
              <w:t>41</w:t>
            </w:r>
            <w:r>
              <w:rPr>
                <w:noProof/>
                <w:webHidden/>
              </w:rPr>
              <w:fldChar w:fldCharType="end"/>
            </w:r>
          </w:hyperlink>
        </w:p>
        <w:p w14:paraId="13313370" w14:textId="27F746D3" w:rsidR="00855BF3" w:rsidRDefault="00855BF3">
          <w:pPr>
            <w:pStyle w:val="TM2"/>
            <w:rPr>
              <w:rFonts w:asciiTheme="minorHAnsi" w:eastAsiaTheme="minorEastAsia" w:hAnsiTheme="minorHAnsi"/>
              <w:noProof/>
              <w:lang w:val="en-US" w:eastAsia="zh-CN"/>
            </w:rPr>
          </w:pPr>
          <w:hyperlink w:anchor="_Toc206168799" w:history="1">
            <w:r w:rsidRPr="00714CB0">
              <w:rPr>
                <w:rStyle w:val="Lienhypertexte"/>
                <w:rFonts w:ascii="3DS V2" w:hAnsi="3DS V2" w:cs="Arial"/>
                <w:noProof/>
              </w:rPr>
              <w:t>Annexes A : Référence</w:t>
            </w:r>
            <w:r>
              <w:rPr>
                <w:noProof/>
                <w:webHidden/>
              </w:rPr>
              <w:tab/>
            </w:r>
            <w:r>
              <w:rPr>
                <w:noProof/>
                <w:webHidden/>
              </w:rPr>
              <w:fldChar w:fldCharType="begin"/>
            </w:r>
            <w:r>
              <w:rPr>
                <w:noProof/>
                <w:webHidden/>
              </w:rPr>
              <w:instrText xml:space="preserve"> PAGEREF _Toc206168799 \h </w:instrText>
            </w:r>
            <w:r>
              <w:rPr>
                <w:noProof/>
                <w:webHidden/>
              </w:rPr>
            </w:r>
            <w:r>
              <w:rPr>
                <w:noProof/>
                <w:webHidden/>
              </w:rPr>
              <w:fldChar w:fldCharType="separate"/>
            </w:r>
            <w:r w:rsidR="009C3AE0">
              <w:rPr>
                <w:noProof/>
                <w:webHidden/>
              </w:rPr>
              <w:t>41</w:t>
            </w:r>
            <w:r>
              <w:rPr>
                <w:noProof/>
                <w:webHidden/>
              </w:rPr>
              <w:fldChar w:fldCharType="end"/>
            </w:r>
          </w:hyperlink>
        </w:p>
        <w:p w14:paraId="618F0F00" w14:textId="3D27CA3D" w:rsidR="00855BF3" w:rsidRDefault="00855BF3">
          <w:pPr>
            <w:pStyle w:val="TM2"/>
            <w:rPr>
              <w:rFonts w:asciiTheme="minorHAnsi" w:eastAsiaTheme="minorEastAsia" w:hAnsiTheme="minorHAnsi"/>
              <w:noProof/>
              <w:lang w:val="en-US" w:eastAsia="zh-CN"/>
            </w:rPr>
          </w:pPr>
          <w:hyperlink w:anchor="_Toc206168800" w:history="1">
            <w:r w:rsidRPr="00714CB0">
              <w:rPr>
                <w:rStyle w:val="Lienhypertexte"/>
                <w:rFonts w:ascii="3DS V2" w:hAnsi="3DS V2" w:cs="Arial"/>
                <w:noProof/>
                <w:lang w:val="en-US"/>
              </w:rPr>
              <w:t xml:space="preserve">Annexes B : Net to Wire – </w:t>
            </w:r>
            <w:r w:rsidRPr="00714CB0">
              <w:rPr>
                <w:rStyle w:val="Lienhypertexte"/>
                <w:rFonts w:ascii="3DS V2" w:hAnsi="3DS V2" w:cs="Arial"/>
                <w:noProof/>
              </w:rPr>
              <w:t>Exemple chez Airbus</w:t>
            </w:r>
            <w:r>
              <w:rPr>
                <w:noProof/>
                <w:webHidden/>
              </w:rPr>
              <w:tab/>
            </w:r>
            <w:r>
              <w:rPr>
                <w:noProof/>
                <w:webHidden/>
              </w:rPr>
              <w:fldChar w:fldCharType="begin"/>
            </w:r>
            <w:r>
              <w:rPr>
                <w:noProof/>
                <w:webHidden/>
              </w:rPr>
              <w:instrText xml:space="preserve"> PAGEREF _Toc206168800 \h </w:instrText>
            </w:r>
            <w:r>
              <w:rPr>
                <w:noProof/>
                <w:webHidden/>
              </w:rPr>
            </w:r>
            <w:r>
              <w:rPr>
                <w:noProof/>
                <w:webHidden/>
              </w:rPr>
              <w:fldChar w:fldCharType="separate"/>
            </w:r>
            <w:r w:rsidR="009C3AE0">
              <w:rPr>
                <w:noProof/>
                <w:webHidden/>
              </w:rPr>
              <w:t>42</w:t>
            </w:r>
            <w:r>
              <w:rPr>
                <w:noProof/>
                <w:webHidden/>
              </w:rPr>
              <w:fldChar w:fldCharType="end"/>
            </w:r>
          </w:hyperlink>
        </w:p>
        <w:p w14:paraId="483F5F7F" w14:textId="51CCDE46" w:rsidR="00855BF3" w:rsidRDefault="00855BF3">
          <w:pPr>
            <w:pStyle w:val="TM2"/>
            <w:rPr>
              <w:rFonts w:asciiTheme="minorHAnsi" w:eastAsiaTheme="minorEastAsia" w:hAnsiTheme="minorHAnsi"/>
              <w:noProof/>
              <w:lang w:val="en-US" w:eastAsia="zh-CN"/>
            </w:rPr>
          </w:pPr>
          <w:hyperlink w:anchor="_Toc206168801" w:history="1">
            <w:r w:rsidRPr="00714CB0">
              <w:rPr>
                <w:rStyle w:val="Lienhypertexte"/>
                <w:rFonts w:ascii="3DS V2" w:hAnsi="3DS V2" w:cs="Arial"/>
                <w:noProof/>
                <w:lang w:val="en-US"/>
              </w:rPr>
              <w:t xml:space="preserve">Annexes C : </w:t>
            </w:r>
            <w:r w:rsidRPr="00714CB0">
              <w:rPr>
                <w:rStyle w:val="Lienhypertexte"/>
                <w:rFonts w:ascii="3DS V2" w:hAnsi="3DS V2" w:cs="Arial"/>
                <w:noProof/>
              </w:rPr>
              <w:t>Code d’algorithmes</w:t>
            </w:r>
            <w:r>
              <w:rPr>
                <w:noProof/>
                <w:webHidden/>
              </w:rPr>
              <w:tab/>
            </w:r>
            <w:r>
              <w:rPr>
                <w:noProof/>
                <w:webHidden/>
              </w:rPr>
              <w:fldChar w:fldCharType="begin"/>
            </w:r>
            <w:r>
              <w:rPr>
                <w:noProof/>
                <w:webHidden/>
              </w:rPr>
              <w:instrText xml:space="preserve"> PAGEREF _Toc206168801 \h </w:instrText>
            </w:r>
            <w:r>
              <w:rPr>
                <w:noProof/>
                <w:webHidden/>
              </w:rPr>
            </w:r>
            <w:r>
              <w:rPr>
                <w:noProof/>
                <w:webHidden/>
              </w:rPr>
              <w:fldChar w:fldCharType="separate"/>
            </w:r>
            <w:r w:rsidR="009C3AE0">
              <w:rPr>
                <w:noProof/>
                <w:webHidden/>
              </w:rPr>
              <w:t>44</w:t>
            </w:r>
            <w:r>
              <w:rPr>
                <w:noProof/>
                <w:webHidden/>
              </w:rPr>
              <w:fldChar w:fldCharType="end"/>
            </w:r>
          </w:hyperlink>
        </w:p>
        <w:p w14:paraId="423F6593" w14:textId="04841A05" w:rsidR="00855BF3" w:rsidRDefault="00855BF3">
          <w:pPr>
            <w:pStyle w:val="TM3"/>
            <w:rPr>
              <w:rFonts w:asciiTheme="minorHAnsi" w:eastAsiaTheme="minorEastAsia" w:hAnsiTheme="minorHAnsi"/>
              <w:noProof/>
              <w:lang w:val="en-US" w:eastAsia="zh-CN"/>
            </w:rPr>
          </w:pPr>
          <w:hyperlink w:anchor="_Toc206168802" w:history="1">
            <w:r w:rsidRPr="00714CB0">
              <w:rPr>
                <w:rStyle w:val="Lienhypertexte"/>
                <w:rFonts w:ascii="3DS V2" w:hAnsi="3DS V2"/>
                <w:noProof/>
                <w:lang w:val="en-US"/>
              </w:rPr>
              <w:t xml:space="preserve">Triangulation Delaunay : </w:t>
            </w:r>
            <w:r w:rsidRPr="00714CB0">
              <w:rPr>
                <w:rStyle w:val="Lienhypertexte"/>
                <w:rFonts w:ascii="3DS V2" w:hAnsi="3DS V2"/>
                <w:noProof/>
              </w:rPr>
              <w:t xml:space="preserve">Algorithme </w:t>
            </w:r>
            <w:r w:rsidRPr="00714CB0">
              <w:rPr>
                <w:rStyle w:val="Lienhypertexte"/>
                <w:rFonts w:ascii="3DS V2" w:hAnsi="3DS V2"/>
                <w:noProof/>
                <w:lang w:val="en-US"/>
              </w:rPr>
              <w:t>Boyer - Watson</w:t>
            </w:r>
            <w:r>
              <w:rPr>
                <w:noProof/>
                <w:webHidden/>
              </w:rPr>
              <w:tab/>
            </w:r>
            <w:r>
              <w:rPr>
                <w:noProof/>
                <w:webHidden/>
              </w:rPr>
              <w:fldChar w:fldCharType="begin"/>
            </w:r>
            <w:r>
              <w:rPr>
                <w:noProof/>
                <w:webHidden/>
              </w:rPr>
              <w:instrText xml:space="preserve"> PAGEREF _Toc206168802 \h </w:instrText>
            </w:r>
            <w:r>
              <w:rPr>
                <w:noProof/>
                <w:webHidden/>
              </w:rPr>
            </w:r>
            <w:r>
              <w:rPr>
                <w:noProof/>
                <w:webHidden/>
              </w:rPr>
              <w:fldChar w:fldCharType="separate"/>
            </w:r>
            <w:r w:rsidR="009C3AE0">
              <w:rPr>
                <w:noProof/>
                <w:webHidden/>
              </w:rPr>
              <w:t>44</w:t>
            </w:r>
            <w:r>
              <w:rPr>
                <w:noProof/>
                <w:webHidden/>
              </w:rPr>
              <w:fldChar w:fldCharType="end"/>
            </w:r>
          </w:hyperlink>
        </w:p>
        <w:p w14:paraId="15289B76" w14:textId="662E08F8" w:rsidR="00855BF3" w:rsidRDefault="00855BF3">
          <w:pPr>
            <w:pStyle w:val="TM3"/>
            <w:rPr>
              <w:rFonts w:asciiTheme="minorHAnsi" w:eastAsiaTheme="minorEastAsia" w:hAnsiTheme="minorHAnsi"/>
              <w:noProof/>
              <w:lang w:val="en-US" w:eastAsia="zh-CN"/>
            </w:rPr>
          </w:pPr>
          <w:hyperlink w:anchor="_Toc206168803" w:history="1">
            <w:r w:rsidRPr="00714CB0">
              <w:rPr>
                <w:rStyle w:val="Lienhypertexte"/>
                <w:rFonts w:ascii="3DS V2" w:hAnsi="3DS V2"/>
                <w:noProof/>
                <w:lang w:val="en-US"/>
              </w:rPr>
              <w:t xml:space="preserve">Smallest enclosing circle : </w:t>
            </w:r>
            <w:r w:rsidRPr="00714CB0">
              <w:rPr>
                <w:rStyle w:val="Lienhypertexte"/>
                <w:rFonts w:ascii="3DS V2" w:hAnsi="3DS V2"/>
                <w:noProof/>
              </w:rPr>
              <w:t>Algorithme</w:t>
            </w:r>
            <w:r w:rsidRPr="00714CB0">
              <w:rPr>
                <w:rStyle w:val="Lienhypertexte"/>
                <w:rFonts w:ascii="3DS V2" w:hAnsi="3DS V2"/>
                <w:noProof/>
                <w:lang w:val="en-US"/>
              </w:rPr>
              <w:t xml:space="preserve"> Welzl</w:t>
            </w:r>
            <w:r>
              <w:rPr>
                <w:noProof/>
                <w:webHidden/>
              </w:rPr>
              <w:tab/>
            </w:r>
            <w:r>
              <w:rPr>
                <w:noProof/>
                <w:webHidden/>
              </w:rPr>
              <w:fldChar w:fldCharType="begin"/>
            </w:r>
            <w:r>
              <w:rPr>
                <w:noProof/>
                <w:webHidden/>
              </w:rPr>
              <w:instrText xml:space="preserve"> PAGEREF _Toc206168803 \h </w:instrText>
            </w:r>
            <w:r>
              <w:rPr>
                <w:noProof/>
                <w:webHidden/>
              </w:rPr>
            </w:r>
            <w:r>
              <w:rPr>
                <w:noProof/>
                <w:webHidden/>
              </w:rPr>
              <w:fldChar w:fldCharType="separate"/>
            </w:r>
            <w:r w:rsidR="009C3AE0">
              <w:rPr>
                <w:noProof/>
                <w:webHidden/>
              </w:rPr>
              <w:t>44</w:t>
            </w:r>
            <w:r>
              <w:rPr>
                <w:noProof/>
                <w:webHidden/>
              </w:rPr>
              <w:fldChar w:fldCharType="end"/>
            </w:r>
          </w:hyperlink>
        </w:p>
        <w:p w14:paraId="51E0B64A" w14:textId="19C55FE0" w:rsidR="00855BF3" w:rsidRDefault="00855BF3">
          <w:pPr>
            <w:pStyle w:val="TM2"/>
            <w:rPr>
              <w:rFonts w:asciiTheme="minorHAnsi" w:eastAsiaTheme="minorEastAsia" w:hAnsiTheme="minorHAnsi"/>
              <w:noProof/>
              <w:lang w:val="en-US" w:eastAsia="zh-CN"/>
            </w:rPr>
          </w:pPr>
          <w:hyperlink w:anchor="_Toc206168804" w:history="1">
            <w:r w:rsidRPr="00714CB0">
              <w:rPr>
                <w:rStyle w:val="Lienhypertexte"/>
                <w:rFonts w:ascii="3DS V2" w:hAnsi="3DS V2" w:cs="Arial"/>
                <w:noProof/>
              </w:rPr>
              <w:t>Annexes D : Extension d’infrastructure DS</w:t>
            </w:r>
            <w:r>
              <w:rPr>
                <w:noProof/>
                <w:webHidden/>
              </w:rPr>
              <w:tab/>
            </w:r>
            <w:r>
              <w:rPr>
                <w:noProof/>
                <w:webHidden/>
              </w:rPr>
              <w:fldChar w:fldCharType="begin"/>
            </w:r>
            <w:r>
              <w:rPr>
                <w:noProof/>
                <w:webHidden/>
              </w:rPr>
              <w:instrText xml:space="preserve"> PAGEREF _Toc206168804 \h </w:instrText>
            </w:r>
            <w:r>
              <w:rPr>
                <w:noProof/>
                <w:webHidden/>
              </w:rPr>
            </w:r>
            <w:r>
              <w:rPr>
                <w:noProof/>
                <w:webHidden/>
              </w:rPr>
              <w:fldChar w:fldCharType="separate"/>
            </w:r>
            <w:r w:rsidR="009C3AE0">
              <w:rPr>
                <w:noProof/>
                <w:webHidden/>
              </w:rPr>
              <w:t>45</w:t>
            </w:r>
            <w:r>
              <w:rPr>
                <w:noProof/>
                <w:webHidden/>
              </w:rPr>
              <w:fldChar w:fldCharType="end"/>
            </w:r>
          </w:hyperlink>
        </w:p>
        <w:p w14:paraId="34BE061B" w14:textId="2D8503FD" w:rsidR="00855BF3" w:rsidRDefault="00855BF3">
          <w:pPr>
            <w:pStyle w:val="TM3"/>
            <w:rPr>
              <w:rFonts w:asciiTheme="minorHAnsi" w:eastAsiaTheme="minorEastAsia" w:hAnsiTheme="minorHAnsi"/>
              <w:noProof/>
              <w:lang w:val="en-US" w:eastAsia="zh-CN"/>
            </w:rPr>
          </w:pPr>
          <w:hyperlink w:anchor="_Toc206168805" w:history="1">
            <w:r w:rsidRPr="00714CB0">
              <w:rPr>
                <w:rStyle w:val="Lienhypertexte"/>
                <w:rFonts w:ascii="3DS V2" w:hAnsi="3DS V2"/>
                <w:noProof/>
              </w:rPr>
              <w:t>std::erase_if</w:t>
            </w:r>
            <w:r>
              <w:rPr>
                <w:noProof/>
                <w:webHidden/>
              </w:rPr>
              <w:tab/>
            </w:r>
            <w:r>
              <w:rPr>
                <w:noProof/>
                <w:webHidden/>
              </w:rPr>
              <w:fldChar w:fldCharType="begin"/>
            </w:r>
            <w:r>
              <w:rPr>
                <w:noProof/>
                <w:webHidden/>
              </w:rPr>
              <w:instrText xml:space="preserve"> PAGEREF _Toc206168805 \h </w:instrText>
            </w:r>
            <w:r>
              <w:rPr>
                <w:noProof/>
                <w:webHidden/>
              </w:rPr>
            </w:r>
            <w:r>
              <w:rPr>
                <w:noProof/>
                <w:webHidden/>
              </w:rPr>
              <w:fldChar w:fldCharType="separate"/>
            </w:r>
            <w:r w:rsidR="009C3AE0">
              <w:rPr>
                <w:noProof/>
                <w:webHidden/>
              </w:rPr>
              <w:t>45</w:t>
            </w:r>
            <w:r>
              <w:rPr>
                <w:noProof/>
                <w:webHidden/>
              </w:rPr>
              <w:fldChar w:fldCharType="end"/>
            </w:r>
          </w:hyperlink>
        </w:p>
        <w:p w14:paraId="78FD0FC0" w14:textId="31D9D8F1" w:rsidR="00855BF3" w:rsidRDefault="00855BF3">
          <w:pPr>
            <w:pStyle w:val="TM3"/>
            <w:rPr>
              <w:rFonts w:asciiTheme="minorHAnsi" w:eastAsiaTheme="minorEastAsia" w:hAnsiTheme="minorHAnsi"/>
              <w:noProof/>
              <w:lang w:val="en-US" w:eastAsia="zh-CN"/>
            </w:rPr>
          </w:pPr>
          <w:hyperlink w:anchor="_Toc206168806" w:history="1">
            <w:r w:rsidRPr="00714CB0">
              <w:rPr>
                <w:rStyle w:val="Lienhypertexte"/>
                <w:rFonts w:ascii="3DS V2" w:hAnsi="3DS V2"/>
                <w:noProof/>
                <w:lang w:val="en-US"/>
              </w:rPr>
              <w:t>std::vector&lt;T,Allocator&gt;::emplace_back</w:t>
            </w:r>
            <w:r>
              <w:rPr>
                <w:noProof/>
                <w:webHidden/>
              </w:rPr>
              <w:tab/>
            </w:r>
            <w:r>
              <w:rPr>
                <w:noProof/>
                <w:webHidden/>
              </w:rPr>
              <w:fldChar w:fldCharType="begin"/>
            </w:r>
            <w:r>
              <w:rPr>
                <w:noProof/>
                <w:webHidden/>
              </w:rPr>
              <w:instrText xml:space="preserve"> PAGEREF _Toc206168806 \h </w:instrText>
            </w:r>
            <w:r>
              <w:rPr>
                <w:noProof/>
                <w:webHidden/>
              </w:rPr>
            </w:r>
            <w:r>
              <w:rPr>
                <w:noProof/>
                <w:webHidden/>
              </w:rPr>
              <w:fldChar w:fldCharType="separate"/>
            </w:r>
            <w:r w:rsidR="009C3AE0">
              <w:rPr>
                <w:noProof/>
                <w:webHidden/>
              </w:rPr>
              <w:t>46</w:t>
            </w:r>
            <w:r>
              <w:rPr>
                <w:noProof/>
                <w:webHidden/>
              </w:rPr>
              <w:fldChar w:fldCharType="end"/>
            </w:r>
          </w:hyperlink>
        </w:p>
        <w:p w14:paraId="1F521FB4" w14:textId="605FE904" w:rsidR="00855BF3" w:rsidRDefault="00855BF3">
          <w:pPr>
            <w:pStyle w:val="TM3"/>
            <w:rPr>
              <w:rFonts w:asciiTheme="minorHAnsi" w:eastAsiaTheme="minorEastAsia" w:hAnsiTheme="minorHAnsi"/>
              <w:noProof/>
              <w:lang w:val="en-US" w:eastAsia="zh-CN"/>
            </w:rPr>
          </w:pPr>
          <w:hyperlink w:anchor="_Toc206168807" w:history="1">
            <w:r w:rsidRPr="00714CB0">
              <w:rPr>
                <w:rStyle w:val="Lienhypertexte"/>
                <w:rFonts w:ascii="3DS V2" w:hAnsi="3DS V2"/>
                <w:noProof/>
              </w:rPr>
              <w:t>Comparaison de nombre à virgule flottant et opérateur « &lt;=&gt; »</w:t>
            </w:r>
            <w:r>
              <w:rPr>
                <w:noProof/>
                <w:webHidden/>
              </w:rPr>
              <w:tab/>
            </w:r>
            <w:r>
              <w:rPr>
                <w:noProof/>
                <w:webHidden/>
              </w:rPr>
              <w:fldChar w:fldCharType="begin"/>
            </w:r>
            <w:r>
              <w:rPr>
                <w:noProof/>
                <w:webHidden/>
              </w:rPr>
              <w:instrText xml:space="preserve"> PAGEREF _Toc206168807 \h </w:instrText>
            </w:r>
            <w:r>
              <w:rPr>
                <w:noProof/>
                <w:webHidden/>
              </w:rPr>
            </w:r>
            <w:r>
              <w:rPr>
                <w:noProof/>
                <w:webHidden/>
              </w:rPr>
              <w:fldChar w:fldCharType="separate"/>
            </w:r>
            <w:r w:rsidR="009C3AE0">
              <w:rPr>
                <w:noProof/>
                <w:webHidden/>
              </w:rPr>
              <w:t>46</w:t>
            </w:r>
            <w:r>
              <w:rPr>
                <w:noProof/>
                <w:webHidden/>
              </w:rPr>
              <w:fldChar w:fldCharType="end"/>
            </w:r>
          </w:hyperlink>
        </w:p>
        <w:p w14:paraId="612DB096" w14:textId="2C97060C" w:rsidR="00C674AC" w:rsidRPr="00747E70" w:rsidRDefault="00C674AC" w:rsidP="002F55D1">
          <w:pPr>
            <w:spacing w:line="180" w:lineRule="auto"/>
            <w:rPr>
              <w:rFonts w:ascii="3DS V2" w:hAnsi="3DS V2"/>
              <w:sz w:val="24"/>
              <w:szCs w:val="24"/>
              <w:lang w:val="en-US"/>
            </w:rPr>
          </w:pPr>
          <w:r w:rsidRPr="00763B4B">
            <w:rPr>
              <w:rFonts w:cs="Arial"/>
              <w:sz w:val="20"/>
              <w:szCs w:val="20"/>
              <w:lang w:val="en-US"/>
            </w:rPr>
            <w:lastRenderedPageBreak/>
            <w:fldChar w:fldCharType="end"/>
          </w:r>
        </w:p>
      </w:sdtContent>
    </w:sdt>
    <w:p w14:paraId="52BF0EBA" w14:textId="5891FEE2" w:rsidR="00357E96" w:rsidRPr="009F63AD" w:rsidRDefault="00357E96" w:rsidP="00357E96">
      <w:pPr>
        <w:pStyle w:val="Titre2"/>
        <w:rPr>
          <w:rFonts w:ascii="3DS V2" w:hAnsi="3DS V2" w:cs="Arial"/>
          <w:sz w:val="40"/>
          <w:szCs w:val="40"/>
        </w:rPr>
      </w:pPr>
      <w:bookmarkStart w:id="10" w:name="_Toc206168763"/>
      <w:r>
        <w:rPr>
          <w:rFonts w:ascii="3DS V2" w:hAnsi="3DS V2" w:cs="Arial"/>
          <w:sz w:val="40"/>
          <w:szCs w:val="40"/>
        </w:rPr>
        <w:t>Remerciement</w:t>
      </w:r>
      <w:r w:rsidR="003D662F">
        <w:rPr>
          <w:rFonts w:ascii="3DS V2" w:hAnsi="3DS V2" w:cs="Arial"/>
          <w:sz w:val="40"/>
          <w:szCs w:val="40"/>
        </w:rPr>
        <w:t>s</w:t>
      </w:r>
      <w:bookmarkEnd w:id="10"/>
    </w:p>
    <w:p w14:paraId="1D25EBA2" w14:textId="20652F84" w:rsidR="00391E9A" w:rsidRPr="00354595" w:rsidRDefault="00E079B3" w:rsidP="00B1582F">
      <w:pPr>
        <w:jc w:val="both"/>
        <w:rPr>
          <w:rFonts w:ascii="3DS V2" w:hAnsi="3DS V2" w:cs="Arial"/>
          <w:sz w:val="24"/>
          <w:szCs w:val="24"/>
          <w:lang w:eastAsia="zh-CN"/>
        </w:rPr>
      </w:pPr>
      <w:r w:rsidRPr="00747E70">
        <w:rPr>
          <w:rFonts w:ascii="3DS V2" w:hAnsi="3DS V2" w:cs="Arial"/>
          <w:sz w:val="24"/>
          <w:szCs w:val="24"/>
        </w:rPr>
        <w:t xml:space="preserve">Je tiens à remercier chaleureusement Monsieur Sébastien GOUTAUDIER, mon </w:t>
      </w:r>
      <w:r w:rsidR="007C62D0">
        <w:rPr>
          <w:rFonts w:ascii="3DS V2" w:hAnsi="3DS V2" w:cs="Arial"/>
          <w:sz w:val="24"/>
          <w:szCs w:val="24"/>
        </w:rPr>
        <w:t>tuteur</w:t>
      </w:r>
      <w:r w:rsidR="007C62D0" w:rsidRPr="00354595">
        <w:rPr>
          <w:rFonts w:ascii="3DS V2" w:hAnsi="3DS V2" w:cs="Arial"/>
          <w:sz w:val="24"/>
          <w:szCs w:val="24"/>
        </w:rPr>
        <w:t xml:space="preserve"> et </w:t>
      </w:r>
      <w:r w:rsidR="00FF170F" w:rsidRPr="00747E70">
        <w:rPr>
          <w:rFonts w:ascii="3DS V2" w:hAnsi="3DS V2" w:cs="Arial"/>
          <w:sz w:val="24"/>
          <w:szCs w:val="24"/>
        </w:rPr>
        <w:t>manager</w:t>
      </w:r>
      <w:r w:rsidRPr="00747E70">
        <w:rPr>
          <w:rFonts w:ascii="3DS V2" w:hAnsi="3DS V2" w:cs="Arial"/>
          <w:sz w:val="24"/>
          <w:szCs w:val="24"/>
        </w:rPr>
        <w:t>, pour son accompagnement tout au long d</w:t>
      </w:r>
      <w:r w:rsidR="007C62D0">
        <w:rPr>
          <w:rFonts w:ascii="3DS V2" w:hAnsi="3DS V2" w:cs="Arial"/>
          <w:sz w:val="24"/>
          <w:szCs w:val="24"/>
        </w:rPr>
        <w:t xml:space="preserve">u </w:t>
      </w:r>
      <w:r w:rsidRPr="00747E70">
        <w:rPr>
          <w:rFonts w:ascii="3DS V2" w:hAnsi="3DS V2" w:cs="Arial"/>
          <w:sz w:val="24"/>
          <w:szCs w:val="24"/>
        </w:rPr>
        <w:t xml:space="preserve">stage. </w:t>
      </w:r>
      <w:r w:rsidR="00B20F23">
        <w:rPr>
          <w:rFonts w:ascii="3DS V2" w:hAnsi="3DS V2" w:cs="Arial"/>
          <w:sz w:val="24"/>
          <w:szCs w:val="24"/>
        </w:rPr>
        <w:t>Son</w:t>
      </w:r>
      <w:r w:rsidR="007724B0" w:rsidRPr="00747E70">
        <w:rPr>
          <w:rFonts w:ascii="3DS V2" w:hAnsi="3DS V2" w:cs="Arial"/>
          <w:sz w:val="24"/>
          <w:szCs w:val="24"/>
        </w:rPr>
        <w:t xml:space="preserve"> aide</w:t>
      </w:r>
      <w:r w:rsidR="0037582B" w:rsidRPr="00747E70">
        <w:rPr>
          <w:rFonts w:ascii="3DS V2" w:hAnsi="3DS V2" w:cs="Arial"/>
          <w:sz w:val="24"/>
          <w:szCs w:val="24"/>
        </w:rPr>
        <w:t>, son écoute et sa confiance</w:t>
      </w:r>
      <w:r w:rsidRPr="00747E70">
        <w:rPr>
          <w:rFonts w:ascii="3DS V2" w:hAnsi="3DS V2" w:cs="Arial"/>
          <w:sz w:val="24"/>
          <w:szCs w:val="24"/>
        </w:rPr>
        <w:t xml:space="preserve"> ont grandement facilité m</w:t>
      </w:r>
      <w:r w:rsidR="00B07892" w:rsidRPr="00747E70">
        <w:rPr>
          <w:rFonts w:ascii="3DS V2" w:hAnsi="3DS V2" w:cs="Arial"/>
          <w:sz w:val="24"/>
          <w:szCs w:val="24"/>
        </w:rPr>
        <w:t xml:space="preserve">es </w:t>
      </w:r>
      <w:r w:rsidR="0037582B" w:rsidRPr="00747E70">
        <w:rPr>
          <w:rFonts w:ascii="3DS V2" w:hAnsi="3DS V2" w:cs="Arial"/>
          <w:sz w:val="24"/>
          <w:szCs w:val="24"/>
        </w:rPr>
        <w:t>activités</w:t>
      </w:r>
      <w:r w:rsidRPr="00747E70">
        <w:rPr>
          <w:rFonts w:ascii="3DS V2" w:hAnsi="3DS V2" w:cs="Arial"/>
          <w:sz w:val="24"/>
          <w:szCs w:val="24"/>
        </w:rPr>
        <w:t xml:space="preserve"> au sein de Dassault Systèmes</w:t>
      </w:r>
      <w:r w:rsidR="0037582B" w:rsidRPr="00747E70">
        <w:rPr>
          <w:rFonts w:ascii="3DS V2" w:hAnsi="3DS V2" w:cs="Arial"/>
          <w:sz w:val="24"/>
          <w:szCs w:val="24"/>
        </w:rPr>
        <w:t xml:space="preserve"> et </w:t>
      </w:r>
      <w:r w:rsidR="00D0794B" w:rsidRPr="00747E70">
        <w:rPr>
          <w:rFonts w:ascii="3DS V2" w:hAnsi="3DS V2" w:cs="Arial"/>
          <w:sz w:val="24"/>
          <w:szCs w:val="24"/>
        </w:rPr>
        <w:t xml:space="preserve">m’ont permis de </w:t>
      </w:r>
      <w:r w:rsidR="00283F1D" w:rsidRPr="00283F1D">
        <w:rPr>
          <w:rFonts w:ascii="3DS V2" w:hAnsi="3DS V2" w:cs="Arial"/>
          <w:sz w:val="24"/>
          <w:szCs w:val="24"/>
        </w:rPr>
        <w:t xml:space="preserve">développer rapidement mes compétences </w:t>
      </w:r>
      <w:r w:rsidR="00B20F23">
        <w:rPr>
          <w:rFonts w:ascii="3DS V2" w:hAnsi="3DS V2" w:cs="Arial"/>
          <w:sz w:val="24"/>
          <w:szCs w:val="24"/>
        </w:rPr>
        <w:t>afin de mener au mieux ma mission</w:t>
      </w:r>
      <w:r w:rsidR="00D0794B" w:rsidRPr="00747E70">
        <w:rPr>
          <w:rFonts w:ascii="3DS V2" w:hAnsi="3DS V2" w:cs="Arial"/>
          <w:sz w:val="24"/>
          <w:szCs w:val="24"/>
        </w:rPr>
        <w:t>.</w:t>
      </w:r>
    </w:p>
    <w:p w14:paraId="2EE80F26" w14:textId="29F1CA27" w:rsidR="00391E9A" w:rsidRDefault="00D0794B" w:rsidP="00B1582F">
      <w:pPr>
        <w:jc w:val="both"/>
        <w:rPr>
          <w:rFonts w:ascii="3DS V2" w:hAnsi="3DS V2" w:cs="Arial"/>
          <w:sz w:val="24"/>
          <w:szCs w:val="24"/>
        </w:rPr>
      </w:pPr>
      <w:r w:rsidRPr="00747E70">
        <w:rPr>
          <w:rFonts w:ascii="3DS V2" w:hAnsi="3DS V2" w:cs="Arial"/>
          <w:sz w:val="24"/>
          <w:szCs w:val="24"/>
        </w:rPr>
        <w:t xml:space="preserve">Je remercie également très sincèrement </w:t>
      </w:r>
      <w:r w:rsidR="006F34C7" w:rsidRPr="00747E70">
        <w:rPr>
          <w:rFonts w:ascii="3DS V2" w:hAnsi="3DS V2" w:cs="Arial"/>
          <w:sz w:val="24"/>
          <w:szCs w:val="24"/>
        </w:rPr>
        <w:t xml:space="preserve">Monsieur </w:t>
      </w:r>
      <w:r w:rsidRPr="00747E70">
        <w:rPr>
          <w:rFonts w:ascii="3DS V2" w:hAnsi="3DS V2" w:cs="Arial"/>
          <w:sz w:val="24"/>
          <w:szCs w:val="24"/>
        </w:rPr>
        <w:t xml:space="preserve">Mathieu LAPOINTE, pour la formation complète et structurée qu’il m’a dispensée sur le langage </w:t>
      </w:r>
      <w:r w:rsidR="00EE4BE2">
        <w:rPr>
          <w:rFonts w:ascii="3DS V2" w:hAnsi="3DS V2" w:cs="Arial"/>
          <w:sz w:val="24"/>
          <w:szCs w:val="24"/>
        </w:rPr>
        <w:t xml:space="preserve">de programmation </w:t>
      </w:r>
      <w:r w:rsidR="00D6281E" w:rsidRPr="00747E70">
        <w:rPr>
          <w:rFonts w:ascii="3DS V2" w:hAnsi="3DS V2" w:cs="Arial"/>
          <w:sz w:val="24"/>
          <w:szCs w:val="24"/>
        </w:rPr>
        <w:t>C/</w:t>
      </w:r>
      <w:r w:rsidRPr="00747E70">
        <w:rPr>
          <w:rFonts w:ascii="3DS V2" w:hAnsi="3DS V2" w:cs="Arial"/>
          <w:sz w:val="24"/>
          <w:szCs w:val="24"/>
        </w:rPr>
        <w:t>C++</w:t>
      </w:r>
      <w:r w:rsidR="00875E26">
        <w:rPr>
          <w:rFonts w:ascii="3DS V2" w:hAnsi="3DS V2" w:cs="Arial"/>
          <w:sz w:val="24"/>
          <w:szCs w:val="24"/>
        </w:rPr>
        <w:t>,</w:t>
      </w:r>
      <w:r w:rsidRPr="00747E70">
        <w:rPr>
          <w:rFonts w:ascii="3DS V2" w:hAnsi="3DS V2" w:cs="Arial"/>
          <w:sz w:val="24"/>
          <w:szCs w:val="24"/>
        </w:rPr>
        <w:t xml:space="preserve"> ainsi que sur les infrastructures de développement </w:t>
      </w:r>
      <w:r w:rsidR="006F34C7" w:rsidRPr="00747E70">
        <w:rPr>
          <w:rFonts w:ascii="3DS V2" w:hAnsi="3DS V2" w:cs="Arial"/>
          <w:sz w:val="24"/>
          <w:szCs w:val="24"/>
        </w:rPr>
        <w:t xml:space="preserve">au sein de </w:t>
      </w:r>
      <w:r w:rsidRPr="00747E70">
        <w:rPr>
          <w:rFonts w:ascii="3DS V2" w:hAnsi="3DS V2" w:cs="Arial"/>
          <w:sz w:val="24"/>
          <w:szCs w:val="24"/>
        </w:rPr>
        <w:t xml:space="preserve">Dassault Systèmes. Son expertise et sa pédagogie m’ont permis de mieux comprendre les fondements techniques de l’environnement dans lequel j’évoluais et </w:t>
      </w:r>
      <w:r w:rsidR="0069616F" w:rsidRPr="00747E70">
        <w:rPr>
          <w:rFonts w:ascii="3DS V2" w:hAnsi="3DS V2" w:cs="Arial"/>
          <w:sz w:val="24"/>
          <w:szCs w:val="24"/>
        </w:rPr>
        <w:t>les outils nécessaires pour m</w:t>
      </w:r>
      <w:r w:rsidRPr="00747E70">
        <w:rPr>
          <w:rFonts w:ascii="3DS V2" w:hAnsi="3DS V2" w:cs="Arial"/>
          <w:sz w:val="24"/>
          <w:szCs w:val="24"/>
        </w:rPr>
        <w:t xml:space="preserve">a </w:t>
      </w:r>
      <w:r w:rsidR="0069616F" w:rsidRPr="00747E70">
        <w:rPr>
          <w:rFonts w:ascii="3DS V2" w:hAnsi="3DS V2" w:cs="Arial"/>
          <w:sz w:val="24"/>
          <w:szCs w:val="24"/>
        </w:rPr>
        <w:t>mission</w:t>
      </w:r>
      <w:r w:rsidR="00063C1B" w:rsidRPr="00747E70">
        <w:rPr>
          <w:rFonts w:ascii="3DS V2" w:hAnsi="3DS V2" w:cs="Arial"/>
          <w:sz w:val="24"/>
          <w:szCs w:val="24"/>
        </w:rPr>
        <w:t xml:space="preserve">, </w:t>
      </w:r>
      <w:r w:rsidR="00185D54" w:rsidRPr="00747E70">
        <w:rPr>
          <w:rFonts w:ascii="3DS V2" w:hAnsi="3DS V2" w:cs="Arial"/>
          <w:sz w:val="24"/>
          <w:szCs w:val="24"/>
        </w:rPr>
        <w:t xml:space="preserve">ce qui </w:t>
      </w:r>
      <w:r w:rsidR="00294A25">
        <w:rPr>
          <w:rFonts w:ascii="3DS V2" w:hAnsi="3DS V2" w:cs="Arial"/>
          <w:sz w:val="24"/>
          <w:szCs w:val="24"/>
        </w:rPr>
        <w:t>a</w:t>
      </w:r>
      <w:r w:rsidRPr="00747E70">
        <w:rPr>
          <w:rFonts w:ascii="3DS V2" w:hAnsi="3DS V2" w:cs="Arial"/>
          <w:sz w:val="24"/>
          <w:szCs w:val="24"/>
        </w:rPr>
        <w:t xml:space="preserve"> largement contribué à la qualité de mes réalisations.</w:t>
      </w:r>
    </w:p>
    <w:p w14:paraId="3BE501E0" w14:textId="30E88B26" w:rsidR="007B0A4D" w:rsidRDefault="007B0A4D" w:rsidP="00B1582F">
      <w:pPr>
        <w:jc w:val="both"/>
        <w:rPr>
          <w:rFonts w:ascii="3DS V2" w:hAnsi="3DS V2" w:cs="Arial"/>
          <w:sz w:val="24"/>
          <w:szCs w:val="24"/>
        </w:rPr>
      </w:pPr>
      <w:r w:rsidRPr="00461AEA">
        <w:rPr>
          <w:rFonts w:ascii="3DS V2" w:hAnsi="3DS V2" w:cs="Arial"/>
          <w:sz w:val="24"/>
          <w:szCs w:val="24"/>
        </w:rPr>
        <w:t xml:space="preserve">Je remercie Monsieur Jean-Eudes CERISIER, pour son aide dans la relecture de mon rapport et pour avoir clarifié de nombreux </w:t>
      </w:r>
      <w:r>
        <w:rPr>
          <w:rFonts w:ascii="3DS V2" w:hAnsi="3DS V2" w:cs="Arial"/>
          <w:sz w:val="24"/>
          <w:szCs w:val="24"/>
        </w:rPr>
        <w:t>notion</w:t>
      </w:r>
      <w:r w:rsidRPr="00461AEA">
        <w:rPr>
          <w:rFonts w:ascii="3DS V2" w:hAnsi="3DS V2" w:cs="Arial"/>
          <w:sz w:val="24"/>
          <w:szCs w:val="24"/>
        </w:rPr>
        <w:t xml:space="preserve"> et détails</w:t>
      </w:r>
      <w:r w:rsidR="00133201">
        <w:rPr>
          <w:rFonts w:ascii="3DS V2" w:hAnsi="3DS V2" w:cs="Arial"/>
          <w:sz w:val="24"/>
          <w:szCs w:val="24"/>
        </w:rPr>
        <w:t>.</w:t>
      </w:r>
      <w:r w:rsidRPr="00461AEA">
        <w:rPr>
          <w:rFonts w:ascii="3DS V2" w:hAnsi="3DS V2" w:cs="Arial"/>
          <w:sz w:val="24"/>
          <w:szCs w:val="24"/>
        </w:rPr>
        <w:t xml:space="preserve"> </w:t>
      </w:r>
      <w:r w:rsidR="00133201">
        <w:rPr>
          <w:rFonts w:ascii="3DS V2" w:hAnsi="3DS V2" w:cs="Arial"/>
          <w:sz w:val="24"/>
          <w:szCs w:val="24"/>
        </w:rPr>
        <w:t xml:space="preserve">Il m’a également présenté la genèse et les enjeux industriels du projet. </w:t>
      </w:r>
      <w:r w:rsidRPr="00461AEA">
        <w:rPr>
          <w:rFonts w:ascii="3DS V2" w:hAnsi="3DS V2" w:cs="Arial"/>
          <w:sz w:val="24"/>
          <w:szCs w:val="24"/>
        </w:rPr>
        <w:t xml:space="preserve">Ses explications m’ont permis </w:t>
      </w:r>
      <w:r w:rsidR="00133201">
        <w:rPr>
          <w:rFonts w:ascii="3DS V2" w:hAnsi="3DS V2" w:cs="Arial"/>
          <w:sz w:val="24"/>
          <w:szCs w:val="24"/>
        </w:rPr>
        <w:t xml:space="preserve">d’élargir ma vision au-delà </w:t>
      </w:r>
      <w:r w:rsidR="001E462E">
        <w:rPr>
          <w:rFonts w:ascii="3DS V2" w:hAnsi="3DS V2" w:cs="Arial"/>
          <w:sz w:val="24"/>
          <w:szCs w:val="24"/>
        </w:rPr>
        <w:t>des aspects techniques et</w:t>
      </w:r>
      <w:r w:rsidRPr="00461AEA">
        <w:rPr>
          <w:rFonts w:ascii="3DS V2" w:hAnsi="3DS V2" w:cs="Arial"/>
          <w:sz w:val="24"/>
          <w:szCs w:val="24"/>
        </w:rPr>
        <w:t xml:space="preserve"> de présenter de manière plus précise le contenu de mon travail.</w:t>
      </w:r>
    </w:p>
    <w:p w14:paraId="6CFF49A5" w14:textId="318F60C4" w:rsidR="00BE4F5B" w:rsidRPr="00747E70" w:rsidRDefault="00BE4F5B" w:rsidP="00B1582F">
      <w:pPr>
        <w:jc w:val="both"/>
        <w:rPr>
          <w:rFonts w:ascii="3DS V2" w:hAnsi="3DS V2" w:cs="Arial"/>
          <w:sz w:val="24"/>
          <w:szCs w:val="24"/>
        </w:rPr>
      </w:pPr>
      <w:r w:rsidRPr="00BE4F5B">
        <w:rPr>
          <w:rFonts w:ascii="3DS V2" w:hAnsi="3DS V2" w:cs="Arial"/>
          <w:sz w:val="24"/>
          <w:szCs w:val="24"/>
        </w:rPr>
        <w:t xml:space="preserve">Je souhaite également exprimer ma reconnaissance à Monsieur Maxime MOSTKOWY, pour le temps qu’il m’a accordé dans la relecture et l’amélioration de ce rapport, ainsi que pour les conseils </w:t>
      </w:r>
      <w:r w:rsidR="00371917">
        <w:rPr>
          <w:rFonts w:ascii="3DS V2" w:hAnsi="3DS V2" w:cs="Arial"/>
          <w:sz w:val="24"/>
          <w:szCs w:val="24"/>
          <w:lang w:eastAsia="zh-CN"/>
        </w:rPr>
        <w:t xml:space="preserve">précieux </w:t>
      </w:r>
      <w:r w:rsidRPr="00BE4F5B">
        <w:rPr>
          <w:rFonts w:ascii="3DS V2" w:hAnsi="3DS V2" w:cs="Arial"/>
          <w:sz w:val="24"/>
          <w:szCs w:val="24"/>
        </w:rPr>
        <w:t xml:space="preserve">qu’il m’a </w:t>
      </w:r>
      <w:r w:rsidR="000C64BE" w:rsidRPr="00BE4F5B">
        <w:rPr>
          <w:rFonts w:ascii="3DS V2" w:hAnsi="3DS V2" w:cs="Arial"/>
          <w:sz w:val="24"/>
          <w:szCs w:val="24"/>
        </w:rPr>
        <w:t>donnés</w:t>
      </w:r>
      <w:r w:rsidRPr="00BE4F5B">
        <w:rPr>
          <w:rFonts w:ascii="3DS V2" w:hAnsi="3DS V2" w:cs="Arial"/>
          <w:sz w:val="24"/>
          <w:szCs w:val="24"/>
        </w:rPr>
        <w:t xml:space="preserve"> concernant</w:t>
      </w:r>
      <w:r w:rsidR="000C64BE">
        <w:rPr>
          <w:rFonts w:ascii="3DS V2" w:hAnsi="3DS V2" w:cs="Arial"/>
          <w:sz w:val="24"/>
          <w:szCs w:val="24"/>
        </w:rPr>
        <w:t xml:space="preserve"> </w:t>
      </w:r>
      <w:r w:rsidR="001C3F46">
        <w:rPr>
          <w:rFonts w:ascii="3DS V2" w:hAnsi="3DS V2" w:cs="Arial"/>
          <w:sz w:val="24"/>
          <w:szCs w:val="24"/>
        </w:rPr>
        <w:t xml:space="preserve">mon avenir </w:t>
      </w:r>
      <w:r w:rsidR="001C3F46" w:rsidRPr="00BE4F5B">
        <w:rPr>
          <w:rFonts w:ascii="3DS V2" w:hAnsi="3DS V2" w:cs="Arial"/>
          <w:sz w:val="24"/>
          <w:szCs w:val="24"/>
        </w:rPr>
        <w:t>professionnel</w:t>
      </w:r>
      <w:r w:rsidRPr="00BE4F5B">
        <w:rPr>
          <w:rFonts w:ascii="3DS V2" w:hAnsi="3DS V2" w:cs="Arial"/>
          <w:sz w:val="24"/>
          <w:szCs w:val="24"/>
        </w:rPr>
        <w:t xml:space="preserve">. </w:t>
      </w:r>
    </w:p>
    <w:p w14:paraId="21C04188" w14:textId="40D4BBDE" w:rsidR="00881EAD" w:rsidRPr="00747E70" w:rsidRDefault="00881EAD" w:rsidP="00B1582F">
      <w:pPr>
        <w:jc w:val="both"/>
        <w:rPr>
          <w:rFonts w:ascii="3DS V2" w:hAnsi="3DS V2" w:cs="Arial"/>
          <w:sz w:val="24"/>
          <w:szCs w:val="24"/>
        </w:rPr>
      </w:pPr>
      <w:r w:rsidRPr="00747E70">
        <w:rPr>
          <w:rFonts w:ascii="3DS V2" w:hAnsi="3DS V2" w:cs="Arial"/>
          <w:sz w:val="24"/>
          <w:szCs w:val="24"/>
        </w:rPr>
        <w:t xml:space="preserve">Enfin, je souhaite remercier l’ensemble de mes collègues </w:t>
      </w:r>
      <w:r w:rsidR="000C64BE">
        <w:rPr>
          <w:rFonts w:ascii="3DS V2" w:hAnsi="3DS V2" w:cs="Arial"/>
          <w:sz w:val="24"/>
          <w:szCs w:val="24"/>
        </w:rPr>
        <w:t xml:space="preserve">dans le bureau de Dassault Systèmes Lyon </w:t>
      </w:r>
      <w:r w:rsidRPr="00747E70">
        <w:rPr>
          <w:rFonts w:ascii="3DS V2" w:hAnsi="3DS V2" w:cs="Arial"/>
          <w:sz w:val="24"/>
          <w:szCs w:val="24"/>
        </w:rPr>
        <w:t xml:space="preserve">qui m’ont aidé pendant mon stage, pour leur accueil chaleureux, leur disponibilité et les nombreux échanges constructifs que nous avons partagés. Leur esprit d’équipe et leur expertise m’ont offert un environnement de travail très agréable sur le plan humain </w:t>
      </w:r>
      <w:r w:rsidR="008B6348">
        <w:rPr>
          <w:rFonts w:ascii="3DS V2" w:hAnsi="3DS V2" w:cs="Arial"/>
          <w:sz w:val="24"/>
          <w:szCs w:val="24"/>
        </w:rPr>
        <w:t>et</w:t>
      </w:r>
      <w:r w:rsidRPr="00747E70">
        <w:rPr>
          <w:rFonts w:ascii="3DS V2" w:hAnsi="3DS V2" w:cs="Arial"/>
          <w:sz w:val="24"/>
          <w:szCs w:val="24"/>
        </w:rPr>
        <w:t xml:space="preserve"> professionnel</w:t>
      </w:r>
      <w:r w:rsidR="00D24EC0" w:rsidRPr="00747E70">
        <w:rPr>
          <w:rFonts w:ascii="3DS V2" w:hAnsi="3DS V2" w:cs="Arial"/>
          <w:sz w:val="24"/>
          <w:szCs w:val="24"/>
        </w:rPr>
        <w:t>.</w:t>
      </w:r>
    </w:p>
    <w:p w14:paraId="2245A942" w14:textId="657B1780" w:rsidR="00E079B3" w:rsidRPr="0041418D" w:rsidRDefault="00E079B3" w:rsidP="00C674AC">
      <w:pPr>
        <w:rPr>
          <w:rFonts w:ascii="3DS V2" w:hAnsi="3DS V2" w:cs="Arial"/>
        </w:rPr>
      </w:pPr>
    </w:p>
    <w:p w14:paraId="3E417120" w14:textId="77777777" w:rsidR="00E079B3" w:rsidRPr="0041418D" w:rsidRDefault="00E079B3" w:rsidP="00C674AC">
      <w:pPr>
        <w:rPr>
          <w:rFonts w:ascii="3DS V2" w:hAnsi="3DS V2"/>
        </w:rPr>
      </w:pPr>
    </w:p>
    <w:p w14:paraId="7CAB5F48" w14:textId="77777777" w:rsidR="00C674AC" w:rsidRPr="0040636C" w:rsidRDefault="00C674AC" w:rsidP="00C674AC">
      <w:pPr>
        <w:pStyle w:val="3DSoldTitle1"/>
        <w:numPr>
          <w:ilvl w:val="0"/>
          <w:numId w:val="0"/>
        </w:numPr>
        <w:ind w:left="360"/>
        <w:rPr>
          <w:rFonts w:ascii="3DS V2" w:hAnsi="3DS V2"/>
        </w:rPr>
      </w:pPr>
    </w:p>
    <w:p w14:paraId="557346B0" w14:textId="77777777" w:rsidR="00C674AC" w:rsidRPr="0040636C" w:rsidRDefault="00C674AC" w:rsidP="00C674AC">
      <w:pPr>
        <w:tabs>
          <w:tab w:val="left" w:pos="7518"/>
        </w:tabs>
        <w:rPr>
          <w:rFonts w:ascii="3DS V2" w:hAnsi="3DS V2" w:cs="Arial"/>
          <w:sz w:val="44"/>
          <w:szCs w:val="44"/>
        </w:rPr>
      </w:pPr>
      <w:r w:rsidRPr="0040636C">
        <w:rPr>
          <w:rFonts w:ascii="3DS V2" w:hAnsi="3DS V2" w:cs="Arial"/>
          <w:sz w:val="44"/>
          <w:szCs w:val="44"/>
        </w:rPr>
        <w:tab/>
      </w:r>
    </w:p>
    <w:p w14:paraId="3AA82595" w14:textId="4588A85D" w:rsidR="0028692D" w:rsidRPr="0040636C" w:rsidRDefault="0028692D">
      <w:pPr>
        <w:rPr>
          <w:rFonts w:ascii="3DS V2" w:hAnsi="3DS V2" w:cs="Arial"/>
          <w:sz w:val="44"/>
          <w:szCs w:val="44"/>
        </w:rPr>
      </w:pPr>
    </w:p>
    <w:p w14:paraId="3E5BBCF1" w14:textId="3DAD0C60" w:rsidR="003E1D96" w:rsidRPr="003C3B30" w:rsidRDefault="003E1D96" w:rsidP="003E1D96">
      <w:pPr>
        <w:pStyle w:val="PartTitle"/>
        <w:jc w:val="left"/>
        <w:rPr>
          <w:rFonts w:ascii="3DS V2" w:hAnsi="3DS V2"/>
          <w:b/>
          <w:bCs w:val="0"/>
          <w:color w:val="005386"/>
          <w:sz w:val="56"/>
          <w:szCs w:val="56"/>
          <w:lang w:val="fr-FR"/>
        </w:rPr>
      </w:pPr>
      <w:bookmarkStart w:id="11" w:name="_Toc206168764"/>
      <w:r w:rsidRPr="003C3B30">
        <w:rPr>
          <w:rFonts w:ascii="3DS V2" w:hAnsi="3DS V2"/>
          <w:b/>
          <w:bCs w:val="0"/>
          <w:color w:val="005386"/>
          <w:sz w:val="56"/>
          <w:szCs w:val="56"/>
          <w:lang w:val="fr-FR"/>
        </w:rPr>
        <w:lastRenderedPageBreak/>
        <w:t>Introduction</w:t>
      </w:r>
      <w:bookmarkEnd w:id="11"/>
    </w:p>
    <w:p w14:paraId="1BA5AAFC" w14:textId="414C50BE" w:rsidR="00D35455" w:rsidRDefault="00321133" w:rsidP="00DD281B">
      <w:pPr>
        <w:pStyle w:val="NormalWeb"/>
        <w:spacing w:line="276" w:lineRule="auto"/>
        <w:jc w:val="both"/>
        <w:rPr>
          <w:rFonts w:ascii="3DS V2" w:hAnsi="3DS V2"/>
          <w:lang w:val="fr-FR"/>
        </w:rPr>
      </w:pPr>
      <w:r w:rsidRPr="00321133">
        <w:rPr>
          <w:rFonts w:ascii="3DS V2" w:hAnsi="3DS V2"/>
          <w:lang w:val="fr-FR"/>
        </w:rPr>
        <w:t xml:space="preserve">Ce stage de fin d’études s’est déroulé au sein de Dassault Systèmes, </w:t>
      </w:r>
      <w:r w:rsidR="004F6BAC">
        <w:rPr>
          <w:rFonts w:ascii="3DS V2" w:hAnsi="3DS V2"/>
          <w:lang w:val="fr-FR"/>
        </w:rPr>
        <w:t>un des</w:t>
      </w:r>
      <w:r w:rsidRPr="00321133">
        <w:rPr>
          <w:rFonts w:ascii="3DS V2" w:hAnsi="3DS V2"/>
          <w:lang w:val="fr-FR"/>
        </w:rPr>
        <w:t xml:space="preserve"> leader mondial dans le domaine des logiciels de conception 3D, de simulation et de gestion du cycle de vie des produits (PLM).</w:t>
      </w:r>
    </w:p>
    <w:p w14:paraId="0DED4891" w14:textId="60DF6411" w:rsidR="00321133" w:rsidRPr="00321133" w:rsidRDefault="00321133" w:rsidP="00DD281B">
      <w:pPr>
        <w:pStyle w:val="NormalWeb"/>
        <w:spacing w:line="276" w:lineRule="auto"/>
        <w:jc w:val="both"/>
        <w:rPr>
          <w:rFonts w:ascii="3DS V2" w:hAnsi="3DS V2"/>
          <w:lang w:val="fr-FR"/>
        </w:rPr>
      </w:pPr>
      <w:r w:rsidRPr="00321133">
        <w:rPr>
          <w:rFonts w:ascii="3DS V2" w:hAnsi="3DS V2"/>
          <w:lang w:val="fr-FR"/>
        </w:rPr>
        <w:t xml:space="preserve">Intégré à l’équipe de </w:t>
      </w:r>
      <w:r w:rsidR="006F247E">
        <w:rPr>
          <w:rFonts w:ascii="3DS V2" w:hAnsi="3DS V2"/>
          <w:lang w:val="fr-FR"/>
        </w:rPr>
        <w:t>CATIA Schématique Electrique</w:t>
      </w:r>
      <w:r w:rsidRPr="00321133">
        <w:rPr>
          <w:rFonts w:ascii="3DS V2" w:hAnsi="3DS V2"/>
          <w:lang w:val="fr-FR"/>
        </w:rPr>
        <w:t>, j’ai contribué à l’automatisation et à l’amélioration d’un module de routage de câbles dans l</w:t>
      </w:r>
      <w:r w:rsidR="00E533F9">
        <w:rPr>
          <w:rFonts w:ascii="3DS V2" w:hAnsi="3DS V2"/>
          <w:lang w:val="fr-FR"/>
        </w:rPr>
        <w:t xml:space="preserve">es </w:t>
      </w:r>
      <w:r w:rsidRPr="00321133">
        <w:rPr>
          <w:rFonts w:ascii="3DS V2" w:hAnsi="3DS V2"/>
          <w:lang w:val="fr-FR"/>
        </w:rPr>
        <w:t>interface</w:t>
      </w:r>
      <w:r w:rsidR="006B2EB4">
        <w:rPr>
          <w:rFonts w:ascii="3DS V2" w:hAnsi="3DS V2"/>
          <w:lang w:val="fr-FR"/>
        </w:rPr>
        <w:t>s</w:t>
      </w:r>
      <w:r w:rsidRPr="00321133">
        <w:rPr>
          <w:rFonts w:ascii="3DS V2" w:hAnsi="3DS V2"/>
          <w:lang w:val="fr-FR"/>
        </w:rPr>
        <w:t xml:space="preserve"> de coupure</w:t>
      </w:r>
      <w:r w:rsidR="00E533F9">
        <w:rPr>
          <w:rFonts w:ascii="3DS V2" w:hAnsi="3DS V2"/>
          <w:lang w:val="fr-FR"/>
        </w:rPr>
        <w:t>s</w:t>
      </w:r>
      <w:r w:rsidRPr="00321133">
        <w:rPr>
          <w:rFonts w:ascii="3DS V2" w:hAnsi="3DS V2"/>
          <w:lang w:val="fr-FR"/>
        </w:rPr>
        <w:t>, dans un contexte de maquette numérique appliquée à l’aéronautique et à l’automobile.</w:t>
      </w:r>
    </w:p>
    <w:p w14:paraId="7EE8B8AB" w14:textId="3E394AFD" w:rsidR="00CE3765" w:rsidRDefault="00321133" w:rsidP="00DD281B">
      <w:pPr>
        <w:pStyle w:val="NormalWeb"/>
        <w:spacing w:line="276" w:lineRule="auto"/>
        <w:jc w:val="both"/>
        <w:rPr>
          <w:rFonts w:ascii="3DS V2" w:hAnsi="3DS V2"/>
          <w:lang w:val="fr-FR"/>
        </w:rPr>
      </w:pPr>
      <w:r w:rsidRPr="00321133">
        <w:rPr>
          <w:rFonts w:ascii="3DS V2" w:hAnsi="3DS V2"/>
          <w:lang w:val="fr-FR"/>
        </w:rPr>
        <w:t xml:space="preserve">L’objectif principal de la mission </w:t>
      </w:r>
      <w:r w:rsidR="003C3B30">
        <w:rPr>
          <w:rFonts w:ascii="3DS V2" w:hAnsi="3DS V2"/>
          <w:lang w:val="fr-FR"/>
        </w:rPr>
        <w:t xml:space="preserve">est </w:t>
      </w:r>
      <w:r w:rsidRPr="00321133">
        <w:rPr>
          <w:rFonts w:ascii="3DS V2" w:hAnsi="3DS V2"/>
          <w:lang w:val="fr-FR"/>
        </w:rPr>
        <w:t xml:space="preserve">de concevoir, expérimenter et valider un algorithme capable de connecter automatiquement des câbles </w:t>
      </w:r>
      <w:r w:rsidR="00D35455">
        <w:rPr>
          <w:rFonts w:ascii="3DS V2" w:hAnsi="3DS V2"/>
          <w:lang w:val="fr-FR"/>
        </w:rPr>
        <w:t>à</w:t>
      </w:r>
      <w:r w:rsidRPr="00321133">
        <w:rPr>
          <w:rFonts w:ascii="3DS V2" w:hAnsi="3DS V2"/>
          <w:lang w:val="fr-FR"/>
        </w:rPr>
        <w:t xml:space="preserve"> une série de connecteurs de coupure en respectant </w:t>
      </w:r>
      <w:r w:rsidR="00ED5869">
        <w:rPr>
          <w:rFonts w:ascii="3DS V2" w:hAnsi="3DS V2"/>
          <w:lang w:val="fr-FR"/>
        </w:rPr>
        <w:t>certaines contraintes techniques</w:t>
      </w:r>
      <w:r w:rsidRPr="00321133">
        <w:rPr>
          <w:rFonts w:ascii="3DS V2" w:hAnsi="3DS V2"/>
          <w:lang w:val="fr-FR"/>
        </w:rPr>
        <w:t>.</w:t>
      </w:r>
    </w:p>
    <w:p w14:paraId="6A946E5C" w14:textId="53FC96FB" w:rsidR="00321133" w:rsidRDefault="002E5656" w:rsidP="00DD281B">
      <w:pPr>
        <w:pStyle w:val="NormalWeb"/>
        <w:spacing w:line="276" w:lineRule="auto"/>
        <w:jc w:val="both"/>
        <w:rPr>
          <w:rFonts w:ascii="3DS V2" w:hAnsi="3DS V2"/>
          <w:lang w:val="fr-FR"/>
        </w:rPr>
      </w:pPr>
      <w:r w:rsidRPr="0076731C">
        <w:rPr>
          <w:rFonts w:ascii="3DS V2" w:hAnsi="3DS V2"/>
          <w:lang w:val="fr-FR"/>
        </w:rPr>
        <w:t xml:space="preserve">Au cours de la mission, </w:t>
      </w:r>
      <w:r>
        <w:rPr>
          <w:rFonts w:ascii="3DS V2" w:hAnsi="3DS V2"/>
          <w:lang w:val="fr-FR"/>
        </w:rPr>
        <w:t>les</w:t>
      </w:r>
      <w:r w:rsidRPr="0076731C">
        <w:rPr>
          <w:rFonts w:ascii="3DS V2" w:hAnsi="3DS V2"/>
          <w:lang w:val="fr-FR"/>
        </w:rPr>
        <w:t xml:space="preserve"> approches différentes ont été explorées pour traiter le problème. Ces</w:t>
      </w:r>
      <w:r>
        <w:rPr>
          <w:rFonts w:ascii="3DS V2" w:hAnsi="3DS V2"/>
          <w:lang w:val="fr-FR"/>
        </w:rPr>
        <w:t xml:space="preserve"> approches </w:t>
      </w:r>
      <w:r w:rsidRPr="0076731C">
        <w:rPr>
          <w:rFonts w:ascii="3DS V2" w:hAnsi="3DS V2"/>
          <w:lang w:val="fr-FR"/>
        </w:rPr>
        <w:t>ont fait l’objet de tests et d’analyses dont les résultats sont présentés dans ce rapport</w:t>
      </w:r>
      <w:r w:rsidRPr="00C01961">
        <w:rPr>
          <w:lang w:val="fr-FR"/>
        </w:rPr>
        <w:t>.</w:t>
      </w:r>
      <w:r w:rsidRPr="008935C0" w:rsidDel="0076731C">
        <w:rPr>
          <w:rFonts w:ascii="3DS V2" w:hAnsi="3DS V2"/>
          <w:lang w:val="fr-FR"/>
        </w:rPr>
        <w:t xml:space="preserve"> </w:t>
      </w:r>
      <w:r w:rsidR="00054067" w:rsidRPr="00627D2B">
        <w:rPr>
          <w:rFonts w:ascii="3DS V2" w:hAnsi="3DS V2"/>
          <w:lang w:val="fr-FR"/>
        </w:rPr>
        <w:t xml:space="preserve">Pour atteindre </w:t>
      </w:r>
      <w:r>
        <w:rPr>
          <w:rFonts w:ascii="3DS V2" w:hAnsi="3DS V2"/>
          <w:lang w:val="fr-FR"/>
        </w:rPr>
        <w:t>l’</w:t>
      </w:r>
      <w:r w:rsidR="00054067" w:rsidRPr="00627D2B">
        <w:rPr>
          <w:rFonts w:ascii="3DS V2" w:hAnsi="3DS V2"/>
          <w:lang w:val="fr-FR"/>
        </w:rPr>
        <w:t xml:space="preserve">objectif, des algorithmes ont été adaptés à la problématique. </w:t>
      </w:r>
      <w:r w:rsidR="00321133" w:rsidRPr="00321133">
        <w:rPr>
          <w:rFonts w:ascii="3DS V2" w:hAnsi="3DS V2"/>
          <w:lang w:val="fr-FR"/>
        </w:rPr>
        <w:t xml:space="preserve">Une phase de validation </w:t>
      </w:r>
      <w:r w:rsidR="009162D0">
        <w:rPr>
          <w:rFonts w:ascii="3DS V2" w:hAnsi="3DS V2"/>
          <w:lang w:val="fr-FR"/>
        </w:rPr>
        <w:t>par un</w:t>
      </w:r>
      <w:r w:rsidR="00321133" w:rsidRPr="00321133">
        <w:rPr>
          <w:rFonts w:ascii="3DS V2" w:hAnsi="3DS V2"/>
          <w:lang w:val="fr-FR"/>
        </w:rPr>
        <w:t xml:space="preserve"> prototype a ensuite permis de tester la robustesse, la précision et la pertinence de la solution développée.</w:t>
      </w:r>
      <w:r w:rsidR="00574B93" w:rsidRPr="00574B93">
        <w:rPr>
          <w:rFonts w:ascii="3DS V2" w:hAnsi="3DS V2"/>
          <w:lang w:val="fr-FR"/>
        </w:rPr>
        <w:t xml:space="preserve"> Finalement, cette fonctionnalité a été mise en œuvre au sein de la plateforme 3DEXPERIENCE CATIA.</w:t>
      </w:r>
    </w:p>
    <w:p w14:paraId="7AA26C36" w14:textId="12D0C26E" w:rsidR="00E83A97" w:rsidRDefault="00321133" w:rsidP="00DD281B">
      <w:pPr>
        <w:pStyle w:val="NormalWeb"/>
        <w:spacing w:line="276" w:lineRule="auto"/>
        <w:jc w:val="both"/>
        <w:rPr>
          <w:rFonts w:ascii="3DS V2" w:hAnsi="3DS V2"/>
          <w:lang w:val="fr-FR"/>
        </w:rPr>
      </w:pPr>
      <w:r w:rsidRPr="00321133">
        <w:rPr>
          <w:rFonts w:ascii="3DS V2" w:hAnsi="3DS V2"/>
          <w:lang w:val="fr-FR"/>
        </w:rPr>
        <w:t>Ce stage m’a offert l’opportunité d’approfondir mes compétences en algorithmique appliquée à la CAO, en optimisation géométrique, ainsi qu’en ingénierie logicielle dans un cadre industriel exigeant.</w:t>
      </w:r>
    </w:p>
    <w:p w14:paraId="5B5AB8F4" w14:textId="3F75570A" w:rsidR="00321133" w:rsidRPr="00321133" w:rsidRDefault="00321133" w:rsidP="00DD281B">
      <w:pPr>
        <w:pStyle w:val="NormalWeb"/>
        <w:spacing w:line="276" w:lineRule="auto"/>
        <w:jc w:val="both"/>
        <w:rPr>
          <w:rFonts w:ascii="3DS V2" w:hAnsi="3DS V2"/>
          <w:lang w:val="fr-FR"/>
        </w:rPr>
      </w:pPr>
      <w:r w:rsidRPr="00321133">
        <w:rPr>
          <w:rFonts w:ascii="3DS V2" w:hAnsi="3DS V2"/>
          <w:lang w:val="fr-FR"/>
        </w:rPr>
        <w:t>Il a eu pour moi une résonance toute particulière : presque tous les étudiants de l’UTT apprennent à utiliser CATIA durant leur cursus. J’avais moi-même manipulé ce logiciel en tant qu’étudiant</w:t>
      </w:r>
      <w:r w:rsidR="00F93E47">
        <w:rPr>
          <w:rFonts w:ascii="3DS V2" w:hAnsi="3DS V2"/>
          <w:lang w:val="fr-FR"/>
        </w:rPr>
        <w:t>.</w:t>
      </w:r>
      <w:r w:rsidRPr="00321133">
        <w:rPr>
          <w:rFonts w:ascii="3DS V2" w:hAnsi="3DS V2"/>
          <w:lang w:val="fr-FR"/>
        </w:rPr>
        <w:t xml:space="preserve"> </w:t>
      </w:r>
      <w:r w:rsidR="001934E0">
        <w:rPr>
          <w:rFonts w:ascii="3DS V2" w:hAnsi="3DS V2"/>
          <w:lang w:val="fr-FR"/>
        </w:rPr>
        <w:t>C</w:t>
      </w:r>
      <w:r w:rsidRPr="00321133">
        <w:rPr>
          <w:rFonts w:ascii="3DS V2" w:hAnsi="3DS V2"/>
          <w:lang w:val="fr-FR"/>
        </w:rPr>
        <w:t xml:space="preserve">ontribuer aujourd’hui à son développement </w:t>
      </w:r>
      <w:r w:rsidR="002C29CE">
        <w:rPr>
          <w:rFonts w:ascii="3DS V2" w:hAnsi="3DS V2"/>
          <w:lang w:val="fr-FR"/>
        </w:rPr>
        <w:t>est</w:t>
      </w:r>
      <w:r w:rsidRPr="00321133">
        <w:rPr>
          <w:rFonts w:ascii="3DS V2" w:hAnsi="3DS V2"/>
          <w:lang w:val="fr-FR"/>
        </w:rPr>
        <w:t xml:space="preserve"> à la fois</w:t>
      </w:r>
      <w:r w:rsidR="00230D20">
        <w:rPr>
          <w:rFonts w:ascii="3DS V2" w:hAnsi="3DS V2"/>
          <w:lang w:val="fr-FR"/>
        </w:rPr>
        <w:t xml:space="preserve"> </w:t>
      </w:r>
      <w:r w:rsidRPr="00321133">
        <w:rPr>
          <w:rFonts w:ascii="3DS V2" w:hAnsi="3DS V2"/>
          <w:lang w:val="fr-FR"/>
        </w:rPr>
        <w:t>inattend</w:t>
      </w:r>
      <w:r w:rsidR="00230D20">
        <w:rPr>
          <w:rFonts w:ascii="3DS V2" w:hAnsi="3DS V2"/>
          <w:lang w:val="fr-FR"/>
        </w:rPr>
        <w:t xml:space="preserve">u, intéressant </w:t>
      </w:r>
      <w:r w:rsidRPr="00321133">
        <w:rPr>
          <w:rFonts w:ascii="3DS V2" w:hAnsi="3DS V2"/>
          <w:lang w:val="fr-FR"/>
        </w:rPr>
        <w:t>et très formateur.</w:t>
      </w:r>
    </w:p>
    <w:p w14:paraId="5B6BB960" w14:textId="77777777" w:rsidR="00B9351B" w:rsidRPr="009E7207" w:rsidRDefault="00B9351B" w:rsidP="00B9351B">
      <w:pPr>
        <w:pStyle w:val="NormalWeb"/>
        <w:rPr>
          <w:rFonts w:ascii="3DS V2" w:hAnsi="3DS V2"/>
          <w:b/>
          <w:bCs/>
          <w:lang w:val="fr-FR"/>
        </w:rPr>
      </w:pPr>
      <w:r w:rsidRPr="009E7207">
        <w:rPr>
          <w:rFonts w:ascii="3DS V2" w:hAnsi="3DS V2"/>
          <w:b/>
          <w:bCs/>
          <w:lang w:val="fr-FR"/>
        </w:rPr>
        <w:t>Mots-clés :</w:t>
      </w:r>
    </w:p>
    <w:p w14:paraId="6E1427F6" w14:textId="77777777" w:rsidR="00425A43" w:rsidRDefault="00585ECB" w:rsidP="00425A43">
      <w:pPr>
        <w:pStyle w:val="NormalWeb"/>
        <w:numPr>
          <w:ilvl w:val="0"/>
          <w:numId w:val="13"/>
        </w:numPr>
        <w:rPr>
          <w:rFonts w:ascii="3DS V2" w:hAnsi="3DS V2"/>
          <w:lang w:val="fr-FR"/>
        </w:rPr>
      </w:pPr>
      <w:r w:rsidRPr="008C2BE6">
        <w:rPr>
          <w:rFonts w:ascii="3DS V2" w:hAnsi="3DS V2"/>
          <w:lang w:val="fr-FR"/>
        </w:rPr>
        <w:t>Conception, mise au point</w:t>
      </w:r>
    </w:p>
    <w:p w14:paraId="0089878C" w14:textId="44FB0C50" w:rsidR="00425A43" w:rsidRPr="00425A43" w:rsidRDefault="00425A43" w:rsidP="00425A43">
      <w:pPr>
        <w:pStyle w:val="NormalWeb"/>
        <w:numPr>
          <w:ilvl w:val="0"/>
          <w:numId w:val="13"/>
        </w:numPr>
        <w:rPr>
          <w:rFonts w:ascii="3DS V2" w:hAnsi="3DS V2"/>
          <w:lang w:val="fr-FR"/>
        </w:rPr>
      </w:pPr>
      <w:r w:rsidRPr="00425A43">
        <w:rPr>
          <w:rFonts w:ascii="3DS V2" w:hAnsi="3DS V2"/>
          <w:lang w:val="fr-FR"/>
        </w:rPr>
        <w:t>Services marchands</w:t>
      </w:r>
    </w:p>
    <w:p w14:paraId="5750FFF7" w14:textId="57AC1AB5" w:rsidR="00585ECB" w:rsidRDefault="00585ECB" w:rsidP="004F6F82">
      <w:pPr>
        <w:pStyle w:val="NormalWeb"/>
        <w:numPr>
          <w:ilvl w:val="0"/>
          <w:numId w:val="13"/>
        </w:numPr>
        <w:rPr>
          <w:rFonts w:ascii="3DS V2" w:hAnsi="3DS V2"/>
          <w:lang w:val="fr-FR"/>
        </w:rPr>
      </w:pPr>
      <w:r>
        <w:rPr>
          <w:rFonts w:ascii="3DS V2" w:hAnsi="3DS V2"/>
          <w:lang w:val="fr-FR"/>
        </w:rPr>
        <w:t>Génie logiciel</w:t>
      </w:r>
    </w:p>
    <w:p w14:paraId="67ADAF76" w14:textId="3ECE2B82" w:rsidR="00CC741A" w:rsidRDefault="006B7856" w:rsidP="00DD281B">
      <w:pPr>
        <w:pStyle w:val="NormalWeb"/>
        <w:numPr>
          <w:ilvl w:val="0"/>
          <w:numId w:val="13"/>
        </w:numPr>
        <w:rPr>
          <w:rFonts w:ascii="3DS V2" w:hAnsi="3DS V2"/>
          <w:lang w:val="fr-FR"/>
        </w:rPr>
      </w:pPr>
      <w:r>
        <w:rPr>
          <w:rFonts w:ascii="3DS V2" w:hAnsi="3DS V2"/>
          <w:lang w:val="fr-FR"/>
        </w:rPr>
        <w:t xml:space="preserve">Logiciel </w:t>
      </w:r>
      <w:r w:rsidR="00CC741A">
        <w:rPr>
          <w:rFonts w:ascii="3DS V2" w:hAnsi="3DS V2"/>
          <w:lang w:val="fr-FR"/>
        </w:rPr>
        <w:t>–</w:t>
      </w:r>
      <w:r>
        <w:rPr>
          <w:rFonts w:ascii="3DS V2" w:hAnsi="3DS V2"/>
          <w:lang w:val="fr-FR"/>
        </w:rPr>
        <w:t xml:space="preserve"> Recherche</w:t>
      </w:r>
      <w:bookmarkStart w:id="12" w:name="_Toc206168765"/>
    </w:p>
    <w:p w14:paraId="7FBEF057" w14:textId="77777777" w:rsidR="00CC741A" w:rsidRPr="00CC741A" w:rsidRDefault="00CC741A" w:rsidP="00CC741A">
      <w:pPr>
        <w:pStyle w:val="NormalWeb"/>
        <w:ind w:left="720"/>
        <w:rPr>
          <w:rFonts w:ascii="3DS V2" w:hAnsi="3DS V2"/>
          <w:lang w:val="fr-FR"/>
        </w:rPr>
      </w:pPr>
    </w:p>
    <w:p w14:paraId="49871D37" w14:textId="68037508" w:rsidR="00FE4BE1" w:rsidRPr="009F63AD" w:rsidRDefault="00526358" w:rsidP="00DD281B">
      <w:pPr>
        <w:pStyle w:val="Titre2"/>
        <w:rPr>
          <w:rFonts w:ascii="3DS V2" w:hAnsi="3DS V2" w:cs="Arial"/>
          <w:sz w:val="40"/>
          <w:szCs w:val="40"/>
        </w:rPr>
      </w:pPr>
      <w:r w:rsidRPr="009F63AD">
        <w:rPr>
          <w:rFonts w:ascii="3DS V2" w:hAnsi="3DS V2" w:cs="Arial"/>
          <w:sz w:val="40"/>
          <w:szCs w:val="40"/>
        </w:rPr>
        <w:lastRenderedPageBreak/>
        <w:t>Présentation d</w:t>
      </w:r>
      <w:r w:rsidR="00635FB0">
        <w:rPr>
          <w:rFonts w:ascii="3DS V2" w:hAnsi="3DS V2" w:cs="Arial"/>
          <w:sz w:val="40"/>
          <w:szCs w:val="40"/>
        </w:rPr>
        <w:t>e l</w:t>
      </w:r>
      <w:r w:rsidRPr="009F63AD">
        <w:rPr>
          <w:rFonts w:ascii="3DS V2" w:hAnsi="3DS V2" w:cs="Arial"/>
          <w:sz w:val="40"/>
          <w:szCs w:val="40"/>
        </w:rPr>
        <w:t>’entreprise</w:t>
      </w:r>
      <w:r w:rsidR="008C1FF8" w:rsidRPr="009F63AD">
        <w:rPr>
          <w:rFonts w:ascii="3DS V2" w:hAnsi="3DS V2" w:cs="Arial"/>
          <w:sz w:val="40"/>
          <w:szCs w:val="40"/>
        </w:rPr>
        <w:t xml:space="preserve"> : </w:t>
      </w:r>
      <w:r w:rsidR="00FE4BE1" w:rsidRPr="009F63AD">
        <w:rPr>
          <w:rFonts w:ascii="3DS V2" w:hAnsi="3DS V2" w:cs="Arial"/>
          <w:sz w:val="40"/>
          <w:szCs w:val="40"/>
        </w:rPr>
        <w:t>Dassault Systèmes</w:t>
      </w:r>
      <w:bookmarkEnd w:id="12"/>
    </w:p>
    <w:p w14:paraId="2446257C" w14:textId="0425DE05" w:rsidR="00F16CF0" w:rsidRPr="0054760C" w:rsidRDefault="00FE4BE1" w:rsidP="00446ACD">
      <w:pPr>
        <w:pStyle w:val="NormalWeb"/>
        <w:spacing w:line="276" w:lineRule="auto"/>
        <w:jc w:val="both"/>
        <w:rPr>
          <w:lang w:val="fr-FR"/>
        </w:rPr>
      </w:pPr>
      <w:r w:rsidRPr="00747E70">
        <w:rPr>
          <w:rFonts w:ascii="3DS V2" w:hAnsi="3DS V2"/>
          <w:lang w:val="fr-FR"/>
        </w:rPr>
        <w:t xml:space="preserve">Dassault Systèmes est un leader mondial des solutions numériques innovantes, spécialisé dans la création de mondes virtuels au service du monde réel. </w:t>
      </w:r>
      <w:r w:rsidR="00F9561E" w:rsidRPr="00747E70">
        <w:rPr>
          <w:rFonts w:ascii="3DS V2" w:hAnsi="3DS V2"/>
          <w:lang w:val="fr-FR"/>
        </w:rPr>
        <w:t xml:space="preserve">Depuis sa création en 1981, Dassault Systèmes a évolué d’une modeste équipe d’une vingtaine d’ingénieurs spécialisés dans l’industrie aéronautique à un acteur mondial incontournable de la transformation numérique. </w:t>
      </w:r>
      <w:r w:rsidR="00F16CF0">
        <w:rPr>
          <w:rFonts w:ascii="3DS V2" w:eastAsia="宋体" w:hAnsi="3DS V2"/>
          <w:lang w:val="fr-FR"/>
        </w:rPr>
        <w:t xml:space="preserve">Voici </w:t>
      </w:r>
      <w:r w:rsidR="001934E0">
        <w:rPr>
          <w:rFonts w:ascii="3DS V2" w:eastAsia="宋体" w:hAnsi="3DS V2"/>
          <w:lang w:val="fr-FR"/>
        </w:rPr>
        <w:t xml:space="preserve">les grandes lignes de </w:t>
      </w:r>
      <w:r w:rsidR="008C2069">
        <w:rPr>
          <w:rFonts w:ascii="3DS V2" w:eastAsia="宋体" w:hAnsi="3DS V2"/>
          <w:lang w:val="fr-FR"/>
        </w:rPr>
        <w:t>s</w:t>
      </w:r>
      <w:r w:rsidR="001934E0">
        <w:rPr>
          <w:rFonts w:ascii="3DS V2" w:eastAsia="宋体" w:hAnsi="3DS V2"/>
          <w:lang w:val="fr-FR"/>
        </w:rPr>
        <w:t>on histoire</w:t>
      </w:r>
      <w:r w:rsidR="00F16CF0">
        <w:rPr>
          <w:rFonts w:ascii="3DS V2" w:eastAsia="宋体" w:hAnsi="3DS V2"/>
          <w:lang w:val="fr-FR"/>
        </w:rPr>
        <w:t> :</w:t>
      </w:r>
      <w:r w:rsidR="00D62A06" w:rsidRPr="00D62A06">
        <w:rPr>
          <w:rFonts w:ascii="3ds" w:hAnsi="3ds"/>
          <w:spacing w:val="-3"/>
          <w:shd w:val="clear" w:color="auto" w:fill="FFFFFF"/>
          <w:lang w:val="fr-FR"/>
        </w:rPr>
        <w:t xml:space="preserve"> </w:t>
      </w:r>
    </w:p>
    <w:p w14:paraId="18325E47" w14:textId="7EDC4375" w:rsidR="00077DA9" w:rsidRPr="00077DA9" w:rsidRDefault="00F16CF0" w:rsidP="00077DA9">
      <w:pPr>
        <w:pStyle w:val="NormalWeb"/>
        <w:jc w:val="both"/>
        <w:rPr>
          <w:rFonts w:ascii="3ds" w:hAnsi="3ds"/>
          <w:spacing w:val="-3"/>
          <w:shd w:val="clear" w:color="auto" w:fill="FFFFFF"/>
          <w:lang w:val="fr-FR"/>
        </w:rPr>
      </w:pPr>
      <w:r w:rsidRPr="00FD5767">
        <w:rPr>
          <w:rStyle w:val="lev"/>
          <w:rFonts w:ascii="3DS V2" w:hAnsi="3DS V2"/>
          <w:lang w:val="fr-FR"/>
        </w:rPr>
        <w:t>CATIA</w:t>
      </w:r>
      <w:r w:rsidR="00950B85" w:rsidRPr="00FD5767">
        <w:rPr>
          <w:rStyle w:val="lev"/>
          <w:rFonts w:ascii="3DS V2" w:hAnsi="3DS V2"/>
          <w:lang w:val="fr-FR"/>
        </w:rPr>
        <w:t xml:space="preserve"> -</w:t>
      </w:r>
      <w:r w:rsidRPr="00FD5767">
        <w:rPr>
          <w:rFonts w:ascii="3DS V2" w:hAnsi="3DS V2"/>
          <w:lang w:val="fr-FR"/>
        </w:rPr>
        <w:t xml:space="preserve"> </w:t>
      </w:r>
      <w:r w:rsidR="00950B85" w:rsidRPr="00FD5767">
        <w:rPr>
          <w:rStyle w:val="lev"/>
          <w:rFonts w:ascii="3DS V2" w:hAnsi="3DS V2"/>
          <w:lang w:val="fr-FR"/>
        </w:rPr>
        <w:t xml:space="preserve">3D </w:t>
      </w:r>
      <w:r w:rsidR="00943E92" w:rsidRPr="00FD5767">
        <w:rPr>
          <w:rStyle w:val="lev"/>
          <w:rFonts w:ascii="3DS V2" w:hAnsi="3DS V2"/>
          <w:lang w:val="fr-FR"/>
        </w:rPr>
        <w:t>Design (</w:t>
      </w:r>
      <w:r w:rsidR="00950B85" w:rsidRPr="00FD5767">
        <w:rPr>
          <w:rStyle w:val="lev"/>
          <w:rFonts w:ascii="3DS V2" w:hAnsi="3DS V2"/>
          <w:lang w:val="fr-FR"/>
        </w:rPr>
        <w:t xml:space="preserve">1981) </w:t>
      </w:r>
      <w:r w:rsidRPr="00FD5767">
        <w:rPr>
          <w:rFonts w:ascii="3DS V2" w:hAnsi="3DS V2"/>
          <w:lang w:val="fr-FR"/>
        </w:rPr>
        <w:t xml:space="preserve">: </w:t>
      </w:r>
      <w:r w:rsidR="00FD5767" w:rsidRPr="00FD5767">
        <w:rPr>
          <w:rFonts w:ascii="3ds" w:hAnsi="3ds"/>
          <w:spacing w:val="-3"/>
          <w:shd w:val="clear" w:color="auto" w:fill="FFFFFF"/>
          <w:lang w:val="fr-FR"/>
        </w:rPr>
        <w:t>Dassault Systèmes a été fondé à la suite de l’essaimage d’une équipe d’ingénieurs de Dassault Aviation, dans le but de développer des solutions de conception en trois dimensions. Cette initiative a donné naissance à CATIA (</w:t>
      </w:r>
      <w:r w:rsidR="00FD5767" w:rsidRPr="00AC0A63">
        <w:rPr>
          <w:rFonts w:ascii="3ds" w:hAnsi="3ds"/>
          <w:b/>
          <w:bCs/>
          <w:spacing w:val="-3"/>
          <w:shd w:val="clear" w:color="auto" w:fill="FFFFFF"/>
          <w:lang w:val="fr-FR"/>
        </w:rPr>
        <w:t>C</w:t>
      </w:r>
      <w:r w:rsidR="00D62A06">
        <w:rPr>
          <w:rFonts w:ascii="3ds" w:hAnsi="3ds"/>
          <w:spacing w:val="-3"/>
          <w:shd w:val="clear" w:color="auto" w:fill="FFFFFF"/>
          <w:lang w:val="fr-FR"/>
        </w:rPr>
        <w:t>onception</w:t>
      </w:r>
      <w:r w:rsidR="00FD5767" w:rsidRPr="00AC0A63">
        <w:rPr>
          <w:rFonts w:ascii="3ds" w:hAnsi="3ds"/>
          <w:spacing w:val="-3"/>
          <w:shd w:val="clear" w:color="auto" w:fill="FFFFFF"/>
          <w:lang w:val="fr-FR"/>
        </w:rPr>
        <w:t xml:space="preserve"> </w:t>
      </w:r>
      <w:r w:rsidR="00FD5767" w:rsidRPr="00AC0A63">
        <w:rPr>
          <w:rFonts w:ascii="3ds" w:hAnsi="3ds"/>
          <w:b/>
          <w:bCs/>
          <w:spacing w:val="-3"/>
          <w:shd w:val="clear" w:color="auto" w:fill="FFFFFF"/>
          <w:lang w:val="fr-FR"/>
        </w:rPr>
        <w:t>A</w:t>
      </w:r>
      <w:r w:rsidR="00D62A06">
        <w:rPr>
          <w:rFonts w:ascii="3ds" w:hAnsi="3ds"/>
          <w:spacing w:val="-3"/>
          <w:shd w:val="clear" w:color="auto" w:fill="FFFFFF"/>
          <w:lang w:val="fr-FR"/>
        </w:rPr>
        <w:t>ssistée</w:t>
      </w:r>
      <w:r w:rsidR="00FD5767" w:rsidRPr="00AC0A63">
        <w:rPr>
          <w:rFonts w:ascii="3ds" w:hAnsi="3ds"/>
          <w:spacing w:val="-3"/>
          <w:shd w:val="clear" w:color="auto" w:fill="FFFFFF"/>
          <w:lang w:val="fr-FR"/>
        </w:rPr>
        <w:t xml:space="preserve"> </w:t>
      </w:r>
      <w:r w:rsidR="00D62A06" w:rsidRPr="00D62A06">
        <w:rPr>
          <w:rFonts w:ascii="3ds" w:hAnsi="3ds"/>
          <w:b/>
          <w:bCs/>
          <w:spacing w:val="-3"/>
          <w:shd w:val="clear" w:color="auto" w:fill="FFFFFF"/>
          <w:lang w:val="fr-FR"/>
        </w:rPr>
        <w:t>T</w:t>
      </w:r>
      <w:r w:rsidR="00D62A06" w:rsidRPr="00D62A06">
        <w:rPr>
          <w:rFonts w:ascii="3ds" w:hAnsi="3ds"/>
          <w:spacing w:val="-3"/>
          <w:shd w:val="clear" w:color="auto" w:fill="FFFFFF"/>
          <w:lang w:val="fr-FR"/>
        </w:rPr>
        <w:t>ridimensionnelle</w:t>
      </w:r>
      <w:r w:rsidR="00D62A06" w:rsidRPr="00AC0A63">
        <w:rPr>
          <w:rFonts w:ascii="3ds" w:hAnsi="3ds"/>
          <w:b/>
          <w:bCs/>
          <w:spacing w:val="-3"/>
          <w:shd w:val="clear" w:color="auto" w:fill="FFFFFF"/>
          <w:lang w:val="fr-FR"/>
        </w:rPr>
        <w:t xml:space="preserve"> </w:t>
      </w:r>
      <w:r w:rsidR="00FD5767" w:rsidRPr="00AC0A63">
        <w:rPr>
          <w:rFonts w:ascii="3ds" w:hAnsi="3ds"/>
          <w:b/>
          <w:bCs/>
          <w:spacing w:val="-3"/>
          <w:shd w:val="clear" w:color="auto" w:fill="FFFFFF"/>
          <w:lang w:val="fr-FR"/>
        </w:rPr>
        <w:t>I</w:t>
      </w:r>
      <w:r w:rsidR="00FD5767" w:rsidRPr="00AC0A63">
        <w:rPr>
          <w:rFonts w:ascii="3ds" w:hAnsi="3ds"/>
          <w:spacing w:val="-3"/>
          <w:shd w:val="clear" w:color="auto" w:fill="FFFFFF"/>
          <w:lang w:val="fr-FR"/>
        </w:rPr>
        <w:t xml:space="preserve">nteractive </w:t>
      </w:r>
      <w:r w:rsidR="00D04CDC" w:rsidRPr="00D04CDC">
        <w:rPr>
          <w:rFonts w:ascii="3ds" w:hAnsi="3ds"/>
          <w:b/>
          <w:bCs/>
          <w:spacing w:val="-3"/>
          <w:shd w:val="clear" w:color="auto" w:fill="FFFFFF"/>
          <w:lang w:val="fr-FR"/>
        </w:rPr>
        <w:t>A</w:t>
      </w:r>
      <w:r w:rsidR="00D04CDC" w:rsidRPr="00D62A06">
        <w:rPr>
          <w:rFonts w:ascii="3ds" w:hAnsi="3ds"/>
          <w:spacing w:val="-3"/>
          <w:shd w:val="clear" w:color="auto" w:fill="FFFFFF"/>
          <w:lang w:val="fr-FR"/>
        </w:rPr>
        <w:t>ppliquée</w:t>
      </w:r>
      <w:r w:rsidR="00FD5767" w:rsidRPr="00FD5767">
        <w:rPr>
          <w:rFonts w:ascii="3ds" w:hAnsi="3ds"/>
          <w:spacing w:val="-3"/>
          <w:shd w:val="clear" w:color="auto" w:fill="FFFFFF"/>
          <w:lang w:val="fr-FR"/>
        </w:rPr>
        <w:t>), la solution emblématique de l’entreprise, dédiée à la Conception Assistée par Ordinateur (CAO), notamment pour les industries aéronautique</w:t>
      </w:r>
      <w:r w:rsidR="001934E0">
        <w:rPr>
          <w:rFonts w:ascii="3ds" w:hAnsi="3ds"/>
          <w:spacing w:val="-3"/>
          <w:shd w:val="clear" w:color="auto" w:fill="FFFFFF"/>
          <w:lang w:val="fr-FR"/>
        </w:rPr>
        <w:t>s</w:t>
      </w:r>
      <w:r w:rsidR="00FD5767" w:rsidRPr="00FD5767">
        <w:rPr>
          <w:rFonts w:ascii="3ds" w:hAnsi="3ds"/>
          <w:spacing w:val="-3"/>
          <w:shd w:val="clear" w:color="auto" w:fill="FFFFFF"/>
          <w:lang w:val="fr-FR"/>
        </w:rPr>
        <w:t xml:space="preserve"> et automobile</w:t>
      </w:r>
      <w:r w:rsidR="00DA0DF4">
        <w:rPr>
          <w:rFonts w:ascii="3ds" w:hAnsi="3ds"/>
          <w:spacing w:val="-3"/>
          <w:shd w:val="clear" w:color="auto" w:fill="FFFFFF"/>
          <w:lang w:val="fr-FR"/>
        </w:rPr>
        <w:t>s</w:t>
      </w:r>
      <w:r w:rsidR="00FD5767" w:rsidRPr="00FD5767">
        <w:rPr>
          <w:rFonts w:ascii="3ds" w:hAnsi="3ds"/>
          <w:spacing w:val="-3"/>
          <w:shd w:val="clear" w:color="auto" w:fill="FFFFFF"/>
          <w:lang w:val="fr-FR"/>
        </w:rPr>
        <w:t>.</w:t>
      </w:r>
    </w:p>
    <w:p w14:paraId="278EF41B" w14:textId="3A06D03A" w:rsidR="00077DA9" w:rsidRPr="00077DA9" w:rsidRDefault="00445929" w:rsidP="00077DA9">
      <w:pPr>
        <w:pStyle w:val="NormalWeb"/>
        <w:jc w:val="both"/>
        <w:rPr>
          <w:rFonts w:ascii="3DS V2" w:hAnsi="3DS V2"/>
          <w:lang w:val="fr-FR"/>
        </w:rPr>
      </w:pPr>
      <w:r w:rsidRPr="00D66986">
        <w:rPr>
          <w:rStyle w:val="lev"/>
          <w:rFonts w:ascii="3DS V2" w:hAnsi="3DS V2"/>
          <w:lang w:val="fr-FR"/>
        </w:rPr>
        <w:t>ENOVIA</w:t>
      </w:r>
      <w:r w:rsidRPr="0040636C">
        <w:rPr>
          <w:rStyle w:val="lev"/>
          <w:rFonts w:ascii="3DS V2" w:hAnsi="3DS V2"/>
          <w:lang w:val="fr-FR"/>
        </w:rPr>
        <w:t xml:space="preserve"> - Solution </w:t>
      </w:r>
      <w:r w:rsidR="00027C19" w:rsidRPr="0040636C">
        <w:rPr>
          <w:rStyle w:val="lev"/>
          <w:rFonts w:ascii="3DS V2" w:hAnsi="3DS V2"/>
          <w:lang w:val="fr-FR"/>
        </w:rPr>
        <w:t>PLM</w:t>
      </w:r>
      <w:r w:rsidR="00027C19" w:rsidRPr="00D66986">
        <w:rPr>
          <w:rStyle w:val="lev"/>
          <w:rFonts w:ascii="3DS V2" w:hAnsi="3DS V2"/>
          <w:lang w:val="fr-FR"/>
        </w:rPr>
        <w:t xml:space="preserve"> (</w:t>
      </w:r>
      <w:r w:rsidR="00ED5130">
        <w:rPr>
          <w:rStyle w:val="lev"/>
          <w:rFonts w:ascii="3DS V2" w:hAnsi="3DS V2"/>
          <w:lang w:val="fr-FR"/>
        </w:rPr>
        <w:t>1999</w:t>
      </w:r>
      <w:r w:rsidR="00F16CF0" w:rsidRPr="00D66986">
        <w:rPr>
          <w:rStyle w:val="lev"/>
          <w:rFonts w:ascii="3DS V2" w:hAnsi="3DS V2"/>
          <w:lang w:val="fr-FR"/>
        </w:rPr>
        <w:t>)</w:t>
      </w:r>
      <w:r w:rsidR="00F16CF0" w:rsidRPr="00D66986">
        <w:rPr>
          <w:rFonts w:ascii="3DS V2" w:hAnsi="3DS V2"/>
          <w:lang w:val="fr-FR"/>
        </w:rPr>
        <w:t xml:space="preserve"> : </w:t>
      </w:r>
      <w:r w:rsidR="00D66986" w:rsidRPr="00C8431F">
        <w:rPr>
          <w:rFonts w:ascii="3ds" w:hAnsi="3ds"/>
          <w:spacing w:val="-3"/>
          <w:shd w:val="clear" w:color="auto" w:fill="FFFFFF"/>
          <w:lang w:val="fr-FR"/>
        </w:rPr>
        <w:t xml:space="preserve">Acquisition de la solution Product Manager Software d'IBM, qui deviendra ensuite ENOVIA, afin de gérer </w:t>
      </w:r>
      <w:r w:rsidR="00027C19" w:rsidRPr="00C8431F">
        <w:rPr>
          <w:rFonts w:ascii="3ds" w:hAnsi="3ds"/>
          <w:spacing w:val="-3"/>
          <w:shd w:val="clear" w:color="auto" w:fill="FFFFFF"/>
          <w:lang w:val="fr-FR"/>
        </w:rPr>
        <w:t>les données produites</w:t>
      </w:r>
      <w:r w:rsidR="00D66986" w:rsidRPr="00C8431F">
        <w:rPr>
          <w:rFonts w:ascii="3ds" w:hAnsi="3ds"/>
          <w:spacing w:val="-3"/>
          <w:shd w:val="clear" w:color="auto" w:fill="FFFFFF"/>
          <w:lang w:val="fr-FR"/>
        </w:rPr>
        <w:t xml:space="preserve"> </w:t>
      </w:r>
      <w:r w:rsidR="00C17CD5">
        <w:rPr>
          <w:rFonts w:ascii="3ds" w:hAnsi="3ds"/>
          <w:spacing w:val="-3"/>
          <w:shd w:val="clear" w:color="auto" w:fill="FFFFFF"/>
          <w:lang w:val="fr-FR"/>
        </w:rPr>
        <w:t>par</w:t>
      </w:r>
      <w:r w:rsidR="00D66986" w:rsidRPr="00C8431F">
        <w:rPr>
          <w:rFonts w:ascii="3ds" w:hAnsi="3ds"/>
          <w:spacing w:val="-3"/>
          <w:shd w:val="clear" w:color="auto" w:fill="FFFFFF"/>
          <w:lang w:val="fr-FR"/>
        </w:rPr>
        <w:t xml:space="preserve"> CATIA pour les clients majeurs et d'étendre les capacités du groupe en termes de gestion du cycle de vie des produits (PLM)</w:t>
      </w:r>
      <w:r w:rsidR="00C8431F" w:rsidRPr="00C8431F">
        <w:rPr>
          <w:rFonts w:ascii="3ds" w:hAnsi="3ds"/>
          <w:spacing w:val="-3"/>
          <w:shd w:val="clear" w:color="auto" w:fill="FFFFFF"/>
          <w:lang w:val="fr-FR"/>
        </w:rPr>
        <w:t>, transformant ainsi les opportunités de marché existantes en avantages concurrentiels.</w:t>
      </w:r>
    </w:p>
    <w:p w14:paraId="42CCCEDD" w14:textId="68F86A61" w:rsidR="002C1DDF" w:rsidRPr="002C1DDF" w:rsidRDefault="00077DA9" w:rsidP="00077DA9">
      <w:pPr>
        <w:pStyle w:val="NormalWeb"/>
        <w:jc w:val="both"/>
        <w:rPr>
          <w:rFonts w:ascii="3DS V2" w:hAnsi="3DS V2"/>
          <w:lang w:val="fr-FR"/>
        </w:rPr>
      </w:pPr>
      <w:r w:rsidRPr="0049111A">
        <w:rPr>
          <w:rFonts w:ascii="3DS V2" w:hAnsi="3DS V2"/>
          <w:noProof/>
        </w:rPr>
        <w:drawing>
          <wp:anchor distT="0" distB="0" distL="114300" distR="114300" simplePos="0" relativeHeight="251714048" behindDoc="1" locked="0" layoutInCell="1" allowOverlap="1" wp14:anchorId="6327C911" wp14:editId="418C32AE">
            <wp:simplePos x="0" y="0"/>
            <wp:positionH relativeFrom="margin">
              <wp:posOffset>175421</wp:posOffset>
            </wp:positionH>
            <wp:positionV relativeFrom="paragraph">
              <wp:posOffset>1411188</wp:posOffset>
            </wp:positionV>
            <wp:extent cx="5252085" cy="2273300"/>
            <wp:effectExtent l="0" t="0" r="5715" b="0"/>
            <wp:wrapTight wrapText="bothSides">
              <wp:wrapPolygon edited="0">
                <wp:start x="0" y="0"/>
                <wp:lineTo x="0" y="21359"/>
                <wp:lineTo x="21545" y="21359"/>
                <wp:lineTo x="21545"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052" t="17985" r="649"/>
                    <a:stretch/>
                  </pic:blipFill>
                  <pic:spPr bwMode="auto">
                    <a:xfrm>
                      <a:off x="0" y="0"/>
                      <a:ext cx="5252085" cy="2273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6096" behindDoc="1" locked="0" layoutInCell="1" allowOverlap="1" wp14:anchorId="14A0B869" wp14:editId="4941B0F5">
                <wp:simplePos x="0" y="0"/>
                <wp:positionH relativeFrom="margin">
                  <wp:posOffset>-232012</wp:posOffset>
                </wp:positionH>
                <wp:positionV relativeFrom="paragraph">
                  <wp:posOffset>3891564</wp:posOffset>
                </wp:positionV>
                <wp:extent cx="5692775" cy="635"/>
                <wp:effectExtent l="0" t="0" r="3175" b="8255"/>
                <wp:wrapTight wrapText="bothSides">
                  <wp:wrapPolygon edited="0">
                    <wp:start x="0" y="0"/>
                    <wp:lineTo x="0" y="20698"/>
                    <wp:lineTo x="21540" y="20698"/>
                    <wp:lineTo x="21540" y="0"/>
                    <wp:lineTo x="0" y="0"/>
                  </wp:wrapPolygon>
                </wp:wrapTight>
                <wp:docPr id="48" name="Zone de texte 48"/>
                <wp:cNvGraphicFramePr/>
                <a:graphic xmlns:a="http://schemas.openxmlformats.org/drawingml/2006/main">
                  <a:graphicData uri="http://schemas.microsoft.com/office/word/2010/wordprocessingShape">
                    <wps:wsp>
                      <wps:cNvSpPr txBox="1"/>
                      <wps:spPr>
                        <a:xfrm>
                          <a:off x="0" y="0"/>
                          <a:ext cx="5692775" cy="635"/>
                        </a:xfrm>
                        <a:prstGeom prst="rect">
                          <a:avLst/>
                        </a:prstGeom>
                        <a:solidFill>
                          <a:prstClr val="white"/>
                        </a:solidFill>
                        <a:ln>
                          <a:noFill/>
                        </a:ln>
                      </wps:spPr>
                      <wps:txbx>
                        <w:txbxContent>
                          <w:p w14:paraId="426E692D" w14:textId="495C9831" w:rsidR="0049111A" w:rsidRPr="000E0A96" w:rsidRDefault="0049111A" w:rsidP="0049111A">
                            <w:pPr>
                              <w:pStyle w:val="Lgende"/>
                              <w:jc w:val="center"/>
                              <w:rPr>
                                <w:rFonts w:ascii="3DS V2" w:eastAsia="Times New Roman" w:hAnsi="3DS V2" w:cs="Times New Roman"/>
                                <w:sz w:val="24"/>
                                <w:szCs w:val="24"/>
                              </w:rPr>
                            </w:pPr>
                            <w:r>
                              <w:t xml:space="preserve">Figure </w:t>
                            </w:r>
                            <w:fldSimple w:instr=" SEQ Figure \* ARABIC ">
                              <w:r w:rsidR="009C3AE0">
                                <w:rPr>
                                  <w:noProof/>
                                </w:rPr>
                                <w:t>1</w:t>
                              </w:r>
                            </w:fldSimple>
                            <w:r>
                              <w:t xml:space="preserve"> : Histoire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A0B869" id="_x0000_t202" coordsize="21600,21600" o:spt="202" path="m,l,21600r21600,l21600,xe">
                <v:stroke joinstyle="miter"/>
                <v:path gradientshapeok="t" o:connecttype="rect"/>
              </v:shapetype>
              <v:shape id="Zone de texte 48" o:spid="_x0000_s1026" type="#_x0000_t202" style="position:absolute;left:0;text-align:left;margin-left:-18.25pt;margin-top:306.4pt;width:448.25pt;height:.05pt;z-index:-251600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" stroked="f">
                <v:textbox style="mso-fit-shape-to-text:t" inset="0,0,0,0">
                  <w:txbxContent>
                    <w:p w14:paraId="426E692D" w14:textId="495C9831" w:rsidR="0049111A" w:rsidRPr="000E0A96" w:rsidRDefault="0049111A" w:rsidP="0049111A">
                      <w:pPr>
                        <w:pStyle w:val="Lgende"/>
                        <w:jc w:val="center"/>
                        <w:rPr>
                          <w:rFonts w:ascii="3DS V2" w:eastAsia="Times New Roman" w:hAnsi="3DS V2" w:cs="Times New Roman"/>
                          <w:sz w:val="24"/>
                          <w:szCs w:val="24"/>
                        </w:rPr>
                      </w:pPr>
                      <w:r>
                        <w:t xml:space="preserve">Figure </w:t>
                      </w:r>
                      <w:fldSimple w:instr=" SEQ Figure \* ARABIC ">
                        <w:r w:rsidR="009C3AE0">
                          <w:rPr>
                            <w:noProof/>
                          </w:rPr>
                          <w:t>1</w:t>
                        </w:r>
                      </w:fldSimple>
                      <w:r>
                        <w:t xml:space="preserve"> : Histoire de Dassault Systèmes</w:t>
                      </w:r>
                    </w:p>
                  </w:txbxContent>
                </v:textbox>
                <w10:wrap type="tight" anchorx="margin"/>
              </v:shape>
            </w:pict>
          </mc:Fallback>
        </mc:AlternateContent>
      </w:r>
      <w:r w:rsidR="00F16CF0" w:rsidRPr="002C1DDF">
        <w:rPr>
          <w:rStyle w:val="lev"/>
          <w:rFonts w:ascii="3DS V2" w:hAnsi="3DS V2"/>
          <w:lang w:val="fr-FR"/>
        </w:rPr>
        <w:t>3</w:t>
      </w:r>
      <w:r w:rsidR="00027C19" w:rsidRPr="002C1DDF">
        <w:rPr>
          <w:rStyle w:val="lev"/>
          <w:rFonts w:ascii="3DS V2" w:hAnsi="3DS V2"/>
          <w:lang w:val="fr-FR"/>
        </w:rPr>
        <w:t>DEXPERIENC</w:t>
      </w:r>
      <w:r w:rsidR="00027C19">
        <w:rPr>
          <w:rStyle w:val="lev"/>
          <w:rFonts w:ascii="3DS V2" w:hAnsi="3DS V2"/>
          <w:lang w:val="fr-FR"/>
        </w:rPr>
        <w:t>E (</w:t>
      </w:r>
      <w:r w:rsidR="001032F7">
        <w:rPr>
          <w:rStyle w:val="lev"/>
          <w:rFonts w:ascii="3DS V2" w:hAnsi="3DS V2"/>
          <w:lang w:val="fr-FR"/>
        </w:rPr>
        <w:t>2012)</w:t>
      </w:r>
      <w:r w:rsidR="00B243AF">
        <w:rPr>
          <w:rStyle w:val="lev"/>
          <w:rFonts w:ascii="3DS V2" w:hAnsi="3DS V2"/>
          <w:lang w:val="fr-FR"/>
        </w:rPr>
        <w:t xml:space="preserve"> </w:t>
      </w:r>
      <w:r w:rsidR="00F16CF0" w:rsidRPr="002C1DDF">
        <w:rPr>
          <w:rFonts w:ascii="3DS V2" w:hAnsi="3DS V2"/>
          <w:lang w:val="fr-FR"/>
        </w:rPr>
        <w:t xml:space="preserve">: </w:t>
      </w:r>
      <w:r w:rsidR="002C1DDF" w:rsidRPr="002C79E6">
        <w:rPr>
          <w:rFonts w:ascii="3ds" w:hAnsi="3ds"/>
          <w:spacing w:val="-3"/>
          <w:shd w:val="clear" w:color="auto" w:fill="FFFFFF"/>
          <w:lang w:val="fr-FR"/>
        </w:rPr>
        <w:t>La platefor</w:t>
      </w:r>
      <w:r w:rsidR="002C79E6">
        <w:rPr>
          <w:rFonts w:ascii="3ds" w:hAnsi="3ds"/>
          <w:spacing w:val="-3"/>
          <w:shd w:val="clear" w:color="auto" w:fill="FFFFFF"/>
          <w:lang w:val="fr-FR"/>
        </w:rPr>
        <w:t>me 3DEX</w:t>
      </w:r>
      <w:r w:rsidR="002C1DDF" w:rsidRPr="002C79E6">
        <w:rPr>
          <w:rFonts w:ascii="3ds" w:hAnsi="3ds"/>
          <w:spacing w:val="-3"/>
          <w:shd w:val="clear" w:color="auto" w:fill="FFFFFF"/>
          <w:lang w:val="fr-FR"/>
        </w:rPr>
        <w:t xml:space="preserve">PERIENCE voit le jour pour aider les entreprises à repenser leurs opérations à l'aide d'une plateforme qui connecte contributeurs, idées, données et solutions au sein d’un seul et même environnement collaboratif. Lancement des premières </w:t>
      </w:r>
      <w:proofErr w:type="spellStart"/>
      <w:r w:rsidR="002C1DDF" w:rsidRPr="0054760C">
        <w:rPr>
          <w:rFonts w:ascii="3ds" w:hAnsi="3ds"/>
          <w:spacing w:val="-3"/>
          <w:shd w:val="clear" w:color="auto" w:fill="FFFFFF"/>
          <w:lang w:val="fr-FR"/>
        </w:rPr>
        <w:t>Industry</w:t>
      </w:r>
      <w:proofErr w:type="spellEnd"/>
      <w:r w:rsidR="002C1DDF" w:rsidRPr="0054760C">
        <w:rPr>
          <w:rFonts w:ascii="3ds" w:hAnsi="3ds"/>
          <w:spacing w:val="-3"/>
          <w:shd w:val="clear" w:color="auto" w:fill="FFFFFF"/>
          <w:lang w:val="fr-FR"/>
        </w:rPr>
        <w:t xml:space="preserve"> Solution </w:t>
      </w:r>
      <w:proofErr w:type="spellStart"/>
      <w:r w:rsidR="002C1DDF" w:rsidRPr="0054760C">
        <w:rPr>
          <w:rFonts w:ascii="3ds" w:hAnsi="3ds"/>
          <w:spacing w:val="-3"/>
          <w:shd w:val="clear" w:color="auto" w:fill="FFFFFF"/>
          <w:lang w:val="fr-FR"/>
        </w:rPr>
        <w:t>Experiences</w:t>
      </w:r>
      <w:proofErr w:type="spellEnd"/>
      <w:r w:rsidR="002C1DDF" w:rsidRPr="002C79E6">
        <w:rPr>
          <w:rFonts w:ascii="3ds" w:hAnsi="3ds"/>
          <w:spacing w:val="-3"/>
          <w:shd w:val="clear" w:color="auto" w:fill="FFFFFF"/>
          <w:lang w:val="fr-FR"/>
        </w:rPr>
        <w:t xml:space="preserve"> (ISE) – des collections prédéfinies d'applications Dassault Systèmes qui répondent aux besoins spécifiques des secteurs industriels et offrent une valeur ciblée aux clients et/ou à leurs utilisateurs finaux.</w:t>
      </w:r>
      <w:r w:rsidR="0049111A" w:rsidRPr="0040636C">
        <w:rPr>
          <w:rFonts w:ascii="3DS V2" w:hAnsi="3DS V2"/>
          <w:lang w:val="fr-FR"/>
        </w:rPr>
        <w:t xml:space="preserve"> </w:t>
      </w:r>
    </w:p>
    <w:p w14:paraId="4A150CBD" w14:textId="4873A0AE" w:rsidR="0041418D" w:rsidRPr="00540B43" w:rsidRDefault="0041418D" w:rsidP="007C58D1">
      <w:pPr>
        <w:pStyle w:val="Titre3"/>
        <w:rPr>
          <w:rFonts w:ascii="3DS V2" w:hAnsi="3DS V2"/>
          <w:sz w:val="32"/>
          <w:szCs w:val="32"/>
        </w:rPr>
      </w:pPr>
      <w:bookmarkStart w:id="13" w:name="_Toc206168766"/>
      <w:r w:rsidRPr="00540B43">
        <w:rPr>
          <w:rFonts w:ascii="3DS V2" w:hAnsi="3DS V2"/>
          <w:sz w:val="32"/>
          <w:szCs w:val="32"/>
        </w:rPr>
        <w:lastRenderedPageBreak/>
        <w:t>Une présence mondiale</w:t>
      </w:r>
      <w:bookmarkEnd w:id="13"/>
    </w:p>
    <w:p w14:paraId="0432F103" w14:textId="4FF1FA6A"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 xml:space="preserve">Dassault Systèmes </w:t>
      </w:r>
      <w:r w:rsidR="00072798">
        <w:rPr>
          <w:rFonts w:ascii="3DS V2" w:eastAsia="Times New Roman" w:hAnsi="3DS V2" w:cs="Times New Roman"/>
          <w:sz w:val="24"/>
          <w:szCs w:val="24"/>
          <w:lang w:eastAsia="zh-CN"/>
        </w:rPr>
        <w:t>a</w:t>
      </w:r>
      <w:r w:rsidR="00072798" w:rsidRPr="00E16F13">
        <w:rPr>
          <w:rFonts w:ascii="3DS V2" w:eastAsia="Times New Roman" w:hAnsi="3DS V2" w:cs="Times New Roman"/>
          <w:sz w:val="24"/>
          <w:szCs w:val="24"/>
          <w:lang w:eastAsia="zh-CN"/>
        </w:rPr>
        <w:t xml:space="preserve"> </w:t>
      </w:r>
      <w:r w:rsidRPr="00E16F13">
        <w:rPr>
          <w:rFonts w:ascii="3DS V2" w:eastAsia="Times New Roman" w:hAnsi="3DS V2" w:cs="Times New Roman"/>
          <w:sz w:val="24"/>
          <w:szCs w:val="24"/>
          <w:lang w:eastAsia="zh-CN"/>
        </w:rPr>
        <w:t>environ 25 000</w:t>
      </w:r>
      <w:r w:rsidR="00072798">
        <w:rPr>
          <w:rFonts w:ascii="3DS V2" w:eastAsia="Times New Roman" w:hAnsi="3DS V2" w:cs="Times New Roman"/>
          <w:sz w:val="24"/>
          <w:szCs w:val="24"/>
          <w:lang w:eastAsia="zh-CN"/>
        </w:rPr>
        <w:t xml:space="preserve"> employés</w:t>
      </w:r>
      <w:r w:rsidRPr="00E16F13">
        <w:rPr>
          <w:rFonts w:ascii="3DS V2" w:eastAsia="Times New Roman" w:hAnsi="3DS V2" w:cs="Times New Roman"/>
          <w:sz w:val="24"/>
          <w:szCs w:val="24"/>
          <w:lang w:eastAsia="zh-CN"/>
        </w:rPr>
        <w:t>, répartis sur les cinq continents, avec une forte concentration en Europe (41 %), en Asie-Pacifique (32 %) et en Amérique (27 %). Ces collaborateurs partagent une vision commune : améliorer la vie réelle grâce à l’innovation dans les mondes virtuels. Cette force de travail internationale est soutenue par un réseau de 77 laboratoires de recherche et développement, ainsi que par un vaste écosystème de plus de 14 000 partenaires technologiques, commerciaux et éducatifs, et plus de 200 partenaires scientifiques et de recherche. Ces collaborations renforcent les capacités d’innovation collective et élargissent la portée mondiale de l’entreprise.</w:t>
      </w:r>
    </w:p>
    <w:p w14:paraId="3154B8BD"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Le capital de Dassault Systèmes est majoritairement détenu par le Groupe Industriel Marcel Dassault, contrôlé par la famille Dassault, ainsi que par la direction de la société. L’entreprise dispose de sièges régionaux stratégiques à Boston, Paris et Shanghai, assurant un support local et une proximité avec ses clients dans le monde entier.</w:t>
      </w:r>
    </w:p>
    <w:p w14:paraId="2C132D64" w14:textId="77777777" w:rsidR="007C58D1" w:rsidRPr="00540B43" w:rsidRDefault="007C58D1" w:rsidP="007C58D1">
      <w:pPr>
        <w:pStyle w:val="Titre3"/>
        <w:rPr>
          <w:rFonts w:ascii="3DS V2" w:hAnsi="3DS V2"/>
          <w:sz w:val="32"/>
          <w:szCs w:val="32"/>
        </w:rPr>
      </w:pPr>
      <w:bookmarkStart w:id="14" w:name="_Toc206168767"/>
      <w:r w:rsidRPr="00540B43">
        <w:rPr>
          <w:rFonts w:ascii="3DS V2" w:hAnsi="3DS V2"/>
          <w:sz w:val="32"/>
          <w:szCs w:val="32"/>
        </w:rPr>
        <w:t>Une vision forte : le virtuel au service du réel</w:t>
      </w:r>
      <w:bookmarkEnd w:id="14"/>
    </w:p>
    <w:p w14:paraId="70D47283"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Plus qu’un simple éditeur de logiciels, Dassault Systèmes est un partenaire stratégique qui conjugue science, technologie et innovation pour enrichir l’expérience humaine. À travers un portefeuille diversifié de 13 marques expertes, couvrant la conception 3D, la maquette numérique (DMU), la gestion du cycle de vie des produits (PLM) et bien d’autres domaines, l’entreprise accompagne des acteurs industriels majeurs dans la définition de nouvelles stratégies. Elle les guide aussi dans la mise en œuvre d’approches plus durables, vertes et écoresponsables, en phase avec les enjeux environnementaux actuels.</w:t>
      </w:r>
    </w:p>
    <w:p w14:paraId="2139ED86" w14:textId="77777777" w:rsidR="00E16F13" w:rsidRPr="00E16F13"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Dassault Systèmes est profondément convaincue que les mondes virtuels permettent de prolonger et d’améliorer le monde réel. Grâce à ses univers 3DEXPERIENCE, elle offre aux entreprises et aux individus des environnements collaboratifs pour imaginer des innovations durables, capables d’harmoniser produit, nature et vie. La plateforme 3DEXPERIENCE®, cœur de son offre, permet la conception de jumeaux numériques (ou jumeaux virtuels) d’un produit, d’un processus industriel, voire d’un système complet. Ces jumeaux numériques reproduisent fidèlement les caractéristiques physiques et fonctionnelles, offrant un espace d’expérimentation sécurisé, économe en ressources et respectueux de l’environnement.</w:t>
      </w:r>
    </w:p>
    <w:p w14:paraId="6B1EDF5E" w14:textId="2CE790DD" w:rsidR="00B1582F" w:rsidRDefault="00E16F13" w:rsidP="00446ACD">
      <w:pPr>
        <w:spacing w:before="100" w:beforeAutospacing="1" w:after="100" w:afterAutospacing="1"/>
        <w:jc w:val="both"/>
        <w:rPr>
          <w:rFonts w:ascii="3DS V2" w:eastAsia="Times New Roman" w:hAnsi="3DS V2" w:cs="Times New Roman"/>
          <w:sz w:val="24"/>
          <w:szCs w:val="24"/>
          <w:lang w:eastAsia="zh-CN"/>
        </w:rPr>
      </w:pPr>
      <w:r w:rsidRPr="00E16F13">
        <w:rPr>
          <w:rFonts w:ascii="3DS V2" w:eastAsia="Times New Roman" w:hAnsi="3DS V2" w:cs="Times New Roman"/>
          <w:sz w:val="24"/>
          <w:szCs w:val="24"/>
          <w:lang w:eastAsia="zh-CN"/>
        </w:rPr>
        <w:t>Cette approche innovante s’inscrit dans une démarche de développement durable où l’entreprise mesure l’empreinte écologique et l’impact positif de ses solutions, ce que Dassault Systèmes appelle « l’éco-bilan ». Cette méthode permet d’aider les clients à transformer leur modèle économique vers une meilleure durabilité.</w:t>
      </w:r>
      <w:r w:rsidR="00B1582F">
        <w:rPr>
          <w:rFonts w:ascii="3DS V2" w:eastAsia="Times New Roman" w:hAnsi="3DS V2" w:cs="Times New Roman"/>
          <w:sz w:val="24"/>
          <w:szCs w:val="24"/>
          <w:lang w:eastAsia="zh-CN"/>
        </w:rPr>
        <w:br w:type="page"/>
      </w:r>
    </w:p>
    <w:p w14:paraId="4F2A0FE5" w14:textId="77777777" w:rsidR="00FE259C" w:rsidRDefault="00FE259C" w:rsidP="00FE259C">
      <w:pPr>
        <w:pStyle w:val="Titre3"/>
        <w:rPr>
          <w:rFonts w:ascii="3DS V2" w:hAnsi="3DS V2"/>
          <w:sz w:val="32"/>
          <w:szCs w:val="32"/>
        </w:rPr>
      </w:pPr>
      <w:bookmarkStart w:id="15" w:name="_Toc204789485"/>
      <w:bookmarkStart w:id="16" w:name="_Toc206168768"/>
      <w:r>
        <w:rPr>
          <w:rFonts w:ascii="3DS V2" w:hAnsi="3DS V2"/>
          <w:sz w:val="32"/>
          <w:szCs w:val="32"/>
        </w:rPr>
        <w:lastRenderedPageBreak/>
        <w:t>Une culture d’innovation portée par l’esprit « IFWE »</w:t>
      </w:r>
      <w:bookmarkEnd w:id="15"/>
      <w:bookmarkEnd w:id="16"/>
    </w:p>
    <w:p w14:paraId="63CAB222" w14:textId="16965C16" w:rsidR="00FE259C" w:rsidRDefault="00FE259C" w:rsidP="003B6822">
      <w:pPr>
        <w:pStyle w:val="NormalWeb"/>
        <w:jc w:val="both"/>
        <w:rPr>
          <w:rFonts w:ascii="3DS V2" w:hAnsi="3DS V2"/>
          <w:lang w:val="fr-FR"/>
        </w:rPr>
      </w:pPr>
      <w:r>
        <w:rPr>
          <w:rFonts w:ascii="3DS V2" w:hAnsi="3DS V2"/>
          <w:lang w:val="fr-FR"/>
        </w:rPr>
        <w:t>L’esprit « IFWE » est un concept propre à Dassault Systèmes</w:t>
      </w:r>
      <w:r w:rsidR="009C6FB3">
        <w:rPr>
          <w:rFonts w:ascii="3DS V2" w:hAnsi="3DS V2"/>
          <w:lang w:val="fr-FR"/>
        </w:rPr>
        <w:t xml:space="preserve"> </w:t>
      </w:r>
      <w:r>
        <w:rPr>
          <w:rFonts w:ascii="3DS V2" w:hAnsi="3DS V2"/>
          <w:lang w:val="fr-FR"/>
        </w:rPr>
        <w:t>:</w:t>
      </w:r>
    </w:p>
    <w:p w14:paraId="7220B67D" w14:textId="77777777" w:rsidR="00FE259C"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ask the right questions, we can change the world."</w:t>
      </w:r>
      <w:r>
        <w:rPr>
          <w:rFonts w:ascii="3DS V2" w:hAnsi="3DS V2"/>
        </w:rPr>
        <w:br/>
      </w:r>
      <w:r w:rsidRPr="009D4812">
        <w:rPr>
          <w:rFonts w:ascii="3DS V2" w:hAnsi="3DS V2"/>
          <w:lang w:val="fr-FR"/>
        </w:rPr>
        <w:t xml:space="preserve">→ </w:t>
      </w:r>
      <w:r>
        <w:rPr>
          <w:rFonts w:ascii="3DS V2" w:hAnsi="3DS V2"/>
          <w:lang w:val="fr-FR"/>
        </w:rPr>
        <w:t>Souligner l’importance de la curiosité et de la réflexion stratégique.</w:t>
      </w:r>
    </w:p>
    <w:p w14:paraId="6C05C814" w14:textId="77777777" w:rsidR="00FE259C"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design without limits, can we create a better life?"</w:t>
      </w:r>
      <w:r>
        <w:rPr>
          <w:rFonts w:ascii="3DS V2" w:hAnsi="3DS V2"/>
        </w:rPr>
        <w:br/>
      </w:r>
      <w:r w:rsidRPr="009D4812">
        <w:rPr>
          <w:rFonts w:ascii="3DS V2" w:hAnsi="3DS V2"/>
          <w:lang w:val="fr-FR"/>
        </w:rPr>
        <w:t xml:space="preserve">→ </w:t>
      </w:r>
      <w:r>
        <w:rPr>
          <w:rFonts w:ascii="3DS V2" w:hAnsi="3DS V2"/>
          <w:lang w:val="fr-FR"/>
        </w:rPr>
        <w:t>Encourager l’innovation dans le design au service de l’humain.</w:t>
      </w:r>
    </w:p>
    <w:p w14:paraId="34D98C0C" w14:textId="77777777" w:rsidR="00FE259C" w:rsidRPr="009D4812"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use nature as inspiration, can we build more sustainable cities?"</w:t>
      </w:r>
      <w:r>
        <w:rPr>
          <w:rFonts w:ascii="3DS V2" w:hAnsi="3DS V2"/>
        </w:rPr>
        <w:br/>
      </w:r>
      <w:r w:rsidRPr="009D4812">
        <w:rPr>
          <w:rFonts w:ascii="3DS V2" w:hAnsi="3DS V2"/>
          <w:lang w:val="fr-FR"/>
        </w:rPr>
        <w:t xml:space="preserve">→ </w:t>
      </w:r>
      <w:r>
        <w:rPr>
          <w:rFonts w:ascii="3DS V2" w:hAnsi="3DS V2"/>
          <w:lang w:val="fr-FR"/>
        </w:rPr>
        <w:t>Allusion à l’approche bio-inspirée de la conception.</w:t>
      </w:r>
    </w:p>
    <w:p w14:paraId="18DE67AD" w14:textId="176E14AB" w:rsidR="00FE259C" w:rsidRPr="003B6822" w:rsidRDefault="00FE259C" w:rsidP="004F6F82">
      <w:pPr>
        <w:pStyle w:val="NormalWeb"/>
        <w:numPr>
          <w:ilvl w:val="0"/>
          <w:numId w:val="11"/>
        </w:numPr>
        <w:spacing w:line="276" w:lineRule="auto"/>
        <w:ind w:left="714" w:hanging="357"/>
        <w:rPr>
          <w:rFonts w:ascii="3DS V2" w:hAnsi="3DS V2"/>
          <w:lang w:val="fr-FR"/>
        </w:rPr>
      </w:pPr>
      <w:r>
        <w:rPr>
          <w:rFonts w:ascii="3DS V2" w:hAnsi="3DS V2"/>
        </w:rPr>
        <w:t>"IF WE can dream it, we can make it."</w:t>
      </w:r>
      <w:r w:rsidRPr="003B6822">
        <w:rPr>
          <w:rFonts w:ascii="3DS V2" w:hAnsi="3DS V2"/>
        </w:rPr>
        <w:br/>
      </w:r>
      <w:r w:rsidRPr="003B6822">
        <w:rPr>
          <w:rFonts w:ascii="3DS V2" w:hAnsi="3DS V2"/>
          <w:lang w:val="fr-FR"/>
        </w:rPr>
        <w:t>→ Slogan plus global de l’entreprise, proche de sa philosophie.</w:t>
      </w:r>
    </w:p>
    <w:p w14:paraId="273C1DFB" w14:textId="77777777" w:rsidR="00FE259C" w:rsidRDefault="00FE259C" w:rsidP="003B6822">
      <w:pPr>
        <w:pStyle w:val="NormalWeb"/>
        <w:jc w:val="both"/>
        <w:rPr>
          <w:rFonts w:ascii="3DS V2" w:hAnsi="3DS V2"/>
          <w:lang w:val="fr-FR"/>
        </w:rPr>
      </w:pPr>
      <w:r>
        <w:rPr>
          <w:rFonts w:ascii="3DS V2" w:hAnsi="3DS V2"/>
          <w:lang w:val="fr-FR"/>
        </w:rPr>
        <w:t>Cet état d’esprit guide la culture interne et les ambitions externes de l’entreprise, résolument tournée vers l’innovation au service de l’humanité.</w:t>
      </w:r>
    </w:p>
    <w:p w14:paraId="4857009F" w14:textId="77777777" w:rsidR="00FE259C" w:rsidRDefault="00FE259C" w:rsidP="00FE259C">
      <w:pPr>
        <w:pStyle w:val="Titre3"/>
        <w:rPr>
          <w:rFonts w:ascii="3DS V2" w:hAnsi="3DS V2"/>
          <w:sz w:val="32"/>
          <w:szCs w:val="32"/>
        </w:rPr>
      </w:pPr>
      <w:bookmarkStart w:id="17" w:name="_Toc204789486"/>
      <w:bookmarkStart w:id="18" w:name="_Toc206168769"/>
      <w:r>
        <w:rPr>
          <w:rFonts w:ascii="3DS V2" w:hAnsi="3DS V2"/>
          <w:sz w:val="32"/>
          <w:szCs w:val="32"/>
        </w:rPr>
        <w:t>Une stratégie autour de l’humain, l’industrie et les expériences</w:t>
      </w:r>
      <w:bookmarkEnd w:id="17"/>
      <w:bookmarkEnd w:id="18"/>
    </w:p>
    <w:p w14:paraId="4CBFB6D1" w14:textId="77777777" w:rsidR="00FE259C" w:rsidRDefault="00FE259C" w:rsidP="00FE259C">
      <w:pPr>
        <w:pStyle w:val="NormalWeb"/>
        <w:rPr>
          <w:rFonts w:ascii="3DS V2" w:hAnsi="3DS V2"/>
          <w:lang w:val="fr-FR"/>
        </w:rPr>
      </w:pPr>
      <w:r>
        <w:rPr>
          <w:rFonts w:ascii="3DS V2" w:hAnsi="3DS V2"/>
          <w:lang w:val="fr-FR"/>
        </w:rPr>
        <w:t>Dassault Systèmes développe sa stratégie autour de trois axes :</w:t>
      </w:r>
    </w:p>
    <w:p w14:paraId="71D54EB5" w14:textId="77777777" w:rsidR="00FE259C" w:rsidRDefault="00FE259C" w:rsidP="00760B40">
      <w:pPr>
        <w:pStyle w:val="NormalWeb"/>
        <w:numPr>
          <w:ilvl w:val="0"/>
          <w:numId w:val="12"/>
        </w:numPr>
        <w:spacing w:line="276" w:lineRule="auto"/>
        <w:ind w:left="714" w:hanging="357"/>
        <w:jc w:val="both"/>
        <w:rPr>
          <w:rFonts w:ascii="3DS V2" w:hAnsi="3DS V2"/>
          <w:lang w:val="fr-FR"/>
        </w:rPr>
      </w:pPr>
      <w:r w:rsidRPr="003C3B30">
        <w:rPr>
          <w:rStyle w:val="lev"/>
          <w:rFonts w:ascii="3DS V2" w:hAnsi="3DS V2"/>
          <w:lang w:val="fr-FR"/>
        </w:rPr>
        <w:t>Human</w:t>
      </w:r>
      <w:r>
        <w:rPr>
          <w:rFonts w:ascii="3DS V2" w:hAnsi="3DS V2"/>
          <w:lang w:val="fr-FR"/>
        </w:rPr>
        <w:t xml:space="preserve"> : l’humain est la ressource principale et la raison d’être de l’entreprise, avec une ambition d’apporter un bénéfice durable à la société par l’imagination, le savoir et le partage.</w:t>
      </w:r>
    </w:p>
    <w:p w14:paraId="1F396D57" w14:textId="79981334" w:rsidR="00FE259C" w:rsidRDefault="00FE259C" w:rsidP="00760B40">
      <w:pPr>
        <w:pStyle w:val="NormalWeb"/>
        <w:numPr>
          <w:ilvl w:val="0"/>
          <w:numId w:val="12"/>
        </w:numPr>
        <w:spacing w:line="276" w:lineRule="auto"/>
        <w:ind w:left="714" w:hanging="357"/>
        <w:jc w:val="both"/>
        <w:rPr>
          <w:rFonts w:ascii="3DS V2" w:hAnsi="3DS V2"/>
          <w:lang w:val="fr-FR"/>
        </w:rPr>
      </w:pPr>
      <w:proofErr w:type="spellStart"/>
      <w:r w:rsidRPr="005221EF">
        <w:rPr>
          <w:rStyle w:val="lev"/>
          <w:rFonts w:ascii="3DS V2" w:hAnsi="3DS V2"/>
          <w:lang w:val="fr-FR"/>
        </w:rPr>
        <w:t>Industry</w:t>
      </w:r>
      <w:proofErr w:type="spellEnd"/>
      <w:r w:rsidR="009623A4">
        <w:rPr>
          <w:rStyle w:val="lev"/>
          <w:rFonts w:ascii="3DS V2" w:hAnsi="3DS V2"/>
          <w:lang w:val="fr-FR"/>
        </w:rPr>
        <w:t xml:space="preserve"> </w:t>
      </w:r>
      <w:r>
        <w:rPr>
          <w:rFonts w:ascii="3DS V2" w:hAnsi="3DS V2"/>
          <w:lang w:val="fr-FR"/>
        </w:rPr>
        <w:t>: offrir à chaque secteur industriel des solutions personnalisées pour atteindre des résultats durables et compétitifs.</w:t>
      </w:r>
    </w:p>
    <w:p w14:paraId="7924788C" w14:textId="54EDB18F" w:rsidR="00FE259C" w:rsidRDefault="00FE259C" w:rsidP="00760B40">
      <w:pPr>
        <w:pStyle w:val="NormalWeb"/>
        <w:numPr>
          <w:ilvl w:val="0"/>
          <w:numId w:val="12"/>
        </w:numPr>
        <w:spacing w:line="276" w:lineRule="auto"/>
        <w:ind w:left="714" w:hanging="357"/>
        <w:jc w:val="both"/>
        <w:rPr>
          <w:rFonts w:ascii="3DS V2" w:hAnsi="3DS V2"/>
          <w:lang w:val="fr-FR"/>
        </w:rPr>
      </w:pPr>
      <w:proofErr w:type="spellStart"/>
      <w:r w:rsidRPr="005221EF">
        <w:rPr>
          <w:rStyle w:val="lev"/>
          <w:rFonts w:ascii="3DS V2" w:hAnsi="3DS V2"/>
          <w:lang w:val="fr-FR"/>
        </w:rPr>
        <w:t>Experiences</w:t>
      </w:r>
      <w:proofErr w:type="spellEnd"/>
      <w:r w:rsidR="009623A4">
        <w:rPr>
          <w:rStyle w:val="lev"/>
          <w:rFonts w:ascii="3DS V2" w:hAnsi="3DS V2"/>
          <w:lang w:val="fr-FR"/>
        </w:rPr>
        <w:t xml:space="preserve"> </w:t>
      </w:r>
      <w:r>
        <w:rPr>
          <w:rFonts w:ascii="3DS V2" w:hAnsi="3DS V2"/>
          <w:lang w:val="fr-FR"/>
        </w:rPr>
        <w:t>: promouvoir une nouvelle économie de l’expérience, où les solutions ne sont plus simplement des produits, mais des expériences à vivre.</w:t>
      </w:r>
    </w:p>
    <w:p w14:paraId="5201D782" w14:textId="51CE2EF1" w:rsidR="00266C9F" w:rsidRPr="00561ADD" w:rsidRDefault="00A226CE" w:rsidP="00561ADD">
      <w:pPr>
        <w:pStyle w:val="Titre3"/>
        <w:rPr>
          <w:rFonts w:ascii="3DS V2" w:hAnsi="3DS V2"/>
          <w:sz w:val="32"/>
          <w:szCs w:val="32"/>
        </w:rPr>
      </w:pPr>
      <w:bookmarkStart w:id="19" w:name="_Toc206168770"/>
      <w:r>
        <w:rPr>
          <w:rFonts w:ascii="3DS V2" w:hAnsi="3DS V2"/>
          <w:sz w:val="32"/>
          <w:szCs w:val="32"/>
        </w:rPr>
        <w:t>L’</w:t>
      </w:r>
      <w:r w:rsidRPr="004F2DC8">
        <w:rPr>
          <w:rFonts w:ascii="3DS V2" w:hAnsi="3DS V2"/>
          <w:sz w:val="32"/>
          <w:szCs w:val="32"/>
        </w:rPr>
        <w:t>E</w:t>
      </w:r>
      <w:r>
        <w:rPr>
          <w:rFonts w:ascii="3DS V2" w:hAnsi="3DS V2"/>
          <w:sz w:val="32"/>
          <w:szCs w:val="32"/>
        </w:rPr>
        <w:t>quipe CATIA – Schématique Electrique</w:t>
      </w:r>
      <w:bookmarkEnd w:id="19"/>
    </w:p>
    <w:p w14:paraId="649ED84A" w14:textId="30CD60A8" w:rsidR="00D65C0F" w:rsidRDefault="00A226CE" w:rsidP="00A226CE">
      <w:pPr>
        <w:jc w:val="both"/>
        <w:rPr>
          <w:rFonts w:ascii="3DS V2" w:hAnsi="3DS V2" w:cs="Arial"/>
          <w:sz w:val="24"/>
          <w:szCs w:val="24"/>
        </w:rPr>
      </w:pPr>
      <w:r w:rsidRPr="00EC24CB">
        <w:rPr>
          <w:rFonts w:ascii="3DS V2" w:hAnsi="3DS V2" w:cs="Arial"/>
          <w:sz w:val="24"/>
          <w:szCs w:val="24"/>
        </w:rPr>
        <w:t xml:space="preserve">J’ai effectué mon stage dans </w:t>
      </w:r>
      <w:r w:rsidR="00B91E3E">
        <w:rPr>
          <w:rFonts w:ascii="3DS V2" w:hAnsi="3DS V2" w:cs="Arial"/>
          <w:sz w:val="24"/>
          <w:szCs w:val="24"/>
        </w:rPr>
        <w:t xml:space="preserve">l’équipe de CATIA Schématique Electrique, sous la section </w:t>
      </w:r>
      <w:r w:rsidR="00B91E3E" w:rsidRPr="000F04C2">
        <w:rPr>
          <w:rFonts w:ascii="3DS V2" w:hAnsi="3DS V2" w:cs="Arial"/>
          <w:sz w:val="24"/>
          <w:szCs w:val="24"/>
        </w:rPr>
        <w:t xml:space="preserve">R&amp;D CATIA/Cyber </w:t>
      </w:r>
      <w:proofErr w:type="spellStart"/>
      <w:r w:rsidR="00B91E3E" w:rsidRPr="000F04C2">
        <w:rPr>
          <w:rFonts w:ascii="3DS V2" w:hAnsi="3DS V2" w:cs="Arial"/>
          <w:sz w:val="24"/>
          <w:szCs w:val="24"/>
        </w:rPr>
        <w:t>Systems</w:t>
      </w:r>
      <w:proofErr w:type="spellEnd"/>
      <w:r w:rsidR="00B91E3E" w:rsidRPr="000F04C2">
        <w:rPr>
          <w:rFonts w:ascii="3DS V2" w:hAnsi="3DS V2" w:cs="Arial"/>
          <w:sz w:val="24"/>
          <w:szCs w:val="24"/>
        </w:rPr>
        <w:t>/</w:t>
      </w:r>
      <w:proofErr w:type="spellStart"/>
      <w:r w:rsidR="00B91E3E" w:rsidRPr="000F04C2">
        <w:rPr>
          <w:rFonts w:ascii="3DS V2" w:hAnsi="3DS V2" w:cs="Arial"/>
          <w:sz w:val="24"/>
          <w:szCs w:val="24"/>
        </w:rPr>
        <w:t>Electrical</w:t>
      </w:r>
      <w:proofErr w:type="spellEnd"/>
      <w:r w:rsidR="00B91E3E" w:rsidRPr="000F04C2">
        <w:rPr>
          <w:rFonts w:ascii="3DS V2" w:hAnsi="3DS V2" w:cs="Arial"/>
          <w:sz w:val="24"/>
          <w:szCs w:val="24"/>
        </w:rPr>
        <w:t xml:space="preserve"> &amp; </w:t>
      </w:r>
      <w:proofErr w:type="spellStart"/>
      <w:r w:rsidR="00B91E3E" w:rsidRPr="000F04C2">
        <w:rPr>
          <w:rFonts w:ascii="3DS V2" w:hAnsi="3DS V2" w:cs="Arial"/>
          <w:sz w:val="24"/>
          <w:szCs w:val="24"/>
        </w:rPr>
        <w:t>Fluid</w:t>
      </w:r>
      <w:proofErr w:type="spellEnd"/>
      <w:r w:rsidR="00B91E3E" w:rsidRPr="000F04C2">
        <w:rPr>
          <w:rFonts w:ascii="3DS V2" w:hAnsi="3DS V2" w:cs="Arial"/>
          <w:sz w:val="24"/>
          <w:szCs w:val="24"/>
        </w:rPr>
        <w:t>/</w:t>
      </w:r>
      <w:proofErr w:type="spellStart"/>
      <w:r w:rsidR="00B91E3E" w:rsidRPr="000F04C2">
        <w:rPr>
          <w:rFonts w:ascii="3DS V2" w:hAnsi="3DS V2" w:cs="Arial"/>
          <w:sz w:val="24"/>
          <w:szCs w:val="24"/>
        </w:rPr>
        <w:t>Electrical</w:t>
      </w:r>
      <w:proofErr w:type="spellEnd"/>
      <w:r w:rsidR="00B91E3E" w:rsidRPr="000F04C2">
        <w:rPr>
          <w:rFonts w:ascii="3DS V2" w:hAnsi="3DS V2" w:cs="Arial"/>
          <w:sz w:val="24"/>
          <w:szCs w:val="24"/>
        </w:rPr>
        <w:t xml:space="preserve"> </w:t>
      </w:r>
      <w:proofErr w:type="spellStart"/>
      <w:r w:rsidR="00B91E3E" w:rsidRPr="000F04C2">
        <w:rPr>
          <w:rFonts w:ascii="3DS V2" w:hAnsi="3DS V2" w:cs="Arial"/>
          <w:sz w:val="24"/>
          <w:szCs w:val="24"/>
        </w:rPr>
        <w:t>logical</w:t>
      </w:r>
      <w:proofErr w:type="spellEnd"/>
      <w:r w:rsidR="00B91E3E">
        <w:rPr>
          <w:rFonts w:ascii="3DS V2" w:hAnsi="3DS V2" w:cs="Arial"/>
          <w:sz w:val="24"/>
          <w:szCs w:val="24"/>
        </w:rPr>
        <w:t>. Elle est</w:t>
      </w:r>
      <w:r w:rsidRPr="00EC24CB">
        <w:rPr>
          <w:rFonts w:ascii="3DS V2" w:hAnsi="3DS V2" w:cs="Arial"/>
          <w:sz w:val="24"/>
          <w:szCs w:val="24"/>
        </w:rPr>
        <w:t xml:space="preserve"> composée de sept personnes : un manager et six développeurs. Parmi ces développeurs, trois sont basés à Dassault Systèmes Lyon,</w:t>
      </w:r>
      <w:r w:rsidR="00DF3B88">
        <w:rPr>
          <w:rFonts w:ascii="3DS V2" w:hAnsi="3DS V2" w:cs="Arial"/>
          <w:sz w:val="24"/>
          <w:szCs w:val="24"/>
        </w:rPr>
        <w:t xml:space="preserve"> </w:t>
      </w:r>
      <w:r w:rsidRPr="00EC24CB">
        <w:rPr>
          <w:rFonts w:ascii="3DS V2" w:hAnsi="3DS V2" w:cs="Arial"/>
          <w:sz w:val="24"/>
          <w:szCs w:val="24"/>
        </w:rPr>
        <w:t>tandis que les trois autres travaillent depuis la Belgique.</w:t>
      </w:r>
      <w:r w:rsidR="0094770E">
        <w:rPr>
          <w:rFonts w:ascii="3DS V2" w:hAnsi="3DS V2" w:cs="Arial"/>
          <w:sz w:val="24"/>
          <w:szCs w:val="24"/>
        </w:rPr>
        <w:t xml:space="preserve"> Le management d’équipe est au siège du Dassault Systèmes à Vélizy.</w:t>
      </w:r>
      <w:r w:rsidR="00D65C0F">
        <w:rPr>
          <w:rFonts w:ascii="3DS V2" w:hAnsi="3DS V2" w:cs="Arial"/>
          <w:sz w:val="24"/>
          <w:szCs w:val="24"/>
        </w:rPr>
        <w:t xml:space="preserve"> </w:t>
      </w:r>
      <w:r w:rsidR="0094770E">
        <w:rPr>
          <w:rFonts w:ascii="3DS V2" w:hAnsi="3DS V2" w:cs="Arial"/>
          <w:sz w:val="24"/>
          <w:szCs w:val="24"/>
        </w:rPr>
        <w:t>C</w:t>
      </w:r>
      <w:r w:rsidR="00B91E3E" w:rsidRPr="0094770E">
        <w:rPr>
          <w:rFonts w:ascii="3DS V2" w:hAnsi="3DS V2" w:cs="Arial"/>
          <w:sz w:val="24"/>
          <w:szCs w:val="24"/>
        </w:rPr>
        <w:t xml:space="preserve">ette organisation est possible </w:t>
      </w:r>
      <w:r w:rsidR="0094770E" w:rsidRPr="0094770E">
        <w:rPr>
          <w:rFonts w:ascii="3DS V2" w:hAnsi="3DS V2" w:cs="Arial"/>
          <w:sz w:val="24"/>
          <w:szCs w:val="24"/>
        </w:rPr>
        <w:t>grâce</w:t>
      </w:r>
      <w:r w:rsidR="00B91E3E" w:rsidRPr="0094770E">
        <w:rPr>
          <w:rFonts w:ascii="3DS V2" w:hAnsi="3DS V2" w:cs="Arial"/>
          <w:sz w:val="24"/>
          <w:szCs w:val="24"/>
        </w:rPr>
        <w:t xml:space="preserve"> </w:t>
      </w:r>
      <w:r w:rsidR="0094770E" w:rsidRPr="0094770E">
        <w:rPr>
          <w:rFonts w:ascii="3DS V2" w:hAnsi="3DS V2" w:cs="Arial"/>
          <w:sz w:val="24"/>
          <w:szCs w:val="24"/>
        </w:rPr>
        <w:t>aux outils</w:t>
      </w:r>
      <w:r w:rsidR="00B91E3E" w:rsidRPr="0094770E">
        <w:rPr>
          <w:rFonts w:ascii="3DS V2" w:hAnsi="3DS V2" w:cs="Arial"/>
          <w:sz w:val="24"/>
          <w:szCs w:val="24"/>
        </w:rPr>
        <w:t xml:space="preserve"> de collaboration à distance</w:t>
      </w:r>
      <w:r w:rsidR="00C01961">
        <w:rPr>
          <w:rFonts w:ascii="3DS V2" w:hAnsi="3DS V2" w:cs="Arial"/>
          <w:sz w:val="24"/>
          <w:szCs w:val="24"/>
        </w:rPr>
        <w:t>.</w:t>
      </w:r>
      <w:r w:rsidR="00B91E3E">
        <w:t> </w:t>
      </w:r>
    </w:p>
    <w:p w14:paraId="3DC1AB1E" w14:textId="19B6D871" w:rsidR="00A226CE" w:rsidRDefault="006909E5" w:rsidP="00266C9F">
      <w:pPr>
        <w:jc w:val="both"/>
        <w:rPr>
          <w:rFonts w:ascii="3DS V2" w:hAnsi="3DS V2"/>
        </w:rPr>
      </w:pPr>
      <w:r>
        <w:rPr>
          <w:rFonts w:ascii="3DS V2" w:hAnsi="3DS V2" w:cs="Arial"/>
          <w:sz w:val="24"/>
          <w:szCs w:val="24"/>
        </w:rPr>
        <w:t xml:space="preserve">Nous travaillons </w:t>
      </w:r>
      <w:r w:rsidR="00D65C0F">
        <w:rPr>
          <w:rFonts w:ascii="3DS V2" w:hAnsi="3DS V2" w:cs="Arial"/>
          <w:sz w:val="24"/>
          <w:szCs w:val="24"/>
        </w:rPr>
        <w:t xml:space="preserve">principalement </w:t>
      </w:r>
      <w:r>
        <w:rPr>
          <w:rFonts w:ascii="3DS V2" w:hAnsi="3DS V2" w:cs="Arial"/>
          <w:sz w:val="24"/>
          <w:szCs w:val="24"/>
        </w:rPr>
        <w:t xml:space="preserve">sur </w:t>
      </w:r>
      <w:r w:rsidR="008C0831">
        <w:rPr>
          <w:rFonts w:ascii="3DS V2" w:hAnsi="3DS V2" w:cs="Arial"/>
          <w:sz w:val="24"/>
          <w:szCs w:val="24"/>
        </w:rPr>
        <w:t>des</w:t>
      </w:r>
      <w:r>
        <w:rPr>
          <w:rFonts w:ascii="3DS V2" w:hAnsi="3DS V2" w:cs="Arial"/>
          <w:sz w:val="24"/>
          <w:szCs w:val="24"/>
        </w:rPr>
        <w:t xml:space="preserve"> machine</w:t>
      </w:r>
      <w:r w:rsidR="00023398">
        <w:rPr>
          <w:rFonts w:ascii="3DS V2" w:hAnsi="3DS V2" w:cs="Arial"/>
          <w:sz w:val="24"/>
          <w:szCs w:val="24"/>
        </w:rPr>
        <w:t>s</w:t>
      </w:r>
      <w:r>
        <w:rPr>
          <w:rFonts w:ascii="3DS V2" w:hAnsi="3DS V2" w:cs="Arial"/>
          <w:sz w:val="24"/>
          <w:szCs w:val="24"/>
        </w:rPr>
        <w:t xml:space="preserve"> à distance qui se situe</w:t>
      </w:r>
      <w:r w:rsidR="008C0831">
        <w:rPr>
          <w:rFonts w:ascii="3DS V2" w:hAnsi="3DS V2" w:cs="Arial"/>
          <w:sz w:val="24"/>
          <w:szCs w:val="24"/>
        </w:rPr>
        <w:t>nt</w:t>
      </w:r>
      <w:r>
        <w:rPr>
          <w:rFonts w:ascii="3DS V2" w:hAnsi="3DS V2" w:cs="Arial"/>
          <w:sz w:val="24"/>
          <w:szCs w:val="24"/>
        </w:rPr>
        <w:t xml:space="preserve"> dans le siège social de Dassault Systèmes à Vélizy–Villacoublay. </w:t>
      </w:r>
      <w:r w:rsidR="00A10866">
        <w:rPr>
          <w:rFonts w:ascii="3DS V2" w:hAnsi="3DS V2" w:cs="Arial"/>
          <w:sz w:val="24"/>
          <w:szCs w:val="24"/>
        </w:rPr>
        <w:t>Nous sommes</w:t>
      </w:r>
      <w:r w:rsidR="00A226CE" w:rsidRPr="00EC24CB">
        <w:rPr>
          <w:rFonts w:ascii="3DS V2" w:hAnsi="3DS V2" w:cs="Arial"/>
          <w:sz w:val="24"/>
          <w:szCs w:val="24"/>
        </w:rPr>
        <w:t xml:space="preserve"> sous la supervision de notre manager qui coordonne les projets et assure la cohérence des développements.</w:t>
      </w:r>
    </w:p>
    <w:p w14:paraId="64852A4E" w14:textId="6358D0F4" w:rsidR="0041418D" w:rsidRPr="0040636C" w:rsidRDefault="00F9561E" w:rsidP="0041418D">
      <w:pPr>
        <w:pStyle w:val="NormalWeb"/>
        <w:keepNext/>
        <w:rPr>
          <w:lang w:val="fr-FR"/>
        </w:rPr>
      </w:pPr>
      <w:r w:rsidRPr="0041418D">
        <w:rPr>
          <w:rFonts w:ascii="3DS V2" w:hAnsi="3DS V2"/>
          <w:noProof/>
        </w:rPr>
        <w:lastRenderedPageBreak/>
        <w:drawing>
          <wp:anchor distT="0" distB="0" distL="114300" distR="114300" simplePos="0" relativeHeight="251681280" behindDoc="0" locked="0" layoutInCell="1" allowOverlap="1" wp14:anchorId="099A4AD4" wp14:editId="05F0C8A6">
            <wp:simplePos x="0" y="0"/>
            <wp:positionH relativeFrom="margin">
              <wp:posOffset>-322338</wp:posOffset>
            </wp:positionH>
            <wp:positionV relativeFrom="paragraph">
              <wp:posOffset>254</wp:posOffset>
            </wp:positionV>
            <wp:extent cx="6586233" cy="8193024"/>
            <wp:effectExtent l="0" t="0" r="508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86233" cy="8193024"/>
                    </a:xfrm>
                    <a:prstGeom prst="rect">
                      <a:avLst/>
                    </a:prstGeom>
                  </pic:spPr>
                </pic:pic>
              </a:graphicData>
            </a:graphic>
            <wp14:sizeRelH relativeFrom="page">
              <wp14:pctWidth>0</wp14:pctWidth>
            </wp14:sizeRelH>
            <wp14:sizeRelV relativeFrom="page">
              <wp14:pctHeight>0</wp14:pctHeight>
            </wp14:sizeRelV>
          </wp:anchor>
        </w:drawing>
      </w:r>
    </w:p>
    <w:p w14:paraId="5B5C3E3A" w14:textId="5BA9AF39" w:rsidR="001F4B51" w:rsidRDefault="0041418D" w:rsidP="0041418D">
      <w:pPr>
        <w:pStyle w:val="Lgende"/>
        <w:jc w:val="center"/>
        <w:rPr>
          <w:noProof/>
        </w:rPr>
      </w:pPr>
      <w:r>
        <w:t xml:space="preserve">Figure </w:t>
      </w:r>
      <w:fldSimple w:instr=" SEQ Figure \* ARABIC ">
        <w:r w:rsidR="009C3AE0">
          <w:rPr>
            <w:noProof/>
          </w:rPr>
          <w:t>2</w:t>
        </w:r>
      </w:fldSimple>
      <w:r>
        <w:t xml:space="preserve"> : Chiffres Clés</w:t>
      </w:r>
      <w:r w:rsidR="007C58D1">
        <w:t xml:space="preserve"> de Dassault Systèmes</w:t>
      </w:r>
      <w:r>
        <w:rPr>
          <w:noProof/>
        </w:rPr>
        <w:t xml:space="preserve"> 202</w:t>
      </w:r>
      <w:r w:rsidR="007C58D1">
        <w:rPr>
          <w:noProof/>
        </w:rPr>
        <w:t>4</w:t>
      </w:r>
    </w:p>
    <w:p w14:paraId="5335C742" w14:textId="669AC40D" w:rsidR="001C2DF2" w:rsidRPr="001F4B51" w:rsidRDefault="001F4B51" w:rsidP="001F4B51">
      <w:pPr>
        <w:rPr>
          <w:i/>
          <w:iCs/>
          <w:noProof/>
          <w:color w:val="001871" w:themeColor="text2"/>
          <w:sz w:val="18"/>
          <w:szCs w:val="18"/>
        </w:rPr>
      </w:pPr>
      <w:r>
        <w:rPr>
          <w:noProof/>
        </w:rPr>
        <w:lastRenderedPageBreak/>
        <w:br w:type="page"/>
      </w:r>
      <w:r w:rsidR="00540B43" w:rsidRPr="001C2DF2">
        <w:rPr>
          <w:rFonts w:ascii="3DS V2" w:hAnsi="3DS V2"/>
          <w:noProof/>
        </w:rPr>
        <w:drawing>
          <wp:anchor distT="0" distB="0" distL="114300" distR="114300" simplePos="0" relativeHeight="251682304" behindDoc="1" locked="0" layoutInCell="1" allowOverlap="1" wp14:anchorId="1A30DB1A" wp14:editId="6350A246">
            <wp:simplePos x="0" y="0"/>
            <wp:positionH relativeFrom="column">
              <wp:posOffset>-504825</wp:posOffset>
            </wp:positionH>
            <wp:positionV relativeFrom="page">
              <wp:posOffset>1316355</wp:posOffset>
            </wp:positionV>
            <wp:extent cx="6949440" cy="7797165"/>
            <wp:effectExtent l="0" t="0" r="0" b="0"/>
            <wp:wrapTight wrapText="bothSides">
              <wp:wrapPolygon edited="0">
                <wp:start x="0" y="0"/>
                <wp:lineTo x="0" y="21531"/>
                <wp:lineTo x="21375" y="21531"/>
                <wp:lineTo x="2137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t="3003" r="-1390"/>
                    <a:stretch/>
                  </pic:blipFill>
                  <pic:spPr bwMode="auto">
                    <a:xfrm>
                      <a:off x="0" y="0"/>
                      <a:ext cx="6949440" cy="779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2DF2">
        <w:rPr>
          <w:noProof/>
        </w:rPr>
        <mc:AlternateContent>
          <mc:Choice Requires="wps">
            <w:drawing>
              <wp:anchor distT="0" distB="0" distL="114300" distR="114300" simplePos="0" relativeHeight="251693568" behindDoc="0" locked="0" layoutInCell="1" allowOverlap="1" wp14:anchorId="221D47A3" wp14:editId="6BB7E4E2">
                <wp:simplePos x="0" y="0"/>
                <wp:positionH relativeFrom="margin">
                  <wp:posOffset>1500175</wp:posOffset>
                </wp:positionH>
                <wp:positionV relativeFrom="paragraph">
                  <wp:posOffset>7402703</wp:posOffset>
                </wp:positionV>
                <wp:extent cx="1375257" cy="270561"/>
                <wp:effectExtent l="0" t="0" r="15875" b="15240"/>
                <wp:wrapNone/>
                <wp:docPr id="22" name="Rectangle 22"/>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F1F597" id="Rectangle 22" o:spid="_x0000_s1026" style="position:absolute;margin-left:118.1pt;margin-top:582.9pt;width:108.3pt;height:21.3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91520" behindDoc="0" locked="0" layoutInCell="1" allowOverlap="1" wp14:anchorId="12B70669" wp14:editId="6410F274">
                <wp:simplePos x="0" y="0"/>
                <wp:positionH relativeFrom="margin">
                  <wp:posOffset>1478229</wp:posOffset>
                </wp:positionH>
                <wp:positionV relativeFrom="paragraph">
                  <wp:posOffset>5844565</wp:posOffset>
                </wp:positionV>
                <wp:extent cx="1375257" cy="270561"/>
                <wp:effectExtent l="0" t="0" r="15875" b="15240"/>
                <wp:wrapNone/>
                <wp:docPr id="21" name="Rectangle 21"/>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763DB" id="Rectangle 21" o:spid="_x0000_s1026" style="position:absolute;margin-left:116.4pt;margin-top:460.2pt;width:108.3pt;height:21.3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9472" behindDoc="0" locked="0" layoutInCell="1" allowOverlap="1" wp14:anchorId="795C4556" wp14:editId="5A14CE90">
                <wp:simplePos x="0" y="0"/>
                <wp:positionH relativeFrom="margin">
                  <wp:posOffset>1522121</wp:posOffset>
                </wp:positionH>
                <wp:positionV relativeFrom="paragraph">
                  <wp:posOffset>4630242</wp:posOffset>
                </wp:positionV>
                <wp:extent cx="1375257" cy="270561"/>
                <wp:effectExtent l="0" t="0" r="15875" b="15240"/>
                <wp:wrapNone/>
                <wp:docPr id="20" name="Rectangle 20"/>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E9599C" id="Rectangle 20" o:spid="_x0000_s1026" style="position:absolute;margin-left:119.85pt;margin-top:364.6pt;width:108.3pt;height:21.3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7424" behindDoc="0" locked="0" layoutInCell="1" allowOverlap="1" wp14:anchorId="64E1D8EA" wp14:editId="5E4EE2C3">
                <wp:simplePos x="0" y="0"/>
                <wp:positionH relativeFrom="margin">
                  <wp:posOffset>1544066</wp:posOffset>
                </wp:positionH>
                <wp:positionV relativeFrom="paragraph">
                  <wp:posOffset>3393973</wp:posOffset>
                </wp:positionV>
                <wp:extent cx="1375257" cy="270561"/>
                <wp:effectExtent l="0" t="0" r="15875" b="15240"/>
                <wp:wrapNone/>
                <wp:docPr id="19" name="Rectangle 19"/>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19018" id="Rectangle 19" o:spid="_x0000_s1026" style="position:absolute;margin-left:121.6pt;margin-top:267.25pt;width:108.3pt;height:21.3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5376" behindDoc="0" locked="0" layoutInCell="1" allowOverlap="1" wp14:anchorId="52778098" wp14:editId="27BBA8F9">
                <wp:simplePos x="0" y="0"/>
                <wp:positionH relativeFrom="margin">
                  <wp:posOffset>1521562</wp:posOffset>
                </wp:positionH>
                <wp:positionV relativeFrom="paragraph">
                  <wp:posOffset>2018994</wp:posOffset>
                </wp:positionV>
                <wp:extent cx="1375257" cy="270561"/>
                <wp:effectExtent l="0" t="0" r="15875" b="15240"/>
                <wp:wrapNone/>
                <wp:docPr id="18" name="Rectangle 18"/>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DD561" id="Rectangle 18" o:spid="_x0000_s1026" style="position:absolute;margin-left:119.8pt;margin-top:159pt;width:108.3pt;height:21.3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4352" behindDoc="1" locked="0" layoutInCell="1" allowOverlap="1" wp14:anchorId="3AEF54C1" wp14:editId="7A48BEF1">
                <wp:simplePos x="0" y="0"/>
                <wp:positionH relativeFrom="column">
                  <wp:posOffset>-504190</wp:posOffset>
                </wp:positionH>
                <wp:positionV relativeFrom="paragraph">
                  <wp:posOffset>8256270</wp:posOffset>
                </wp:positionV>
                <wp:extent cx="6854190" cy="635"/>
                <wp:effectExtent l="0" t="0" r="0" b="0"/>
                <wp:wrapTight wrapText="bothSides">
                  <wp:wrapPolygon edited="0">
                    <wp:start x="0" y="0"/>
                    <wp:lineTo x="0" y="21600"/>
                    <wp:lineTo x="21600" y="21600"/>
                    <wp:lineTo x="21600" y="0"/>
                  </wp:wrapPolygon>
                </wp:wrapTight>
                <wp:docPr id="17" name="Zone de texte 17"/>
                <wp:cNvGraphicFramePr/>
                <a:graphic xmlns:a="http://schemas.openxmlformats.org/drawingml/2006/main">
                  <a:graphicData uri="http://schemas.microsoft.com/office/word/2010/wordprocessingShape">
                    <wps:wsp>
                      <wps:cNvSpPr txBox="1"/>
                      <wps:spPr>
                        <a:xfrm>
                          <a:off x="0" y="0"/>
                          <a:ext cx="6854190" cy="635"/>
                        </a:xfrm>
                        <a:prstGeom prst="rect">
                          <a:avLst/>
                        </a:prstGeom>
                        <a:solidFill>
                          <a:prstClr val="white"/>
                        </a:solidFill>
                        <a:ln>
                          <a:noFill/>
                        </a:ln>
                      </wps:spPr>
                      <wps:txbx>
                        <w:txbxContent>
                          <w:p w14:paraId="4C2B4B90" w14:textId="3F339763" w:rsidR="001C2DF2" w:rsidRPr="00381802" w:rsidRDefault="001C2DF2" w:rsidP="001C2DF2">
                            <w:pPr>
                              <w:pStyle w:val="Lgende"/>
                              <w:jc w:val="center"/>
                              <w:rPr>
                                <w:rFonts w:ascii="3DS V2" w:hAnsi="3DS V2"/>
                                <w:b/>
                                <w:bCs/>
                                <w:color w:val="005386"/>
                                <w:sz w:val="22"/>
                                <w:szCs w:val="22"/>
                              </w:rPr>
                            </w:pPr>
                            <w:r>
                              <w:t xml:space="preserve">Figure </w:t>
                            </w:r>
                            <w:fldSimple w:instr=" SEQ Figure \* ARABIC ">
                              <w:r w:rsidR="009C3AE0">
                                <w:rPr>
                                  <w:noProof/>
                                </w:rPr>
                                <w:t>3</w:t>
                              </w:r>
                            </w:fldSimple>
                            <w:r>
                              <w:t xml:space="preserve"> : </w:t>
                            </w:r>
                            <w:r w:rsidR="00561ADD">
                              <w:t>Ressources et captal</w:t>
                            </w:r>
                            <w:r>
                              <w:t xml:space="preserve">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F54C1" id="Zone de texte 17" o:spid="_x0000_s1027" type="#_x0000_t202" style="position:absolute;margin-left:-39.7pt;margin-top:650.1pt;width:539.7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HQGAIAAD8EAAAOAAAAZHJzL2Uyb0RvYy54bWysU8Fu2zAMvQ/YPwi6L066Nei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75zfWn2WcKSYrNP1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" stroked="f">
                <v:textbox style="mso-fit-shape-to-text:t" inset="0,0,0,0">
                  <w:txbxContent>
                    <w:p w14:paraId="4C2B4B90" w14:textId="3F339763" w:rsidR="001C2DF2" w:rsidRPr="00381802" w:rsidRDefault="001C2DF2" w:rsidP="001C2DF2">
                      <w:pPr>
                        <w:pStyle w:val="Lgende"/>
                        <w:jc w:val="center"/>
                        <w:rPr>
                          <w:rFonts w:ascii="3DS V2" w:hAnsi="3DS V2"/>
                          <w:b/>
                          <w:bCs/>
                          <w:color w:val="005386"/>
                          <w:sz w:val="22"/>
                          <w:szCs w:val="22"/>
                        </w:rPr>
                      </w:pPr>
                      <w:r>
                        <w:t xml:space="preserve">Figure </w:t>
                      </w:r>
                      <w:fldSimple w:instr=" SEQ Figure \* ARABIC ">
                        <w:r w:rsidR="009C3AE0">
                          <w:rPr>
                            <w:noProof/>
                          </w:rPr>
                          <w:t>3</w:t>
                        </w:r>
                      </w:fldSimple>
                      <w:r>
                        <w:t xml:space="preserve"> : </w:t>
                      </w:r>
                      <w:r w:rsidR="00561ADD">
                        <w:t>Ressources et captal</w:t>
                      </w:r>
                      <w:r>
                        <w:t xml:space="preserve"> de Dassault Systèmes</w:t>
                      </w:r>
                    </w:p>
                  </w:txbxContent>
                </v:textbox>
                <w10:wrap type="tight"/>
              </v:shape>
            </w:pict>
          </mc:Fallback>
        </mc:AlternateContent>
      </w:r>
    </w:p>
    <w:p w14:paraId="74D5872F" w14:textId="2BE51FE3" w:rsidR="00540B43" w:rsidRDefault="00125079">
      <w:pPr>
        <w:rPr>
          <w:rFonts w:ascii="3DS V2" w:eastAsiaTheme="majorEastAsia" w:hAnsi="3DS V2" w:cstheme="majorBidi"/>
          <w:b/>
          <w:bCs/>
          <w:color w:val="005386"/>
        </w:rPr>
      </w:pPr>
      <w:r w:rsidRPr="00540B43">
        <w:rPr>
          <w:rFonts w:ascii="3DS V2" w:hAnsi="3DS V2"/>
          <w:noProof/>
        </w:rPr>
        <w:lastRenderedPageBreak/>
        <w:drawing>
          <wp:anchor distT="0" distB="0" distL="114300" distR="114300" simplePos="0" relativeHeight="251694592" behindDoc="1" locked="0" layoutInCell="1" allowOverlap="1" wp14:anchorId="0238EC32" wp14:editId="66861695">
            <wp:simplePos x="0" y="0"/>
            <wp:positionH relativeFrom="column">
              <wp:posOffset>-396240</wp:posOffset>
            </wp:positionH>
            <wp:positionV relativeFrom="page">
              <wp:posOffset>1322070</wp:posOffset>
            </wp:positionV>
            <wp:extent cx="6670040" cy="7365365"/>
            <wp:effectExtent l="0" t="0" r="0" b="6985"/>
            <wp:wrapTight wrapText="bothSides">
              <wp:wrapPolygon edited="0">
                <wp:start x="0" y="112"/>
                <wp:lineTo x="0" y="21565"/>
                <wp:lineTo x="21530" y="21565"/>
                <wp:lineTo x="21530" y="112"/>
                <wp:lineTo x="0" y="112"/>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074" r="10232" b="-1"/>
                    <a:stretch/>
                  </pic:blipFill>
                  <pic:spPr bwMode="auto">
                    <a:xfrm>
                      <a:off x="0" y="0"/>
                      <a:ext cx="6670040" cy="736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0B43">
        <w:rPr>
          <w:noProof/>
        </w:rPr>
        <mc:AlternateContent>
          <mc:Choice Requires="wps">
            <w:drawing>
              <wp:anchor distT="0" distB="0" distL="114300" distR="114300" simplePos="0" relativeHeight="251696640" behindDoc="1" locked="0" layoutInCell="1" allowOverlap="1" wp14:anchorId="1CE18BE3" wp14:editId="554DEF06">
                <wp:simplePos x="0" y="0"/>
                <wp:positionH relativeFrom="column">
                  <wp:posOffset>-459766</wp:posOffset>
                </wp:positionH>
                <wp:positionV relativeFrom="paragraph">
                  <wp:posOffset>8031125</wp:posOffset>
                </wp:positionV>
                <wp:extent cx="6670040" cy="635"/>
                <wp:effectExtent l="0" t="0" r="0" b="0"/>
                <wp:wrapTight wrapText="bothSides">
                  <wp:wrapPolygon edited="0">
                    <wp:start x="0" y="0"/>
                    <wp:lineTo x="0" y="21600"/>
                    <wp:lineTo x="21600" y="21600"/>
                    <wp:lineTo x="21600" y="0"/>
                  </wp:wrapPolygon>
                </wp:wrapTight>
                <wp:docPr id="24" name="Zone de texte 24"/>
                <wp:cNvGraphicFramePr/>
                <a:graphic xmlns:a="http://schemas.openxmlformats.org/drawingml/2006/main">
                  <a:graphicData uri="http://schemas.microsoft.com/office/word/2010/wordprocessingShape">
                    <wps:wsp>
                      <wps:cNvSpPr txBox="1"/>
                      <wps:spPr>
                        <a:xfrm>
                          <a:off x="0" y="0"/>
                          <a:ext cx="6670040" cy="635"/>
                        </a:xfrm>
                        <a:prstGeom prst="rect">
                          <a:avLst/>
                        </a:prstGeom>
                        <a:solidFill>
                          <a:prstClr val="white"/>
                        </a:solidFill>
                        <a:ln>
                          <a:noFill/>
                        </a:ln>
                      </wps:spPr>
                      <wps:txbx>
                        <w:txbxContent>
                          <w:p w14:paraId="5E562B2B" w14:textId="30D83FB6" w:rsidR="00540B43" w:rsidRPr="00F91AFF" w:rsidRDefault="00540B43" w:rsidP="00540B43">
                            <w:pPr>
                              <w:pStyle w:val="Lgende"/>
                              <w:jc w:val="center"/>
                              <w:rPr>
                                <w:rFonts w:ascii="3DS V2" w:hAnsi="3DS V2"/>
                              </w:rPr>
                            </w:pPr>
                            <w:r>
                              <w:t xml:space="preserve">Figure </w:t>
                            </w:r>
                            <w:fldSimple w:instr=" SEQ Figure \* ARABIC ">
                              <w:r w:rsidR="009C3AE0">
                                <w:rPr>
                                  <w:noProof/>
                                </w:rPr>
                                <w:t>4</w:t>
                              </w:r>
                            </w:fldSimple>
                            <w:r>
                              <w:t xml:space="preserve"> : Modèle d'affaires &amp; Valeur créée et partagée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18BE3" id="Zone de texte 24" o:spid="_x0000_s1028" type="#_x0000_t202" style="position:absolute;margin-left:-36.2pt;margin-top:632.35pt;width:525.2pt;height:.0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" stroked="f">
                <v:textbox style="mso-fit-shape-to-text:t" inset="0,0,0,0">
                  <w:txbxContent>
                    <w:p w14:paraId="5E562B2B" w14:textId="30D83FB6" w:rsidR="00540B43" w:rsidRPr="00F91AFF" w:rsidRDefault="00540B43" w:rsidP="00540B43">
                      <w:pPr>
                        <w:pStyle w:val="Lgende"/>
                        <w:jc w:val="center"/>
                        <w:rPr>
                          <w:rFonts w:ascii="3DS V2" w:hAnsi="3DS V2"/>
                        </w:rPr>
                      </w:pPr>
                      <w:r>
                        <w:t xml:space="preserve">Figure </w:t>
                      </w:r>
                      <w:fldSimple w:instr=" SEQ Figure \* ARABIC ">
                        <w:r w:rsidR="009C3AE0">
                          <w:rPr>
                            <w:noProof/>
                          </w:rPr>
                          <w:t>4</w:t>
                        </w:r>
                      </w:fldSimple>
                      <w:r>
                        <w:t xml:space="preserve"> : Modèle d'affaires &amp; Valeur créée et partagée</w:t>
                      </w:r>
                    </w:p>
                  </w:txbxContent>
                </v:textbox>
                <w10:wrap type="tight"/>
              </v:shape>
            </w:pict>
          </mc:Fallback>
        </mc:AlternateContent>
      </w:r>
      <w:r w:rsidR="00540B43">
        <w:rPr>
          <w:rFonts w:ascii="3DS V2" w:hAnsi="3DS V2"/>
        </w:rPr>
        <w:br w:type="page"/>
      </w:r>
    </w:p>
    <w:p w14:paraId="72D0874B" w14:textId="34444D5F" w:rsidR="00F555FD" w:rsidRPr="00F555FD" w:rsidRDefault="00BF32EC" w:rsidP="00F555FD">
      <w:pPr>
        <w:pStyle w:val="PartTitle"/>
        <w:jc w:val="left"/>
        <w:rPr>
          <w:rFonts w:ascii="3DS V2" w:hAnsi="3DS V2"/>
          <w:b/>
          <w:bCs w:val="0"/>
          <w:color w:val="005386"/>
          <w:sz w:val="56"/>
          <w:szCs w:val="56"/>
          <w:lang w:val="fr-FR"/>
        </w:rPr>
      </w:pPr>
      <w:bookmarkStart w:id="20" w:name="_Toc206168771"/>
      <w:r w:rsidRPr="003C3B30">
        <w:rPr>
          <w:rFonts w:ascii="3DS V2" w:hAnsi="3DS V2"/>
          <w:b/>
          <w:bCs w:val="0"/>
          <w:color w:val="005386"/>
          <w:sz w:val="56"/>
          <w:szCs w:val="56"/>
          <w:lang w:val="fr-FR"/>
        </w:rPr>
        <w:lastRenderedPageBreak/>
        <w:t>Mission du stage</w:t>
      </w:r>
      <w:bookmarkEnd w:id="20"/>
    </w:p>
    <w:p w14:paraId="11C6A2DF" w14:textId="236699E2" w:rsidR="003331CA" w:rsidRDefault="003331CA" w:rsidP="003331CA">
      <w:pPr>
        <w:pStyle w:val="Titre2"/>
        <w:rPr>
          <w:rFonts w:ascii="3DS V2" w:hAnsi="3DS V2" w:cs="Arial"/>
          <w:sz w:val="40"/>
          <w:szCs w:val="40"/>
        </w:rPr>
      </w:pPr>
      <w:bookmarkStart w:id="21" w:name="_Toc206168772"/>
      <w:r>
        <w:rPr>
          <w:rFonts w:ascii="3DS V2" w:hAnsi="3DS V2" w:cs="Arial"/>
          <w:sz w:val="40"/>
          <w:szCs w:val="40"/>
        </w:rPr>
        <w:t>Contexte</w:t>
      </w:r>
      <w:bookmarkEnd w:id="21"/>
    </w:p>
    <w:p w14:paraId="6D6EB099" w14:textId="2CCD6BC0" w:rsidR="008313A3" w:rsidRDefault="008313A3" w:rsidP="008E4DF7">
      <w:pPr>
        <w:spacing w:line="240" w:lineRule="auto"/>
        <w:jc w:val="both"/>
        <w:rPr>
          <w:rFonts w:ascii="3DS V2" w:hAnsi="3DS V2" w:cs="Arial"/>
          <w:sz w:val="24"/>
          <w:szCs w:val="24"/>
        </w:rPr>
      </w:pPr>
      <w:r>
        <w:rPr>
          <w:rFonts w:ascii="3DS V2" w:hAnsi="3DS V2" w:cs="Arial"/>
          <w:sz w:val="24"/>
          <w:szCs w:val="24"/>
        </w:rPr>
        <w:t>Avec l’évolution rapide de la technologie, l</w:t>
      </w:r>
      <w:r w:rsidR="008E4DF7">
        <w:rPr>
          <w:rFonts w:ascii="3DS V2" w:hAnsi="3DS V2" w:cs="Arial"/>
          <w:sz w:val="24"/>
          <w:szCs w:val="24"/>
        </w:rPr>
        <w:t xml:space="preserve">e </w:t>
      </w:r>
      <w:r>
        <w:rPr>
          <w:rFonts w:ascii="3DS V2" w:hAnsi="3DS V2" w:cs="Arial"/>
          <w:sz w:val="24"/>
          <w:szCs w:val="24"/>
        </w:rPr>
        <w:t xml:space="preserve">rôle du </w:t>
      </w:r>
      <w:r w:rsidR="008E4DF7">
        <w:rPr>
          <w:rFonts w:ascii="3DS V2" w:hAnsi="3DS V2" w:cs="Arial"/>
          <w:sz w:val="24"/>
          <w:szCs w:val="24"/>
        </w:rPr>
        <w:t xml:space="preserve">système </w:t>
      </w:r>
      <w:r>
        <w:rPr>
          <w:rFonts w:ascii="3DS V2" w:hAnsi="3DS V2" w:cs="Arial"/>
          <w:sz w:val="24"/>
          <w:szCs w:val="24"/>
        </w:rPr>
        <w:t>électrique dans le domaine d</w:t>
      </w:r>
      <w:r w:rsidR="000F04C2">
        <w:rPr>
          <w:rFonts w:ascii="3DS V2" w:hAnsi="3DS V2" w:cs="Arial"/>
          <w:sz w:val="24"/>
          <w:szCs w:val="24"/>
        </w:rPr>
        <w:t>e l’</w:t>
      </w:r>
      <w:r>
        <w:rPr>
          <w:rFonts w:ascii="3DS V2" w:hAnsi="3DS V2" w:cs="Arial"/>
          <w:sz w:val="24"/>
          <w:szCs w:val="24"/>
        </w:rPr>
        <w:t>aéronautique et d</w:t>
      </w:r>
      <w:r w:rsidR="000F04C2">
        <w:rPr>
          <w:rFonts w:ascii="3DS V2" w:hAnsi="3DS V2" w:cs="Arial"/>
          <w:sz w:val="24"/>
          <w:szCs w:val="24"/>
        </w:rPr>
        <w:t>e l</w:t>
      </w:r>
      <w:r>
        <w:rPr>
          <w:rFonts w:ascii="3DS V2" w:hAnsi="3DS V2" w:cs="Arial"/>
          <w:sz w:val="24"/>
          <w:szCs w:val="24"/>
        </w:rPr>
        <w:t xml:space="preserve">’automobile a profondément changé. </w:t>
      </w:r>
      <w:r w:rsidR="00D01387">
        <w:rPr>
          <w:rFonts w:ascii="3DS V2" w:hAnsi="3DS V2" w:cs="Arial"/>
          <w:sz w:val="24"/>
          <w:szCs w:val="24"/>
        </w:rPr>
        <w:t>Ces systèmes</w:t>
      </w:r>
      <w:r>
        <w:rPr>
          <w:rFonts w:ascii="3DS V2" w:hAnsi="3DS V2" w:cs="Arial"/>
          <w:sz w:val="24"/>
          <w:szCs w:val="24"/>
        </w:rPr>
        <w:t xml:space="preserve"> sont aujourd’hui devenus une partie indispensable </w:t>
      </w:r>
      <w:r w:rsidR="0019475B">
        <w:rPr>
          <w:rFonts w:ascii="3DS V2" w:hAnsi="3DS V2" w:cs="Arial"/>
          <w:sz w:val="24"/>
          <w:szCs w:val="24"/>
        </w:rPr>
        <w:t>pour les</w:t>
      </w:r>
      <w:r>
        <w:rPr>
          <w:rFonts w:ascii="3DS V2" w:hAnsi="3DS V2" w:cs="Arial"/>
          <w:sz w:val="24"/>
          <w:szCs w:val="24"/>
        </w:rPr>
        <w:t xml:space="preserve"> machines. Ce changement s’accompagne d’une complexité et </w:t>
      </w:r>
      <w:r w:rsidR="006E7408">
        <w:rPr>
          <w:rFonts w:ascii="3DS V2" w:hAnsi="3DS V2" w:cs="Arial"/>
          <w:sz w:val="24"/>
          <w:szCs w:val="24"/>
        </w:rPr>
        <w:t>d’</w:t>
      </w:r>
      <w:r>
        <w:rPr>
          <w:rFonts w:ascii="3DS V2" w:hAnsi="3DS V2" w:cs="Arial"/>
          <w:sz w:val="24"/>
          <w:szCs w:val="24"/>
        </w:rPr>
        <w:t>une puissance croissante des systèmes électriques.</w:t>
      </w:r>
    </w:p>
    <w:p w14:paraId="4FDF9D1E" w14:textId="2DD1AE4C" w:rsidR="008313A3" w:rsidRDefault="008313A3" w:rsidP="008313A3">
      <w:pPr>
        <w:keepNext/>
        <w:spacing w:line="240" w:lineRule="auto"/>
        <w:jc w:val="center"/>
      </w:pPr>
      <w:r w:rsidRPr="008313A3">
        <w:rPr>
          <w:rFonts w:ascii="3DS V2" w:hAnsi="3DS V2" w:cs="Arial"/>
          <w:noProof/>
          <w:sz w:val="24"/>
          <w:szCs w:val="24"/>
        </w:rPr>
        <w:drawing>
          <wp:inline distT="0" distB="0" distL="0" distR="0" wp14:anchorId="51719DA0" wp14:editId="738D6D71">
            <wp:extent cx="3685264" cy="2726589"/>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5264" cy="2726589"/>
                    </a:xfrm>
                    <a:prstGeom prst="rect">
                      <a:avLst/>
                    </a:prstGeom>
                  </pic:spPr>
                </pic:pic>
              </a:graphicData>
            </a:graphic>
          </wp:inline>
        </w:drawing>
      </w:r>
    </w:p>
    <w:p w14:paraId="01A5AE31" w14:textId="4849C5B0" w:rsidR="008E4DF7" w:rsidRPr="008E4DF7" w:rsidRDefault="008313A3" w:rsidP="008313A3">
      <w:pPr>
        <w:pStyle w:val="Lgende"/>
        <w:jc w:val="center"/>
        <w:rPr>
          <w:rFonts w:ascii="3DS V2" w:hAnsi="3DS V2" w:cs="Arial"/>
          <w:sz w:val="24"/>
          <w:szCs w:val="24"/>
        </w:rPr>
      </w:pPr>
      <w:r>
        <w:t xml:space="preserve">Figure </w:t>
      </w:r>
      <w:fldSimple w:instr=" SEQ Figure \* ARABIC ">
        <w:r w:rsidR="009C3AE0">
          <w:rPr>
            <w:noProof/>
          </w:rPr>
          <w:t>5</w:t>
        </w:r>
      </w:fldSimple>
      <w:r>
        <w:t xml:space="preserve"> : Evolution de la puissance électrique installée</w:t>
      </w:r>
      <w:r w:rsidR="0025207B">
        <w:t xml:space="preserve"> chez Airbus</w:t>
      </w:r>
    </w:p>
    <w:p w14:paraId="2EF5A334" w14:textId="2B15AB9E" w:rsidR="008313A3" w:rsidRPr="008313A3" w:rsidRDefault="005C2170" w:rsidP="008313A3">
      <w:pPr>
        <w:spacing w:line="240" w:lineRule="auto"/>
        <w:jc w:val="both"/>
        <w:rPr>
          <w:rFonts w:ascii="3DS V2" w:hAnsi="3DS V2" w:cs="Arial"/>
          <w:sz w:val="24"/>
          <w:szCs w:val="24"/>
        </w:rPr>
      </w:pPr>
      <w:r>
        <w:rPr>
          <w:noProof/>
        </w:rPr>
        <w:drawing>
          <wp:anchor distT="0" distB="0" distL="114300" distR="114300" simplePos="0" relativeHeight="251855360" behindDoc="0" locked="0" layoutInCell="1" allowOverlap="1" wp14:anchorId="5B59A82F" wp14:editId="091FC0D4">
            <wp:simplePos x="0" y="0"/>
            <wp:positionH relativeFrom="margin">
              <wp:posOffset>797560</wp:posOffset>
            </wp:positionH>
            <wp:positionV relativeFrom="paragraph">
              <wp:posOffset>1470025</wp:posOffset>
            </wp:positionV>
            <wp:extent cx="4135755" cy="2106930"/>
            <wp:effectExtent l="0" t="0" r="0" b="7620"/>
            <wp:wrapSquare wrapText="bothSides"/>
            <wp:docPr id="56325" name="Picture 4" descr="C:\Documents and Settings\TO27947\Desktop\A340-600_WS.tif">
              <a:extLst xmlns:a="http://schemas.openxmlformats.org/drawingml/2006/main">
                <a:ext uri="{FF2B5EF4-FFF2-40B4-BE49-F238E27FC236}">
                  <a16:creationId xmlns:a16="http://schemas.microsoft.com/office/drawing/2014/main" id="{603A97BC-B244-45D9-8B82-C9F3BD95C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5" name="Picture 4" descr="C:\Documents and Settings\TO27947\Desktop\A340-600_WS.tif">
                      <a:extLst>
                        <a:ext uri="{FF2B5EF4-FFF2-40B4-BE49-F238E27FC236}">
                          <a16:creationId xmlns:a16="http://schemas.microsoft.com/office/drawing/2014/main" id="{603A97BC-B244-45D9-8B82-C9F3BD95C82D}"/>
                        </a:ext>
                      </a:extLst>
                    </pic:cNvPr>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35755" cy="2106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13A3">
        <w:rPr>
          <w:rFonts w:ascii="3DS V2" w:hAnsi="3DS V2" w:cs="Arial"/>
          <w:sz w:val="24"/>
          <w:szCs w:val="24"/>
        </w:rPr>
        <w:t xml:space="preserve">Dans le cadre de la conception et </w:t>
      </w:r>
      <w:r w:rsidR="00692918">
        <w:rPr>
          <w:rFonts w:ascii="3DS V2" w:hAnsi="3DS V2" w:cs="Arial"/>
          <w:sz w:val="24"/>
          <w:szCs w:val="24"/>
        </w:rPr>
        <w:t xml:space="preserve">de </w:t>
      </w:r>
      <w:r w:rsidR="008313A3">
        <w:rPr>
          <w:rFonts w:ascii="3DS V2" w:hAnsi="3DS V2" w:cs="Arial"/>
          <w:sz w:val="24"/>
          <w:szCs w:val="24"/>
        </w:rPr>
        <w:t xml:space="preserve">la fabrication, </w:t>
      </w:r>
      <w:r w:rsidR="00D44073">
        <w:rPr>
          <w:rFonts w:ascii="3DS V2" w:hAnsi="3DS V2" w:cs="Arial"/>
          <w:sz w:val="24"/>
          <w:szCs w:val="24"/>
        </w:rPr>
        <w:t>l’installation du système électrique est parfois plus complexe que les autres, car l</w:t>
      </w:r>
      <w:r w:rsidR="008313A3">
        <w:rPr>
          <w:rFonts w:ascii="3DS V2" w:hAnsi="3DS V2" w:cs="Arial"/>
          <w:sz w:val="24"/>
          <w:szCs w:val="24"/>
        </w:rPr>
        <w:t xml:space="preserve">es besoins mécaniques sont souvent les plus importants. Les ingénieurs doivent prévoir </w:t>
      </w:r>
      <w:r w:rsidR="00D44073">
        <w:rPr>
          <w:rFonts w:ascii="3DS V2" w:hAnsi="3DS V2" w:cs="Arial"/>
          <w:sz w:val="24"/>
          <w:szCs w:val="24"/>
        </w:rPr>
        <w:t xml:space="preserve">d’abord </w:t>
      </w:r>
      <w:r w:rsidR="008313A3">
        <w:rPr>
          <w:rFonts w:ascii="3DS V2" w:hAnsi="3DS V2" w:cs="Arial"/>
          <w:sz w:val="24"/>
          <w:szCs w:val="24"/>
        </w:rPr>
        <w:t xml:space="preserve">des structures </w:t>
      </w:r>
      <w:r w:rsidR="00D44073">
        <w:rPr>
          <w:rFonts w:ascii="3DS V2" w:hAnsi="3DS V2" w:cs="Arial"/>
          <w:sz w:val="24"/>
          <w:szCs w:val="24"/>
        </w:rPr>
        <w:t xml:space="preserve">mécaniques et laisser des volumes libres pour l’installation, l’espace pour le système électrique est donc réduit. De plus, ces contraintes sont encore plus </w:t>
      </w:r>
      <w:r w:rsidR="00727CDA">
        <w:rPr>
          <w:rFonts w:ascii="3DS V2" w:hAnsi="3DS V2" w:cs="Arial"/>
          <w:sz w:val="24"/>
          <w:szCs w:val="24"/>
        </w:rPr>
        <w:t>fortes</w:t>
      </w:r>
      <w:r w:rsidR="00D44073">
        <w:rPr>
          <w:rFonts w:ascii="3DS V2" w:hAnsi="3DS V2" w:cs="Arial"/>
          <w:sz w:val="24"/>
          <w:szCs w:val="24"/>
        </w:rPr>
        <w:t xml:space="preserve"> dans le cas de grande</w:t>
      </w:r>
      <w:r w:rsidR="00573176">
        <w:rPr>
          <w:rFonts w:ascii="3DS V2" w:hAnsi="3DS V2" w:cs="Arial"/>
          <w:sz w:val="24"/>
          <w:szCs w:val="24"/>
        </w:rPr>
        <w:t>s</w:t>
      </w:r>
      <w:r w:rsidR="00D44073">
        <w:rPr>
          <w:rFonts w:ascii="3DS V2" w:hAnsi="3DS V2" w:cs="Arial"/>
          <w:sz w:val="24"/>
          <w:szCs w:val="24"/>
        </w:rPr>
        <w:t xml:space="preserve"> structure</w:t>
      </w:r>
      <w:r w:rsidR="00573176">
        <w:rPr>
          <w:rFonts w:ascii="3DS V2" w:hAnsi="3DS V2" w:cs="Arial"/>
          <w:sz w:val="24"/>
          <w:szCs w:val="24"/>
        </w:rPr>
        <w:t>s</w:t>
      </w:r>
      <w:r w:rsidR="00D44073">
        <w:rPr>
          <w:rFonts w:ascii="3DS V2" w:hAnsi="3DS V2" w:cs="Arial"/>
          <w:sz w:val="24"/>
          <w:szCs w:val="24"/>
        </w:rPr>
        <w:t xml:space="preserve"> telles que les avions. Elles ne peuvent pas être fabriquées en un seul bloc pour des raisons de coût</w:t>
      </w:r>
      <w:r w:rsidR="00AF25EA">
        <w:rPr>
          <w:rFonts w:ascii="3DS V2" w:hAnsi="3DS V2" w:cs="Arial"/>
          <w:sz w:val="24"/>
          <w:szCs w:val="24"/>
        </w:rPr>
        <w:t xml:space="preserve"> </w:t>
      </w:r>
      <w:r w:rsidR="00D44073">
        <w:rPr>
          <w:rFonts w:ascii="3DS V2" w:hAnsi="3DS V2" w:cs="Arial"/>
          <w:sz w:val="24"/>
          <w:szCs w:val="24"/>
        </w:rPr>
        <w:t xml:space="preserve">et de </w:t>
      </w:r>
      <w:r w:rsidR="00F60036">
        <w:rPr>
          <w:rFonts w:ascii="3DS V2" w:hAnsi="3DS V2" w:cs="Arial"/>
          <w:sz w:val="24"/>
          <w:szCs w:val="24"/>
        </w:rPr>
        <w:t>faisabilité</w:t>
      </w:r>
      <w:r w:rsidR="00D44073">
        <w:rPr>
          <w:rFonts w:ascii="3DS V2" w:hAnsi="3DS V2" w:cs="Arial"/>
          <w:sz w:val="24"/>
          <w:szCs w:val="24"/>
        </w:rPr>
        <w:t xml:space="preserve">. </w:t>
      </w:r>
      <w:r w:rsidR="008F078D" w:rsidRPr="008F078D">
        <w:rPr>
          <w:rFonts w:ascii="3DS V2" w:hAnsi="3DS V2" w:cs="Arial"/>
          <w:sz w:val="24"/>
          <w:szCs w:val="24"/>
        </w:rPr>
        <w:t>Leur fabrication est divisée en plusieurs tronçons, qui sont ensuite assemblés pour former la structure finale.</w:t>
      </w:r>
      <w:r w:rsidR="00D44073">
        <w:rPr>
          <w:rFonts w:ascii="3DS V2" w:hAnsi="3DS V2" w:cs="Arial"/>
          <w:sz w:val="24"/>
          <w:szCs w:val="24"/>
        </w:rPr>
        <w:t xml:space="preserve"> </w:t>
      </w:r>
    </w:p>
    <w:p w14:paraId="6FBB13EB" w14:textId="3DC2F527" w:rsidR="00D44073" w:rsidRDefault="00D44073">
      <w:pPr>
        <w:rPr>
          <w:rFonts w:ascii="3DS V2" w:eastAsiaTheme="majorEastAsia" w:hAnsi="3DS V2" w:cstheme="majorBidi"/>
          <w:b/>
          <w:bCs/>
          <w:color w:val="005386"/>
          <w:sz w:val="32"/>
          <w:szCs w:val="32"/>
        </w:rPr>
      </w:pPr>
      <w:r>
        <w:rPr>
          <w:noProof/>
        </w:rPr>
        <mc:AlternateContent>
          <mc:Choice Requires="wps">
            <w:drawing>
              <wp:anchor distT="0" distB="0" distL="114300" distR="114300" simplePos="0" relativeHeight="251657211" behindDoc="0" locked="0" layoutInCell="1" allowOverlap="1" wp14:anchorId="05013759" wp14:editId="35443907">
                <wp:simplePos x="0" y="0"/>
                <wp:positionH relativeFrom="margin">
                  <wp:posOffset>1515110</wp:posOffset>
                </wp:positionH>
                <wp:positionV relativeFrom="paragraph">
                  <wp:posOffset>1996440</wp:posOffset>
                </wp:positionV>
                <wp:extent cx="2573655" cy="151765"/>
                <wp:effectExtent l="0" t="0" r="0" b="635"/>
                <wp:wrapSquare wrapText="bothSides"/>
                <wp:docPr id="1835339524" name="Zone de texte 1835339524"/>
                <wp:cNvGraphicFramePr/>
                <a:graphic xmlns:a="http://schemas.openxmlformats.org/drawingml/2006/main">
                  <a:graphicData uri="http://schemas.microsoft.com/office/word/2010/wordprocessingShape">
                    <wps:wsp>
                      <wps:cNvSpPr txBox="1"/>
                      <wps:spPr>
                        <a:xfrm>
                          <a:off x="0" y="0"/>
                          <a:ext cx="2573655" cy="151765"/>
                        </a:xfrm>
                        <a:prstGeom prst="rect">
                          <a:avLst/>
                        </a:prstGeom>
                        <a:solidFill>
                          <a:prstClr val="white"/>
                        </a:solidFill>
                        <a:ln>
                          <a:noFill/>
                        </a:ln>
                      </wps:spPr>
                      <wps:txbx>
                        <w:txbxContent>
                          <w:p w14:paraId="022D3E0F" w14:textId="384D427F" w:rsidR="00D44073" w:rsidRPr="00C36F86" w:rsidRDefault="00D44073" w:rsidP="00D44073">
                            <w:pPr>
                              <w:pStyle w:val="Lgende"/>
                              <w:jc w:val="center"/>
                              <w:rPr>
                                <w:noProof/>
                              </w:rPr>
                            </w:pPr>
                            <w:r>
                              <w:t xml:space="preserve">Figure </w:t>
                            </w:r>
                            <w:fldSimple w:instr=" SEQ Figure \* ARABIC ">
                              <w:r w:rsidR="009C3AE0">
                                <w:rPr>
                                  <w:noProof/>
                                </w:rPr>
                                <w:t>6</w:t>
                              </w:r>
                            </w:fldSimple>
                            <w:r>
                              <w:t xml:space="preserve"> : Partage </w:t>
                            </w:r>
                            <w:r w:rsidR="003D1A48">
                              <w:t>i</w:t>
                            </w:r>
                            <w:r>
                              <w:t>ndustriel de Airbus A340 - 600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13759" id="Zone de texte 1835339524" o:spid="_x0000_s1029" type="#_x0000_t202" style="position:absolute;margin-left:119.3pt;margin-top:157.2pt;width:202.65pt;height:11.95pt;z-index:2516572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" stroked="f">
                <v:textbox inset="0,0,0,0">
                  <w:txbxContent>
                    <w:p w14:paraId="022D3E0F" w14:textId="384D427F" w:rsidR="00D44073" w:rsidRPr="00C36F86" w:rsidRDefault="00D44073" w:rsidP="00D44073">
                      <w:pPr>
                        <w:pStyle w:val="Lgende"/>
                        <w:jc w:val="center"/>
                        <w:rPr>
                          <w:noProof/>
                        </w:rPr>
                      </w:pPr>
                      <w:r>
                        <w:t xml:space="preserve">Figure </w:t>
                      </w:r>
                      <w:fldSimple w:instr=" SEQ Figure \* ARABIC ">
                        <w:r w:rsidR="009C3AE0">
                          <w:rPr>
                            <w:noProof/>
                          </w:rPr>
                          <w:t>6</w:t>
                        </w:r>
                      </w:fldSimple>
                      <w:r>
                        <w:t xml:space="preserve"> : Partage </w:t>
                      </w:r>
                      <w:r w:rsidR="003D1A48">
                        <w:t>i</w:t>
                      </w:r>
                      <w:r>
                        <w:t>ndustriel de Airbus A340 - 600</w:t>
                      </w:r>
                    </w:p>
                  </w:txbxContent>
                </v:textbox>
                <w10:wrap type="square" anchorx="margin"/>
              </v:shape>
            </w:pict>
          </mc:Fallback>
        </mc:AlternateContent>
      </w:r>
      <w:r>
        <w:rPr>
          <w:rFonts w:ascii="3DS V2" w:hAnsi="3DS V2"/>
          <w:sz w:val="32"/>
          <w:szCs w:val="32"/>
        </w:rPr>
        <w:br w:type="page"/>
      </w:r>
    </w:p>
    <w:p w14:paraId="629C0248" w14:textId="3B5D6F7D" w:rsidR="006B439D" w:rsidRDefault="00FB3D86" w:rsidP="00CB6E9D">
      <w:pPr>
        <w:keepNext/>
        <w:spacing w:line="240" w:lineRule="auto"/>
        <w:jc w:val="both"/>
        <w:rPr>
          <w:noProof/>
        </w:rPr>
      </w:pPr>
      <w:r>
        <w:rPr>
          <w:rFonts w:ascii="3DS V2" w:hAnsi="3DS V2" w:cs="Arial"/>
          <w:sz w:val="24"/>
          <w:szCs w:val="24"/>
        </w:rPr>
        <w:lastRenderedPageBreak/>
        <w:t>Ce découpage industriel a donc un impact sur l’installation du système électrique. Le câblage n’est pas une simple transposition des schémas électrique</w:t>
      </w:r>
      <w:r w:rsidR="00B06C75">
        <w:rPr>
          <w:rFonts w:ascii="3DS V2" w:hAnsi="3DS V2" w:cs="Arial"/>
          <w:sz w:val="24"/>
          <w:szCs w:val="24"/>
        </w:rPr>
        <w:t>s</w:t>
      </w:r>
      <w:r>
        <w:rPr>
          <w:rFonts w:ascii="3DS V2" w:hAnsi="3DS V2" w:cs="Arial"/>
          <w:sz w:val="24"/>
          <w:szCs w:val="24"/>
        </w:rPr>
        <w:t xml:space="preserve">, les trajets des </w:t>
      </w:r>
      <w:r w:rsidR="0030302B">
        <w:rPr>
          <w:rFonts w:ascii="3DS V2" w:hAnsi="3DS V2" w:cs="Arial"/>
          <w:sz w:val="24"/>
          <w:szCs w:val="24"/>
        </w:rPr>
        <w:t>câbles et l’emplacement des</w:t>
      </w:r>
      <w:r>
        <w:rPr>
          <w:rFonts w:ascii="3DS V2" w:hAnsi="3DS V2" w:cs="Arial"/>
          <w:sz w:val="24"/>
          <w:szCs w:val="24"/>
        </w:rPr>
        <w:t xml:space="preserve"> </w:t>
      </w:r>
      <w:r w:rsidR="0030302B">
        <w:rPr>
          <w:rFonts w:ascii="3DS V2" w:hAnsi="3DS V2" w:cs="Arial"/>
          <w:sz w:val="24"/>
          <w:szCs w:val="24"/>
        </w:rPr>
        <w:t xml:space="preserve">connecteurs </w:t>
      </w:r>
      <w:r>
        <w:rPr>
          <w:rFonts w:ascii="3DS V2" w:hAnsi="3DS V2" w:cs="Arial"/>
          <w:sz w:val="24"/>
          <w:szCs w:val="24"/>
        </w:rPr>
        <w:t xml:space="preserve">doivent être soigneusement planifiés pour </w:t>
      </w:r>
      <w:r w:rsidR="006B439D">
        <w:rPr>
          <w:rFonts w:ascii="3DS V2" w:hAnsi="3DS V2" w:cs="Arial"/>
          <w:sz w:val="24"/>
          <w:szCs w:val="24"/>
        </w:rPr>
        <w:t>s’</w:t>
      </w:r>
      <w:r>
        <w:rPr>
          <w:rFonts w:ascii="3DS V2" w:hAnsi="3DS V2" w:cs="Arial"/>
          <w:sz w:val="24"/>
          <w:szCs w:val="24"/>
        </w:rPr>
        <w:t xml:space="preserve">adapter </w:t>
      </w:r>
      <w:r w:rsidR="006B439D">
        <w:rPr>
          <w:rFonts w:ascii="3DS V2" w:hAnsi="3DS V2" w:cs="Arial"/>
          <w:sz w:val="24"/>
          <w:szCs w:val="24"/>
        </w:rPr>
        <w:t xml:space="preserve">à </w:t>
      </w:r>
      <w:r>
        <w:rPr>
          <w:rFonts w:ascii="3DS V2" w:hAnsi="3DS V2" w:cs="Arial"/>
          <w:sz w:val="24"/>
          <w:szCs w:val="24"/>
        </w:rPr>
        <w:t xml:space="preserve">la structure mécanique, </w:t>
      </w:r>
      <w:r w:rsidR="000907BF">
        <w:rPr>
          <w:rFonts w:ascii="3DS V2" w:hAnsi="3DS V2" w:cs="Arial"/>
          <w:sz w:val="24"/>
          <w:szCs w:val="24"/>
        </w:rPr>
        <w:t xml:space="preserve">respecter les contraintes électriques et </w:t>
      </w:r>
      <w:r>
        <w:rPr>
          <w:rFonts w:ascii="3DS V2" w:hAnsi="3DS V2" w:cs="Arial"/>
          <w:sz w:val="24"/>
          <w:szCs w:val="24"/>
        </w:rPr>
        <w:t xml:space="preserve">garantir </w:t>
      </w:r>
      <w:r w:rsidR="00092285" w:rsidRPr="00092285">
        <w:rPr>
          <w:rFonts w:ascii="3DS V2" w:hAnsi="3DS V2" w:cs="Arial"/>
          <w:sz w:val="24"/>
          <w:szCs w:val="24"/>
        </w:rPr>
        <w:t xml:space="preserve">l’évolutivité </w:t>
      </w:r>
      <w:r w:rsidR="00092285">
        <w:rPr>
          <w:rFonts w:ascii="3DS V2" w:hAnsi="3DS V2" w:cs="Arial"/>
          <w:sz w:val="24"/>
          <w:szCs w:val="24"/>
        </w:rPr>
        <w:t>ainsi que</w:t>
      </w:r>
      <w:r w:rsidR="00DD667F">
        <w:rPr>
          <w:rFonts w:ascii="3DS V2" w:hAnsi="3DS V2" w:cs="Arial"/>
          <w:sz w:val="24"/>
          <w:szCs w:val="24"/>
        </w:rPr>
        <w:t xml:space="preserve"> </w:t>
      </w:r>
      <w:r>
        <w:rPr>
          <w:rFonts w:ascii="3DS V2" w:hAnsi="3DS V2" w:cs="Arial"/>
          <w:sz w:val="24"/>
          <w:szCs w:val="24"/>
        </w:rPr>
        <w:t xml:space="preserve">la maintenance </w:t>
      </w:r>
      <w:r w:rsidR="003C279E">
        <w:rPr>
          <w:rFonts w:ascii="3DS V2" w:hAnsi="3DS V2" w:cs="Arial"/>
          <w:sz w:val="24"/>
          <w:szCs w:val="24"/>
        </w:rPr>
        <w:t xml:space="preserve">possible </w:t>
      </w:r>
      <w:r w:rsidR="00092285">
        <w:rPr>
          <w:rFonts w:ascii="3DS V2" w:hAnsi="3DS V2" w:cs="Arial"/>
          <w:sz w:val="24"/>
          <w:szCs w:val="24"/>
        </w:rPr>
        <w:t>à l’avenir</w:t>
      </w:r>
      <w:r>
        <w:rPr>
          <w:rFonts w:ascii="3DS V2" w:hAnsi="3DS V2" w:cs="Arial"/>
          <w:sz w:val="24"/>
          <w:szCs w:val="24"/>
        </w:rPr>
        <w:t xml:space="preserve">. </w:t>
      </w:r>
      <w:r w:rsidR="00CB6E9D" w:rsidRPr="00CB6E9D">
        <w:rPr>
          <w:noProof/>
        </w:rPr>
        <w:t xml:space="preserve"> </w:t>
      </w:r>
    </w:p>
    <w:p w14:paraId="5E82E76D" w14:textId="2DDE1684" w:rsidR="00AA5ADD" w:rsidRDefault="00CB6E9D" w:rsidP="00AA5ADD">
      <w:pPr>
        <w:keepNext/>
        <w:spacing w:line="240" w:lineRule="auto"/>
        <w:jc w:val="both"/>
      </w:pPr>
      <w:r>
        <w:rPr>
          <w:noProof/>
        </w:rPr>
        <w:drawing>
          <wp:inline distT="0" distB="0" distL="0" distR="0" wp14:anchorId="45F2990A" wp14:editId="5AD02008">
            <wp:extent cx="5690291" cy="3452883"/>
            <wp:effectExtent l="0" t="0" r="5715" b="0"/>
            <wp:docPr id="58371" name="Picture 6" descr="C:\LOCAL\HOME\TO45793\A340 elec\SYSTEM ELEC.tif">
              <a:extLst xmlns:a="http://schemas.openxmlformats.org/drawingml/2006/main">
                <a:ext uri="{FF2B5EF4-FFF2-40B4-BE49-F238E27FC236}">
                  <a16:creationId xmlns:a16="http://schemas.microsoft.com/office/drawing/2014/main" id="{22116B90-499F-4FAC-9EFF-C07605140D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1" name="Picture 6" descr="C:\LOCAL\HOME\TO45793\A340 elec\SYSTEM ELEC.tif">
                      <a:extLst>
                        <a:ext uri="{FF2B5EF4-FFF2-40B4-BE49-F238E27FC236}">
                          <a16:creationId xmlns:a16="http://schemas.microsoft.com/office/drawing/2014/main" id="{22116B90-499F-4FAC-9EFF-C07605140D38}"/>
                        </a:ext>
                      </a:extLst>
                    </pic:cNvPr>
                    <pic:cNvPicPr>
                      <a:picLocks noChangeAspect="1" noChangeArrowheads="1"/>
                    </pic:cNvPicPr>
                  </pic:nvPicPr>
                  <pic:blipFill>
                    <a:blip r:embed="rId18">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5719714" cy="3470737"/>
                    </a:xfrm>
                    <a:prstGeom prst="rect">
                      <a:avLst/>
                    </a:prstGeom>
                    <a:noFill/>
                    <a:ln>
                      <a:noFill/>
                    </a:ln>
                  </pic:spPr>
                </pic:pic>
              </a:graphicData>
            </a:graphic>
          </wp:inline>
        </w:drawing>
      </w:r>
    </w:p>
    <w:p w14:paraId="19C1FA73" w14:textId="5FD813B8" w:rsidR="00AA5ADD" w:rsidRDefault="00CB6E9D" w:rsidP="00AA5ADD">
      <w:pPr>
        <w:pStyle w:val="Lgende"/>
        <w:jc w:val="center"/>
        <w:rPr>
          <w:lang w:eastAsia="zh-CN"/>
        </w:rPr>
      </w:pPr>
      <w:r>
        <w:t xml:space="preserve">Figure </w:t>
      </w:r>
      <w:fldSimple w:instr=" SEQ Figure \* ARABIC ">
        <w:r w:rsidR="009C3AE0">
          <w:rPr>
            <w:noProof/>
          </w:rPr>
          <w:t>7</w:t>
        </w:r>
      </w:fldSimple>
      <w:r>
        <w:rPr>
          <w:rFonts w:hint="eastAsia"/>
          <w:lang w:eastAsia="zh-CN"/>
        </w:rPr>
        <w:t xml:space="preserve"> </w:t>
      </w:r>
      <w:r>
        <w:rPr>
          <w:lang w:eastAsia="zh-CN"/>
        </w:rPr>
        <w:t xml:space="preserve">: Schéma fonctionnel vers </w:t>
      </w:r>
      <w:r w:rsidR="000B7079">
        <w:rPr>
          <w:lang w:eastAsia="zh-CN"/>
        </w:rPr>
        <w:t>c</w:t>
      </w:r>
      <w:r>
        <w:rPr>
          <w:lang w:eastAsia="zh-CN"/>
        </w:rPr>
        <w:t>âblage</w:t>
      </w:r>
      <w:r w:rsidR="007D4F4E">
        <w:rPr>
          <w:lang w:eastAsia="zh-CN"/>
        </w:rPr>
        <w:t> :</w:t>
      </w:r>
      <w:r>
        <w:rPr>
          <w:lang w:eastAsia="zh-CN"/>
        </w:rPr>
        <w:t xml:space="preserve"> </w:t>
      </w:r>
      <w:r w:rsidR="007D4F4E">
        <w:rPr>
          <w:lang w:eastAsia="zh-CN"/>
        </w:rPr>
        <w:t>l’i</w:t>
      </w:r>
      <w:r>
        <w:rPr>
          <w:lang w:eastAsia="zh-CN"/>
        </w:rPr>
        <w:t>mpact du découpage</w:t>
      </w:r>
    </w:p>
    <w:p w14:paraId="08E3FFEF" w14:textId="77777777" w:rsidR="00AA5ADD" w:rsidRPr="00AA5ADD" w:rsidRDefault="00AA5ADD" w:rsidP="00AA5ADD">
      <w:pPr>
        <w:rPr>
          <w:lang w:eastAsia="zh-CN"/>
        </w:rPr>
      </w:pPr>
    </w:p>
    <w:p w14:paraId="620B53EA" w14:textId="3A24C9D3" w:rsidR="003A3E6E" w:rsidRPr="003A3E6E" w:rsidRDefault="003A3E6E" w:rsidP="003A3E6E">
      <w:pPr>
        <w:pStyle w:val="Titre3"/>
        <w:rPr>
          <w:rFonts w:ascii="3DS V2" w:hAnsi="3DS V2"/>
          <w:sz w:val="32"/>
          <w:szCs w:val="32"/>
        </w:rPr>
      </w:pPr>
      <w:bookmarkStart w:id="22" w:name="_Toc206168773"/>
      <w:r>
        <w:rPr>
          <w:rFonts w:ascii="3DS V2" w:hAnsi="3DS V2"/>
          <w:sz w:val="32"/>
          <w:szCs w:val="32"/>
        </w:rPr>
        <w:t>Net</w:t>
      </w:r>
      <w:r w:rsidR="00A3790C">
        <w:rPr>
          <w:rFonts w:ascii="3DS V2" w:hAnsi="3DS V2"/>
          <w:sz w:val="32"/>
          <w:szCs w:val="32"/>
        </w:rPr>
        <w:t xml:space="preserve"> </w:t>
      </w:r>
      <w:r>
        <w:rPr>
          <w:rFonts w:ascii="3DS V2" w:hAnsi="3DS V2"/>
          <w:sz w:val="32"/>
          <w:szCs w:val="32"/>
        </w:rPr>
        <w:t>to Wire </w:t>
      </w:r>
      <w:r w:rsidR="0076731C">
        <w:rPr>
          <w:rFonts w:ascii="3DS V2" w:hAnsi="3DS V2"/>
          <w:sz w:val="32"/>
          <w:szCs w:val="32"/>
        </w:rPr>
        <w:t>(Equipotentielle ver</w:t>
      </w:r>
      <w:r w:rsidR="00A3790C">
        <w:rPr>
          <w:rFonts w:ascii="3DS V2" w:hAnsi="3DS V2"/>
          <w:sz w:val="32"/>
          <w:szCs w:val="32"/>
        </w:rPr>
        <w:t>s</w:t>
      </w:r>
      <w:r w:rsidR="0076731C">
        <w:rPr>
          <w:rFonts w:ascii="3DS V2" w:hAnsi="3DS V2"/>
          <w:sz w:val="32"/>
          <w:szCs w:val="32"/>
        </w:rPr>
        <w:t xml:space="preserve"> Fil)</w:t>
      </w:r>
      <w:bookmarkEnd w:id="22"/>
    </w:p>
    <w:p w14:paraId="0A67906B" w14:textId="61CC46C0" w:rsidR="005F25AE" w:rsidRDefault="00EB0FE0" w:rsidP="007C0C4F">
      <w:pPr>
        <w:spacing w:line="240" w:lineRule="auto"/>
        <w:jc w:val="both"/>
        <w:rPr>
          <w:rFonts w:ascii="3DS V2" w:hAnsi="3DS V2" w:cs="Arial"/>
          <w:noProof/>
          <w:sz w:val="24"/>
          <w:szCs w:val="24"/>
        </w:rPr>
      </w:pPr>
      <w:r>
        <w:rPr>
          <w:rFonts w:ascii="3DS V2" w:hAnsi="3DS V2" w:cs="Arial"/>
          <w:sz w:val="24"/>
          <w:szCs w:val="24"/>
        </w:rPr>
        <w:t xml:space="preserve">Comme la figure 7 a montré, </w:t>
      </w:r>
      <w:r w:rsidR="007C0C4F">
        <w:rPr>
          <w:rFonts w:ascii="3DS V2" w:hAnsi="3DS V2" w:cs="Arial"/>
          <w:sz w:val="24"/>
          <w:szCs w:val="24"/>
        </w:rPr>
        <w:t>I</w:t>
      </w:r>
      <w:r w:rsidR="008E7400" w:rsidRPr="008E7400">
        <w:rPr>
          <w:rFonts w:ascii="3DS V2" w:hAnsi="3DS V2" w:cs="Arial"/>
          <w:sz w:val="24"/>
          <w:szCs w:val="24"/>
        </w:rPr>
        <w:t>l existe deux niveaux principaux de granularité des schémas électriques</w:t>
      </w:r>
      <w:r>
        <w:rPr>
          <w:rFonts w:ascii="3DS V2" w:hAnsi="3DS V2" w:cs="Arial"/>
          <w:sz w:val="24"/>
          <w:szCs w:val="24"/>
        </w:rPr>
        <w:t>.</w:t>
      </w:r>
      <w:r w:rsidR="007C0C4F">
        <w:rPr>
          <w:rFonts w:ascii="3DS V2" w:hAnsi="3DS V2" w:cs="Arial"/>
          <w:sz w:val="24"/>
          <w:szCs w:val="24"/>
        </w:rPr>
        <w:t xml:space="preserve"> </w:t>
      </w:r>
      <w:r w:rsidR="00040CC2">
        <w:rPr>
          <w:rFonts w:ascii="3DS V2" w:hAnsi="3DS V2" w:cs="Arial"/>
          <w:sz w:val="24"/>
          <w:szCs w:val="24"/>
        </w:rPr>
        <w:t>L</w:t>
      </w:r>
      <w:r w:rsidR="00906DAC">
        <w:rPr>
          <w:rFonts w:ascii="3DS V2" w:hAnsi="3DS V2" w:cs="Arial"/>
          <w:sz w:val="24"/>
          <w:szCs w:val="24"/>
        </w:rPr>
        <w:t xml:space="preserve">e </w:t>
      </w:r>
      <w:r w:rsidR="00393B6D" w:rsidRPr="0040636C">
        <w:rPr>
          <w:rFonts w:ascii="3DS V2" w:hAnsi="3DS V2" w:cs="Arial"/>
          <w:b/>
          <w:bCs/>
          <w:sz w:val="24"/>
          <w:szCs w:val="24"/>
        </w:rPr>
        <w:t>Net diagram</w:t>
      </w:r>
      <w:r w:rsidR="00393B6D" w:rsidRPr="0040636C">
        <w:rPr>
          <w:rFonts w:ascii="3DS V2" w:hAnsi="3DS V2" w:cs="Arial"/>
          <w:sz w:val="24"/>
          <w:szCs w:val="24"/>
        </w:rPr>
        <w:t xml:space="preserve">, </w:t>
      </w:r>
      <w:r w:rsidR="00393B6D" w:rsidRPr="00EC6A02">
        <w:rPr>
          <w:rFonts w:ascii="3DS V2" w:hAnsi="3DS V2" w:cs="Arial"/>
          <w:sz w:val="24"/>
          <w:szCs w:val="24"/>
        </w:rPr>
        <w:t xml:space="preserve">ou </w:t>
      </w:r>
      <w:r w:rsidR="004226BF" w:rsidRPr="00EC6A02">
        <w:rPr>
          <w:rFonts w:ascii="3DS V2" w:hAnsi="3DS V2" w:cs="Arial"/>
          <w:sz w:val="24"/>
          <w:szCs w:val="24"/>
        </w:rPr>
        <w:t>schéma fonctionnel</w:t>
      </w:r>
      <w:r w:rsidR="00906DAC" w:rsidRPr="00EC6A02">
        <w:rPr>
          <w:rFonts w:ascii="3DS V2" w:hAnsi="3DS V2" w:cs="Arial"/>
          <w:sz w:val="24"/>
          <w:szCs w:val="24"/>
        </w:rPr>
        <w:t xml:space="preserve"> électrique</w:t>
      </w:r>
      <w:r w:rsidR="00EC6A02">
        <w:rPr>
          <w:rFonts w:ascii="3DS V2" w:hAnsi="3DS V2" w:cs="Arial"/>
          <w:sz w:val="24"/>
          <w:szCs w:val="24"/>
        </w:rPr>
        <w:t>,</w:t>
      </w:r>
      <w:r w:rsidR="00690612">
        <w:rPr>
          <w:rFonts w:ascii="3DS V2" w:hAnsi="3DS V2" w:cs="Arial"/>
          <w:sz w:val="24"/>
          <w:szCs w:val="24"/>
        </w:rPr>
        <w:t xml:space="preserve"> </w:t>
      </w:r>
      <w:r w:rsidR="00690612" w:rsidRPr="00186918">
        <w:rPr>
          <w:rFonts w:ascii="3DS V2" w:hAnsi="3DS V2" w:cs="Arial"/>
          <w:sz w:val="24"/>
          <w:szCs w:val="24"/>
        </w:rPr>
        <w:t xml:space="preserve">est un </w:t>
      </w:r>
      <w:r w:rsidR="00186918">
        <w:rPr>
          <w:rFonts w:ascii="3DS V2" w:hAnsi="3DS V2" w:cs="Arial"/>
          <w:sz w:val="24"/>
          <w:szCs w:val="24"/>
        </w:rPr>
        <w:t>sch</w:t>
      </w:r>
      <w:r w:rsidR="009B34E5">
        <w:rPr>
          <w:rFonts w:ascii="3DS V2" w:hAnsi="3DS V2" w:cs="Arial"/>
          <w:sz w:val="24"/>
          <w:szCs w:val="24"/>
        </w:rPr>
        <w:t>é</w:t>
      </w:r>
      <w:r w:rsidR="00186918">
        <w:rPr>
          <w:rFonts w:ascii="3DS V2" w:hAnsi="3DS V2" w:cs="Arial"/>
          <w:sz w:val="24"/>
          <w:szCs w:val="24"/>
        </w:rPr>
        <w:t>ma</w:t>
      </w:r>
      <w:r w:rsidR="00690612" w:rsidRPr="00186918">
        <w:rPr>
          <w:rFonts w:ascii="3DS V2" w:hAnsi="3DS V2" w:cs="Arial"/>
          <w:sz w:val="24"/>
          <w:szCs w:val="24"/>
        </w:rPr>
        <w:t xml:space="preserve"> qui montre </w:t>
      </w:r>
      <w:r w:rsidR="00B41A9A">
        <w:rPr>
          <w:rFonts w:ascii="3DS V2" w:hAnsi="3DS V2" w:cs="Arial"/>
          <w:sz w:val="24"/>
          <w:szCs w:val="24"/>
        </w:rPr>
        <w:t>les liaison</w:t>
      </w:r>
      <w:r w:rsidR="00B41A9A" w:rsidRPr="00186918">
        <w:rPr>
          <w:rFonts w:ascii="3DS V2" w:hAnsi="3DS V2" w:cs="Arial"/>
          <w:sz w:val="24"/>
          <w:szCs w:val="24"/>
        </w:rPr>
        <w:t>s électriques</w:t>
      </w:r>
      <w:r w:rsidR="00507257">
        <w:rPr>
          <w:rFonts w:ascii="3DS V2" w:hAnsi="3DS V2" w:cs="Arial"/>
          <w:sz w:val="24"/>
          <w:szCs w:val="24"/>
        </w:rPr>
        <w:t xml:space="preserve"> </w:t>
      </w:r>
      <w:r w:rsidR="00690612" w:rsidRPr="00186918">
        <w:rPr>
          <w:rFonts w:ascii="3DS V2" w:hAnsi="3DS V2" w:cs="Arial"/>
          <w:sz w:val="24"/>
          <w:szCs w:val="24"/>
        </w:rPr>
        <w:t xml:space="preserve">entre les </w:t>
      </w:r>
      <w:r w:rsidR="0019197E">
        <w:rPr>
          <w:rFonts w:ascii="3DS V2" w:hAnsi="3DS V2" w:cs="Arial"/>
          <w:sz w:val="24"/>
          <w:szCs w:val="24"/>
        </w:rPr>
        <w:t>équipements</w:t>
      </w:r>
      <w:r w:rsidR="00690612" w:rsidRPr="00186918">
        <w:rPr>
          <w:rFonts w:ascii="3DS V2" w:hAnsi="3DS V2" w:cs="Arial"/>
          <w:sz w:val="24"/>
          <w:szCs w:val="24"/>
        </w:rPr>
        <w:t xml:space="preserve">, </w:t>
      </w:r>
      <w:r w:rsidR="00AC64D9">
        <w:rPr>
          <w:rFonts w:ascii="3DS V2" w:hAnsi="3DS V2" w:cs="Arial"/>
          <w:sz w:val="24"/>
          <w:szCs w:val="24"/>
        </w:rPr>
        <w:t>sans considérer</w:t>
      </w:r>
      <w:r w:rsidR="00690612" w:rsidRPr="00186918">
        <w:rPr>
          <w:rFonts w:ascii="3DS V2" w:hAnsi="3DS V2" w:cs="Arial"/>
          <w:sz w:val="24"/>
          <w:szCs w:val="24"/>
        </w:rPr>
        <w:t xml:space="preserve"> comment </w:t>
      </w:r>
      <w:r w:rsidR="0092428C">
        <w:rPr>
          <w:rFonts w:ascii="3DS V2" w:hAnsi="3DS V2" w:cs="Arial"/>
          <w:sz w:val="24"/>
          <w:szCs w:val="24"/>
        </w:rPr>
        <w:t xml:space="preserve">les fils et </w:t>
      </w:r>
      <w:r w:rsidR="00B232C5">
        <w:rPr>
          <w:rFonts w:ascii="3DS V2" w:hAnsi="3DS V2" w:cs="Arial"/>
          <w:sz w:val="24"/>
          <w:szCs w:val="24"/>
        </w:rPr>
        <w:t xml:space="preserve">les </w:t>
      </w:r>
      <w:r w:rsidR="009A7E11">
        <w:rPr>
          <w:rFonts w:ascii="3DS V2" w:hAnsi="3DS V2" w:cs="Arial"/>
          <w:sz w:val="24"/>
          <w:szCs w:val="24"/>
        </w:rPr>
        <w:t>équipements</w:t>
      </w:r>
      <w:r w:rsidR="009A7E11" w:rsidRPr="00186918">
        <w:rPr>
          <w:rFonts w:ascii="3DS V2" w:hAnsi="3DS V2" w:cs="Arial"/>
          <w:sz w:val="24"/>
          <w:szCs w:val="24"/>
        </w:rPr>
        <w:t xml:space="preserve"> </w:t>
      </w:r>
      <w:r w:rsidR="00690612" w:rsidRPr="00186918">
        <w:rPr>
          <w:rFonts w:ascii="3DS V2" w:hAnsi="3DS V2" w:cs="Arial"/>
          <w:sz w:val="24"/>
          <w:szCs w:val="24"/>
        </w:rPr>
        <w:t>sont placés.</w:t>
      </w:r>
      <w:r w:rsidR="00690612">
        <w:rPr>
          <w:rFonts w:ascii="3DS V2" w:hAnsi="3DS V2" w:cs="Arial"/>
          <w:noProof/>
          <w:sz w:val="24"/>
          <w:szCs w:val="24"/>
        </w:rPr>
        <w:t xml:space="preserve"> </w:t>
      </w:r>
      <w:r w:rsidR="008A6FE7">
        <w:rPr>
          <w:rFonts w:ascii="3DS V2" w:hAnsi="3DS V2" w:cs="Arial"/>
          <w:noProof/>
          <w:sz w:val="24"/>
          <w:szCs w:val="24"/>
        </w:rPr>
        <w:t>‘</w:t>
      </w:r>
    </w:p>
    <w:p w14:paraId="5CE2E3CE" w14:textId="707317DE" w:rsidR="00267A80" w:rsidRPr="007C0C4F" w:rsidRDefault="005F25AE" w:rsidP="005F25AE">
      <w:pPr>
        <w:spacing w:line="240" w:lineRule="auto"/>
        <w:jc w:val="center"/>
        <w:rPr>
          <w:rFonts w:ascii="3DS V2" w:hAnsi="3DS V2" w:cs="Arial"/>
          <w:sz w:val="24"/>
          <w:szCs w:val="24"/>
        </w:rPr>
      </w:pPr>
      <w:r>
        <w:rPr>
          <w:rFonts w:ascii="3DS V2" w:hAnsi="3DS V2" w:cs="Arial"/>
          <w:noProof/>
          <w:sz w:val="24"/>
          <w:szCs w:val="24"/>
        </w:rPr>
        <w:drawing>
          <wp:inline distT="0" distB="0" distL="0" distR="0" wp14:anchorId="382397F9" wp14:editId="4F4789BF">
            <wp:extent cx="5639445" cy="204034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9">
                      <a:extLst>
                        <a:ext uri="{28A0092B-C50C-407E-A947-70E740481C1C}">
                          <a14:useLocalDpi xmlns:a14="http://schemas.microsoft.com/office/drawing/2010/main" val="0"/>
                        </a:ext>
                      </a:extLst>
                    </a:blip>
                    <a:srcRect l="1" t="8796" r="-60"/>
                    <a:stretch/>
                  </pic:blipFill>
                  <pic:spPr bwMode="auto">
                    <a:xfrm>
                      <a:off x="0" y="0"/>
                      <a:ext cx="5646844" cy="2043017"/>
                    </a:xfrm>
                    <a:prstGeom prst="rect">
                      <a:avLst/>
                    </a:prstGeom>
                    <a:noFill/>
                    <a:ln>
                      <a:noFill/>
                    </a:ln>
                    <a:extLst>
                      <a:ext uri="{53640926-AAD7-44D8-BBD7-CCE9431645EC}">
                        <a14:shadowObscured xmlns:a14="http://schemas.microsoft.com/office/drawing/2010/main"/>
                      </a:ext>
                    </a:extLst>
                  </pic:spPr>
                </pic:pic>
              </a:graphicData>
            </a:graphic>
          </wp:inline>
        </w:drawing>
      </w:r>
    </w:p>
    <w:p w14:paraId="6B340C27" w14:textId="5F39A6DD" w:rsidR="008E7400" w:rsidRPr="00747E70" w:rsidRDefault="00267A80" w:rsidP="00267A80">
      <w:pPr>
        <w:pStyle w:val="Lgende"/>
        <w:jc w:val="center"/>
        <w:rPr>
          <w:rFonts w:ascii="3DS V2" w:hAnsi="3DS V2" w:cs="Arial"/>
          <w:sz w:val="24"/>
          <w:szCs w:val="24"/>
        </w:rPr>
      </w:pPr>
      <w:r>
        <w:t xml:space="preserve">Figure </w:t>
      </w:r>
      <w:fldSimple w:instr=" SEQ Figure \* ARABIC ">
        <w:r w:rsidR="009C3AE0">
          <w:rPr>
            <w:noProof/>
          </w:rPr>
          <w:t>8</w:t>
        </w:r>
      </w:fldSimple>
      <w:r>
        <w:t xml:space="preserve"> : Net </w:t>
      </w:r>
      <w:proofErr w:type="spellStart"/>
      <w:r w:rsidR="00355DE4">
        <w:t>d</w:t>
      </w:r>
      <w:r>
        <w:t>iagram</w:t>
      </w:r>
      <w:proofErr w:type="spellEnd"/>
    </w:p>
    <w:p w14:paraId="5BA63E6F" w14:textId="77777777" w:rsidR="005F25AE" w:rsidRDefault="00AA6203" w:rsidP="005F25AE">
      <w:pPr>
        <w:spacing w:line="240" w:lineRule="auto"/>
        <w:jc w:val="both"/>
        <w:rPr>
          <w:rFonts w:ascii="3DS V2" w:hAnsi="3DS V2" w:cs="Arial"/>
          <w:noProof/>
          <w:sz w:val="24"/>
          <w:szCs w:val="24"/>
        </w:rPr>
      </w:pPr>
      <w:r>
        <w:rPr>
          <w:rFonts w:ascii="3DS V2" w:hAnsi="3DS V2" w:cs="Arial"/>
          <w:sz w:val="24"/>
          <w:szCs w:val="24"/>
        </w:rPr>
        <w:lastRenderedPageBreak/>
        <w:t xml:space="preserve">Le </w:t>
      </w:r>
      <w:proofErr w:type="spellStart"/>
      <w:r w:rsidRPr="0040636C">
        <w:rPr>
          <w:rFonts w:ascii="3DS V2" w:hAnsi="3DS V2" w:cs="Arial"/>
          <w:b/>
          <w:bCs/>
          <w:sz w:val="24"/>
          <w:szCs w:val="24"/>
        </w:rPr>
        <w:t>Wiring</w:t>
      </w:r>
      <w:proofErr w:type="spellEnd"/>
      <w:r w:rsidRPr="0040636C">
        <w:rPr>
          <w:rFonts w:ascii="3DS V2" w:hAnsi="3DS V2" w:cs="Arial"/>
          <w:b/>
          <w:bCs/>
          <w:sz w:val="24"/>
          <w:szCs w:val="24"/>
        </w:rPr>
        <w:t xml:space="preserve"> </w:t>
      </w:r>
      <w:proofErr w:type="spellStart"/>
      <w:r w:rsidRPr="0040636C">
        <w:rPr>
          <w:rFonts w:ascii="3DS V2" w:hAnsi="3DS V2" w:cs="Arial"/>
          <w:b/>
          <w:bCs/>
          <w:sz w:val="24"/>
          <w:szCs w:val="24"/>
        </w:rPr>
        <w:t>diagram</w:t>
      </w:r>
      <w:proofErr w:type="spellEnd"/>
      <w:r>
        <w:rPr>
          <w:rFonts w:ascii="3DS V2" w:hAnsi="3DS V2" w:cs="Arial"/>
          <w:sz w:val="24"/>
          <w:szCs w:val="24"/>
        </w:rPr>
        <w:t>, ou</w:t>
      </w:r>
      <w:r w:rsidR="00C9024A">
        <w:rPr>
          <w:rFonts w:ascii="3DS V2" w:hAnsi="3DS V2" w:cs="Arial"/>
          <w:sz w:val="24"/>
          <w:szCs w:val="24"/>
        </w:rPr>
        <w:t xml:space="preserve"> </w:t>
      </w:r>
      <w:r>
        <w:rPr>
          <w:rFonts w:ascii="3DS V2" w:hAnsi="3DS V2" w:cs="Arial"/>
          <w:sz w:val="24"/>
          <w:szCs w:val="24"/>
        </w:rPr>
        <w:t xml:space="preserve">schéma de câblage, </w:t>
      </w:r>
      <w:r w:rsidR="0014085E" w:rsidRPr="0014085E">
        <w:rPr>
          <w:rFonts w:ascii="3DS V2" w:hAnsi="3DS V2" w:cs="Arial"/>
          <w:sz w:val="24"/>
          <w:szCs w:val="24"/>
        </w:rPr>
        <w:t>détaille</w:t>
      </w:r>
      <w:r w:rsidR="0014085E" w:rsidRPr="00AA6203">
        <w:rPr>
          <w:rFonts w:ascii="3DS V2" w:hAnsi="3DS V2" w:cs="Arial"/>
          <w:sz w:val="24"/>
          <w:szCs w:val="24"/>
        </w:rPr>
        <w:t xml:space="preserve"> </w:t>
      </w:r>
      <w:r w:rsidRPr="00AA6203">
        <w:rPr>
          <w:rFonts w:ascii="3DS V2" w:hAnsi="3DS V2" w:cs="Arial"/>
          <w:sz w:val="24"/>
          <w:szCs w:val="24"/>
        </w:rPr>
        <w:t>les composants physiques</w:t>
      </w:r>
      <w:r w:rsidR="0076731C">
        <w:rPr>
          <w:rFonts w:ascii="3DS V2" w:hAnsi="3DS V2" w:cs="Arial"/>
          <w:sz w:val="24"/>
          <w:szCs w:val="24"/>
        </w:rPr>
        <w:t xml:space="preserve"> : </w:t>
      </w:r>
      <w:r w:rsidR="0076731C" w:rsidRPr="0076731C">
        <w:rPr>
          <w:rFonts w:ascii="3DS V2" w:hAnsi="3DS V2" w:cs="Arial"/>
          <w:sz w:val="24"/>
          <w:szCs w:val="24"/>
        </w:rPr>
        <w:t>des connecteurs, des câbles ainsi que des épissures ou des boîtiers de dérivation selon les industries qui sont nécessaires pour permettre la fabrication et l’installation des faisceaux</w:t>
      </w:r>
      <w:r w:rsidR="00F2587B">
        <w:rPr>
          <w:rFonts w:ascii="3DS V2" w:hAnsi="3DS V2" w:cs="Arial"/>
          <w:sz w:val="24"/>
          <w:szCs w:val="24"/>
        </w:rPr>
        <w:t>.</w:t>
      </w:r>
      <w:r w:rsidR="005F25AE" w:rsidRPr="005F25AE">
        <w:rPr>
          <w:rFonts w:ascii="3DS V2" w:hAnsi="3DS V2" w:cs="Arial"/>
          <w:noProof/>
          <w:sz w:val="24"/>
          <w:szCs w:val="24"/>
        </w:rPr>
        <w:t xml:space="preserve"> </w:t>
      </w:r>
    </w:p>
    <w:p w14:paraId="4CE8A6F4" w14:textId="247C9D2B" w:rsidR="001A4DFB" w:rsidRPr="0076731C" w:rsidRDefault="005F25AE" w:rsidP="005F25AE">
      <w:pPr>
        <w:spacing w:line="240" w:lineRule="auto"/>
        <w:jc w:val="center"/>
        <w:rPr>
          <w:rFonts w:ascii="3DS V2" w:hAnsi="3DS V2" w:cs="Arial"/>
          <w:sz w:val="24"/>
          <w:szCs w:val="24"/>
        </w:rPr>
      </w:pPr>
      <w:r>
        <w:rPr>
          <w:rFonts w:ascii="3DS V2" w:hAnsi="3DS V2" w:cs="Arial"/>
          <w:noProof/>
          <w:sz w:val="24"/>
          <w:szCs w:val="24"/>
        </w:rPr>
        <w:drawing>
          <wp:inline distT="0" distB="0" distL="0" distR="0" wp14:anchorId="397B875F" wp14:editId="53050840">
            <wp:extent cx="5104130" cy="2308860"/>
            <wp:effectExtent l="0" t="0" r="127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0">
                      <a:extLst>
                        <a:ext uri="{28A0092B-C50C-407E-A947-70E740481C1C}">
                          <a14:useLocalDpi xmlns:a14="http://schemas.microsoft.com/office/drawing/2010/main" val="0"/>
                        </a:ext>
                      </a:extLst>
                    </a:blip>
                    <a:srcRect t="9945" r="402" b="5230"/>
                    <a:stretch/>
                  </pic:blipFill>
                  <pic:spPr bwMode="auto">
                    <a:xfrm>
                      <a:off x="0" y="0"/>
                      <a:ext cx="5104130" cy="2308860"/>
                    </a:xfrm>
                    <a:prstGeom prst="rect">
                      <a:avLst/>
                    </a:prstGeom>
                    <a:noFill/>
                    <a:ln>
                      <a:noFill/>
                    </a:ln>
                    <a:extLst>
                      <a:ext uri="{53640926-AAD7-44D8-BBD7-CCE9431645EC}">
                        <a14:shadowObscured xmlns:a14="http://schemas.microsoft.com/office/drawing/2010/main"/>
                      </a:ext>
                    </a:extLst>
                  </pic:spPr>
                </pic:pic>
              </a:graphicData>
            </a:graphic>
          </wp:inline>
        </w:drawing>
      </w:r>
    </w:p>
    <w:p w14:paraId="4CCF7059" w14:textId="56C9267C" w:rsidR="00AA6203" w:rsidRDefault="001A4DFB" w:rsidP="00F555FD">
      <w:pPr>
        <w:pStyle w:val="Lgende"/>
        <w:jc w:val="center"/>
        <w:rPr>
          <w:rFonts w:ascii="3DS V2" w:hAnsi="3DS V2" w:cs="Arial"/>
          <w:sz w:val="24"/>
          <w:szCs w:val="24"/>
        </w:rPr>
      </w:pPr>
      <w:r>
        <w:t xml:space="preserve">Figure </w:t>
      </w:r>
      <w:fldSimple w:instr=" SEQ Figure \* ARABIC ">
        <w:r w:rsidR="009C3AE0">
          <w:rPr>
            <w:noProof/>
          </w:rPr>
          <w:t>9</w:t>
        </w:r>
      </w:fldSimple>
      <w:r>
        <w:t xml:space="preserve"> : </w:t>
      </w:r>
      <w:proofErr w:type="spellStart"/>
      <w:r w:rsidRPr="0040636C">
        <w:t>Wiring</w:t>
      </w:r>
      <w:proofErr w:type="spellEnd"/>
      <w:r w:rsidRPr="0040636C">
        <w:t xml:space="preserve"> </w:t>
      </w:r>
      <w:proofErr w:type="spellStart"/>
      <w:r w:rsidR="00355DE4">
        <w:t>d</w:t>
      </w:r>
      <w:r w:rsidRPr="0040636C">
        <w:t>iagram</w:t>
      </w:r>
      <w:proofErr w:type="spellEnd"/>
    </w:p>
    <w:p w14:paraId="76D85914" w14:textId="6058C697" w:rsidR="005F25AE" w:rsidRDefault="00541235" w:rsidP="007A635E">
      <w:pPr>
        <w:jc w:val="both"/>
        <w:rPr>
          <w:rFonts w:ascii="3DS V2" w:hAnsi="3DS V2" w:cs="Arial"/>
          <w:sz w:val="24"/>
          <w:szCs w:val="24"/>
        </w:rPr>
      </w:pPr>
      <w:r>
        <w:rPr>
          <w:rFonts w:ascii="3DS V2" w:hAnsi="3DS V2" w:cs="Arial"/>
          <w:sz w:val="24"/>
          <w:szCs w:val="24"/>
        </w:rPr>
        <w:t>Ces deux types de schéma</w:t>
      </w:r>
      <w:r w:rsidR="005150B9">
        <w:rPr>
          <w:rFonts w:ascii="3DS V2" w:hAnsi="3DS V2" w:cs="Arial"/>
          <w:sz w:val="24"/>
          <w:szCs w:val="24"/>
        </w:rPr>
        <w:t>s</w:t>
      </w:r>
      <w:r>
        <w:rPr>
          <w:rFonts w:ascii="3DS V2" w:hAnsi="3DS V2" w:cs="Arial"/>
          <w:sz w:val="24"/>
          <w:szCs w:val="24"/>
        </w:rPr>
        <w:t xml:space="preserve"> représentent </w:t>
      </w:r>
      <w:r w:rsidR="00E64C74" w:rsidRPr="00747E70">
        <w:rPr>
          <w:rFonts w:ascii="3DS V2" w:hAnsi="3DS V2" w:cs="Arial"/>
          <w:sz w:val="24"/>
          <w:szCs w:val="24"/>
        </w:rPr>
        <w:t xml:space="preserve">deux phases </w:t>
      </w:r>
      <w:r w:rsidR="002F3A88">
        <w:rPr>
          <w:rFonts w:ascii="3DS V2" w:hAnsi="3DS V2" w:cs="Arial"/>
          <w:sz w:val="24"/>
          <w:szCs w:val="24"/>
        </w:rPr>
        <w:t xml:space="preserve">de </w:t>
      </w:r>
      <w:r w:rsidR="00E64C74" w:rsidRPr="00747E70">
        <w:rPr>
          <w:rFonts w:ascii="3DS V2" w:hAnsi="3DS V2" w:cs="Arial"/>
          <w:sz w:val="24"/>
          <w:szCs w:val="24"/>
        </w:rPr>
        <w:t>l</w:t>
      </w:r>
      <w:r>
        <w:rPr>
          <w:rFonts w:ascii="3DS V2" w:hAnsi="3DS V2" w:cs="Arial"/>
          <w:sz w:val="24"/>
          <w:szCs w:val="24"/>
        </w:rPr>
        <w:t>a</w:t>
      </w:r>
      <w:r w:rsidR="00E37791" w:rsidRPr="00747E70">
        <w:rPr>
          <w:rFonts w:ascii="3DS V2" w:hAnsi="3DS V2" w:cs="Arial"/>
          <w:sz w:val="24"/>
          <w:szCs w:val="24"/>
        </w:rPr>
        <w:t xml:space="preserve"> conception </w:t>
      </w:r>
      <w:r w:rsidR="00153D1D" w:rsidRPr="00747E70">
        <w:rPr>
          <w:rFonts w:ascii="3DS V2" w:hAnsi="3DS V2" w:cs="Arial"/>
          <w:sz w:val="24"/>
          <w:szCs w:val="24"/>
        </w:rPr>
        <w:t>électrique</w:t>
      </w:r>
      <w:r w:rsidR="0026775C">
        <w:rPr>
          <w:rFonts w:ascii="3DS V2" w:hAnsi="3DS V2" w:cs="Arial"/>
          <w:sz w:val="24"/>
          <w:szCs w:val="24"/>
        </w:rPr>
        <w:t>. L</w:t>
      </w:r>
      <w:r w:rsidR="00463652">
        <w:rPr>
          <w:rFonts w:ascii="3DS V2" w:hAnsi="3DS V2" w:cs="Arial"/>
          <w:sz w:val="24"/>
          <w:szCs w:val="24"/>
        </w:rPr>
        <w:t xml:space="preserve">a première </w:t>
      </w:r>
      <w:r w:rsidR="00743B7B">
        <w:rPr>
          <w:rFonts w:ascii="3DS V2" w:hAnsi="3DS V2" w:cs="Arial"/>
          <w:sz w:val="24"/>
          <w:szCs w:val="24"/>
        </w:rPr>
        <w:t xml:space="preserve">phase </w:t>
      </w:r>
      <w:r w:rsidR="005F25AE">
        <w:rPr>
          <w:rFonts w:ascii="3DS V2" w:hAnsi="3DS V2" w:cs="Arial"/>
          <w:sz w:val="24"/>
          <w:szCs w:val="24"/>
        </w:rPr>
        <w:t>est de</w:t>
      </w:r>
      <w:r w:rsidR="00AC425F" w:rsidRPr="00AC425F">
        <w:rPr>
          <w:rFonts w:ascii="3DS V2" w:hAnsi="3DS V2" w:cs="Arial"/>
          <w:sz w:val="24"/>
          <w:szCs w:val="24"/>
        </w:rPr>
        <w:t xml:space="preserve"> défini</w:t>
      </w:r>
      <w:r w:rsidR="005F25AE">
        <w:rPr>
          <w:rFonts w:ascii="3DS V2" w:hAnsi="3DS V2" w:cs="Arial"/>
          <w:sz w:val="24"/>
          <w:szCs w:val="24"/>
        </w:rPr>
        <w:t>r</w:t>
      </w:r>
      <w:r w:rsidR="00AC425F" w:rsidRPr="00AC425F">
        <w:rPr>
          <w:rFonts w:ascii="3DS V2" w:hAnsi="3DS V2" w:cs="Arial"/>
          <w:sz w:val="24"/>
          <w:szCs w:val="24"/>
        </w:rPr>
        <w:t xml:space="preserve"> les éléments électriques et leurs interconnexions. P</w:t>
      </w:r>
      <w:r w:rsidR="00E25F01">
        <w:rPr>
          <w:rFonts w:ascii="3DS V2" w:hAnsi="3DS V2" w:cs="Arial"/>
          <w:sz w:val="24"/>
          <w:szCs w:val="24"/>
        </w:rPr>
        <w:t>uis</w:t>
      </w:r>
      <w:r w:rsidR="00743B7B">
        <w:rPr>
          <w:rFonts w:ascii="3DS V2" w:hAnsi="3DS V2" w:cs="Arial"/>
          <w:sz w:val="24"/>
          <w:szCs w:val="24"/>
        </w:rPr>
        <w:t xml:space="preserve"> la deuxième phase </w:t>
      </w:r>
      <w:r w:rsidR="005F25AE">
        <w:rPr>
          <w:rFonts w:ascii="3DS V2" w:hAnsi="3DS V2" w:cs="Arial"/>
          <w:sz w:val="24"/>
          <w:szCs w:val="24"/>
        </w:rPr>
        <w:t>est de</w:t>
      </w:r>
      <w:r w:rsidR="001D05F9" w:rsidRPr="00A7489C">
        <w:rPr>
          <w:rFonts w:ascii="3DS V2" w:hAnsi="3DS V2" w:cs="Arial"/>
          <w:sz w:val="24"/>
          <w:szCs w:val="24"/>
        </w:rPr>
        <w:t xml:space="preserve"> </w:t>
      </w:r>
      <w:r w:rsidR="00A7489C" w:rsidRPr="00A7489C">
        <w:rPr>
          <w:rFonts w:ascii="3DS V2" w:hAnsi="3DS V2" w:cs="Arial"/>
          <w:sz w:val="24"/>
          <w:szCs w:val="24"/>
        </w:rPr>
        <w:t>préciser l’emplacement des composants électriques et des câbles dans l’environnement physique du système.</w:t>
      </w:r>
      <w:r w:rsidR="004F0E84">
        <w:rPr>
          <w:rFonts w:ascii="3DS V2" w:hAnsi="3DS V2" w:cs="Arial"/>
          <w:sz w:val="24"/>
          <w:szCs w:val="24"/>
        </w:rPr>
        <w:t xml:space="preserve"> </w:t>
      </w:r>
    </w:p>
    <w:p w14:paraId="3D88F6AF" w14:textId="1AD69DF7" w:rsidR="007A635E" w:rsidRDefault="005F25AE" w:rsidP="007A635E">
      <w:pPr>
        <w:jc w:val="both"/>
        <w:rPr>
          <w:rFonts w:ascii="3DS V2" w:hAnsi="3DS V2" w:cs="Arial"/>
          <w:sz w:val="24"/>
          <w:szCs w:val="24"/>
        </w:rPr>
      </w:pPr>
      <w:r>
        <w:rPr>
          <w:rFonts w:ascii="3DS V2" w:hAnsi="3DS V2" w:cs="Arial"/>
          <w:sz w:val="24"/>
          <w:szCs w:val="24"/>
        </w:rPr>
        <w:t>Pour répondre ce besoin</w:t>
      </w:r>
      <w:r w:rsidR="0063231F" w:rsidRPr="0063231F">
        <w:rPr>
          <w:rFonts w:ascii="3DS V2" w:hAnsi="3DS V2" w:cs="Arial"/>
          <w:sz w:val="24"/>
          <w:szCs w:val="24"/>
        </w:rPr>
        <w:t xml:space="preserve">, l’équipe de </w:t>
      </w:r>
      <w:r w:rsidR="006F247E">
        <w:rPr>
          <w:rFonts w:ascii="3DS V2" w:hAnsi="3DS V2" w:cs="Arial"/>
          <w:sz w:val="24"/>
          <w:szCs w:val="24"/>
        </w:rPr>
        <w:t xml:space="preserve">CATIA Schématique Electrique </w:t>
      </w:r>
      <w:r w:rsidR="0063231F" w:rsidRPr="0063231F">
        <w:rPr>
          <w:rFonts w:ascii="3DS V2" w:hAnsi="3DS V2" w:cs="Arial"/>
          <w:sz w:val="24"/>
          <w:szCs w:val="24"/>
        </w:rPr>
        <w:t xml:space="preserve">propose </w:t>
      </w:r>
      <w:r>
        <w:rPr>
          <w:rFonts w:ascii="3DS V2" w:hAnsi="3DS V2" w:cs="Arial"/>
          <w:sz w:val="24"/>
          <w:szCs w:val="24"/>
        </w:rPr>
        <w:t xml:space="preserve">l’outils de </w:t>
      </w:r>
      <w:r w:rsidR="00B50943" w:rsidRPr="0063231F">
        <w:rPr>
          <w:rFonts w:ascii="3DS V2" w:hAnsi="3DS V2" w:cs="Arial"/>
          <w:sz w:val="24"/>
          <w:szCs w:val="24"/>
        </w:rPr>
        <w:t>«</w:t>
      </w:r>
      <w:r w:rsidR="0063231F" w:rsidRPr="0063231F">
        <w:rPr>
          <w:rFonts w:ascii="3DS V2" w:hAnsi="3DS V2" w:cs="Arial"/>
          <w:sz w:val="24"/>
          <w:szCs w:val="24"/>
        </w:rPr>
        <w:t xml:space="preserve"> Net To Wire ». Il permet de </w:t>
      </w:r>
      <w:r w:rsidR="00AE537F">
        <w:rPr>
          <w:rFonts w:ascii="3DS V2" w:hAnsi="3DS V2" w:cs="Arial"/>
          <w:sz w:val="24"/>
          <w:szCs w:val="24"/>
        </w:rPr>
        <w:t xml:space="preserve">faire la transition </w:t>
      </w:r>
      <w:r w:rsidR="00C269C5">
        <w:rPr>
          <w:rFonts w:ascii="3DS V2" w:hAnsi="3DS V2" w:cs="Arial"/>
          <w:sz w:val="24"/>
          <w:szCs w:val="24"/>
        </w:rPr>
        <w:t>du</w:t>
      </w:r>
      <w:r w:rsidR="00AE537F">
        <w:rPr>
          <w:rFonts w:ascii="3DS V2" w:hAnsi="3DS V2" w:cs="Arial"/>
          <w:sz w:val="24"/>
          <w:szCs w:val="24"/>
        </w:rPr>
        <w:t xml:space="preserve"> </w:t>
      </w:r>
      <w:r w:rsidR="0063231F" w:rsidRPr="0063231F">
        <w:rPr>
          <w:rFonts w:ascii="3DS V2" w:hAnsi="3DS V2" w:cs="Arial"/>
          <w:sz w:val="24"/>
          <w:szCs w:val="24"/>
        </w:rPr>
        <w:t xml:space="preserve">Net Diagram </w:t>
      </w:r>
      <w:r w:rsidR="00C269C5">
        <w:rPr>
          <w:rFonts w:ascii="3DS V2" w:hAnsi="3DS V2" w:cs="Arial"/>
          <w:sz w:val="24"/>
          <w:szCs w:val="24"/>
        </w:rPr>
        <w:t>au</w:t>
      </w:r>
      <w:r w:rsidR="0063231F" w:rsidRPr="0063231F">
        <w:rPr>
          <w:rFonts w:ascii="3DS V2" w:hAnsi="3DS V2" w:cs="Arial"/>
          <w:sz w:val="24"/>
          <w:szCs w:val="24"/>
        </w:rPr>
        <w:t xml:space="preserve"> Wiring Diagram</w:t>
      </w:r>
      <w:r w:rsidR="00AE537F">
        <w:rPr>
          <w:rFonts w:ascii="3DS V2" w:hAnsi="3DS V2" w:cs="Arial"/>
          <w:sz w:val="24"/>
          <w:szCs w:val="24"/>
        </w:rPr>
        <w:t xml:space="preserve">, </w:t>
      </w:r>
      <w:r w:rsidR="00AE537F" w:rsidRPr="00AE537F">
        <w:rPr>
          <w:rFonts w:ascii="3DS V2" w:hAnsi="3DS V2" w:cs="Arial"/>
          <w:sz w:val="24"/>
          <w:szCs w:val="24"/>
        </w:rPr>
        <w:t xml:space="preserve">afin d’accompagner les clients dans la </w:t>
      </w:r>
      <w:r w:rsidR="007A635E" w:rsidRPr="007A635E">
        <w:rPr>
          <w:rFonts w:ascii="3DS V2" w:hAnsi="3DS V2" w:cs="Arial"/>
          <w:sz w:val="24"/>
          <w:szCs w:val="24"/>
        </w:rPr>
        <w:t>réalisation physique de leurs systèmes électriques</w:t>
      </w:r>
      <w:r w:rsidR="007A635E">
        <w:rPr>
          <w:rFonts w:ascii="3DS V2" w:hAnsi="3DS V2" w:cs="Arial"/>
          <w:sz w:val="24"/>
          <w:szCs w:val="24"/>
        </w:rPr>
        <w:t>.</w:t>
      </w:r>
      <w:r w:rsidR="00C62E48">
        <w:rPr>
          <w:rFonts w:ascii="3DS V2" w:hAnsi="3DS V2" w:cs="Arial"/>
          <w:sz w:val="24"/>
          <w:szCs w:val="24"/>
        </w:rPr>
        <w:t xml:space="preserve"> </w:t>
      </w:r>
      <w:r w:rsidR="003F2B15">
        <w:rPr>
          <w:rFonts w:ascii="3DS V2" w:hAnsi="3DS V2" w:cs="Arial"/>
          <w:sz w:val="24"/>
          <w:szCs w:val="24"/>
        </w:rPr>
        <w:t>Plus d</w:t>
      </w:r>
      <w:r w:rsidR="00C62E48">
        <w:rPr>
          <w:rFonts w:ascii="3DS V2" w:hAnsi="3DS V2" w:cs="Arial"/>
          <w:sz w:val="24"/>
          <w:szCs w:val="24"/>
        </w:rPr>
        <w:t xml:space="preserve">’information sur ce processus est disponible dans </w:t>
      </w:r>
      <w:hyperlink w:anchor="_Annexes_B_:" w:history="1">
        <w:r w:rsidR="00C62E48" w:rsidRPr="00885F2F">
          <w:rPr>
            <w:rStyle w:val="Lienhypertexte"/>
            <w:rFonts w:ascii="3DS V2" w:hAnsi="3DS V2" w:cs="Arial"/>
            <w:sz w:val="24"/>
            <w:szCs w:val="24"/>
          </w:rPr>
          <w:t>Annexe B</w:t>
        </w:r>
      </w:hyperlink>
      <w:r w:rsidR="00C62E48">
        <w:rPr>
          <w:rFonts w:ascii="3DS V2" w:hAnsi="3DS V2" w:cs="Arial"/>
          <w:sz w:val="24"/>
          <w:szCs w:val="24"/>
        </w:rPr>
        <w:t>.</w:t>
      </w:r>
    </w:p>
    <w:p w14:paraId="23111502" w14:textId="546581A7" w:rsidR="00F465E2" w:rsidRPr="00E22D53" w:rsidRDefault="00E27DFF" w:rsidP="00E27DFF">
      <w:pPr>
        <w:rPr>
          <w:rFonts w:ascii="3DS V2" w:hAnsi="3DS V2" w:cs="Arial"/>
          <w:sz w:val="24"/>
          <w:szCs w:val="24"/>
        </w:rPr>
      </w:pPr>
      <w:r>
        <w:rPr>
          <w:noProof/>
        </w:rPr>
        <mc:AlternateContent>
          <mc:Choice Requires="wps">
            <w:drawing>
              <wp:anchor distT="0" distB="0" distL="114300" distR="114300" simplePos="0" relativeHeight="251722240" behindDoc="0" locked="0" layoutInCell="1" allowOverlap="1" wp14:anchorId="181A02B2" wp14:editId="64DC286C">
                <wp:simplePos x="0" y="0"/>
                <wp:positionH relativeFrom="margin">
                  <wp:align>center</wp:align>
                </wp:positionH>
                <wp:positionV relativeFrom="paragraph">
                  <wp:posOffset>3218284</wp:posOffset>
                </wp:positionV>
                <wp:extent cx="6758305" cy="142875"/>
                <wp:effectExtent l="0" t="0" r="4445" b="9525"/>
                <wp:wrapSquare wrapText="bothSides"/>
                <wp:docPr id="55" name="Zone de texte 55"/>
                <wp:cNvGraphicFramePr/>
                <a:graphic xmlns:a="http://schemas.openxmlformats.org/drawingml/2006/main">
                  <a:graphicData uri="http://schemas.microsoft.com/office/word/2010/wordprocessingShape">
                    <wps:wsp>
                      <wps:cNvSpPr txBox="1"/>
                      <wps:spPr>
                        <a:xfrm>
                          <a:off x="0" y="0"/>
                          <a:ext cx="6758305" cy="142875"/>
                        </a:xfrm>
                        <a:prstGeom prst="rect">
                          <a:avLst/>
                        </a:prstGeom>
                        <a:solidFill>
                          <a:prstClr val="white"/>
                        </a:solidFill>
                        <a:ln>
                          <a:noFill/>
                        </a:ln>
                      </wps:spPr>
                      <wps:txbx>
                        <w:txbxContent>
                          <w:p w14:paraId="29092EC7" w14:textId="7A0FDF3B" w:rsidR="00F465E2" w:rsidRPr="009E52BC" w:rsidRDefault="00F465E2" w:rsidP="00F465E2">
                            <w:pPr>
                              <w:pStyle w:val="Lgende"/>
                              <w:jc w:val="center"/>
                              <w:rPr>
                                <w:rFonts w:ascii="3DS V2" w:hAnsi="3DS V2" w:cs="Arial"/>
                                <w:noProof/>
                                <w:sz w:val="24"/>
                                <w:szCs w:val="24"/>
                              </w:rPr>
                            </w:pPr>
                            <w:r>
                              <w:t xml:space="preserve">Figure </w:t>
                            </w:r>
                            <w:fldSimple w:instr=" SEQ Figure \* ARABIC ">
                              <w:r w:rsidR="009C3AE0">
                                <w:rPr>
                                  <w:noProof/>
                                </w:rPr>
                                <w:t>10</w:t>
                              </w:r>
                            </w:fldSimple>
                            <w:r>
                              <w:t xml:space="preserve"> : </w:t>
                            </w:r>
                            <w:r w:rsidR="00184054">
                              <w:t xml:space="preserve">Net </w:t>
                            </w:r>
                            <w:r w:rsidR="006E0664">
                              <w:t>t</w:t>
                            </w:r>
                            <w:r w:rsidR="00184054">
                              <w:t xml:space="preserve">o </w:t>
                            </w:r>
                            <w:proofErr w:type="spellStart"/>
                            <w:r w:rsidR="006E0664">
                              <w:t>w</w:t>
                            </w:r>
                            <w:r w:rsidR="00184054">
                              <w:t>ire</w:t>
                            </w:r>
                            <w:proofErr w:type="spellEnd"/>
                            <w:r w:rsidR="00184054">
                              <w: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1A02B2" id="Zone de texte 55" o:spid="_x0000_s1030" type="#_x0000_t202" style="position:absolute;margin-left:0;margin-top:253.4pt;width:532.15pt;height:11.25pt;z-index:251722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" stroked="f">
                <v:textbox inset="0,0,0,0">
                  <w:txbxContent>
                    <w:p w14:paraId="29092EC7" w14:textId="7A0FDF3B" w:rsidR="00F465E2" w:rsidRPr="009E52BC" w:rsidRDefault="00F465E2" w:rsidP="00F465E2">
                      <w:pPr>
                        <w:pStyle w:val="Lgende"/>
                        <w:jc w:val="center"/>
                        <w:rPr>
                          <w:rFonts w:ascii="3DS V2" w:hAnsi="3DS V2" w:cs="Arial"/>
                          <w:noProof/>
                          <w:sz w:val="24"/>
                          <w:szCs w:val="24"/>
                        </w:rPr>
                      </w:pPr>
                      <w:r>
                        <w:t xml:space="preserve">Figure </w:t>
                      </w:r>
                      <w:fldSimple w:instr=" SEQ Figure \* ARABIC ">
                        <w:r w:rsidR="009C3AE0">
                          <w:rPr>
                            <w:noProof/>
                          </w:rPr>
                          <w:t>10</w:t>
                        </w:r>
                      </w:fldSimple>
                      <w:r>
                        <w:t xml:space="preserve"> : </w:t>
                      </w:r>
                      <w:r w:rsidR="00184054">
                        <w:t xml:space="preserve">Net </w:t>
                      </w:r>
                      <w:r w:rsidR="006E0664">
                        <w:t>t</w:t>
                      </w:r>
                      <w:r w:rsidR="00184054">
                        <w:t xml:space="preserve">o </w:t>
                      </w:r>
                      <w:proofErr w:type="spellStart"/>
                      <w:r w:rsidR="006E0664">
                        <w:t>w</w:t>
                      </w:r>
                      <w:r w:rsidR="00184054">
                        <w:t>ire</w:t>
                      </w:r>
                      <w:proofErr w:type="spellEnd"/>
                      <w:r w:rsidR="00184054">
                        <w:t> </w:t>
                      </w:r>
                    </w:p>
                  </w:txbxContent>
                </v:textbox>
                <w10:wrap type="square" anchorx="margin"/>
              </v:shape>
            </w:pict>
          </mc:Fallback>
        </mc:AlternateContent>
      </w:r>
      <w:r w:rsidR="00184054">
        <w:rPr>
          <w:rFonts w:ascii="3DS V2" w:hAnsi="3DS V2" w:cs="Arial"/>
          <w:noProof/>
          <w:sz w:val="24"/>
          <w:szCs w:val="24"/>
        </w:rPr>
        <w:drawing>
          <wp:inline distT="0" distB="0" distL="0" distR="0" wp14:anchorId="011B3F8D" wp14:editId="4EB67F1E">
            <wp:extent cx="5982269" cy="31859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0123" cy="3243389"/>
                    </a:xfrm>
                    <a:prstGeom prst="rect">
                      <a:avLst/>
                    </a:prstGeom>
                    <a:noFill/>
                    <a:ln>
                      <a:noFill/>
                    </a:ln>
                  </pic:spPr>
                </pic:pic>
              </a:graphicData>
            </a:graphic>
          </wp:inline>
        </w:drawing>
      </w:r>
    </w:p>
    <w:p w14:paraId="10C93304" w14:textId="24DE00E9" w:rsidR="00FC4566" w:rsidRPr="003A3E6E" w:rsidRDefault="008A6FE7" w:rsidP="00FC4566">
      <w:pPr>
        <w:pStyle w:val="Titre3"/>
        <w:rPr>
          <w:rFonts w:ascii="3DS V2" w:hAnsi="3DS V2"/>
          <w:sz w:val="32"/>
          <w:szCs w:val="32"/>
        </w:rPr>
      </w:pPr>
      <w:bookmarkStart w:id="23" w:name="_Toc206168774"/>
      <w:r>
        <w:rPr>
          <w:rFonts w:ascii="3DS V2" w:hAnsi="3DS V2"/>
          <w:sz w:val="32"/>
          <w:szCs w:val="32"/>
        </w:rPr>
        <w:lastRenderedPageBreak/>
        <w:t>Interface</w:t>
      </w:r>
      <w:r w:rsidR="00F465E2">
        <w:rPr>
          <w:rFonts w:ascii="3DS V2" w:hAnsi="3DS V2"/>
          <w:sz w:val="32"/>
          <w:szCs w:val="32"/>
        </w:rPr>
        <w:t xml:space="preserve"> de coupure</w:t>
      </w:r>
      <w:bookmarkEnd w:id="23"/>
      <w:r w:rsidR="00F465E2">
        <w:rPr>
          <w:rFonts w:ascii="3DS V2" w:hAnsi="3DS V2"/>
          <w:sz w:val="32"/>
          <w:szCs w:val="32"/>
        </w:rPr>
        <w:t xml:space="preserve"> </w:t>
      </w:r>
    </w:p>
    <w:p w14:paraId="59F89E66" w14:textId="30213CC1" w:rsidR="00C96EC6" w:rsidRDefault="00AB7213" w:rsidP="007D290B">
      <w:pPr>
        <w:spacing w:line="240" w:lineRule="auto"/>
        <w:rPr>
          <w:rFonts w:ascii="3DS V2" w:hAnsi="3DS V2" w:cs="Arial"/>
          <w:sz w:val="24"/>
          <w:szCs w:val="24"/>
        </w:rPr>
      </w:pPr>
      <w:r w:rsidRPr="00E24780">
        <w:rPr>
          <w:rFonts w:ascii="3DS V2" w:hAnsi="3DS V2" w:cs="Arial"/>
          <w:noProof/>
          <w:sz w:val="24"/>
          <w:szCs w:val="24"/>
        </w:rPr>
        <mc:AlternateContent>
          <mc:Choice Requires="wps">
            <w:drawing>
              <wp:anchor distT="45720" distB="45720" distL="114300" distR="114300" simplePos="0" relativeHeight="251729408" behindDoc="0" locked="0" layoutInCell="1" allowOverlap="1" wp14:anchorId="7930B7B7" wp14:editId="42A9ECE3">
                <wp:simplePos x="0" y="0"/>
                <wp:positionH relativeFrom="column">
                  <wp:posOffset>3710030</wp:posOffset>
                </wp:positionH>
                <wp:positionV relativeFrom="paragraph">
                  <wp:posOffset>1860702</wp:posOffset>
                </wp:positionV>
                <wp:extent cx="1411605" cy="226695"/>
                <wp:effectExtent l="0" t="0" r="17145" b="2095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1605" cy="226695"/>
                        </a:xfrm>
                        <a:prstGeom prst="rect">
                          <a:avLst/>
                        </a:prstGeom>
                        <a:solidFill>
                          <a:srgbClr val="FFFFFF"/>
                        </a:solidFill>
                        <a:ln w="9525">
                          <a:solidFill>
                            <a:srgbClr val="000000"/>
                          </a:solidFill>
                          <a:miter lim="800000"/>
                          <a:headEnd/>
                          <a:tailEnd/>
                        </a:ln>
                      </wps:spPr>
                      <wps:txbx>
                        <w:txbxContent>
                          <w:p w14:paraId="30CC2220" w14:textId="732E7968"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w:t>
                            </w:r>
                            <w:r w:rsidR="00070B08">
                              <w:rPr>
                                <w:rFonts w:ascii="3DS V2" w:hAnsi="3DS V2" w:cs="Arial"/>
                                <w:sz w:val="18"/>
                                <w:szCs w:val="18"/>
                              </w:rPr>
                              <w:t>s</w:t>
                            </w:r>
                            <w:r w:rsidRPr="00E24780">
                              <w:rPr>
                                <w:rFonts w:ascii="3DS V2" w:hAnsi="3DS V2" w:cs="Arial"/>
                                <w:sz w:val="18"/>
                                <w:szCs w:val="18"/>
                              </w:rPr>
                              <w:t xml:space="preserve"> de coupure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0B7B7" id="Zone de texte 2" o:spid="_x0000_s1031" type="#_x0000_t202" style="position:absolute;margin-left:292.15pt;margin-top:146.5pt;width:111.15pt;height:17.85pt;z-index:251729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">
                <v:textbox>
                  <w:txbxContent>
                    <w:p w14:paraId="30CC2220" w14:textId="732E7968" w:rsidR="00E24780" w:rsidRPr="00E24780" w:rsidRDefault="00E24780" w:rsidP="00E24780">
                      <w:pPr>
                        <w:spacing w:line="240" w:lineRule="auto"/>
                        <w:rPr>
                          <w:rFonts w:ascii="3DS V2" w:hAnsi="3DS V2" w:cs="Arial"/>
                          <w:sz w:val="18"/>
                          <w:szCs w:val="18"/>
                        </w:rPr>
                      </w:pPr>
                      <w:r w:rsidRPr="00E24780">
                        <w:rPr>
                          <w:rFonts w:ascii="3DS V2" w:hAnsi="3DS V2" w:cs="Arial"/>
                          <w:sz w:val="18"/>
                          <w:szCs w:val="18"/>
                        </w:rPr>
                        <w:t>Connecteur</w:t>
                      </w:r>
                      <w:r w:rsidR="00070B08">
                        <w:rPr>
                          <w:rFonts w:ascii="3DS V2" w:hAnsi="3DS V2" w:cs="Arial"/>
                          <w:sz w:val="18"/>
                          <w:szCs w:val="18"/>
                        </w:rPr>
                        <w:t>s</w:t>
                      </w:r>
                      <w:r w:rsidRPr="00E24780">
                        <w:rPr>
                          <w:rFonts w:ascii="3DS V2" w:hAnsi="3DS V2" w:cs="Arial"/>
                          <w:sz w:val="18"/>
                          <w:szCs w:val="18"/>
                        </w:rPr>
                        <w:t xml:space="preserve"> de coupure</w:t>
                      </w:r>
                    </w:p>
                  </w:txbxContent>
                </v:textbox>
                <w10:wrap type="square"/>
              </v:shape>
            </w:pict>
          </mc:Fallback>
        </mc:AlternateContent>
      </w:r>
      <w:r w:rsidR="00710F56">
        <w:rPr>
          <w:noProof/>
        </w:rPr>
        <mc:AlternateContent>
          <mc:Choice Requires="wps">
            <w:drawing>
              <wp:anchor distT="0" distB="0" distL="114300" distR="114300" simplePos="0" relativeHeight="251727360" behindDoc="0" locked="0" layoutInCell="1" allowOverlap="1" wp14:anchorId="6C326E0C" wp14:editId="6D671D62">
                <wp:simplePos x="0" y="0"/>
                <wp:positionH relativeFrom="column">
                  <wp:posOffset>3069590</wp:posOffset>
                </wp:positionH>
                <wp:positionV relativeFrom="paragraph">
                  <wp:posOffset>473075</wp:posOffset>
                </wp:positionV>
                <wp:extent cx="1132205" cy="1159510"/>
                <wp:effectExtent l="0" t="0" r="10795" b="21590"/>
                <wp:wrapNone/>
                <wp:docPr id="59" name="Ellipse 59"/>
                <wp:cNvGraphicFramePr/>
                <a:graphic xmlns:a="http://schemas.openxmlformats.org/drawingml/2006/main">
                  <a:graphicData uri="http://schemas.microsoft.com/office/word/2010/wordprocessingShape">
                    <wps:wsp>
                      <wps:cNvSpPr/>
                      <wps:spPr>
                        <a:xfrm>
                          <a:off x="0" y="0"/>
                          <a:ext cx="1132205" cy="1159510"/>
                        </a:xfrm>
                        <a:prstGeom prst="ellipse">
                          <a:avLst/>
                        </a:prstGeom>
                        <a:no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9CAFE3" id="Ellipse 59" o:spid="_x0000_s1026" style="position:absolute;margin-left:241.7pt;margin-top:37.25pt;width:89.15pt;height:91.3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" filled="f" strokecolor="#da291c [3214]" strokeweight="2pt"/>
            </w:pict>
          </mc:Fallback>
        </mc:AlternateContent>
      </w:r>
      <w:r w:rsidR="00E07717">
        <w:rPr>
          <w:rFonts w:ascii="3DS V2" w:hAnsi="3DS V2" w:cs="Arial"/>
          <w:noProof/>
          <w:sz w:val="24"/>
          <w:szCs w:val="24"/>
        </w:rPr>
        <w:drawing>
          <wp:anchor distT="0" distB="0" distL="114300" distR="114300" simplePos="0" relativeHeight="251724288" behindDoc="0" locked="0" layoutInCell="1" allowOverlap="1" wp14:anchorId="6071CE90" wp14:editId="079C3875">
            <wp:simplePos x="0" y="0"/>
            <wp:positionH relativeFrom="margin">
              <wp:align>center</wp:align>
            </wp:positionH>
            <wp:positionV relativeFrom="paragraph">
              <wp:posOffset>384226</wp:posOffset>
            </wp:positionV>
            <wp:extent cx="6212205" cy="1793875"/>
            <wp:effectExtent l="0" t="0" r="0" b="0"/>
            <wp:wrapSquare wrapText="bothSides"/>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2">
                      <a:extLst>
                        <a:ext uri="{28A0092B-C50C-407E-A947-70E740481C1C}">
                          <a14:useLocalDpi xmlns:a14="http://schemas.microsoft.com/office/drawing/2010/main" val="0"/>
                        </a:ext>
                      </a:extLst>
                    </a:blip>
                    <a:srcRect l="61742" t="57811" r="19" b="19787"/>
                    <a:stretch/>
                  </pic:blipFill>
                  <pic:spPr bwMode="auto">
                    <a:xfrm>
                      <a:off x="0" y="0"/>
                      <a:ext cx="6212205" cy="1793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6EC6">
        <w:rPr>
          <w:rFonts w:ascii="3DS V2" w:hAnsi="3DS V2" w:cs="Arial"/>
          <w:noProof/>
          <w:sz w:val="24"/>
          <w:szCs w:val="24"/>
        </w:rPr>
        <mc:AlternateContent>
          <mc:Choice Requires="wps">
            <w:drawing>
              <wp:anchor distT="0" distB="0" distL="114300" distR="114300" simplePos="0" relativeHeight="251730432" behindDoc="0" locked="0" layoutInCell="1" allowOverlap="1" wp14:anchorId="6B5A938A" wp14:editId="7CC854E1">
                <wp:simplePos x="0" y="0"/>
                <wp:positionH relativeFrom="column">
                  <wp:posOffset>4030345</wp:posOffset>
                </wp:positionH>
                <wp:positionV relativeFrom="paragraph">
                  <wp:posOffset>1467485</wp:posOffset>
                </wp:positionV>
                <wp:extent cx="408940" cy="401955"/>
                <wp:effectExtent l="57150" t="38100" r="67310" b="93345"/>
                <wp:wrapNone/>
                <wp:docPr id="61" name="Connecteur droit 61"/>
                <wp:cNvGraphicFramePr/>
                <a:graphic xmlns:a="http://schemas.openxmlformats.org/drawingml/2006/main">
                  <a:graphicData uri="http://schemas.microsoft.com/office/word/2010/wordprocessingShape">
                    <wps:wsp>
                      <wps:cNvCnPr/>
                      <wps:spPr>
                        <a:xfrm>
                          <a:off x="0" y="0"/>
                          <a:ext cx="408940" cy="401955"/>
                        </a:xfrm>
                        <a:prstGeom prst="line">
                          <a:avLst/>
                        </a:prstGeom>
                        <a:ln>
                          <a:solidFill>
                            <a:schemeClr val="bg2"/>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2B26A" id="Connecteur droit 61" o:spid="_x0000_s1026" style="position:absolute;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35pt,115.55pt" to="349.55pt,1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" strokecolor="#da291c [3214]" strokeweight="3pt">
                <v:shadow on="t" color="black" opacity="22937f" origin=",.5" offset="0,.63889mm"/>
              </v:line>
            </w:pict>
          </mc:Fallback>
        </mc:AlternateContent>
      </w:r>
    </w:p>
    <w:p w14:paraId="2DA54D70" w14:textId="6DC5A1EC" w:rsidR="003D75B3" w:rsidRDefault="003D75B3"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26336" behindDoc="0" locked="0" layoutInCell="1" allowOverlap="1" wp14:anchorId="10DD8AE8" wp14:editId="51E1D252">
                <wp:simplePos x="0" y="0"/>
                <wp:positionH relativeFrom="margin">
                  <wp:align>center</wp:align>
                </wp:positionH>
                <wp:positionV relativeFrom="paragraph">
                  <wp:posOffset>2063877</wp:posOffset>
                </wp:positionV>
                <wp:extent cx="6212205" cy="635"/>
                <wp:effectExtent l="0" t="0" r="0" b="8255"/>
                <wp:wrapSquare wrapText="bothSides"/>
                <wp:docPr id="58" name="Zone de texte 58"/>
                <wp:cNvGraphicFramePr/>
                <a:graphic xmlns:a="http://schemas.openxmlformats.org/drawingml/2006/main">
                  <a:graphicData uri="http://schemas.microsoft.com/office/word/2010/wordprocessingShape">
                    <wps:wsp>
                      <wps:cNvSpPr txBox="1"/>
                      <wps:spPr>
                        <a:xfrm>
                          <a:off x="0" y="0"/>
                          <a:ext cx="6212205" cy="635"/>
                        </a:xfrm>
                        <a:prstGeom prst="rect">
                          <a:avLst/>
                        </a:prstGeom>
                        <a:solidFill>
                          <a:prstClr val="white"/>
                        </a:solidFill>
                        <a:ln>
                          <a:noFill/>
                        </a:ln>
                      </wps:spPr>
                      <wps:txbx>
                        <w:txbxContent>
                          <w:p w14:paraId="6B3D5D57" w14:textId="2D33E82D" w:rsidR="000165B4" w:rsidRPr="0040636C" w:rsidRDefault="000165B4" w:rsidP="000165B4">
                            <w:pPr>
                              <w:pStyle w:val="Lgende"/>
                              <w:jc w:val="center"/>
                              <w:rPr>
                                <w:rFonts w:ascii="3DS V2" w:hAnsi="3DS V2" w:cs="Arial"/>
                                <w:b/>
                                <w:bCs/>
                                <w:noProof/>
                                <w:color w:val="005386"/>
                              </w:rPr>
                            </w:pPr>
                            <w:r>
                              <w:t xml:space="preserve">Figure </w:t>
                            </w:r>
                            <w:fldSimple w:instr=" SEQ Figure \* ARABIC ">
                              <w:r w:rsidR="009C3AE0">
                                <w:rPr>
                                  <w:noProof/>
                                </w:rPr>
                                <w:t>11</w:t>
                              </w:r>
                            </w:fldSimple>
                            <w:r>
                              <w:t xml:space="preserve"> : </w:t>
                            </w:r>
                            <w:r w:rsidR="00852154">
                              <w:t>Connecteur</w:t>
                            </w:r>
                            <w:r>
                              <w:t xml:space="preserve"> de coupure dans le </w:t>
                            </w:r>
                            <w:proofErr w:type="spellStart"/>
                            <w:r w:rsidR="0035153A">
                              <w:t>w</w:t>
                            </w:r>
                            <w:r w:rsidRPr="0040636C">
                              <w:t>iring</w:t>
                            </w:r>
                            <w:proofErr w:type="spellEnd"/>
                            <w:r w:rsidRPr="0040636C">
                              <w:t xml:space="preserve"> </w:t>
                            </w:r>
                            <w:proofErr w:type="spellStart"/>
                            <w:r w:rsidR="0035153A">
                              <w:t>d</w:t>
                            </w:r>
                            <w:r w:rsidRPr="0040636C">
                              <w:t>iagram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D8AE8" id="Zone de texte 58" o:spid="_x0000_s1032" type="#_x0000_t202" style="position:absolute;margin-left:0;margin-top:162.5pt;width:489.15pt;height:.05pt;z-index:251726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t30GQIAAD8EAAAOAAAAZHJzL2Uyb0RvYy54bWysU02L2zAQvRf6H4TujZOU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" stroked="f">
                <v:textbox style="mso-fit-shape-to-text:t" inset="0,0,0,0">
                  <w:txbxContent>
                    <w:p w14:paraId="6B3D5D57" w14:textId="2D33E82D" w:rsidR="000165B4" w:rsidRPr="0040636C" w:rsidRDefault="000165B4" w:rsidP="000165B4">
                      <w:pPr>
                        <w:pStyle w:val="Lgende"/>
                        <w:jc w:val="center"/>
                        <w:rPr>
                          <w:rFonts w:ascii="3DS V2" w:hAnsi="3DS V2" w:cs="Arial"/>
                          <w:b/>
                          <w:bCs/>
                          <w:noProof/>
                          <w:color w:val="005386"/>
                        </w:rPr>
                      </w:pPr>
                      <w:r>
                        <w:t xml:space="preserve">Figure </w:t>
                      </w:r>
                      <w:fldSimple w:instr=" SEQ Figure \* ARABIC ">
                        <w:r w:rsidR="009C3AE0">
                          <w:rPr>
                            <w:noProof/>
                          </w:rPr>
                          <w:t>11</w:t>
                        </w:r>
                      </w:fldSimple>
                      <w:r>
                        <w:t xml:space="preserve"> : </w:t>
                      </w:r>
                      <w:r w:rsidR="00852154">
                        <w:t>Connecteur</w:t>
                      </w:r>
                      <w:r>
                        <w:t xml:space="preserve"> de coupure dans le </w:t>
                      </w:r>
                      <w:proofErr w:type="spellStart"/>
                      <w:r w:rsidR="0035153A">
                        <w:t>w</w:t>
                      </w:r>
                      <w:r w:rsidRPr="0040636C">
                        <w:t>iring</w:t>
                      </w:r>
                      <w:proofErr w:type="spellEnd"/>
                      <w:r w:rsidRPr="0040636C">
                        <w:t xml:space="preserve"> </w:t>
                      </w:r>
                      <w:proofErr w:type="spellStart"/>
                      <w:r w:rsidR="0035153A">
                        <w:t>d</w:t>
                      </w:r>
                      <w:r w:rsidRPr="0040636C">
                        <w:t>iagram</w:t>
                      </w:r>
                      <w:proofErr w:type="spellEnd"/>
                    </w:p>
                  </w:txbxContent>
                </v:textbox>
                <w10:wrap type="square" anchorx="margin"/>
              </v:shape>
            </w:pict>
          </mc:Fallback>
        </mc:AlternateContent>
      </w:r>
    </w:p>
    <w:p w14:paraId="587659F2" w14:textId="77777777" w:rsidR="008E5F2E" w:rsidRDefault="008E5F2E" w:rsidP="00E11833">
      <w:pPr>
        <w:jc w:val="both"/>
        <w:rPr>
          <w:rFonts w:ascii="3DS V2" w:hAnsi="3DS V2" w:cs="Arial"/>
          <w:sz w:val="24"/>
          <w:szCs w:val="24"/>
        </w:rPr>
      </w:pPr>
    </w:p>
    <w:p w14:paraId="2506AF3E" w14:textId="4ACF6201" w:rsidR="00690B04" w:rsidRDefault="00D70A01" w:rsidP="00E11833">
      <w:pPr>
        <w:jc w:val="both"/>
        <w:rPr>
          <w:rFonts w:ascii="3DS V2" w:hAnsi="3DS V2" w:cs="Arial"/>
          <w:sz w:val="24"/>
          <w:szCs w:val="24"/>
        </w:rPr>
      </w:pPr>
      <w:r>
        <w:rPr>
          <w:rFonts w:ascii="3DS V2" w:hAnsi="3DS V2" w:cs="Arial"/>
          <w:sz w:val="24"/>
          <w:szCs w:val="24"/>
        </w:rPr>
        <w:t>La f</w:t>
      </w:r>
      <w:r w:rsidR="007947C2">
        <w:rPr>
          <w:rFonts w:ascii="3DS V2" w:hAnsi="3DS V2" w:cs="Arial"/>
          <w:sz w:val="24"/>
          <w:szCs w:val="24"/>
        </w:rPr>
        <w:t>igue 9 montre</w:t>
      </w:r>
      <w:r w:rsidR="00D74DC6">
        <w:rPr>
          <w:rFonts w:ascii="3DS V2" w:hAnsi="3DS V2" w:cs="Arial"/>
          <w:sz w:val="24"/>
          <w:szCs w:val="24"/>
        </w:rPr>
        <w:t xml:space="preserve"> un exemple d</w:t>
      </w:r>
      <w:r w:rsidR="009F163C">
        <w:rPr>
          <w:rFonts w:ascii="3DS V2" w:hAnsi="3DS V2" w:cs="Arial"/>
          <w:sz w:val="24"/>
          <w:szCs w:val="24"/>
        </w:rPr>
        <w:t>’</w:t>
      </w:r>
      <w:r w:rsidR="005F025B">
        <w:rPr>
          <w:rFonts w:ascii="3DS V2" w:hAnsi="3DS V2" w:cs="Arial"/>
          <w:sz w:val="24"/>
          <w:szCs w:val="24"/>
        </w:rPr>
        <w:t xml:space="preserve">interface de coupure </w:t>
      </w:r>
      <w:r w:rsidR="00C00871">
        <w:rPr>
          <w:rFonts w:ascii="3DS V2" w:hAnsi="3DS V2" w:cs="Arial"/>
          <w:sz w:val="24"/>
          <w:szCs w:val="24"/>
        </w:rPr>
        <w:t>et</w:t>
      </w:r>
      <w:r w:rsidR="00F220FC">
        <w:rPr>
          <w:rFonts w:ascii="3DS V2" w:hAnsi="3DS V2" w:cs="Arial"/>
          <w:sz w:val="24"/>
          <w:szCs w:val="24"/>
        </w:rPr>
        <w:t xml:space="preserve"> </w:t>
      </w:r>
      <w:r w:rsidR="005F025B">
        <w:rPr>
          <w:rFonts w:ascii="3DS V2" w:hAnsi="3DS V2" w:cs="Arial"/>
          <w:sz w:val="24"/>
          <w:szCs w:val="24"/>
        </w:rPr>
        <w:t>ses connecteurs</w:t>
      </w:r>
      <w:r w:rsidR="001C543C">
        <w:rPr>
          <w:rFonts w:ascii="3DS V2" w:hAnsi="3DS V2" w:cs="Arial"/>
          <w:sz w:val="24"/>
          <w:szCs w:val="24"/>
        </w:rPr>
        <w:t xml:space="preserve"> associés</w:t>
      </w:r>
      <w:r w:rsidR="005F025B">
        <w:rPr>
          <w:rFonts w:ascii="3DS V2" w:hAnsi="3DS V2" w:cs="Arial"/>
          <w:sz w:val="24"/>
          <w:szCs w:val="24"/>
        </w:rPr>
        <w:t xml:space="preserve"> dans le </w:t>
      </w:r>
      <w:r w:rsidR="00135D50">
        <w:rPr>
          <w:rFonts w:ascii="3DS V2" w:hAnsi="3DS V2" w:cs="Arial"/>
          <w:sz w:val="24"/>
          <w:szCs w:val="24"/>
        </w:rPr>
        <w:t>Wiring Diagram généré par «</w:t>
      </w:r>
      <w:r w:rsidR="005F20A8">
        <w:rPr>
          <w:rFonts w:ascii="3DS V2" w:hAnsi="3DS V2" w:cs="Arial"/>
          <w:sz w:val="24"/>
          <w:szCs w:val="24"/>
        </w:rPr>
        <w:t xml:space="preserve"> </w:t>
      </w:r>
      <w:r w:rsidR="00135D50">
        <w:rPr>
          <w:rFonts w:ascii="3DS V2" w:hAnsi="3DS V2" w:cs="Arial"/>
          <w:sz w:val="24"/>
          <w:szCs w:val="24"/>
        </w:rPr>
        <w:t>Net to Wire</w:t>
      </w:r>
      <w:r w:rsidR="005F20A8">
        <w:rPr>
          <w:rFonts w:ascii="3DS V2" w:hAnsi="3DS V2" w:cs="Arial"/>
          <w:sz w:val="24"/>
          <w:szCs w:val="24"/>
        </w:rPr>
        <w:t xml:space="preserve"> </w:t>
      </w:r>
      <w:r w:rsidR="00135D50">
        <w:rPr>
          <w:rFonts w:ascii="3DS V2" w:hAnsi="3DS V2" w:cs="Arial"/>
          <w:sz w:val="24"/>
          <w:szCs w:val="24"/>
        </w:rPr>
        <w:t>»</w:t>
      </w:r>
      <w:r w:rsidR="005F025B">
        <w:rPr>
          <w:rFonts w:ascii="3DS V2" w:hAnsi="3DS V2" w:cs="Arial"/>
          <w:sz w:val="24"/>
          <w:szCs w:val="24"/>
        </w:rPr>
        <w:t xml:space="preserve">. </w:t>
      </w:r>
      <w:r w:rsidR="00983C42" w:rsidRPr="00983C42">
        <w:rPr>
          <w:rFonts w:ascii="3DS V2" w:hAnsi="3DS V2" w:cs="Arial"/>
          <w:sz w:val="24"/>
          <w:szCs w:val="24"/>
        </w:rPr>
        <w:t xml:space="preserve">Dans </w:t>
      </w:r>
      <w:r w:rsidR="005E773D">
        <w:rPr>
          <w:rFonts w:ascii="3DS V2" w:hAnsi="3DS V2" w:cs="Arial"/>
          <w:sz w:val="24"/>
          <w:szCs w:val="24"/>
        </w:rPr>
        <w:t>l</w:t>
      </w:r>
      <w:r w:rsidR="00536EA6">
        <w:rPr>
          <w:rFonts w:ascii="3DS V2" w:hAnsi="3DS V2" w:cs="Arial"/>
          <w:sz w:val="24"/>
          <w:szCs w:val="24"/>
        </w:rPr>
        <w:t>e</w:t>
      </w:r>
      <w:r w:rsidR="005E773D">
        <w:rPr>
          <w:rFonts w:ascii="3DS V2" w:hAnsi="3DS V2" w:cs="Arial"/>
          <w:sz w:val="24"/>
          <w:szCs w:val="24"/>
        </w:rPr>
        <w:t xml:space="preserve"> domaine d</w:t>
      </w:r>
      <w:r w:rsidR="0086387C">
        <w:rPr>
          <w:rFonts w:ascii="3DS V2" w:hAnsi="3DS V2" w:cs="Arial"/>
          <w:sz w:val="24"/>
          <w:szCs w:val="24"/>
        </w:rPr>
        <w:t>e l</w:t>
      </w:r>
      <w:r w:rsidR="005E773D">
        <w:rPr>
          <w:rFonts w:ascii="3DS V2" w:hAnsi="3DS V2" w:cs="Arial"/>
          <w:sz w:val="24"/>
          <w:szCs w:val="24"/>
        </w:rPr>
        <w:t>’aéronautique ou d</w:t>
      </w:r>
      <w:r w:rsidR="0086387C">
        <w:rPr>
          <w:rFonts w:ascii="3DS V2" w:hAnsi="3DS V2" w:cs="Arial"/>
          <w:sz w:val="24"/>
          <w:szCs w:val="24"/>
        </w:rPr>
        <w:t>e l</w:t>
      </w:r>
      <w:r w:rsidR="005E773D">
        <w:rPr>
          <w:rFonts w:ascii="3DS V2" w:hAnsi="3DS V2" w:cs="Arial"/>
          <w:sz w:val="24"/>
          <w:szCs w:val="24"/>
        </w:rPr>
        <w:t>’automobile</w:t>
      </w:r>
      <w:r w:rsidR="00983C42" w:rsidRPr="00983C42">
        <w:rPr>
          <w:rFonts w:ascii="3DS V2" w:hAnsi="3DS V2" w:cs="Arial"/>
          <w:sz w:val="24"/>
          <w:szCs w:val="24"/>
        </w:rPr>
        <w:t>, la structure est souvent divisée en plusieurs sous-ensembles. Lorsqu’un câble traverse une coupure, il doit obligatoirement passer par un</w:t>
      </w:r>
      <w:r w:rsidR="00F220FC">
        <w:rPr>
          <w:rFonts w:ascii="3DS V2" w:hAnsi="3DS V2" w:cs="Arial"/>
          <w:sz w:val="24"/>
          <w:szCs w:val="24"/>
        </w:rPr>
        <w:t xml:space="preserve"> </w:t>
      </w:r>
      <w:r w:rsidR="00983C42" w:rsidRPr="00983C42">
        <w:rPr>
          <w:rFonts w:ascii="3DS V2" w:hAnsi="3DS V2" w:cs="Arial"/>
          <w:b/>
          <w:bCs/>
          <w:sz w:val="24"/>
          <w:szCs w:val="24"/>
        </w:rPr>
        <w:t>connecteur</w:t>
      </w:r>
      <w:r w:rsidR="00F220FC">
        <w:rPr>
          <w:rFonts w:ascii="3DS V2" w:hAnsi="3DS V2" w:cs="Arial"/>
          <w:b/>
          <w:bCs/>
          <w:sz w:val="24"/>
          <w:szCs w:val="24"/>
        </w:rPr>
        <w:t xml:space="preserve"> </w:t>
      </w:r>
      <w:r w:rsidR="00983C42" w:rsidRPr="00983C42">
        <w:rPr>
          <w:rFonts w:ascii="3DS V2" w:hAnsi="3DS V2" w:cs="Arial"/>
          <w:b/>
          <w:bCs/>
          <w:sz w:val="24"/>
          <w:szCs w:val="24"/>
        </w:rPr>
        <w:t>de</w:t>
      </w:r>
      <w:r w:rsidR="00F220FC">
        <w:rPr>
          <w:rFonts w:ascii="3DS V2" w:hAnsi="3DS V2" w:cs="Arial"/>
          <w:b/>
          <w:bCs/>
          <w:sz w:val="24"/>
          <w:szCs w:val="24"/>
        </w:rPr>
        <w:t xml:space="preserve"> </w:t>
      </w:r>
      <w:r w:rsidR="00983C42" w:rsidRPr="00983C42">
        <w:rPr>
          <w:rFonts w:ascii="3DS V2" w:hAnsi="3DS V2" w:cs="Arial"/>
          <w:b/>
          <w:bCs/>
          <w:sz w:val="24"/>
          <w:szCs w:val="24"/>
        </w:rPr>
        <w:t>coupure</w:t>
      </w:r>
      <w:r w:rsidR="00983C42" w:rsidRPr="009224A7">
        <w:rPr>
          <w:rFonts w:ascii="3DS V2" w:hAnsi="3DS V2" w:cs="Arial"/>
          <w:b/>
          <w:bCs/>
          <w:sz w:val="24"/>
          <w:szCs w:val="24"/>
        </w:rPr>
        <w:t>.</w:t>
      </w:r>
      <w:r w:rsidR="00E3496B" w:rsidRPr="009224A7">
        <w:rPr>
          <w:rFonts w:ascii="3DS V2" w:hAnsi="3DS V2" w:cs="Arial"/>
          <w:b/>
          <w:bCs/>
          <w:sz w:val="24"/>
          <w:szCs w:val="24"/>
        </w:rPr>
        <w:t xml:space="preserve"> </w:t>
      </w:r>
      <w:r w:rsidR="00394BE1" w:rsidRPr="00394BE1">
        <w:rPr>
          <w:rFonts w:ascii="3DS V2" w:hAnsi="3DS V2" w:cs="Arial"/>
          <w:sz w:val="24"/>
          <w:szCs w:val="24"/>
        </w:rPr>
        <w:t>Les câbles entrants sont connectés aux connecteurs, permettant aux signaux de traverser l’interface et de ressortir de l’autre côté</w:t>
      </w:r>
      <w:r w:rsidR="00653B79">
        <w:rPr>
          <w:rFonts w:ascii="3DS V2" w:hAnsi="3DS V2" w:cs="Arial"/>
          <w:sz w:val="24"/>
          <w:szCs w:val="24"/>
        </w:rPr>
        <w:t>,</w:t>
      </w:r>
      <w:r w:rsidR="00394BE1" w:rsidRPr="00394BE1">
        <w:rPr>
          <w:rFonts w:ascii="3DS V2" w:hAnsi="3DS V2" w:cs="Arial"/>
          <w:sz w:val="24"/>
          <w:szCs w:val="24"/>
        </w:rPr>
        <w:t xml:space="preserve"> via des câbles reliés aux connecteurs opposés.</w:t>
      </w:r>
    </w:p>
    <w:p w14:paraId="3A25BFFD" w14:textId="1E2170D1" w:rsidR="00690B04" w:rsidRPr="00394BE1" w:rsidRDefault="00690B04" w:rsidP="00E11833">
      <w:pPr>
        <w:jc w:val="both"/>
        <w:rPr>
          <w:rFonts w:ascii="3DS V2" w:hAnsi="3DS V2" w:cs="Arial"/>
          <w:sz w:val="24"/>
          <w:szCs w:val="24"/>
        </w:rPr>
      </w:pPr>
      <w:r w:rsidRPr="00394BE1">
        <w:rPr>
          <w:rFonts w:ascii="3DS V2" w:hAnsi="3DS V2" w:cs="Arial"/>
          <w:noProof/>
          <w:sz w:val="24"/>
          <w:szCs w:val="24"/>
        </w:rPr>
        <w:drawing>
          <wp:anchor distT="0" distB="0" distL="114300" distR="114300" simplePos="0" relativeHeight="251731456" behindDoc="0" locked="0" layoutInCell="1" allowOverlap="1" wp14:anchorId="15FC9AF1" wp14:editId="149E5444">
            <wp:simplePos x="0" y="0"/>
            <wp:positionH relativeFrom="column">
              <wp:posOffset>3120390</wp:posOffset>
            </wp:positionH>
            <wp:positionV relativeFrom="paragraph">
              <wp:posOffset>219075</wp:posOffset>
            </wp:positionV>
            <wp:extent cx="2757805" cy="2927350"/>
            <wp:effectExtent l="0" t="0" r="0" b="6350"/>
            <wp:wrapSquare wrapText="bothSides"/>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3">
                      <a:extLst>
                        <a:ext uri="{28A0092B-C50C-407E-A947-70E740481C1C}">
                          <a14:useLocalDpi xmlns:a14="http://schemas.microsoft.com/office/drawing/2010/main" val="0"/>
                        </a:ext>
                      </a:extLst>
                    </a:blip>
                    <a:srcRect t="18191" r="-2745"/>
                    <a:stretch/>
                  </pic:blipFill>
                  <pic:spPr bwMode="auto">
                    <a:xfrm>
                      <a:off x="0" y="0"/>
                      <a:ext cx="2757805" cy="292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4BE1">
        <w:rPr>
          <w:rFonts w:ascii="3DS V2" w:hAnsi="3DS V2" w:cs="Arial"/>
          <w:noProof/>
          <w:sz w:val="24"/>
          <w:szCs w:val="24"/>
        </w:rPr>
        <w:drawing>
          <wp:anchor distT="0" distB="0" distL="114300" distR="114300" simplePos="0" relativeHeight="251732480" behindDoc="0" locked="0" layoutInCell="1" allowOverlap="1" wp14:anchorId="154A11A1" wp14:editId="6DF95D5C">
            <wp:simplePos x="0" y="0"/>
            <wp:positionH relativeFrom="margin">
              <wp:posOffset>-66040</wp:posOffset>
            </wp:positionH>
            <wp:positionV relativeFrom="paragraph">
              <wp:posOffset>218440</wp:posOffset>
            </wp:positionV>
            <wp:extent cx="2957830" cy="2891790"/>
            <wp:effectExtent l="0" t="5080" r="8890" b="8890"/>
            <wp:wrapSquare wrapText="bothSides"/>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4">
                      <a:extLst>
                        <a:ext uri="{28A0092B-C50C-407E-A947-70E740481C1C}">
                          <a14:useLocalDpi xmlns:a14="http://schemas.microsoft.com/office/drawing/2010/main" val="0"/>
                        </a:ext>
                      </a:extLst>
                    </a:blip>
                    <a:srcRect l="-1188" t="12463" b="13342"/>
                    <a:stretch/>
                  </pic:blipFill>
                  <pic:spPr bwMode="auto">
                    <a:xfrm rot="5400000">
                      <a:off x="0" y="0"/>
                      <a:ext cx="2957830" cy="28917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8609D3" w14:textId="4B38EB19" w:rsidR="004442A5" w:rsidRDefault="004442A5" w:rsidP="007D290B">
      <w:pPr>
        <w:spacing w:line="240" w:lineRule="auto"/>
        <w:rPr>
          <w:rFonts w:ascii="3DS V2" w:hAnsi="3DS V2" w:cs="Arial"/>
          <w:sz w:val="24"/>
          <w:szCs w:val="24"/>
        </w:rPr>
      </w:pPr>
    </w:p>
    <w:p w14:paraId="3047EB99" w14:textId="50A7AA31" w:rsidR="00C96EC6" w:rsidRDefault="00AF5C56" w:rsidP="007D290B">
      <w:pPr>
        <w:spacing w:line="240" w:lineRule="auto"/>
        <w:rPr>
          <w:rFonts w:ascii="3DS V2" w:hAnsi="3DS V2" w:cs="Arial"/>
          <w:sz w:val="24"/>
          <w:szCs w:val="24"/>
        </w:rPr>
      </w:pPr>
      <w:r>
        <w:rPr>
          <w:noProof/>
        </w:rPr>
        <mc:AlternateContent>
          <mc:Choice Requires="wps">
            <w:drawing>
              <wp:anchor distT="0" distB="0" distL="114300" distR="114300" simplePos="0" relativeHeight="251734528" behindDoc="0" locked="0" layoutInCell="1" allowOverlap="1" wp14:anchorId="1D413D32" wp14:editId="3F1CCFF6">
                <wp:simplePos x="0" y="0"/>
                <wp:positionH relativeFrom="margin">
                  <wp:posOffset>35458</wp:posOffset>
                </wp:positionH>
                <wp:positionV relativeFrom="paragraph">
                  <wp:posOffset>237490</wp:posOffset>
                </wp:positionV>
                <wp:extent cx="5771515" cy="635"/>
                <wp:effectExtent l="0" t="0" r="635" b="8255"/>
                <wp:wrapSquare wrapText="bothSides"/>
                <wp:docPr id="192" name="Zone de texte 192"/>
                <wp:cNvGraphicFramePr/>
                <a:graphic xmlns:a="http://schemas.openxmlformats.org/drawingml/2006/main">
                  <a:graphicData uri="http://schemas.microsoft.com/office/word/2010/wordprocessingShape">
                    <wps:wsp>
                      <wps:cNvSpPr txBox="1"/>
                      <wps:spPr>
                        <a:xfrm>
                          <a:off x="0" y="0"/>
                          <a:ext cx="5771515" cy="635"/>
                        </a:xfrm>
                        <a:prstGeom prst="rect">
                          <a:avLst/>
                        </a:prstGeom>
                        <a:solidFill>
                          <a:prstClr val="white"/>
                        </a:solidFill>
                        <a:ln>
                          <a:noFill/>
                        </a:ln>
                      </wps:spPr>
                      <wps:txbx>
                        <w:txbxContent>
                          <w:p w14:paraId="444DC54C" w14:textId="0ABA6303" w:rsidR="00C96EC6" w:rsidRPr="00A95CC8" w:rsidRDefault="00C96EC6" w:rsidP="00C96EC6">
                            <w:pPr>
                              <w:pStyle w:val="Lgende"/>
                              <w:jc w:val="center"/>
                              <w:rPr>
                                <w:noProof/>
                              </w:rPr>
                            </w:pPr>
                            <w:r>
                              <w:t xml:space="preserve">Figure </w:t>
                            </w:r>
                            <w:fldSimple w:instr=" SEQ Figure \* ARABIC ">
                              <w:r w:rsidR="009C3AE0">
                                <w:rPr>
                                  <w:noProof/>
                                </w:rPr>
                                <w:t>12</w:t>
                              </w:r>
                            </w:fldSimple>
                            <w:r>
                              <w:t xml:space="preserve"> : </w:t>
                            </w:r>
                            <w:r w:rsidR="00B561D3">
                              <w:t>Photo d</w:t>
                            </w:r>
                            <w:r w:rsidR="00F31944">
                              <w:t>’une</w:t>
                            </w:r>
                            <w:r w:rsidR="00B561D3">
                              <w:t xml:space="preserve"> platine</w:t>
                            </w:r>
                            <w:r w:rsidR="00DD6C52">
                              <w:t>,</w:t>
                            </w:r>
                            <w:r w:rsidR="00B561D3">
                              <w:t xml:space="preserve"> ses connecteurs</w:t>
                            </w:r>
                            <w:r w:rsidR="00DD6C52">
                              <w:t xml:space="preserve"> et les câbles</w:t>
                            </w:r>
                            <w:r w:rsidR="00143821">
                              <w:t xml:space="preserve"> passants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413D32" id="Zone de texte 192" o:spid="_x0000_s1033" type="#_x0000_t202" style="position:absolute;margin-left:2.8pt;margin-top:18.7pt;width:454.45pt;height:.05pt;z-index:251734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" stroked="f">
                <v:textbox style="mso-fit-shape-to-text:t" inset="0,0,0,0">
                  <w:txbxContent>
                    <w:p w14:paraId="444DC54C" w14:textId="0ABA6303" w:rsidR="00C96EC6" w:rsidRPr="00A95CC8" w:rsidRDefault="00C96EC6" w:rsidP="00C96EC6">
                      <w:pPr>
                        <w:pStyle w:val="Lgende"/>
                        <w:jc w:val="center"/>
                        <w:rPr>
                          <w:noProof/>
                        </w:rPr>
                      </w:pPr>
                      <w:r>
                        <w:t xml:space="preserve">Figure </w:t>
                      </w:r>
                      <w:fldSimple w:instr=" SEQ Figure \* ARABIC ">
                        <w:r w:rsidR="009C3AE0">
                          <w:rPr>
                            <w:noProof/>
                          </w:rPr>
                          <w:t>12</w:t>
                        </w:r>
                      </w:fldSimple>
                      <w:r>
                        <w:t xml:space="preserve"> : </w:t>
                      </w:r>
                      <w:r w:rsidR="00B561D3">
                        <w:t>Photo d</w:t>
                      </w:r>
                      <w:r w:rsidR="00F31944">
                        <w:t>’une</w:t>
                      </w:r>
                      <w:r w:rsidR="00B561D3">
                        <w:t xml:space="preserve"> platine</w:t>
                      </w:r>
                      <w:r w:rsidR="00DD6C52">
                        <w:t>,</w:t>
                      </w:r>
                      <w:r w:rsidR="00B561D3">
                        <w:t xml:space="preserve"> ses connecteurs</w:t>
                      </w:r>
                      <w:r w:rsidR="00DD6C52">
                        <w:t xml:space="preserve"> et les câbles</w:t>
                      </w:r>
                      <w:r w:rsidR="00143821">
                        <w:t xml:space="preserve"> passants</w:t>
                      </w:r>
                    </w:p>
                  </w:txbxContent>
                </v:textbox>
                <w10:wrap type="square" anchorx="margin"/>
              </v:shape>
            </w:pict>
          </mc:Fallback>
        </mc:AlternateContent>
      </w:r>
    </w:p>
    <w:p w14:paraId="3AD80AC9" w14:textId="7715267F" w:rsidR="00536EA1" w:rsidRDefault="00536EA1" w:rsidP="00536EA1">
      <w:pPr>
        <w:pStyle w:val="Titre3"/>
        <w:rPr>
          <w:rFonts w:ascii="3DS V2" w:hAnsi="3DS V2"/>
          <w:sz w:val="32"/>
          <w:szCs w:val="32"/>
        </w:rPr>
      </w:pPr>
      <w:bookmarkStart w:id="24" w:name="_Toc206168775"/>
      <w:r>
        <w:rPr>
          <w:rFonts w:ascii="3DS V2" w:hAnsi="3DS V2"/>
          <w:sz w:val="32"/>
          <w:szCs w:val="32"/>
        </w:rPr>
        <w:lastRenderedPageBreak/>
        <w:t>Objectif du stage</w:t>
      </w:r>
      <w:bookmarkEnd w:id="24"/>
    </w:p>
    <w:bookmarkEnd w:id="9"/>
    <w:bookmarkEnd w:id="8"/>
    <w:bookmarkEnd w:id="7"/>
    <w:bookmarkEnd w:id="6"/>
    <w:bookmarkEnd w:id="5"/>
    <w:bookmarkEnd w:id="4"/>
    <w:bookmarkEnd w:id="3"/>
    <w:bookmarkEnd w:id="2"/>
    <w:bookmarkEnd w:id="1"/>
    <w:p w14:paraId="25D7B598" w14:textId="036574F0" w:rsidR="00A61A34" w:rsidRPr="00A61A34" w:rsidRDefault="00A61A34" w:rsidP="007F402B">
      <w:pPr>
        <w:jc w:val="both"/>
        <w:rPr>
          <w:rFonts w:ascii="3DS V2" w:hAnsi="3DS V2" w:cs="Arial"/>
          <w:sz w:val="24"/>
          <w:szCs w:val="24"/>
        </w:rPr>
      </w:pPr>
      <w:r w:rsidRPr="00A61A34">
        <w:rPr>
          <w:rFonts w:ascii="3DS V2" w:hAnsi="3DS V2" w:cs="Arial"/>
          <w:sz w:val="24"/>
          <w:szCs w:val="24"/>
        </w:rPr>
        <w:t>Actuellement, le branchement de</w:t>
      </w:r>
      <w:r w:rsidR="00121EF0">
        <w:rPr>
          <w:rFonts w:ascii="3DS V2" w:hAnsi="3DS V2" w:cs="Arial"/>
          <w:sz w:val="24"/>
          <w:szCs w:val="24"/>
        </w:rPr>
        <w:t>s</w:t>
      </w:r>
      <w:r w:rsidRPr="00A61A34">
        <w:rPr>
          <w:rFonts w:ascii="3DS V2" w:hAnsi="3DS V2" w:cs="Arial"/>
          <w:sz w:val="24"/>
          <w:szCs w:val="24"/>
        </w:rPr>
        <w:t xml:space="preserve"> câbles dans l’interface de coupure est entièrement réalisé manuelle</w:t>
      </w:r>
      <w:r w:rsidR="007379DC">
        <w:rPr>
          <w:rFonts w:ascii="3DS V2" w:hAnsi="3DS V2" w:cs="Arial"/>
          <w:sz w:val="24"/>
          <w:szCs w:val="24"/>
        </w:rPr>
        <w:t>ment</w:t>
      </w:r>
      <w:r w:rsidRPr="00A61A34">
        <w:rPr>
          <w:rFonts w:ascii="3DS V2" w:hAnsi="3DS V2" w:cs="Arial"/>
          <w:sz w:val="24"/>
          <w:szCs w:val="24"/>
        </w:rPr>
        <w:t xml:space="preserve">. Cela présente deux </w:t>
      </w:r>
      <w:r w:rsidR="008B2983">
        <w:rPr>
          <w:rFonts w:ascii="3DS V2" w:hAnsi="3DS V2" w:cs="Arial"/>
          <w:sz w:val="24"/>
          <w:szCs w:val="24"/>
        </w:rPr>
        <w:t>difficulté</w:t>
      </w:r>
      <w:r w:rsidR="00FD69FD">
        <w:rPr>
          <w:rFonts w:ascii="3DS V2" w:hAnsi="3DS V2" w:cs="Arial"/>
          <w:sz w:val="24"/>
          <w:szCs w:val="24"/>
        </w:rPr>
        <w:t>s</w:t>
      </w:r>
      <w:r w:rsidRPr="00A61A34">
        <w:rPr>
          <w:rFonts w:ascii="3DS V2" w:hAnsi="3DS V2" w:cs="Arial"/>
          <w:sz w:val="24"/>
          <w:szCs w:val="24"/>
        </w:rPr>
        <w:t xml:space="preserve"> majeures :</w:t>
      </w:r>
    </w:p>
    <w:p w14:paraId="5F5E571E" w14:textId="23C7D19F" w:rsidR="00A61A34" w:rsidRDefault="00A61A34" w:rsidP="004F6F82">
      <w:pPr>
        <w:pStyle w:val="Paragraphedeliste"/>
        <w:numPr>
          <w:ilvl w:val="0"/>
          <w:numId w:val="9"/>
        </w:numPr>
        <w:jc w:val="both"/>
        <w:rPr>
          <w:rFonts w:ascii="3DS V2" w:hAnsi="3DS V2" w:cs="Arial"/>
          <w:sz w:val="24"/>
          <w:szCs w:val="24"/>
        </w:rPr>
      </w:pPr>
      <w:r w:rsidRPr="003123AB">
        <w:rPr>
          <w:rFonts w:ascii="3DS V2" w:hAnsi="3DS V2" w:cs="Arial"/>
          <w:sz w:val="24"/>
          <w:szCs w:val="24"/>
        </w:rPr>
        <w:t>Premièrement, le nombre de câbles à traiter est important, et leur branchement doit respecter de nombreuses contraintes : compatibilité mécanique</w:t>
      </w:r>
      <w:r w:rsidR="00093341">
        <w:rPr>
          <w:rFonts w:ascii="3DS V2" w:hAnsi="3DS V2" w:cs="Arial"/>
          <w:sz w:val="24"/>
          <w:szCs w:val="24"/>
        </w:rPr>
        <w:t>(contact)</w:t>
      </w:r>
      <w:r w:rsidRPr="003123AB">
        <w:rPr>
          <w:rFonts w:ascii="3DS V2" w:hAnsi="3DS V2" w:cs="Arial"/>
          <w:sz w:val="24"/>
          <w:szCs w:val="24"/>
        </w:rPr>
        <w:t xml:space="preserve">, organisation spatiale, séparation des signaux selon les niveaux de </w:t>
      </w:r>
      <w:r w:rsidR="00125079" w:rsidRPr="003123AB">
        <w:rPr>
          <w:rFonts w:ascii="3DS V2" w:hAnsi="3DS V2" w:cs="Arial"/>
          <w:sz w:val="24"/>
          <w:szCs w:val="24"/>
        </w:rPr>
        <w:t>ségrégation</w:t>
      </w:r>
      <w:r w:rsidR="00125079">
        <w:rPr>
          <w:rFonts w:ascii="3DS V2" w:hAnsi="3DS V2" w:cs="Arial"/>
          <w:sz w:val="24"/>
          <w:szCs w:val="24"/>
        </w:rPr>
        <w:t xml:space="preserve"> (</w:t>
      </w:r>
      <w:r w:rsidR="00C45F60">
        <w:rPr>
          <w:rFonts w:ascii="3DS V2" w:hAnsi="3DS V2" w:cs="Arial"/>
          <w:sz w:val="24"/>
          <w:szCs w:val="24"/>
        </w:rPr>
        <w:t>l</w:t>
      </w:r>
      <w:r w:rsidR="0049239B">
        <w:rPr>
          <w:rFonts w:ascii="3DS V2" w:hAnsi="3DS V2" w:cs="Arial"/>
          <w:sz w:val="24"/>
          <w:szCs w:val="24"/>
        </w:rPr>
        <w:t>es signaux de ségrégation incompatibles ne doivent pas être adjacents)</w:t>
      </w:r>
      <w:r w:rsidRPr="003123AB">
        <w:rPr>
          <w:rFonts w:ascii="3DS V2" w:hAnsi="3DS V2" w:cs="Arial"/>
          <w:sz w:val="24"/>
          <w:szCs w:val="24"/>
        </w:rPr>
        <w:t>, etc. L’affectation manuelle s’avère ainsi particulièrement fastidieuse, chronophage et sujette à des erreurs humaines.</w:t>
      </w:r>
    </w:p>
    <w:p w14:paraId="24A4F623" w14:textId="77777777" w:rsidR="003878BC" w:rsidRPr="003123AB" w:rsidRDefault="003878BC" w:rsidP="007F402B">
      <w:pPr>
        <w:pStyle w:val="Paragraphedeliste"/>
        <w:jc w:val="both"/>
        <w:rPr>
          <w:rFonts w:ascii="3DS V2" w:hAnsi="3DS V2" w:cs="Arial"/>
          <w:sz w:val="24"/>
          <w:szCs w:val="24"/>
        </w:rPr>
      </w:pPr>
    </w:p>
    <w:p w14:paraId="4140FE01" w14:textId="018DA992" w:rsidR="00A61A34" w:rsidRPr="00354CF9" w:rsidRDefault="00A61A34" w:rsidP="00354CF9">
      <w:pPr>
        <w:pStyle w:val="Paragraphedeliste"/>
        <w:numPr>
          <w:ilvl w:val="0"/>
          <w:numId w:val="9"/>
        </w:numPr>
        <w:jc w:val="both"/>
        <w:rPr>
          <w:rFonts w:ascii="3DS V2" w:hAnsi="3DS V2" w:cs="Arial"/>
          <w:sz w:val="24"/>
          <w:szCs w:val="24"/>
        </w:rPr>
      </w:pPr>
      <w:r w:rsidRPr="003123AB">
        <w:rPr>
          <w:rFonts w:ascii="3DS V2" w:hAnsi="3DS V2" w:cs="Arial"/>
          <w:sz w:val="24"/>
          <w:szCs w:val="24"/>
        </w:rPr>
        <w:t>Deuxièmement, les connecteurs sont souvent partagés entre plusieurs intervenants ou équipes, chacun y branchant des câbles différents.</w:t>
      </w:r>
      <w:r w:rsidR="00354CF9">
        <w:rPr>
          <w:rFonts w:ascii="3DS V2" w:hAnsi="3DS V2" w:cs="Arial"/>
          <w:sz w:val="24"/>
          <w:szCs w:val="24"/>
        </w:rPr>
        <w:t xml:space="preserve"> </w:t>
      </w:r>
      <w:r w:rsidRPr="00354CF9">
        <w:rPr>
          <w:rFonts w:ascii="3DS V2" w:hAnsi="3DS V2" w:cs="Arial"/>
          <w:sz w:val="24"/>
          <w:szCs w:val="24"/>
        </w:rPr>
        <w:t>Cette configuration génère fréquemment des situations de conflit, compliquant la coordination et le travail collaboratif.</w:t>
      </w:r>
    </w:p>
    <w:p w14:paraId="755D399D" w14:textId="77777777" w:rsidR="00A61A34" w:rsidRPr="00A61A34" w:rsidRDefault="00A61A34" w:rsidP="007F402B">
      <w:pPr>
        <w:jc w:val="both"/>
        <w:rPr>
          <w:rFonts w:ascii="3DS V2" w:hAnsi="3DS V2" w:cs="Arial"/>
          <w:sz w:val="24"/>
          <w:szCs w:val="24"/>
        </w:rPr>
      </w:pPr>
      <w:r w:rsidRPr="00A61A34">
        <w:rPr>
          <w:rFonts w:ascii="3DS V2" w:hAnsi="3DS V2" w:cs="Arial"/>
          <w:sz w:val="24"/>
          <w:szCs w:val="24"/>
        </w:rPr>
        <w:t>Ces contraintes opérationnelles soulignent la nécessité de mettre en place une solution plus automatisée, structurée et collaborative pour la gestion des connexions.</w:t>
      </w:r>
    </w:p>
    <w:p w14:paraId="1478204B" w14:textId="514C2C02" w:rsidR="00A61A34" w:rsidRPr="00A61A34" w:rsidRDefault="00A61A34" w:rsidP="007F402B">
      <w:pPr>
        <w:jc w:val="both"/>
        <w:rPr>
          <w:rFonts w:ascii="3DS V2" w:hAnsi="3DS V2" w:cs="Arial"/>
          <w:sz w:val="24"/>
          <w:szCs w:val="24"/>
        </w:rPr>
      </w:pPr>
      <w:r w:rsidRPr="00A61A34">
        <w:rPr>
          <w:rFonts w:ascii="3DS V2" w:hAnsi="3DS V2" w:cs="Arial"/>
          <w:sz w:val="24"/>
          <w:szCs w:val="24"/>
        </w:rPr>
        <w:t xml:space="preserve">L’objectif du stage a donc été de développer une fonctionnalité capable de calculer automatiquement des solutions de branchement et de les proposer </w:t>
      </w:r>
      <w:r w:rsidR="00197D77">
        <w:rPr>
          <w:rFonts w:ascii="3DS V2" w:hAnsi="3DS V2" w:cs="Arial"/>
          <w:sz w:val="24"/>
          <w:szCs w:val="24"/>
        </w:rPr>
        <w:t xml:space="preserve">aux </w:t>
      </w:r>
      <w:r w:rsidRPr="00A61A34">
        <w:rPr>
          <w:rFonts w:ascii="3DS V2" w:hAnsi="3DS V2" w:cs="Arial"/>
          <w:sz w:val="24"/>
          <w:szCs w:val="24"/>
        </w:rPr>
        <w:t>utilisateur</w:t>
      </w:r>
      <w:r w:rsidR="00197D77">
        <w:rPr>
          <w:rFonts w:ascii="3DS V2" w:hAnsi="3DS V2" w:cs="Arial"/>
          <w:sz w:val="24"/>
          <w:szCs w:val="24"/>
        </w:rPr>
        <w:t>s</w:t>
      </w:r>
      <w:r w:rsidRPr="00A61A34">
        <w:rPr>
          <w:rFonts w:ascii="3DS V2" w:hAnsi="3DS V2" w:cs="Arial"/>
          <w:sz w:val="24"/>
          <w:szCs w:val="24"/>
        </w:rPr>
        <w:t xml:space="preserve">, afin de simplifier le processus, </w:t>
      </w:r>
      <w:r w:rsidR="00873C42">
        <w:rPr>
          <w:rFonts w:ascii="3DS V2" w:hAnsi="3DS V2" w:cs="Arial"/>
          <w:sz w:val="24"/>
          <w:szCs w:val="24"/>
        </w:rPr>
        <w:t xml:space="preserve">de </w:t>
      </w:r>
      <w:r w:rsidRPr="00A61A34">
        <w:rPr>
          <w:rFonts w:ascii="3DS V2" w:hAnsi="3DS V2" w:cs="Arial"/>
          <w:sz w:val="24"/>
          <w:szCs w:val="24"/>
        </w:rPr>
        <w:t xml:space="preserve">réduire les risques d’erreur et </w:t>
      </w:r>
      <w:r w:rsidR="00873C42">
        <w:rPr>
          <w:rFonts w:ascii="3DS V2" w:hAnsi="3DS V2" w:cs="Arial"/>
          <w:sz w:val="24"/>
          <w:szCs w:val="24"/>
        </w:rPr>
        <w:t xml:space="preserve">de </w:t>
      </w:r>
      <w:r w:rsidRPr="00A61A34">
        <w:rPr>
          <w:rFonts w:ascii="3DS V2" w:hAnsi="3DS V2" w:cs="Arial"/>
          <w:sz w:val="24"/>
          <w:szCs w:val="24"/>
        </w:rPr>
        <w:t>faciliter la coordination entre les différentes équipes.</w:t>
      </w:r>
    </w:p>
    <w:p w14:paraId="4A07A2ED" w14:textId="6163D7B4" w:rsidR="00E571C9" w:rsidRDefault="00A61A34" w:rsidP="007F402B">
      <w:pPr>
        <w:jc w:val="both"/>
        <w:rPr>
          <w:rFonts w:ascii="3DS V2" w:hAnsi="3DS V2" w:cs="Arial"/>
          <w:sz w:val="24"/>
          <w:szCs w:val="24"/>
        </w:rPr>
      </w:pPr>
      <w:r w:rsidRPr="00A61A34">
        <w:rPr>
          <w:rFonts w:ascii="3DS V2" w:hAnsi="3DS V2" w:cs="Arial"/>
          <w:sz w:val="24"/>
          <w:szCs w:val="24"/>
        </w:rPr>
        <w:t xml:space="preserve">Au cours </w:t>
      </w:r>
      <w:r w:rsidR="0068536C">
        <w:rPr>
          <w:rFonts w:ascii="3DS V2" w:hAnsi="3DS V2" w:cs="Arial"/>
          <w:sz w:val="24"/>
          <w:szCs w:val="24"/>
        </w:rPr>
        <w:t xml:space="preserve">de </w:t>
      </w:r>
      <w:r>
        <w:rPr>
          <w:rFonts w:ascii="3DS V2" w:hAnsi="3DS V2" w:cs="Arial"/>
          <w:sz w:val="24"/>
          <w:szCs w:val="24"/>
        </w:rPr>
        <w:t>ce</w:t>
      </w:r>
      <w:r w:rsidRPr="00A61A34">
        <w:rPr>
          <w:rFonts w:ascii="3DS V2" w:hAnsi="3DS V2" w:cs="Arial"/>
          <w:sz w:val="24"/>
          <w:szCs w:val="24"/>
        </w:rPr>
        <w:t xml:space="preserve"> stage</w:t>
      </w:r>
      <w:r>
        <w:rPr>
          <w:rFonts w:ascii="3DS V2" w:hAnsi="3DS V2" w:cs="Arial"/>
          <w:sz w:val="24"/>
          <w:szCs w:val="24"/>
        </w:rPr>
        <w:t xml:space="preserve"> de six moi</w:t>
      </w:r>
      <w:r w:rsidR="0068536C">
        <w:rPr>
          <w:rFonts w:ascii="3DS V2" w:hAnsi="3DS V2" w:cs="Arial"/>
          <w:sz w:val="24"/>
          <w:szCs w:val="24"/>
        </w:rPr>
        <w:t>s</w:t>
      </w:r>
      <w:r w:rsidRPr="00A61A34">
        <w:rPr>
          <w:rFonts w:ascii="3DS V2" w:hAnsi="3DS V2" w:cs="Arial"/>
          <w:sz w:val="24"/>
          <w:szCs w:val="24"/>
        </w:rPr>
        <w:t xml:space="preserve">, </w:t>
      </w:r>
      <w:r w:rsidRPr="00073242">
        <w:rPr>
          <w:rFonts w:ascii="3DS V2" w:hAnsi="3DS V2" w:cs="Arial"/>
          <w:sz w:val="24"/>
          <w:szCs w:val="24"/>
        </w:rPr>
        <w:t xml:space="preserve">le travail a été </w:t>
      </w:r>
      <w:r w:rsidR="0068536C">
        <w:rPr>
          <w:rFonts w:ascii="3DS V2" w:hAnsi="3DS V2" w:cs="Arial"/>
          <w:sz w:val="24"/>
          <w:szCs w:val="24"/>
        </w:rPr>
        <w:t>organisé</w:t>
      </w:r>
      <w:r w:rsidR="0068536C" w:rsidRPr="00A61A34">
        <w:rPr>
          <w:rFonts w:ascii="3DS V2" w:hAnsi="3DS V2" w:cs="Arial"/>
          <w:sz w:val="24"/>
          <w:szCs w:val="24"/>
        </w:rPr>
        <w:t xml:space="preserve"> </w:t>
      </w:r>
      <w:r w:rsidRPr="00A61A34">
        <w:rPr>
          <w:rFonts w:ascii="3DS V2" w:hAnsi="3DS V2" w:cs="Arial"/>
          <w:sz w:val="24"/>
          <w:szCs w:val="24"/>
        </w:rPr>
        <w:t>autour de</w:t>
      </w:r>
      <w:r>
        <w:rPr>
          <w:rFonts w:ascii="3DS V2" w:hAnsi="3DS V2" w:cs="Arial"/>
          <w:sz w:val="24"/>
          <w:szCs w:val="24"/>
        </w:rPr>
        <w:t xml:space="preserve"> cet objectif</w:t>
      </w:r>
      <w:r w:rsidR="00873C42">
        <w:rPr>
          <w:rFonts w:ascii="3DS V2" w:hAnsi="3DS V2" w:cs="Arial"/>
          <w:sz w:val="24"/>
          <w:szCs w:val="24"/>
        </w:rPr>
        <w:t xml:space="preserve"> </w:t>
      </w:r>
      <w:r w:rsidR="00073242">
        <w:rPr>
          <w:rFonts w:ascii="3DS V2" w:hAnsi="3DS V2" w:cs="Arial"/>
          <w:sz w:val="24"/>
          <w:szCs w:val="24"/>
        </w:rPr>
        <w:t xml:space="preserve">en </w:t>
      </w:r>
      <w:r w:rsidR="00E35D09">
        <w:rPr>
          <w:rFonts w:ascii="3DS V2" w:hAnsi="3DS V2" w:cs="Arial"/>
          <w:sz w:val="24"/>
          <w:szCs w:val="24"/>
        </w:rPr>
        <w:t>trois grandes phases</w:t>
      </w:r>
      <w:r w:rsidR="00073242">
        <w:rPr>
          <w:rFonts w:ascii="3DS V2" w:hAnsi="3DS V2" w:cs="Arial"/>
          <w:sz w:val="24"/>
          <w:szCs w:val="24"/>
        </w:rPr>
        <w:t xml:space="preserve">. </w:t>
      </w:r>
    </w:p>
    <w:p w14:paraId="589949C7" w14:textId="74DBF3D6" w:rsidR="00180638" w:rsidRDefault="00180638" w:rsidP="004F6F82">
      <w:pPr>
        <w:pStyle w:val="Paragraphedeliste"/>
        <w:numPr>
          <w:ilvl w:val="0"/>
          <w:numId w:val="8"/>
        </w:numPr>
        <w:jc w:val="both"/>
        <w:rPr>
          <w:rFonts w:ascii="3DS V2" w:hAnsi="3DS V2" w:cs="Arial"/>
          <w:noProof/>
          <w:sz w:val="24"/>
          <w:szCs w:val="24"/>
        </w:rPr>
      </w:pPr>
      <w:r w:rsidRPr="00180638">
        <w:rPr>
          <w:rFonts w:ascii="3DS V2" w:hAnsi="3DS V2" w:cs="Arial"/>
          <w:noProof/>
          <w:sz w:val="24"/>
          <w:szCs w:val="24"/>
        </w:rPr>
        <w:t xml:space="preserve">Une première phase algorithmique, </w:t>
      </w:r>
      <w:r w:rsidR="00460C9C">
        <w:rPr>
          <w:rFonts w:ascii="3DS V2" w:hAnsi="3DS V2" w:cs="Arial"/>
          <w:noProof/>
          <w:sz w:val="24"/>
          <w:szCs w:val="24"/>
        </w:rPr>
        <w:t>qui</w:t>
      </w:r>
      <w:r w:rsidRPr="00180638">
        <w:rPr>
          <w:rFonts w:ascii="3DS V2" w:hAnsi="3DS V2" w:cs="Arial"/>
          <w:noProof/>
          <w:sz w:val="24"/>
          <w:szCs w:val="24"/>
        </w:rPr>
        <w:t xml:space="preserve"> modélise le problème d’allocation des câbles et détermine une ou plusieurs solutions mathématiqu</w:t>
      </w:r>
      <w:r w:rsidR="00034B3E">
        <w:rPr>
          <w:rFonts w:ascii="3DS V2" w:hAnsi="3DS V2" w:cs="Arial"/>
          <w:noProof/>
          <w:sz w:val="24"/>
          <w:szCs w:val="24"/>
        </w:rPr>
        <w:t>e</w:t>
      </w:r>
      <w:r w:rsidR="005E425D">
        <w:rPr>
          <w:rFonts w:ascii="3DS V2" w:hAnsi="3DS V2" w:cs="Arial"/>
          <w:noProof/>
          <w:sz w:val="24"/>
          <w:szCs w:val="24"/>
        </w:rPr>
        <w:t>s</w:t>
      </w:r>
      <w:r w:rsidRPr="00180638">
        <w:rPr>
          <w:rFonts w:ascii="3DS V2" w:hAnsi="3DS V2" w:cs="Arial"/>
          <w:noProof/>
          <w:sz w:val="24"/>
          <w:szCs w:val="24"/>
        </w:rPr>
        <w:t>.</w:t>
      </w:r>
    </w:p>
    <w:p w14:paraId="14E4AACF" w14:textId="77777777" w:rsidR="00761BEE" w:rsidRPr="00CF60AA" w:rsidRDefault="00761BEE" w:rsidP="007F402B">
      <w:pPr>
        <w:pStyle w:val="Paragraphedeliste"/>
        <w:jc w:val="both"/>
        <w:rPr>
          <w:rFonts w:ascii="3DS V2" w:hAnsi="3DS V2" w:cs="Arial"/>
          <w:noProof/>
          <w:sz w:val="24"/>
          <w:szCs w:val="24"/>
        </w:rPr>
      </w:pPr>
    </w:p>
    <w:p w14:paraId="05F87342" w14:textId="701863D2" w:rsidR="00F66D24" w:rsidRDefault="00180638" w:rsidP="004F6F82">
      <w:pPr>
        <w:pStyle w:val="Paragraphedeliste"/>
        <w:numPr>
          <w:ilvl w:val="0"/>
          <w:numId w:val="8"/>
        </w:numPr>
        <w:jc w:val="both"/>
        <w:rPr>
          <w:rFonts w:ascii="3DS V2" w:hAnsi="3DS V2" w:cs="Arial"/>
          <w:noProof/>
          <w:sz w:val="24"/>
          <w:szCs w:val="24"/>
        </w:rPr>
      </w:pPr>
      <w:r w:rsidRPr="00180638">
        <w:rPr>
          <w:rFonts w:ascii="3DS V2" w:hAnsi="3DS V2" w:cs="Arial"/>
          <w:noProof/>
          <w:sz w:val="24"/>
          <w:szCs w:val="24"/>
        </w:rPr>
        <w:t>Une deuxième phase de validation, visant à développer une démonstration</w:t>
      </w:r>
      <w:r w:rsidR="009B299F">
        <w:rPr>
          <w:rFonts w:ascii="3DS V2" w:hAnsi="3DS V2" w:cs="Arial"/>
          <w:noProof/>
          <w:sz w:val="24"/>
          <w:szCs w:val="24"/>
        </w:rPr>
        <w:t xml:space="preserve"> qui</w:t>
      </w:r>
      <w:r w:rsidR="00073E80">
        <w:rPr>
          <w:rFonts w:ascii="3DS V2" w:hAnsi="3DS V2" w:cs="Arial"/>
          <w:noProof/>
          <w:sz w:val="24"/>
          <w:szCs w:val="24"/>
        </w:rPr>
        <w:t xml:space="preserve"> </w:t>
      </w:r>
      <w:r w:rsidRPr="00180638">
        <w:rPr>
          <w:rFonts w:ascii="3DS V2" w:hAnsi="3DS V2" w:cs="Arial"/>
          <w:noProof/>
          <w:sz w:val="24"/>
          <w:szCs w:val="24"/>
        </w:rPr>
        <w:t>permet d</w:t>
      </w:r>
      <w:r w:rsidR="00F31523">
        <w:rPr>
          <w:rFonts w:ascii="3DS V2" w:hAnsi="3DS V2" w:cs="Arial"/>
          <w:noProof/>
          <w:sz w:val="24"/>
          <w:szCs w:val="24"/>
        </w:rPr>
        <w:t>’</w:t>
      </w:r>
      <w:r w:rsidRPr="00180638">
        <w:rPr>
          <w:rFonts w:ascii="3DS V2" w:hAnsi="3DS V2" w:cs="Arial"/>
          <w:noProof/>
          <w:sz w:val="24"/>
          <w:szCs w:val="24"/>
        </w:rPr>
        <w:t xml:space="preserve">assurer que l’algorithme conçu est correct </w:t>
      </w:r>
      <w:r w:rsidR="00C36F81">
        <w:rPr>
          <w:rFonts w:ascii="3DS V2" w:hAnsi="3DS V2" w:cs="Arial"/>
          <w:noProof/>
          <w:sz w:val="24"/>
          <w:szCs w:val="24"/>
        </w:rPr>
        <w:t xml:space="preserve">et </w:t>
      </w:r>
      <w:r w:rsidRPr="00180638">
        <w:rPr>
          <w:rFonts w:ascii="3DS V2" w:hAnsi="3DS V2" w:cs="Arial"/>
          <w:noProof/>
          <w:sz w:val="24"/>
          <w:szCs w:val="24"/>
        </w:rPr>
        <w:t>réalisable en pratique.</w:t>
      </w:r>
    </w:p>
    <w:p w14:paraId="0A5AC2DF" w14:textId="77777777" w:rsidR="00761BEE" w:rsidRPr="00CF60AA" w:rsidRDefault="00761BEE" w:rsidP="007F402B">
      <w:pPr>
        <w:pStyle w:val="Paragraphedeliste"/>
        <w:jc w:val="both"/>
        <w:rPr>
          <w:rFonts w:ascii="3DS V2" w:hAnsi="3DS V2" w:cs="Arial"/>
          <w:noProof/>
          <w:sz w:val="24"/>
          <w:szCs w:val="24"/>
        </w:rPr>
      </w:pPr>
    </w:p>
    <w:p w14:paraId="5ABD7396" w14:textId="5222AF63" w:rsidR="00180638" w:rsidRDefault="00180638" w:rsidP="004F6F82">
      <w:pPr>
        <w:pStyle w:val="Paragraphedeliste"/>
        <w:numPr>
          <w:ilvl w:val="0"/>
          <w:numId w:val="8"/>
        </w:numPr>
        <w:jc w:val="both"/>
        <w:rPr>
          <w:rFonts w:ascii="3DS V2" w:hAnsi="3DS V2" w:cs="Arial"/>
          <w:noProof/>
          <w:sz w:val="24"/>
          <w:szCs w:val="24"/>
        </w:rPr>
      </w:pPr>
      <w:r w:rsidRPr="00180638">
        <w:rPr>
          <w:rFonts w:ascii="3DS V2" w:hAnsi="3DS V2" w:cs="Arial"/>
          <w:noProof/>
          <w:sz w:val="24"/>
          <w:szCs w:val="24"/>
        </w:rPr>
        <w:t xml:space="preserve">Une dernière phase orientée génie logiciel, consistant à implémenter l’algorithme validé en </w:t>
      </w:r>
      <w:r w:rsidR="000E0073">
        <w:rPr>
          <w:rFonts w:ascii="3DS V2" w:hAnsi="3DS V2" w:cs="Arial"/>
          <w:noProof/>
          <w:sz w:val="24"/>
          <w:szCs w:val="24"/>
        </w:rPr>
        <w:t>C/</w:t>
      </w:r>
      <w:r w:rsidRPr="00180638">
        <w:rPr>
          <w:rFonts w:ascii="3DS V2" w:hAnsi="3DS V2" w:cs="Arial"/>
          <w:noProof/>
          <w:sz w:val="24"/>
          <w:szCs w:val="24"/>
        </w:rPr>
        <w:t>C++</w:t>
      </w:r>
      <w:r w:rsidR="00236516">
        <w:rPr>
          <w:rFonts w:ascii="3DS V2" w:hAnsi="3DS V2" w:cs="Arial"/>
          <w:noProof/>
          <w:sz w:val="24"/>
          <w:szCs w:val="24"/>
        </w:rPr>
        <w:t xml:space="preserve"> avec</w:t>
      </w:r>
      <w:r w:rsidRPr="00180638">
        <w:rPr>
          <w:rFonts w:ascii="3DS V2" w:hAnsi="3DS V2" w:cs="Arial"/>
          <w:noProof/>
          <w:sz w:val="24"/>
          <w:szCs w:val="24"/>
        </w:rPr>
        <w:t xml:space="preserve"> les infrastructures </w:t>
      </w:r>
      <w:r w:rsidR="008B311C">
        <w:rPr>
          <w:rFonts w:ascii="3DS V2" w:hAnsi="3DS V2" w:cs="Arial"/>
          <w:noProof/>
          <w:sz w:val="24"/>
          <w:szCs w:val="24"/>
        </w:rPr>
        <w:t>de</w:t>
      </w:r>
      <w:r w:rsidRPr="00180638">
        <w:rPr>
          <w:rFonts w:ascii="3DS V2" w:hAnsi="3DS V2" w:cs="Arial"/>
          <w:noProof/>
          <w:sz w:val="24"/>
          <w:szCs w:val="24"/>
        </w:rPr>
        <w:t xml:space="preserve"> Dassault Systèmes, afin de l’intégrer dans l</w:t>
      </w:r>
      <w:r w:rsidR="00F97951">
        <w:rPr>
          <w:rFonts w:ascii="3DS V2" w:hAnsi="3DS V2" w:cs="Arial"/>
          <w:noProof/>
          <w:sz w:val="24"/>
          <w:szCs w:val="24"/>
        </w:rPr>
        <w:t xml:space="preserve">’application </w:t>
      </w:r>
      <w:r w:rsidRPr="00180638">
        <w:rPr>
          <w:rFonts w:ascii="3DS V2" w:hAnsi="3DS V2" w:cs="Arial"/>
          <w:noProof/>
          <w:sz w:val="24"/>
          <w:szCs w:val="24"/>
        </w:rPr>
        <w:t xml:space="preserve">CATIA Electrical System Design, </w:t>
      </w:r>
      <w:r w:rsidR="001E67BD" w:rsidRPr="001E67BD">
        <w:rPr>
          <w:rFonts w:ascii="3DS V2" w:hAnsi="3DS V2" w:cs="Arial"/>
          <w:noProof/>
          <w:sz w:val="24"/>
          <w:szCs w:val="24"/>
        </w:rPr>
        <w:t xml:space="preserve">en tenant compte des </w:t>
      </w:r>
      <w:r w:rsidRPr="00180638">
        <w:rPr>
          <w:rFonts w:ascii="3DS V2" w:hAnsi="3DS V2" w:cs="Arial"/>
          <w:noProof/>
          <w:sz w:val="24"/>
          <w:szCs w:val="24"/>
        </w:rPr>
        <w:t xml:space="preserve">exigences </w:t>
      </w:r>
      <w:r w:rsidR="00B56756">
        <w:rPr>
          <w:rFonts w:ascii="3DS V2" w:hAnsi="3DS V2" w:cs="Arial"/>
          <w:noProof/>
          <w:sz w:val="24"/>
          <w:szCs w:val="24"/>
        </w:rPr>
        <w:t xml:space="preserve">liées </w:t>
      </w:r>
      <w:r w:rsidRPr="00180638">
        <w:rPr>
          <w:rFonts w:ascii="3DS V2" w:hAnsi="3DS V2" w:cs="Arial"/>
          <w:noProof/>
          <w:sz w:val="24"/>
          <w:szCs w:val="24"/>
        </w:rPr>
        <w:t>à l’environnement industriel.</w:t>
      </w:r>
    </w:p>
    <w:p w14:paraId="47BF9AA3" w14:textId="23270A3E" w:rsidR="007B13E9" w:rsidRPr="0063103B" w:rsidRDefault="00536EBF" w:rsidP="007D290B">
      <w:pPr>
        <w:spacing w:line="240" w:lineRule="auto"/>
        <w:rPr>
          <w:rFonts w:ascii="3DS V2" w:hAnsi="3DS V2" w:cs="Arial"/>
          <w:sz w:val="24"/>
          <w:szCs w:val="24"/>
        </w:rPr>
      </w:pPr>
      <w:r w:rsidRPr="0063103B">
        <w:rPr>
          <w:rFonts w:ascii="3DS V2" w:hAnsi="3DS V2" w:cs="Arial"/>
          <w:sz w:val="24"/>
          <w:szCs w:val="24"/>
        </w:rPr>
        <w:br w:type="page"/>
      </w:r>
    </w:p>
    <w:p w14:paraId="3D55CE8D" w14:textId="0B6E2182" w:rsidR="00666350" w:rsidRPr="00666350" w:rsidRDefault="00666350" w:rsidP="00666350">
      <w:pPr>
        <w:pStyle w:val="Titre2"/>
        <w:rPr>
          <w:rFonts w:ascii="3DS V2" w:hAnsi="3DS V2" w:cs="Arial"/>
          <w:sz w:val="40"/>
          <w:szCs w:val="40"/>
        </w:rPr>
      </w:pPr>
      <w:bookmarkStart w:id="25" w:name="_Toc206168776"/>
      <w:r>
        <w:rPr>
          <w:rFonts w:ascii="3DS V2" w:hAnsi="3DS V2" w:cs="Arial"/>
          <w:sz w:val="40"/>
          <w:szCs w:val="40"/>
        </w:rPr>
        <w:lastRenderedPageBreak/>
        <w:t>Phase 1 : Conception d’algorithme</w:t>
      </w:r>
      <w:bookmarkEnd w:id="25"/>
    </w:p>
    <w:p w14:paraId="0E46F8D6" w14:textId="6B89BE02" w:rsidR="00BB1411" w:rsidRPr="000D6DAE" w:rsidRDefault="002D0BBC" w:rsidP="000D6DAE">
      <w:pPr>
        <w:pStyle w:val="Titre3"/>
        <w:rPr>
          <w:rFonts w:ascii="3DS V2" w:hAnsi="3DS V2"/>
          <w:sz w:val="32"/>
          <w:szCs w:val="32"/>
        </w:rPr>
      </w:pPr>
      <w:bookmarkStart w:id="26" w:name="_Toc206168777"/>
      <w:r>
        <w:rPr>
          <w:rFonts w:ascii="3DS V2" w:hAnsi="3DS V2"/>
          <w:sz w:val="32"/>
          <w:szCs w:val="32"/>
        </w:rPr>
        <w:t>Modélisation d</w:t>
      </w:r>
      <w:r w:rsidR="00804399">
        <w:rPr>
          <w:rFonts w:ascii="3DS V2" w:hAnsi="3DS V2"/>
          <w:sz w:val="32"/>
          <w:szCs w:val="32"/>
        </w:rPr>
        <w:t>e la</w:t>
      </w:r>
      <w:r>
        <w:rPr>
          <w:rFonts w:ascii="3DS V2" w:hAnsi="3DS V2"/>
          <w:sz w:val="32"/>
          <w:szCs w:val="32"/>
        </w:rPr>
        <w:t xml:space="preserve"> problématique</w:t>
      </w:r>
      <w:bookmarkEnd w:id="26"/>
      <w:r>
        <w:rPr>
          <w:rFonts w:ascii="3DS V2" w:hAnsi="3DS V2"/>
          <w:sz w:val="32"/>
          <w:szCs w:val="32"/>
        </w:rPr>
        <w:t xml:space="preserve"> </w:t>
      </w:r>
    </w:p>
    <w:p w14:paraId="1608E029" w14:textId="5648A314" w:rsidR="00E841A9" w:rsidRDefault="00EA2D9B" w:rsidP="000D6DAE">
      <w:pPr>
        <w:spacing w:after="0" w:line="240" w:lineRule="auto"/>
        <w:jc w:val="both"/>
        <w:rPr>
          <w:rFonts w:ascii="3DS V2" w:hAnsi="3DS V2" w:cs="Arial"/>
          <w:sz w:val="24"/>
          <w:szCs w:val="24"/>
        </w:rPr>
      </w:pPr>
      <w:r w:rsidRPr="0041418D">
        <w:rPr>
          <w:rFonts w:ascii="3DS V2" w:hAnsi="3DS V2" w:cs="Arial"/>
          <w:sz w:val="24"/>
          <w:szCs w:val="24"/>
        </w:rPr>
        <w:t xml:space="preserve">Pour pouvoir </w:t>
      </w:r>
      <w:r w:rsidR="00ED3770">
        <w:rPr>
          <w:rFonts w:ascii="3DS V2" w:hAnsi="3DS V2" w:cs="Arial"/>
          <w:sz w:val="24"/>
          <w:szCs w:val="24"/>
        </w:rPr>
        <w:t>démarrer</w:t>
      </w:r>
      <w:r w:rsidRPr="0041418D">
        <w:rPr>
          <w:rFonts w:ascii="3DS V2" w:hAnsi="3DS V2" w:cs="Arial"/>
          <w:sz w:val="24"/>
          <w:szCs w:val="24"/>
        </w:rPr>
        <w:t xml:space="preserve"> </w:t>
      </w:r>
      <w:r w:rsidR="00076DB4" w:rsidRPr="0041418D">
        <w:rPr>
          <w:rFonts w:ascii="3DS V2" w:hAnsi="3DS V2" w:cs="Arial"/>
          <w:sz w:val="24"/>
          <w:szCs w:val="24"/>
        </w:rPr>
        <w:t>ce</w:t>
      </w:r>
      <w:r w:rsidRPr="0041418D">
        <w:rPr>
          <w:rFonts w:ascii="3DS V2" w:hAnsi="3DS V2" w:cs="Arial"/>
          <w:sz w:val="24"/>
          <w:szCs w:val="24"/>
        </w:rPr>
        <w:t xml:space="preserve"> projet, u</w:t>
      </w:r>
      <w:r w:rsidR="00B60FE0" w:rsidRPr="0041418D">
        <w:rPr>
          <w:rFonts w:ascii="3DS V2" w:hAnsi="3DS V2" w:cs="Arial"/>
          <w:sz w:val="24"/>
          <w:szCs w:val="24"/>
        </w:rPr>
        <w:t>ne</w:t>
      </w:r>
      <w:r w:rsidR="00E841A9" w:rsidRPr="0041418D">
        <w:rPr>
          <w:rFonts w:ascii="3DS V2" w:hAnsi="3DS V2" w:cs="Arial"/>
          <w:sz w:val="24"/>
          <w:szCs w:val="24"/>
        </w:rPr>
        <w:t xml:space="preserve"> modélisation </w:t>
      </w:r>
      <w:r w:rsidR="00F45349">
        <w:rPr>
          <w:rFonts w:ascii="3DS V2" w:hAnsi="3DS V2" w:cs="Arial"/>
          <w:sz w:val="24"/>
          <w:szCs w:val="24"/>
        </w:rPr>
        <w:t>du problème</w:t>
      </w:r>
      <w:r w:rsidR="006C2198" w:rsidRPr="0041418D">
        <w:rPr>
          <w:rFonts w:ascii="3DS V2" w:hAnsi="3DS V2" w:cs="Arial"/>
          <w:sz w:val="24"/>
          <w:szCs w:val="24"/>
        </w:rPr>
        <w:t xml:space="preserve"> </w:t>
      </w:r>
      <w:r w:rsidR="00B60FE0" w:rsidRPr="0041418D">
        <w:rPr>
          <w:rFonts w:ascii="3DS V2" w:hAnsi="3DS V2" w:cs="Arial"/>
          <w:sz w:val="24"/>
          <w:szCs w:val="24"/>
        </w:rPr>
        <w:t xml:space="preserve">est </w:t>
      </w:r>
      <w:r w:rsidR="00076DB4" w:rsidRPr="0041418D">
        <w:rPr>
          <w:rFonts w:ascii="3DS V2" w:hAnsi="3DS V2" w:cs="Arial"/>
          <w:sz w:val="24"/>
          <w:szCs w:val="24"/>
        </w:rPr>
        <w:t>nécessaire.</w:t>
      </w:r>
      <w:r w:rsidR="00BE7814" w:rsidRPr="0041418D">
        <w:rPr>
          <w:rFonts w:ascii="3DS V2" w:hAnsi="3DS V2" w:cs="Arial"/>
          <w:sz w:val="24"/>
          <w:szCs w:val="24"/>
        </w:rPr>
        <w:t xml:space="preserve"> </w:t>
      </w:r>
      <w:r w:rsidR="006C2198" w:rsidRPr="0041418D">
        <w:rPr>
          <w:rFonts w:ascii="3DS V2" w:hAnsi="3DS V2" w:cs="Arial"/>
          <w:sz w:val="24"/>
          <w:szCs w:val="24"/>
        </w:rPr>
        <w:t xml:space="preserve">Après </w:t>
      </w:r>
      <w:r w:rsidR="00ED3770">
        <w:rPr>
          <w:rFonts w:ascii="3DS V2" w:hAnsi="3DS V2" w:cs="Arial"/>
          <w:sz w:val="24"/>
          <w:szCs w:val="24"/>
        </w:rPr>
        <w:t xml:space="preserve">échanges </w:t>
      </w:r>
      <w:r w:rsidR="006C2198" w:rsidRPr="0041418D">
        <w:rPr>
          <w:rFonts w:ascii="3DS V2" w:hAnsi="3DS V2" w:cs="Arial"/>
          <w:sz w:val="24"/>
          <w:szCs w:val="24"/>
        </w:rPr>
        <w:t xml:space="preserve">avec </w:t>
      </w:r>
      <w:r w:rsidR="005A36A3" w:rsidRPr="0041418D">
        <w:rPr>
          <w:rFonts w:ascii="3DS V2" w:hAnsi="3DS V2" w:cs="Arial"/>
          <w:sz w:val="24"/>
          <w:szCs w:val="24"/>
        </w:rPr>
        <w:t>l’équipe</w:t>
      </w:r>
      <w:r w:rsidR="006C2198" w:rsidRPr="0041418D">
        <w:rPr>
          <w:rFonts w:ascii="3DS V2" w:hAnsi="3DS V2" w:cs="Arial"/>
          <w:sz w:val="24"/>
          <w:szCs w:val="24"/>
        </w:rPr>
        <w:t xml:space="preserve">, </w:t>
      </w:r>
      <w:r w:rsidR="00BA143C">
        <w:rPr>
          <w:rFonts w:ascii="3DS V2" w:hAnsi="3DS V2" w:cs="Arial"/>
          <w:sz w:val="24"/>
          <w:szCs w:val="24"/>
        </w:rPr>
        <w:t>la</w:t>
      </w:r>
      <w:r w:rsidR="006C2198" w:rsidRPr="0041418D">
        <w:rPr>
          <w:rFonts w:ascii="3DS V2" w:hAnsi="3DS V2" w:cs="Arial"/>
          <w:sz w:val="24"/>
          <w:szCs w:val="24"/>
        </w:rPr>
        <w:t xml:space="preserve"> </w:t>
      </w:r>
      <w:r w:rsidR="00D6242A" w:rsidRPr="0041418D">
        <w:rPr>
          <w:rFonts w:ascii="3DS V2" w:hAnsi="3DS V2" w:cs="Arial"/>
          <w:sz w:val="24"/>
          <w:szCs w:val="24"/>
        </w:rPr>
        <w:t>d</w:t>
      </w:r>
      <w:r w:rsidR="00D6242A">
        <w:rPr>
          <w:rFonts w:ascii="3DS V2" w:hAnsi="3DS V2" w:cs="Arial"/>
          <w:sz w:val="24"/>
          <w:szCs w:val="24"/>
        </w:rPr>
        <w:t>e</w:t>
      </w:r>
      <w:r w:rsidR="00D6242A" w:rsidRPr="0041418D">
        <w:rPr>
          <w:rFonts w:ascii="3DS V2" w:hAnsi="3DS V2" w:cs="Arial"/>
          <w:sz w:val="24"/>
          <w:szCs w:val="24"/>
        </w:rPr>
        <w:t>scription</w:t>
      </w:r>
      <w:r w:rsidR="00536EBF">
        <w:rPr>
          <w:rFonts w:ascii="3DS V2" w:hAnsi="3DS V2" w:cs="Arial"/>
          <w:sz w:val="24"/>
          <w:szCs w:val="24"/>
        </w:rPr>
        <w:t xml:space="preserve"> </w:t>
      </w:r>
      <w:r w:rsidR="00BA143C">
        <w:rPr>
          <w:rFonts w:ascii="3DS V2" w:hAnsi="3DS V2" w:cs="Arial"/>
          <w:sz w:val="24"/>
          <w:szCs w:val="24"/>
        </w:rPr>
        <w:t>du problème en langage mathématique</w:t>
      </w:r>
      <w:r w:rsidR="0061785F" w:rsidRPr="0041418D">
        <w:rPr>
          <w:rFonts w:ascii="3DS V2" w:hAnsi="3DS V2" w:cs="Arial"/>
          <w:sz w:val="24"/>
          <w:szCs w:val="24"/>
        </w:rPr>
        <w:t xml:space="preserve"> est présentée </w:t>
      </w:r>
      <w:r w:rsidR="00ED3770">
        <w:rPr>
          <w:rFonts w:ascii="3DS V2" w:hAnsi="3DS V2" w:cs="Arial"/>
          <w:sz w:val="24"/>
          <w:szCs w:val="24"/>
        </w:rPr>
        <w:t>ci-dessous</w:t>
      </w:r>
      <w:r w:rsidR="0061785F" w:rsidRPr="0041418D">
        <w:rPr>
          <w:rFonts w:ascii="3DS V2" w:hAnsi="3DS V2" w:cs="Arial"/>
          <w:sz w:val="24"/>
          <w:szCs w:val="24"/>
        </w:rPr>
        <w:t> :</w:t>
      </w:r>
    </w:p>
    <w:p w14:paraId="4F06D8FC" w14:textId="77777777" w:rsidR="000D6DAE" w:rsidRPr="007C776B" w:rsidRDefault="000D6DAE" w:rsidP="000D6DAE">
      <w:pPr>
        <w:spacing w:after="0" w:line="240" w:lineRule="auto"/>
        <w:jc w:val="both"/>
        <w:rPr>
          <w:rStyle w:val="mord"/>
          <w:rFonts w:ascii="3DS V2" w:hAnsi="3DS V2" w:cs="Arial"/>
          <w:sz w:val="24"/>
          <w:szCs w:val="24"/>
          <w:lang w:eastAsia="zh-CN"/>
        </w:rPr>
      </w:pPr>
    </w:p>
    <w:p w14:paraId="1FA2F419" w14:textId="650DA5A2" w:rsidR="008C7D8D" w:rsidRPr="00903E3A" w:rsidRDefault="00E273D7" w:rsidP="000D6DAE">
      <w:pPr>
        <w:spacing w:after="0" w:line="240" w:lineRule="auto"/>
        <w:jc w:val="both"/>
        <w:rPr>
          <w:rFonts w:ascii="3DS V2" w:hAnsi="3DS V2" w:cs="Arial"/>
          <w:sz w:val="24"/>
          <w:szCs w:val="24"/>
        </w:rPr>
      </w:pPr>
      <w:r w:rsidRPr="00903E3A">
        <w:rPr>
          <w:rFonts w:ascii="3DS V2" w:hAnsi="3DS V2" w:cs="Arial"/>
          <w:sz w:val="24"/>
          <w:szCs w:val="24"/>
        </w:rPr>
        <w:t>U</w:t>
      </w:r>
      <w:r w:rsidR="00DF7BF3" w:rsidRPr="00903E3A">
        <w:rPr>
          <w:rFonts w:ascii="3DS V2" w:hAnsi="3DS V2" w:cs="Arial"/>
          <w:sz w:val="24"/>
          <w:szCs w:val="24"/>
        </w:rPr>
        <w:t xml:space="preserve">n </w:t>
      </w:r>
      <w:r w:rsidR="000B426C">
        <w:rPr>
          <w:rFonts w:ascii="3DS V2" w:hAnsi="3DS V2" w:cs="Arial"/>
          <w:sz w:val="24"/>
          <w:szCs w:val="24"/>
        </w:rPr>
        <w:t>faisceau</w:t>
      </w:r>
      <w:r w:rsidR="000B426C" w:rsidRPr="00903E3A">
        <w:rPr>
          <w:rFonts w:ascii="3DS V2" w:hAnsi="3DS V2" w:cs="Arial"/>
          <w:sz w:val="24"/>
          <w:szCs w:val="24"/>
        </w:rPr>
        <w:t xml:space="preserve"> </w:t>
      </w:r>
      <w:r w:rsidR="00BC436E" w:rsidRPr="00903E3A">
        <w:rPr>
          <w:rFonts w:ascii="3DS V2" w:hAnsi="3DS V2" w:cs="Arial"/>
          <w:sz w:val="24"/>
          <w:szCs w:val="24"/>
        </w:rPr>
        <w:t>H</w:t>
      </w:r>
      <w:r w:rsidR="003644FC" w:rsidRPr="00903E3A">
        <w:rPr>
          <w:rFonts w:ascii="3DS V2" w:hAnsi="3DS V2" w:cs="Arial"/>
          <w:sz w:val="24"/>
          <w:szCs w:val="24"/>
        </w:rPr>
        <w:t> </w:t>
      </w:r>
      <w:r w:rsidR="00A4649E" w:rsidRPr="00903E3A">
        <w:rPr>
          <w:rFonts w:ascii="3DS V2" w:hAnsi="3DS V2" w:cs="Arial"/>
          <w:sz w:val="24"/>
          <w:szCs w:val="24"/>
        </w:rPr>
        <w:t>est l’</w:t>
      </w:r>
      <w:r w:rsidRPr="00903E3A">
        <w:rPr>
          <w:rFonts w:ascii="3DS V2" w:hAnsi="3DS V2" w:cs="Arial"/>
          <w:sz w:val="24"/>
          <w:szCs w:val="24"/>
        </w:rPr>
        <w:t xml:space="preserve">ensemble des câbles et connecteurs que nous traitons </w:t>
      </w:r>
      <w:r w:rsidR="003644FC" w:rsidRPr="00903E3A">
        <w:rPr>
          <w:rFonts w:ascii="3DS V2" w:hAnsi="3DS V2" w:cs="Arial"/>
          <w:sz w:val="24"/>
          <w:szCs w:val="24"/>
        </w:rPr>
        <w:t xml:space="preserve">: </w:t>
      </w:r>
    </w:p>
    <w:p w14:paraId="3C783736" w14:textId="5001D14F" w:rsidR="007C776B" w:rsidRDefault="007C776B" w:rsidP="000D6DAE">
      <w:pPr>
        <w:spacing w:after="0" w:line="240" w:lineRule="auto"/>
        <w:jc w:val="both"/>
        <w:rPr>
          <w:rFonts w:ascii="Cambria Math" w:hAnsi="Cambria Math"/>
          <w:sz w:val="24"/>
          <w:szCs w:val="24"/>
        </w:rPr>
      </w:pPr>
    </w:p>
    <w:p w14:paraId="70C79884" w14:textId="77777777" w:rsidR="00097AD1" w:rsidRPr="009A365F" w:rsidRDefault="00097AD1" w:rsidP="000D6DAE">
      <w:pPr>
        <w:spacing w:after="0" w:line="240" w:lineRule="auto"/>
        <w:jc w:val="both"/>
        <w:rPr>
          <w:rFonts w:ascii="Cambria Math" w:hAnsi="Cambria Math"/>
          <w:sz w:val="24"/>
          <w:szCs w:val="24"/>
        </w:rPr>
      </w:pPr>
    </w:p>
    <w:p w14:paraId="475635B0" w14:textId="7D368211" w:rsidR="008C7D8D" w:rsidRPr="007C776B" w:rsidRDefault="00075F3C" w:rsidP="000D6DAE">
      <w:pPr>
        <w:spacing w:after="0" w:line="240" w:lineRule="auto"/>
        <w:jc w:val="both"/>
        <w:rPr>
          <w:rStyle w:val="mord"/>
          <w:rFonts w:ascii="Cambria Math" w:hAnsi="Cambria Math"/>
          <w:sz w:val="24"/>
          <w:szCs w:val="24"/>
        </w:rPr>
      </w:pPr>
      <m:oMathPara>
        <m:oMath>
          <m:r>
            <w:rPr>
              <w:rStyle w:val="mord"/>
              <w:rFonts w:ascii="Cambria Math" w:hAnsi="Cambria Math"/>
              <w:sz w:val="24"/>
              <w:szCs w:val="24"/>
            </w:rPr>
            <m:t>H = (</m:t>
          </m:r>
          <m:sSub>
            <m:sSubPr>
              <m:ctrlPr>
                <w:rPr>
                  <w:rStyle w:val="mord"/>
                  <w:rFonts w:ascii="Cambria Math" w:hAnsi="Cambria Math"/>
                  <w:i/>
                  <w:sz w:val="24"/>
                  <w:szCs w:val="24"/>
                  <w:lang w:eastAsia="zh-CN"/>
                </w:rPr>
              </m:ctrlPr>
            </m:sSubPr>
            <m:e>
              <m:r>
                <w:rPr>
                  <w:rStyle w:val="mord"/>
                  <w:rFonts w:ascii="Cambria Math" w:hAnsi="Cambria Math"/>
                  <w:sz w:val="24"/>
                  <w:szCs w:val="24"/>
                </w:rPr>
                <m:t>C</m:t>
              </m:r>
              <m:ctrlPr>
                <w:rPr>
                  <w:rStyle w:val="mord"/>
                  <w:rFonts w:ascii="Cambria Math" w:hAnsi="Cambria Math"/>
                  <w:i/>
                  <w:sz w:val="24"/>
                  <w:szCs w:val="24"/>
                </w:rPr>
              </m:ctrlPr>
            </m:e>
            <m:sub>
              <m:d>
                <m:dPr>
                  <m:begChr m:val="{"/>
                  <m:endChr m:val="}"/>
                  <m:ctrlPr>
                    <w:rPr>
                      <w:rStyle w:val="mord"/>
                      <w:rFonts w:ascii="Cambria Math" w:hAnsi="Cambria Math"/>
                      <w:i/>
                      <w:sz w:val="24"/>
                      <w:szCs w:val="24"/>
                    </w:rPr>
                  </m:ctrlPr>
                </m:dPr>
                <m:e>
                  <m:r>
                    <w:rPr>
                      <w:rStyle w:val="mord"/>
                      <w:rFonts w:ascii="Cambria Math" w:hAnsi="Cambria Math"/>
                      <w:sz w:val="24"/>
                      <w:szCs w:val="24"/>
                    </w:rPr>
                    <m:t>connecteur</m:t>
                  </m:r>
                </m:e>
              </m:d>
            </m:sub>
          </m:sSub>
          <m:r>
            <w:rPr>
              <w:rStyle w:val="mord"/>
              <w:rFonts w:ascii="Cambria Math" w:hAnsi="Cambria Math"/>
              <w:sz w:val="24"/>
              <w:szCs w:val="24"/>
            </w:rPr>
            <m:t xml:space="preserve"> , </m:t>
          </m:r>
          <m:sSub>
            <m:sSubPr>
              <m:ctrlPr>
                <w:rPr>
                  <w:rStyle w:val="mord"/>
                  <w:rFonts w:ascii="Cambria Math" w:hAnsi="Cambria Math"/>
                  <w:i/>
                  <w:sz w:val="24"/>
                  <w:szCs w:val="24"/>
                </w:rPr>
              </m:ctrlPr>
            </m:sSubPr>
            <m:e>
              <m:r>
                <w:rPr>
                  <w:rStyle w:val="mord"/>
                  <w:rFonts w:ascii="Cambria Math" w:hAnsi="Cambria Math"/>
                  <w:sz w:val="24"/>
                  <w:szCs w:val="24"/>
                </w:rPr>
                <m:t>K</m:t>
              </m:r>
            </m:e>
            <m:sub>
              <m:d>
                <m:dPr>
                  <m:begChr m:val="{"/>
                  <m:endChr m:val="}"/>
                  <m:ctrlPr>
                    <w:rPr>
                      <w:rStyle w:val="mord"/>
                      <w:rFonts w:ascii="Cambria Math" w:hAnsi="Cambria Math"/>
                      <w:i/>
                      <w:sz w:val="24"/>
                      <w:szCs w:val="24"/>
                    </w:rPr>
                  </m:ctrlPr>
                </m:dPr>
                <m:e>
                  <m:r>
                    <w:rPr>
                      <w:rStyle w:val="mord"/>
                      <w:rFonts w:ascii="Cambria Math" w:hAnsi="Cambria Math"/>
                      <w:sz w:val="24"/>
                      <w:szCs w:val="24"/>
                    </w:rPr>
                    <m:t>câble</m:t>
                  </m:r>
                </m:e>
              </m:d>
            </m:sub>
          </m:sSub>
          <m:r>
            <w:rPr>
              <w:rStyle w:val="mord"/>
              <w:rFonts w:ascii="Cambria Math" w:hAnsi="Cambria Math"/>
              <w:sz w:val="24"/>
              <w:szCs w:val="24"/>
            </w:rPr>
            <m:t>)</m:t>
          </m:r>
        </m:oMath>
      </m:oMathPara>
    </w:p>
    <w:p w14:paraId="2F28CFE5" w14:textId="3432F178" w:rsidR="007C776B" w:rsidRDefault="007C776B" w:rsidP="000D6DAE">
      <w:pPr>
        <w:spacing w:after="0" w:line="240" w:lineRule="auto"/>
        <w:jc w:val="both"/>
        <w:rPr>
          <w:rStyle w:val="mord"/>
          <w:rFonts w:ascii="Cambria Math" w:hAnsi="Cambria Math"/>
          <w:sz w:val="24"/>
          <w:szCs w:val="24"/>
        </w:rPr>
      </w:pPr>
    </w:p>
    <w:p w14:paraId="216669A1" w14:textId="77777777" w:rsidR="00097AD1" w:rsidRPr="009A365F" w:rsidRDefault="00097AD1" w:rsidP="000D6DAE">
      <w:pPr>
        <w:spacing w:after="0" w:line="240" w:lineRule="auto"/>
        <w:jc w:val="both"/>
        <w:rPr>
          <w:rStyle w:val="mord"/>
          <w:rFonts w:ascii="Cambria Math" w:hAnsi="Cambria Math"/>
          <w:sz w:val="24"/>
          <w:szCs w:val="24"/>
        </w:rPr>
      </w:pPr>
    </w:p>
    <w:p w14:paraId="7D91BA0D" w14:textId="2FAAFEB0" w:rsidR="00320ECA" w:rsidRDefault="00983711" w:rsidP="000D6DAE">
      <w:pPr>
        <w:spacing w:after="0" w:line="240" w:lineRule="auto"/>
        <w:jc w:val="both"/>
        <w:rPr>
          <w:rFonts w:ascii="3DS V2" w:hAnsi="3DS V2" w:cs="Arial"/>
          <w:sz w:val="24"/>
          <w:szCs w:val="24"/>
        </w:rPr>
      </w:pPr>
      <w:r w:rsidRPr="00903E3A">
        <w:rPr>
          <w:rFonts w:ascii="3DS V2" w:hAnsi="3DS V2" w:cs="Arial"/>
          <w:sz w:val="24"/>
          <w:szCs w:val="24"/>
        </w:rPr>
        <w:t>Un connecteur dispose d'une série de cavités, auxquelles on connecte les fils de câbles.</w:t>
      </w:r>
    </w:p>
    <w:p w14:paraId="4DF9737D" w14:textId="77777777" w:rsidR="00097AD1" w:rsidRPr="00903E3A" w:rsidRDefault="00097AD1" w:rsidP="000D6DAE">
      <w:pPr>
        <w:spacing w:after="0" w:line="240" w:lineRule="auto"/>
        <w:jc w:val="both"/>
        <w:rPr>
          <w:rFonts w:ascii="3DS V2" w:hAnsi="3DS V2" w:cs="Arial"/>
          <w:sz w:val="24"/>
          <w:szCs w:val="24"/>
        </w:rPr>
      </w:pPr>
    </w:p>
    <w:p w14:paraId="13A133E5" w14:textId="77777777" w:rsidR="007C776B" w:rsidRPr="009A365F" w:rsidRDefault="007C776B" w:rsidP="000D6DAE">
      <w:pPr>
        <w:spacing w:after="0" w:line="240" w:lineRule="auto"/>
        <w:jc w:val="both"/>
        <w:rPr>
          <w:rFonts w:ascii="Cambria Math" w:hAnsi="Cambria Math"/>
          <w:sz w:val="24"/>
          <w:szCs w:val="24"/>
        </w:rPr>
      </w:pPr>
    </w:p>
    <w:p w14:paraId="6D72C328" w14:textId="39F38BC7" w:rsidR="007C776B" w:rsidRPr="000D6DAE" w:rsidRDefault="00000000" w:rsidP="000D6DAE">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C</m:t>
              </m:r>
            </m:e>
            <m:sub>
              <m:r>
                <w:rPr>
                  <w:rStyle w:val="mord"/>
                  <w:rFonts w:ascii="Cambria Math" w:hAnsi="Cambria Math"/>
                  <w:sz w:val="24"/>
                  <w:szCs w:val="24"/>
                  <w:lang w:eastAsia="zh-CN"/>
                </w:rPr>
                <m:t>i</m:t>
              </m:r>
            </m:sub>
          </m:sSub>
          <m:r>
            <w:rPr>
              <w:rStyle w:val="mord"/>
              <w:rFonts w:ascii="Cambria Math" w:hAnsi="Cambria Math"/>
              <w:sz w:val="24"/>
              <w:szCs w:val="24"/>
              <w:lang w:eastAsia="zh-CN"/>
            </w:rPr>
            <m:t xml:space="preserve">= </m:t>
          </m:r>
          <m:d>
            <m:dPr>
              <m:begChr m:val="{"/>
              <m:endChr m:val="}"/>
              <m:ctrlPr>
                <w:rPr>
                  <w:rStyle w:val="mord"/>
                  <w:rFonts w:ascii="Cambria Math" w:hAnsi="Cambria Math"/>
                  <w:i/>
                  <w:sz w:val="24"/>
                  <w:szCs w:val="24"/>
                  <w:lang w:eastAsia="zh-CN"/>
                </w:rPr>
              </m:ctrlPr>
            </m:dPr>
            <m:e>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m</m:t>
                  </m:r>
                </m:sub>
              </m:sSub>
            </m:e>
          </m:d>
          <m:r>
            <w:rPr>
              <w:rStyle w:val="mord"/>
              <w:rFonts w:ascii="Cambria Math" w:hAnsi="Cambria Math"/>
              <w:sz w:val="24"/>
              <w:szCs w:val="24"/>
              <w:lang w:eastAsia="zh-CN"/>
            </w:rPr>
            <m:t xml:space="preserve"> </m:t>
          </m:r>
        </m:oMath>
      </m:oMathPara>
    </w:p>
    <w:p w14:paraId="400C1B00" w14:textId="75D05C2C" w:rsidR="000D6DAE" w:rsidRDefault="000D6DAE" w:rsidP="000D6DAE">
      <w:pPr>
        <w:spacing w:after="0" w:line="240" w:lineRule="auto"/>
        <w:jc w:val="both"/>
        <w:rPr>
          <w:rStyle w:val="mord"/>
          <w:rFonts w:ascii="Cambria Math" w:hAnsi="Cambria Math"/>
          <w:sz w:val="24"/>
          <w:szCs w:val="24"/>
          <w:lang w:eastAsia="zh-CN"/>
        </w:rPr>
      </w:pPr>
    </w:p>
    <w:p w14:paraId="556CF50D" w14:textId="77777777" w:rsidR="00097AD1" w:rsidRPr="009A365F" w:rsidRDefault="00097AD1" w:rsidP="000D6DAE">
      <w:pPr>
        <w:spacing w:after="0" w:line="240" w:lineRule="auto"/>
        <w:jc w:val="both"/>
        <w:rPr>
          <w:rStyle w:val="mord"/>
          <w:rFonts w:ascii="Cambria Math" w:hAnsi="Cambria Math"/>
          <w:sz w:val="24"/>
          <w:szCs w:val="24"/>
          <w:lang w:eastAsia="zh-CN"/>
        </w:rPr>
      </w:pPr>
    </w:p>
    <w:p w14:paraId="6DCA95A1" w14:textId="0F3B4330" w:rsidR="00CD7AE8" w:rsidRPr="00903E3A" w:rsidRDefault="00CA5F6E" w:rsidP="000D6DAE">
      <w:pPr>
        <w:spacing w:after="0" w:line="240" w:lineRule="auto"/>
        <w:jc w:val="both"/>
        <w:rPr>
          <w:rFonts w:ascii="3DS V2" w:hAnsi="3DS V2" w:cs="Arial"/>
          <w:sz w:val="24"/>
          <w:szCs w:val="24"/>
        </w:rPr>
      </w:pPr>
      <w:r w:rsidRPr="00903E3A">
        <w:rPr>
          <w:rFonts w:ascii="3DS V2" w:hAnsi="3DS V2" w:cs="Arial"/>
          <w:sz w:val="24"/>
          <w:szCs w:val="24"/>
        </w:rPr>
        <w:t>Où :</w:t>
      </w:r>
    </w:p>
    <w:p w14:paraId="756B796E" w14:textId="56577DC6" w:rsidR="00B14250" w:rsidRPr="00B14250" w:rsidRDefault="00850C2A" w:rsidP="00B14250">
      <w:pPr>
        <w:pStyle w:val="Paragraphedeliste"/>
        <w:spacing w:after="0" w:line="240" w:lineRule="auto"/>
        <w:jc w:val="both"/>
        <w:rPr>
          <w:rFonts w:ascii="3DS V2" w:hAnsi="3DS V2" w:cs="Arial"/>
          <w:sz w:val="24"/>
          <w:szCs w:val="24"/>
        </w:rPr>
      </w:pPr>
      <w:r w:rsidRPr="00903E3A">
        <w:rPr>
          <w:rFonts w:ascii="3DS V2" w:hAnsi="3DS V2" w:cs="Arial"/>
          <w:sz w:val="24"/>
          <w:szCs w:val="24"/>
        </w:rPr>
        <w:t>Leur</w:t>
      </w:r>
      <w:r w:rsidR="00AD59AD" w:rsidRPr="00903E3A">
        <w:rPr>
          <w:rFonts w:ascii="3DS V2" w:hAnsi="3DS V2" w:cs="Arial"/>
          <w:sz w:val="24"/>
          <w:szCs w:val="24"/>
        </w:rPr>
        <w:t xml:space="preserve"> </w:t>
      </w:r>
      <w:r w:rsidR="00AD59AD" w:rsidRPr="003E335F">
        <w:rPr>
          <w:rFonts w:ascii="3DS V2" w:hAnsi="3DS V2" w:cs="Arial"/>
          <w:sz w:val="24"/>
          <w:szCs w:val="24"/>
        </w:rPr>
        <w:t>taill</w:t>
      </w:r>
      <w:r w:rsidR="003E335F">
        <w:rPr>
          <w:rFonts w:ascii="3DS V2" w:hAnsi="3DS V2" w:cs="Arial"/>
          <w:sz w:val="24"/>
          <w:szCs w:val="24"/>
        </w:rPr>
        <w:t xml:space="preserve">e </w:t>
      </w:r>
      <w:r w:rsidR="00B15489" w:rsidRPr="003E335F">
        <w:rPr>
          <w:rStyle w:val="mord"/>
          <w:rFonts w:ascii="Cambria Math" w:hAnsi="Cambria Math"/>
          <w:iCs/>
          <w:sz w:val="24"/>
          <w:szCs w:val="24"/>
        </w:rPr>
        <w:t>R</w:t>
      </w:r>
      <w:r w:rsidR="003E335F">
        <w:rPr>
          <w:rStyle w:val="mord"/>
          <w:rFonts w:ascii="Cambria Math" w:hAnsi="Cambria Math"/>
          <w:iCs/>
          <w:sz w:val="24"/>
          <w:szCs w:val="24"/>
        </w:rPr>
        <w:t xml:space="preserve"> </w:t>
      </w:r>
      <w:r w:rsidR="00903E3A" w:rsidRPr="003E335F">
        <w:rPr>
          <w:rFonts w:ascii="3DS V2" w:hAnsi="3DS V2" w:cs="Arial"/>
          <w:sz w:val="24"/>
          <w:szCs w:val="24"/>
        </w:rPr>
        <w:t>est</w:t>
      </w:r>
      <w:r w:rsidR="00244B01" w:rsidRPr="00903E3A">
        <w:rPr>
          <w:rFonts w:ascii="3DS V2" w:hAnsi="3DS V2" w:cs="Arial"/>
          <w:sz w:val="24"/>
          <w:szCs w:val="24"/>
        </w:rPr>
        <w:t xml:space="preserve"> défini</w:t>
      </w:r>
      <w:r w:rsidR="00A36EB3" w:rsidRPr="00903E3A">
        <w:rPr>
          <w:rFonts w:ascii="3DS V2" w:hAnsi="3DS V2" w:cs="Arial"/>
          <w:sz w:val="24"/>
          <w:szCs w:val="24"/>
        </w:rPr>
        <w:t>e</w:t>
      </w:r>
      <w:r w:rsidR="00244B01" w:rsidRPr="00903E3A">
        <w:rPr>
          <w:rFonts w:ascii="3DS V2" w:hAnsi="3DS V2" w:cs="Arial"/>
          <w:sz w:val="24"/>
          <w:szCs w:val="24"/>
        </w:rPr>
        <w:t xml:space="preserve"> par </w:t>
      </w:r>
      <w:r w:rsidR="00F90FC0" w:rsidRPr="00903E3A">
        <w:rPr>
          <w:rFonts w:ascii="3DS V2" w:hAnsi="3DS V2" w:cs="Arial"/>
          <w:sz w:val="24"/>
          <w:szCs w:val="24"/>
        </w:rPr>
        <w:t>son</w:t>
      </w:r>
      <w:r w:rsidR="00244B01" w:rsidRPr="00903E3A">
        <w:rPr>
          <w:rFonts w:ascii="3DS V2" w:hAnsi="3DS V2" w:cs="Arial"/>
          <w:sz w:val="24"/>
          <w:szCs w:val="24"/>
        </w:rPr>
        <w:t xml:space="preserve"> diamètre en</w:t>
      </w:r>
      <w:r w:rsidR="00DE49FD" w:rsidRPr="00903E3A">
        <w:rPr>
          <w:rFonts w:ascii="3DS V2" w:hAnsi="3DS V2" w:cs="Arial"/>
          <w:sz w:val="24"/>
          <w:szCs w:val="24"/>
        </w:rPr>
        <w:t xml:space="preserve"> </w:t>
      </w:r>
      <w:r w:rsidR="00244B01" w:rsidRPr="00903E3A">
        <w:rPr>
          <w:rFonts w:ascii="3DS V2" w:hAnsi="3DS V2" w:cs="Arial"/>
          <w:sz w:val="24"/>
          <w:szCs w:val="24"/>
        </w:rPr>
        <w:t>AWG</w:t>
      </w:r>
      <w:r w:rsidR="0037785F" w:rsidRPr="00903E3A">
        <w:rPr>
          <w:rFonts w:ascii="3DS V2" w:hAnsi="3DS V2" w:cs="Arial"/>
          <w:sz w:val="24"/>
          <w:szCs w:val="24"/>
        </w:rPr>
        <w:t xml:space="preserve"> </w:t>
      </w:r>
      <w:r w:rsidR="00244B01" w:rsidRPr="00903E3A">
        <w:rPr>
          <w:rFonts w:ascii="3DS V2" w:hAnsi="3DS V2" w:cs="Arial"/>
          <w:sz w:val="24"/>
          <w:szCs w:val="24"/>
        </w:rPr>
        <w:t>(American Wire Gauge</w:t>
      </w:r>
      <w:r w:rsidR="00BB2C99" w:rsidRPr="00903E3A">
        <w:rPr>
          <w:rFonts w:ascii="3DS V2" w:hAnsi="3DS V2" w:cs="Arial"/>
          <w:sz w:val="24"/>
          <w:szCs w:val="24"/>
        </w:rPr>
        <w:t>).</w:t>
      </w:r>
      <w:r w:rsidR="00624292" w:rsidRPr="00903E3A">
        <w:rPr>
          <w:rFonts w:ascii="3DS V2" w:hAnsi="3DS V2" w:cs="Arial"/>
          <w:sz w:val="24"/>
          <w:szCs w:val="24"/>
        </w:rPr>
        <w:t xml:space="preserve"> </w:t>
      </w:r>
      <w:r w:rsidR="00B14250" w:rsidRPr="00B14250">
        <w:rPr>
          <w:rFonts w:ascii="3DS V2" w:hAnsi="3DS V2" w:cs="Arial"/>
          <w:sz w:val="24"/>
          <w:szCs w:val="24"/>
        </w:rPr>
        <w:t>Cela détermine la taille de fil acceptée par la cavité.</w:t>
      </w:r>
    </w:p>
    <w:p w14:paraId="0465FDEF" w14:textId="26E536A6" w:rsidR="00B14250" w:rsidRDefault="00676DD7" w:rsidP="00B14250">
      <w:pPr>
        <w:pStyle w:val="Paragraphedeliste"/>
        <w:keepNext/>
        <w:spacing w:after="0" w:line="240" w:lineRule="auto"/>
        <w:jc w:val="both"/>
      </w:pPr>
      <w:r w:rsidRPr="00B14250">
        <w:rPr>
          <w:noProof/>
        </w:rPr>
        <w:drawing>
          <wp:anchor distT="0" distB="0" distL="114300" distR="114300" simplePos="0" relativeHeight="251852288" behindDoc="0" locked="0" layoutInCell="1" allowOverlap="1" wp14:anchorId="07BEDC0F" wp14:editId="0D6D35A9">
            <wp:simplePos x="0" y="0"/>
            <wp:positionH relativeFrom="margin">
              <wp:posOffset>-57785</wp:posOffset>
            </wp:positionH>
            <wp:positionV relativeFrom="paragraph">
              <wp:posOffset>283845</wp:posOffset>
            </wp:positionV>
            <wp:extent cx="5920105" cy="3476625"/>
            <wp:effectExtent l="0" t="0" r="4445" b="9525"/>
            <wp:wrapTopAndBottom/>
            <wp:docPr id="1835339525" name="Image 1835339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3012" r="876"/>
                    <a:stretch>
                      <a:fillRect/>
                    </a:stretch>
                  </pic:blipFill>
                  <pic:spPr bwMode="auto">
                    <a:xfrm>
                      <a:off x="0" y="0"/>
                      <a:ext cx="5920105" cy="3476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4250" w:rsidRPr="00B14250">
        <w:rPr>
          <w:noProof/>
        </w:rPr>
        <w:t xml:space="preserve"> </w:t>
      </w:r>
    </w:p>
    <w:p w14:paraId="59C1FFDC" w14:textId="77777777" w:rsidR="00676DD7" w:rsidRDefault="00676DD7" w:rsidP="00097AD1">
      <w:pPr>
        <w:pStyle w:val="Lgende"/>
        <w:jc w:val="center"/>
      </w:pPr>
    </w:p>
    <w:p w14:paraId="255A2BE5" w14:textId="5215C9D0" w:rsidR="001153A8" w:rsidRDefault="00B14250" w:rsidP="00097AD1">
      <w:pPr>
        <w:pStyle w:val="Lgende"/>
        <w:jc w:val="center"/>
        <w:rPr>
          <w:rFonts w:ascii="3DS V2" w:hAnsi="3DS V2" w:cs="Arial"/>
          <w:sz w:val="24"/>
          <w:szCs w:val="24"/>
        </w:rPr>
      </w:pPr>
      <w:r>
        <w:t xml:space="preserve">Figure </w:t>
      </w:r>
      <w:fldSimple w:instr=" SEQ Figure \* ARABIC ">
        <w:r w:rsidR="009C3AE0">
          <w:rPr>
            <w:noProof/>
          </w:rPr>
          <w:t>13</w:t>
        </w:r>
      </w:fldSimple>
      <w:r>
        <w:t>: La table de conversion AWG - mm -</w:t>
      </w:r>
      <w:r w:rsidR="001153A8">
        <w:t xml:space="preserve"> </w:t>
      </w:r>
      <w:r>
        <w:t>mm²</w:t>
      </w:r>
    </w:p>
    <w:p w14:paraId="19199017" w14:textId="77777777" w:rsidR="00676DD7" w:rsidRDefault="00676DD7" w:rsidP="00B14250">
      <w:pPr>
        <w:spacing w:after="0" w:line="240" w:lineRule="auto"/>
        <w:jc w:val="both"/>
        <w:rPr>
          <w:rFonts w:ascii="3DS V2" w:hAnsi="3DS V2" w:cs="Arial"/>
          <w:sz w:val="24"/>
          <w:szCs w:val="24"/>
        </w:rPr>
      </w:pPr>
    </w:p>
    <w:p w14:paraId="2963EDA0" w14:textId="426E35FA" w:rsidR="00B14250" w:rsidRPr="00F74440" w:rsidRDefault="009C4FC3" w:rsidP="00B14250">
      <w:pPr>
        <w:spacing w:after="0" w:line="240" w:lineRule="auto"/>
        <w:jc w:val="both"/>
        <w:rPr>
          <w:rFonts w:ascii="3DS V2" w:hAnsi="3DS V2" w:cs="Arial"/>
          <w:sz w:val="24"/>
          <w:szCs w:val="24"/>
        </w:rPr>
      </w:pPr>
      <w:r w:rsidRPr="00B14250">
        <w:rPr>
          <w:rFonts w:ascii="3DS V2" w:hAnsi="3DS V2" w:cs="Arial"/>
          <w:sz w:val="24"/>
          <w:szCs w:val="24"/>
        </w:rPr>
        <w:lastRenderedPageBreak/>
        <w:t>Leur coordonnée</w:t>
      </w:r>
      <w:r w:rsidR="001F7BC2" w:rsidRPr="00B14250">
        <w:rPr>
          <w:rFonts w:ascii="3DS V2" w:hAnsi="3DS V2" w:cs="Arial"/>
          <w:sz w:val="24"/>
          <w:szCs w:val="24"/>
        </w:rPr>
        <w:t xml:space="preserve"> </w:t>
      </w:r>
      <w:r w:rsidRPr="00B14250">
        <w:rPr>
          <w:rFonts w:ascii="3DS V2" w:hAnsi="3DS V2" w:cs="Arial"/>
          <w:sz w:val="24"/>
          <w:szCs w:val="24"/>
        </w:rPr>
        <w:t>est</w:t>
      </w:r>
      <w:r w:rsidR="00244B01" w:rsidRPr="00B14250">
        <w:rPr>
          <w:rFonts w:ascii="3DS V2" w:hAnsi="3DS V2" w:cs="Arial"/>
          <w:sz w:val="24"/>
          <w:szCs w:val="24"/>
        </w:rPr>
        <w:t xml:space="preserve"> </w:t>
      </w:r>
      <w:r w:rsidR="004F7664" w:rsidRPr="00B14250">
        <w:rPr>
          <w:rFonts w:ascii="3DS V2" w:hAnsi="3DS V2" w:cs="Arial"/>
          <w:sz w:val="24"/>
          <w:szCs w:val="24"/>
        </w:rPr>
        <w:t>donnée</w:t>
      </w:r>
      <w:r w:rsidR="00226955" w:rsidRPr="00B14250">
        <w:rPr>
          <w:rFonts w:ascii="3DS V2" w:hAnsi="3DS V2" w:cs="Arial"/>
          <w:sz w:val="24"/>
          <w:szCs w:val="24"/>
        </w:rPr>
        <w:t xml:space="preserve"> </w:t>
      </w:r>
      <w:r w:rsidR="00244B01" w:rsidRPr="00B14250">
        <w:rPr>
          <w:rFonts w:ascii="3DS V2" w:hAnsi="3DS V2" w:cs="Arial"/>
          <w:sz w:val="24"/>
          <w:szCs w:val="24"/>
        </w:rPr>
        <w:t xml:space="preserve">par </w:t>
      </w:r>
      <m:oMath>
        <m:r>
          <w:rPr>
            <w:rFonts w:ascii="Cambria Math" w:hAnsi="Cambria Math" w:cs="Arial"/>
            <w:sz w:val="24"/>
            <w:szCs w:val="24"/>
          </w:rPr>
          <m:t>(x,y)</m:t>
        </m:r>
      </m:oMath>
      <w:r w:rsidR="006363BD" w:rsidRPr="00B14250">
        <w:rPr>
          <w:rFonts w:ascii="3DS V2" w:hAnsi="3DS V2" w:cs="Arial"/>
          <w:i/>
          <w:iCs/>
          <w:sz w:val="24"/>
          <w:szCs w:val="24"/>
        </w:rPr>
        <w:t>.</w:t>
      </w:r>
      <w:r w:rsidR="00B14250">
        <w:rPr>
          <w:rFonts w:ascii="3DS V2" w:hAnsi="3DS V2" w:cs="Arial"/>
          <w:sz w:val="24"/>
          <w:szCs w:val="24"/>
        </w:rPr>
        <w:t>C</w:t>
      </w:r>
      <w:r w:rsidR="00B14250" w:rsidRPr="00F74440">
        <w:rPr>
          <w:rFonts w:ascii="3DS V2" w:hAnsi="3DS V2" w:cs="Arial"/>
          <w:sz w:val="24"/>
          <w:szCs w:val="24"/>
        </w:rPr>
        <w:t>ela détermine la position de la cavité sur son connecteur parent.</w:t>
      </w:r>
    </w:p>
    <w:p w14:paraId="1A622E8C" w14:textId="06269AC1" w:rsidR="0015777D" w:rsidRPr="00903E3A" w:rsidRDefault="0015777D" w:rsidP="0015777D">
      <w:pPr>
        <w:spacing w:after="0" w:line="240" w:lineRule="auto"/>
        <w:jc w:val="both"/>
        <w:rPr>
          <w:rFonts w:ascii="3DS V2" w:hAnsi="3DS V2" w:cs="Arial"/>
          <w:sz w:val="24"/>
          <w:szCs w:val="24"/>
        </w:rPr>
      </w:pPr>
    </w:p>
    <w:p w14:paraId="208796F7" w14:textId="5C9BDF7A" w:rsidR="00C711EA" w:rsidRDefault="00C711EA" w:rsidP="00C711EA">
      <w:pPr>
        <w:keepNext/>
        <w:spacing w:after="0" w:line="240" w:lineRule="auto"/>
        <w:jc w:val="center"/>
      </w:pPr>
      <w:r>
        <w:rPr>
          <w:noProof/>
        </w:rPr>
        <w:drawing>
          <wp:inline distT="0" distB="0" distL="0" distR="0" wp14:anchorId="5D0FB7AE" wp14:editId="2CE78579">
            <wp:extent cx="2438400" cy="97155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r:link="rId27">
                      <a:extLst>
                        <a:ext uri="{28A0092B-C50C-407E-A947-70E740481C1C}">
                          <a14:useLocalDpi xmlns:a14="http://schemas.microsoft.com/office/drawing/2010/main" val="0"/>
                        </a:ext>
                      </a:extLst>
                    </a:blip>
                    <a:srcRect l="14208" t="14068" r="18438" b="20716"/>
                    <a:stretch/>
                  </pic:blipFill>
                  <pic:spPr bwMode="auto">
                    <a:xfrm rot="10800000">
                      <a:off x="0" y="0"/>
                      <a:ext cx="2439040" cy="971805"/>
                    </a:xfrm>
                    <a:prstGeom prst="rect">
                      <a:avLst/>
                    </a:prstGeom>
                    <a:noFill/>
                    <a:ln>
                      <a:noFill/>
                    </a:ln>
                    <a:extLst>
                      <a:ext uri="{53640926-AAD7-44D8-BBD7-CCE9431645EC}">
                        <a14:shadowObscured xmlns:a14="http://schemas.microsoft.com/office/drawing/2010/main"/>
                      </a:ext>
                    </a:extLst>
                  </pic:spPr>
                </pic:pic>
              </a:graphicData>
            </a:graphic>
          </wp:inline>
        </w:drawing>
      </w:r>
      <w:r w:rsidR="00120742" w:rsidRPr="00120742">
        <w:rPr>
          <w:noProof/>
        </w:rPr>
        <w:t xml:space="preserve"> </w:t>
      </w:r>
      <w:r w:rsidR="00B14250" w:rsidRPr="00B14250">
        <w:rPr>
          <w:noProof/>
        </w:rPr>
        <w:drawing>
          <wp:inline distT="0" distB="0" distL="0" distR="0" wp14:anchorId="62D93B56" wp14:editId="255CF098">
            <wp:extent cx="1966359" cy="1095375"/>
            <wp:effectExtent l="0" t="0" r="0" b="0"/>
            <wp:docPr id="1835339526" name="Image 183533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77887" cy="1101797"/>
                    </a:xfrm>
                    <a:prstGeom prst="rect">
                      <a:avLst/>
                    </a:prstGeom>
                  </pic:spPr>
                </pic:pic>
              </a:graphicData>
            </a:graphic>
          </wp:inline>
        </w:drawing>
      </w:r>
    </w:p>
    <w:p w14:paraId="3D78014C" w14:textId="77777777" w:rsidR="00B14250" w:rsidRDefault="00B14250" w:rsidP="00C711EA">
      <w:pPr>
        <w:pStyle w:val="Lgende"/>
        <w:jc w:val="center"/>
      </w:pPr>
    </w:p>
    <w:p w14:paraId="745803F2" w14:textId="416B6BB9" w:rsidR="00C711EA" w:rsidRDefault="00C711EA" w:rsidP="00C711EA">
      <w:pPr>
        <w:pStyle w:val="Lgende"/>
        <w:jc w:val="center"/>
        <w:rPr>
          <w:rFonts w:ascii="Cambria Math" w:hAnsi="Cambria Math"/>
          <w:sz w:val="24"/>
          <w:szCs w:val="24"/>
        </w:rPr>
      </w:pPr>
      <w:r>
        <w:t xml:space="preserve">Figure </w:t>
      </w:r>
      <w:fldSimple w:instr=" SEQ Figure \* ARABIC ">
        <w:r w:rsidR="009C3AE0">
          <w:rPr>
            <w:noProof/>
          </w:rPr>
          <w:t>14</w:t>
        </w:r>
      </w:fldSimple>
      <w:r>
        <w:t xml:space="preserve"> : Un connecteur et ses cavités</w:t>
      </w:r>
    </w:p>
    <w:p w14:paraId="09F05006" w14:textId="5E1B49B4" w:rsidR="008C7D8D" w:rsidRDefault="00BF21F0" w:rsidP="0015777D">
      <w:pPr>
        <w:spacing w:after="0" w:line="240" w:lineRule="auto"/>
        <w:jc w:val="both"/>
        <w:rPr>
          <w:rFonts w:ascii="Cambria Math" w:hAnsi="Cambria Math"/>
          <w:sz w:val="24"/>
          <w:szCs w:val="24"/>
        </w:rPr>
      </w:pPr>
      <w:r w:rsidRPr="00EE3401">
        <w:rPr>
          <w:rFonts w:ascii="3DS V2" w:hAnsi="3DS V2" w:cs="Arial"/>
          <w:sz w:val="24"/>
          <w:szCs w:val="24"/>
        </w:rPr>
        <w:t>Et le</w:t>
      </w:r>
      <w:r w:rsidR="00CC48D6" w:rsidRPr="00EE3401">
        <w:rPr>
          <w:rFonts w:ascii="3DS V2" w:hAnsi="3DS V2" w:cs="Arial"/>
          <w:sz w:val="24"/>
          <w:szCs w:val="24"/>
        </w:rPr>
        <w:t xml:space="preserve"> câble</w:t>
      </w:r>
      <w:r w:rsidR="00CC48D6" w:rsidRPr="009A365F">
        <w:rPr>
          <w:rFonts w:ascii="Cambria Math" w:hAnsi="Cambria Math"/>
          <w:sz w:val="24"/>
          <w:szCs w:val="24"/>
        </w:rPr>
        <w:t xml:space="preserv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oMath>
      <w:r w:rsidR="00CC48D6" w:rsidRPr="009A365F">
        <w:rPr>
          <w:rFonts w:ascii="Cambria Math" w:hAnsi="Cambria Math"/>
          <w:sz w:val="24"/>
          <w:szCs w:val="24"/>
        </w:rPr>
        <w:t xml:space="preserve"> </w:t>
      </w:r>
      <w:r w:rsidR="00577DB7" w:rsidRPr="00EE3401">
        <w:rPr>
          <w:rFonts w:ascii="3DS V2" w:hAnsi="3DS V2" w:cs="Arial"/>
          <w:sz w:val="24"/>
          <w:szCs w:val="24"/>
        </w:rPr>
        <w:t>de</w:t>
      </w:r>
      <w:r w:rsidR="0044697C" w:rsidRPr="00EE3401">
        <w:rPr>
          <w:rFonts w:ascii="3DS V2" w:hAnsi="3DS V2" w:cs="Arial"/>
          <w:sz w:val="24"/>
          <w:szCs w:val="24"/>
        </w:rPr>
        <w:t xml:space="preserve"> </w:t>
      </w:r>
      <w:r w:rsidR="00963CA1" w:rsidRPr="00EE3401">
        <w:rPr>
          <w:rFonts w:ascii="3DS V2" w:hAnsi="3DS V2" w:cs="Arial"/>
          <w:sz w:val="24"/>
          <w:szCs w:val="24"/>
        </w:rPr>
        <w:t>la taille</w:t>
      </w:r>
      <w:r w:rsidR="00963CA1">
        <w:rPr>
          <w:rFonts w:ascii="Cambria Math" w:hAnsi="Cambria Math"/>
          <w:sz w:val="24"/>
          <w:szCs w:val="24"/>
        </w:rPr>
        <w:t xml:space="preserve"> </w:t>
      </w:r>
      <w:r w:rsidR="00FB5F16" w:rsidRPr="002C67BE">
        <w:rPr>
          <w:rFonts w:ascii="Cambria Math" w:hAnsi="Cambria Math"/>
          <w:sz w:val="24"/>
          <w:szCs w:val="24"/>
        </w:rPr>
        <w:t>R</w:t>
      </w:r>
      <w:r w:rsidR="00963CA1" w:rsidRPr="002C67BE">
        <w:rPr>
          <w:rFonts w:ascii="Cambria Math" w:hAnsi="Cambria Math"/>
          <w:sz w:val="24"/>
          <w:szCs w:val="24"/>
        </w:rPr>
        <w:t xml:space="preserve"> </w:t>
      </w:r>
      <w:r w:rsidR="00963CA1" w:rsidRPr="00EE3401">
        <w:rPr>
          <w:rFonts w:ascii="3DS V2" w:hAnsi="3DS V2" w:cs="Arial"/>
          <w:sz w:val="24"/>
          <w:szCs w:val="24"/>
        </w:rPr>
        <w:t>en</w:t>
      </w:r>
      <w:r w:rsidR="00963CA1">
        <w:rPr>
          <w:rFonts w:ascii="Cambria Math" w:hAnsi="Cambria Math"/>
          <w:sz w:val="24"/>
          <w:szCs w:val="24"/>
        </w:rPr>
        <w:t xml:space="preserve"> </w:t>
      </w:r>
      <w:r w:rsidR="00963CA1" w:rsidRPr="00EE3401">
        <w:rPr>
          <w:rFonts w:ascii="3DS V2" w:hAnsi="3DS V2" w:cs="Arial"/>
          <w:sz w:val="24"/>
          <w:szCs w:val="24"/>
        </w:rPr>
        <w:t xml:space="preserve">AWG et de </w:t>
      </w:r>
      <w:r w:rsidR="004B7842">
        <w:rPr>
          <w:rFonts w:ascii="3DS V2" w:hAnsi="3DS V2" w:cs="Arial"/>
          <w:sz w:val="24"/>
          <w:szCs w:val="24"/>
        </w:rPr>
        <w:t xml:space="preserve">la </w:t>
      </w:r>
      <w:r w:rsidR="0044697C" w:rsidRPr="00EE3401">
        <w:rPr>
          <w:rFonts w:ascii="3DS V2" w:hAnsi="3DS V2" w:cs="Arial"/>
          <w:sz w:val="24"/>
          <w:szCs w:val="24"/>
        </w:rPr>
        <w:t>ségrégation</w:t>
      </w:r>
      <w:r w:rsidR="0044697C" w:rsidRPr="009A365F">
        <w:rPr>
          <w:rFonts w:ascii="Cambria Math" w:hAnsi="Cambria Math"/>
          <w:sz w:val="24"/>
          <w:szCs w:val="24"/>
        </w:rPr>
        <w:t xml:space="preserve"> </w:t>
      </w:r>
      <m:oMath>
        <m:r>
          <w:rPr>
            <w:rFonts w:ascii="Cambria Math" w:hAnsi="Cambria Math"/>
            <w:sz w:val="24"/>
            <w:szCs w:val="24"/>
          </w:rPr>
          <m:t>Se</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oMath>
      <w:r w:rsidR="0044697C" w:rsidRPr="009A365F">
        <w:rPr>
          <w:rFonts w:ascii="Cambria Math" w:hAnsi="Cambria Math"/>
          <w:sz w:val="24"/>
          <w:szCs w:val="24"/>
        </w:rPr>
        <w:t xml:space="preserve">, </w:t>
      </w:r>
      <w:r w:rsidR="00CC48D6" w:rsidRPr="000B72AB">
        <w:rPr>
          <w:rFonts w:ascii="3DS V2" w:hAnsi="3DS V2" w:cs="Arial"/>
          <w:sz w:val="24"/>
          <w:szCs w:val="24"/>
        </w:rPr>
        <w:t>possède une série de fils</w:t>
      </w:r>
      <w:r w:rsidR="00B07C8A" w:rsidRPr="000B72AB">
        <w:rPr>
          <w:rFonts w:ascii="3DS V2" w:hAnsi="3DS V2" w:cs="Arial"/>
          <w:sz w:val="24"/>
          <w:szCs w:val="24"/>
        </w:rPr>
        <w:t>.</w:t>
      </w:r>
    </w:p>
    <w:p w14:paraId="647A1138" w14:textId="1F3D2165" w:rsidR="007C776B" w:rsidRDefault="007C776B" w:rsidP="0015777D">
      <w:pPr>
        <w:spacing w:after="0" w:line="240" w:lineRule="auto"/>
        <w:jc w:val="both"/>
        <w:rPr>
          <w:rFonts w:ascii="Cambria Math" w:hAnsi="Cambria Math"/>
          <w:sz w:val="24"/>
          <w:szCs w:val="24"/>
        </w:rPr>
      </w:pPr>
    </w:p>
    <w:p w14:paraId="0736EF45" w14:textId="77777777" w:rsidR="003065BC" w:rsidRPr="009A365F" w:rsidRDefault="003065BC" w:rsidP="0015777D">
      <w:pPr>
        <w:spacing w:after="0" w:line="240" w:lineRule="auto"/>
        <w:jc w:val="both"/>
        <w:rPr>
          <w:rFonts w:ascii="Cambria Math" w:hAnsi="Cambria Math"/>
          <w:sz w:val="24"/>
          <w:szCs w:val="24"/>
        </w:rPr>
      </w:pPr>
    </w:p>
    <w:p w14:paraId="212DFF55" w14:textId="77777777" w:rsidR="00E54B66" w:rsidRPr="00E54B66" w:rsidRDefault="00000000" w:rsidP="00E54B66">
      <w:pPr>
        <w:spacing w:after="0" w:line="240" w:lineRule="auto"/>
        <w:jc w:val="center"/>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K</m:t>
              </m:r>
            </m:e>
            <m:sub>
              <m:r>
                <w:rPr>
                  <w:rStyle w:val="mord"/>
                  <w:rFonts w:ascii="Cambria Math" w:hAnsi="Cambria Math"/>
                  <w:sz w:val="24"/>
                  <w:szCs w:val="24"/>
                  <w:lang w:eastAsia="zh-CN"/>
                </w:rPr>
                <m:t>i</m:t>
              </m:r>
            </m:sub>
          </m:sSub>
          <m:r>
            <w:rPr>
              <w:rStyle w:val="mord"/>
              <w:rFonts w:ascii="Cambria Math" w:hAnsi="Cambria Math"/>
              <w:sz w:val="24"/>
              <w:szCs w:val="24"/>
              <w:lang w:eastAsia="zh-CN"/>
            </w:rPr>
            <m:t>=</m:t>
          </m:r>
          <m:r>
            <m:rPr>
              <m:lit/>
            </m:rPr>
            <w:rPr>
              <w:rStyle w:val="mord"/>
              <w:rFonts w:ascii="Cambria Math" w:hAnsi="Cambria Math"/>
              <w:sz w:val="24"/>
              <w:szCs w:val="24"/>
              <w:lang w:eastAsia="zh-CN"/>
            </w:rPr>
            <m:t>{</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n</m:t>
              </m:r>
            </m:sub>
          </m:sSub>
          <m:r>
            <w:rPr>
              <w:rStyle w:val="mord"/>
              <w:rFonts w:ascii="Cambria Math" w:hAnsi="Cambria Math"/>
              <w:sz w:val="24"/>
              <w:szCs w:val="24"/>
              <w:lang w:eastAsia="zh-CN"/>
            </w:rPr>
            <m:t>}</m:t>
          </m:r>
        </m:oMath>
      </m:oMathPara>
    </w:p>
    <w:p w14:paraId="670135A2" w14:textId="77777777" w:rsidR="003065BC" w:rsidRDefault="003065BC" w:rsidP="00093341">
      <w:pPr>
        <w:keepNext/>
        <w:spacing w:after="0" w:line="240" w:lineRule="auto"/>
        <w:jc w:val="center"/>
        <w:rPr>
          <w:rStyle w:val="mord"/>
          <w:rFonts w:ascii="Cambria Math" w:hAnsi="Cambria Math"/>
          <w:sz w:val="24"/>
          <w:szCs w:val="24"/>
          <w:lang w:eastAsia="zh-CN"/>
        </w:rPr>
      </w:pPr>
    </w:p>
    <w:p w14:paraId="45B5CD13" w14:textId="6185D9CB" w:rsidR="00093341" w:rsidRDefault="00E54B66" w:rsidP="00093341">
      <w:pPr>
        <w:keepNext/>
        <w:spacing w:after="0" w:line="240" w:lineRule="auto"/>
        <w:jc w:val="center"/>
      </w:pPr>
      <w:r>
        <w:rPr>
          <w:rStyle w:val="mord"/>
          <w:rFonts w:ascii="Cambria Math" w:hAnsi="Cambria Math"/>
          <w:sz w:val="24"/>
          <w:szCs w:val="24"/>
          <w:lang w:eastAsia="zh-CN"/>
        </w:rPr>
        <w:br/>
      </w:r>
      <w:r>
        <w:rPr>
          <w:noProof/>
        </w:rPr>
        <w:drawing>
          <wp:inline distT="0" distB="0" distL="0" distR="0" wp14:anchorId="5E2ED6FD" wp14:editId="14FFA729">
            <wp:extent cx="3612193" cy="2057578"/>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12193" cy="2057578"/>
                    </a:xfrm>
                    <a:prstGeom prst="rect">
                      <a:avLst/>
                    </a:prstGeom>
                  </pic:spPr>
                </pic:pic>
              </a:graphicData>
            </a:graphic>
          </wp:inline>
        </w:drawing>
      </w:r>
    </w:p>
    <w:p w14:paraId="50CC5637" w14:textId="19BF6A3F" w:rsidR="007C776B" w:rsidRPr="007C776B" w:rsidRDefault="00093341" w:rsidP="00093341">
      <w:pPr>
        <w:pStyle w:val="Lgende"/>
        <w:jc w:val="center"/>
        <w:rPr>
          <w:rStyle w:val="mord"/>
          <w:rFonts w:ascii="Cambria Math" w:hAnsi="Cambria Math"/>
          <w:sz w:val="24"/>
          <w:szCs w:val="24"/>
          <w:lang w:eastAsia="zh-CN"/>
        </w:rPr>
      </w:pPr>
      <w:r>
        <w:t xml:space="preserve">Figure </w:t>
      </w:r>
      <w:fldSimple w:instr=" SEQ Figure \* ARABIC ">
        <w:r w:rsidR="009C3AE0">
          <w:rPr>
            <w:noProof/>
          </w:rPr>
          <w:t>15</w:t>
        </w:r>
      </w:fldSimple>
      <w:r>
        <w:t xml:space="preserve"> : Un câble et ses fils</w:t>
      </w:r>
    </w:p>
    <w:p w14:paraId="3743EF43" w14:textId="413C0C23" w:rsidR="000B750E" w:rsidRDefault="00B01DB4" w:rsidP="000D6DAE">
      <w:pPr>
        <w:spacing w:after="0" w:line="240" w:lineRule="auto"/>
        <w:jc w:val="both"/>
        <w:rPr>
          <w:rFonts w:ascii="3DS V2" w:hAnsi="3DS V2" w:cs="Arial"/>
          <w:sz w:val="24"/>
          <w:szCs w:val="24"/>
        </w:rPr>
      </w:pPr>
      <w:r w:rsidRPr="009A365F">
        <w:rPr>
          <w:rFonts w:ascii="Cambria Math" w:hAnsi="Cambria Math"/>
          <w:sz w:val="24"/>
          <w:szCs w:val="24"/>
        </w:rPr>
        <w:br/>
      </w:r>
      <w:r w:rsidRPr="000B72AB">
        <w:rPr>
          <w:rFonts w:ascii="3DS V2" w:hAnsi="3DS V2" w:cs="Arial"/>
          <w:sz w:val="24"/>
          <w:szCs w:val="24"/>
        </w:rPr>
        <w:t xml:space="preserve">L’objectif est </w:t>
      </w:r>
      <w:r w:rsidR="00466A49" w:rsidRPr="000B72AB">
        <w:rPr>
          <w:rFonts w:ascii="3DS V2" w:hAnsi="3DS V2" w:cs="Arial"/>
          <w:sz w:val="24"/>
          <w:szCs w:val="24"/>
        </w:rPr>
        <w:t xml:space="preserve">de trouver une allocation </w:t>
      </w:r>
      <w:r w:rsidR="009D505A" w:rsidRPr="000B72AB">
        <w:rPr>
          <w:rFonts w:ascii="3DS V2" w:hAnsi="3DS V2" w:cs="Arial"/>
          <w:sz w:val="24"/>
          <w:szCs w:val="24"/>
        </w:rPr>
        <w:t xml:space="preserve">pour chaque câble </w:t>
      </w:r>
      <w:r w:rsidR="00466A49" w:rsidRPr="000B72AB">
        <w:rPr>
          <w:rFonts w:ascii="3DS V2" w:hAnsi="3DS V2" w:cs="Arial"/>
          <w:sz w:val="24"/>
          <w:szCs w:val="24"/>
        </w:rPr>
        <w:t>sur l’ensemble de</w:t>
      </w:r>
      <w:r w:rsidR="007D0E5B" w:rsidRPr="000B72AB">
        <w:rPr>
          <w:rFonts w:ascii="3DS V2" w:hAnsi="3DS V2" w:cs="Arial"/>
          <w:sz w:val="24"/>
          <w:szCs w:val="24"/>
        </w:rPr>
        <w:t>s</w:t>
      </w:r>
      <w:r w:rsidR="00577DB7" w:rsidRPr="000B72AB">
        <w:rPr>
          <w:rFonts w:ascii="3DS V2" w:hAnsi="3DS V2" w:cs="Arial"/>
          <w:sz w:val="24"/>
          <w:szCs w:val="24"/>
        </w:rPr>
        <w:t xml:space="preserve"> cavités de</w:t>
      </w:r>
      <w:r w:rsidR="007D0E5B" w:rsidRPr="000B72AB">
        <w:rPr>
          <w:rFonts w:ascii="3DS V2" w:hAnsi="3DS V2" w:cs="Arial"/>
          <w:sz w:val="24"/>
          <w:szCs w:val="24"/>
        </w:rPr>
        <w:t>s</w:t>
      </w:r>
      <w:r w:rsidR="00466A49" w:rsidRPr="000B72AB">
        <w:rPr>
          <w:rFonts w:ascii="3DS V2" w:hAnsi="3DS V2" w:cs="Arial"/>
          <w:sz w:val="24"/>
          <w:szCs w:val="24"/>
        </w:rPr>
        <w:t xml:space="preserve"> connecteurs, en respectant </w:t>
      </w:r>
      <w:r w:rsidR="00753217" w:rsidRPr="000B72AB">
        <w:rPr>
          <w:rFonts w:ascii="3DS V2" w:hAnsi="3DS V2" w:cs="Arial"/>
          <w:sz w:val="24"/>
          <w:szCs w:val="24"/>
        </w:rPr>
        <w:t>les contraintes suivantes</w:t>
      </w:r>
      <w:r w:rsidR="00DC4446" w:rsidRPr="000B72AB">
        <w:rPr>
          <w:rFonts w:ascii="3DS V2" w:hAnsi="3DS V2" w:cs="Arial"/>
          <w:sz w:val="24"/>
          <w:szCs w:val="24"/>
        </w:rPr>
        <w:t xml:space="preserve"> </w:t>
      </w:r>
      <w:r w:rsidR="00466A49" w:rsidRPr="000B72AB">
        <w:rPr>
          <w:rFonts w:ascii="3DS V2" w:hAnsi="3DS V2" w:cs="Arial"/>
          <w:sz w:val="24"/>
          <w:szCs w:val="24"/>
        </w:rPr>
        <w:t>:</w:t>
      </w:r>
    </w:p>
    <w:p w14:paraId="37AA6365" w14:textId="77777777" w:rsidR="00C01961" w:rsidRPr="000B72AB" w:rsidRDefault="00C01961" w:rsidP="000D6DAE">
      <w:pPr>
        <w:spacing w:after="0" w:line="240" w:lineRule="auto"/>
        <w:jc w:val="both"/>
        <w:rPr>
          <w:rFonts w:ascii="3DS V2" w:hAnsi="3DS V2" w:cs="Arial"/>
          <w:sz w:val="24"/>
          <w:szCs w:val="24"/>
        </w:rPr>
      </w:pPr>
    </w:p>
    <w:p w14:paraId="538B9034" w14:textId="7C09B5A9" w:rsidR="003B5943" w:rsidRPr="000B72AB" w:rsidRDefault="00350538" w:rsidP="004F6F82">
      <w:pPr>
        <w:pStyle w:val="Paragraphedeliste"/>
        <w:numPr>
          <w:ilvl w:val="0"/>
          <w:numId w:val="7"/>
        </w:numPr>
        <w:spacing w:after="0" w:line="240" w:lineRule="auto"/>
        <w:jc w:val="both"/>
        <w:rPr>
          <w:rFonts w:ascii="3DS V2" w:hAnsi="3DS V2" w:cs="Arial"/>
          <w:sz w:val="24"/>
          <w:szCs w:val="24"/>
        </w:rPr>
      </w:pPr>
      <w:r w:rsidRPr="000B72AB">
        <w:rPr>
          <w:rFonts w:ascii="3DS V2" w:hAnsi="3DS V2" w:cs="Arial"/>
          <w:sz w:val="24"/>
          <w:szCs w:val="24"/>
        </w:rPr>
        <w:t>L</w:t>
      </w:r>
      <w:r w:rsidR="00FB7FA2" w:rsidRPr="000B72AB">
        <w:rPr>
          <w:rFonts w:ascii="3DS V2" w:hAnsi="3DS V2" w:cs="Arial"/>
          <w:sz w:val="24"/>
          <w:szCs w:val="24"/>
        </w:rPr>
        <w:t xml:space="preserve">a taille </w:t>
      </w:r>
      <w:r w:rsidRPr="000B72AB">
        <w:rPr>
          <w:rFonts w:ascii="3DS V2" w:hAnsi="3DS V2" w:cs="Arial"/>
          <w:sz w:val="24"/>
          <w:szCs w:val="24"/>
        </w:rPr>
        <w:t>du fil et de la cavité</w:t>
      </w:r>
      <w:r w:rsidR="00FB7FA2" w:rsidRPr="000B72AB">
        <w:rPr>
          <w:rFonts w:ascii="3DS V2" w:hAnsi="3DS V2" w:cs="Arial"/>
          <w:sz w:val="24"/>
          <w:szCs w:val="24"/>
        </w:rPr>
        <w:t xml:space="preserve"> </w:t>
      </w:r>
      <w:r w:rsidR="009D67A0" w:rsidRPr="000B72AB">
        <w:rPr>
          <w:rFonts w:ascii="3DS V2" w:hAnsi="3DS V2" w:cs="Arial"/>
          <w:sz w:val="24"/>
          <w:szCs w:val="24"/>
        </w:rPr>
        <w:t>doit</w:t>
      </w:r>
      <w:r w:rsidR="00B01DB4" w:rsidRPr="000B72AB">
        <w:rPr>
          <w:rFonts w:ascii="3DS V2" w:hAnsi="3DS V2" w:cs="Arial"/>
          <w:sz w:val="24"/>
          <w:szCs w:val="24"/>
        </w:rPr>
        <w:t xml:space="preserve"> être compatibles</w:t>
      </w:r>
      <w:r w:rsidRPr="000B72AB">
        <w:rPr>
          <w:rFonts w:ascii="3DS V2" w:hAnsi="3DS V2" w:cs="Arial"/>
          <w:sz w:val="24"/>
          <w:szCs w:val="24"/>
        </w:rPr>
        <w:t>.</w:t>
      </w:r>
    </w:p>
    <w:p w14:paraId="5191DF1D" w14:textId="7F1A158D" w:rsidR="003B5943" w:rsidRPr="00C01961" w:rsidRDefault="00C32F89" w:rsidP="00C01961">
      <w:pPr>
        <w:pStyle w:val="Paragraphedeliste"/>
        <w:numPr>
          <w:ilvl w:val="0"/>
          <w:numId w:val="7"/>
        </w:numPr>
        <w:spacing w:after="0" w:line="240" w:lineRule="auto"/>
        <w:jc w:val="both"/>
        <w:rPr>
          <w:rFonts w:ascii="3DS V2" w:hAnsi="3DS V2" w:cs="Arial"/>
          <w:sz w:val="24"/>
          <w:szCs w:val="24"/>
        </w:rPr>
      </w:pPr>
      <w:r w:rsidRPr="000B72AB">
        <w:rPr>
          <w:rFonts w:ascii="3DS V2" w:hAnsi="3DS V2" w:cs="Arial"/>
          <w:sz w:val="24"/>
          <w:szCs w:val="24"/>
        </w:rPr>
        <w:t xml:space="preserve">Les câbles avec </w:t>
      </w:r>
      <w:r w:rsidR="005A2AC0" w:rsidRPr="000B72AB">
        <w:rPr>
          <w:rFonts w:ascii="3DS V2" w:hAnsi="3DS V2" w:cs="Arial"/>
          <w:sz w:val="24"/>
          <w:szCs w:val="24"/>
        </w:rPr>
        <w:t>des</w:t>
      </w:r>
      <w:r w:rsidRPr="000B72AB">
        <w:rPr>
          <w:rFonts w:ascii="3DS V2" w:hAnsi="3DS V2" w:cs="Arial"/>
          <w:sz w:val="24"/>
          <w:szCs w:val="24"/>
        </w:rPr>
        <w:t xml:space="preserve"> ségrégation</w:t>
      </w:r>
      <w:r w:rsidR="00F2696C" w:rsidRPr="000B72AB">
        <w:rPr>
          <w:rFonts w:ascii="3DS V2" w:hAnsi="3DS V2" w:cs="Arial"/>
          <w:sz w:val="24"/>
          <w:szCs w:val="24"/>
        </w:rPr>
        <w:t>s</w:t>
      </w:r>
      <w:r w:rsidRPr="000B72AB">
        <w:rPr>
          <w:rFonts w:ascii="3DS V2" w:hAnsi="3DS V2" w:cs="Arial"/>
          <w:sz w:val="24"/>
          <w:szCs w:val="24"/>
        </w:rPr>
        <w:t xml:space="preserve"> </w:t>
      </w:r>
      <w:r w:rsidR="005A2AC0" w:rsidRPr="000B72AB">
        <w:rPr>
          <w:rFonts w:ascii="3DS V2" w:hAnsi="3DS V2" w:cs="Arial"/>
          <w:sz w:val="24"/>
          <w:szCs w:val="24"/>
        </w:rPr>
        <w:t xml:space="preserve">incompatibles </w:t>
      </w:r>
      <w:r w:rsidRPr="000B72AB">
        <w:rPr>
          <w:rFonts w:ascii="3DS V2" w:hAnsi="3DS V2" w:cs="Arial"/>
          <w:sz w:val="24"/>
          <w:szCs w:val="24"/>
        </w:rPr>
        <w:t>doivent être plac</w:t>
      </w:r>
      <w:r w:rsidR="00AD4576" w:rsidRPr="000B72AB">
        <w:rPr>
          <w:rFonts w:ascii="3DS V2" w:hAnsi="3DS V2" w:cs="Arial"/>
          <w:sz w:val="24"/>
          <w:szCs w:val="24"/>
        </w:rPr>
        <w:t>és</w:t>
      </w:r>
      <w:r w:rsidRPr="000B72AB">
        <w:rPr>
          <w:rFonts w:ascii="3DS V2" w:hAnsi="3DS V2" w:cs="Arial"/>
          <w:sz w:val="24"/>
          <w:szCs w:val="24"/>
        </w:rPr>
        <w:t xml:space="preserve"> </w:t>
      </w:r>
      <w:r w:rsidR="00C01961">
        <w:rPr>
          <w:rFonts w:ascii="3DS V2" w:hAnsi="3DS V2" w:cs="Arial"/>
          <w:sz w:val="24"/>
          <w:szCs w:val="24"/>
        </w:rPr>
        <w:t>dans le même connecteur avec une distance de sécurité raisonnable, ou sur les différents connecteurs.</w:t>
      </w:r>
    </w:p>
    <w:p w14:paraId="57EF050D" w14:textId="7C371040" w:rsidR="003B5943" w:rsidRPr="000B72AB" w:rsidRDefault="00117FF2" w:rsidP="004F6F82">
      <w:pPr>
        <w:pStyle w:val="Paragraphedeliste"/>
        <w:numPr>
          <w:ilvl w:val="0"/>
          <w:numId w:val="7"/>
        </w:numPr>
        <w:spacing w:after="0" w:line="240" w:lineRule="auto"/>
        <w:jc w:val="both"/>
        <w:rPr>
          <w:rFonts w:ascii="3DS V2" w:hAnsi="3DS V2" w:cs="Arial"/>
          <w:sz w:val="24"/>
          <w:szCs w:val="24"/>
        </w:rPr>
      </w:pPr>
      <w:r w:rsidRPr="000B72AB">
        <w:rPr>
          <w:rFonts w:ascii="3DS V2" w:hAnsi="3DS V2" w:cs="Arial"/>
          <w:sz w:val="24"/>
          <w:szCs w:val="24"/>
        </w:rPr>
        <w:t xml:space="preserve">Les fils d’un même câble </w:t>
      </w:r>
      <w:r w:rsidR="00B01DB4" w:rsidRPr="000B72AB">
        <w:rPr>
          <w:rFonts w:ascii="3DS V2" w:hAnsi="3DS V2" w:cs="Arial"/>
          <w:sz w:val="24"/>
          <w:szCs w:val="24"/>
        </w:rPr>
        <w:t>doivent être</w:t>
      </w:r>
      <w:r w:rsidR="007D0292" w:rsidRPr="000B72AB">
        <w:rPr>
          <w:rFonts w:ascii="3DS V2" w:hAnsi="3DS V2" w:cs="Arial"/>
          <w:sz w:val="24"/>
          <w:szCs w:val="24"/>
        </w:rPr>
        <w:t xml:space="preserve"> </w:t>
      </w:r>
      <w:r w:rsidR="00B01DB4" w:rsidRPr="000B72AB">
        <w:rPr>
          <w:rFonts w:ascii="3DS V2" w:hAnsi="3DS V2" w:cs="Arial"/>
          <w:sz w:val="24"/>
          <w:szCs w:val="24"/>
        </w:rPr>
        <w:t xml:space="preserve">proches les </w:t>
      </w:r>
      <w:r w:rsidR="00607256" w:rsidRPr="000B72AB">
        <w:rPr>
          <w:rFonts w:ascii="3DS V2" w:hAnsi="3DS V2" w:cs="Arial"/>
          <w:sz w:val="24"/>
          <w:szCs w:val="24"/>
        </w:rPr>
        <w:t>uns</w:t>
      </w:r>
      <w:r w:rsidR="00B01DB4" w:rsidRPr="000B72AB">
        <w:rPr>
          <w:rFonts w:ascii="3DS V2" w:hAnsi="3DS V2" w:cs="Arial"/>
          <w:sz w:val="24"/>
          <w:szCs w:val="24"/>
        </w:rPr>
        <w:t xml:space="preserve"> des autres</w:t>
      </w:r>
      <w:r w:rsidR="00350538" w:rsidRPr="000B72AB">
        <w:rPr>
          <w:rFonts w:ascii="3DS V2" w:hAnsi="3DS V2" w:cs="Arial"/>
          <w:sz w:val="24"/>
          <w:szCs w:val="24"/>
        </w:rPr>
        <w:t>.</w:t>
      </w:r>
    </w:p>
    <w:p w14:paraId="57976F4C" w14:textId="2134CBD2" w:rsidR="00BB39A1" w:rsidRPr="000B72AB" w:rsidRDefault="008D31D5" w:rsidP="004F6F82">
      <w:pPr>
        <w:pStyle w:val="Paragraphedeliste"/>
        <w:numPr>
          <w:ilvl w:val="0"/>
          <w:numId w:val="7"/>
        </w:numPr>
        <w:spacing w:after="0" w:line="240" w:lineRule="auto"/>
        <w:jc w:val="both"/>
        <w:rPr>
          <w:rFonts w:ascii="3DS V2" w:hAnsi="3DS V2" w:cs="Arial"/>
          <w:sz w:val="24"/>
          <w:szCs w:val="24"/>
        </w:rPr>
      </w:pPr>
      <w:r w:rsidRPr="000B72AB">
        <w:rPr>
          <w:rFonts w:ascii="3DS V2" w:hAnsi="3DS V2" w:cs="Arial"/>
          <w:sz w:val="24"/>
          <w:szCs w:val="24"/>
        </w:rPr>
        <w:t xml:space="preserve">Les câbles </w:t>
      </w:r>
      <w:r w:rsidR="00861BB9" w:rsidRPr="000B72AB">
        <w:rPr>
          <w:rFonts w:ascii="3DS V2" w:hAnsi="3DS V2" w:cs="Arial"/>
          <w:sz w:val="24"/>
          <w:szCs w:val="24"/>
        </w:rPr>
        <w:t xml:space="preserve">et leurs fils </w:t>
      </w:r>
      <w:r w:rsidRPr="000B72AB">
        <w:rPr>
          <w:rFonts w:ascii="3DS V2" w:hAnsi="3DS V2" w:cs="Arial"/>
          <w:sz w:val="24"/>
          <w:szCs w:val="24"/>
        </w:rPr>
        <w:t xml:space="preserve">ne doivent pas </w:t>
      </w:r>
      <w:r w:rsidR="00621A12" w:rsidRPr="000B72AB">
        <w:rPr>
          <w:rFonts w:ascii="3DS V2" w:hAnsi="3DS V2" w:cs="Arial"/>
          <w:sz w:val="24"/>
          <w:szCs w:val="24"/>
        </w:rPr>
        <w:t xml:space="preserve">se </w:t>
      </w:r>
      <w:r w:rsidRPr="000B72AB">
        <w:rPr>
          <w:rFonts w:ascii="3DS V2" w:hAnsi="3DS V2" w:cs="Arial"/>
          <w:sz w:val="24"/>
          <w:szCs w:val="24"/>
        </w:rPr>
        <w:t>croise</w:t>
      </w:r>
      <w:r w:rsidR="00F2235A" w:rsidRPr="000B72AB">
        <w:rPr>
          <w:rFonts w:ascii="3DS V2" w:hAnsi="3DS V2" w:cs="Arial"/>
          <w:sz w:val="24"/>
          <w:szCs w:val="24"/>
        </w:rPr>
        <w:t>r</w:t>
      </w:r>
      <w:r w:rsidRPr="000B72AB">
        <w:rPr>
          <w:rFonts w:ascii="3DS V2" w:hAnsi="3DS V2" w:cs="Arial"/>
          <w:sz w:val="24"/>
          <w:szCs w:val="24"/>
        </w:rPr>
        <w:t>.</w:t>
      </w:r>
      <w:r w:rsidR="00C711EA" w:rsidRPr="000B72AB">
        <w:rPr>
          <w:rFonts w:ascii="3DS V2" w:hAnsi="3DS V2" w:cs="Arial"/>
          <w:sz w:val="24"/>
          <w:szCs w:val="24"/>
        </w:rPr>
        <w:t xml:space="preserve"> </w:t>
      </w:r>
    </w:p>
    <w:p w14:paraId="0D64B381" w14:textId="1EA604D4" w:rsidR="008C7D8D" w:rsidRPr="003B5943" w:rsidRDefault="005962D2" w:rsidP="000D6DAE">
      <w:pPr>
        <w:pStyle w:val="NormalWeb"/>
        <w:jc w:val="both"/>
        <w:rPr>
          <w:rFonts w:ascii="3DS V2" w:hAnsi="3DS V2" w:cs="Arial"/>
          <w:lang w:val="fr-FR"/>
        </w:rPr>
      </w:pPr>
      <w:r w:rsidRPr="003B5943">
        <w:rPr>
          <w:rFonts w:ascii="3DS V2" w:hAnsi="3DS V2"/>
          <w:lang w:val="fr-FR"/>
        </w:rPr>
        <w:t xml:space="preserve">La première contrainte est assurée par une vérification de </w:t>
      </w:r>
      <w:r w:rsidR="005378DF">
        <w:rPr>
          <w:rFonts w:ascii="3DS V2" w:hAnsi="3DS V2"/>
          <w:lang w:val="fr-FR"/>
        </w:rPr>
        <w:t>la gauge</w:t>
      </w:r>
      <w:r w:rsidRPr="003B5943">
        <w:rPr>
          <w:rFonts w:ascii="3DS V2" w:hAnsi="3DS V2"/>
          <w:lang w:val="fr-FR"/>
        </w:rPr>
        <w:t xml:space="preserve"> d</w:t>
      </w:r>
      <w:r w:rsidR="00AA71C8">
        <w:rPr>
          <w:rFonts w:ascii="3DS V2" w:hAnsi="3DS V2"/>
          <w:lang w:val="fr-FR"/>
        </w:rPr>
        <w:t>u</w:t>
      </w:r>
      <w:r w:rsidRPr="003B5943">
        <w:rPr>
          <w:rFonts w:ascii="3DS V2" w:hAnsi="3DS V2"/>
          <w:lang w:val="fr-FR"/>
        </w:rPr>
        <w:t xml:space="preserve"> fil et de </w:t>
      </w:r>
      <w:r w:rsidR="00D81A5D">
        <w:rPr>
          <w:rFonts w:ascii="3DS V2" w:hAnsi="3DS V2"/>
          <w:lang w:val="fr-FR"/>
        </w:rPr>
        <w:t xml:space="preserve">la </w:t>
      </w:r>
      <w:r w:rsidRPr="003B5943">
        <w:rPr>
          <w:rFonts w:ascii="3DS V2" w:hAnsi="3DS V2"/>
          <w:lang w:val="fr-FR"/>
        </w:rPr>
        <w:t xml:space="preserve">cavité au moment de </w:t>
      </w:r>
      <w:r w:rsidR="0001651C">
        <w:rPr>
          <w:rFonts w:ascii="3DS V2" w:hAnsi="3DS V2"/>
          <w:lang w:val="fr-FR"/>
        </w:rPr>
        <w:t xml:space="preserve">la </w:t>
      </w:r>
      <w:r w:rsidRPr="003B5943">
        <w:rPr>
          <w:rFonts w:ascii="3DS V2" w:hAnsi="3DS V2"/>
          <w:lang w:val="fr-FR"/>
        </w:rPr>
        <w:t xml:space="preserve">recherche. </w:t>
      </w:r>
      <w:r w:rsidR="00795934" w:rsidRPr="003B5943">
        <w:rPr>
          <w:rFonts w:ascii="3DS V2" w:hAnsi="3DS V2"/>
          <w:lang w:val="fr-FR"/>
        </w:rPr>
        <w:t xml:space="preserve">Pour </w:t>
      </w:r>
      <w:r w:rsidR="002B342E" w:rsidRPr="003B5943">
        <w:rPr>
          <w:rFonts w:ascii="3DS V2" w:hAnsi="3DS V2"/>
          <w:lang w:val="fr-FR"/>
        </w:rPr>
        <w:t xml:space="preserve">la </w:t>
      </w:r>
      <w:r w:rsidR="00613984" w:rsidRPr="003B5943">
        <w:rPr>
          <w:rFonts w:ascii="3DS V2" w:hAnsi="3DS V2"/>
          <w:lang w:val="fr-FR"/>
        </w:rPr>
        <w:t>deuxième</w:t>
      </w:r>
      <w:r w:rsidR="002B342E" w:rsidRPr="003B5943">
        <w:rPr>
          <w:rFonts w:ascii="3DS V2" w:hAnsi="3DS V2"/>
          <w:lang w:val="fr-FR"/>
        </w:rPr>
        <w:t>,</w:t>
      </w:r>
      <w:r w:rsidR="00795934" w:rsidRPr="003B5943">
        <w:rPr>
          <w:rFonts w:ascii="3DS V2" w:hAnsi="3DS V2"/>
          <w:lang w:val="fr-FR"/>
        </w:rPr>
        <w:t xml:space="preserve"> il suffit de faire un tri par ségrégation du câble au tout début. </w:t>
      </w:r>
      <w:r w:rsidR="00331500" w:rsidRPr="003B5943">
        <w:rPr>
          <w:rFonts w:ascii="3DS V2" w:hAnsi="3DS V2" w:cs="Arial"/>
          <w:lang w:val="fr-FR"/>
        </w:rPr>
        <w:t xml:space="preserve">Pour répondre aux </w:t>
      </w:r>
      <w:r w:rsidR="00805ECE" w:rsidRPr="003B5943">
        <w:rPr>
          <w:rFonts w:ascii="3DS V2" w:hAnsi="3DS V2" w:cs="Arial"/>
          <w:lang w:val="fr-FR"/>
        </w:rPr>
        <w:t xml:space="preserve">contraintes </w:t>
      </w:r>
      <w:r w:rsidRPr="003B5943">
        <w:rPr>
          <w:rFonts w:ascii="3DS V2" w:hAnsi="3DS V2" w:cs="Arial"/>
          <w:lang w:val="fr-FR"/>
        </w:rPr>
        <w:t>restantes</w:t>
      </w:r>
      <w:r w:rsidR="00331500" w:rsidRPr="003B5943">
        <w:rPr>
          <w:rFonts w:ascii="3DS V2" w:hAnsi="3DS V2" w:cs="Arial"/>
          <w:lang w:val="fr-FR"/>
        </w:rPr>
        <w:t xml:space="preserve">, il faut encore </w:t>
      </w:r>
      <w:r w:rsidR="003C2543" w:rsidRPr="003B5943">
        <w:rPr>
          <w:rFonts w:ascii="3DS V2" w:hAnsi="3DS V2" w:cs="Arial"/>
          <w:lang w:val="fr-FR"/>
        </w:rPr>
        <w:t xml:space="preserve">préciser </w:t>
      </w:r>
      <w:r w:rsidR="00331500" w:rsidRPr="003B5943">
        <w:rPr>
          <w:rFonts w:ascii="3DS V2" w:hAnsi="3DS V2" w:cs="Arial"/>
          <w:lang w:val="fr-FR"/>
        </w:rPr>
        <w:t>quelque</w:t>
      </w:r>
      <w:r w:rsidR="00D6528B">
        <w:rPr>
          <w:rFonts w:ascii="3DS V2" w:hAnsi="3DS V2" w:cs="Arial"/>
          <w:lang w:val="fr-FR"/>
        </w:rPr>
        <w:t>s</w:t>
      </w:r>
      <w:r w:rsidR="00331500" w:rsidRPr="003B5943">
        <w:rPr>
          <w:rFonts w:ascii="3DS V2" w:hAnsi="3DS V2" w:cs="Arial"/>
          <w:lang w:val="fr-FR"/>
        </w:rPr>
        <w:t xml:space="preserve"> </w:t>
      </w:r>
      <w:r w:rsidR="0082439A" w:rsidRPr="003B5943">
        <w:rPr>
          <w:rFonts w:ascii="3DS V2" w:hAnsi="3DS V2" w:cs="Arial"/>
          <w:lang w:val="fr-FR"/>
        </w:rPr>
        <w:t>notion</w:t>
      </w:r>
      <w:r w:rsidR="00D6528B">
        <w:rPr>
          <w:rFonts w:ascii="3DS V2" w:hAnsi="3DS V2" w:cs="Arial"/>
          <w:lang w:val="fr-FR"/>
        </w:rPr>
        <w:t>s</w:t>
      </w:r>
      <w:r w:rsidR="00331500" w:rsidRPr="003B5943">
        <w:rPr>
          <w:rFonts w:ascii="3DS V2" w:hAnsi="3DS V2" w:cs="Arial"/>
          <w:lang w:val="fr-FR"/>
        </w:rPr>
        <w:t>.</w:t>
      </w:r>
    </w:p>
    <w:p w14:paraId="250102AA" w14:textId="24A850A2" w:rsidR="001427D3" w:rsidRDefault="00331500" w:rsidP="001427D3">
      <w:pPr>
        <w:pStyle w:val="Titre3"/>
        <w:rPr>
          <w:rFonts w:ascii="3DS V2" w:hAnsi="3DS V2"/>
          <w:sz w:val="32"/>
          <w:szCs w:val="32"/>
        </w:rPr>
      </w:pPr>
      <w:bookmarkStart w:id="27" w:name="_Toc206168778"/>
      <w:r w:rsidRPr="004666A2">
        <w:rPr>
          <w:rFonts w:ascii="3DS V2" w:hAnsi="3DS V2"/>
          <w:sz w:val="32"/>
          <w:szCs w:val="32"/>
        </w:rPr>
        <w:lastRenderedPageBreak/>
        <w:t xml:space="preserve">La notion de </w:t>
      </w:r>
      <w:r w:rsidR="008856FE">
        <w:rPr>
          <w:rFonts w:ascii="3DS V2" w:hAnsi="3DS V2"/>
          <w:sz w:val="32"/>
          <w:szCs w:val="32"/>
        </w:rPr>
        <w:t>proximité</w:t>
      </w:r>
      <w:bookmarkEnd w:id="27"/>
    </w:p>
    <w:p w14:paraId="5E108F71" w14:textId="6E9665F9" w:rsidR="001427D3" w:rsidRDefault="00BB6D03" w:rsidP="00781D77">
      <w:pPr>
        <w:pStyle w:val="NormalWeb"/>
        <w:jc w:val="both"/>
        <w:rPr>
          <w:rFonts w:ascii="3DS V2" w:eastAsia="宋体" w:hAnsi="3DS V2" w:cs="Arial"/>
          <w:lang w:val="fr-FR" w:eastAsia="en-US"/>
        </w:rPr>
      </w:pPr>
      <w:r>
        <w:rPr>
          <w:rFonts w:ascii="3DS V2" w:eastAsia="宋体" w:hAnsi="3DS V2" w:cs="Arial"/>
          <w:lang w:val="fr-FR" w:eastAsia="en-US"/>
        </w:rPr>
        <w:t>L</w:t>
      </w:r>
      <w:r w:rsidR="0040636C">
        <w:rPr>
          <w:rFonts w:ascii="3DS V2" w:eastAsia="宋体" w:hAnsi="3DS V2" w:cs="Arial"/>
          <w:lang w:val="fr-FR" w:eastAsia="en-US"/>
        </w:rPr>
        <w:t xml:space="preserve">es fils </w:t>
      </w:r>
      <w:r w:rsidR="00551CFA">
        <w:rPr>
          <w:rFonts w:ascii="3DS V2" w:eastAsia="宋体" w:hAnsi="3DS V2" w:cs="Arial"/>
          <w:lang w:val="fr-FR" w:eastAsia="en-US"/>
        </w:rPr>
        <w:t>d’un</w:t>
      </w:r>
      <w:r w:rsidR="0040636C">
        <w:rPr>
          <w:rFonts w:ascii="3DS V2" w:eastAsia="宋体" w:hAnsi="3DS V2" w:cs="Arial"/>
          <w:lang w:val="fr-FR" w:eastAsia="en-US"/>
        </w:rPr>
        <w:t xml:space="preserve"> même câble </w:t>
      </w:r>
      <w:r w:rsidR="00221765">
        <w:rPr>
          <w:rFonts w:ascii="3DS V2" w:eastAsia="宋体" w:hAnsi="3DS V2" w:cs="Arial"/>
          <w:lang w:val="fr-FR" w:eastAsia="en-US"/>
        </w:rPr>
        <w:t>doivent être</w:t>
      </w:r>
      <w:r w:rsidR="0040636C">
        <w:rPr>
          <w:rFonts w:ascii="3DS V2" w:eastAsia="宋体" w:hAnsi="3DS V2" w:cs="Arial"/>
          <w:lang w:val="fr-FR" w:eastAsia="en-US"/>
        </w:rPr>
        <w:t xml:space="preserve"> </w:t>
      </w:r>
      <w:r w:rsidR="00144EF9">
        <w:rPr>
          <w:rFonts w:ascii="3DS V2" w:eastAsia="宋体" w:hAnsi="3DS V2" w:cs="Arial"/>
          <w:lang w:val="fr-FR" w:eastAsia="en-US"/>
        </w:rPr>
        <w:t>connectés</w:t>
      </w:r>
      <w:r w:rsidR="0040636C">
        <w:rPr>
          <w:rFonts w:ascii="3DS V2" w:eastAsia="宋体" w:hAnsi="3DS V2" w:cs="Arial"/>
          <w:lang w:val="fr-FR" w:eastAsia="en-US"/>
        </w:rPr>
        <w:t xml:space="preserve"> dans </w:t>
      </w:r>
      <w:r w:rsidR="00C051B6">
        <w:rPr>
          <w:rFonts w:ascii="3DS V2" w:eastAsia="宋体" w:hAnsi="3DS V2" w:cs="Arial"/>
          <w:lang w:val="fr-FR" w:eastAsia="en-US"/>
        </w:rPr>
        <w:t>des</w:t>
      </w:r>
      <w:r w:rsidR="0040636C">
        <w:rPr>
          <w:rFonts w:ascii="3DS V2" w:eastAsia="宋体" w:hAnsi="3DS V2" w:cs="Arial"/>
          <w:lang w:val="fr-FR" w:eastAsia="en-US"/>
        </w:rPr>
        <w:t xml:space="preserve"> cavités adjacentes</w:t>
      </w:r>
      <w:r w:rsidR="001427D3">
        <w:rPr>
          <w:rFonts w:ascii="3DS V2" w:eastAsia="宋体" w:hAnsi="3DS V2" w:cs="Arial"/>
          <w:lang w:val="fr-FR" w:eastAsia="en-US"/>
        </w:rPr>
        <w:t>. Pour cela,</w:t>
      </w:r>
      <w:r w:rsidR="0040636C">
        <w:rPr>
          <w:rFonts w:ascii="3DS V2" w:eastAsia="宋体" w:hAnsi="3DS V2" w:cs="Arial"/>
          <w:lang w:val="fr-FR" w:eastAsia="en-US"/>
        </w:rPr>
        <w:t xml:space="preserve"> </w:t>
      </w:r>
      <w:r w:rsidR="00C72C50">
        <w:rPr>
          <w:rFonts w:ascii="3DS V2" w:eastAsia="宋体" w:hAnsi="3DS V2" w:cs="Arial"/>
          <w:lang w:val="fr-FR" w:eastAsia="en-US"/>
        </w:rPr>
        <w:t xml:space="preserve">il </w:t>
      </w:r>
      <w:r w:rsidR="00144EF9">
        <w:rPr>
          <w:rFonts w:ascii="3DS V2" w:eastAsia="宋体" w:hAnsi="3DS V2" w:cs="Arial"/>
          <w:lang w:val="fr-FR" w:eastAsia="en-US"/>
        </w:rPr>
        <w:t>est nécessaire de</w:t>
      </w:r>
      <w:r w:rsidR="00C72C50">
        <w:rPr>
          <w:rFonts w:ascii="3DS V2" w:eastAsia="宋体" w:hAnsi="3DS V2" w:cs="Arial"/>
          <w:lang w:val="fr-FR" w:eastAsia="en-US"/>
        </w:rPr>
        <w:t xml:space="preserve"> définir la notion de</w:t>
      </w:r>
      <w:r w:rsidR="00F90F7A">
        <w:rPr>
          <w:rFonts w:ascii="3DS V2" w:eastAsia="宋体" w:hAnsi="3DS V2" w:cs="Arial"/>
          <w:lang w:val="fr-FR" w:eastAsia="en-US"/>
        </w:rPr>
        <w:t xml:space="preserve"> </w:t>
      </w:r>
      <w:r w:rsidR="00C72C50">
        <w:rPr>
          <w:rFonts w:ascii="3DS V2" w:eastAsia="宋体" w:hAnsi="3DS V2" w:cs="Arial"/>
          <w:lang w:val="fr-FR" w:eastAsia="en-US"/>
        </w:rPr>
        <w:t>proximité</w:t>
      </w:r>
      <w:r w:rsidR="00774890">
        <w:rPr>
          <w:rFonts w:ascii="3DS V2" w:eastAsia="宋体" w:hAnsi="3DS V2" w:cs="Arial"/>
          <w:lang w:val="fr-FR" w:eastAsia="en-US"/>
        </w:rPr>
        <w:t xml:space="preserve"> </w:t>
      </w:r>
      <w:r w:rsidR="0072442A">
        <w:rPr>
          <w:rFonts w:ascii="3DS V2" w:eastAsia="宋体" w:hAnsi="3DS V2" w:cs="Arial"/>
          <w:lang w:val="fr-FR" w:eastAsia="en-US"/>
        </w:rPr>
        <w:t xml:space="preserve">et </w:t>
      </w:r>
      <w:r w:rsidR="00144EF9">
        <w:rPr>
          <w:rFonts w:ascii="3DS V2" w:eastAsia="宋体" w:hAnsi="3DS V2" w:cs="Arial"/>
          <w:lang w:val="fr-FR" w:eastAsia="en-US"/>
        </w:rPr>
        <w:t>d’</w:t>
      </w:r>
      <w:r w:rsidR="0072442A">
        <w:rPr>
          <w:rFonts w:ascii="3DS V2" w:eastAsia="宋体" w:hAnsi="3DS V2" w:cs="Arial"/>
          <w:lang w:val="fr-FR" w:eastAsia="en-US"/>
        </w:rPr>
        <w:t xml:space="preserve">établir une </w:t>
      </w:r>
      <w:r w:rsidR="0072442A" w:rsidRPr="001427D3">
        <w:rPr>
          <w:rFonts w:ascii="3DS V2" w:eastAsia="宋体" w:hAnsi="3DS V2" w:cs="Arial"/>
          <w:lang w:val="fr-FR" w:eastAsia="en-US"/>
        </w:rPr>
        <w:t>table d’adjacence</w:t>
      </w:r>
      <w:r w:rsidR="0072442A">
        <w:rPr>
          <w:rFonts w:ascii="3DS V2" w:eastAsia="宋体" w:hAnsi="3DS V2" w:cs="Arial"/>
          <w:lang w:val="fr-FR" w:eastAsia="en-US"/>
        </w:rPr>
        <w:t xml:space="preserve">, qui </w:t>
      </w:r>
      <w:r w:rsidR="00144EF9">
        <w:rPr>
          <w:rFonts w:ascii="3DS V2" w:eastAsia="宋体" w:hAnsi="3DS V2" w:cs="Arial"/>
          <w:lang w:val="fr-FR" w:eastAsia="en-US"/>
        </w:rPr>
        <w:t>répertorie</w:t>
      </w:r>
      <w:r w:rsidR="00D11709">
        <w:rPr>
          <w:rFonts w:ascii="3DS V2" w:eastAsia="宋体" w:hAnsi="3DS V2" w:cs="Arial"/>
          <w:lang w:val="fr-FR" w:eastAsia="en-US"/>
        </w:rPr>
        <w:t>, pour chaque cavité,</w:t>
      </w:r>
      <w:r w:rsidR="0072442A">
        <w:rPr>
          <w:rFonts w:ascii="3DS V2" w:eastAsia="宋体" w:hAnsi="3DS V2" w:cs="Arial"/>
          <w:lang w:val="fr-FR" w:eastAsia="en-US"/>
        </w:rPr>
        <w:t xml:space="preserve"> tou</w:t>
      </w:r>
      <w:r w:rsidR="00D11709">
        <w:rPr>
          <w:rFonts w:ascii="3DS V2" w:eastAsia="宋体" w:hAnsi="3DS V2" w:cs="Arial"/>
          <w:lang w:val="fr-FR" w:eastAsia="en-US"/>
        </w:rPr>
        <w:t>te</w:t>
      </w:r>
      <w:r w:rsidR="0072442A">
        <w:rPr>
          <w:rFonts w:ascii="3DS V2" w:eastAsia="宋体" w:hAnsi="3DS V2" w:cs="Arial"/>
          <w:lang w:val="fr-FR" w:eastAsia="en-US"/>
        </w:rPr>
        <w:t>s les cavités voisine</w:t>
      </w:r>
      <w:r w:rsidR="00D11709">
        <w:rPr>
          <w:rFonts w:ascii="3DS V2" w:eastAsia="宋体" w:hAnsi="3DS V2" w:cs="Arial"/>
          <w:lang w:val="fr-FR" w:eastAsia="en-US"/>
        </w:rPr>
        <w:t>s.</w:t>
      </w:r>
    </w:p>
    <w:p w14:paraId="38D43C6A" w14:textId="4E70869D" w:rsidR="004D25B0" w:rsidRPr="00463474" w:rsidRDefault="00381B67" w:rsidP="00781D77">
      <w:pPr>
        <w:pStyle w:val="NormalWeb"/>
        <w:jc w:val="both"/>
        <w:rPr>
          <w:rFonts w:ascii="3DS V2" w:eastAsia="宋体" w:hAnsi="3DS V2" w:cs="Arial"/>
          <w:lang w:val="fr-FR" w:eastAsia="en-US"/>
        </w:rPr>
      </w:pPr>
      <w:r w:rsidRPr="0041418D">
        <w:rPr>
          <w:rFonts w:ascii="3DS V2" w:eastAsia="宋体" w:hAnsi="3DS V2" w:cs="Arial"/>
          <w:noProof/>
          <w:color w:val="FF0000"/>
          <w:lang w:val="fr-FR" w:eastAsia="en-US"/>
        </w:rPr>
        <mc:AlternateContent>
          <mc:Choice Requires="wps">
            <w:drawing>
              <wp:anchor distT="0" distB="0" distL="114300" distR="114300" simplePos="0" relativeHeight="251814400" behindDoc="0" locked="0" layoutInCell="1" allowOverlap="1" wp14:anchorId="2E8D99E5" wp14:editId="4A7205A8">
                <wp:simplePos x="0" y="0"/>
                <wp:positionH relativeFrom="column">
                  <wp:posOffset>1035050</wp:posOffset>
                </wp:positionH>
                <wp:positionV relativeFrom="paragraph">
                  <wp:posOffset>725805</wp:posOffset>
                </wp:positionV>
                <wp:extent cx="1225550" cy="1233170"/>
                <wp:effectExtent l="0" t="0" r="12700" b="24130"/>
                <wp:wrapNone/>
                <wp:docPr id="3" name="Ellipse 3"/>
                <wp:cNvGraphicFramePr/>
                <a:graphic xmlns:a="http://schemas.openxmlformats.org/drawingml/2006/main">
                  <a:graphicData uri="http://schemas.microsoft.com/office/word/2010/wordprocessingShape">
                    <wps:wsp>
                      <wps:cNvSpPr/>
                      <wps:spPr>
                        <a:xfrm>
                          <a:off x="0" y="0"/>
                          <a:ext cx="1225550" cy="1233170"/>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378CAE" id="Ellipse 3" o:spid="_x0000_s1026" style="position:absolute;margin-left:81.5pt;margin-top:57.15pt;width:96.5pt;height:97.1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" filled="f" strokecolor="#da291c [3214]" strokeweight="2pt"/>
            </w:pict>
          </mc:Fallback>
        </mc:AlternateContent>
      </w:r>
      <w:r w:rsidRPr="003A73C7">
        <w:rPr>
          <w:rFonts w:ascii="3DS V2" w:eastAsia="宋体" w:hAnsi="3DS V2" w:cs="Arial"/>
          <w:noProof/>
          <w:lang w:val="fr-FR" w:eastAsia="en-US"/>
        </w:rPr>
        <w:drawing>
          <wp:anchor distT="0" distB="0" distL="114300" distR="114300" simplePos="0" relativeHeight="251813376" behindDoc="0" locked="0" layoutInCell="1" allowOverlap="1" wp14:anchorId="4EBC55B5" wp14:editId="645C77EF">
            <wp:simplePos x="0" y="0"/>
            <wp:positionH relativeFrom="column">
              <wp:posOffset>504190</wp:posOffset>
            </wp:positionH>
            <wp:positionV relativeFrom="paragraph">
              <wp:posOffset>940279</wp:posOffset>
            </wp:positionV>
            <wp:extent cx="4718304" cy="1186633"/>
            <wp:effectExtent l="0" t="0" r="6350" b="0"/>
            <wp:wrapTopAndBottom/>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18304" cy="1186633"/>
                    </a:xfrm>
                    <a:prstGeom prst="rect">
                      <a:avLst/>
                    </a:prstGeom>
                  </pic:spPr>
                </pic:pic>
              </a:graphicData>
            </a:graphic>
          </wp:anchor>
        </w:drawing>
      </w:r>
      <w:r w:rsidR="00D836B4">
        <w:rPr>
          <w:rFonts w:ascii="3DS V2" w:eastAsia="宋体" w:hAnsi="3DS V2" w:cs="Arial"/>
          <w:lang w:val="fr-FR" w:eastAsia="en-US"/>
        </w:rPr>
        <w:t>L</w:t>
      </w:r>
      <w:r w:rsidR="0072442A">
        <w:rPr>
          <w:rFonts w:ascii="3DS V2" w:eastAsia="宋体" w:hAnsi="3DS V2" w:cs="Arial"/>
          <w:lang w:val="fr-FR" w:eastAsia="en-US"/>
        </w:rPr>
        <w:t xml:space="preserve">a </w:t>
      </w:r>
      <w:r w:rsidR="00331500" w:rsidRPr="0041418D">
        <w:rPr>
          <w:rFonts w:ascii="3DS V2" w:eastAsia="宋体" w:hAnsi="3DS V2" w:cs="Arial"/>
          <w:lang w:val="fr-FR" w:eastAsia="en-US"/>
        </w:rPr>
        <w:t xml:space="preserve">façon la plus simple de définir cette notion, est de </w:t>
      </w:r>
      <w:r w:rsidR="00D71016">
        <w:rPr>
          <w:rFonts w:ascii="3DS V2" w:eastAsia="宋体" w:hAnsi="3DS V2" w:cs="Arial"/>
          <w:lang w:val="fr-FR" w:eastAsia="en-US"/>
        </w:rPr>
        <w:t xml:space="preserve">tracer un cercle dont le centre est le centre </w:t>
      </w:r>
      <w:r w:rsidR="00160ABE">
        <w:rPr>
          <w:rFonts w:ascii="3DS V2" w:eastAsia="宋体" w:hAnsi="3DS V2" w:cs="Arial"/>
          <w:lang w:val="fr-FR" w:eastAsia="en-US"/>
        </w:rPr>
        <w:t>d’une</w:t>
      </w:r>
      <w:r w:rsidR="00D71016">
        <w:rPr>
          <w:rFonts w:ascii="3DS V2" w:eastAsia="宋体" w:hAnsi="3DS V2" w:cs="Arial"/>
          <w:lang w:val="fr-FR" w:eastAsia="en-US"/>
        </w:rPr>
        <w:t xml:space="preserve"> cavité </w:t>
      </w:r>
      <w:r w:rsidR="004D25B0">
        <w:rPr>
          <w:rFonts w:ascii="3DS V2" w:eastAsia="宋体" w:hAnsi="3DS V2" w:cs="Arial"/>
          <w:lang w:val="fr-FR" w:eastAsia="en-US"/>
        </w:rPr>
        <w:t xml:space="preserve">puis </w:t>
      </w:r>
      <w:r w:rsidR="00F90F7A">
        <w:rPr>
          <w:rFonts w:ascii="3DS V2" w:eastAsia="宋体" w:hAnsi="3DS V2" w:cs="Arial"/>
          <w:lang w:val="fr-FR" w:eastAsia="en-US"/>
        </w:rPr>
        <w:t xml:space="preserve">de </w:t>
      </w:r>
      <w:r w:rsidR="00D71016" w:rsidRPr="00D71016">
        <w:rPr>
          <w:rFonts w:ascii="3DS V2" w:eastAsia="宋体" w:hAnsi="3DS V2" w:cs="Arial"/>
          <w:lang w:val="fr-FR" w:eastAsia="en-US"/>
        </w:rPr>
        <w:t xml:space="preserve">trouver un rayon </w:t>
      </w:r>
      <w:r w:rsidR="00D71016">
        <w:rPr>
          <w:rFonts w:ascii="3DS V2" w:eastAsia="宋体" w:hAnsi="3DS V2" w:cs="Arial"/>
          <w:lang w:val="fr-FR" w:eastAsia="en-US"/>
        </w:rPr>
        <w:t>adapté</w:t>
      </w:r>
      <w:r w:rsidR="00D71016" w:rsidRPr="00D71016">
        <w:rPr>
          <w:rFonts w:ascii="3DS V2" w:eastAsia="宋体" w:hAnsi="3DS V2" w:cs="Arial"/>
          <w:lang w:val="fr-FR" w:eastAsia="en-US"/>
        </w:rPr>
        <w:t xml:space="preserve"> tel que les </w:t>
      </w:r>
      <w:r w:rsidR="00A804D2">
        <w:rPr>
          <w:rFonts w:ascii="3DS V2" w:eastAsia="宋体" w:hAnsi="3DS V2" w:cs="Arial"/>
          <w:lang w:val="fr-FR" w:eastAsia="en-US"/>
        </w:rPr>
        <w:t>cavités adjacentes</w:t>
      </w:r>
      <w:r w:rsidR="00D71016" w:rsidRPr="00D71016">
        <w:rPr>
          <w:rFonts w:ascii="3DS V2" w:eastAsia="宋体" w:hAnsi="3DS V2" w:cs="Arial"/>
          <w:lang w:val="fr-FR" w:eastAsia="en-US"/>
        </w:rPr>
        <w:t xml:space="preserve"> soient contenues dans </w:t>
      </w:r>
      <w:r w:rsidR="004D25B0">
        <w:rPr>
          <w:rFonts w:ascii="3DS V2" w:eastAsia="宋体" w:hAnsi="3DS V2" w:cs="Arial"/>
          <w:lang w:val="fr-FR" w:eastAsia="en-US"/>
        </w:rPr>
        <w:t>c</w:t>
      </w:r>
      <w:r w:rsidR="00D71016" w:rsidRPr="00D71016">
        <w:rPr>
          <w:rFonts w:ascii="3DS V2" w:eastAsia="宋体" w:hAnsi="3DS V2" w:cs="Arial"/>
          <w:lang w:val="fr-FR" w:eastAsia="en-US"/>
        </w:rPr>
        <w:t>e cercle.</w:t>
      </w:r>
      <w:r w:rsidR="004D25B0" w:rsidRPr="004D25B0">
        <w:rPr>
          <w:rFonts w:ascii="3DS V2" w:eastAsia="宋体" w:hAnsi="3DS V2" w:cs="Arial"/>
          <w:noProof/>
          <w:lang w:val="fr-FR" w:eastAsia="en-US"/>
        </w:rPr>
        <w:t xml:space="preserve"> </w:t>
      </w:r>
      <w:r w:rsidR="00463474">
        <w:rPr>
          <w:rFonts w:ascii="3DS V2" w:eastAsia="宋体" w:hAnsi="3DS V2" w:cs="Arial"/>
          <w:noProof/>
          <w:lang w:val="fr-FR" w:eastAsia="en-US"/>
        </w:rPr>
        <w:t>Par exemple, ici l</w:t>
      </w:r>
      <w:r w:rsidR="00A65BE0">
        <w:rPr>
          <w:rFonts w:ascii="3DS V2" w:eastAsia="宋体" w:hAnsi="3DS V2" w:cs="Arial"/>
          <w:noProof/>
          <w:lang w:val="fr-FR" w:eastAsia="en-US"/>
        </w:rPr>
        <w:t>es</w:t>
      </w:r>
      <w:r w:rsidR="00463474">
        <w:rPr>
          <w:rFonts w:ascii="3DS V2" w:eastAsia="宋体" w:hAnsi="3DS V2" w:cs="Arial"/>
          <w:noProof/>
          <w:lang w:val="fr-FR" w:eastAsia="en-US"/>
        </w:rPr>
        <w:t xml:space="preserve"> cavité</w:t>
      </w:r>
      <w:r w:rsidR="00A65BE0">
        <w:rPr>
          <w:rFonts w:ascii="3DS V2" w:eastAsia="宋体" w:hAnsi="3DS V2" w:cs="Arial"/>
          <w:noProof/>
          <w:lang w:val="fr-FR" w:eastAsia="en-US"/>
        </w:rPr>
        <w:t>s</w:t>
      </w:r>
      <w:r w:rsidR="00463474">
        <w:rPr>
          <w:rFonts w:ascii="3DS V2" w:eastAsia="宋体" w:hAnsi="3DS V2" w:cs="Arial"/>
          <w:noProof/>
          <w:lang w:val="fr-FR" w:eastAsia="en-US"/>
        </w:rPr>
        <w:t xml:space="preserve"> 1</w:t>
      </w:r>
      <w:r w:rsidR="00786371">
        <w:rPr>
          <w:rFonts w:ascii="3DS V2" w:eastAsia="宋体" w:hAnsi="3DS V2" w:cs="Arial"/>
          <w:noProof/>
          <w:lang w:val="fr-FR"/>
        </w:rPr>
        <w:t>,</w:t>
      </w:r>
      <w:r w:rsidR="00463474">
        <w:rPr>
          <w:rFonts w:ascii="3DS V2" w:eastAsia="宋体" w:hAnsi="3DS V2" w:cs="Arial"/>
          <w:noProof/>
          <w:lang w:val="fr-FR" w:eastAsia="en-US"/>
        </w:rPr>
        <w:t>3</w:t>
      </w:r>
      <w:r w:rsidR="00786371">
        <w:rPr>
          <w:rFonts w:ascii="3DS V2" w:eastAsia="宋体" w:hAnsi="3DS V2" w:cs="Arial"/>
          <w:noProof/>
          <w:lang w:val="fr-FR" w:eastAsia="en-US"/>
        </w:rPr>
        <w:t>,8 et 9</w:t>
      </w:r>
      <w:r w:rsidR="00463474">
        <w:rPr>
          <w:rFonts w:ascii="3DS V2" w:eastAsia="宋体" w:hAnsi="3DS V2" w:cs="Arial"/>
          <w:noProof/>
          <w:lang w:val="fr-FR" w:eastAsia="en-US"/>
        </w:rPr>
        <w:t xml:space="preserve"> </w:t>
      </w:r>
      <w:r w:rsidR="00786371">
        <w:rPr>
          <w:rFonts w:ascii="3DS V2" w:eastAsia="宋体" w:hAnsi="3DS V2" w:cs="Arial"/>
          <w:noProof/>
          <w:lang w:val="fr-FR" w:eastAsia="en-US"/>
        </w:rPr>
        <w:t>sont</w:t>
      </w:r>
      <w:r w:rsidR="00463474">
        <w:rPr>
          <w:rFonts w:ascii="3DS V2" w:eastAsia="宋体" w:hAnsi="3DS V2" w:cs="Arial"/>
          <w:noProof/>
          <w:lang w:val="fr-FR" w:eastAsia="en-US"/>
        </w:rPr>
        <w:t xml:space="preserve"> considéré</w:t>
      </w:r>
      <w:r w:rsidR="00D731D1">
        <w:rPr>
          <w:rFonts w:ascii="3DS V2" w:eastAsia="宋体" w:hAnsi="3DS V2" w:cs="Arial"/>
          <w:noProof/>
          <w:lang w:val="fr-FR" w:eastAsia="en-US"/>
        </w:rPr>
        <w:t>es</w:t>
      </w:r>
      <w:r w:rsidR="00463474">
        <w:rPr>
          <w:rFonts w:ascii="3DS V2" w:eastAsia="宋体" w:hAnsi="3DS V2" w:cs="Arial"/>
          <w:noProof/>
          <w:lang w:val="fr-FR" w:eastAsia="en-US"/>
        </w:rPr>
        <w:t xml:space="preserve"> comme cavités voisines de </w:t>
      </w:r>
      <w:r w:rsidR="00BC0C64">
        <w:rPr>
          <w:rFonts w:ascii="3DS V2" w:eastAsia="宋体" w:hAnsi="3DS V2" w:cs="Arial"/>
          <w:noProof/>
          <w:lang w:val="fr-FR" w:eastAsia="en-US"/>
        </w:rPr>
        <w:t xml:space="preserve">la </w:t>
      </w:r>
      <w:r w:rsidR="00463474">
        <w:rPr>
          <w:rFonts w:ascii="3DS V2" w:eastAsia="宋体" w:hAnsi="3DS V2" w:cs="Arial"/>
          <w:noProof/>
          <w:lang w:val="fr-FR" w:eastAsia="en-US"/>
        </w:rPr>
        <w:t>cavité 2.</w:t>
      </w:r>
      <w:r w:rsidR="00463474" w:rsidRPr="00463474">
        <w:rPr>
          <w:rFonts w:ascii="3DS V2" w:hAnsi="3DS V2" w:cs="Arial"/>
          <w:lang w:val="fr-FR"/>
        </w:rPr>
        <w:t xml:space="preserve"> </w:t>
      </w:r>
      <w:r w:rsidR="00463474" w:rsidRPr="0041418D">
        <w:rPr>
          <w:rFonts w:ascii="3DS V2" w:eastAsia="宋体" w:hAnsi="3DS V2" w:cs="Arial"/>
          <w:lang w:val="fr-FR" w:eastAsia="en-US"/>
        </w:rPr>
        <w:t xml:space="preserve">Cela semble être un moyen simple et efficace. </w:t>
      </w:r>
    </w:p>
    <w:p w14:paraId="490B014B" w14:textId="6FE54F24" w:rsidR="00D71016" w:rsidRPr="00D71016" w:rsidRDefault="00381B67" w:rsidP="00381B67">
      <w:pPr>
        <w:pStyle w:val="NormalWeb"/>
        <w:rPr>
          <w:rFonts w:ascii="3DS V2" w:eastAsia="宋体" w:hAnsi="3DS V2" w:cs="Arial"/>
          <w:lang w:val="fr-FR" w:eastAsia="en-US"/>
        </w:rPr>
      </w:pPr>
      <w:r w:rsidRPr="0041418D">
        <w:rPr>
          <w:rFonts w:ascii="3DS V2" w:hAnsi="3DS V2"/>
          <w:noProof/>
        </w:rPr>
        <mc:AlternateContent>
          <mc:Choice Requires="wps">
            <w:drawing>
              <wp:anchor distT="0" distB="0" distL="114300" distR="114300" simplePos="0" relativeHeight="251667968" behindDoc="0" locked="0" layoutInCell="1" allowOverlap="1" wp14:anchorId="31C63FFB" wp14:editId="172305FD">
                <wp:simplePos x="0" y="0"/>
                <wp:positionH relativeFrom="margin">
                  <wp:posOffset>800735</wp:posOffset>
                </wp:positionH>
                <wp:positionV relativeFrom="paragraph">
                  <wp:posOffset>1188720</wp:posOffset>
                </wp:positionV>
                <wp:extent cx="4055745" cy="142875"/>
                <wp:effectExtent l="0" t="0" r="1905" b="9525"/>
                <wp:wrapSquare wrapText="bothSides"/>
                <wp:docPr id="2" name="Zone de texte 2"/>
                <wp:cNvGraphicFramePr/>
                <a:graphic xmlns:a="http://schemas.openxmlformats.org/drawingml/2006/main">
                  <a:graphicData uri="http://schemas.microsoft.com/office/word/2010/wordprocessingShape">
                    <wps:wsp>
                      <wps:cNvSpPr txBox="1"/>
                      <wps:spPr>
                        <a:xfrm>
                          <a:off x="0" y="0"/>
                          <a:ext cx="4055745" cy="142875"/>
                        </a:xfrm>
                        <a:prstGeom prst="rect">
                          <a:avLst/>
                        </a:prstGeom>
                        <a:solidFill>
                          <a:prstClr val="white"/>
                        </a:solidFill>
                        <a:ln>
                          <a:noFill/>
                        </a:ln>
                      </wps:spPr>
                      <wps:txbx>
                        <w:txbxContent>
                          <w:p w14:paraId="1F923FDE" w14:textId="0352F22A" w:rsidR="00E9181A" w:rsidRPr="00E9181A" w:rsidRDefault="00A70DE5" w:rsidP="00E9181A">
                            <w:pPr>
                              <w:pStyle w:val="Lgende"/>
                              <w:jc w:val="center"/>
                            </w:pPr>
                            <w:r>
                              <w:t xml:space="preserve">Figure </w:t>
                            </w:r>
                            <w:fldSimple w:instr=" SEQ Figure \* ARABIC ">
                              <w:r w:rsidR="009C3AE0">
                                <w:rPr>
                                  <w:noProof/>
                                </w:rPr>
                                <w:t>16</w:t>
                              </w:r>
                            </w:fldSimple>
                            <w:r>
                              <w:t xml:space="preserve"> :  </w:t>
                            </w:r>
                            <w:r w:rsidR="003C6AB1">
                              <w:t>C</w:t>
                            </w:r>
                            <w:r w:rsidRPr="00847133">
                              <w:t>onnect</w:t>
                            </w:r>
                            <w:r w:rsidR="00AC58BA">
                              <w:t>eu</w:t>
                            </w:r>
                            <w:r w:rsidRPr="00847133">
                              <w:t>r</w:t>
                            </w:r>
                            <w:r>
                              <w:t xml:space="preserve"> </w:t>
                            </w:r>
                            <w:r w:rsidR="003A73C7">
                              <w:t>13</w:t>
                            </w:r>
                            <w:r>
                              <w:t xml:space="preserve"> </w:t>
                            </w:r>
                            <w:r w:rsidR="000E3C35">
                              <w:t>P</w:t>
                            </w:r>
                            <w:r>
                              <w:t>in</w:t>
                            </w:r>
                            <w:r w:rsidR="003C6AB1">
                              <w:t>s</w:t>
                            </w:r>
                            <w:r>
                              <w:t xml:space="preserve"> "EN35450</w:t>
                            </w:r>
                            <w:r w:rsidR="003A73C7">
                              <w:t>5</w:t>
                            </w:r>
                            <w:r>
                              <w:t>"</w:t>
                            </w:r>
                            <w:r w:rsidR="00890312">
                              <w:t> : Correct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63FFB" id="_x0000_s1034" type="#_x0000_t202" style="position:absolute;margin-left:63.05pt;margin-top:93.6pt;width:319.35pt;height:11.2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" stroked="f">
                <v:textbox inset="0,0,0,0">
                  <w:txbxContent>
                    <w:p w14:paraId="1F923FDE" w14:textId="0352F22A" w:rsidR="00E9181A" w:rsidRPr="00E9181A" w:rsidRDefault="00A70DE5" w:rsidP="00E9181A">
                      <w:pPr>
                        <w:pStyle w:val="Lgende"/>
                        <w:jc w:val="center"/>
                      </w:pPr>
                      <w:r>
                        <w:t xml:space="preserve">Figure </w:t>
                      </w:r>
                      <w:fldSimple w:instr=" SEQ Figure \* ARABIC ">
                        <w:r w:rsidR="009C3AE0">
                          <w:rPr>
                            <w:noProof/>
                          </w:rPr>
                          <w:t>16</w:t>
                        </w:r>
                      </w:fldSimple>
                      <w:r>
                        <w:t xml:space="preserve"> :  </w:t>
                      </w:r>
                      <w:r w:rsidR="003C6AB1">
                        <w:t>C</w:t>
                      </w:r>
                      <w:r w:rsidRPr="00847133">
                        <w:t>onnect</w:t>
                      </w:r>
                      <w:r w:rsidR="00AC58BA">
                        <w:t>eu</w:t>
                      </w:r>
                      <w:r w:rsidRPr="00847133">
                        <w:t>r</w:t>
                      </w:r>
                      <w:r>
                        <w:t xml:space="preserve"> </w:t>
                      </w:r>
                      <w:r w:rsidR="003A73C7">
                        <w:t>13</w:t>
                      </w:r>
                      <w:r>
                        <w:t xml:space="preserve"> </w:t>
                      </w:r>
                      <w:r w:rsidR="000E3C35">
                        <w:t>P</w:t>
                      </w:r>
                      <w:r>
                        <w:t>in</w:t>
                      </w:r>
                      <w:r w:rsidR="003C6AB1">
                        <w:t>s</w:t>
                      </w:r>
                      <w:r>
                        <w:t xml:space="preserve"> "EN35450</w:t>
                      </w:r>
                      <w:r w:rsidR="003A73C7">
                        <w:t>5</w:t>
                      </w:r>
                      <w:r>
                        <w:t>"</w:t>
                      </w:r>
                      <w:r w:rsidR="00890312">
                        <w:t> : Correct</w:t>
                      </w:r>
                    </w:p>
                  </w:txbxContent>
                </v:textbox>
                <w10:wrap type="square" anchorx="margin"/>
              </v:shape>
            </w:pict>
          </mc:Fallback>
        </mc:AlternateContent>
      </w:r>
    </w:p>
    <w:p w14:paraId="25900E61" w14:textId="6EC30DA0" w:rsidR="00955C80" w:rsidRPr="009F6C7E" w:rsidRDefault="009F6C7E" w:rsidP="00DE127E">
      <w:pPr>
        <w:pStyle w:val="NormalWeb"/>
        <w:spacing w:line="276" w:lineRule="auto"/>
        <w:jc w:val="both"/>
        <w:rPr>
          <w:rFonts w:ascii="3DS V2" w:eastAsia="宋体" w:hAnsi="3DS V2" w:cs="Arial"/>
          <w:lang w:val="fr-FR" w:eastAsia="en-US"/>
        </w:rPr>
      </w:pPr>
      <w:r w:rsidRPr="009F6C7E">
        <w:rPr>
          <w:rFonts w:ascii="3DS V2" w:eastAsia="宋体" w:hAnsi="3DS V2" w:cs="Arial"/>
          <w:lang w:val="fr-FR" w:eastAsia="en-US"/>
        </w:rPr>
        <w:t>Cependant, ce principe montre rapidement ses limites face aux connecteurs complexes, en raison de la difficulté à déterminer un rayon « adapté ». Si ce rayon est défini comme la distance entre une cavité et sa cavité la plus proche, certaines cavités risquent de ne pas être correctement identifiées comme voisines</w:t>
      </w:r>
      <w:r>
        <w:rPr>
          <w:rFonts w:ascii="3DS V2" w:eastAsia="宋体" w:hAnsi="3DS V2" w:cs="Arial"/>
          <w:lang w:val="fr-FR" w:eastAsia="en-US"/>
        </w:rPr>
        <w:t>.</w:t>
      </w:r>
    </w:p>
    <w:p w14:paraId="190F337D" w14:textId="1161AB42" w:rsidR="00421E08" w:rsidRPr="0041418D" w:rsidRDefault="00955C80" w:rsidP="00955C80">
      <w:pPr>
        <w:pStyle w:val="NormalWeb"/>
        <w:jc w:val="center"/>
        <w:rPr>
          <w:rFonts w:ascii="3DS V2" w:eastAsia="宋体" w:hAnsi="3DS V2" w:cstheme="minorBidi"/>
          <w:lang w:val="fr-FR" w:eastAsia="en-US"/>
        </w:rPr>
      </w:pPr>
      <w:r w:rsidRPr="0041418D">
        <w:rPr>
          <w:rFonts w:ascii="3DS V2" w:hAnsi="3DS V2" w:cs="Arial"/>
          <w:noProof/>
          <w:color w:val="FF0000"/>
        </w:rPr>
        <mc:AlternateContent>
          <mc:Choice Requires="wps">
            <w:drawing>
              <wp:anchor distT="0" distB="0" distL="114300" distR="114300" simplePos="0" relativeHeight="251672064" behindDoc="0" locked="0" layoutInCell="1" allowOverlap="1" wp14:anchorId="5928D26D" wp14:editId="4E962DBD">
                <wp:simplePos x="0" y="0"/>
                <wp:positionH relativeFrom="margin">
                  <wp:posOffset>908685</wp:posOffset>
                </wp:positionH>
                <wp:positionV relativeFrom="paragraph">
                  <wp:posOffset>6985</wp:posOffset>
                </wp:positionV>
                <wp:extent cx="787400" cy="796594"/>
                <wp:effectExtent l="0" t="0" r="12700" b="22860"/>
                <wp:wrapNone/>
                <wp:docPr id="9" name="Ellipse 9"/>
                <wp:cNvGraphicFramePr/>
                <a:graphic xmlns:a="http://schemas.openxmlformats.org/drawingml/2006/main">
                  <a:graphicData uri="http://schemas.microsoft.com/office/word/2010/wordprocessingShape">
                    <wps:wsp>
                      <wps:cNvSpPr/>
                      <wps:spPr>
                        <a:xfrm>
                          <a:off x="0" y="0"/>
                          <a:ext cx="787400" cy="796594"/>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84210A" id="Ellipse 9" o:spid="_x0000_s1026" style="position:absolute;margin-left:71.55pt;margin-top:.55pt;width:62pt;height:62.7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" filled="f" strokecolor="#da291c [3214]" strokeweight="2pt">
                <w10:wrap anchorx="margin"/>
              </v:oval>
            </w:pict>
          </mc:Fallback>
        </mc:AlternateContent>
      </w:r>
      <w:r w:rsidR="00870ED7" w:rsidRPr="003C3B30">
        <w:rPr>
          <w:noProof/>
          <w:lang w:val="fr-FR"/>
        </w:rPr>
        <w:t xml:space="preserve"> </w:t>
      </w:r>
      <w:r w:rsidR="00870ED7" w:rsidRPr="00870ED7">
        <w:rPr>
          <w:rFonts w:ascii="3DS V2" w:eastAsia="宋体" w:hAnsi="3DS V2" w:cstheme="minorBidi"/>
          <w:noProof/>
          <w:lang w:val="fr-FR" w:eastAsia="en-US"/>
        </w:rPr>
        <w:drawing>
          <wp:inline distT="0" distB="0" distL="0" distR="0" wp14:anchorId="11002483" wp14:editId="606C399A">
            <wp:extent cx="4870450" cy="1293966"/>
            <wp:effectExtent l="0" t="0" r="6350" b="190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9224" cy="1298954"/>
                    </a:xfrm>
                    <a:prstGeom prst="rect">
                      <a:avLst/>
                    </a:prstGeom>
                  </pic:spPr>
                </pic:pic>
              </a:graphicData>
            </a:graphic>
          </wp:inline>
        </w:drawing>
      </w:r>
    </w:p>
    <w:p w14:paraId="1576610C" w14:textId="3E526AB7" w:rsidR="00331500" w:rsidRDefault="007644BA" w:rsidP="00955C80">
      <w:pPr>
        <w:pStyle w:val="Lgende"/>
        <w:ind w:firstLineChars="693" w:firstLine="1247"/>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9C3AE0">
        <w:rPr>
          <w:rFonts w:ascii="3DS V2" w:hAnsi="3DS V2"/>
          <w:noProof/>
        </w:rPr>
        <w:t>17</w:t>
      </w:r>
      <w:r w:rsidR="008120F4" w:rsidRPr="0041418D">
        <w:rPr>
          <w:rFonts w:ascii="3DS V2" w:hAnsi="3DS V2"/>
          <w:noProof/>
        </w:rPr>
        <w:fldChar w:fldCharType="end"/>
      </w:r>
      <w:r w:rsidRPr="0041418D">
        <w:rPr>
          <w:rFonts w:ascii="3DS V2" w:hAnsi="3DS V2"/>
        </w:rPr>
        <w:t xml:space="preserve"> : </w:t>
      </w:r>
      <w:r w:rsidRPr="0040636C">
        <w:rPr>
          <w:rFonts w:ascii="3DS V2" w:hAnsi="3DS V2"/>
        </w:rPr>
        <w:t>Connect</w:t>
      </w:r>
      <w:r w:rsidR="005D7A65">
        <w:rPr>
          <w:rFonts w:ascii="3DS V2" w:hAnsi="3DS V2"/>
        </w:rPr>
        <w:t>eu</w:t>
      </w:r>
      <w:r w:rsidRPr="0040636C">
        <w:rPr>
          <w:rFonts w:ascii="3DS V2" w:hAnsi="3DS V2"/>
        </w:rPr>
        <w:t>r</w:t>
      </w:r>
      <w:r w:rsidRPr="0041418D">
        <w:rPr>
          <w:rFonts w:ascii="3DS V2" w:hAnsi="3DS V2"/>
        </w:rPr>
        <w:t xml:space="preserve"> 21 pin</w:t>
      </w:r>
      <w:r w:rsidR="003C6AB1">
        <w:rPr>
          <w:rFonts w:ascii="3DS V2" w:hAnsi="3DS V2"/>
        </w:rPr>
        <w:t>s</w:t>
      </w:r>
      <w:r w:rsidRPr="0041418D">
        <w:rPr>
          <w:rFonts w:ascii="3DS V2" w:hAnsi="3DS V2"/>
        </w:rPr>
        <w:t xml:space="preserve"> "EN354504"</w:t>
      </w:r>
      <w:r w:rsidR="00F87388" w:rsidRPr="0041418D">
        <w:rPr>
          <w:rFonts w:ascii="3DS V2" w:hAnsi="3DS V2"/>
        </w:rPr>
        <w:t xml:space="preserve"> : 2 </w:t>
      </w:r>
      <w:r w:rsidR="003711B5">
        <w:rPr>
          <w:rFonts w:ascii="3DS V2" w:hAnsi="3DS V2"/>
        </w:rPr>
        <w:t>v</w:t>
      </w:r>
      <w:r w:rsidR="00891A03" w:rsidRPr="0041418D">
        <w:rPr>
          <w:rFonts w:ascii="3DS V2" w:hAnsi="3DS V2"/>
        </w:rPr>
        <w:t>oisin</w:t>
      </w:r>
      <w:r w:rsidR="00891A03">
        <w:rPr>
          <w:rFonts w:ascii="3DS V2" w:hAnsi="3DS V2"/>
        </w:rPr>
        <w:t>e</w:t>
      </w:r>
      <w:r w:rsidR="00891A03" w:rsidRPr="0041418D">
        <w:rPr>
          <w:rFonts w:ascii="3DS V2" w:hAnsi="3DS V2"/>
        </w:rPr>
        <w:t>s</w:t>
      </w:r>
      <w:r w:rsidR="00891A03">
        <w:rPr>
          <w:rFonts w:ascii="3DS V2" w:hAnsi="3DS V2"/>
        </w:rPr>
        <w:t xml:space="preserve"> (</w:t>
      </w:r>
      <w:r w:rsidR="005D7A65">
        <w:rPr>
          <w:rFonts w:ascii="3DS V2" w:hAnsi="3DS V2"/>
        </w:rPr>
        <w:t>12 et 13)</w:t>
      </w:r>
      <w:r w:rsidR="00F87388" w:rsidRPr="0041418D">
        <w:rPr>
          <w:rFonts w:ascii="3DS V2" w:hAnsi="3DS V2"/>
        </w:rPr>
        <w:t xml:space="preserve"> </w:t>
      </w:r>
      <w:r w:rsidR="001B018E">
        <w:rPr>
          <w:rFonts w:ascii="3DS V2" w:hAnsi="3DS V2"/>
        </w:rPr>
        <w:t xml:space="preserve">de </w:t>
      </w:r>
      <w:r w:rsidR="00F67F02">
        <w:rPr>
          <w:rFonts w:ascii="3DS V2" w:hAnsi="3DS V2"/>
        </w:rPr>
        <w:t xml:space="preserve">la </w:t>
      </w:r>
      <w:r w:rsidR="001B018E">
        <w:rPr>
          <w:rFonts w:ascii="3DS V2" w:hAnsi="3DS V2"/>
        </w:rPr>
        <w:t xml:space="preserve">cavité N°2 </w:t>
      </w:r>
      <w:r w:rsidR="00F87388" w:rsidRPr="0041418D">
        <w:rPr>
          <w:rFonts w:ascii="3DS V2" w:hAnsi="3DS V2"/>
        </w:rPr>
        <w:t>ignoré</w:t>
      </w:r>
      <w:r w:rsidR="00D406C6">
        <w:rPr>
          <w:rFonts w:ascii="3DS V2" w:hAnsi="3DS V2"/>
        </w:rPr>
        <w:t>e</w:t>
      </w:r>
      <w:r w:rsidR="00F87388" w:rsidRPr="0041418D">
        <w:rPr>
          <w:rFonts w:ascii="3DS V2" w:hAnsi="3DS V2"/>
        </w:rPr>
        <w:t>s</w:t>
      </w:r>
    </w:p>
    <w:p w14:paraId="0D049AC9" w14:textId="53AAAFAF" w:rsidR="00F87388" w:rsidRPr="0040636C" w:rsidRDefault="005D0D75" w:rsidP="005D0D75">
      <w:pPr>
        <w:pStyle w:val="NormalWeb"/>
        <w:keepNext/>
        <w:jc w:val="center"/>
        <w:rPr>
          <w:rFonts w:ascii="3DS V2" w:hAnsi="3DS V2"/>
          <w:lang w:val="fr-FR"/>
        </w:rPr>
      </w:pPr>
      <w:r w:rsidRPr="0041418D">
        <w:rPr>
          <w:rFonts w:ascii="3DS V2" w:hAnsi="3DS V2" w:cs="Arial"/>
          <w:noProof/>
          <w:color w:val="FF0000"/>
        </w:rPr>
        <mc:AlternateContent>
          <mc:Choice Requires="wps">
            <w:drawing>
              <wp:anchor distT="0" distB="0" distL="114300" distR="114300" simplePos="0" relativeHeight="251674112" behindDoc="0" locked="0" layoutInCell="1" allowOverlap="1" wp14:anchorId="52BC40C3" wp14:editId="3D4620B5">
                <wp:simplePos x="0" y="0"/>
                <wp:positionH relativeFrom="margin">
                  <wp:posOffset>1037590</wp:posOffset>
                </wp:positionH>
                <wp:positionV relativeFrom="paragraph">
                  <wp:posOffset>415925</wp:posOffset>
                </wp:positionV>
                <wp:extent cx="584835" cy="595579"/>
                <wp:effectExtent l="0" t="0" r="24765" b="14605"/>
                <wp:wrapNone/>
                <wp:docPr id="10" name="Ellipse 10"/>
                <wp:cNvGraphicFramePr/>
                <a:graphic xmlns:a="http://schemas.openxmlformats.org/drawingml/2006/main">
                  <a:graphicData uri="http://schemas.microsoft.com/office/word/2010/wordprocessingShape">
                    <wps:wsp>
                      <wps:cNvSpPr/>
                      <wps:spPr>
                        <a:xfrm>
                          <a:off x="0" y="0"/>
                          <a:ext cx="584835" cy="595579"/>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0459CC" id="Ellipse 10" o:spid="_x0000_s1026" style="position:absolute;margin-left:81.7pt;margin-top:32.75pt;width:46.05pt;height:46.9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" filled="f" strokecolor="#da291c [3214]" strokeweight="2pt">
                <w10:wrap anchorx="margin"/>
              </v:oval>
            </w:pict>
          </mc:Fallback>
        </mc:AlternateContent>
      </w:r>
      <w:r w:rsidR="00722351" w:rsidRPr="003C3B30">
        <w:rPr>
          <w:noProof/>
          <w:lang w:val="fr-FR"/>
        </w:rPr>
        <w:t xml:space="preserve"> </w:t>
      </w:r>
      <w:r w:rsidR="00722351" w:rsidRPr="00722351">
        <w:rPr>
          <w:rFonts w:ascii="3DS V2" w:hAnsi="3DS V2"/>
          <w:noProof/>
          <w:lang w:val="fr-FR"/>
        </w:rPr>
        <w:drawing>
          <wp:inline distT="0" distB="0" distL="0" distR="0" wp14:anchorId="06449DA9" wp14:editId="0990221B">
            <wp:extent cx="4810760" cy="1218413"/>
            <wp:effectExtent l="0" t="0" r="0" b="127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69978" cy="1233411"/>
                    </a:xfrm>
                    <a:prstGeom prst="rect">
                      <a:avLst/>
                    </a:prstGeom>
                  </pic:spPr>
                </pic:pic>
              </a:graphicData>
            </a:graphic>
          </wp:inline>
        </w:drawing>
      </w:r>
    </w:p>
    <w:p w14:paraId="6409566C" w14:textId="16859703" w:rsidR="00377D85" w:rsidRPr="0041418D" w:rsidRDefault="00F87388" w:rsidP="005D0D75">
      <w:pPr>
        <w:pStyle w:val="Lgende"/>
        <w:jc w:val="center"/>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9C3AE0">
        <w:rPr>
          <w:rFonts w:ascii="3DS V2" w:hAnsi="3DS V2"/>
          <w:noProof/>
        </w:rPr>
        <w:t>18</w:t>
      </w:r>
      <w:r w:rsidR="008120F4" w:rsidRPr="0041418D">
        <w:rPr>
          <w:rFonts w:ascii="3DS V2" w:hAnsi="3DS V2"/>
          <w:noProof/>
        </w:rPr>
        <w:fldChar w:fldCharType="end"/>
      </w:r>
      <w:r w:rsidRPr="0041418D">
        <w:rPr>
          <w:rFonts w:ascii="3DS V2" w:hAnsi="3DS V2"/>
        </w:rPr>
        <w:t xml:space="preserve"> : Connect</w:t>
      </w:r>
      <w:r w:rsidR="006A3250">
        <w:rPr>
          <w:rFonts w:ascii="3DS V2" w:hAnsi="3DS V2"/>
        </w:rPr>
        <w:t>eu</w:t>
      </w:r>
      <w:r w:rsidRPr="0041418D">
        <w:rPr>
          <w:rFonts w:ascii="3DS V2" w:hAnsi="3DS V2"/>
        </w:rPr>
        <w:t>r 12 + 25 Pin</w:t>
      </w:r>
      <w:r w:rsidR="00103002">
        <w:rPr>
          <w:rFonts w:ascii="3DS V2" w:hAnsi="3DS V2"/>
        </w:rPr>
        <w:t>s</w:t>
      </w:r>
      <w:r w:rsidRPr="0041418D">
        <w:rPr>
          <w:rFonts w:ascii="3DS V2" w:hAnsi="3DS V2"/>
        </w:rPr>
        <w:t xml:space="preserve"> "EN354509" : Plusieurs </w:t>
      </w:r>
      <w:r w:rsidR="00891A03" w:rsidRPr="0041418D">
        <w:rPr>
          <w:rFonts w:ascii="3DS V2" w:hAnsi="3DS V2"/>
        </w:rPr>
        <w:t>voisin</w:t>
      </w:r>
      <w:r w:rsidR="00891A03">
        <w:rPr>
          <w:rFonts w:ascii="3DS V2" w:hAnsi="3DS V2"/>
        </w:rPr>
        <w:t>e</w:t>
      </w:r>
      <w:r w:rsidR="00891A03" w:rsidRPr="0041418D">
        <w:rPr>
          <w:rFonts w:ascii="3DS V2" w:hAnsi="3DS V2"/>
        </w:rPr>
        <w:t>s</w:t>
      </w:r>
      <w:r w:rsidR="00891A03">
        <w:rPr>
          <w:rFonts w:ascii="3DS V2" w:hAnsi="3DS V2"/>
        </w:rPr>
        <w:t xml:space="preserve"> (</w:t>
      </w:r>
      <w:r w:rsidR="001B018E">
        <w:rPr>
          <w:rFonts w:ascii="3DS V2" w:hAnsi="3DS V2"/>
        </w:rPr>
        <w:t>1, 2, 11, 26) de</w:t>
      </w:r>
      <w:r w:rsidRPr="0041418D">
        <w:rPr>
          <w:rFonts w:ascii="3DS V2" w:hAnsi="3DS V2"/>
        </w:rPr>
        <w:t xml:space="preserve"> </w:t>
      </w:r>
      <w:r w:rsidR="005E6411">
        <w:rPr>
          <w:rFonts w:ascii="3DS V2" w:hAnsi="3DS V2"/>
        </w:rPr>
        <w:t xml:space="preserve">la </w:t>
      </w:r>
      <w:r w:rsidR="001B018E">
        <w:rPr>
          <w:rFonts w:ascii="3DS V2" w:hAnsi="3DS V2"/>
        </w:rPr>
        <w:t xml:space="preserve">cavité N°12 </w:t>
      </w:r>
      <w:r w:rsidRPr="0041418D">
        <w:rPr>
          <w:rFonts w:ascii="3DS V2" w:hAnsi="3DS V2"/>
        </w:rPr>
        <w:t>ignoré</w:t>
      </w:r>
      <w:r w:rsidR="007B1D42">
        <w:rPr>
          <w:rFonts w:ascii="3DS V2" w:hAnsi="3DS V2"/>
        </w:rPr>
        <w:t>e</w:t>
      </w:r>
      <w:r w:rsidRPr="0041418D">
        <w:rPr>
          <w:rFonts w:ascii="3DS V2" w:hAnsi="3DS V2"/>
        </w:rPr>
        <w:t>s</w:t>
      </w:r>
    </w:p>
    <w:p w14:paraId="3E49BDF4" w14:textId="1CB8E8C0" w:rsidR="00C238D5" w:rsidRDefault="006020F7" w:rsidP="00DE127E">
      <w:pPr>
        <w:pStyle w:val="NormalWeb"/>
        <w:spacing w:line="276" w:lineRule="auto"/>
        <w:jc w:val="both"/>
        <w:rPr>
          <w:rFonts w:ascii="3DS V2" w:eastAsia="宋体" w:hAnsi="3DS V2" w:cstheme="minorBidi"/>
          <w:lang w:val="fr-FR"/>
        </w:rPr>
      </w:pPr>
      <w:r>
        <w:rPr>
          <w:rFonts w:ascii="3DS V2" w:eastAsia="宋体" w:hAnsi="3DS V2" w:cstheme="minorBidi"/>
          <w:lang w:val="fr-FR"/>
        </w:rPr>
        <w:t xml:space="preserve">On </w:t>
      </w:r>
      <w:r w:rsidR="00E11981">
        <w:rPr>
          <w:rFonts w:ascii="3DS V2" w:eastAsia="宋体" w:hAnsi="3DS V2" w:cstheme="minorBidi"/>
          <w:lang w:val="fr-FR"/>
        </w:rPr>
        <w:t>observe</w:t>
      </w:r>
      <w:r>
        <w:rPr>
          <w:rFonts w:ascii="3DS V2" w:eastAsia="宋体" w:hAnsi="3DS V2" w:cstheme="minorBidi"/>
          <w:lang w:val="fr-FR"/>
        </w:rPr>
        <w:t xml:space="preserve"> donc que plusieurs</w:t>
      </w:r>
      <w:r w:rsidR="00F87388" w:rsidRPr="0041418D">
        <w:rPr>
          <w:rFonts w:ascii="3DS V2" w:eastAsia="宋体" w:hAnsi="3DS V2" w:cstheme="minorBidi"/>
          <w:lang w:val="fr-FR"/>
        </w:rPr>
        <w:t xml:space="preserve"> </w:t>
      </w:r>
      <w:r w:rsidR="007610F9">
        <w:rPr>
          <w:rFonts w:ascii="3DS V2" w:eastAsia="宋体" w:hAnsi="3DS V2" w:cstheme="minorBidi"/>
          <w:lang w:val="fr-FR"/>
        </w:rPr>
        <w:t xml:space="preserve">cavités voisines </w:t>
      </w:r>
      <w:r w:rsidR="00073537" w:rsidRPr="0041418D">
        <w:rPr>
          <w:rFonts w:ascii="3DS V2" w:eastAsia="宋体" w:hAnsi="3DS V2" w:cstheme="minorBidi"/>
          <w:lang w:val="fr-FR"/>
        </w:rPr>
        <w:t xml:space="preserve">sont </w:t>
      </w:r>
      <w:r w:rsidR="00BA26ED" w:rsidRPr="0041418D">
        <w:rPr>
          <w:rFonts w:ascii="3DS V2" w:eastAsia="宋体" w:hAnsi="3DS V2" w:cstheme="minorBidi"/>
          <w:lang w:val="fr-FR"/>
        </w:rPr>
        <w:t>ignorées</w:t>
      </w:r>
      <w:r w:rsidR="007610F9">
        <w:rPr>
          <w:rFonts w:ascii="3DS V2" w:eastAsia="宋体" w:hAnsi="3DS V2" w:cstheme="minorBidi"/>
          <w:lang w:val="fr-FR"/>
        </w:rPr>
        <w:t>, bien qu’</w:t>
      </w:r>
      <w:r w:rsidR="006E71F5">
        <w:rPr>
          <w:rFonts w:ascii="3DS V2" w:eastAsia="宋体" w:hAnsi="3DS V2" w:cstheme="minorBidi"/>
          <w:lang w:val="fr-FR"/>
        </w:rPr>
        <w:t>elle</w:t>
      </w:r>
      <w:r w:rsidR="007610F9">
        <w:rPr>
          <w:rFonts w:ascii="3DS V2" w:eastAsia="宋体" w:hAnsi="3DS V2" w:cstheme="minorBidi"/>
          <w:lang w:val="fr-FR"/>
        </w:rPr>
        <w:t xml:space="preserve">s soient à côté </w:t>
      </w:r>
      <w:r w:rsidR="007610F9" w:rsidRPr="007610F9">
        <w:rPr>
          <w:rFonts w:ascii="3DS V2" w:eastAsia="宋体" w:hAnsi="3DS V2" w:cstheme="minorBidi"/>
          <w:lang w:val="fr-FR"/>
        </w:rPr>
        <w:t>d'un point de vue intuitif</w:t>
      </w:r>
      <w:r w:rsidR="007610F9">
        <w:rPr>
          <w:rFonts w:ascii="3DS V2" w:eastAsia="宋体" w:hAnsi="3DS V2" w:cstheme="minorBidi"/>
          <w:lang w:val="fr-FR"/>
        </w:rPr>
        <w:t xml:space="preserve">. </w:t>
      </w:r>
    </w:p>
    <w:p w14:paraId="5940341C" w14:textId="04F53AE4" w:rsidR="00AF765D" w:rsidRDefault="002F14A7" w:rsidP="00DE127E">
      <w:pPr>
        <w:pStyle w:val="NormalWeb"/>
        <w:spacing w:line="276" w:lineRule="auto"/>
        <w:jc w:val="both"/>
        <w:rPr>
          <w:rFonts w:ascii="3DS V2" w:eastAsia="宋体" w:hAnsi="3DS V2" w:cstheme="minorBidi"/>
          <w:lang w:val="fr-FR"/>
        </w:rPr>
      </w:pPr>
      <w:r w:rsidRPr="0041418D">
        <w:rPr>
          <w:rFonts w:ascii="3DS V2" w:eastAsia="宋体" w:hAnsi="3DS V2" w:cstheme="minorBidi"/>
          <w:lang w:val="fr-FR"/>
        </w:rPr>
        <w:lastRenderedPageBreak/>
        <w:t xml:space="preserve">Il est possible d’ajouter </w:t>
      </w:r>
      <w:r w:rsidR="003129A0">
        <w:rPr>
          <w:rFonts w:ascii="3DS V2" w:eastAsia="宋体" w:hAnsi="3DS V2" w:cstheme="minorBidi"/>
          <w:lang w:val="fr-FR"/>
        </w:rPr>
        <w:t>un coefficient</w:t>
      </w:r>
      <w:r w:rsidR="00F43889">
        <w:rPr>
          <w:rFonts w:ascii="3DS V2" w:eastAsia="宋体" w:hAnsi="3DS V2" w:cstheme="minorBidi"/>
          <w:lang w:val="fr-FR"/>
        </w:rPr>
        <w:t xml:space="preserve"> </w:t>
      </w:r>
      <w:r w:rsidR="003129A0">
        <w:rPr>
          <w:rFonts w:ascii="3DS V2" w:eastAsia="宋体" w:hAnsi="3DS V2" w:cstheme="minorBidi"/>
          <w:lang w:val="fr-FR"/>
        </w:rPr>
        <w:t xml:space="preserve">qui donne </w:t>
      </w:r>
      <w:r w:rsidRPr="0041418D">
        <w:rPr>
          <w:rFonts w:ascii="3DS V2" w:eastAsia="宋体" w:hAnsi="3DS V2" w:cstheme="minorBidi"/>
          <w:lang w:val="fr-FR"/>
        </w:rPr>
        <w:t xml:space="preserve">une marge au rayon pour </w:t>
      </w:r>
      <w:r w:rsidR="00660837" w:rsidRPr="0041418D">
        <w:rPr>
          <w:rFonts w:ascii="3DS V2" w:eastAsia="宋体" w:hAnsi="3DS V2" w:cstheme="minorBidi"/>
          <w:lang w:val="fr-FR"/>
        </w:rPr>
        <w:t xml:space="preserve">essayer </w:t>
      </w:r>
      <w:r w:rsidR="00997505">
        <w:rPr>
          <w:rFonts w:ascii="3DS V2" w:eastAsia="宋体" w:hAnsi="3DS V2" w:cstheme="minorBidi"/>
          <w:lang w:val="fr-FR"/>
        </w:rPr>
        <w:t>d’éviter ce problème</w:t>
      </w:r>
      <w:r w:rsidR="003129A0">
        <w:rPr>
          <w:rFonts w:ascii="3DS V2" w:eastAsia="宋体" w:hAnsi="3DS V2" w:cstheme="minorBidi"/>
          <w:lang w:val="fr-FR"/>
        </w:rPr>
        <w:t xml:space="preserve">. </w:t>
      </w:r>
      <w:r w:rsidR="000C5220">
        <w:rPr>
          <w:rFonts w:ascii="3DS V2" w:eastAsia="宋体" w:hAnsi="3DS V2" w:cstheme="minorBidi"/>
          <w:lang w:val="fr-FR"/>
        </w:rPr>
        <w:t>Par exemple, d</w:t>
      </w:r>
      <w:r w:rsidR="005D572A">
        <w:rPr>
          <w:rFonts w:ascii="3DS V2" w:eastAsia="宋体" w:hAnsi="3DS V2" w:cstheme="minorBidi"/>
          <w:lang w:val="fr-FR"/>
        </w:rPr>
        <w:t xml:space="preserve">ans les deux cas précédents, l’algorithme donnerait un bon résultat si </w:t>
      </w:r>
      <w:r w:rsidR="00EC790C">
        <w:rPr>
          <w:rFonts w:ascii="3DS V2" w:eastAsia="宋体" w:hAnsi="3DS V2" w:cstheme="minorBidi"/>
          <w:lang w:val="fr-FR"/>
        </w:rPr>
        <w:t>un nouveau rayon</w:t>
      </w:r>
      <w:r w:rsidR="005D572A">
        <w:rPr>
          <w:rFonts w:ascii="3DS V2" w:eastAsia="宋体" w:hAnsi="3DS V2" w:cstheme="minorBidi"/>
          <w:lang w:val="fr-FR"/>
        </w:rPr>
        <w:t xml:space="preserve"> </w:t>
      </w:r>
      <m:oMath>
        <m:r>
          <w:rPr>
            <w:rFonts w:ascii="Cambria Math" w:eastAsia="宋体" w:hAnsi="Cambria Math" w:cstheme="minorBidi"/>
            <w:lang w:val="fr-FR"/>
          </w:rPr>
          <m:t>R' = 1,3 R</m:t>
        </m:r>
      </m:oMath>
      <w:r w:rsidR="005D572A">
        <w:rPr>
          <w:rFonts w:ascii="3DS V2" w:eastAsia="宋体" w:hAnsi="3DS V2" w:cstheme="minorBidi"/>
          <w:lang w:val="fr-FR"/>
        </w:rPr>
        <w:t xml:space="preserve"> </w:t>
      </w:r>
      <w:r w:rsidR="005E6A9A">
        <w:rPr>
          <w:rFonts w:ascii="3DS V2" w:eastAsia="宋体" w:hAnsi="3DS V2" w:cstheme="minorBidi"/>
          <w:lang w:val="fr-FR"/>
        </w:rPr>
        <w:t>était</w:t>
      </w:r>
      <w:r w:rsidR="005D572A">
        <w:rPr>
          <w:rFonts w:ascii="3DS V2" w:eastAsia="宋体" w:hAnsi="3DS V2" w:cstheme="minorBidi"/>
          <w:lang w:val="fr-FR"/>
        </w:rPr>
        <w:t xml:space="preserve"> mis en place.</w:t>
      </w:r>
      <w:r w:rsidR="00CF6C25">
        <w:rPr>
          <w:rFonts w:ascii="3DS V2" w:eastAsia="宋体" w:hAnsi="3DS V2" w:cstheme="minorBidi"/>
          <w:lang w:val="fr-FR"/>
        </w:rPr>
        <w:t xml:space="preserve"> </w:t>
      </w:r>
      <w:r w:rsidR="002B26DD">
        <w:rPr>
          <w:rFonts w:ascii="3DS V2" w:eastAsia="宋体" w:hAnsi="3DS V2" w:cstheme="minorBidi"/>
          <w:lang w:val="fr-FR"/>
        </w:rPr>
        <w:t xml:space="preserve">Malheureusement, </w:t>
      </w:r>
      <w:r w:rsidR="00025186" w:rsidRPr="00025186">
        <w:rPr>
          <w:rFonts w:ascii="3DS V2" w:eastAsia="宋体" w:hAnsi="3DS V2" w:cstheme="minorBidi"/>
          <w:lang w:val="fr-FR"/>
        </w:rPr>
        <w:t>Il n'existe pas de formule permettant de calculer ce coefficient pour un cas quelconque</w:t>
      </w:r>
      <w:r w:rsidR="002B26DD">
        <w:rPr>
          <w:rFonts w:ascii="3DS V2" w:eastAsia="宋体" w:hAnsi="3DS V2" w:cstheme="minorBidi"/>
          <w:lang w:val="fr-FR"/>
        </w:rPr>
        <w:t xml:space="preserve">. </w:t>
      </w:r>
      <w:r w:rsidR="00073357" w:rsidRPr="00073357">
        <w:rPr>
          <w:rFonts w:ascii="3DS V2" w:eastAsia="宋体" w:hAnsi="3DS V2" w:cstheme="minorBidi"/>
          <w:lang w:val="fr-FR"/>
        </w:rPr>
        <w:t>Fin</w:t>
      </w:r>
      <w:r w:rsidR="00073357">
        <w:rPr>
          <w:rFonts w:ascii="3DS V2" w:eastAsia="宋体" w:hAnsi="3DS V2" w:cstheme="minorBidi"/>
          <w:lang w:val="fr-FR"/>
        </w:rPr>
        <w:t>alement, c</w:t>
      </w:r>
      <w:r w:rsidR="00D41A2A">
        <w:rPr>
          <w:rFonts w:ascii="3DS V2" w:eastAsia="宋体" w:hAnsi="3DS V2" w:cstheme="minorBidi"/>
          <w:lang w:val="fr-FR"/>
        </w:rPr>
        <w:t xml:space="preserve">et </w:t>
      </w:r>
      <w:r w:rsidRPr="0041418D">
        <w:rPr>
          <w:rFonts w:ascii="3DS V2" w:eastAsia="宋体" w:hAnsi="3DS V2" w:cstheme="minorBidi"/>
          <w:lang w:val="fr-FR"/>
        </w:rPr>
        <w:t>algorithme</w:t>
      </w:r>
      <w:r w:rsidR="00741A08" w:rsidRPr="0041418D">
        <w:rPr>
          <w:rFonts w:ascii="3DS V2" w:eastAsia="宋体" w:hAnsi="3DS V2" w:cstheme="minorBidi"/>
          <w:lang w:val="fr-FR"/>
        </w:rPr>
        <w:t xml:space="preserve"> </w:t>
      </w:r>
      <w:r w:rsidR="00D41A2A">
        <w:rPr>
          <w:rFonts w:ascii="3DS V2" w:eastAsia="宋体" w:hAnsi="3DS V2" w:cstheme="minorBidi"/>
          <w:lang w:val="fr-FR"/>
        </w:rPr>
        <w:t xml:space="preserve">est jugé </w:t>
      </w:r>
      <w:r w:rsidR="00741A08" w:rsidRPr="0041418D">
        <w:rPr>
          <w:rFonts w:ascii="3DS V2" w:eastAsia="宋体" w:hAnsi="3DS V2" w:cstheme="minorBidi"/>
          <w:lang w:val="fr-FR"/>
        </w:rPr>
        <w:t xml:space="preserve">peu </w:t>
      </w:r>
      <w:r w:rsidR="003F64DA" w:rsidRPr="0041418D">
        <w:rPr>
          <w:rFonts w:ascii="3DS V2" w:eastAsia="宋体" w:hAnsi="3DS V2" w:cstheme="minorBidi"/>
          <w:lang w:val="fr-FR"/>
        </w:rPr>
        <w:t>satisfaisant</w:t>
      </w:r>
      <w:r w:rsidR="00825D2C">
        <w:rPr>
          <w:rFonts w:ascii="3DS V2" w:eastAsia="宋体" w:hAnsi="3DS V2" w:cstheme="minorBidi"/>
          <w:lang w:val="fr-FR"/>
        </w:rPr>
        <w:t xml:space="preserve"> et </w:t>
      </w:r>
      <w:r w:rsidR="006020F7">
        <w:rPr>
          <w:rFonts w:ascii="3DS V2" w:eastAsia="宋体" w:hAnsi="3DS V2" w:cstheme="minorBidi"/>
          <w:lang w:val="fr-FR"/>
        </w:rPr>
        <w:t>donc non réalisable</w:t>
      </w:r>
      <w:r w:rsidRPr="0041418D">
        <w:rPr>
          <w:rFonts w:ascii="3DS V2" w:eastAsia="宋体" w:hAnsi="3DS V2" w:cstheme="minorBidi"/>
          <w:lang w:val="fr-FR"/>
        </w:rPr>
        <w:t>.</w:t>
      </w:r>
      <w:r w:rsidR="003F64DA" w:rsidRPr="0041418D">
        <w:rPr>
          <w:rFonts w:ascii="3DS V2" w:eastAsia="宋体" w:hAnsi="3DS V2" w:cstheme="minorBidi"/>
          <w:lang w:val="fr-FR"/>
        </w:rPr>
        <w:t xml:space="preserve"> </w:t>
      </w:r>
    </w:p>
    <w:p w14:paraId="4D74F2D3" w14:textId="4E703368" w:rsidR="00D63DEA" w:rsidRDefault="00D90D5B" w:rsidP="00DE127E">
      <w:pPr>
        <w:pStyle w:val="NormalWeb"/>
        <w:spacing w:line="276" w:lineRule="auto"/>
        <w:jc w:val="both"/>
        <w:rPr>
          <w:rFonts w:ascii="3DS V2" w:eastAsia="宋体" w:hAnsi="3DS V2" w:cstheme="minorBidi"/>
          <w:lang w:val="fr-FR"/>
        </w:rPr>
      </w:pPr>
      <w:r>
        <w:rPr>
          <w:rFonts w:ascii="3DS V2" w:eastAsia="宋体" w:hAnsi="3DS V2" w:cstheme="minorBidi"/>
          <w:lang w:val="fr-FR"/>
        </w:rPr>
        <w:t>Inspiré par un projet étudiant réalisé pendant l’UE NF04</w:t>
      </w:r>
      <w:r w:rsidR="006333AD">
        <w:rPr>
          <w:rFonts w:ascii="3DS V2" w:eastAsia="宋体" w:hAnsi="3DS V2" w:cstheme="minorBidi"/>
          <w:lang w:val="fr-FR"/>
        </w:rPr>
        <w:t xml:space="preserve"> </w:t>
      </w:r>
      <w:r>
        <w:rPr>
          <w:rFonts w:ascii="3DS V2" w:eastAsia="宋体" w:hAnsi="3DS V2" w:cstheme="minorBidi"/>
          <w:lang w:val="fr-FR"/>
        </w:rPr>
        <w:t>(Algorithmique) à l’UTT, une autre approche algorithmique, l</w:t>
      </w:r>
      <w:r w:rsidR="009C02F2" w:rsidRPr="0041418D">
        <w:rPr>
          <w:rFonts w:ascii="3DS V2" w:eastAsia="宋体" w:hAnsi="3DS V2" w:cstheme="minorBidi"/>
          <w:lang w:val="fr-FR"/>
        </w:rPr>
        <w:t>a triangulation Delaunay</w:t>
      </w:r>
      <w:r>
        <w:rPr>
          <w:rFonts w:ascii="3DS V2" w:eastAsia="宋体" w:hAnsi="3DS V2" w:cstheme="minorBidi"/>
          <w:lang w:val="fr-FR"/>
        </w:rPr>
        <w:t xml:space="preserve">, est </w:t>
      </w:r>
      <w:r w:rsidR="00253807">
        <w:rPr>
          <w:rFonts w:ascii="3DS V2" w:eastAsia="宋体" w:hAnsi="3DS V2" w:cstheme="minorBidi"/>
          <w:lang w:val="fr-FR"/>
        </w:rPr>
        <w:t>choisi</w:t>
      </w:r>
      <w:r w:rsidR="006B4576">
        <w:rPr>
          <w:rFonts w:ascii="3DS V2" w:eastAsia="宋体" w:hAnsi="3DS V2" w:cstheme="minorBidi"/>
          <w:lang w:val="fr-FR"/>
        </w:rPr>
        <w:t>e</w:t>
      </w:r>
      <w:r w:rsidR="00253807">
        <w:rPr>
          <w:rFonts w:ascii="3DS V2" w:eastAsia="宋体" w:hAnsi="3DS V2" w:cstheme="minorBidi"/>
          <w:lang w:val="fr-FR"/>
        </w:rPr>
        <w:t xml:space="preserve"> pour répondre </w:t>
      </w:r>
      <w:r w:rsidR="0059282B">
        <w:rPr>
          <w:rFonts w:ascii="3DS V2" w:eastAsia="宋体" w:hAnsi="3DS V2" w:cstheme="minorBidi"/>
          <w:lang w:val="fr-FR"/>
        </w:rPr>
        <w:t>à</w:t>
      </w:r>
      <w:r w:rsidR="00253807">
        <w:rPr>
          <w:rFonts w:ascii="3DS V2" w:eastAsia="宋体" w:hAnsi="3DS V2" w:cstheme="minorBidi"/>
          <w:lang w:val="fr-FR"/>
        </w:rPr>
        <w:t xml:space="preserve"> no</w:t>
      </w:r>
      <w:r w:rsidR="001A6C82">
        <w:rPr>
          <w:rFonts w:ascii="3DS V2" w:eastAsia="宋体" w:hAnsi="3DS V2" w:cstheme="minorBidi"/>
          <w:lang w:val="fr-FR"/>
        </w:rPr>
        <w:t>tre</w:t>
      </w:r>
      <w:r w:rsidR="00253807">
        <w:rPr>
          <w:rFonts w:ascii="3DS V2" w:eastAsia="宋体" w:hAnsi="3DS V2" w:cstheme="minorBidi"/>
          <w:lang w:val="fr-FR"/>
        </w:rPr>
        <w:t xml:space="preserve"> besoin.</w:t>
      </w:r>
    </w:p>
    <w:p w14:paraId="2DCFB16F" w14:textId="1BD174A7" w:rsidR="009C02F2" w:rsidRPr="00997505" w:rsidRDefault="00D353B6" w:rsidP="00DE127E">
      <w:pPr>
        <w:pStyle w:val="NormalWeb"/>
        <w:spacing w:line="276" w:lineRule="auto"/>
        <w:jc w:val="both"/>
        <w:rPr>
          <w:rFonts w:ascii="3DS V2" w:hAnsi="3DS V2"/>
          <w:lang w:val="fr-FR"/>
        </w:rPr>
      </w:pPr>
      <w:r>
        <w:rPr>
          <w:rFonts w:ascii="3DS V2" w:eastAsia="宋体" w:hAnsi="3DS V2" w:cstheme="minorBidi"/>
          <w:lang w:val="fr-FR"/>
        </w:rPr>
        <w:t>L</w:t>
      </w:r>
      <w:r w:rsidRPr="0041418D">
        <w:rPr>
          <w:rFonts w:ascii="3DS V2" w:eastAsia="宋体" w:hAnsi="3DS V2" w:cstheme="minorBidi"/>
          <w:lang w:val="fr-FR"/>
        </w:rPr>
        <w:t>a triangulation Delaunay</w:t>
      </w:r>
      <w:r>
        <w:rPr>
          <w:rFonts w:ascii="3DS V2" w:eastAsia="宋体" w:hAnsi="3DS V2" w:cstheme="minorBidi"/>
          <w:lang w:val="fr-FR"/>
        </w:rPr>
        <w:t xml:space="preserve"> </w:t>
      </w:r>
      <w:r w:rsidR="009C02F2" w:rsidRPr="0041418D">
        <w:rPr>
          <w:rFonts w:ascii="3DS V2" w:eastAsia="宋体" w:hAnsi="3DS V2" w:cstheme="minorBidi"/>
          <w:lang w:val="fr-FR"/>
        </w:rPr>
        <w:t xml:space="preserve">est une structure géométrique construite à partir d’un ensemble discret de points dans le plan </w:t>
      </w:r>
      <w:r w:rsidR="009C02F2" w:rsidRPr="0041418D">
        <w:rPr>
          <w:rFonts w:eastAsia="宋体"/>
          <w:lang w:val="fr-FR"/>
        </w:rPr>
        <w:t>ℝ</w:t>
      </w:r>
      <w:r w:rsidR="009C02F2" w:rsidRPr="0041418D">
        <w:rPr>
          <w:rFonts w:ascii="3DS V2" w:eastAsia="宋体" w:hAnsi="3DS V2" w:cs="Arial"/>
          <w:lang w:val="fr-FR"/>
        </w:rPr>
        <w:t>²</w:t>
      </w:r>
      <w:r w:rsidR="009C02F2" w:rsidRPr="0041418D">
        <w:rPr>
          <w:rFonts w:ascii="3DS V2" w:eastAsia="宋体" w:hAnsi="3DS V2" w:cstheme="minorBidi"/>
          <w:lang w:val="fr-FR"/>
        </w:rPr>
        <w:t>. Il s</w:t>
      </w:r>
      <w:r w:rsidR="009C02F2" w:rsidRPr="0041418D">
        <w:rPr>
          <w:rFonts w:ascii="3DS V2" w:eastAsia="宋体" w:hAnsi="3DS V2" w:cs="Arial"/>
          <w:lang w:val="fr-FR"/>
        </w:rPr>
        <w:t>’</w:t>
      </w:r>
      <w:r w:rsidR="009C02F2" w:rsidRPr="0041418D">
        <w:rPr>
          <w:rFonts w:ascii="3DS V2" w:eastAsia="宋体" w:hAnsi="3DS V2" w:cstheme="minorBidi"/>
          <w:lang w:val="fr-FR"/>
        </w:rPr>
        <w:t>agit d</w:t>
      </w:r>
      <w:r w:rsidR="009C02F2" w:rsidRPr="0041418D">
        <w:rPr>
          <w:rFonts w:ascii="3DS V2" w:eastAsia="宋体" w:hAnsi="3DS V2" w:cs="Arial"/>
          <w:lang w:val="fr-FR"/>
        </w:rPr>
        <w:t>’</w:t>
      </w:r>
      <w:r w:rsidR="009C02F2" w:rsidRPr="0041418D">
        <w:rPr>
          <w:rFonts w:ascii="3DS V2" w:eastAsia="宋体" w:hAnsi="3DS V2" w:cstheme="minorBidi"/>
          <w:lang w:val="fr-FR"/>
        </w:rPr>
        <w:t>une triangulation poss</w:t>
      </w:r>
      <w:r w:rsidR="009C02F2" w:rsidRPr="0041418D">
        <w:rPr>
          <w:rFonts w:ascii="3DS V2" w:eastAsia="宋体" w:hAnsi="3DS V2" w:cs="Arial"/>
          <w:lang w:val="fr-FR"/>
        </w:rPr>
        <w:t>é</w:t>
      </w:r>
      <w:r w:rsidR="009C02F2" w:rsidRPr="0041418D">
        <w:rPr>
          <w:rFonts w:ascii="3DS V2" w:eastAsia="宋体" w:hAnsi="3DS V2" w:cstheme="minorBidi"/>
          <w:lang w:val="fr-FR"/>
        </w:rPr>
        <w:t>dant la propri</w:t>
      </w:r>
      <w:r w:rsidR="009C02F2" w:rsidRPr="0041418D">
        <w:rPr>
          <w:rFonts w:ascii="3DS V2" w:eastAsia="宋体" w:hAnsi="3DS V2" w:cs="Arial"/>
          <w:lang w:val="fr-FR"/>
        </w:rPr>
        <w:t>é</w:t>
      </w:r>
      <w:r w:rsidR="009C02F2" w:rsidRPr="0041418D">
        <w:rPr>
          <w:rFonts w:ascii="3DS V2" w:eastAsia="宋体" w:hAnsi="3DS V2" w:cstheme="minorBidi"/>
          <w:lang w:val="fr-FR"/>
        </w:rPr>
        <w:t>t</w:t>
      </w:r>
      <w:r w:rsidR="009C02F2" w:rsidRPr="0041418D">
        <w:rPr>
          <w:rFonts w:ascii="3DS V2" w:eastAsia="宋体" w:hAnsi="3DS V2" w:cs="Arial"/>
          <w:lang w:val="fr-FR"/>
        </w:rPr>
        <w:t>é</w:t>
      </w:r>
      <w:r w:rsidR="009C02F2" w:rsidRPr="0041418D">
        <w:rPr>
          <w:rFonts w:ascii="3DS V2" w:eastAsia="宋体" w:hAnsi="3DS V2" w:cstheme="minorBidi"/>
          <w:lang w:val="fr-FR"/>
        </w:rPr>
        <w:t xml:space="preserve"> suivante :</w:t>
      </w:r>
    </w:p>
    <w:p w14:paraId="13D6C6FE" w14:textId="77777777" w:rsidR="009C02F2" w:rsidRPr="008D2579" w:rsidRDefault="009C02F2" w:rsidP="00DE127E">
      <w:pPr>
        <w:pStyle w:val="NormalWeb"/>
        <w:spacing w:line="276" w:lineRule="auto"/>
        <w:jc w:val="center"/>
        <w:rPr>
          <w:rFonts w:ascii="3DS V2" w:eastAsia="宋体" w:hAnsi="3DS V2" w:cs="Arial"/>
          <w:lang w:val="fr-FR" w:eastAsia="en-US"/>
        </w:rPr>
      </w:pPr>
      <w:r w:rsidRPr="008D2579">
        <w:rPr>
          <w:rFonts w:ascii="3DS V2" w:eastAsia="宋体" w:hAnsi="3DS V2" w:cs="Arial"/>
          <w:lang w:val="fr-FR" w:eastAsia="en-US"/>
        </w:rPr>
        <w:t>Pour tout triangle de la triangulation, le cercle circonscrit à ce triangle ne contient aucun autre point de l'ensemble initial.</w:t>
      </w:r>
    </w:p>
    <w:p w14:paraId="7326525D" w14:textId="765DE1F6" w:rsidR="0025743B" w:rsidRDefault="009C02F2" w:rsidP="00DE127E">
      <w:pPr>
        <w:pStyle w:val="NormalWeb"/>
        <w:spacing w:line="276" w:lineRule="auto"/>
        <w:jc w:val="both"/>
        <w:rPr>
          <w:rFonts w:ascii="3DS V2" w:eastAsia="宋体" w:hAnsi="3DS V2" w:cstheme="minorBidi"/>
          <w:lang w:val="fr-FR"/>
        </w:rPr>
      </w:pPr>
      <w:r w:rsidRPr="0041418D">
        <w:rPr>
          <w:rFonts w:ascii="3DS V2" w:eastAsia="宋体" w:hAnsi="3DS V2" w:cstheme="minorBidi"/>
          <w:lang w:val="fr-FR"/>
        </w:rPr>
        <w:t xml:space="preserve">Cette propriété est appelée </w:t>
      </w:r>
      <w:r w:rsidR="00C15FBA" w:rsidRPr="0041418D">
        <w:rPr>
          <w:rFonts w:ascii="3DS V2" w:eastAsia="宋体" w:hAnsi="3DS V2" w:cstheme="minorBidi"/>
          <w:lang w:val="fr-FR"/>
        </w:rPr>
        <w:t>« </w:t>
      </w:r>
      <w:r w:rsidRPr="0041418D">
        <w:rPr>
          <w:rFonts w:ascii="3DS V2" w:eastAsia="宋体" w:hAnsi="3DS V2" w:cstheme="minorBidi"/>
          <w:lang w:val="fr-FR"/>
        </w:rPr>
        <w:t>propriété du cercle vide</w:t>
      </w:r>
      <w:r w:rsidR="00C15FBA" w:rsidRPr="0041418D">
        <w:rPr>
          <w:rFonts w:ascii="3DS V2" w:eastAsia="宋体" w:hAnsi="3DS V2" w:cstheme="minorBidi"/>
          <w:lang w:val="fr-FR"/>
        </w:rPr>
        <w:t xml:space="preserve"> », </w:t>
      </w:r>
      <w:r w:rsidRPr="0041418D">
        <w:rPr>
          <w:rFonts w:ascii="3DS V2" w:eastAsia="宋体" w:hAnsi="3DS V2" w:cstheme="minorBidi"/>
          <w:lang w:val="fr-FR"/>
        </w:rPr>
        <w:t xml:space="preserve">et elle garantit que la triangulation </w:t>
      </w:r>
      <w:r w:rsidR="00991051">
        <w:rPr>
          <w:rFonts w:ascii="3DS V2" w:eastAsia="宋体" w:hAnsi="3DS V2" w:cstheme="minorBidi"/>
          <w:lang w:val="fr-FR"/>
        </w:rPr>
        <w:t>soit</w:t>
      </w:r>
      <w:r w:rsidR="009E40A9">
        <w:rPr>
          <w:rFonts w:ascii="3DS V2" w:eastAsia="宋体" w:hAnsi="3DS V2" w:cstheme="minorBidi"/>
          <w:lang w:val="fr-FR"/>
        </w:rPr>
        <w:t xml:space="preserve"> </w:t>
      </w:r>
      <w:r w:rsidR="004B2DAC">
        <w:rPr>
          <w:rFonts w:ascii="3DS V2" w:eastAsia="宋体" w:hAnsi="3DS V2" w:cstheme="minorBidi"/>
          <w:lang w:val="fr-FR"/>
        </w:rPr>
        <w:t xml:space="preserve">aussi </w:t>
      </w:r>
      <w:r w:rsidR="009E40A9">
        <w:rPr>
          <w:rFonts w:ascii="3DS V2" w:eastAsia="宋体" w:hAnsi="3DS V2" w:cstheme="minorBidi"/>
          <w:lang w:val="fr-FR"/>
        </w:rPr>
        <w:t>é</w:t>
      </w:r>
      <w:r w:rsidRPr="0041418D">
        <w:rPr>
          <w:rFonts w:ascii="3DS V2" w:eastAsia="宋体" w:hAnsi="3DS V2" w:cstheme="minorBidi"/>
          <w:lang w:val="fr-FR"/>
        </w:rPr>
        <w:t>quilibrée que possible.</w:t>
      </w:r>
      <w:r w:rsidR="00290DBB">
        <w:rPr>
          <w:rFonts w:ascii="3DS V2" w:eastAsia="宋体" w:hAnsi="3DS V2" w:cstheme="minorBidi"/>
          <w:lang w:val="fr-FR"/>
        </w:rPr>
        <w:t xml:space="preserve"> </w:t>
      </w:r>
      <w:r w:rsidR="00D45854">
        <w:rPr>
          <w:rFonts w:ascii="3DS V2" w:eastAsia="宋体" w:hAnsi="3DS V2" w:cstheme="minorBidi"/>
          <w:lang w:val="fr-FR"/>
        </w:rPr>
        <w:t>Elle</w:t>
      </w:r>
      <w:r w:rsidR="00545104" w:rsidRPr="0041418D">
        <w:rPr>
          <w:rFonts w:ascii="3DS V2" w:eastAsia="宋体" w:hAnsi="3DS V2" w:cstheme="minorBidi"/>
          <w:lang w:val="fr-FR"/>
        </w:rPr>
        <w:t xml:space="preserve"> </w:t>
      </w:r>
      <w:r w:rsidR="00616D6F">
        <w:rPr>
          <w:rFonts w:ascii="3DS V2" w:eastAsia="宋体" w:hAnsi="3DS V2" w:cstheme="minorBidi"/>
          <w:lang w:val="fr-FR"/>
        </w:rPr>
        <w:t xml:space="preserve">est très utile pour la définition d’une notion de proximité. </w:t>
      </w:r>
      <w:r w:rsidR="00400CDD">
        <w:rPr>
          <w:rFonts w:ascii="3DS V2" w:eastAsia="宋体" w:hAnsi="3DS V2" w:cstheme="minorBidi"/>
          <w:lang w:val="fr-FR"/>
        </w:rPr>
        <w:t xml:space="preserve">Par observation, il est facile de </w:t>
      </w:r>
      <w:r w:rsidR="00DC5F73">
        <w:rPr>
          <w:rFonts w:ascii="3DS V2" w:eastAsia="宋体" w:hAnsi="3DS V2" w:cstheme="minorBidi"/>
          <w:lang w:val="fr-FR"/>
        </w:rPr>
        <w:t>constater</w:t>
      </w:r>
      <w:r w:rsidR="00400CDD">
        <w:rPr>
          <w:rFonts w:ascii="3DS V2" w:eastAsia="宋体" w:hAnsi="3DS V2" w:cstheme="minorBidi"/>
          <w:lang w:val="fr-FR"/>
        </w:rPr>
        <w:t xml:space="preserve"> que d</w:t>
      </w:r>
      <w:r w:rsidR="00616D6F">
        <w:rPr>
          <w:rFonts w:ascii="3DS V2" w:eastAsia="宋体" w:hAnsi="3DS V2" w:cstheme="minorBidi"/>
          <w:lang w:val="fr-FR"/>
        </w:rPr>
        <w:t xml:space="preserve">ans le résultat de la </w:t>
      </w:r>
      <w:r w:rsidR="00CB3E49">
        <w:rPr>
          <w:rFonts w:ascii="3DS V2" w:eastAsia="宋体" w:hAnsi="3DS V2" w:cstheme="minorBidi"/>
          <w:lang w:val="fr-FR"/>
        </w:rPr>
        <w:t>t</w:t>
      </w:r>
      <w:r w:rsidR="00616D6F">
        <w:rPr>
          <w:rFonts w:ascii="3DS V2" w:eastAsia="宋体" w:hAnsi="3DS V2" w:cstheme="minorBidi"/>
          <w:lang w:val="fr-FR"/>
        </w:rPr>
        <w:t>riangulation</w:t>
      </w:r>
      <w:r w:rsidR="0025743B">
        <w:rPr>
          <w:rFonts w:ascii="3DS V2" w:eastAsia="宋体" w:hAnsi="3DS V2" w:cstheme="minorBidi"/>
          <w:lang w:val="fr-FR"/>
        </w:rPr>
        <w:t xml:space="preserve"> Delaunay</w:t>
      </w:r>
      <w:r w:rsidR="00616D6F">
        <w:rPr>
          <w:rFonts w:ascii="3DS V2" w:eastAsia="宋体" w:hAnsi="3DS V2" w:cstheme="minorBidi"/>
          <w:lang w:val="fr-FR"/>
        </w:rPr>
        <w:t>, d</w:t>
      </w:r>
      <w:r w:rsidR="00F52FA1" w:rsidRPr="0041418D">
        <w:rPr>
          <w:rFonts w:ascii="3DS V2" w:eastAsia="宋体" w:hAnsi="3DS V2" w:cstheme="minorBidi"/>
          <w:lang w:val="fr-FR"/>
        </w:rPr>
        <w:t xml:space="preserve">eux points connectés par une arête </w:t>
      </w:r>
      <w:r w:rsidR="00301916">
        <w:rPr>
          <w:rFonts w:ascii="3DS V2" w:eastAsia="宋体" w:hAnsi="3DS V2" w:cstheme="minorBidi"/>
          <w:lang w:val="fr-FR"/>
        </w:rPr>
        <w:t>de triangle</w:t>
      </w:r>
      <w:r w:rsidR="00F52FA1" w:rsidRPr="0041418D">
        <w:rPr>
          <w:rFonts w:ascii="3DS V2" w:eastAsia="宋体" w:hAnsi="3DS V2" w:cstheme="minorBidi"/>
          <w:lang w:val="fr-FR"/>
        </w:rPr>
        <w:t xml:space="preserve"> partagent </w:t>
      </w:r>
      <w:r w:rsidR="007D146F">
        <w:rPr>
          <w:rFonts w:ascii="3DS V2" w:eastAsia="宋体" w:hAnsi="3DS V2" w:cstheme="minorBidi"/>
          <w:lang w:val="fr-FR"/>
        </w:rPr>
        <w:t xml:space="preserve">nécessairement </w:t>
      </w:r>
      <w:r w:rsidR="00F52FA1" w:rsidRPr="0041418D">
        <w:rPr>
          <w:rFonts w:ascii="3DS V2" w:eastAsia="宋体" w:hAnsi="3DS V2" w:cstheme="minorBidi"/>
          <w:lang w:val="fr-FR"/>
        </w:rPr>
        <w:t>une relation de proximité géométrique.</w:t>
      </w:r>
      <w:r w:rsidR="000C31E6">
        <w:rPr>
          <w:rFonts w:ascii="3DS V2" w:eastAsia="宋体" w:hAnsi="3DS V2" w:cstheme="minorBidi"/>
          <w:lang w:val="fr-FR"/>
        </w:rPr>
        <w:t xml:space="preserve"> </w:t>
      </w:r>
    </w:p>
    <w:p w14:paraId="28C5E058" w14:textId="71745544" w:rsidR="00E16EFC" w:rsidRDefault="00F52FA1" w:rsidP="00DE127E">
      <w:pPr>
        <w:pStyle w:val="NormalWeb"/>
        <w:spacing w:line="276" w:lineRule="auto"/>
        <w:jc w:val="both"/>
        <w:rPr>
          <w:rFonts w:ascii="3DS V2" w:eastAsia="宋体" w:hAnsi="3DS V2" w:cstheme="minorBidi"/>
          <w:lang w:val="fr-FR"/>
        </w:rPr>
      </w:pPr>
      <w:r w:rsidRPr="0041418D">
        <w:rPr>
          <w:rFonts w:ascii="3DS V2" w:eastAsia="宋体" w:hAnsi="3DS V2" w:cstheme="minorBidi"/>
          <w:lang w:val="fr-FR"/>
        </w:rPr>
        <w:t xml:space="preserve">Cette </w:t>
      </w:r>
      <w:r w:rsidR="002A3999">
        <w:rPr>
          <w:rFonts w:ascii="3DS V2" w:eastAsia="宋体" w:hAnsi="3DS V2" w:cstheme="minorBidi"/>
          <w:lang w:val="fr-FR"/>
        </w:rPr>
        <w:t>propriété</w:t>
      </w:r>
      <w:r w:rsidRPr="0041418D">
        <w:rPr>
          <w:rFonts w:ascii="3DS V2" w:eastAsia="宋体" w:hAnsi="3DS V2" w:cstheme="minorBidi"/>
          <w:lang w:val="fr-FR"/>
        </w:rPr>
        <w:t xml:space="preserve"> </w:t>
      </w:r>
      <w:r w:rsidR="00890312" w:rsidRPr="0041418D">
        <w:rPr>
          <w:rFonts w:ascii="3DS V2" w:eastAsia="宋体" w:hAnsi="3DS V2" w:cstheme="minorBidi"/>
          <w:lang w:val="fr-FR"/>
        </w:rPr>
        <w:t xml:space="preserve">donne un résultat </w:t>
      </w:r>
      <w:r w:rsidR="000F4A49">
        <w:rPr>
          <w:rFonts w:ascii="3DS V2" w:eastAsia="宋体" w:hAnsi="3DS V2" w:cstheme="minorBidi"/>
          <w:lang w:val="fr-FR"/>
        </w:rPr>
        <w:t xml:space="preserve">beaucoup </w:t>
      </w:r>
      <w:r w:rsidR="00890312" w:rsidRPr="0041418D">
        <w:rPr>
          <w:rFonts w:ascii="3DS V2" w:eastAsia="宋体" w:hAnsi="3DS V2" w:cstheme="minorBidi"/>
          <w:lang w:val="fr-FR"/>
        </w:rPr>
        <w:t xml:space="preserve">plus satisfaisant </w:t>
      </w:r>
      <w:r w:rsidR="00F72B7D" w:rsidRPr="0041418D">
        <w:rPr>
          <w:rFonts w:ascii="3DS V2" w:eastAsia="宋体" w:hAnsi="3DS V2" w:cstheme="minorBidi"/>
          <w:lang w:val="fr-FR"/>
        </w:rPr>
        <w:t xml:space="preserve">que la </w:t>
      </w:r>
      <w:r w:rsidR="006A5120">
        <w:rPr>
          <w:rFonts w:ascii="3DS V2" w:eastAsia="宋体" w:hAnsi="3DS V2" w:cstheme="minorBidi"/>
          <w:lang w:val="fr-FR"/>
        </w:rPr>
        <w:t xml:space="preserve">première </w:t>
      </w:r>
      <w:r w:rsidR="00140035" w:rsidRPr="0041418D">
        <w:rPr>
          <w:rFonts w:ascii="3DS V2" w:eastAsia="宋体" w:hAnsi="3DS V2" w:cstheme="minorBidi"/>
          <w:lang w:val="fr-FR"/>
        </w:rPr>
        <w:t>méthode</w:t>
      </w:r>
      <w:r w:rsidR="002D4846">
        <w:rPr>
          <w:rFonts w:ascii="3DS V2" w:eastAsia="宋体" w:hAnsi="3DS V2" w:cstheme="minorBidi"/>
          <w:lang w:val="fr-FR"/>
        </w:rPr>
        <w:t>. Non seulement parce qu’elle n’</w:t>
      </w:r>
      <w:r w:rsidR="00890312" w:rsidRPr="0041418D">
        <w:rPr>
          <w:rFonts w:ascii="3DS V2" w:eastAsia="宋体" w:hAnsi="3DS V2" w:cstheme="minorBidi"/>
          <w:lang w:val="fr-FR"/>
        </w:rPr>
        <w:t xml:space="preserve">ignore </w:t>
      </w:r>
      <w:r w:rsidR="002D4846">
        <w:rPr>
          <w:rFonts w:ascii="3DS V2" w:eastAsia="宋体" w:hAnsi="3DS V2" w:cstheme="minorBidi"/>
          <w:lang w:val="fr-FR"/>
        </w:rPr>
        <w:t>jamais des cavités voisine</w:t>
      </w:r>
      <w:r w:rsidR="000B426C">
        <w:rPr>
          <w:rFonts w:ascii="3DS V2" w:eastAsia="宋体" w:hAnsi="3DS V2" w:cstheme="minorBidi"/>
          <w:lang w:val="fr-FR"/>
        </w:rPr>
        <w:t>s</w:t>
      </w:r>
      <w:r w:rsidR="002D4846">
        <w:rPr>
          <w:rFonts w:ascii="3DS V2" w:eastAsia="宋体" w:hAnsi="3DS V2" w:cstheme="minorBidi"/>
          <w:lang w:val="fr-FR"/>
        </w:rPr>
        <w:t xml:space="preserve"> </w:t>
      </w:r>
      <w:r w:rsidR="00890312" w:rsidRPr="0041418D">
        <w:rPr>
          <w:rFonts w:ascii="3DS V2" w:eastAsia="宋体" w:hAnsi="3DS V2" w:cstheme="minorBidi"/>
          <w:lang w:val="fr-FR"/>
        </w:rPr>
        <w:t>qui ne sont pas les plus proches</w:t>
      </w:r>
      <w:r w:rsidR="002D4846">
        <w:rPr>
          <w:rFonts w:ascii="3DS V2" w:eastAsia="宋体" w:hAnsi="3DS V2" w:cstheme="minorBidi"/>
          <w:lang w:val="fr-FR"/>
        </w:rPr>
        <w:t>, mais ell</w:t>
      </w:r>
      <w:r w:rsidR="000C31E6">
        <w:rPr>
          <w:rFonts w:ascii="3DS V2" w:eastAsia="宋体" w:hAnsi="3DS V2" w:cstheme="minorBidi"/>
          <w:lang w:val="fr-FR"/>
        </w:rPr>
        <w:t xml:space="preserve">e </w:t>
      </w:r>
      <w:r w:rsidR="002D4846">
        <w:rPr>
          <w:rFonts w:ascii="3DS V2" w:eastAsia="宋体" w:hAnsi="3DS V2" w:cstheme="minorBidi"/>
          <w:lang w:val="fr-FR"/>
        </w:rPr>
        <w:t xml:space="preserve">donne aussi </w:t>
      </w:r>
      <w:r w:rsidR="00626DBD">
        <w:rPr>
          <w:rFonts w:ascii="3DS V2" w:eastAsia="宋体" w:hAnsi="3DS V2" w:cstheme="minorBidi"/>
          <w:lang w:val="fr-FR"/>
        </w:rPr>
        <w:t xml:space="preserve">un résultat </w:t>
      </w:r>
      <w:r w:rsidR="00626DBD" w:rsidRPr="0041418D">
        <w:rPr>
          <w:rFonts w:ascii="3DS V2" w:eastAsia="宋体" w:hAnsi="3DS V2" w:cstheme="minorBidi"/>
          <w:lang w:val="fr-FR"/>
        </w:rPr>
        <w:t>plus intuitif</w:t>
      </w:r>
      <w:r w:rsidR="006A44AF" w:rsidRPr="0041418D">
        <w:rPr>
          <w:rFonts w:ascii="3DS V2" w:eastAsia="宋体" w:hAnsi="3DS V2" w:cstheme="minorBidi"/>
          <w:lang w:val="fr-FR"/>
        </w:rPr>
        <w:t xml:space="preserve"> car la notion de proximité construite par la triangulation Delaunay n’est p</w:t>
      </w:r>
      <w:r w:rsidR="001314A5">
        <w:rPr>
          <w:rFonts w:ascii="3DS V2" w:eastAsia="宋体" w:hAnsi="3DS V2" w:cstheme="minorBidi"/>
          <w:lang w:val="fr-FR"/>
        </w:rPr>
        <w:t>lus</w:t>
      </w:r>
      <w:r w:rsidR="006A44AF" w:rsidRPr="0041418D">
        <w:rPr>
          <w:rFonts w:ascii="3DS V2" w:eastAsia="宋体" w:hAnsi="3DS V2" w:cstheme="minorBidi"/>
          <w:lang w:val="fr-FR"/>
        </w:rPr>
        <w:t xml:space="preserve"> basée uniquement sur la distance euclidienne, mais sur la relation spatiale des </w:t>
      </w:r>
      <w:r w:rsidR="00B42B1A">
        <w:rPr>
          <w:rFonts w:ascii="3DS V2" w:eastAsia="宋体" w:hAnsi="3DS V2" w:cstheme="minorBidi"/>
          <w:lang w:val="fr-FR"/>
        </w:rPr>
        <w:t>cavités</w:t>
      </w:r>
      <w:r w:rsidR="006A44AF" w:rsidRPr="0041418D">
        <w:rPr>
          <w:rFonts w:ascii="3DS V2" w:eastAsia="宋体" w:hAnsi="3DS V2" w:cstheme="minorBidi"/>
          <w:lang w:val="fr-FR"/>
        </w:rPr>
        <w:t>.</w:t>
      </w:r>
      <w:r w:rsidR="00EE362E">
        <w:rPr>
          <w:rFonts w:ascii="3DS V2" w:eastAsia="宋体" w:hAnsi="3DS V2" w:cstheme="minorBidi"/>
          <w:lang w:val="fr-FR"/>
        </w:rPr>
        <w:t xml:space="preserve"> </w:t>
      </w:r>
    </w:p>
    <w:p w14:paraId="57BE51C3" w14:textId="45723A61" w:rsidR="00B30706" w:rsidRPr="00E16EFC" w:rsidRDefault="009A45F0" w:rsidP="00DE127E">
      <w:pPr>
        <w:pStyle w:val="NormalWeb"/>
        <w:spacing w:line="276" w:lineRule="auto"/>
        <w:jc w:val="both"/>
        <w:rPr>
          <w:rFonts w:ascii="3DS V2" w:eastAsia="宋体" w:hAnsi="3DS V2" w:cstheme="minorBidi"/>
          <w:lang w:val="fr-FR"/>
        </w:rPr>
      </w:pPr>
      <w:r>
        <w:rPr>
          <w:rFonts w:ascii="3DS V2" w:eastAsia="宋体" w:hAnsi="3DS V2" w:cstheme="minorBidi"/>
          <w:noProof/>
          <w:lang w:val="fr-FR"/>
        </w:rPr>
        <mc:AlternateContent>
          <mc:Choice Requires="wps">
            <w:drawing>
              <wp:anchor distT="0" distB="0" distL="114300" distR="114300" simplePos="0" relativeHeight="251846144" behindDoc="0" locked="0" layoutInCell="1" allowOverlap="1" wp14:anchorId="37C6228A" wp14:editId="784EA270">
                <wp:simplePos x="0" y="0"/>
                <wp:positionH relativeFrom="column">
                  <wp:posOffset>1011907</wp:posOffset>
                </wp:positionH>
                <wp:positionV relativeFrom="paragraph">
                  <wp:posOffset>1357964</wp:posOffset>
                </wp:positionV>
                <wp:extent cx="225349" cy="227517"/>
                <wp:effectExtent l="0" t="0" r="3810" b="1270"/>
                <wp:wrapNone/>
                <wp:docPr id="1835339537" name="Ellipse 1835339537"/>
                <wp:cNvGraphicFramePr/>
                <a:graphic xmlns:a="http://schemas.openxmlformats.org/drawingml/2006/main">
                  <a:graphicData uri="http://schemas.microsoft.com/office/word/2010/wordprocessingShape">
                    <wps:wsp>
                      <wps:cNvSpPr/>
                      <wps:spPr>
                        <a:xfrm>
                          <a:off x="0" y="0"/>
                          <a:ext cx="225349" cy="227517"/>
                        </a:xfrm>
                        <a:prstGeom prst="ellipse">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981897" id="Ellipse 1835339537" o:spid="_x0000_s1026" style="position:absolute;margin-left:79.7pt;margin-top:106.95pt;width:17.75pt;height:17.9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" fillcolor="#ffe166 [1942]" stroked="f" strokeweight="2pt"/>
            </w:pict>
          </mc:Fallback>
        </mc:AlternateContent>
      </w:r>
      <w:r>
        <w:rPr>
          <w:rFonts w:ascii="3DS V2" w:eastAsia="宋体" w:hAnsi="3DS V2" w:cstheme="minorBidi"/>
          <w:noProof/>
          <w:lang w:val="fr-FR"/>
        </w:rPr>
        <mc:AlternateContent>
          <mc:Choice Requires="wps">
            <w:drawing>
              <wp:anchor distT="0" distB="0" distL="114300" distR="114300" simplePos="0" relativeHeight="251844096" behindDoc="0" locked="0" layoutInCell="1" allowOverlap="1" wp14:anchorId="31C106E9" wp14:editId="6E4F74A9">
                <wp:simplePos x="0" y="0"/>
                <wp:positionH relativeFrom="column">
                  <wp:posOffset>1349931</wp:posOffset>
                </wp:positionH>
                <wp:positionV relativeFrom="paragraph">
                  <wp:posOffset>1351464</wp:posOffset>
                </wp:positionV>
                <wp:extent cx="225349" cy="227517"/>
                <wp:effectExtent l="0" t="0" r="3810" b="1270"/>
                <wp:wrapNone/>
                <wp:docPr id="1835339536" name="Ellipse 1835339536"/>
                <wp:cNvGraphicFramePr/>
                <a:graphic xmlns:a="http://schemas.openxmlformats.org/drawingml/2006/main">
                  <a:graphicData uri="http://schemas.microsoft.com/office/word/2010/wordprocessingShape">
                    <wps:wsp>
                      <wps:cNvSpPr/>
                      <wps:spPr>
                        <a:xfrm>
                          <a:off x="0" y="0"/>
                          <a:ext cx="225349" cy="227517"/>
                        </a:xfrm>
                        <a:prstGeom prst="ellipse">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A1D91F" id="Ellipse 1835339536" o:spid="_x0000_s1026" style="position:absolute;margin-left:106.3pt;margin-top:106.4pt;width:17.75pt;height:17.9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" fillcolor="#ffe166 [1942]" stroked="f" strokeweight="2pt"/>
            </w:pict>
          </mc:Fallback>
        </mc:AlternateContent>
      </w:r>
      <w:r>
        <w:rPr>
          <w:rFonts w:ascii="3DS V2" w:eastAsia="宋体" w:hAnsi="3DS V2" w:cstheme="minorBidi"/>
          <w:noProof/>
          <w:lang w:val="fr-FR"/>
        </w:rPr>
        <mc:AlternateContent>
          <mc:Choice Requires="wps">
            <w:drawing>
              <wp:anchor distT="0" distB="0" distL="114300" distR="114300" simplePos="0" relativeHeight="251842048" behindDoc="0" locked="0" layoutInCell="1" allowOverlap="1" wp14:anchorId="1A9D67B7" wp14:editId="2F228A62">
                <wp:simplePos x="0" y="0"/>
                <wp:positionH relativeFrom="column">
                  <wp:posOffset>1220350</wp:posOffset>
                </wp:positionH>
                <wp:positionV relativeFrom="paragraph">
                  <wp:posOffset>1691203</wp:posOffset>
                </wp:positionV>
                <wp:extent cx="225349" cy="227517"/>
                <wp:effectExtent l="0" t="0" r="3810" b="1270"/>
                <wp:wrapNone/>
                <wp:docPr id="1835339535" name="Ellipse 1835339535"/>
                <wp:cNvGraphicFramePr/>
                <a:graphic xmlns:a="http://schemas.openxmlformats.org/drawingml/2006/main">
                  <a:graphicData uri="http://schemas.microsoft.com/office/word/2010/wordprocessingShape">
                    <wps:wsp>
                      <wps:cNvSpPr/>
                      <wps:spPr>
                        <a:xfrm>
                          <a:off x="0" y="0"/>
                          <a:ext cx="225349" cy="227517"/>
                        </a:xfrm>
                        <a:prstGeom prst="ellipse">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E25B09" id="Ellipse 1835339535" o:spid="_x0000_s1026" style="position:absolute;margin-left:96.1pt;margin-top:133.15pt;width:17.75pt;height:17.9pt;z-index:25184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" fillcolor="#ffe166 [1942]" stroked="f" strokeweight="2pt"/>
            </w:pict>
          </mc:Fallback>
        </mc:AlternateContent>
      </w:r>
      <w:r>
        <w:rPr>
          <w:rFonts w:ascii="3DS V2" w:eastAsia="宋体" w:hAnsi="3DS V2" w:cstheme="minorBidi"/>
          <w:noProof/>
          <w:lang w:val="fr-FR"/>
        </w:rPr>
        <mc:AlternateContent>
          <mc:Choice Requires="wps">
            <w:drawing>
              <wp:anchor distT="0" distB="0" distL="114300" distR="114300" simplePos="0" relativeHeight="251829760" behindDoc="0" locked="0" layoutInCell="1" allowOverlap="1" wp14:anchorId="4D47810E" wp14:editId="65716844">
                <wp:simplePos x="0" y="0"/>
                <wp:positionH relativeFrom="column">
                  <wp:posOffset>890048</wp:posOffset>
                </wp:positionH>
                <wp:positionV relativeFrom="paragraph">
                  <wp:posOffset>1694704</wp:posOffset>
                </wp:positionV>
                <wp:extent cx="225349" cy="227517"/>
                <wp:effectExtent l="0" t="0" r="3810" b="1270"/>
                <wp:wrapNone/>
                <wp:docPr id="1835339528" name="Ellipse 1835339528"/>
                <wp:cNvGraphicFramePr/>
                <a:graphic xmlns:a="http://schemas.openxmlformats.org/drawingml/2006/main">
                  <a:graphicData uri="http://schemas.microsoft.com/office/word/2010/wordprocessingShape">
                    <wps:wsp>
                      <wps:cNvSpPr/>
                      <wps:spPr>
                        <a:xfrm>
                          <a:off x="0" y="0"/>
                          <a:ext cx="225349" cy="227517"/>
                        </a:xfrm>
                        <a:prstGeom prst="ellipse">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E5FD9C" id="Ellipse 1835339528" o:spid="_x0000_s1026" style="position:absolute;margin-left:70.1pt;margin-top:133.45pt;width:17.75pt;height:17.9pt;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" fillcolor="#ffe166 [1942]" stroked="f" strokeweight="2pt"/>
            </w:pict>
          </mc:Fallback>
        </mc:AlternateContent>
      </w:r>
      <w:r w:rsidR="00C01961">
        <w:rPr>
          <w:rFonts w:ascii="3DS V2" w:eastAsia="宋体" w:hAnsi="3DS V2" w:cstheme="minorBidi"/>
          <w:noProof/>
          <w:lang w:val="fr-FR"/>
        </w:rPr>
        <mc:AlternateContent>
          <mc:Choice Requires="wps">
            <w:drawing>
              <wp:anchor distT="0" distB="0" distL="114300" distR="114300" simplePos="0" relativeHeight="251840000" behindDoc="0" locked="0" layoutInCell="1" allowOverlap="1" wp14:anchorId="476BDF5F" wp14:editId="75D023B6">
                <wp:simplePos x="0" y="0"/>
                <wp:positionH relativeFrom="column">
                  <wp:posOffset>1149531</wp:posOffset>
                </wp:positionH>
                <wp:positionV relativeFrom="paragraph">
                  <wp:posOffset>889784</wp:posOffset>
                </wp:positionV>
                <wp:extent cx="350322" cy="350322"/>
                <wp:effectExtent l="0" t="0" r="0" b="0"/>
                <wp:wrapNone/>
                <wp:docPr id="1835339534" name="Ellipse 1835339534"/>
                <wp:cNvGraphicFramePr/>
                <a:graphic xmlns:a="http://schemas.openxmlformats.org/drawingml/2006/main">
                  <a:graphicData uri="http://schemas.microsoft.com/office/word/2010/wordprocessingShape">
                    <wps:wsp>
                      <wps:cNvSpPr/>
                      <wps:spPr>
                        <a:xfrm>
                          <a:off x="0" y="0"/>
                          <a:ext cx="350322" cy="350322"/>
                        </a:xfrm>
                        <a:prstGeom prst="ellipse">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152F2B" id="Ellipse 1835339534" o:spid="_x0000_s1026" style="position:absolute;margin-left:90.5pt;margin-top:70.05pt;width:27.6pt;height:27.6pt;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" fillcolor="#ffe166 [1942]" stroked="f" strokeweight="2pt"/>
            </w:pict>
          </mc:Fallback>
        </mc:AlternateContent>
      </w:r>
      <w:r w:rsidR="00C01961">
        <w:rPr>
          <w:rFonts w:ascii="3DS V2" w:eastAsia="宋体" w:hAnsi="3DS V2" w:cstheme="minorBidi"/>
          <w:noProof/>
          <w:lang w:val="fr-FR"/>
        </w:rPr>
        <mc:AlternateContent>
          <mc:Choice Requires="wps">
            <w:drawing>
              <wp:anchor distT="0" distB="0" distL="114300" distR="114300" simplePos="0" relativeHeight="251837952" behindDoc="0" locked="0" layoutInCell="1" allowOverlap="1" wp14:anchorId="334534E3" wp14:editId="7507558F">
                <wp:simplePos x="0" y="0"/>
                <wp:positionH relativeFrom="column">
                  <wp:posOffset>669224</wp:posOffset>
                </wp:positionH>
                <wp:positionV relativeFrom="paragraph">
                  <wp:posOffset>884068</wp:posOffset>
                </wp:positionV>
                <wp:extent cx="350322" cy="350322"/>
                <wp:effectExtent l="0" t="0" r="0" b="0"/>
                <wp:wrapNone/>
                <wp:docPr id="1835339533" name="Ellipse 1835339533"/>
                <wp:cNvGraphicFramePr/>
                <a:graphic xmlns:a="http://schemas.openxmlformats.org/drawingml/2006/main">
                  <a:graphicData uri="http://schemas.microsoft.com/office/word/2010/wordprocessingShape">
                    <wps:wsp>
                      <wps:cNvSpPr/>
                      <wps:spPr>
                        <a:xfrm>
                          <a:off x="0" y="0"/>
                          <a:ext cx="350322" cy="350322"/>
                        </a:xfrm>
                        <a:prstGeom prst="ellipse">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0A1737" id="Ellipse 1835339533" o:spid="_x0000_s1026" style="position:absolute;margin-left:52.7pt;margin-top:69.6pt;width:27.6pt;height:27.6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" fillcolor="#ffe166 [1942]" stroked="f" strokeweight="2pt"/>
            </w:pict>
          </mc:Fallback>
        </mc:AlternateContent>
      </w:r>
      <w:r w:rsidR="00C01961">
        <w:rPr>
          <w:rFonts w:ascii="3DS V2" w:eastAsia="宋体" w:hAnsi="3DS V2" w:cstheme="minorBidi"/>
          <w:noProof/>
          <w:lang w:val="fr-FR"/>
        </w:rPr>
        <mc:AlternateContent>
          <mc:Choice Requires="wps">
            <w:drawing>
              <wp:anchor distT="0" distB="0" distL="114300" distR="114300" simplePos="0" relativeHeight="251835904" behindDoc="0" locked="0" layoutInCell="1" allowOverlap="1" wp14:anchorId="73D8A419" wp14:editId="1B23E4E2">
                <wp:simplePos x="0" y="0"/>
                <wp:positionH relativeFrom="column">
                  <wp:posOffset>445325</wp:posOffset>
                </wp:positionH>
                <wp:positionV relativeFrom="paragraph">
                  <wp:posOffset>1337351</wp:posOffset>
                </wp:positionV>
                <wp:extent cx="350322" cy="350322"/>
                <wp:effectExtent l="0" t="0" r="0" b="0"/>
                <wp:wrapNone/>
                <wp:docPr id="1835339531" name="Ellipse 1835339531"/>
                <wp:cNvGraphicFramePr/>
                <a:graphic xmlns:a="http://schemas.openxmlformats.org/drawingml/2006/main">
                  <a:graphicData uri="http://schemas.microsoft.com/office/word/2010/wordprocessingShape">
                    <wps:wsp>
                      <wps:cNvSpPr/>
                      <wps:spPr>
                        <a:xfrm>
                          <a:off x="0" y="0"/>
                          <a:ext cx="350322" cy="350322"/>
                        </a:xfrm>
                        <a:prstGeom prst="ellipse">
                          <a:avLst/>
                        </a:prstGeom>
                        <a:solidFill>
                          <a:schemeClr val="accent3">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061EB6" id="Ellipse 1835339531" o:spid="_x0000_s1026" style="position:absolute;margin-left:35.05pt;margin-top:105.3pt;width:27.6pt;height:27.6pt;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" fillcolor="#ffe166 [1942]" stroked="f" strokeweight="2pt"/>
            </w:pict>
          </mc:Fallback>
        </mc:AlternateContent>
      </w:r>
      <w:r w:rsidR="00E16EFC" w:rsidRPr="0041418D">
        <w:rPr>
          <w:rFonts w:ascii="3DS V2" w:eastAsia="宋体" w:hAnsi="3DS V2" w:cstheme="minorBidi"/>
          <w:noProof/>
          <w:lang w:val="fr-FR"/>
        </w:rPr>
        <w:drawing>
          <wp:anchor distT="0" distB="0" distL="114300" distR="114300" simplePos="0" relativeHeight="251658236" behindDoc="0" locked="0" layoutInCell="1" allowOverlap="1" wp14:anchorId="4C3DE6AB" wp14:editId="013E6DB2">
            <wp:simplePos x="0" y="0"/>
            <wp:positionH relativeFrom="margin">
              <wp:posOffset>33484</wp:posOffset>
            </wp:positionH>
            <wp:positionV relativeFrom="paragraph">
              <wp:posOffset>627550</wp:posOffset>
            </wp:positionV>
            <wp:extent cx="6094730" cy="1542415"/>
            <wp:effectExtent l="0" t="0" r="1270" b="635"/>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94730" cy="1542415"/>
                    </a:xfrm>
                    <a:prstGeom prst="rect">
                      <a:avLst/>
                    </a:prstGeom>
                  </pic:spPr>
                </pic:pic>
              </a:graphicData>
            </a:graphic>
            <wp14:sizeRelH relativeFrom="margin">
              <wp14:pctWidth>0</wp14:pctWidth>
            </wp14:sizeRelH>
            <wp14:sizeRelV relativeFrom="margin">
              <wp14:pctHeight>0</wp14:pctHeight>
            </wp14:sizeRelV>
          </wp:anchor>
        </w:drawing>
      </w:r>
      <w:r>
        <w:rPr>
          <w:rFonts w:ascii="3DS V2" w:hAnsi="3DS V2"/>
          <w:noProof/>
          <w:lang w:val="fr-FR"/>
        </w:rPr>
        <w:t>Figure 16 montre la cavité 12 et ses cavités voisines, à la base d’une traingulation delaunay.</w:t>
      </w:r>
      <w:r w:rsidRPr="009A45F0">
        <w:rPr>
          <w:rFonts w:ascii="3DS V2" w:hAnsi="3DS V2"/>
          <w:noProof/>
          <w:lang w:val="fr-FR"/>
        </w:rPr>
        <w:t xml:space="preserve"> </w:t>
      </w:r>
      <w:r>
        <w:rPr>
          <w:rFonts w:ascii="3DS V2" w:hAnsi="3DS V2"/>
          <w:noProof/>
          <w:lang w:val="fr-FR"/>
        </w:rPr>
        <w:t xml:space="preserve">Pour chaque cavité, ses cavités voisines sont </w:t>
      </w:r>
      <w:r w:rsidRPr="00E16EFC">
        <w:rPr>
          <w:rFonts w:ascii="3DS V2" w:hAnsi="3DS V2"/>
          <w:noProof/>
          <w:lang w:val="fr-FR"/>
        </w:rPr>
        <w:t>l'ensemble des autres sommets de tous les triangles de Delaunay qui contiennent ce</w:t>
      </w:r>
      <w:r>
        <w:rPr>
          <w:rFonts w:ascii="3DS V2" w:hAnsi="3DS V2"/>
          <w:noProof/>
          <w:lang w:val="fr-FR"/>
        </w:rPr>
        <w:t>tte cavité</w:t>
      </w:r>
      <w:r w:rsidRPr="00E16EFC">
        <w:rPr>
          <w:rFonts w:ascii="3DS V2" w:hAnsi="3DS V2"/>
          <w:noProof/>
          <w:lang w:val="fr-FR"/>
        </w:rPr>
        <w:t>.</w:t>
      </w:r>
    </w:p>
    <w:p w14:paraId="5DB6723D" w14:textId="64511F20" w:rsidR="00BA5E08" w:rsidRDefault="00E53A9B" w:rsidP="00EB28D8">
      <w:pPr>
        <w:pStyle w:val="NormalWeb"/>
        <w:rPr>
          <w:rFonts w:ascii="3DS V2" w:eastAsia="宋体" w:hAnsi="3DS V2" w:cstheme="minorBidi"/>
          <w:lang w:val="fr-FR"/>
        </w:rPr>
      </w:pPr>
      <w:r>
        <w:rPr>
          <w:rFonts w:ascii="3DS V2" w:eastAsia="宋体" w:hAnsi="3DS V2" w:cstheme="minorBidi"/>
          <w:lang w:val="fr-FR"/>
        </w:rPr>
        <w:t xml:space="preserve"> </w:t>
      </w:r>
      <w:r w:rsidR="00EE362E" w:rsidRPr="0041418D">
        <w:rPr>
          <w:rFonts w:ascii="3DS V2" w:hAnsi="3DS V2"/>
          <w:noProof/>
        </w:rPr>
        <mc:AlternateContent>
          <mc:Choice Requires="wps">
            <w:drawing>
              <wp:inline distT="0" distB="0" distL="0" distR="0" wp14:anchorId="1EEFFA38" wp14:editId="0F3FEB6A">
                <wp:extent cx="5731510" cy="258445"/>
                <wp:effectExtent l="0" t="0" r="2540" b="8255"/>
                <wp:docPr id="13" name="Zone de texte 13"/>
                <wp:cNvGraphicFramePr/>
                <a:graphic xmlns:a="http://schemas.openxmlformats.org/drawingml/2006/main">
                  <a:graphicData uri="http://schemas.microsoft.com/office/word/2010/wordprocessingShape">
                    <wps:wsp>
                      <wps:cNvSpPr txBox="1"/>
                      <wps:spPr>
                        <a:xfrm>
                          <a:off x="0" y="0"/>
                          <a:ext cx="5731510" cy="258445"/>
                        </a:xfrm>
                        <a:prstGeom prst="rect">
                          <a:avLst/>
                        </a:prstGeom>
                        <a:solidFill>
                          <a:prstClr val="white"/>
                        </a:solidFill>
                        <a:ln>
                          <a:noFill/>
                        </a:ln>
                      </wps:spPr>
                      <wps:txbx>
                        <w:txbxContent>
                          <w:p w14:paraId="6CDF652D" w14:textId="74064198" w:rsidR="00EE362E" w:rsidRPr="00D94F54" w:rsidRDefault="00EE362E" w:rsidP="00EE362E">
                            <w:pPr>
                              <w:pStyle w:val="Lgende"/>
                              <w:jc w:val="center"/>
                              <w:rPr>
                                <w:sz w:val="24"/>
                                <w:szCs w:val="24"/>
                              </w:rPr>
                            </w:pPr>
                            <w:r>
                              <w:t xml:space="preserve">Figure </w:t>
                            </w:r>
                            <w:fldSimple w:instr=" SEQ Figure \* ARABIC ">
                              <w:r w:rsidR="009C3AE0">
                                <w:rPr>
                                  <w:noProof/>
                                </w:rPr>
                                <w:t>19</w:t>
                              </w:r>
                            </w:fldSimple>
                            <w:r>
                              <w:t xml:space="preserve"> : Connecteur 12 + 25 Pin</w:t>
                            </w:r>
                            <w:r w:rsidR="00472FD7">
                              <w:t>s</w:t>
                            </w:r>
                            <w:r>
                              <w:t xml:space="preserve"> "EN354509"</w:t>
                            </w:r>
                            <w:r w:rsidR="00C06AE4">
                              <w:t> :</w:t>
                            </w:r>
                            <w:r w:rsidR="00DC09FD">
                              <w:t xml:space="preserve"> T</w:t>
                            </w:r>
                            <w:r>
                              <w:t>riangulation Delaunay</w:t>
                            </w:r>
                            <w:r w:rsidR="00E1760B">
                              <w:t xml:space="preserve"> et les cavités voisines de 12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1EEFFA38" id="Zone de texte 13" o:spid="_x0000_s1035" type="#_x0000_t202" style="width:451.3pt;height: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" stroked="f">
                <v:textbox style="mso-fit-shape-to-text:t" inset="0,0,0,0">
                  <w:txbxContent>
                    <w:p w14:paraId="6CDF652D" w14:textId="74064198" w:rsidR="00EE362E" w:rsidRPr="00D94F54" w:rsidRDefault="00EE362E" w:rsidP="00EE362E">
                      <w:pPr>
                        <w:pStyle w:val="Lgende"/>
                        <w:jc w:val="center"/>
                        <w:rPr>
                          <w:sz w:val="24"/>
                          <w:szCs w:val="24"/>
                        </w:rPr>
                      </w:pPr>
                      <w:r>
                        <w:t xml:space="preserve">Figure </w:t>
                      </w:r>
                      <w:fldSimple w:instr=" SEQ Figure \* ARABIC ">
                        <w:r w:rsidR="009C3AE0">
                          <w:rPr>
                            <w:noProof/>
                          </w:rPr>
                          <w:t>19</w:t>
                        </w:r>
                      </w:fldSimple>
                      <w:r>
                        <w:t xml:space="preserve"> : Connecteur 12 + 25 Pin</w:t>
                      </w:r>
                      <w:r w:rsidR="00472FD7">
                        <w:t>s</w:t>
                      </w:r>
                      <w:r>
                        <w:t xml:space="preserve"> "EN354509"</w:t>
                      </w:r>
                      <w:r w:rsidR="00C06AE4">
                        <w:t> :</w:t>
                      </w:r>
                      <w:r w:rsidR="00DC09FD">
                        <w:t xml:space="preserve"> T</w:t>
                      </w:r>
                      <w:r>
                        <w:t>riangulation Delaunay</w:t>
                      </w:r>
                      <w:r w:rsidR="00E1760B">
                        <w:t xml:space="preserve"> et les cavités voisines de 12</w:t>
                      </w:r>
                    </w:p>
                  </w:txbxContent>
                </v:textbox>
                <w10:anchorlock/>
              </v:shape>
            </w:pict>
          </mc:Fallback>
        </mc:AlternateContent>
      </w:r>
    </w:p>
    <w:p w14:paraId="53B8EF5A" w14:textId="1460B474" w:rsidR="0097593D" w:rsidRPr="004666A2" w:rsidRDefault="0097593D" w:rsidP="0097593D">
      <w:pPr>
        <w:pStyle w:val="Titre3"/>
        <w:rPr>
          <w:rFonts w:ascii="3DS V2" w:hAnsi="3DS V2"/>
          <w:sz w:val="32"/>
          <w:szCs w:val="32"/>
        </w:rPr>
      </w:pPr>
      <w:bookmarkStart w:id="28" w:name="_Toc206168779"/>
      <w:r w:rsidRPr="004666A2">
        <w:rPr>
          <w:rFonts w:ascii="3DS V2" w:hAnsi="3DS V2"/>
          <w:sz w:val="32"/>
          <w:szCs w:val="32"/>
        </w:rPr>
        <w:lastRenderedPageBreak/>
        <w:t>L</w:t>
      </w:r>
      <w:r>
        <w:rPr>
          <w:rFonts w:ascii="3DS V2" w:hAnsi="3DS V2"/>
          <w:sz w:val="32"/>
          <w:szCs w:val="32"/>
        </w:rPr>
        <w:t>e croisement des câbles</w:t>
      </w:r>
      <w:bookmarkEnd w:id="28"/>
    </w:p>
    <w:p w14:paraId="406BB0EB" w14:textId="6707E3CE" w:rsidR="00093341" w:rsidRDefault="00D12A44" w:rsidP="00093341">
      <w:pPr>
        <w:pStyle w:val="NormalWeb"/>
        <w:keepNext/>
        <w:jc w:val="center"/>
      </w:pPr>
      <w:r>
        <w:rPr>
          <w:noProof/>
        </w:rPr>
        <mc:AlternateContent>
          <mc:Choice Requires="wps">
            <w:drawing>
              <wp:anchor distT="0" distB="0" distL="114300" distR="114300" simplePos="0" relativeHeight="251752960" behindDoc="0" locked="0" layoutInCell="1" allowOverlap="1" wp14:anchorId="76815316" wp14:editId="5170A3BF">
                <wp:simplePos x="0" y="0"/>
                <wp:positionH relativeFrom="column">
                  <wp:posOffset>3592625</wp:posOffset>
                </wp:positionH>
                <wp:positionV relativeFrom="paragraph">
                  <wp:posOffset>234212</wp:posOffset>
                </wp:positionV>
                <wp:extent cx="352033" cy="352033"/>
                <wp:effectExtent l="0" t="0" r="0" b="0"/>
                <wp:wrapNone/>
                <wp:docPr id="198" name="Ellipse 198"/>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A9BD9C" id="Ellipse 198" o:spid="_x0000_s1026" style="position:absolute;margin-left:282.9pt;margin-top:18.45pt;width:27.7pt;height:27.7pt;flip:y;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" fillcolor="#ffcd00 [3206]" stroked="f" strokeweight="2pt"/>
            </w:pict>
          </mc:Fallback>
        </mc:AlternateContent>
      </w:r>
      <w:r>
        <w:rPr>
          <w:noProof/>
        </w:rPr>
        <mc:AlternateContent>
          <mc:Choice Requires="wps">
            <w:drawing>
              <wp:anchor distT="0" distB="0" distL="114300" distR="114300" simplePos="0" relativeHeight="251757056" behindDoc="0" locked="0" layoutInCell="1" allowOverlap="1" wp14:anchorId="32389257" wp14:editId="0A0887BE">
                <wp:simplePos x="0" y="0"/>
                <wp:positionH relativeFrom="column">
                  <wp:posOffset>4084320</wp:posOffset>
                </wp:positionH>
                <wp:positionV relativeFrom="paragraph">
                  <wp:posOffset>229991</wp:posOffset>
                </wp:positionV>
                <wp:extent cx="356461" cy="356461"/>
                <wp:effectExtent l="0" t="0" r="5715" b="5715"/>
                <wp:wrapNone/>
                <wp:docPr id="201" name="Ellipse 201"/>
                <wp:cNvGraphicFramePr/>
                <a:graphic xmlns:a="http://schemas.openxmlformats.org/drawingml/2006/main">
                  <a:graphicData uri="http://schemas.microsoft.com/office/word/2010/wordprocessingShape">
                    <wps:wsp>
                      <wps:cNvSpPr/>
                      <wps:spPr>
                        <a:xfrm flipV="1">
                          <a:off x="0" y="0"/>
                          <a:ext cx="356461" cy="356461"/>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8DBC2B" id="Ellipse 201" o:spid="_x0000_s1026" style="position:absolute;margin-left:321.6pt;margin-top:18.1pt;width:28.05pt;height:28.05pt;flip:y;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" fillcolor="#7afff8 [1301]" stroked="f" strokeweight="2pt"/>
            </w:pict>
          </mc:Fallback>
        </mc:AlternateContent>
      </w:r>
      <w:r>
        <w:rPr>
          <w:noProof/>
        </w:rPr>
        <mc:AlternateContent>
          <mc:Choice Requires="wps">
            <w:drawing>
              <wp:anchor distT="0" distB="0" distL="114300" distR="114300" simplePos="0" relativeHeight="251755008" behindDoc="0" locked="0" layoutInCell="1" allowOverlap="1" wp14:anchorId="17C1DD89" wp14:editId="672BB40D">
                <wp:simplePos x="0" y="0"/>
                <wp:positionH relativeFrom="column">
                  <wp:posOffset>4157345</wp:posOffset>
                </wp:positionH>
                <wp:positionV relativeFrom="paragraph">
                  <wp:posOffset>846128</wp:posOffset>
                </wp:positionV>
                <wp:extent cx="702860" cy="702860"/>
                <wp:effectExtent l="0" t="0" r="2540" b="2540"/>
                <wp:wrapNone/>
                <wp:docPr id="199" name="Ellipse 199"/>
                <wp:cNvGraphicFramePr/>
                <a:graphic xmlns:a="http://schemas.openxmlformats.org/drawingml/2006/main">
                  <a:graphicData uri="http://schemas.microsoft.com/office/word/2010/wordprocessingShape">
                    <wps:wsp>
                      <wps:cNvSpPr/>
                      <wps:spPr>
                        <a:xfrm flipV="1">
                          <a:off x="0" y="0"/>
                          <a:ext cx="702860" cy="70286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5ACA67" id="Ellipse 199" o:spid="_x0000_s1026" style="position:absolute;margin-left:327.35pt;margin-top:66.6pt;width:55.35pt;height:55.35pt;flip:y;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" fillcolor="#ffcd00 [3206]" stroked="f" strokeweight="2pt"/>
            </w:pict>
          </mc:Fallback>
        </mc:AlternateContent>
      </w:r>
      <w:r>
        <w:rPr>
          <w:noProof/>
        </w:rPr>
        <mc:AlternateContent>
          <mc:Choice Requires="wps">
            <w:drawing>
              <wp:anchor distT="0" distB="0" distL="114300" distR="114300" simplePos="0" relativeHeight="251759104" behindDoc="0" locked="0" layoutInCell="1" allowOverlap="1" wp14:anchorId="11AA5FFB" wp14:editId="62546346">
                <wp:simplePos x="0" y="0"/>
                <wp:positionH relativeFrom="column">
                  <wp:posOffset>3160619</wp:posOffset>
                </wp:positionH>
                <wp:positionV relativeFrom="paragraph">
                  <wp:posOffset>841599</wp:posOffset>
                </wp:positionV>
                <wp:extent cx="709684" cy="709684"/>
                <wp:effectExtent l="0" t="0" r="0" b="0"/>
                <wp:wrapNone/>
                <wp:docPr id="202" name="Ellipse 202"/>
                <wp:cNvGraphicFramePr/>
                <a:graphic xmlns:a="http://schemas.openxmlformats.org/drawingml/2006/main">
                  <a:graphicData uri="http://schemas.microsoft.com/office/word/2010/wordprocessingShape">
                    <wps:wsp>
                      <wps:cNvSpPr/>
                      <wps:spPr>
                        <a:xfrm flipV="1">
                          <a:off x="0" y="0"/>
                          <a:ext cx="709684" cy="709684"/>
                        </a:xfrm>
                        <a:prstGeom prst="ellipse">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CE8FAB" id="Ellipse 202" o:spid="_x0000_s1026" style="position:absolute;margin-left:248.85pt;margin-top:66.25pt;width:55.9pt;height:55.9pt;flip:y;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" fillcolor="#7afff8 [1301]" stroked="f" strokeweight="2pt"/>
            </w:pict>
          </mc:Fallback>
        </mc:AlternateContent>
      </w:r>
      <w:r w:rsidR="00093341" w:rsidRPr="00250A42">
        <w:rPr>
          <w:rFonts w:ascii="3DS V2" w:eastAsia="宋体" w:hAnsi="3DS V2" w:cstheme="minorBidi"/>
          <w:noProof/>
          <w:lang w:val="fr-FR"/>
        </w:rPr>
        <w:drawing>
          <wp:inline distT="0" distB="0" distL="0" distR="0" wp14:anchorId="3C9AE6AD" wp14:editId="1D904F5F">
            <wp:extent cx="4267654" cy="1924334"/>
            <wp:effectExtent l="0" t="0" r="0" b="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39869" r="65354"/>
                    <a:stretch/>
                  </pic:blipFill>
                  <pic:spPr bwMode="auto">
                    <a:xfrm>
                      <a:off x="0" y="0"/>
                      <a:ext cx="4281612" cy="1930628"/>
                    </a:xfrm>
                    <a:prstGeom prst="rect">
                      <a:avLst/>
                    </a:prstGeom>
                    <a:ln>
                      <a:noFill/>
                    </a:ln>
                    <a:extLst>
                      <a:ext uri="{53640926-AAD7-44D8-BBD7-CCE9431645EC}">
                        <a14:shadowObscured xmlns:a14="http://schemas.microsoft.com/office/drawing/2010/main"/>
                      </a:ext>
                    </a:extLst>
                  </pic:spPr>
                </pic:pic>
              </a:graphicData>
            </a:graphic>
          </wp:inline>
        </w:drawing>
      </w:r>
    </w:p>
    <w:p w14:paraId="0B7ACA6A" w14:textId="354BEB07" w:rsidR="00BA5E08" w:rsidRDefault="00093341" w:rsidP="00093341">
      <w:pPr>
        <w:pStyle w:val="Lgende"/>
        <w:jc w:val="center"/>
        <w:rPr>
          <w:rFonts w:ascii="3DS V2" w:hAnsi="3DS V2"/>
        </w:rPr>
      </w:pPr>
      <w:r>
        <w:t xml:space="preserve">Figure </w:t>
      </w:r>
      <w:fldSimple w:instr=" SEQ Figure \* ARABIC ">
        <w:r w:rsidR="009C3AE0">
          <w:rPr>
            <w:noProof/>
          </w:rPr>
          <w:t>20</w:t>
        </w:r>
      </w:fldSimple>
      <w:r>
        <w:t xml:space="preserve"> : Croisement des câbles</w:t>
      </w:r>
    </w:p>
    <w:p w14:paraId="710A2C88" w14:textId="4A45D702" w:rsidR="00B12B86" w:rsidRPr="000129DC" w:rsidRDefault="00F72EF5" w:rsidP="00093341">
      <w:pPr>
        <w:pStyle w:val="NormalWeb"/>
        <w:keepNext/>
        <w:spacing w:line="276" w:lineRule="auto"/>
        <w:jc w:val="both"/>
        <w:rPr>
          <w:rFonts w:ascii="3DS V2" w:eastAsia="宋体" w:hAnsi="3DS V2" w:cstheme="minorBidi"/>
          <w:lang w:val="fr-FR"/>
        </w:rPr>
      </w:pPr>
      <w:r w:rsidRPr="004C4265">
        <w:rPr>
          <w:rFonts w:ascii="3DS V2" w:hAnsi="3DS V2"/>
          <w:noProof/>
        </w:rPr>
        <w:drawing>
          <wp:anchor distT="0" distB="0" distL="114300" distR="114300" simplePos="0" relativeHeight="251848192" behindDoc="0" locked="0" layoutInCell="1" allowOverlap="1" wp14:anchorId="4442C8CB" wp14:editId="6929E896">
            <wp:simplePos x="0" y="0"/>
            <wp:positionH relativeFrom="margin">
              <wp:align>center</wp:align>
            </wp:positionH>
            <wp:positionV relativeFrom="paragraph">
              <wp:posOffset>2216785</wp:posOffset>
            </wp:positionV>
            <wp:extent cx="3657600" cy="3295015"/>
            <wp:effectExtent l="0" t="0" r="0" b="635"/>
            <wp:wrapTopAndBottom/>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57600" cy="3295015"/>
                    </a:xfrm>
                    <a:prstGeom prst="rect">
                      <a:avLst/>
                    </a:prstGeom>
                  </pic:spPr>
                </pic:pic>
              </a:graphicData>
            </a:graphic>
            <wp14:sizeRelH relativeFrom="margin">
              <wp14:pctWidth>0</wp14:pctWidth>
            </wp14:sizeRelH>
            <wp14:sizeRelV relativeFrom="margin">
              <wp14:pctHeight>0</wp14:pctHeight>
            </wp14:sizeRelV>
          </wp:anchor>
        </w:drawing>
      </w:r>
      <w:r w:rsidR="00A0484D">
        <w:rPr>
          <w:rFonts w:ascii="3DS V2" w:eastAsia="宋体" w:hAnsi="3DS V2" w:cstheme="minorBidi"/>
          <w:lang w:val="fr-FR"/>
        </w:rPr>
        <w:t>La figure 1</w:t>
      </w:r>
      <w:r w:rsidR="00093341">
        <w:rPr>
          <w:rFonts w:ascii="3DS V2" w:eastAsia="宋体" w:hAnsi="3DS V2" w:cstheme="minorBidi"/>
          <w:lang w:val="fr-FR"/>
        </w:rPr>
        <w:t>8</w:t>
      </w:r>
      <w:r w:rsidR="00A0484D">
        <w:rPr>
          <w:rFonts w:ascii="3DS V2" w:eastAsia="宋体" w:hAnsi="3DS V2" w:cstheme="minorBidi"/>
          <w:lang w:val="fr-FR"/>
        </w:rPr>
        <w:t xml:space="preserve"> montre</w:t>
      </w:r>
      <w:r w:rsidR="00765956">
        <w:rPr>
          <w:rFonts w:ascii="3DS V2" w:eastAsia="宋体" w:hAnsi="3DS V2" w:cstheme="minorBidi"/>
          <w:lang w:val="fr-FR"/>
        </w:rPr>
        <w:t xml:space="preserve"> un</w:t>
      </w:r>
      <w:r w:rsidR="00F27D54">
        <w:rPr>
          <w:rFonts w:ascii="3DS V2" w:eastAsia="宋体" w:hAnsi="3DS V2" w:cstheme="minorBidi"/>
          <w:lang w:val="fr-FR"/>
        </w:rPr>
        <w:t xml:space="preserve"> exemple</w:t>
      </w:r>
      <w:r w:rsidR="00765956">
        <w:rPr>
          <w:rFonts w:ascii="3DS V2" w:eastAsia="宋体" w:hAnsi="3DS V2" w:cstheme="minorBidi"/>
          <w:lang w:val="fr-FR"/>
        </w:rPr>
        <w:t xml:space="preserve"> à éviter</w:t>
      </w:r>
      <w:r w:rsidR="00093341">
        <w:rPr>
          <w:rFonts w:ascii="3DS V2" w:eastAsia="宋体" w:hAnsi="3DS V2" w:cstheme="minorBidi"/>
          <w:lang w:val="fr-FR"/>
        </w:rPr>
        <w:t xml:space="preserve"> sur une disposition en trapèze</w:t>
      </w:r>
      <w:r w:rsidR="00765956">
        <w:rPr>
          <w:rFonts w:ascii="3DS V2" w:eastAsia="宋体" w:hAnsi="3DS V2" w:cstheme="minorBidi"/>
          <w:lang w:val="fr-FR"/>
        </w:rPr>
        <w:t>.</w:t>
      </w:r>
      <w:r w:rsidR="00A0484D">
        <w:rPr>
          <w:rFonts w:ascii="3DS V2" w:eastAsia="宋体" w:hAnsi="3DS V2" w:cstheme="minorBidi"/>
          <w:lang w:val="fr-FR"/>
        </w:rPr>
        <w:t xml:space="preserve"> </w:t>
      </w:r>
      <w:r w:rsidR="00765956">
        <w:rPr>
          <w:rFonts w:ascii="3DS V2" w:eastAsia="宋体" w:hAnsi="3DS V2" w:cstheme="minorBidi"/>
          <w:lang w:val="fr-FR"/>
        </w:rPr>
        <w:t>Dans cet exemple,</w:t>
      </w:r>
      <w:r w:rsidR="00F27D54">
        <w:rPr>
          <w:rFonts w:ascii="3DS V2" w:eastAsia="宋体" w:hAnsi="3DS V2" w:cstheme="minorBidi"/>
          <w:lang w:val="fr-FR"/>
        </w:rPr>
        <w:t xml:space="preserve"> chaque</w:t>
      </w:r>
      <w:r w:rsidR="00956C76">
        <w:rPr>
          <w:rFonts w:ascii="3DS V2" w:eastAsia="宋体" w:hAnsi="3DS V2" w:cstheme="minorBidi"/>
          <w:lang w:val="fr-FR"/>
        </w:rPr>
        <w:t xml:space="preserve"> couleur</w:t>
      </w:r>
      <w:r w:rsidR="001215F2">
        <w:rPr>
          <w:rFonts w:ascii="3DS V2" w:eastAsia="宋体" w:hAnsi="3DS V2" w:cstheme="minorBidi"/>
          <w:lang w:val="fr-FR"/>
        </w:rPr>
        <w:t xml:space="preserve"> </w:t>
      </w:r>
      <w:r w:rsidR="00A24FDF">
        <w:rPr>
          <w:rFonts w:ascii="3DS V2" w:eastAsia="宋体" w:hAnsi="3DS V2" w:cstheme="minorBidi"/>
          <w:lang w:val="fr-FR"/>
        </w:rPr>
        <w:t>correspond</w:t>
      </w:r>
      <w:r w:rsidR="001215F2">
        <w:rPr>
          <w:rFonts w:ascii="3DS V2" w:eastAsia="宋体" w:hAnsi="3DS V2" w:cstheme="minorBidi"/>
          <w:lang w:val="fr-FR"/>
        </w:rPr>
        <w:t xml:space="preserve"> </w:t>
      </w:r>
      <w:r w:rsidR="002D53CC">
        <w:rPr>
          <w:rFonts w:ascii="3DS V2" w:eastAsia="宋体" w:hAnsi="3DS V2" w:cstheme="minorBidi"/>
          <w:lang w:val="fr-FR"/>
        </w:rPr>
        <w:t xml:space="preserve">à </w:t>
      </w:r>
      <w:r w:rsidR="005B798C">
        <w:rPr>
          <w:rFonts w:ascii="3DS V2" w:eastAsia="宋体" w:hAnsi="3DS V2" w:cstheme="minorBidi"/>
          <w:lang w:val="fr-FR"/>
        </w:rPr>
        <w:t xml:space="preserve">une zone </w:t>
      </w:r>
      <w:r w:rsidR="00F27D54">
        <w:rPr>
          <w:rFonts w:ascii="3DS V2" w:eastAsia="宋体" w:hAnsi="3DS V2" w:cstheme="minorBidi"/>
          <w:lang w:val="fr-FR"/>
        </w:rPr>
        <w:t xml:space="preserve">de cavité </w:t>
      </w:r>
      <w:r w:rsidR="005B798C">
        <w:rPr>
          <w:rFonts w:ascii="3DS V2" w:eastAsia="宋体" w:hAnsi="3DS V2" w:cstheme="minorBidi"/>
          <w:lang w:val="fr-FR"/>
        </w:rPr>
        <w:t>allou</w:t>
      </w:r>
      <w:r w:rsidR="00671CAB">
        <w:rPr>
          <w:rFonts w:ascii="3DS V2" w:eastAsia="宋体" w:hAnsi="3DS V2" w:cstheme="minorBidi"/>
          <w:lang w:val="fr-FR"/>
        </w:rPr>
        <w:t>ée</w:t>
      </w:r>
      <w:r w:rsidR="00D94177">
        <w:rPr>
          <w:rFonts w:ascii="3DS V2" w:eastAsia="宋体" w:hAnsi="3DS V2" w:cstheme="minorBidi"/>
          <w:lang w:val="fr-FR"/>
        </w:rPr>
        <w:t>s</w:t>
      </w:r>
      <w:r w:rsidR="005B798C">
        <w:rPr>
          <w:rFonts w:ascii="3DS V2" w:eastAsia="宋体" w:hAnsi="3DS V2" w:cstheme="minorBidi"/>
          <w:lang w:val="fr-FR"/>
        </w:rPr>
        <w:t xml:space="preserve"> à un câble, </w:t>
      </w:r>
      <w:r w:rsidR="00A24FDF">
        <w:rPr>
          <w:rFonts w:ascii="3DS V2" w:eastAsia="宋体" w:hAnsi="3DS V2" w:cstheme="minorBidi"/>
          <w:lang w:val="fr-FR"/>
        </w:rPr>
        <w:t>et</w:t>
      </w:r>
      <w:r w:rsidR="005B798C">
        <w:rPr>
          <w:rFonts w:ascii="3DS V2" w:eastAsia="宋体" w:hAnsi="3DS V2" w:cstheme="minorBidi"/>
          <w:lang w:val="fr-FR"/>
        </w:rPr>
        <w:t xml:space="preserve"> un croisement entre deux câbles</w:t>
      </w:r>
      <w:r w:rsidR="00A24FDF">
        <w:rPr>
          <w:rFonts w:ascii="3DS V2" w:eastAsia="宋体" w:hAnsi="3DS V2" w:cstheme="minorBidi"/>
          <w:lang w:val="fr-FR"/>
        </w:rPr>
        <w:t xml:space="preserve"> se produit</w:t>
      </w:r>
      <w:r w:rsidR="001F1F34">
        <w:rPr>
          <w:rFonts w:ascii="3DS V2" w:eastAsia="宋体" w:hAnsi="3DS V2" w:cstheme="minorBidi"/>
          <w:lang w:val="fr-FR"/>
        </w:rPr>
        <w:t xml:space="preserve">. </w:t>
      </w:r>
      <w:r w:rsidR="00A24FDF">
        <w:rPr>
          <w:rFonts w:ascii="3DS V2" w:eastAsia="宋体" w:hAnsi="3DS V2" w:cstheme="minorBidi"/>
          <w:lang w:val="fr-FR"/>
        </w:rPr>
        <w:t>Le</w:t>
      </w:r>
      <w:r w:rsidR="001F1F34">
        <w:rPr>
          <w:rFonts w:ascii="3DS V2" w:eastAsia="宋体" w:hAnsi="3DS V2" w:cstheme="minorBidi"/>
          <w:lang w:val="fr-FR"/>
        </w:rPr>
        <w:t xml:space="preserve"> piège </w:t>
      </w:r>
      <w:r w:rsidR="00A24FDF">
        <w:rPr>
          <w:rFonts w:ascii="3DS V2" w:eastAsia="宋体" w:hAnsi="3DS V2" w:cstheme="minorBidi"/>
          <w:lang w:val="fr-FR"/>
        </w:rPr>
        <w:t xml:space="preserve">réside dans </w:t>
      </w:r>
      <w:r w:rsidR="007C1CD0">
        <w:rPr>
          <w:rFonts w:ascii="3DS V2" w:eastAsia="宋体" w:hAnsi="3DS V2" w:cstheme="minorBidi"/>
          <w:lang w:val="fr-FR"/>
        </w:rPr>
        <w:t xml:space="preserve">le </w:t>
      </w:r>
      <w:r w:rsidR="00A24FDF">
        <w:rPr>
          <w:rFonts w:ascii="3DS V2" w:eastAsia="宋体" w:hAnsi="3DS V2" w:cstheme="minorBidi"/>
          <w:lang w:val="fr-FR"/>
        </w:rPr>
        <w:t>fait que</w:t>
      </w:r>
      <w:r w:rsidR="001F1F34">
        <w:rPr>
          <w:rFonts w:ascii="3DS V2" w:eastAsia="宋体" w:hAnsi="3DS V2" w:cstheme="minorBidi"/>
          <w:lang w:val="fr-FR"/>
        </w:rPr>
        <w:t xml:space="preserve"> ces quatre cavités </w:t>
      </w:r>
      <w:r w:rsidR="001F1F34">
        <w:rPr>
          <w:rFonts w:ascii="3DS V2" w:eastAsia="宋体" w:hAnsi="3DS V2" w:cstheme="minorBidi"/>
          <w:noProof/>
          <w:lang w:val="fr-FR"/>
        </w:rPr>
        <w:t>présentent une répartition carré</w:t>
      </w:r>
      <w:r w:rsidR="003036D6">
        <w:rPr>
          <w:rFonts w:ascii="3DS V2" w:eastAsia="宋体" w:hAnsi="3DS V2" w:cstheme="minorBidi"/>
          <w:noProof/>
          <w:lang w:val="fr-FR"/>
        </w:rPr>
        <w:t>e</w:t>
      </w:r>
      <w:r w:rsidR="001F1F34">
        <w:rPr>
          <w:rFonts w:ascii="3DS V2" w:eastAsia="宋体" w:hAnsi="3DS V2" w:cstheme="minorBidi"/>
          <w:noProof/>
          <w:lang w:val="fr-FR"/>
        </w:rPr>
        <w:t xml:space="preserve">, </w:t>
      </w:r>
      <w:r w:rsidR="00367BE6">
        <w:rPr>
          <w:rFonts w:ascii="3DS V2" w:eastAsia="宋体" w:hAnsi="3DS V2" w:cstheme="minorBidi"/>
          <w:noProof/>
          <w:lang w:val="fr-FR"/>
        </w:rPr>
        <w:t xml:space="preserve">où </w:t>
      </w:r>
      <w:r w:rsidR="00855E43">
        <w:rPr>
          <w:rFonts w:ascii="3DS V2" w:eastAsia="宋体" w:hAnsi="3DS V2" w:cstheme="minorBidi"/>
          <w:noProof/>
          <w:lang w:val="fr-FR"/>
        </w:rPr>
        <w:t>l</w:t>
      </w:r>
      <w:r w:rsidR="001F1F34" w:rsidRPr="001F1F34">
        <w:rPr>
          <w:rFonts w:ascii="3DS V2" w:eastAsia="宋体" w:hAnsi="3DS V2" w:cstheme="minorBidi"/>
          <w:noProof/>
          <w:lang w:val="fr-FR"/>
        </w:rPr>
        <w:t xml:space="preserve">es deux paires de sommets </w:t>
      </w:r>
      <w:r w:rsidR="001C1F1C" w:rsidRPr="001F1F34">
        <w:rPr>
          <w:rFonts w:ascii="3DS V2" w:eastAsia="宋体" w:hAnsi="3DS V2" w:cstheme="minorBidi"/>
          <w:noProof/>
          <w:lang w:val="fr-FR"/>
        </w:rPr>
        <w:t>opposés</w:t>
      </w:r>
      <w:r w:rsidR="001C1F1C">
        <w:rPr>
          <w:rFonts w:ascii="3DS V2" w:eastAsia="宋体" w:hAnsi="3DS V2" w:cstheme="minorBidi"/>
          <w:noProof/>
          <w:lang w:val="fr-FR"/>
        </w:rPr>
        <w:t xml:space="preserve"> </w:t>
      </w:r>
      <w:r w:rsidR="001C1F1C" w:rsidRPr="001C1F1C">
        <w:rPr>
          <w:rFonts w:ascii="3DS V2" w:eastAsia="宋体" w:hAnsi="3DS V2" w:cstheme="minorBidi"/>
          <w:noProof/>
          <w:lang w:val="fr-FR"/>
        </w:rPr>
        <w:t xml:space="preserve">sont considérées comme </w:t>
      </w:r>
      <w:r w:rsidR="00851D4E">
        <w:rPr>
          <w:rFonts w:ascii="3DS V2" w:eastAsia="宋体" w:hAnsi="3DS V2" w:cstheme="minorBidi"/>
          <w:noProof/>
          <w:lang w:val="fr-FR"/>
        </w:rPr>
        <w:t>deux</w:t>
      </w:r>
      <w:r w:rsidR="001C1F1C" w:rsidRPr="001C1F1C">
        <w:rPr>
          <w:rFonts w:ascii="3DS V2" w:eastAsia="宋体" w:hAnsi="3DS V2" w:cstheme="minorBidi"/>
          <w:noProof/>
          <w:lang w:val="fr-FR"/>
        </w:rPr>
        <w:t xml:space="preserve"> paires de </w:t>
      </w:r>
      <w:r w:rsidR="001C1F1C">
        <w:rPr>
          <w:rFonts w:ascii="3DS V2" w:eastAsia="宋体" w:hAnsi="3DS V2" w:cstheme="minorBidi"/>
          <w:noProof/>
          <w:lang w:val="fr-FR"/>
        </w:rPr>
        <w:t>cavité</w:t>
      </w:r>
      <w:r w:rsidR="00F96875">
        <w:rPr>
          <w:rFonts w:ascii="3DS V2" w:eastAsia="宋体" w:hAnsi="3DS V2" w:cstheme="minorBidi"/>
          <w:noProof/>
          <w:lang w:val="fr-FR"/>
        </w:rPr>
        <w:t>s</w:t>
      </w:r>
      <w:r w:rsidR="001C1F1C" w:rsidRPr="001C1F1C">
        <w:rPr>
          <w:rFonts w:ascii="3DS V2" w:eastAsia="宋体" w:hAnsi="3DS V2" w:cstheme="minorBidi"/>
          <w:noProof/>
          <w:lang w:val="fr-FR"/>
        </w:rPr>
        <w:t xml:space="preserve"> voisin</w:t>
      </w:r>
      <w:r w:rsidR="001C1F1C">
        <w:rPr>
          <w:rFonts w:ascii="3DS V2" w:eastAsia="宋体" w:hAnsi="3DS V2" w:cstheme="minorBidi"/>
          <w:noProof/>
          <w:lang w:val="fr-FR"/>
        </w:rPr>
        <w:t>e</w:t>
      </w:r>
      <w:r w:rsidR="00F96875">
        <w:rPr>
          <w:rFonts w:ascii="3DS V2" w:eastAsia="宋体" w:hAnsi="3DS V2" w:cstheme="minorBidi"/>
          <w:noProof/>
          <w:lang w:val="fr-FR"/>
        </w:rPr>
        <w:t>s</w:t>
      </w:r>
      <w:r w:rsidR="001C1F1C" w:rsidRPr="001C1F1C">
        <w:rPr>
          <w:rFonts w:ascii="3DS V2" w:eastAsia="宋体" w:hAnsi="3DS V2" w:cstheme="minorBidi"/>
          <w:noProof/>
          <w:lang w:val="fr-FR"/>
        </w:rPr>
        <w:t>.</w:t>
      </w:r>
      <w:r w:rsidR="00851D4E">
        <w:rPr>
          <w:rFonts w:ascii="3DS V2" w:eastAsia="宋体" w:hAnsi="3DS V2" w:cstheme="minorBidi"/>
          <w:lang w:val="fr-FR"/>
        </w:rPr>
        <w:t xml:space="preserve"> </w:t>
      </w:r>
      <w:r w:rsidR="00367BE6" w:rsidRPr="00367BE6">
        <w:rPr>
          <w:rFonts w:ascii="3DS V2" w:eastAsia="宋体" w:hAnsi="3DS V2" w:cstheme="minorBidi"/>
          <w:noProof/>
          <w:lang w:val="fr-FR"/>
        </w:rPr>
        <w:t>Ainsi, si l’on doit connecter aujourd’hui deux câbles à deux fils, cette solution erronée pourrait être proposée à l’utilisateur</w:t>
      </w:r>
      <w:r w:rsidR="00367BE6">
        <w:rPr>
          <w:rFonts w:ascii="3DS V2" w:eastAsia="宋体" w:hAnsi="3DS V2" w:cstheme="minorBidi"/>
          <w:noProof/>
          <w:lang w:val="fr-FR"/>
        </w:rPr>
        <w:t>.</w:t>
      </w:r>
      <w:r w:rsidR="00367BE6">
        <w:rPr>
          <w:rFonts w:ascii="3DS V2" w:eastAsia="宋体" w:hAnsi="3DS V2" w:cstheme="minorBidi"/>
          <w:lang w:val="fr-FR"/>
        </w:rPr>
        <w:t xml:space="preserve"> </w:t>
      </w:r>
      <w:r w:rsidR="00250A42" w:rsidRPr="00250A42">
        <w:rPr>
          <w:rFonts w:ascii="3DS V2" w:eastAsia="宋体" w:hAnsi="3DS V2" w:cstheme="minorBidi"/>
          <w:lang w:val="fr-FR"/>
        </w:rPr>
        <w:t xml:space="preserve">Ce phénomène </w:t>
      </w:r>
      <w:r w:rsidR="00250A42">
        <w:rPr>
          <w:rFonts w:ascii="3DS V2" w:eastAsia="宋体" w:hAnsi="3DS V2" w:cstheme="minorBidi"/>
          <w:lang w:val="fr-FR"/>
        </w:rPr>
        <w:t>existe</w:t>
      </w:r>
      <w:r w:rsidR="00367BE6">
        <w:rPr>
          <w:rFonts w:ascii="3DS V2" w:eastAsia="宋体" w:hAnsi="3DS V2" w:cstheme="minorBidi"/>
          <w:lang w:val="fr-FR"/>
        </w:rPr>
        <w:t xml:space="preserve"> </w:t>
      </w:r>
      <w:r w:rsidR="00FC31FE">
        <w:rPr>
          <w:rFonts w:ascii="3DS V2" w:eastAsia="宋体" w:hAnsi="3DS V2" w:cstheme="minorBidi"/>
          <w:lang w:val="fr-FR"/>
        </w:rPr>
        <w:t>dans les</w:t>
      </w:r>
      <w:r w:rsidR="00250A42" w:rsidRPr="00250A42">
        <w:rPr>
          <w:rFonts w:ascii="3DS V2" w:eastAsia="宋体" w:hAnsi="3DS V2" w:cstheme="minorBidi"/>
          <w:lang w:val="fr-FR"/>
        </w:rPr>
        <w:t xml:space="preserve"> disposition</w:t>
      </w:r>
      <w:r w:rsidR="00FC31FE">
        <w:rPr>
          <w:rFonts w:ascii="3DS V2" w:eastAsia="宋体" w:hAnsi="3DS V2" w:cstheme="minorBidi"/>
          <w:lang w:val="fr-FR"/>
        </w:rPr>
        <w:t>s</w:t>
      </w:r>
      <w:r w:rsidR="00250A42" w:rsidRPr="00250A42">
        <w:rPr>
          <w:rFonts w:ascii="3DS V2" w:eastAsia="宋体" w:hAnsi="3DS V2" w:cstheme="minorBidi"/>
          <w:lang w:val="fr-FR"/>
        </w:rPr>
        <w:t xml:space="preserve"> </w:t>
      </w:r>
      <w:r w:rsidR="000C6584" w:rsidRPr="00250A42">
        <w:rPr>
          <w:rFonts w:ascii="3DS V2" w:eastAsia="宋体" w:hAnsi="3DS V2" w:cstheme="minorBidi"/>
          <w:lang w:val="fr-FR"/>
        </w:rPr>
        <w:t>symétrique</w:t>
      </w:r>
      <w:r w:rsidR="000C6584">
        <w:rPr>
          <w:rFonts w:ascii="3DS V2" w:eastAsia="宋体" w:hAnsi="3DS V2" w:cstheme="minorBidi"/>
          <w:lang w:val="fr-FR"/>
        </w:rPr>
        <w:t xml:space="preserve">s (ou presque </w:t>
      </w:r>
      <w:r w:rsidR="000C6584" w:rsidRPr="00250A42">
        <w:rPr>
          <w:rFonts w:ascii="3DS V2" w:eastAsia="宋体" w:hAnsi="3DS V2" w:cstheme="minorBidi"/>
          <w:lang w:val="fr-FR"/>
        </w:rPr>
        <w:t>symétrique</w:t>
      </w:r>
      <w:r w:rsidR="000C6584">
        <w:rPr>
          <w:rFonts w:ascii="3DS V2" w:eastAsia="宋体" w:hAnsi="3DS V2" w:cstheme="minorBidi"/>
          <w:lang w:val="fr-FR"/>
        </w:rPr>
        <w:t>s)</w:t>
      </w:r>
      <w:r w:rsidR="00FC31FE">
        <w:rPr>
          <w:rFonts w:ascii="3DS V2" w:eastAsia="宋体" w:hAnsi="3DS V2" w:cstheme="minorBidi"/>
          <w:lang w:val="fr-FR"/>
        </w:rPr>
        <w:t>.</w:t>
      </w:r>
      <w:r w:rsidR="00B608D0">
        <w:rPr>
          <w:rFonts w:ascii="3DS V2" w:eastAsia="宋体" w:hAnsi="3DS V2" w:cstheme="minorBidi"/>
          <w:lang w:val="fr-FR"/>
        </w:rPr>
        <w:t xml:space="preserve"> </w:t>
      </w:r>
      <w:r w:rsidR="00850F9C" w:rsidRPr="000129DC">
        <w:rPr>
          <w:rFonts w:ascii="3DS V2" w:hAnsi="3DS V2"/>
          <w:lang w:val="fr-FR"/>
        </w:rPr>
        <w:t xml:space="preserve">Néanmoins, </w:t>
      </w:r>
      <w:r w:rsidR="00AA4446" w:rsidRPr="000129DC">
        <w:rPr>
          <w:rFonts w:ascii="3DS V2" w:hAnsi="3DS V2"/>
          <w:lang w:val="fr-FR"/>
        </w:rPr>
        <w:t xml:space="preserve">ce </w:t>
      </w:r>
      <w:r w:rsidR="00184A89">
        <w:rPr>
          <w:rFonts w:ascii="3DS V2" w:hAnsi="3DS V2"/>
          <w:lang w:val="fr-FR"/>
        </w:rPr>
        <w:t>problème</w:t>
      </w:r>
      <w:r w:rsidR="00AA4446" w:rsidRPr="000129DC">
        <w:rPr>
          <w:rFonts w:ascii="3DS V2" w:hAnsi="3DS V2"/>
          <w:lang w:val="fr-FR"/>
        </w:rPr>
        <w:t xml:space="preserve"> est </w:t>
      </w:r>
      <w:r w:rsidR="00B12B86" w:rsidRPr="000129DC">
        <w:rPr>
          <w:rFonts w:ascii="3DS V2" w:hAnsi="3DS V2"/>
          <w:lang w:val="fr-FR"/>
        </w:rPr>
        <w:t>évité</w:t>
      </w:r>
      <w:r w:rsidR="00AA4446" w:rsidRPr="000129DC">
        <w:rPr>
          <w:rFonts w:ascii="3DS V2" w:hAnsi="3DS V2"/>
          <w:lang w:val="fr-FR"/>
        </w:rPr>
        <w:t xml:space="preserve"> </w:t>
      </w:r>
      <w:r w:rsidR="00184A89">
        <w:rPr>
          <w:rFonts w:ascii="3DS V2" w:hAnsi="3DS V2"/>
          <w:lang w:val="fr-FR"/>
        </w:rPr>
        <w:t xml:space="preserve">par default, </w:t>
      </w:r>
      <w:r w:rsidR="00AA4446" w:rsidRPr="000129DC">
        <w:rPr>
          <w:rFonts w:ascii="3DS V2" w:hAnsi="3DS V2"/>
          <w:lang w:val="fr-FR"/>
        </w:rPr>
        <w:t>grâce au</w:t>
      </w:r>
      <w:r w:rsidR="00307B90" w:rsidRPr="000129DC">
        <w:rPr>
          <w:rFonts w:ascii="3DS V2" w:hAnsi="3DS V2"/>
          <w:lang w:val="fr-FR"/>
        </w:rPr>
        <w:t xml:space="preserve"> comportement de la triangulation Delaunay</w:t>
      </w:r>
      <w:r w:rsidR="00B3775E" w:rsidRPr="000129DC">
        <w:rPr>
          <w:rFonts w:ascii="3DS V2" w:hAnsi="3DS V2"/>
          <w:lang w:val="fr-FR"/>
        </w:rPr>
        <w:t>.</w:t>
      </w:r>
      <w:r w:rsidR="005363EA" w:rsidRPr="000129DC">
        <w:rPr>
          <w:rFonts w:ascii="3DS V2" w:hAnsi="3DS V2"/>
          <w:lang w:val="fr-FR"/>
        </w:rPr>
        <w:t xml:space="preserve"> </w:t>
      </w:r>
    </w:p>
    <w:p w14:paraId="47313C95" w14:textId="2A8FB123" w:rsidR="009B689C" w:rsidRDefault="009B689C" w:rsidP="00307B90">
      <w:pPr>
        <w:spacing w:line="240" w:lineRule="atLeast"/>
        <w:rPr>
          <w:rFonts w:ascii="3DS V2" w:hAnsi="3DS V2"/>
          <w:sz w:val="24"/>
          <w:szCs w:val="24"/>
          <w:lang w:eastAsia="zh-CN"/>
        </w:rPr>
      </w:pPr>
    </w:p>
    <w:p w14:paraId="134B89E4" w14:textId="6CB7B374" w:rsidR="004C4265" w:rsidRDefault="004C4265" w:rsidP="004C4265">
      <w:pPr>
        <w:pStyle w:val="Lgende"/>
        <w:jc w:val="center"/>
        <w:rPr>
          <w:rFonts w:ascii="3DS V2" w:hAnsi="3DS V2"/>
          <w:sz w:val="24"/>
          <w:szCs w:val="24"/>
          <w:lang w:eastAsia="zh-CN"/>
        </w:rPr>
      </w:pPr>
      <w:r>
        <w:t xml:space="preserve">Figure </w:t>
      </w:r>
      <w:fldSimple w:instr=" SEQ Figure \* ARABIC ">
        <w:r w:rsidR="009C3AE0">
          <w:rPr>
            <w:noProof/>
          </w:rPr>
          <w:t>21</w:t>
        </w:r>
      </w:fldSimple>
      <w:r>
        <w:t>: Le résultat de triangulation</w:t>
      </w:r>
      <w:r w:rsidR="000129DC">
        <w:t xml:space="preserve"> Delaunay</w:t>
      </w:r>
      <w:r>
        <w:t xml:space="preserve"> sur connecteur 41 Pin</w:t>
      </w:r>
      <w:r w:rsidR="00430229">
        <w:t>s</w:t>
      </w:r>
    </w:p>
    <w:p w14:paraId="5B4A9790" w14:textId="394506CB" w:rsidR="00C75FF8" w:rsidRPr="009A45F0" w:rsidRDefault="006B5BE2" w:rsidP="006B5BE2">
      <w:pPr>
        <w:spacing w:line="240" w:lineRule="atLeast"/>
        <w:jc w:val="both"/>
        <w:rPr>
          <w:rFonts w:ascii="3DS V2" w:hAnsi="3DS V2"/>
          <w:noProof/>
          <w:color w:val="FF0000"/>
        </w:rPr>
      </w:pPr>
      <w:r w:rsidRPr="006B5BE2">
        <w:rPr>
          <w:rFonts w:ascii="3DS V2" w:hAnsi="3DS V2"/>
          <w:noProof/>
          <w:sz w:val="24"/>
          <w:szCs w:val="24"/>
        </w:rPr>
        <w:lastRenderedPageBreak/>
        <w:drawing>
          <wp:anchor distT="0" distB="0" distL="114300" distR="114300" simplePos="0" relativeHeight="251847168" behindDoc="0" locked="0" layoutInCell="1" allowOverlap="1" wp14:anchorId="709E06F6" wp14:editId="0DA40C1A">
            <wp:simplePos x="0" y="0"/>
            <wp:positionH relativeFrom="margin">
              <wp:align>center</wp:align>
            </wp:positionH>
            <wp:positionV relativeFrom="paragraph">
              <wp:posOffset>1240047</wp:posOffset>
            </wp:positionV>
            <wp:extent cx="2614295" cy="1988820"/>
            <wp:effectExtent l="0" t="0" r="0" b="0"/>
            <wp:wrapTopAndBottom/>
            <wp:docPr id="1835339538" name="Image 183533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3652" t="4795" r="9238" b="8164"/>
                    <a:stretch/>
                  </pic:blipFill>
                  <pic:spPr bwMode="auto">
                    <a:xfrm>
                      <a:off x="0" y="0"/>
                      <a:ext cx="2614295" cy="1988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37765" w:rsidRPr="00C374FE">
        <w:rPr>
          <w:rFonts w:ascii="3DS V2" w:hAnsi="3DS V2"/>
          <w:sz w:val="24"/>
          <w:szCs w:val="24"/>
        </w:rPr>
        <w:t xml:space="preserve">Un croisement </w:t>
      </w:r>
      <w:r w:rsidR="00137765">
        <w:rPr>
          <w:rFonts w:ascii="3DS V2" w:hAnsi="3DS V2"/>
          <w:sz w:val="24"/>
          <w:szCs w:val="24"/>
        </w:rPr>
        <w:t xml:space="preserve">de câbles </w:t>
      </w:r>
      <w:r w:rsidR="004D6202">
        <w:rPr>
          <w:rFonts w:ascii="3DS V2" w:hAnsi="3DS V2"/>
          <w:sz w:val="24"/>
          <w:szCs w:val="24"/>
        </w:rPr>
        <w:t xml:space="preserve">peut </w:t>
      </w:r>
      <w:r w:rsidR="00137765" w:rsidRPr="00C374FE">
        <w:rPr>
          <w:rFonts w:ascii="3DS V2" w:hAnsi="3DS V2"/>
          <w:sz w:val="24"/>
          <w:szCs w:val="24"/>
        </w:rPr>
        <w:t>se produi</w:t>
      </w:r>
      <w:r w:rsidR="004D6202">
        <w:rPr>
          <w:rFonts w:ascii="3DS V2" w:hAnsi="3DS V2"/>
          <w:sz w:val="24"/>
          <w:szCs w:val="24"/>
        </w:rPr>
        <w:t>re</w:t>
      </w:r>
      <w:r w:rsidR="00137765" w:rsidRPr="00C374FE">
        <w:rPr>
          <w:rFonts w:ascii="3DS V2" w:hAnsi="3DS V2"/>
          <w:sz w:val="24"/>
          <w:szCs w:val="24"/>
        </w:rPr>
        <w:t xml:space="preserve"> </w:t>
      </w:r>
      <w:r w:rsidR="00B67947" w:rsidRPr="00C374FE">
        <w:rPr>
          <w:rFonts w:ascii="3DS V2" w:hAnsi="3DS V2"/>
          <w:sz w:val="24"/>
          <w:szCs w:val="24"/>
        </w:rPr>
        <w:t>lorsqu’une</w:t>
      </w:r>
      <w:r w:rsidR="00137765" w:rsidRPr="00C374FE">
        <w:rPr>
          <w:rFonts w:ascii="3DS V2" w:hAnsi="3DS V2"/>
          <w:sz w:val="24"/>
          <w:szCs w:val="24"/>
        </w:rPr>
        <w:t xml:space="preserve"> ligne reliant deux cavités adjacentes coupe une autre du même type.</w:t>
      </w:r>
      <w:r w:rsidR="00137765">
        <w:rPr>
          <w:rFonts w:ascii="3DS V2" w:hAnsi="3DS V2"/>
          <w:sz w:val="24"/>
          <w:szCs w:val="24"/>
        </w:rPr>
        <w:t xml:space="preserve"> </w:t>
      </w:r>
      <w:r w:rsidR="005363EA">
        <w:rPr>
          <w:rFonts w:ascii="3DS V2" w:hAnsi="3DS V2"/>
          <w:sz w:val="24"/>
          <w:szCs w:val="24"/>
          <w:lang w:eastAsia="zh-CN"/>
        </w:rPr>
        <w:t>En tant qu</w:t>
      </w:r>
      <w:r w:rsidR="00924A30">
        <w:rPr>
          <w:rFonts w:ascii="3DS V2" w:hAnsi="3DS V2"/>
          <w:sz w:val="24"/>
          <w:szCs w:val="24"/>
          <w:lang w:eastAsia="zh-CN"/>
        </w:rPr>
        <w:t>e</w:t>
      </w:r>
      <w:r w:rsidR="005363EA">
        <w:rPr>
          <w:rFonts w:ascii="3DS V2" w:hAnsi="3DS V2"/>
          <w:sz w:val="24"/>
          <w:szCs w:val="24"/>
          <w:lang w:eastAsia="zh-CN"/>
        </w:rPr>
        <w:t xml:space="preserve"> méthode </w:t>
      </w:r>
      <w:r w:rsidR="005B077A">
        <w:rPr>
          <w:rFonts w:ascii="3DS V2" w:hAnsi="3DS V2"/>
          <w:sz w:val="24"/>
          <w:szCs w:val="24"/>
          <w:lang w:eastAsia="zh-CN"/>
        </w:rPr>
        <w:t xml:space="preserve">de </w:t>
      </w:r>
      <w:r w:rsidR="005363EA">
        <w:rPr>
          <w:rFonts w:ascii="3DS V2" w:hAnsi="3DS V2"/>
          <w:sz w:val="24"/>
          <w:szCs w:val="24"/>
          <w:lang w:eastAsia="zh-CN"/>
        </w:rPr>
        <w:t xml:space="preserve">triangulation, elle donne toujours un </w:t>
      </w:r>
      <w:r w:rsidR="005363EA" w:rsidRPr="005363EA">
        <w:rPr>
          <w:rFonts w:ascii="3DS V2" w:hAnsi="3DS V2"/>
          <w:b/>
          <w:bCs/>
          <w:sz w:val="24"/>
          <w:szCs w:val="24"/>
          <w:lang w:eastAsia="zh-CN"/>
        </w:rPr>
        <w:t>graph</w:t>
      </w:r>
      <w:r w:rsidR="0005683D">
        <w:rPr>
          <w:rFonts w:ascii="3DS V2" w:hAnsi="3DS V2"/>
          <w:b/>
          <w:bCs/>
          <w:sz w:val="24"/>
          <w:szCs w:val="24"/>
          <w:lang w:eastAsia="zh-CN"/>
        </w:rPr>
        <w:t>e</w:t>
      </w:r>
      <w:r w:rsidR="005363EA" w:rsidRPr="005363EA">
        <w:rPr>
          <w:rFonts w:ascii="3DS V2" w:hAnsi="3DS V2"/>
          <w:b/>
          <w:bCs/>
          <w:sz w:val="24"/>
          <w:szCs w:val="24"/>
          <w:lang w:eastAsia="zh-CN"/>
        </w:rPr>
        <w:t xml:space="preserve"> planaire</w:t>
      </w:r>
      <w:r w:rsidR="003D0956">
        <w:rPr>
          <w:rFonts w:ascii="3DS V2" w:hAnsi="3DS V2"/>
          <w:sz w:val="24"/>
          <w:szCs w:val="24"/>
          <w:lang w:eastAsia="zh-CN"/>
        </w:rPr>
        <w:t xml:space="preserve">, qui </w:t>
      </w:r>
      <w:r w:rsidR="00FE049F">
        <w:rPr>
          <w:rFonts w:ascii="3DS V2" w:hAnsi="3DS V2"/>
          <w:sz w:val="24"/>
          <w:szCs w:val="24"/>
          <w:lang w:eastAsia="zh-CN"/>
        </w:rPr>
        <w:t>peut</w:t>
      </w:r>
      <w:r w:rsidR="005363EA" w:rsidRPr="005363EA">
        <w:rPr>
          <w:rFonts w:ascii="3DS V2" w:hAnsi="3DS V2"/>
          <w:sz w:val="24"/>
          <w:szCs w:val="24"/>
          <w:lang w:eastAsia="zh-CN"/>
        </w:rPr>
        <w:t xml:space="preserve"> se représenter sur un </w:t>
      </w:r>
      <w:hyperlink r:id="rId37" w:tooltip="Plan (mathématiques)" w:history="1">
        <w:r w:rsidR="005363EA" w:rsidRPr="005363EA">
          <w:rPr>
            <w:rFonts w:ascii="3DS V2" w:hAnsi="3DS V2"/>
            <w:sz w:val="24"/>
            <w:szCs w:val="24"/>
            <w:lang w:eastAsia="zh-CN"/>
          </w:rPr>
          <w:t>plan</w:t>
        </w:r>
      </w:hyperlink>
      <w:r w:rsidR="005363EA" w:rsidRPr="005363EA">
        <w:rPr>
          <w:rFonts w:ascii="3DS V2" w:hAnsi="3DS V2"/>
          <w:sz w:val="24"/>
          <w:szCs w:val="24"/>
          <w:lang w:eastAsia="zh-CN"/>
        </w:rPr>
        <w:t> sans qu'aucune arête n'en croise une autre.</w:t>
      </w:r>
      <w:r w:rsidR="005576B9">
        <w:rPr>
          <w:rFonts w:ascii="3DS V2" w:hAnsi="3DS V2"/>
          <w:sz w:val="24"/>
          <w:szCs w:val="24"/>
          <w:lang w:eastAsia="zh-CN"/>
        </w:rPr>
        <w:t xml:space="preserve"> Donc, e</w:t>
      </w:r>
      <w:r w:rsidR="005363EA">
        <w:rPr>
          <w:rFonts w:ascii="3DS V2" w:hAnsi="3DS V2"/>
          <w:sz w:val="24"/>
          <w:szCs w:val="24"/>
          <w:lang w:eastAsia="zh-CN"/>
        </w:rPr>
        <w:t xml:space="preserve">lle </w:t>
      </w:r>
      <w:r w:rsidR="00307B90" w:rsidRPr="00C374FE">
        <w:rPr>
          <w:rFonts w:ascii="3DS V2" w:hAnsi="3DS V2"/>
          <w:sz w:val="24"/>
          <w:szCs w:val="24"/>
        </w:rPr>
        <w:t xml:space="preserve">ne génère jamais </w:t>
      </w:r>
      <w:r w:rsidR="005576B9" w:rsidRPr="00C374FE">
        <w:rPr>
          <w:rFonts w:ascii="3DS V2" w:hAnsi="3DS V2"/>
          <w:sz w:val="24"/>
          <w:szCs w:val="24"/>
        </w:rPr>
        <w:t xml:space="preserve">de </w:t>
      </w:r>
      <w:r w:rsidR="005576B9">
        <w:rPr>
          <w:rFonts w:ascii="3DS V2" w:hAnsi="3DS V2"/>
          <w:sz w:val="24"/>
          <w:szCs w:val="24"/>
        </w:rPr>
        <w:t>triangles</w:t>
      </w:r>
      <w:r w:rsidR="005576B9" w:rsidRPr="00C374FE">
        <w:rPr>
          <w:rFonts w:ascii="3DS V2" w:hAnsi="3DS V2"/>
          <w:sz w:val="24"/>
          <w:szCs w:val="24"/>
        </w:rPr>
        <w:t xml:space="preserve"> croisés</w:t>
      </w:r>
      <w:r w:rsidR="00191BB0">
        <w:rPr>
          <w:rFonts w:ascii="3DS V2" w:hAnsi="3DS V2"/>
          <w:sz w:val="24"/>
          <w:szCs w:val="24"/>
          <w:lang w:eastAsia="zh-CN"/>
        </w:rPr>
        <w:t xml:space="preserve"> et </w:t>
      </w:r>
      <w:r w:rsidR="00307B90">
        <w:rPr>
          <w:rFonts w:ascii="3DS V2" w:hAnsi="3DS V2"/>
          <w:sz w:val="24"/>
          <w:szCs w:val="24"/>
          <w:lang w:eastAsia="zh-CN"/>
        </w:rPr>
        <w:t>l</w:t>
      </w:r>
      <w:r w:rsidR="00307B90">
        <w:rPr>
          <w:rFonts w:ascii="3DS V2" w:hAnsi="3DS V2"/>
          <w:sz w:val="24"/>
          <w:szCs w:val="24"/>
        </w:rPr>
        <w:t>a</w:t>
      </w:r>
      <w:r w:rsidR="00307B90" w:rsidRPr="00C374FE">
        <w:rPr>
          <w:rFonts w:ascii="3DS V2" w:hAnsi="3DS V2"/>
          <w:sz w:val="24"/>
          <w:szCs w:val="24"/>
        </w:rPr>
        <w:t xml:space="preserve"> liste d’adjacence construite à partir de cette triangulation, est </w:t>
      </w:r>
      <w:r w:rsidR="00307B90">
        <w:rPr>
          <w:rFonts w:ascii="3DS V2" w:hAnsi="3DS V2"/>
          <w:sz w:val="24"/>
          <w:szCs w:val="24"/>
        </w:rPr>
        <w:t xml:space="preserve">donc </w:t>
      </w:r>
      <w:r w:rsidR="00307B90" w:rsidRPr="00C374FE">
        <w:rPr>
          <w:rFonts w:ascii="3DS V2" w:hAnsi="3DS V2"/>
          <w:sz w:val="24"/>
          <w:szCs w:val="24"/>
        </w:rPr>
        <w:t xml:space="preserve">garantie sans </w:t>
      </w:r>
      <w:r w:rsidR="00B67947">
        <w:rPr>
          <w:rFonts w:ascii="3DS V2" w:hAnsi="3DS V2"/>
          <w:sz w:val="24"/>
          <w:szCs w:val="24"/>
        </w:rPr>
        <w:t>ce type d’</w:t>
      </w:r>
      <w:r w:rsidR="00307B90" w:rsidRPr="00C374FE">
        <w:rPr>
          <w:rFonts w:ascii="3DS V2" w:hAnsi="3DS V2"/>
          <w:sz w:val="24"/>
          <w:szCs w:val="24"/>
        </w:rPr>
        <w:t>intersection.</w:t>
      </w:r>
      <w:r w:rsidR="00307B90">
        <w:rPr>
          <w:rFonts w:ascii="3DS V2" w:hAnsi="3DS V2"/>
          <w:sz w:val="24"/>
          <w:szCs w:val="24"/>
        </w:rPr>
        <w:t xml:space="preserve"> </w:t>
      </w:r>
    </w:p>
    <w:p w14:paraId="4ACF8BAB" w14:textId="29270A96" w:rsidR="00E9626B" w:rsidRDefault="006B5BE2" w:rsidP="00307B90">
      <w:pPr>
        <w:spacing w:line="240" w:lineRule="atLeast"/>
        <w:rPr>
          <w:rFonts w:ascii="3DS V2" w:hAnsi="3DS V2"/>
          <w:sz w:val="24"/>
          <w:szCs w:val="24"/>
        </w:rPr>
      </w:pPr>
      <w:r w:rsidRPr="0041418D">
        <w:rPr>
          <w:rFonts w:ascii="3DS V2" w:hAnsi="3DS V2"/>
          <w:noProof/>
        </w:rPr>
        <mc:AlternateContent>
          <mc:Choice Requires="wps">
            <w:drawing>
              <wp:anchor distT="0" distB="0" distL="114300" distR="114300" simplePos="0" relativeHeight="251679232" behindDoc="0" locked="0" layoutInCell="1" allowOverlap="1" wp14:anchorId="4621094E" wp14:editId="578B923A">
                <wp:simplePos x="0" y="0"/>
                <wp:positionH relativeFrom="margin">
                  <wp:align>center</wp:align>
                </wp:positionH>
                <wp:positionV relativeFrom="paragraph">
                  <wp:posOffset>2216785</wp:posOffset>
                </wp:positionV>
                <wp:extent cx="4125595" cy="160655"/>
                <wp:effectExtent l="0" t="0" r="8255"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4125595" cy="160655"/>
                        </a:xfrm>
                        <a:prstGeom prst="rect">
                          <a:avLst/>
                        </a:prstGeom>
                        <a:solidFill>
                          <a:prstClr val="white"/>
                        </a:solidFill>
                        <a:ln>
                          <a:noFill/>
                        </a:ln>
                      </wps:spPr>
                      <wps:txbx>
                        <w:txbxContent>
                          <w:p w14:paraId="5767BCC2" w14:textId="5147006E" w:rsidR="00140E3E" w:rsidRPr="00507560" w:rsidRDefault="00140E3E" w:rsidP="00140E3E">
                            <w:pPr>
                              <w:pStyle w:val="Lgende"/>
                              <w:jc w:val="center"/>
                              <w:rPr>
                                <w:sz w:val="24"/>
                                <w:szCs w:val="24"/>
                              </w:rPr>
                            </w:pPr>
                            <w:r>
                              <w:t xml:space="preserve">Figure </w:t>
                            </w:r>
                            <w:fldSimple w:instr=" SEQ Figure \* ARABIC ">
                              <w:r w:rsidR="009C3AE0">
                                <w:rPr>
                                  <w:noProof/>
                                </w:rPr>
                                <w:t>22</w:t>
                              </w:r>
                            </w:fldSimple>
                            <w:r>
                              <w:t xml:space="preserve"> : </w:t>
                            </w:r>
                            <w:r w:rsidR="00724D20">
                              <w:t>Résultat de triangulation est garanti planaire.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1094E" id="Zone de texte 15" o:spid="_x0000_s1036" type="#_x0000_t202" style="position:absolute;margin-left:0;margin-top:174.55pt;width:324.85pt;height:12.65pt;z-index:2516792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" stroked="f">
                <v:textbox inset="0,0,0,0">
                  <w:txbxContent>
                    <w:p w14:paraId="5767BCC2" w14:textId="5147006E" w:rsidR="00140E3E" w:rsidRPr="00507560" w:rsidRDefault="00140E3E" w:rsidP="00140E3E">
                      <w:pPr>
                        <w:pStyle w:val="Lgende"/>
                        <w:jc w:val="center"/>
                        <w:rPr>
                          <w:sz w:val="24"/>
                          <w:szCs w:val="24"/>
                        </w:rPr>
                      </w:pPr>
                      <w:r>
                        <w:t xml:space="preserve">Figure </w:t>
                      </w:r>
                      <w:fldSimple w:instr=" SEQ Figure \* ARABIC ">
                        <w:r w:rsidR="009C3AE0">
                          <w:rPr>
                            <w:noProof/>
                          </w:rPr>
                          <w:t>22</w:t>
                        </w:r>
                      </w:fldSimple>
                      <w:r>
                        <w:t xml:space="preserve"> : </w:t>
                      </w:r>
                      <w:r w:rsidR="00724D20">
                        <w:t>Résultat de triangulation est garanti planaire.</w:t>
                      </w:r>
                    </w:p>
                  </w:txbxContent>
                </v:textbox>
                <w10:wrap type="square" anchorx="margin"/>
              </v:shape>
            </w:pict>
          </mc:Fallback>
        </mc:AlternateContent>
      </w:r>
    </w:p>
    <w:p w14:paraId="0048DD96" w14:textId="615F8966" w:rsidR="00AF2A89" w:rsidRDefault="00AF2A89" w:rsidP="00307B90">
      <w:pPr>
        <w:spacing w:line="240" w:lineRule="atLeast"/>
        <w:rPr>
          <w:rFonts w:ascii="3DS V2" w:hAnsi="3DS V2"/>
          <w:sz w:val="24"/>
          <w:szCs w:val="24"/>
        </w:rPr>
      </w:pPr>
    </w:p>
    <w:p w14:paraId="34BE3452" w14:textId="21ADD7C6" w:rsidR="00307B90" w:rsidRPr="0041418D" w:rsidRDefault="00037668" w:rsidP="006B5BE2">
      <w:pPr>
        <w:jc w:val="both"/>
      </w:pPr>
      <w:r>
        <w:rPr>
          <w:rFonts w:ascii="3DS V2" w:hAnsi="3DS V2"/>
          <w:sz w:val="24"/>
          <w:szCs w:val="24"/>
        </w:rPr>
        <w:t>Ici</w:t>
      </w:r>
      <w:r w:rsidR="00307B90">
        <w:rPr>
          <w:rFonts w:ascii="3DS V2" w:hAnsi="3DS V2"/>
          <w:sz w:val="24"/>
          <w:szCs w:val="24"/>
        </w:rPr>
        <w:t xml:space="preserve"> la cavité </w:t>
      </w:r>
      <w:r w:rsidR="006B5BE2">
        <w:rPr>
          <w:rFonts w:ascii="3DS V2" w:hAnsi="3DS V2"/>
          <w:sz w:val="24"/>
          <w:szCs w:val="24"/>
        </w:rPr>
        <w:t>A</w:t>
      </w:r>
      <w:r w:rsidR="00307B90">
        <w:rPr>
          <w:rFonts w:ascii="3DS V2" w:hAnsi="3DS V2"/>
          <w:sz w:val="24"/>
          <w:szCs w:val="24"/>
        </w:rPr>
        <w:t xml:space="preserve"> et </w:t>
      </w:r>
      <w:r w:rsidR="003A0810">
        <w:rPr>
          <w:rFonts w:ascii="3DS V2" w:hAnsi="3DS V2"/>
          <w:sz w:val="24"/>
          <w:szCs w:val="24"/>
        </w:rPr>
        <w:t xml:space="preserve">la cavité </w:t>
      </w:r>
      <w:r w:rsidR="006B5BE2">
        <w:rPr>
          <w:rFonts w:ascii="3DS V2" w:hAnsi="3DS V2"/>
          <w:sz w:val="24"/>
          <w:szCs w:val="24"/>
        </w:rPr>
        <w:t>D</w:t>
      </w:r>
      <w:r w:rsidR="00307B90">
        <w:rPr>
          <w:rFonts w:ascii="3DS V2" w:hAnsi="3DS V2"/>
          <w:sz w:val="24"/>
          <w:szCs w:val="24"/>
        </w:rPr>
        <w:t xml:space="preserve"> ne sont pas considér</w:t>
      </w:r>
      <w:r w:rsidR="00D8182F">
        <w:rPr>
          <w:rFonts w:ascii="3DS V2" w:hAnsi="3DS V2"/>
          <w:sz w:val="24"/>
          <w:szCs w:val="24"/>
        </w:rPr>
        <w:t>ées</w:t>
      </w:r>
      <w:r w:rsidR="00307B90">
        <w:rPr>
          <w:rFonts w:ascii="3DS V2" w:hAnsi="3DS V2"/>
          <w:sz w:val="24"/>
          <w:szCs w:val="24"/>
        </w:rPr>
        <w:t xml:space="preserve"> comme des cavités adjacentes, même </w:t>
      </w:r>
      <w:r w:rsidR="000A6D50">
        <w:rPr>
          <w:rFonts w:ascii="3DS V2" w:hAnsi="3DS V2"/>
          <w:sz w:val="24"/>
          <w:szCs w:val="24"/>
        </w:rPr>
        <w:t>si leur</w:t>
      </w:r>
      <w:r w:rsidR="00307B90">
        <w:rPr>
          <w:rFonts w:ascii="3DS V2" w:hAnsi="3DS V2"/>
          <w:sz w:val="24"/>
          <w:szCs w:val="24"/>
        </w:rPr>
        <w:t xml:space="preserve"> distance est </w:t>
      </w:r>
      <w:r w:rsidR="00EF4612">
        <w:rPr>
          <w:rFonts w:ascii="3DS V2" w:hAnsi="3DS V2"/>
          <w:sz w:val="24"/>
          <w:szCs w:val="24"/>
        </w:rPr>
        <w:t>identique à celle</w:t>
      </w:r>
      <w:r w:rsidR="00307B90">
        <w:rPr>
          <w:rFonts w:ascii="3DS V2" w:hAnsi="3DS V2"/>
          <w:sz w:val="24"/>
          <w:szCs w:val="24"/>
        </w:rPr>
        <w:t xml:space="preserve"> entre la cavité </w:t>
      </w:r>
      <w:r w:rsidR="006B5BE2">
        <w:rPr>
          <w:rFonts w:ascii="3DS V2" w:hAnsi="3DS V2"/>
          <w:sz w:val="24"/>
          <w:szCs w:val="24"/>
        </w:rPr>
        <w:t xml:space="preserve">B </w:t>
      </w:r>
      <w:r w:rsidR="00307B90">
        <w:rPr>
          <w:rFonts w:ascii="3DS V2" w:hAnsi="3DS V2"/>
          <w:sz w:val="24"/>
          <w:szCs w:val="24"/>
        </w:rPr>
        <w:t xml:space="preserve">et </w:t>
      </w:r>
      <w:r w:rsidR="00DD219C">
        <w:rPr>
          <w:rFonts w:ascii="3DS V2" w:hAnsi="3DS V2"/>
          <w:sz w:val="24"/>
          <w:szCs w:val="24"/>
        </w:rPr>
        <w:t xml:space="preserve">la cavité </w:t>
      </w:r>
      <w:r w:rsidR="006B5BE2">
        <w:rPr>
          <w:rFonts w:ascii="3DS V2" w:hAnsi="3DS V2"/>
          <w:sz w:val="24"/>
          <w:szCs w:val="24"/>
        </w:rPr>
        <w:t>C</w:t>
      </w:r>
      <w:r w:rsidR="00307B90">
        <w:rPr>
          <w:rFonts w:ascii="3DS V2" w:hAnsi="3DS V2"/>
          <w:sz w:val="24"/>
          <w:szCs w:val="24"/>
        </w:rPr>
        <w:t xml:space="preserve">. Imaginons un cas où un câble de deux fils a déjà </w:t>
      </w:r>
      <w:r w:rsidR="00E30130">
        <w:rPr>
          <w:rFonts w:ascii="3DS V2" w:hAnsi="3DS V2"/>
          <w:sz w:val="24"/>
          <w:szCs w:val="24"/>
        </w:rPr>
        <w:t xml:space="preserve">été </w:t>
      </w:r>
      <w:r w:rsidR="001972C0">
        <w:rPr>
          <w:rFonts w:ascii="3DS V2" w:hAnsi="3DS V2"/>
          <w:sz w:val="24"/>
          <w:szCs w:val="24"/>
        </w:rPr>
        <w:t xml:space="preserve">connecté </w:t>
      </w:r>
      <w:r w:rsidR="00E30130">
        <w:rPr>
          <w:rFonts w:ascii="3DS V2" w:hAnsi="3DS V2"/>
          <w:sz w:val="24"/>
          <w:szCs w:val="24"/>
        </w:rPr>
        <w:t>aux</w:t>
      </w:r>
      <w:r w:rsidR="00307B90">
        <w:rPr>
          <w:rFonts w:ascii="3DS V2" w:hAnsi="3DS V2"/>
          <w:sz w:val="24"/>
          <w:szCs w:val="24"/>
        </w:rPr>
        <w:t xml:space="preserve"> cavité </w:t>
      </w:r>
      <w:r w:rsidR="006B5BE2">
        <w:rPr>
          <w:rFonts w:ascii="3DS V2" w:hAnsi="3DS V2"/>
          <w:sz w:val="24"/>
          <w:szCs w:val="24"/>
        </w:rPr>
        <w:t>C</w:t>
      </w:r>
      <w:r w:rsidR="00307B90">
        <w:rPr>
          <w:rFonts w:ascii="3DS V2" w:hAnsi="3DS V2"/>
          <w:sz w:val="24"/>
          <w:szCs w:val="24"/>
        </w:rPr>
        <w:t xml:space="preserve"> et </w:t>
      </w:r>
      <w:r w:rsidR="006B5BE2">
        <w:rPr>
          <w:rFonts w:ascii="3DS V2" w:hAnsi="3DS V2"/>
          <w:sz w:val="24"/>
          <w:szCs w:val="24"/>
        </w:rPr>
        <w:t>B</w:t>
      </w:r>
      <w:r w:rsidR="00307B90">
        <w:rPr>
          <w:rFonts w:ascii="3DS V2" w:hAnsi="3DS V2"/>
          <w:sz w:val="24"/>
          <w:szCs w:val="24"/>
        </w:rPr>
        <w:t xml:space="preserve">, un autre câble de deux fils, avec un fil placé à la cavité </w:t>
      </w:r>
      <w:r w:rsidR="006B5BE2">
        <w:rPr>
          <w:rFonts w:ascii="3DS V2" w:hAnsi="3DS V2"/>
          <w:sz w:val="24"/>
          <w:szCs w:val="24"/>
        </w:rPr>
        <w:t>A</w:t>
      </w:r>
      <w:r w:rsidR="00307B90">
        <w:rPr>
          <w:rFonts w:ascii="3DS V2" w:hAnsi="3DS V2"/>
          <w:sz w:val="24"/>
          <w:szCs w:val="24"/>
        </w:rPr>
        <w:t xml:space="preserve">, ne pourra jamais placer son deuxième fil à la cavité </w:t>
      </w:r>
      <w:r w:rsidR="006B5BE2">
        <w:rPr>
          <w:rFonts w:ascii="3DS V2" w:hAnsi="3DS V2"/>
          <w:sz w:val="24"/>
          <w:szCs w:val="24"/>
        </w:rPr>
        <w:t>D</w:t>
      </w:r>
      <w:r w:rsidR="00307B90">
        <w:rPr>
          <w:rFonts w:ascii="3DS V2" w:hAnsi="3DS V2"/>
          <w:sz w:val="24"/>
          <w:szCs w:val="24"/>
        </w:rPr>
        <w:t xml:space="preserve">. Le croisement des câbles est donc évité. </w:t>
      </w:r>
    </w:p>
    <w:p w14:paraId="01642074" w14:textId="75EBA459" w:rsidR="00DB4024" w:rsidRPr="00287A18" w:rsidRDefault="00DB4024" w:rsidP="00DB4024">
      <w:pPr>
        <w:pStyle w:val="Titre3"/>
        <w:rPr>
          <w:rFonts w:ascii="3DS V2" w:hAnsi="3DS V2"/>
          <w:sz w:val="32"/>
          <w:szCs w:val="32"/>
        </w:rPr>
      </w:pPr>
      <w:bookmarkStart w:id="29" w:name="_Toc206168780"/>
      <w:r>
        <w:rPr>
          <w:rFonts w:ascii="3DS V2" w:hAnsi="3DS V2"/>
          <w:sz w:val="32"/>
          <w:szCs w:val="32"/>
        </w:rPr>
        <w:t>Stratégie de recherche</w:t>
      </w:r>
      <w:bookmarkEnd w:id="29"/>
    </w:p>
    <w:p w14:paraId="6673E631" w14:textId="4CC35AF4" w:rsidR="00287A18" w:rsidRPr="009D4812" w:rsidRDefault="003C3673" w:rsidP="002E1555">
      <w:pPr>
        <w:pStyle w:val="NormalWeb"/>
        <w:spacing w:line="276" w:lineRule="auto"/>
        <w:jc w:val="both"/>
        <w:rPr>
          <w:rFonts w:ascii="3DS V2" w:hAnsi="3DS V2"/>
          <w:sz w:val="32"/>
          <w:szCs w:val="32"/>
          <w:lang w:val="fr-FR"/>
        </w:rPr>
      </w:pPr>
      <w:r>
        <w:rPr>
          <w:rFonts w:ascii="3DS V2" w:eastAsia="宋体" w:hAnsi="3DS V2" w:cstheme="minorBidi"/>
          <w:lang w:val="fr-FR"/>
        </w:rPr>
        <w:t>La recherche d’allocation pour chaque câble est basée sur l</w:t>
      </w:r>
      <w:r w:rsidR="00C1064F" w:rsidRPr="00C1064F">
        <w:rPr>
          <w:rFonts w:ascii="3DS V2" w:eastAsia="宋体" w:hAnsi="3DS V2" w:cstheme="minorBidi"/>
          <w:lang w:val="fr-FR"/>
        </w:rPr>
        <w:t>a table d'adjacence</w:t>
      </w:r>
      <w:r>
        <w:rPr>
          <w:rFonts w:ascii="3DS V2" w:eastAsia="宋体" w:hAnsi="3DS V2" w:cstheme="minorBidi"/>
          <w:lang w:val="fr-FR"/>
        </w:rPr>
        <w:t xml:space="preserve"> </w:t>
      </w:r>
      <w:r w:rsidR="00CD42DC">
        <w:rPr>
          <w:rFonts w:ascii="3DS V2" w:eastAsia="宋体" w:hAnsi="3DS V2" w:cstheme="minorBidi"/>
          <w:lang w:val="fr-FR"/>
        </w:rPr>
        <w:t>des cavités</w:t>
      </w:r>
      <w:r>
        <w:rPr>
          <w:rFonts w:ascii="3DS V2" w:eastAsia="宋体" w:hAnsi="3DS V2" w:cstheme="minorBidi"/>
          <w:lang w:val="fr-FR"/>
        </w:rPr>
        <w:t xml:space="preserve"> établie dans l’étape précédent</w:t>
      </w:r>
      <w:r w:rsidR="005D4EEF">
        <w:rPr>
          <w:rFonts w:ascii="3DS V2" w:eastAsia="宋体" w:hAnsi="3DS V2" w:cstheme="minorBidi"/>
          <w:lang w:val="fr-FR"/>
        </w:rPr>
        <w:t>e</w:t>
      </w:r>
      <w:r>
        <w:rPr>
          <w:rFonts w:ascii="3DS V2" w:eastAsia="宋体" w:hAnsi="3DS V2" w:cstheme="minorBidi"/>
          <w:lang w:val="fr-FR"/>
        </w:rPr>
        <w:t xml:space="preserve">. </w:t>
      </w:r>
      <w:r w:rsidR="002338B8">
        <w:rPr>
          <w:rFonts w:ascii="3DS V2" w:eastAsia="宋体" w:hAnsi="3DS V2" w:cstheme="minorBidi"/>
          <w:lang w:val="fr-FR"/>
        </w:rPr>
        <w:t xml:space="preserve">Le processus de recherche est un processus de parcours d’arbre : la racine est la cavité de départ, </w:t>
      </w:r>
      <w:r w:rsidR="00011528">
        <w:rPr>
          <w:rFonts w:ascii="3DS V2" w:eastAsia="宋体" w:hAnsi="3DS V2" w:cstheme="minorBidi"/>
          <w:lang w:val="fr-FR"/>
        </w:rPr>
        <w:t>l</w:t>
      </w:r>
      <w:r w:rsidR="002338B8">
        <w:rPr>
          <w:rFonts w:ascii="3DS V2" w:eastAsia="宋体" w:hAnsi="3DS V2" w:cstheme="minorBidi"/>
          <w:lang w:val="fr-FR"/>
        </w:rPr>
        <w:t>es cavité</w:t>
      </w:r>
      <w:r w:rsidR="009810E4">
        <w:rPr>
          <w:rFonts w:ascii="3DS V2" w:eastAsia="宋体" w:hAnsi="3DS V2" w:cstheme="minorBidi"/>
          <w:lang w:val="fr-FR"/>
        </w:rPr>
        <w:t>s</w:t>
      </w:r>
      <w:r w:rsidR="002338B8">
        <w:rPr>
          <w:rFonts w:ascii="3DS V2" w:eastAsia="宋体" w:hAnsi="3DS V2" w:cstheme="minorBidi"/>
          <w:lang w:val="fr-FR"/>
        </w:rPr>
        <w:t xml:space="preserve"> voisines </w:t>
      </w:r>
      <w:r w:rsidR="002969BB">
        <w:rPr>
          <w:rFonts w:ascii="3DS V2" w:eastAsia="宋体" w:hAnsi="3DS V2" w:cstheme="minorBidi"/>
          <w:lang w:val="fr-FR"/>
        </w:rPr>
        <w:t xml:space="preserve">de chaque nœud </w:t>
      </w:r>
      <w:r w:rsidR="002338B8">
        <w:rPr>
          <w:rFonts w:ascii="3DS V2" w:eastAsia="宋体" w:hAnsi="3DS V2" w:cstheme="minorBidi"/>
          <w:lang w:val="fr-FR"/>
        </w:rPr>
        <w:t>sont les nœud</w:t>
      </w:r>
      <w:r w:rsidR="00C22E9C">
        <w:rPr>
          <w:rFonts w:ascii="3DS V2" w:eastAsia="宋体" w:hAnsi="3DS V2" w:cstheme="minorBidi"/>
          <w:lang w:val="fr-FR"/>
        </w:rPr>
        <w:t>s</w:t>
      </w:r>
      <w:r w:rsidR="002338B8">
        <w:rPr>
          <w:rFonts w:ascii="3DS V2" w:eastAsia="宋体" w:hAnsi="3DS V2" w:cstheme="minorBidi"/>
          <w:lang w:val="fr-FR"/>
        </w:rPr>
        <w:t xml:space="preserve"> </w:t>
      </w:r>
      <w:r w:rsidR="005D4EEF">
        <w:rPr>
          <w:rFonts w:ascii="3DS V2" w:eastAsia="宋体" w:hAnsi="3DS V2" w:cstheme="minorBidi"/>
          <w:lang w:val="fr-FR"/>
        </w:rPr>
        <w:t>enfants</w:t>
      </w:r>
      <w:r w:rsidR="002338B8">
        <w:rPr>
          <w:rFonts w:ascii="3DS V2" w:eastAsia="宋体" w:hAnsi="3DS V2" w:cstheme="minorBidi"/>
          <w:lang w:val="fr-FR"/>
        </w:rPr>
        <w:t xml:space="preserve">, et la profondeur de recherche correspond au nombre de fils dans </w:t>
      </w:r>
      <w:r w:rsidR="00861561">
        <w:rPr>
          <w:rFonts w:ascii="3DS V2" w:eastAsia="宋体" w:hAnsi="3DS V2" w:cstheme="minorBidi"/>
          <w:lang w:val="fr-FR"/>
        </w:rPr>
        <w:t>un</w:t>
      </w:r>
      <w:r w:rsidR="002338B8">
        <w:rPr>
          <w:rFonts w:ascii="3DS V2" w:eastAsia="宋体" w:hAnsi="3DS V2" w:cstheme="minorBidi"/>
          <w:lang w:val="fr-FR"/>
        </w:rPr>
        <w:t xml:space="preserve"> câbl</w:t>
      </w:r>
      <w:r w:rsidR="004B796D">
        <w:rPr>
          <w:rFonts w:ascii="3DS V2" w:eastAsia="宋体" w:hAnsi="3DS V2" w:cstheme="minorBidi"/>
          <w:lang w:val="fr-FR"/>
        </w:rPr>
        <w:t>e</w:t>
      </w:r>
      <w:r w:rsidR="002338B8">
        <w:rPr>
          <w:rFonts w:ascii="3DS V2" w:eastAsia="宋体" w:hAnsi="3DS V2" w:cstheme="minorBidi"/>
          <w:lang w:val="fr-FR"/>
        </w:rPr>
        <w:t xml:space="preserve">. </w:t>
      </w:r>
    </w:p>
    <w:p w14:paraId="2F55D3B0" w14:textId="60CE98EE" w:rsidR="002B51E4" w:rsidRDefault="00C27E59" w:rsidP="002E1555">
      <w:pPr>
        <w:jc w:val="both"/>
        <w:rPr>
          <w:rFonts w:ascii="3DS V2" w:hAnsi="3DS V2"/>
          <w:sz w:val="24"/>
          <w:szCs w:val="24"/>
        </w:rPr>
      </w:pPr>
      <w:r w:rsidRPr="00BF3E30">
        <w:rPr>
          <w:rFonts w:ascii="3DS V2" w:hAnsi="3DS V2"/>
          <w:sz w:val="24"/>
          <w:szCs w:val="24"/>
        </w:rPr>
        <w:t xml:space="preserve">La méthode </w:t>
      </w:r>
      <w:r w:rsidR="001B6F98">
        <w:rPr>
          <w:rFonts w:ascii="3DS V2" w:hAnsi="3DS V2"/>
          <w:sz w:val="24"/>
          <w:szCs w:val="24"/>
        </w:rPr>
        <w:t xml:space="preserve">la </w:t>
      </w:r>
      <w:r w:rsidRPr="00BF3E30">
        <w:rPr>
          <w:rFonts w:ascii="3DS V2" w:hAnsi="3DS V2"/>
          <w:sz w:val="24"/>
          <w:szCs w:val="24"/>
        </w:rPr>
        <w:t xml:space="preserve">plus simple </w:t>
      </w:r>
      <w:r w:rsidR="00D355B9">
        <w:rPr>
          <w:rFonts w:ascii="3DS V2" w:hAnsi="3DS V2"/>
          <w:sz w:val="24"/>
          <w:szCs w:val="24"/>
        </w:rPr>
        <w:t xml:space="preserve">pour trouver </w:t>
      </w:r>
      <w:r w:rsidR="00DB3488">
        <w:rPr>
          <w:rFonts w:ascii="3DS V2" w:hAnsi="3DS V2"/>
          <w:sz w:val="24"/>
          <w:szCs w:val="24"/>
        </w:rPr>
        <w:t>toutes les solutions possibles</w:t>
      </w:r>
      <w:r w:rsidR="00D355B9">
        <w:rPr>
          <w:rFonts w:ascii="3DS V2" w:hAnsi="3DS V2"/>
          <w:sz w:val="24"/>
          <w:szCs w:val="24"/>
        </w:rPr>
        <w:t xml:space="preserve">, </w:t>
      </w:r>
      <w:r w:rsidRPr="00BF3E30">
        <w:rPr>
          <w:rFonts w:ascii="3DS V2" w:hAnsi="3DS V2"/>
          <w:sz w:val="24"/>
          <w:szCs w:val="24"/>
        </w:rPr>
        <w:t xml:space="preserve">est sans doute la recherche par retour </w:t>
      </w:r>
      <w:r w:rsidR="004F126F" w:rsidRPr="00BF3E30">
        <w:rPr>
          <w:rFonts w:ascii="3DS V2" w:hAnsi="3DS V2"/>
          <w:sz w:val="24"/>
          <w:szCs w:val="24"/>
        </w:rPr>
        <w:t>sur trace</w:t>
      </w:r>
      <w:r w:rsidR="00BF3E30">
        <w:rPr>
          <w:rFonts w:ascii="3DS V2" w:hAnsi="3DS V2"/>
          <w:sz w:val="24"/>
          <w:szCs w:val="24"/>
        </w:rPr>
        <w:t>, dite « </w:t>
      </w:r>
      <w:proofErr w:type="spellStart"/>
      <w:r w:rsidR="00BF3E30" w:rsidRPr="000F04C2">
        <w:rPr>
          <w:rFonts w:ascii="3DS V2" w:hAnsi="3DS V2"/>
          <w:sz w:val="24"/>
          <w:szCs w:val="24"/>
        </w:rPr>
        <w:t>Backtracking</w:t>
      </w:r>
      <w:proofErr w:type="spellEnd"/>
      <w:r w:rsidR="00BF3E30" w:rsidRPr="000F04C2">
        <w:rPr>
          <w:rFonts w:ascii="3DS V2" w:hAnsi="3DS V2"/>
          <w:sz w:val="24"/>
          <w:szCs w:val="24"/>
        </w:rPr>
        <w:t> </w:t>
      </w:r>
      <w:r w:rsidR="00BF3E30">
        <w:rPr>
          <w:rFonts w:ascii="3DS V2" w:hAnsi="3DS V2"/>
          <w:sz w:val="24"/>
          <w:szCs w:val="24"/>
        </w:rPr>
        <w:t>» en anglais</w:t>
      </w:r>
      <w:r w:rsidR="004F126F" w:rsidRPr="00BF3E30">
        <w:rPr>
          <w:rFonts w:ascii="3DS V2" w:hAnsi="3DS V2"/>
          <w:sz w:val="24"/>
          <w:szCs w:val="24"/>
        </w:rPr>
        <w:t xml:space="preserve">. </w:t>
      </w:r>
      <w:r w:rsidR="00F64267">
        <w:rPr>
          <w:rFonts w:ascii="3DS V2" w:hAnsi="3DS V2"/>
          <w:sz w:val="24"/>
          <w:szCs w:val="24"/>
        </w:rPr>
        <w:t>C’est</w:t>
      </w:r>
      <w:r w:rsidRPr="00BF3E30">
        <w:rPr>
          <w:rFonts w:ascii="3DS V2" w:hAnsi="3DS V2"/>
          <w:sz w:val="24"/>
          <w:szCs w:val="24"/>
        </w:rPr>
        <w:t xml:space="preserve"> une approche algorithmique </w:t>
      </w:r>
      <w:r w:rsidR="004F126F" w:rsidRPr="00BF3E30">
        <w:rPr>
          <w:rFonts w:ascii="3DS V2" w:hAnsi="3DS V2"/>
          <w:sz w:val="24"/>
          <w:szCs w:val="24"/>
        </w:rPr>
        <w:t xml:space="preserve">très souvent </w:t>
      </w:r>
      <w:r w:rsidRPr="00BF3E30">
        <w:rPr>
          <w:rFonts w:ascii="3DS V2" w:hAnsi="3DS V2"/>
          <w:sz w:val="24"/>
          <w:szCs w:val="24"/>
        </w:rPr>
        <w:t>utilis</w:t>
      </w:r>
      <w:r w:rsidRPr="00BF3E30">
        <w:rPr>
          <w:rFonts w:ascii="3DS V2" w:hAnsi="3DS V2" w:cs="3DS V2"/>
          <w:sz w:val="24"/>
          <w:szCs w:val="24"/>
        </w:rPr>
        <w:t>é</w:t>
      </w:r>
      <w:r w:rsidRPr="00BF3E30">
        <w:rPr>
          <w:rFonts w:ascii="3DS V2" w:hAnsi="3DS V2"/>
          <w:sz w:val="24"/>
          <w:szCs w:val="24"/>
        </w:rPr>
        <w:t>e pour r</w:t>
      </w:r>
      <w:r w:rsidRPr="00BF3E30">
        <w:rPr>
          <w:rFonts w:ascii="3DS V2" w:hAnsi="3DS V2" w:cs="3DS V2"/>
          <w:sz w:val="24"/>
          <w:szCs w:val="24"/>
        </w:rPr>
        <w:t>é</w:t>
      </w:r>
      <w:r w:rsidRPr="00BF3E30">
        <w:rPr>
          <w:rFonts w:ascii="3DS V2" w:hAnsi="3DS V2"/>
          <w:sz w:val="24"/>
          <w:szCs w:val="24"/>
        </w:rPr>
        <w:t>soudre des probl</w:t>
      </w:r>
      <w:r w:rsidRPr="00BF3E30">
        <w:rPr>
          <w:rFonts w:ascii="3DS V2" w:hAnsi="3DS V2" w:cs="3DS V2"/>
          <w:sz w:val="24"/>
          <w:szCs w:val="24"/>
        </w:rPr>
        <w:t>è</w:t>
      </w:r>
      <w:r w:rsidRPr="00BF3E30">
        <w:rPr>
          <w:rFonts w:ascii="3DS V2" w:hAnsi="3DS V2"/>
          <w:sz w:val="24"/>
          <w:szCs w:val="24"/>
        </w:rPr>
        <w:t>mes de recherche combinatoire</w:t>
      </w:r>
      <w:r w:rsidR="002355C1" w:rsidRPr="00BF3E30">
        <w:rPr>
          <w:rFonts w:ascii="3DS V2" w:hAnsi="3DS V2"/>
          <w:sz w:val="24"/>
          <w:szCs w:val="24"/>
        </w:rPr>
        <w:t xml:space="preserve">. Elle </w:t>
      </w:r>
      <w:r w:rsidRPr="00BF3E30">
        <w:rPr>
          <w:rFonts w:ascii="3DS V2" w:hAnsi="3DS V2"/>
          <w:sz w:val="24"/>
          <w:szCs w:val="24"/>
        </w:rPr>
        <w:t>explor</w:t>
      </w:r>
      <w:r w:rsidR="002355C1" w:rsidRPr="00BF3E30">
        <w:rPr>
          <w:rFonts w:ascii="3DS V2" w:hAnsi="3DS V2"/>
          <w:sz w:val="24"/>
          <w:szCs w:val="24"/>
        </w:rPr>
        <w:t>e</w:t>
      </w:r>
      <w:r w:rsidRPr="00BF3E30">
        <w:rPr>
          <w:rFonts w:ascii="3DS V2" w:hAnsi="3DS V2"/>
          <w:sz w:val="24"/>
          <w:szCs w:val="24"/>
        </w:rPr>
        <w:t xml:space="preserve"> l’ensemble des solutions possibles sur un parcours en profondeur (</w:t>
      </w:r>
      <w:proofErr w:type="spellStart"/>
      <w:r w:rsidRPr="000F04C2">
        <w:rPr>
          <w:rFonts w:ascii="3DS V2" w:hAnsi="3DS V2"/>
          <w:sz w:val="24"/>
          <w:szCs w:val="24"/>
        </w:rPr>
        <w:t>D</w:t>
      </w:r>
      <w:r w:rsidR="000B426C" w:rsidRPr="000F04C2">
        <w:rPr>
          <w:rFonts w:ascii="3DS V2" w:hAnsi="3DS V2"/>
          <w:sz w:val="24"/>
          <w:szCs w:val="24"/>
        </w:rPr>
        <w:t>epth</w:t>
      </w:r>
      <w:proofErr w:type="spellEnd"/>
      <w:r w:rsidR="000B426C" w:rsidRPr="000F04C2">
        <w:rPr>
          <w:rFonts w:ascii="3DS V2" w:hAnsi="3DS V2"/>
          <w:sz w:val="24"/>
          <w:szCs w:val="24"/>
        </w:rPr>
        <w:t xml:space="preserve"> </w:t>
      </w:r>
      <w:r w:rsidRPr="000F04C2">
        <w:rPr>
          <w:rFonts w:ascii="3DS V2" w:hAnsi="3DS V2"/>
          <w:sz w:val="24"/>
          <w:szCs w:val="24"/>
        </w:rPr>
        <w:t>F</w:t>
      </w:r>
      <w:r w:rsidR="000B426C" w:rsidRPr="000F04C2">
        <w:rPr>
          <w:rFonts w:ascii="3DS V2" w:hAnsi="3DS V2"/>
          <w:sz w:val="24"/>
          <w:szCs w:val="24"/>
        </w:rPr>
        <w:t xml:space="preserve">irst </w:t>
      </w:r>
      <w:proofErr w:type="spellStart"/>
      <w:r w:rsidRPr="000F04C2">
        <w:rPr>
          <w:rFonts w:ascii="3DS V2" w:hAnsi="3DS V2"/>
          <w:sz w:val="24"/>
          <w:szCs w:val="24"/>
        </w:rPr>
        <w:t>S</w:t>
      </w:r>
      <w:r w:rsidR="000B426C" w:rsidRPr="000F04C2">
        <w:rPr>
          <w:rFonts w:ascii="3DS V2" w:hAnsi="3DS V2"/>
          <w:sz w:val="24"/>
          <w:szCs w:val="24"/>
        </w:rPr>
        <w:t>ea</w:t>
      </w:r>
      <w:r w:rsidR="000B426C" w:rsidRPr="000F04C2">
        <w:rPr>
          <w:rFonts w:ascii="3DS V2" w:hAnsi="3DS V2"/>
          <w:sz w:val="24"/>
          <w:szCs w:val="24"/>
          <w:lang w:eastAsia="zh-CN"/>
        </w:rPr>
        <w:t>r</w:t>
      </w:r>
      <w:r w:rsidR="000B426C" w:rsidRPr="000F04C2">
        <w:rPr>
          <w:rFonts w:ascii="3DS V2" w:hAnsi="3DS V2"/>
          <w:sz w:val="24"/>
          <w:szCs w:val="24"/>
        </w:rPr>
        <w:t>ch</w:t>
      </w:r>
      <w:proofErr w:type="spellEnd"/>
      <w:r w:rsidRPr="00BF3E30">
        <w:rPr>
          <w:rFonts w:ascii="3DS V2" w:hAnsi="3DS V2"/>
          <w:sz w:val="24"/>
          <w:szCs w:val="24"/>
        </w:rPr>
        <w:t>)</w:t>
      </w:r>
      <w:r w:rsidR="00BF3E30">
        <w:rPr>
          <w:rFonts w:ascii="3DS V2" w:hAnsi="3DS V2"/>
          <w:sz w:val="24"/>
          <w:szCs w:val="24"/>
        </w:rPr>
        <w:t xml:space="preserve">. </w:t>
      </w:r>
    </w:p>
    <w:p w14:paraId="65BE3F32" w14:textId="4C5FB82D" w:rsidR="00287A18" w:rsidRDefault="00C27E59" w:rsidP="002E1555">
      <w:pPr>
        <w:jc w:val="both"/>
        <w:rPr>
          <w:rFonts w:ascii="3DS V2" w:hAnsi="3DS V2"/>
          <w:sz w:val="24"/>
          <w:szCs w:val="24"/>
        </w:rPr>
      </w:pPr>
      <w:r w:rsidRPr="00BF3E30">
        <w:rPr>
          <w:rFonts w:ascii="3DS V2" w:hAnsi="3DS V2"/>
          <w:sz w:val="24"/>
          <w:szCs w:val="24"/>
        </w:rPr>
        <w:t>Néanmoins,</w:t>
      </w:r>
      <w:r w:rsidR="0046780C">
        <w:rPr>
          <w:rFonts w:ascii="3DS V2" w:hAnsi="3DS V2"/>
          <w:sz w:val="24"/>
          <w:szCs w:val="24"/>
        </w:rPr>
        <w:t xml:space="preserve"> </w:t>
      </w:r>
      <w:r w:rsidR="000F106B" w:rsidRPr="00BF3E30">
        <w:rPr>
          <w:rFonts w:ascii="3DS V2" w:hAnsi="3DS V2"/>
          <w:sz w:val="24"/>
          <w:szCs w:val="24"/>
        </w:rPr>
        <w:t>bien qu’elle ait une</w:t>
      </w:r>
      <w:r w:rsidR="0046780C">
        <w:rPr>
          <w:rFonts w:ascii="3DS V2" w:hAnsi="3DS V2"/>
          <w:sz w:val="24"/>
          <w:szCs w:val="24"/>
        </w:rPr>
        <w:t xml:space="preserve"> </w:t>
      </w:r>
      <w:r w:rsidR="000F106B" w:rsidRPr="00BF3E30">
        <w:rPr>
          <w:rFonts w:ascii="3DS V2" w:hAnsi="3DS V2"/>
          <w:sz w:val="24"/>
          <w:szCs w:val="24"/>
        </w:rPr>
        <w:t xml:space="preserve">simplicité </w:t>
      </w:r>
      <w:r w:rsidR="0046780C">
        <w:rPr>
          <w:rFonts w:ascii="3DS V2" w:hAnsi="3DS V2"/>
          <w:sz w:val="24"/>
          <w:szCs w:val="24"/>
        </w:rPr>
        <w:t>de</w:t>
      </w:r>
      <w:r w:rsidR="000F106B" w:rsidRPr="00BF3E30">
        <w:rPr>
          <w:rFonts w:ascii="3DS V2" w:hAnsi="3DS V2"/>
          <w:sz w:val="24"/>
          <w:szCs w:val="24"/>
        </w:rPr>
        <w:t xml:space="preserve"> réalisation, elle </w:t>
      </w:r>
      <w:r w:rsidR="00E118CA">
        <w:rPr>
          <w:rFonts w:ascii="3DS V2" w:hAnsi="3DS V2"/>
          <w:sz w:val="24"/>
          <w:szCs w:val="24"/>
        </w:rPr>
        <w:t>a</w:t>
      </w:r>
      <w:r w:rsidRPr="00BF3E30">
        <w:rPr>
          <w:rFonts w:ascii="3DS V2" w:hAnsi="3DS V2"/>
          <w:sz w:val="24"/>
          <w:szCs w:val="24"/>
        </w:rPr>
        <w:t xml:space="preserve"> une complexité temporelle</w:t>
      </w:r>
      <w:r w:rsidR="003E752C">
        <w:rPr>
          <w:rFonts w:ascii="3DS V2" w:hAnsi="3DS V2"/>
          <w:sz w:val="24"/>
          <w:szCs w:val="24"/>
        </w:rPr>
        <w:t xml:space="preserve"> </w:t>
      </w:r>
      <w:r w:rsidR="007B4189">
        <w:rPr>
          <w:rFonts w:ascii="3DS V2" w:hAnsi="3DS V2"/>
          <w:sz w:val="24"/>
          <w:szCs w:val="24"/>
        </w:rPr>
        <w:t>trop importante</w:t>
      </w:r>
      <w:r w:rsidRPr="00BF3E30">
        <w:rPr>
          <w:rFonts w:ascii="3DS V2" w:hAnsi="3DS V2"/>
          <w:sz w:val="24"/>
          <w:szCs w:val="24"/>
        </w:rPr>
        <w:t xml:space="preserve"> </w:t>
      </w:r>
      <w:r w:rsidR="008D6A70">
        <w:rPr>
          <w:rFonts w:ascii="3DS V2" w:hAnsi="3DS V2"/>
          <w:sz w:val="24"/>
          <w:szCs w:val="24"/>
        </w:rPr>
        <w:t>dans certain</w:t>
      </w:r>
      <w:r w:rsidR="000B426C">
        <w:rPr>
          <w:rFonts w:ascii="3DS V2" w:hAnsi="3DS V2"/>
          <w:sz w:val="24"/>
          <w:szCs w:val="24"/>
        </w:rPr>
        <w:t>s</w:t>
      </w:r>
      <w:r w:rsidR="008D6A70">
        <w:rPr>
          <w:rFonts w:ascii="3DS V2" w:hAnsi="3DS V2"/>
          <w:sz w:val="24"/>
          <w:szCs w:val="24"/>
        </w:rPr>
        <w:t xml:space="preserve"> cas pratique</w:t>
      </w:r>
      <w:r w:rsidR="000B426C">
        <w:rPr>
          <w:rFonts w:ascii="3DS V2" w:hAnsi="3DS V2"/>
          <w:sz w:val="24"/>
          <w:szCs w:val="24"/>
        </w:rPr>
        <w:t>s</w:t>
      </w:r>
      <w:r w:rsidR="000F106B" w:rsidRPr="00BF3E30">
        <w:rPr>
          <w:rFonts w:ascii="3DS V2" w:hAnsi="3DS V2"/>
          <w:sz w:val="24"/>
          <w:szCs w:val="24"/>
        </w:rPr>
        <w:t xml:space="preserve">. </w:t>
      </w:r>
      <w:r w:rsidR="007B32B8">
        <w:rPr>
          <w:rFonts w:ascii="3DS V2" w:hAnsi="3DS V2"/>
          <w:sz w:val="24"/>
          <w:szCs w:val="24"/>
        </w:rPr>
        <w:t xml:space="preserve">Pour une démonstration du problème, faisons </w:t>
      </w:r>
      <w:r w:rsidR="00D22FFD">
        <w:rPr>
          <w:rFonts w:ascii="3DS V2" w:hAnsi="3DS V2"/>
          <w:sz w:val="24"/>
          <w:szCs w:val="24"/>
        </w:rPr>
        <w:t>une preuve simple par récurrence pour déterminer la complexité te</w:t>
      </w:r>
      <w:r w:rsidR="00E40A91">
        <w:rPr>
          <w:rFonts w:ascii="3DS V2" w:hAnsi="3DS V2"/>
          <w:sz w:val="24"/>
          <w:szCs w:val="24"/>
        </w:rPr>
        <w:t>m</w:t>
      </w:r>
      <w:r w:rsidR="00D22FFD">
        <w:rPr>
          <w:rFonts w:ascii="3DS V2" w:hAnsi="3DS V2"/>
          <w:sz w:val="24"/>
          <w:szCs w:val="24"/>
        </w:rPr>
        <w:t xml:space="preserve">porelle </w:t>
      </w:r>
      <w:r w:rsidR="00E40A91">
        <w:rPr>
          <w:rFonts w:ascii="3DS V2" w:hAnsi="3DS V2"/>
          <w:sz w:val="24"/>
          <w:szCs w:val="24"/>
        </w:rPr>
        <w:t>de cet algorithme.</w:t>
      </w:r>
    </w:p>
    <w:p w14:paraId="2ECF2380" w14:textId="7E356014" w:rsidR="00E40A91" w:rsidRPr="008D2579" w:rsidRDefault="00E40A91" w:rsidP="008A1565">
      <w:pPr>
        <w:jc w:val="both"/>
        <w:rPr>
          <w:rFonts w:ascii="3DS V2" w:hAnsi="3DS V2" w:cs="Arial"/>
          <w:sz w:val="24"/>
          <w:szCs w:val="24"/>
        </w:rPr>
      </w:pPr>
      <w:r w:rsidRPr="008D2579">
        <w:rPr>
          <w:rFonts w:ascii="3DS V2" w:hAnsi="3DS V2" w:cs="Arial"/>
          <w:b/>
          <w:bCs/>
          <w:sz w:val="24"/>
          <w:szCs w:val="24"/>
        </w:rPr>
        <w:lastRenderedPageBreak/>
        <w:t>Initialisation</w:t>
      </w:r>
      <w:r w:rsidRPr="008D2579">
        <w:rPr>
          <w:rFonts w:ascii="3DS V2" w:hAnsi="3DS V2" w:cs="Arial"/>
          <w:sz w:val="24"/>
          <w:szCs w:val="24"/>
        </w:rPr>
        <w:t xml:space="preserve"> : </w:t>
      </w:r>
    </w:p>
    <w:p w14:paraId="60B3CE15" w14:textId="7D28B0C7" w:rsidR="00E81303" w:rsidRPr="008D2579" w:rsidRDefault="00E81303" w:rsidP="008A1565">
      <w:pPr>
        <w:jc w:val="both"/>
        <w:rPr>
          <w:rFonts w:ascii="3DS V2" w:hAnsi="3DS V2" w:cs="Arial"/>
          <w:sz w:val="24"/>
          <w:szCs w:val="24"/>
        </w:rPr>
      </w:pPr>
      <w:r w:rsidRPr="008D2579">
        <w:rPr>
          <w:rFonts w:ascii="3DS V2" w:hAnsi="3DS V2" w:cs="Arial"/>
          <w:sz w:val="24"/>
          <w:szCs w:val="24"/>
        </w:rPr>
        <w:t>Soit</w:t>
      </w:r>
      <w:r w:rsidRPr="00A660F6">
        <w:rPr>
          <w:rFonts w:ascii="Cambria Math" w:hAnsi="Cambria Math"/>
          <w:sz w:val="24"/>
          <w:szCs w:val="24"/>
        </w:rPr>
        <w:t xml:space="preserve"> </w:t>
      </w:r>
      <m:oMath>
        <m:r>
          <w:rPr>
            <w:rFonts w:ascii="Cambria Math" w:hAnsi="Cambria Math"/>
            <w:sz w:val="24"/>
            <w:szCs w:val="24"/>
          </w:rPr>
          <m:t>b</m:t>
        </m:r>
      </m:oMath>
      <w:r w:rsidRPr="00A660F6">
        <w:rPr>
          <w:rFonts w:ascii="Cambria Math" w:hAnsi="Cambria Math"/>
          <w:sz w:val="24"/>
          <w:szCs w:val="24"/>
        </w:rPr>
        <w:t xml:space="preserve"> </w:t>
      </w:r>
      <w:r w:rsidRPr="008D2579">
        <w:rPr>
          <w:rFonts w:ascii="3DS V2" w:hAnsi="3DS V2" w:cs="Arial"/>
          <w:sz w:val="24"/>
          <w:szCs w:val="24"/>
        </w:rPr>
        <w:t xml:space="preserve">le nombre </w:t>
      </w:r>
      <w:r w:rsidR="00011528" w:rsidRPr="008D2579">
        <w:rPr>
          <w:rFonts w:ascii="3DS V2" w:hAnsi="3DS V2" w:cs="Arial"/>
          <w:sz w:val="24"/>
          <w:szCs w:val="24"/>
        </w:rPr>
        <w:t>de nœud</w:t>
      </w:r>
      <w:r w:rsidR="00936D49" w:rsidRPr="008D2579">
        <w:rPr>
          <w:rFonts w:ascii="3DS V2" w:hAnsi="3DS V2" w:cs="Arial"/>
          <w:sz w:val="24"/>
          <w:szCs w:val="24"/>
        </w:rPr>
        <w:t>s</w:t>
      </w:r>
      <w:r w:rsidR="00011528" w:rsidRPr="008D2579">
        <w:rPr>
          <w:rFonts w:ascii="3DS V2" w:hAnsi="3DS V2" w:cs="Arial"/>
          <w:sz w:val="24"/>
          <w:szCs w:val="24"/>
        </w:rPr>
        <w:t xml:space="preserve"> </w:t>
      </w:r>
      <w:r w:rsidR="00936D49" w:rsidRPr="008D2579">
        <w:rPr>
          <w:rFonts w:ascii="3DS V2" w:hAnsi="3DS V2" w:cs="Arial"/>
          <w:sz w:val="24"/>
          <w:szCs w:val="24"/>
        </w:rPr>
        <w:t xml:space="preserve">enfants </w:t>
      </w:r>
      <w:r w:rsidR="00011528" w:rsidRPr="008D2579">
        <w:rPr>
          <w:rFonts w:ascii="3DS V2" w:hAnsi="3DS V2" w:cs="Arial"/>
          <w:sz w:val="24"/>
          <w:szCs w:val="24"/>
        </w:rPr>
        <w:t>pour chaque nœud.</w:t>
      </w:r>
      <w:r w:rsidRPr="008D2579">
        <w:rPr>
          <w:rFonts w:ascii="3DS V2" w:hAnsi="3DS V2" w:cs="Arial"/>
          <w:sz w:val="24"/>
          <w:szCs w:val="24"/>
        </w:rPr>
        <w:t xml:space="preserve"> </w:t>
      </w:r>
    </w:p>
    <w:p w14:paraId="645F4DBC" w14:textId="439CCA2B" w:rsidR="00E40A91" w:rsidRPr="008D2579" w:rsidRDefault="00E40A91" w:rsidP="008A1565">
      <w:pPr>
        <w:jc w:val="both"/>
        <w:rPr>
          <w:rFonts w:ascii="3DS V2" w:hAnsi="3DS V2" w:cs="Arial"/>
          <w:sz w:val="24"/>
          <w:szCs w:val="24"/>
        </w:rPr>
      </w:pPr>
      <w:r w:rsidRPr="008D2579">
        <w:rPr>
          <w:rFonts w:ascii="3DS V2" w:hAnsi="3DS V2" w:cs="Arial"/>
          <w:sz w:val="24"/>
          <w:szCs w:val="24"/>
        </w:rPr>
        <w:t xml:space="preserve">Si la profondeur </w:t>
      </w:r>
      <w:r w:rsidR="00BD017B" w:rsidRPr="008D2579">
        <w:rPr>
          <w:rFonts w:ascii="3DS V2" w:hAnsi="3DS V2" w:cs="Arial"/>
          <w:sz w:val="24"/>
          <w:szCs w:val="24"/>
        </w:rPr>
        <w:t>de recherche</w:t>
      </w:r>
      <w:r w:rsidR="00BD017B">
        <w:rPr>
          <w:rFonts w:ascii="Cambria Math" w:hAnsi="Cambria Math"/>
          <w:sz w:val="24"/>
          <w:szCs w:val="24"/>
        </w:rPr>
        <w:t xml:space="preserve"> </w:t>
      </w:r>
      <m:oMath>
        <m:r>
          <w:rPr>
            <w:rFonts w:ascii="Cambria Math" w:hAnsi="Cambria Math"/>
            <w:sz w:val="24"/>
            <w:szCs w:val="24"/>
          </w:rPr>
          <m:t>d=0</m:t>
        </m:r>
      </m:oMath>
      <w:r w:rsidRPr="00A96D0D">
        <w:rPr>
          <w:rFonts w:ascii="Cambria Math" w:hAnsi="Cambria Math"/>
          <w:sz w:val="24"/>
          <w:szCs w:val="24"/>
        </w:rPr>
        <w:t xml:space="preserve">, </w:t>
      </w:r>
      <w:r w:rsidRPr="008D2579">
        <w:rPr>
          <w:rFonts w:ascii="3DS V2" w:hAnsi="3DS V2" w:cs="Arial"/>
          <w:sz w:val="24"/>
          <w:szCs w:val="24"/>
        </w:rPr>
        <w:t xml:space="preserve">seulement la racine est visitée. </w:t>
      </w:r>
    </w:p>
    <w:p w14:paraId="12C93CE0" w14:textId="73ADE9E1" w:rsidR="00E40A91" w:rsidRPr="00506230" w:rsidRDefault="00506230" w:rsidP="00C27E59">
      <w:pPr>
        <w:rPr>
          <w:rFonts w:ascii="Cambria Math" w:hAnsi="Cambria Math"/>
          <w:i/>
          <w:sz w:val="24"/>
          <w:szCs w:val="24"/>
        </w:rPr>
      </w:pPr>
      <m:oMathPara>
        <m:oMath>
          <m:r>
            <w:rPr>
              <w:rFonts w:ascii="Cambria Math" w:hAnsi="Cambria Math"/>
              <w:sz w:val="24"/>
              <w:szCs w:val="24"/>
            </w:rPr>
            <m:t>T(0)=1=O(</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0</m:t>
              </m:r>
            </m:sup>
          </m:sSup>
          <m:r>
            <w:rPr>
              <w:rFonts w:ascii="Cambria Math" w:hAnsi="Cambria Math"/>
              <w:sz w:val="24"/>
              <w:szCs w:val="24"/>
            </w:rPr>
            <m:t xml:space="preserve"> )=O(1)</m:t>
          </m:r>
        </m:oMath>
      </m:oMathPara>
    </w:p>
    <w:p w14:paraId="41329F34" w14:textId="77777777" w:rsidR="00A660F6" w:rsidRPr="008D2579" w:rsidRDefault="007B32B8" w:rsidP="00A660F6">
      <w:pPr>
        <w:rPr>
          <w:rFonts w:ascii="3DS V2" w:hAnsi="3DS V2" w:cs="Arial"/>
          <w:sz w:val="24"/>
          <w:szCs w:val="24"/>
        </w:rPr>
      </w:pPr>
      <w:r w:rsidRPr="008D2579">
        <w:rPr>
          <w:rFonts w:ascii="3DS V2" w:hAnsi="3DS V2" w:cs="Arial"/>
          <w:b/>
          <w:bCs/>
          <w:sz w:val="24"/>
          <w:szCs w:val="24"/>
        </w:rPr>
        <w:t>H</w:t>
      </w:r>
      <w:r w:rsidR="00A96D0D" w:rsidRPr="008D2579">
        <w:rPr>
          <w:rFonts w:ascii="3DS V2" w:hAnsi="3DS V2" w:cs="Arial"/>
          <w:b/>
          <w:bCs/>
          <w:sz w:val="24"/>
          <w:szCs w:val="24"/>
        </w:rPr>
        <w:t>érédité</w:t>
      </w:r>
      <w:r w:rsidRPr="008D2579">
        <w:rPr>
          <w:rFonts w:ascii="3DS V2" w:hAnsi="3DS V2" w:cs="Arial"/>
          <w:sz w:val="24"/>
          <w:szCs w:val="24"/>
        </w:rPr>
        <w:t xml:space="preserve"> : </w:t>
      </w:r>
    </w:p>
    <w:p w14:paraId="1960BB29" w14:textId="6F0F8372" w:rsidR="00A660F6" w:rsidRPr="008D2579" w:rsidRDefault="007B764E" w:rsidP="008A1565">
      <w:pPr>
        <w:jc w:val="both"/>
        <w:rPr>
          <w:rFonts w:ascii="3DS V2" w:hAnsi="3DS V2" w:cs="Arial"/>
          <w:sz w:val="24"/>
          <w:szCs w:val="24"/>
        </w:rPr>
      </w:pPr>
      <w:r w:rsidRPr="008D2579">
        <w:rPr>
          <w:rFonts w:ascii="3DS V2" w:hAnsi="3DS V2" w:cs="Arial"/>
          <w:sz w:val="24"/>
          <w:szCs w:val="24"/>
        </w:rPr>
        <w:t>Supposons qu’il existe une constante</w:t>
      </w:r>
      <w:r w:rsidRPr="00A96D0D">
        <w:rPr>
          <w:rFonts w:ascii="Cambria Math" w:hAnsi="Cambria Math"/>
          <w:sz w:val="24"/>
          <w:szCs w:val="24"/>
        </w:rPr>
        <w:t xml:space="preserve"> </w:t>
      </w:r>
      <m:oMath>
        <m:r>
          <w:rPr>
            <w:rFonts w:ascii="Cambria Math" w:hAnsi="Cambria Math"/>
            <w:sz w:val="24"/>
            <w:szCs w:val="24"/>
          </w:rPr>
          <m:t>c&gt;0</m:t>
        </m:r>
      </m:oMath>
      <w:r w:rsidRPr="00A96D0D">
        <w:rPr>
          <w:rFonts w:ascii="Cambria Math" w:hAnsi="Cambria Math"/>
          <w:sz w:val="24"/>
          <w:szCs w:val="24"/>
        </w:rPr>
        <w:t xml:space="preserve"> </w:t>
      </w:r>
      <w:r w:rsidRPr="008D2579">
        <w:rPr>
          <w:rFonts w:ascii="3DS V2" w:hAnsi="3DS V2" w:cs="Arial"/>
          <w:sz w:val="24"/>
          <w:szCs w:val="24"/>
        </w:rPr>
        <w:t>telle que, pour une profondeur quelconque</w:t>
      </w:r>
      <w:r w:rsidRPr="00A96D0D">
        <w:rPr>
          <w:rFonts w:ascii="Cambria Math" w:hAnsi="Cambria Math"/>
          <w:sz w:val="24"/>
          <w:szCs w:val="24"/>
        </w:rPr>
        <w:t xml:space="preserve"> </w:t>
      </w:r>
      <m:oMath>
        <m:r>
          <w:rPr>
            <w:rFonts w:ascii="Cambria Math" w:hAnsi="Cambria Math"/>
            <w:sz w:val="24"/>
            <w:szCs w:val="24"/>
          </w:rPr>
          <m:t>k</m:t>
        </m:r>
        <m:r>
          <m:rPr>
            <m:scr m:val="double-struck"/>
          </m:rPr>
          <w:rPr>
            <w:rFonts w:ascii="Cambria Math" w:hAnsi="Cambria Math"/>
            <w:sz w:val="24"/>
            <w:szCs w:val="24"/>
          </w:rPr>
          <m:t>∈N</m:t>
        </m:r>
      </m:oMath>
      <w:r w:rsidRPr="00A96D0D">
        <w:rPr>
          <w:rFonts w:ascii="Cambria Math" w:hAnsi="Cambria Math"/>
          <w:sz w:val="24"/>
          <w:szCs w:val="24"/>
        </w:rPr>
        <w:t xml:space="preserve">, </w:t>
      </w:r>
      <w:r w:rsidR="00A660F6" w:rsidRPr="008D2579">
        <w:rPr>
          <w:rFonts w:ascii="3DS V2" w:hAnsi="3DS V2" w:cs="Arial"/>
          <w:sz w:val="24"/>
          <w:szCs w:val="24"/>
        </w:rPr>
        <w:t>le nombre maximal d’étapes explorées est de :</w:t>
      </w:r>
    </w:p>
    <w:p w14:paraId="6D8588A3" w14:textId="7B7EF283" w:rsidR="00287A18" w:rsidRDefault="007B764E"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m:oMathPara>
    </w:p>
    <w:p w14:paraId="0FD1E83B" w14:textId="609707C2" w:rsidR="007B32B8" w:rsidRPr="008D2579" w:rsidRDefault="007B32B8" w:rsidP="008A1565">
      <w:pPr>
        <w:jc w:val="both"/>
        <w:rPr>
          <w:rFonts w:ascii="3DS V2" w:hAnsi="3DS V2" w:cs="Arial"/>
          <w:sz w:val="24"/>
          <w:szCs w:val="24"/>
        </w:rPr>
      </w:pPr>
      <w:r w:rsidRPr="008D2579">
        <w:rPr>
          <w:rFonts w:ascii="3DS V2" w:hAnsi="3DS V2" w:cs="Arial"/>
          <w:sz w:val="24"/>
          <w:szCs w:val="24"/>
        </w:rPr>
        <w:t>Considérons une exploration de profondeur</w:t>
      </w:r>
      <w:r w:rsidRPr="00A96D0D">
        <w:rPr>
          <w:rFonts w:ascii="Cambria Math" w:hAnsi="Cambria Math"/>
          <w:sz w:val="24"/>
          <w:szCs w:val="24"/>
        </w:rPr>
        <w:t xml:space="preserve"> </w:t>
      </w:r>
      <m:oMath>
        <m:r>
          <w:rPr>
            <w:rFonts w:ascii="Cambria Math" w:hAnsi="Cambria Math"/>
            <w:sz w:val="24"/>
            <w:szCs w:val="24"/>
          </w:rPr>
          <m:t>k+1 </m:t>
        </m:r>
      </m:oMath>
      <w:r w:rsidRPr="00A96D0D">
        <w:rPr>
          <w:rFonts w:ascii="Cambria Math" w:hAnsi="Cambria Math"/>
          <w:sz w:val="24"/>
          <w:szCs w:val="24"/>
        </w:rPr>
        <w:t xml:space="preserve">, </w:t>
      </w:r>
      <w:r w:rsidRPr="008D2579">
        <w:rPr>
          <w:rFonts w:ascii="3DS V2" w:hAnsi="3DS V2" w:cs="Arial"/>
          <w:sz w:val="24"/>
          <w:szCs w:val="24"/>
        </w:rPr>
        <w:t>Pour chaque choix, la suite de l’exploration correspond à une sous arborescence de profondeur</w:t>
      </w:r>
      <w:r w:rsidRPr="00A96D0D">
        <w:rPr>
          <w:rFonts w:ascii="Cambria Math" w:hAnsi="Cambria Math"/>
          <w:sz w:val="24"/>
          <w:szCs w:val="24"/>
        </w:rPr>
        <w:t xml:space="preserve"> k. </w:t>
      </w:r>
      <w:r w:rsidRPr="008D2579">
        <w:rPr>
          <w:rFonts w:ascii="3DS V2" w:hAnsi="3DS V2" w:cs="Arial"/>
          <w:sz w:val="24"/>
          <w:szCs w:val="24"/>
        </w:rPr>
        <w:t>dont le nombre d’étapes est</w:t>
      </w:r>
      <w:r w:rsidRPr="00A96D0D">
        <w:rPr>
          <w:rFonts w:ascii="Cambria Math" w:hAnsi="Cambria Math"/>
          <w:sz w:val="24"/>
          <w:szCs w:val="24"/>
        </w:rPr>
        <w:t xml:space="preserve"> </w:t>
      </w:r>
      <m:oMath>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w:r w:rsidRPr="00A96D0D">
        <w:rPr>
          <w:rFonts w:ascii="Cambria Math" w:hAnsi="Cambria Math"/>
          <w:sz w:val="24"/>
          <w:szCs w:val="24"/>
        </w:rPr>
        <w:t xml:space="preserve">. </w:t>
      </w:r>
      <w:r w:rsidRPr="008D2579">
        <w:rPr>
          <w:rFonts w:ascii="3DS V2" w:hAnsi="3DS V2" w:cs="Arial"/>
          <w:sz w:val="24"/>
          <w:szCs w:val="24"/>
        </w:rPr>
        <w:t>La totalité de l’exploration de profondeur</w:t>
      </w:r>
      <w:r w:rsidRPr="00A96D0D">
        <w:rPr>
          <w:rFonts w:ascii="Cambria Math" w:hAnsi="Cambria Math"/>
          <w:sz w:val="24"/>
          <w:szCs w:val="24"/>
        </w:rPr>
        <w:t xml:space="preserve"> </w:t>
      </w:r>
      <w:r w:rsidR="006333AD">
        <w:rPr>
          <w:rFonts w:ascii="Cambria Math" w:hAnsi="Cambria Math" w:hint="eastAsia"/>
          <w:sz w:val="24"/>
          <w:szCs w:val="24"/>
          <w:lang w:eastAsia="zh-CN"/>
        </w:rPr>
        <w:t>k</w:t>
      </w:r>
      <w:r w:rsidRPr="00A96D0D">
        <w:rPr>
          <w:rFonts w:ascii="Cambria Math" w:hAnsi="Cambria Math"/>
          <w:sz w:val="24"/>
          <w:szCs w:val="24"/>
        </w:rPr>
        <w:t xml:space="preserve"> + 1 </w:t>
      </w:r>
      <w:r w:rsidRPr="008D2579">
        <w:rPr>
          <w:rFonts w:ascii="3DS V2" w:hAnsi="3DS V2" w:cs="Arial"/>
          <w:sz w:val="24"/>
          <w:szCs w:val="24"/>
        </w:rPr>
        <w:t>est de :</w:t>
      </w:r>
    </w:p>
    <w:p w14:paraId="639C10DD" w14:textId="4EAFE05D" w:rsidR="007B32B8" w:rsidRPr="00A96D0D" w:rsidRDefault="007B32B8"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+1</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m:t>
          </m:r>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⋅c⋅</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m:t>
              </m:r>
            </m:sup>
          </m:sSup>
          <m:r>
            <m:rPr>
              <m:sty m:val="p"/>
            </m:rPr>
            <w:rPr>
              <w:rFonts w:ascii="Cambria Math" w:hAnsi="Cambria Math" w:cs="Cambria Math"/>
              <w:sz w:val="24"/>
              <w:szCs w:val="24"/>
            </w:rPr>
            <m:t>=1+</m:t>
          </m:r>
          <m:r>
            <w:rPr>
              <w:rFonts w:ascii="Cambria Math" w:hAnsi="Cambria Math" w:cs="Cambria Math"/>
              <w:sz w:val="24"/>
              <w:szCs w:val="24"/>
            </w:rPr>
            <m:t>c</m:t>
          </m:r>
          <m:r>
            <m:rPr>
              <m:sty m:val="p"/>
            </m:rPr>
            <w:rPr>
              <w:rFonts w:ascii="Cambria Math" w:hAnsi="Cambria Math" w:cs="Cambria Math"/>
              <w:sz w:val="24"/>
              <w:szCs w:val="24"/>
            </w:rPr>
            <m:t>⋅</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k+1</m:t>
              </m:r>
            </m:sup>
          </m:sSup>
        </m:oMath>
      </m:oMathPara>
    </w:p>
    <w:p w14:paraId="4C3F2953" w14:textId="2E35298C" w:rsidR="007B32B8" w:rsidRPr="008D2579" w:rsidRDefault="007B32B8" w:rsidP="008A1565">
      <w:pPr>
        <w:jc w:val="both"/>
        <w:rPr>
          <w:rFonts w:ascii="3DS V2" w:hAnsi="3DS V2" w:cs="Arial"/>
          <w:sz w:val="24"/>
          <w:szCs w:val="24"/>
        </w:rPr>
      </w:pPr>
      <w:r w:rsidRPr="008D2579">
        <w:rPr>
          <w:rFonts w:ascii="3DS V2" w:hAnsi="3DS V2" w:cs="Arial"/>
          <w:sz w:val="24"/>
          <w:szCs w:val="24"/>
        </w:rPr>
        <w:t xml:space="preserve">Avec la notation big O, nous </w:t>
      </w:r>
      <w:r w:rsidR="00D63254" w:rsidRPr="008D2579">
        <w:rPr>
          <w:rFonts w:ascii="3DS V2" w:hAnsi="3DS V2" w:cs="Arial"/>
          <w:sz w:val="24"/>
          <w:szCs w:val="24"/>
        </w:rPr>
        <w:t>obtenons</w:t>
      </w:r>
      <w:r w:rsidRPr="008D2579">
        <w:rPr>
          <w:rFonts w:ascii="3DS V2" w:hAnsi="3DS V2" w:cs="Arial"/>
          <w:sz w:val="24"/>
          <w:szCs w:val="24"/>
        </w:rPr>
        <w:t xml:space="preserve"> la complexité temporelle de cet algorithme :</w:t>
      </w:r>
    </w:p>
    <w:p w14:paraId="1F5AEEEA" w14:textId="772A4F79" w:rsidR="007B32B8" w:rsidRPr="00A96D0D" w:rsidRDefault="007B32B8" w:rsidP="00C27E59">
      <w:pPr>
        <w:rPr>
          <w:rFonts w:ascii="Cambria Math" w:hAnsi="Cambria Math"/>
          <w:sz w:val="24"/>
          <w:szCs w:val="24"/>
          <w:lang w:eastAsia="zh-CN"/>
        </w:rPr>
      </w:pPr>
      <m:oMathPara>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r>
            <m:rPr>
              <m:sty m:val="p"/>
            </m:rPr>
            <w:rPr>
              <w:rFonts w:ascii="Cambria Math" w:hAnsi="Cambria Math"/>
              <w:sz w:val="24"/>
              <w:szCs w:val="24"/>
            </w:rPr>
            <m:t>)</m:t>
          </m:r>
        </m:oMath>
      </m:oMathPara>
    </w:p>
    <w:p w14:paraId="5D8F3F09" w14:textId="4A61684E" w:rsidR="00B0720D" w:rsidRDefault="00287A18" w:rsidP="00E80653">
      <w:pPr>
        <w:rPr>
          <w:rFonts w:ascii="3DS V2" w:hAnsi="3DS V2"/>
          <w:sz w:val="24"/>
          <w:szCs w:val="24"/>
        </w:rPr>
      </w:pPr>
      <w:r>
        <w:rPr>
          <w:rFonts w:ascii="3DS V2" w:hAnsi="3DS V2"/>
          <w:sz w:val="24"/>
          <w:szCs w:val="24"/>
        </w:rPr>
        <w:t>Dans</w:t>
      </w:r>
      <w:r w:rsidR="005C2847" w:rsidRPr="00153CE4">
        <w:rPr>
          <w:rFonts w:ascii="3DS V2" w:hAnsi="3DS V2"/>
          <w:sz w:val="24"/>
          <w:szCs w:val="24"/>
        </w:rPr>
        <w:t xml:space="preserve"> un scénario </w:t>
      </w:r>
      <w:r w:rsidR="00153CE4">
        <w:rPr>
          <w:rFonts w:ascii="3DS V2" w:hAnsi="3DS V2"/>
          <w:sz w:val="24"/>
          <w:szCs w:val="24"/>
          <w:lang w:eastAsia="zh-CN"/>
        </w:rPr>
        <w:t xml:space="preserve">d’une </w:t>
      </w:r>
      <w:r w:rsidR="005C2847" w:rsidRPr="00153CE4">
        <w:rPr>
          <w:rFonts w:ascii="3DS V2" w:hAnsi="3DS V2"/>
          <w:sz w:val="24"/>
          <w:szCs w:val="24"/>
        </w:rPr>
        <w:t xml:space="preserve">allocation de </w:t>
      </w:r>
      <w:r w:rsidR="00226F4A" w:rsidRPr="00153CE4">
        <w:rPr>
          <w:rFonts w:ascii="3DS V2" w:hAnsi="3DS V2"/>
          <w:sz w:val="24"/>
          <w:szCs w:val="24"/>
        </w:rPr>
        <w:t>20</w:t>
      </w:r>
      <w:r w:rsidR="005C2847" w:rsidRPr="00153CE4">
        <w:rPr>
          <w:rFonts w:ascii="3DS V2" w:hAnsi="3DS V2"/>
          <w:sz w:val="24"/>
          <w:szCs w:val="24"/>
        </w:rPr>
        <w:t xml:space="preserve"> fils </w:t>
      </w:r>
      <w:r w:rsidR="00F12DD7">
        <w:rPr>
          <w:rFonts w:ascii="3DS V2" w:hAnsi="3DS V2"/>
          <w:sz w:val="24"/>
          <w:szCs w:val="24"/>
        </w:rPr>
        <w:t>sur</w:t>
      </w:r>
      <w:r w:rsidR="005C2847" w:rsidRPr="00153CE4">
        <w:rPr>
          <w:rFonts w:ascii="3DS V2" w:hAnsi="3DS V2"/>
          <w:sz w:val="24"/>
          <w:szCs w:val="24"/>
        </w:rPr>
        <w:t xml:space="preserve"> </w:t>
      </w:r>
      <w:r w:rsidR="00226F4A" w:rsidRPr="00153CE4">
        <w:rPr>
          <w:rFonts w:ascii="3DS V2" w:hAnsi="3DS V2"/>
          <w:sz w:val="24"/>
          <w:szCs w:val="24"/>
        </w:rPr>
        <w:t>20</w:t>
      </w:r>
      <w:r w:rsidR="005C2847" w:rsidRPr="00153CE4">
        <w:rPr>
          <w:rFonts w:ascii="3DS V2" w:hAnsi="3DS V2"/>
          <w:sz w:val="24"/>
          <w:szCs w:val="24"/>
        </w:rPr>
        <w:t xml:space="preserve"> cavités</w:t>
      </w:r>
      <w:r w:rsidR="00226F4A" w:rsidRPr="00153CE4">
        <w:rPr>
          <w:rFonts w:ascii="3DS V2" w:hAnsi="3DS V2"/>
          <w:sz w:val="24"/>
          <w:szCs w:val="24"/>
        </w:rPr>
        <w:t xml:space="preserve">, </w:t>
      </w:r>
      <w:r w:rsidR="005C2847" w:rsidRPr="00153CE4">
        <w:rPr>
          <w:rFonts w:ascii="3DS V2" w:hAnsi="3DS V2"/>
          <w:sz w:val="24"/>
          <w:szCs w:val="24"/>
        </w:rPr>
        <w:t xml:space="preserve">donc </w:t>
      </w:r>
      <w:r w:rsidR="00226F4A" w:rsidRPr="00153CE4">
        <w:rPr>
          <w:rFonts w:ascii="3DS V2" w:hAnsi="3DS V2"/>
          <w:sz w:val="24"/>
          <w:szCs w:val="24"/>
        </w:rPr>
        <w:t xml:space="preserve">un cas </w:t>
      </w:r>
      <w:r w:rsidR="009C1446" w:rsidRPr="00153CE4">
        <w:rPr>
          <w:rFonts w:ascii="3DS V2" w:hAnsi="3DS V2"/>
          <w:sz w:val="24"/>
          <w:szCs w:val="24"/>
        </w:rPr>
        <w:t>assez raisonnable</w:t>
      </w:r>
      <w:r w:rsidR="005C2847" w:rsidRPr="00153CE4">
        <w:rPr>
          <w:rFonts w:ascii="3DS V2" w:hAnsi="3DS V2"/>
          <w:sz w:val="24"/>
          <w:szCs w:val="24"/>
        </w:rPr>
        <w:t xml:space="preserve"> </w:t>
      </w:r>
      <w:r w:rsidR="00226F4A" w:rsidRPr="00153CE4">
        <w:rPr>
          <w:rFonts w:ascii="3DS V2" w:hAnsi="3DS V2"/>
          <w:sz w:val="24"/>
          <w:szCs w:val="24"/>
        </w:rPr>
        <w:t>en</w:t>
      </w:r>
      <w:r w:rsidR="005C2847" w:rsidRPr="00153CE4">
        <w:rPr>
          <w:rFonts w:ascii="3DS V2" w:hAnsi="3DS V2"/>
          <w:sz w:val="24"/>
          <w:szCs w:val="24"/>
        </w:rPr>
        <w:t xml:space="preserve"> pratique</w:t>
      </w:r>
      <w:r w:rsidR="00BB5609">
        <w:rPr>
          <w:rFonts w:ascii="3DS V2" w:hAnsi="3DS V2"/>
          <w:sz w:val="24"/>
          <w:szCs w:val="24"/>
        </w:rPr>
        <w:t>, avec</w:t>
      </w:r>
      <w:r w:rsidR="005C2847" w:rsidRPr="00153CE4">
        <w:rPr>
          <w:rFonts w:ascii="3DS V2" w:hAnsi="3DS V2"/>
          <w:sz w:val="24"/>
          <w:szCs w:val="24"/>
        </w:rPr>
        <w:t xml:space="preserve"> </w:t>
      </w:r>
      <w:r w:rsidR="009C1446" w:rsidRPr="00153CE4">
        <w:rPr>
          <w:rFonts w:ascii="3DS V2" w:hAnsi="3DS V2"/>
          <w:sz w:val="24"/>
          <w:szCs w:val="24"/>
        </w:rPr>
        <w:t xml:space="preserve">un connecteur </w:t>
      </w:r>
      <w:r w:rsidR="00BB5609">
        <w:rPr>
          <w:rFonts w:ascii="3DS V2" w:hAnsi="3DS V2"/>
          <w:sz w:val="24"/>
          <w:szCs w:val="24"/>
        </w:rPr>
        <w:t>d’</w:t>
      </w:r>
      <w:r w:rsidR="009C1446" w:rsidRPr="00153CE4">
        <w:rPr>
          <w:rFonts w:ascii="3DS V2" w:hAnsi="3DS V2"/>
          <w:sz w:val="24"/>
          <w:szCs w:val="24"/>
        </w:rPr>
        <w:t xml:space="preserve">une distribution en forme de grille hexagonale (type "nid d'abeille"), où </w:t>
      </w:r>
      <w:r w:rsidR="000F106B" w:rsidRPr="00153CE4">
        <w:rPr>
          <w:rFonts w:ascii="3DS V2" w:hAnsi="3DS V2"/>
          <w:sz w:val="24"/>
          <w:szCs w:val="24"/>
        </w:rPr>
        <w:t xml:space="preserve">chaque cavité est </w:t>
      </w:r>
      <w:r w:rsidR="008C3AC8">
        <w:rPr>
          <w:rFonts w:ascii="3DS V2" w:hAnsi="3DS V2"/>
          <w:sz w:val="24"/>
          <w:szCs w:val="24"/>
        </w:rPr>
        <w:t xml:space="preserve">à côté de </w:t>
      </w:r>
      <w:r w:rsidR="00226F4A" w:rsidRPr="00153CE4">
        <w:rPr>
          <w:rFonts w:ascii="3DS V2" w:hAnsi="3DS V2"/>
          <w:sz w:val="24"/>
          <w:szCs w:val="24"/>
        </w:rPr>
        <w:t xml:space="preserve">6 </w:t>
      </w:r>
      <w:r w:rsidR="000F106B" w:rsidRPr="00153CE4">
        <w:rPr>
          <w:rFonts w:ascii="3DS V2" w:hAnsi="3DS V2"/>
          <w:sz w:val="24"/>
          <w:szCs w:val="24"/>
        </w:rPr>
        <w:t>cavités voisines</w:t>
      </w:r>
      <w:r w:rsidR="00226F4A" w:rsidRPr="00153CE4">
        <w:rPr>
          <w:rFonts w:ascii="3DS V2" w:hAnsi="3DS V2"/>
          <w:sz w:val="24"/>
          <w:szCs w:val="24"/>
        </w:rPr>
        <w:t xml:space="preserve">, </w:t>
      </w:r>
      <w:r w:rsidR="000F106B" w:rsidRPr="00153CE4">
        <w:rPr>
          <w:rFonts w:ascii="3DS V2" w:hAnsi="3DS V2"/>
          <w:sz w:val="24"/>
          <w:szCs w:val="24"/>
        </w:rPr>
        <w:t xml:space="preserve">on compte </w:t>
      </w:r>
      <m:oMath>
        <m:sSup>
          <m:sSupPr>
            <m:ctrlPr>
              <w:rPr>
                <w:rFonts w:ascii="Cambria Math" w:hAnsi="Cambria Math"/>
                <w:i/>
                <w:sz w:val="24"/>
                <w:szCs w:val="24"/>
              </w:rPr>
            </m:ctrlPr>
          </m:sSupPr>
          <m:e>
            <m:r>
              <w:rPr>
                <w:rFonts w:ascii="Cambria Math" w:hAnsi="Cambria Math"/>
                <w:sz w:val="24"/>
                <w:szCs w:val="24"/>
              </w:rPr>
              <m:t>6</m:t>
            </m:r>
          </m:e>
          <m:sup>
            <m:r>
              <w:rPr>
                <w:rFonts w:ascii="Cambria Math" w:hAnsi="Cambria Math"/>
                <w:sz w:val="24"/>
                <w:szCs w:val="24"/>
              </w:rPr>
              <m:t>20</m:t>
            </m:r>
          </m:sup>
        </m:sSup>
      </m:oMath>
      <w:r w:rsidR="00C27E59" w:rsidRPr="00153CE4">
        <w:rPr>
          <w:rFonts w:ascii="3DS V2" w:hAnsi="3DS V2"/>
          <w:sz w:val="24"/>
          <w:szCs w:val="24"/>
        </w:rPr>
        <w:t xml:space="preserve"> </w:t>
      </w:r>
      <w:r w:rsidR="00F11824">
        <w:rPr>
          <w:rFonts w:ascii="3DS V2" w:hAnsi="3DS V2"/>
          <w:sz w:val="24"/>
          <w:szCs w:val="24"/>
        </w:rPr>
        <w:t>possibilité</w:t>
      </w:r>
      <w:r w:rsidR="00B0720D" w:rsidRPr="00153CE4">
        <w:rPr>
          <w:rFonts w:ascii="3DS V2" w:hAnsi="3DS V2"/>
          <w:sz w:val="24"/>
          <w:szCs w:val="24"/>
        </w:rPr>
        <w:t xml:space="preserve"> </w:t>
      </w:r>
      <w:r w:rsidR="0054506D">
        <w:rPr>
          <w:rFonts w:ascii="3DS V2" w:hAnsi="3DS V2"/>
          <w:sz w:val="24"/>
          <w:szCs w:val="24"/>
        </w:rPr>
        <w:t xml:space="preserve">ce </w:t>
      </w:r>
      <w:r w:rsidR="00B0720D" w:rsidRPr="00153CE4">
        <w:rPr>
          <w:rFonts w:ascii="3DS V2" w:hAnsi="3DS V2"/>
          <w:sz w:val="24"/>
          <w:szCs w:val="24"/>
        </w:rPr>
        <w:t>qui</w:t>
      </w:r>
      <w:r w:rsidR="002D6FE0" w:rsidRPr="00153CE4">
        <w:rPr>
          <w:rFonts w:ascii="3DS V2" w:hAnsi="3DS V2"/>
          <w:sz w:val="24"/>
          <w:szCs w:val="24"/>
        </w:rPr>
        <w:t xml:space="preserve"> est </w:t>
      </w:r>
      <w:r w:rsidR="00D22FFD" w:rsidRPr="00153CE4">
        <w:rPr>
          <w:rFonts w:ascii="3DS V2" w:hAnsi="3DS V2"/>
          <w:sz w:val="24"/>
          <w:szCs w:val="24"/>
        </w:rPr>
        <w:t xml:space="preserve">approximativement </w:t>
      </w:r>
      <w:r w:rsidR="002D6FE0" w:rsidRPr="00153CE4">
        <w:rPr>
          <w:rFonts w:ascii="3DS V2" w:hAnsi="3DS V2"/>
          <w:sz w:val="24"/>
          <w:szCs w:val="24"/>
        </w:rPr>
        <w:t>égal</w:t>
      </w:r>
      <w:r w:rsidR="00D22FFD" w:rsidRPr="00153CE4">
        <w:rPr>
          <w:rFonts w:ascii="3DS V2" w:hAnsi="3DS V2"/>
          <w:sz w:val="24"/>
          <w:szCs w:val="24"/>
        </w:rPr>
        <w:t xml:space="preserve"> à </w:t>
      </w:r>
      <m:oMath>
        <m:r>
          <w:rPr>
            <w:rFonts w:ascii="Cambria Math" w:hAnsi="Cambria Math"/>
            <w:sz w:val="24"/>
            <w:szCs w:val="24"/>
          </w:rPr>
          <m:t>3</m:t>
        </m:r>
        <m:r>
          <w:rPr>
            <w:rFonts w:ascii="Cambria Math" w:hAnsi="Cambria Math"/>
            <w:sz w:val="24"/>
            <w:szCs w:val="24"/>
            <w:lang w:eastAsia="zh-CN"/>
          </w:rPr>
          <m:t>,66</m:t>
        </m:r>
        <m:r>
          <m:rPr>
            <m:sty m:val="p"/>
          </m:rPr>
          <w:rPr>
            <w:rFonts w:ascii="Cambria Math" w:hAnsi="Cambria Math" w:cs="Cambria Math"/>
            <w:sz w:val="24"/>
            <w:szCs w:val="24"/>
          </w:rPr>
          <m:t>⋅</m:t>
        </m:r>
        <m:sSup>
          <m:sSupPr>
            <m:ctrlPr>
              <w:rPr>
                <w:rFonts w:ascii="Cambria Math" w:hAnsi="Cambria Math" w:cs="Cambria Math"/>
                <w:i/>
                <w:sz w:val="24"/>
                <w:szCs w:val="24"/>
                <w:lang w:eastAsia="zh-CN"/>
              </w:rPr>
            </m:ctrlPr>
          </m:sSupPr>
          <m:e>
            <m:r>
              <m:rPr>
                <m:sty m:val="p"/>
              </m:rPr>
              <w:rPr>
                <w:rFonts w:ascii="Cambria Math" w:hAnsi="Cambria Math" w:cs="Cambria Math"/>
                <w:sz w:val="24"/>
                <w:szCs w:val="24"/>
              </w:rPr>
              <m:t>10</m:t>
            </m:r>
            <m:ctrlPr>
              <w:rPr>
                <w:rFonts w:ascii="Cambria Math" w:hAnsi="Cambria Math" w:cs="Cambria Math"/>
                <w:sz w:val="24"/>
                <w:szCs w:val="24"/>
              </w:rPr>
            </m:ctrlPr>
          </m:e>
          <m:sup>
            <m:r>
              <w:rPr>
                <w:rFonts w:ascii="Cambria Math" w:hAnsi="Cambria Math" w:cs="Cambria Math"/>
                <w:sz w:val="24"/>
                <w:szCs w:val="24"/>
                <w:lang w:eastAsia="zh-CN"/>
              </w:rPr>
              <m:t>15</m:t>
            </m:r>
          </m:sup>
        </m:sSup>
      </m:oMath>
      <w:r w:rsidR="002D6FE0" w:rsidRPr="00153CE4">
        <w:rPr>
          <w:rFonts w:ascii="3DS V2" w:hAnsi="3DS V2"/>
          <w:sz w:val="24"/>
          <w:szCs w:val="24"/>
          <w:lang w:eastAsia="zh-CN"/>
        </w:rPr>
        <w:t xml:space="preserve">. </w:t>
      </w:r>
      <w:r w:rsidR="00B57CDB">
        <w:rPr>
          <w:rFonts w:ascii="3DS V2" w:hAnsi="3DS V2"/>
          <w:sz w:val="24"/>
          <w:szCs w:val="24"/>
          <w:lang w:eastAsia="zh-CN"/>
        </w:rPr>
        <w:t xml:space="preserve">Si </w:t>
      </w:r>
      <w:r w:rsidR="002D6FE0" w:rsidRPr="00153CE4">
        <w:rPr>
          <w:rFonts w:ascii="3DS V2" w:hAnsi="3DS V2"/>
          <w:sz w:val="24"/>
          <w:szCs w:val="24"/>
          <w:lang w:eastAsia="zh-CN"/>
        </w:rPr>
        <w:t xml:space="preserve">C++ permet de faire </w:t>
      </w:r>
      <m:oMath>
        <m:sSup>
          <m:sSupPr>
            <m:ctrlPr>
              <w:rPr>
                <w:rFonts w:ascii="Cambria Math" w:hAnsi="Cambria Math"/>
                <w:i/>
                <w:sz w:val="24"/>
                <w:szCs w:val="24"/>
                <w:lang w:eastAsia="zh-CN"/>
              </w:rPr>
            </m:ctrlPr>
          </m:sSupPr>
          <m:e>
            <m:r>
              <w:rPr>
                <w:rFonts w:ascii="Cambria Math" w:hAnsi="Cambria Math"/>
                <w:sz w:val="24"/>
                <w:szCs w:val="24"/>
                <w:lang w:eastAsia="zh-CN"/>
              </w:rPr>
              <m:t>10</m:t>
            </m:r>
          </m:e>
          <m:sup>
            <m:r>
              <w:rPr>
                <w:rFonts w:ascii="Cambria Math" w:hAnsi="Cambria Math"/>
                <w:sz w:val="24"/>
                <w:szCs w:val="24"/>
                <w:lang w:eastAsia="zh-CN"/>
              </w:rPr>
              <m:t>6</m:t>
            </m:r>
          </m:sup>
        </m:sSup>
      </m:oMath>
      <w:r w:rsidR="00D63254" w:rsidRPr="0040636C">
        <w:rPr>
          <w:rFonts w:ascii="3DS V2" w:hAnsi="3DS V2"/>
          <w:sz w:val="24"/>
          <w:szCs w:val="24"/>
          <w:lang w:eastAsia="zh-CN"/>
        </w:rPr>
        <w:t xml:space="preserve"> </w:t>
      </w:r>
      <w:r w:rsidR="00B0720D" w:rsidRPr="00153CE4">
        <w:rPr>
          <w:rFonts w:ascii="3DS V2" w:hAnsi="3DS V2"/>
          <w:sz w:val="24"/>
          <w:szCs w:val="24"/>
          <w:lang w:eastAsia="zh-CN"/>
        </w:rPr>
        <w:t>calculs</w:t>
      </w:r>
      <w:r w:rsidR="00B0720D" w:rsidRPr="0040636C">
        <w:rPr>
          <w:rFonts w:ascii="3DS V2" w:hAnsi="3DS V2"/>
          <w:sz w:val="24"/>
          <w:szCs w:val="24"/>
          <w:lang w:eastAsia="zh-CN"/>
        </w:rPr>
        <w:t xml:space="preserve"> </w:t>
      </w:r>
      <w:r w:rsidR="00B57CDB">
        <w:rPr>
          <w:rFonts w:ascii="3DS V2" w:hAnsi="3DS V2"/>
          <w:sz w:val="24"/>
          <w:szCs w:val="24"/>
          <w:lang w:eastAsia="zh-CN"/>
        </w:rPr>
        <w:t xml:space="preserve">chaque </w:t>
      </w:r>
      <w:r w:rsidR="00D63254" w:rsidRPr="00153CE4">
        <w:rPr>
          <w:rFonts w:ascii="3DS V2" w:hAnsi="3DS V2"/>
          <w:sz w:val="24"/>
          <w:szCs w:val="24"/>
          <w:lang w:eastAsia="zh-CN"/>
        </w:rPr>
        <w:t xml:space="preserve">seconde, </w:t>
      </w:r>
      <w:r w:rsidR="00B0720D" w:rsidRPr="00153CE4">
        <w:rPr>
          <w:rFonts w:ascii="3DS V2" w:hAnsi="3DS V2"/>
          <w:sz w:val="24"/>
          <w:szCs w:val="24"/>
          <w:lang w:eastAsia="zh-CN"/>
        </w:rPr>
        <w:t xml:space="preserve">cette opération </w:t>
      </w:r>
      <w:r w:rsidR="00144BA7" w:rsidRPr="00153CE4">
        <w:rPr>
          <w:rFonts w:ascii="3DS V2" w:hAnsi="3DS V2"/>
          <w:sz w:val="24"/>
          <w:szCs w:val="24"/>
          <w:lang w:eastAsia="zh-CN"/>
        </w:rPr>
        <w:t xml:space="preserve">d’allocation automatique </w:t>
      </w:r>
      <w:r w:rsidR="00410A66">
        <w:rPr>
          <w:rFonts w:ascii="3DS V2" w:hAnsi="3DS V2"/>
          <w:sz w:val="24"/>
          <w:szCs w:val="24"/>
          <w:lang w:eastAsia="zh-CN"/>
        </w:rPr>
        <w:t>prendra</w:t>
      </w:r>
      <w:r w:rsidR="00B0720D">
        <w:rPr>
          <w:rFonts w:ascii="3DS V2" w:hAnsi="3DS V2"/>
          <w:sz w:val="24"/>
          <w:szCs w:val="24"/>
          <w:lang w:eastAsia="zh-CN"/>
        </w:rPr>
        <w:t xml:space="preserve"> </w:t>
      </w:r>
      <w:r w:rsidR="00B0720D" w:rsidRPr="00144BA7">
        <w:rPr>
          <w:rFonts w:ascii="3DS V2" w:hAnsi="3DS V2"/>
          <w:b/>
          <w:bCs/>
          <w:sz w:val="24"/>
          <w:szCs w:val="24"/>
          <w:lang w:eastAsia="zh-CN"/>
        </w:rPr>
        <w:t>116 ans</w:t>
      </w:r>
      <w:r w:rsidR="00B0720D">
        <w:rPr>
          <w:rFonts w:ascii="3DS V2" w:hAnsi="3DS V2"/>
          <w:sz w:val="24"/>
          <w:szCs w:val="24"/>
          <w:lang w:eastAsia="zh-CN"/>
        </w:rPr>
        <w:t>.</w:t>
      </w:r>
    </w:p>
    <w:p w14:paraId="27605D6B" w14:textId="77777777" w:rsidR="00A57BD6" w:rsidRDefault="00707A99" w:rsidP="00E875B2">
      <w:pPr>
        <w:keepNext/>
        <w:spacing w:line="240" w:lineRule="auto"/>
        <w:jc w:val="both"/>
        <w:rPr>
          <w:rFonts w:ascii="3DS V2" w:hAnsi="3DS V2"/>
          <w:sz w:val="24"/>
          <w:szCs w:val="24"/>
          <w:lang w:eastAsia="zh-CN"/>
        </w:rPr>
      </w:pPr>
      <w:r>
        <w:rPr>
          <w:rFonts w:ascii="3DS V2" w:hAnsi="3DS V2"/>
          <w:sz w:val="24"/>
          <w:szCs w:val="24"/>
          <w:lang w:eastAsia="zh-CN"/>
        </w:rPr>
        <w:t>Un autre problème est le nombre de solution</w:t>
      </w:r>
      <w:r w:rsidR="003E462A">
        <w:rPr>
          <w:rFonts w:ascii="3DS V2" w:hAnsi="3DS V2"/>
          <w:sz w:val="24"/>
          <w:szCs w:val="24"/>
          <w:lang w:eastAsia="zh-CN"/>
        </w:rPr>
        <w:t>s</w:t>
      </w:r>
      <w:r>
        <w:rPr>
          <w:rFonts w:ascii="3DS V2" w:hAnsi="3DS V2"/>
          <w:sz w:val="24"/>
          <w:szCs w:val="24"/>
          <w:lang w:eastAsia="zh-CN"/>
        </w:rPr>
        <w:t xml:space="preserve"> propos</w:t>
      </w:r>
      <w:r w:rsidR="007638C4">
        <w:rPr>
          <w:rFonts w:ascii="3DS V2" w:hAnsi="3DS V2"/>
          <w:sz w:val="24"/>
          <w:szCs w:val="24"/>
          <w:lang w:eastAsia="zh-CN"/>
        </w:rPr>
        <w:t>é</w:t>
      </w:r>
      <w:r w:rsidR="00D37EE9">
        <w:rPr>
          <w:rFonts w:ascii="3DS V2" w:hAnsi="3DS V2"/>
          <w:sz w:val="24"/>
          <w:szCs w:val="24"/>
          <w:lang w:eastAsia="zh-CN"/>
        </w:rPr>
        <w:t>es</w:t>
      </w:r>
      <w:r>
        <w:rPr>
          <w:rFonts w:ascii="3DS V2" w:hAnsi="3DS V2"/>
          <w:sz w:val="24"/>
          <w:szCs w:val="24"/>
          <w:lang w:eastAsia="zh-CN"/>
        </w:rPr>
        <w:t xml:space="preserve">. </w:t>
      </w:r>
      <w:r w:rsidR="000367C3">
        <w:rPr>
          <w:rFonts w:ascii="3DS V2" w:hAnsi="3DS V2"/>
          <w:sz w:val="24"/>
          <w:szCs w:val="24"/>
          <w:lang w:eastAsia="zh-CN"/>
        </w:rPr>
        <w:t xml:space="preserve">Voici </w:t>
      </w:r>
      <w:r w:rsidR="00F60A63" w:rsidRPr="00F60A63">
        <w:rPr>
          <w:rFonts w:ascii="3DS V2" w:hAnsi="3DS V2"/>
          <w:sz w:val="24"/>
          <w:szCs w:val="24"/>
          <w:lang w:eastAsia="zh-CN"/>
        </w:rPr>
        <w:t>une petite expérience pour estimer le nombre de solutions</w:t>
      </w:r>
      <w:r w:rsidR="00CB52A7">
        <w:rPr>
          <w:rFonts w:ascii="3DS V2" w:hAnsi="3DS V2"/>
          <w:sz w:val="24"/>
          <w:szCs w:val="24"/>
          <w:lang w:eastAsia="zh-CN"/>
        </w:rPr>
        <w:t xml:space="preserve"> valides pour un certain nombre de fils au total</w:t>
      </w:r>
      <w:r w:rsidR="00F60A63" w:rsidRPr="00F60A63">
        <w:rPr>
          <w:rFonts w:ascii="3DS V2" w:hAnsi="3DS V2"/>
          <w:sz w:val="24"/>
          <w:szCs w:val="24"/>
          <w:lang w:eastAsia="zh-CN"/>
        </w:rPr>
        <w:t>.</w:t>
      </w:r>
      <w:r w:rsidR="00222958">
        <w:rPr>
          <w:rFonts w:ascii="3DS V2" w:hAnsi="3DS V2"/>
          <w:sz w:val="24"/>
          <w:szCs w:val="24"/>
          <w:lang w:eastAsia="zh-CN"/>
        </w:rPr>
        <w:t xml:space="preserve"> </w:t>
      </w:r>
    </w:p>
    <w:p w14:paraId="290C4314" w14:textId="5E11AED0" w:rsidR="00E875B2" w:rsidRDefault="00E875B2" w:rsidP="00E875B2">
      <w:pPr>
        <w:keepNext/>
        <w:spacing w:line="240" w:lineRule="auto"/>
        <w:jc w:val="both"/>
      </w:pPr>
      <w:r w:rsidRPr="00222958">
        <w:rPr>
          <w:rFonts w:ascii="3DS V2" w:hAnsi="3DS V2"/>
          <w:noProof/>
          <w:sz w:val="24"/>
          <w:szCs w:val="24"/>
          <w:lang w:eastAsia="zh-CN"/>
        </w:rPr>
        <w:drawing>
          <wp:inline distT="0" distB="0" distL="0" distR="0" wp14:anchorId="543EFF17" wp14:editId="671729D3">
            <wp:extent cx="5731510" cy="608965"/>
            <wp:effectExtent l="0" t="0" r="254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608965"/>
                    </a:xfrm>
                    <a:prstGeom prst="rect">
                      <a:avLst/>
                    </a:prstGeom>
                  </pic:spPr>
                </pic:pic>
              </a:graphicData>
            </a:graphic>
          </wp:inline>
        </w:drawing>
      </w:r>
    </w:p>
    <w:p w14:paraId="2D46E37C" w14:textId="63B80790" w:rsidR="00F0600E" w:rsidRDefault="00E875B2" w:rsidP="00E875B2">
      <w:pPr>
        <w:pStyle w:val="Lgende"/>
        <w:jc w:val="center"/>
        <w:rPr>
          <w:rFonts w:ascii="3DS V2" w:hAnsi="3DS V2"/>
          <w:sz w:val="24"/>
          <w:szCs w:val="24"/>
          <w:lang w:eastAsia="zh-CN"/>
        </w:rPr>
      </w:pPr>
      <w:r>
        <w:t xml:space="preserve">Figure </w:t>
      </w:r>
      <w:fldSimple w:instr=" SEQ Figure \* ARABIC ">
        <w:r w:rsidR="009C3AE0">
          <w:rPr>
            <w:noProof/>
          </w:rPr>
          <w:t>23</w:t>
        </w:r>
      </w:fldSimple>
      <w:r>
        <w:t xml:space="preserve"> : </w:t>
      </w:r>
      <w:r w:rsidRPr="009A45A1">
        <w:t>Connecteur "EN354503", 39 Pins 22</w:t>
      </w:r>
    </w:p>
    <w:p w14:paraId="6ADBCDD4" w14:textId="06D7234B" w:rsidR="00222958" w:rsidRDefault="005454CE" w:rsidP="00E875B2">
      <w:pPr>
        <w:spacing w:line="240" w:lineRule="auto"/>
        <w:jc w:val="both"/>
        <w:rPr>
          <w:rFonts w:ascii="3DS V2" w:hAnsi="3DS V2"/>
          <w:sz w:val="24"/>
          <w:szCs w:val="24"/>
          <w:lang w:eastAsia="zh-CN"/>
        </w:rPr>
      </w:pPr>
      <w:r>
        <w:rPr>
          <w:rFonts w:ascii="3DS V2" w:hAnsi="3DS V2"/>
          <w:sz w:val="24"/>
          <w:szCs w:val="24"/>
          <w:lang w:eastAsia="zh-CN"/>
        </w:rPr>
        <w:t>Ce</w:t>
      </w:r>
      <w:r w:rsidR="00222958">
        <w:rPr>
          <w:rFonts w:ascii="3DS V2" w:hAnsi="3DS V2"/>
          <w:sz w:val="24"/>
          <w:szCs w:val="24"/>
          <w:lang w:eastAsia="zh-CN"/>
        </w:rPr>
        <w:t xml:space="preserve"> tableau montre le nombre de solutions sur </w:t>
      </w:r>
      <w:r w:rsidR="00E875B2">
        <w:rPr>
          <w:rFonts w:ascii="3DS V2" w:hAnsi="3DS V2"/>
          <w:sz w:val="24"/>
          <w:szCs w:val="24"/>
          <w:lang w:eastAsia="zh-CN"/>
        </w:rPr>
        <w:t>le</w:t>
      </w:r>
      <w:r w:rsidR="00222958">
        <w:rPr>
          <w:rFonts w:ascii="3DS V2" w:hAnsi="3DS V2"/>
          <w:sz w:val="24"/>
          <w:szCs w:val="24"/>
          <w:lang w:eastAsia="zh-CN"/>
        </w:rPr>
        <w:t xml:space="preserve"> connect</w:t>
      </w:r>
      <w:r w:rsidR="00E875B2">
        <w:rPr>
          <w:rFonts w:ascii="3DS V2" w:hAnsi="3DS V2"/>
          <w:sz w:val="24"/>
          <w:szCs w:val="24"/>
          <w:lang w:eastAsia="zh-CN"/>
        </w:rPr>
        <w:t>eu</w:t>
      </w:r>
      <w:r w:rsidR="00222958">
        <w:rPr>
          <w:rFonts w:ascii="3DS V2" w:hAnsi="3DS V2"/>
          <w:sz w:val="24"/>
          <w:szCs w:val="24"/>
          <w:lang w:eastAsia="zh-CN"/>
        </w:rPr>
        <w:t>r 39 pin</w:t>
      </w:r>
      <w:r w:rsidR="003F64C6">
        <w:rPr>
          <w:rFonts w:ascii="3DS V2" w:hAnsi="3DS V2"/>
          <w:sz w:val="24"/>
          <w:szCs w:val="24"/>
          <w:lang w:eastAsia="zh-CN"/>
        </w:rPr>
        <w:t xml:space="preserve"> « EN</w:t>
      </w:r>
      <w:r w:rsidR="00222958">
        <w:rPr>
          <w:rFonts w:ascii="3DS V2" w:hAnsi="3DS V2"/>
          <w:sz w:val="24"/>
          <w:szCs w:val="24"/>
          <w:lang w:eastAsia="zh-CN"/>
        </w:rPr>
        <w:t xml:space="preserve">354503 » : </w:t>
      </w:r>
    </w:p>
    <w:tbl>
      <w:tblPr>
        <w:tblStyle w:val="Grilledutableau"/>
        <w:tblW w:w="6374" w:type="dxa"/>
        <w:jc w:val="center"/>
        <w:tblLook w:val="04A0" w:firstRow="1" w:lastRow="0" w:firstColumn="1" w:lastColumn="0" w:noHBand="0" w:noVBand="1"/>
      </w:tblPr>
      <w:tblGrid>
        <w:gridCol w:w="2972"/>
        <w:gridCol w:w="3402"/>
      </w:tblGrid>
      <w:tr w:rsidR="00474FB4" w14:paraId="341AECF6" w14:textId="105F99F9" w:rsidTr="00474FB4">
        <w:trPr>
          <w:jc w:val="center"/>
        </w:trPr>
        <w:tc>
          <w:tcPr>
            <w:tcW w:w="2972" w:type="dxa"/>
          </w:tcPr>
          <w:p w14:paraId="01CC3FB7" w14:textId="629D27A7" w:rsidR="00474FB4" w:rsidRDefault="00474FB4" w:rsidP="003F64C6">
            <w:pPr>
              <w:jc w:val="center"/>
              <w:rPr>
                <w:rFonts w:ascii="3DS V2" w:hAnsi="3DS V2"/>
                <w:sz w:val="24"/>
                <w:szCs w:val="24"/>
                <w:lang w:eastAsia="zh-CN"/>
              </w:rPr>
            </w:pPr>
            <w:r>
              <w:rPr>
                <w:rFonts w:ascii="3DS V2" w:hAnsi="3DS V2"/>
                <w:sz w:val="24"/>
                <w:szCs w:val="24"/>
                <w:lang w:eastAsia="zh-CN"/>
              </w:rPr>
              <w:t>Profondeur de recherche</w:t>
            </w:r>
          </w:p>
        </w:tc>
        <w:tc>
          <w:tcPr>
            <w:tcW w:w="3402" w:type="dxa"/>
          </w:tcPr>
          <w:p w14:paraId="7ED7B3D5" w14:textId="6D538879" w:rsidR="00474FB4" w:rsidRDefault="00474FB4" w:rsidP="003F64C6">
            <w:pPr>
              <w:jc w:val="center"/>
              <w:rPr>
                <w:rFonts w:ascii="3DS V2" w:hAnsi="3DS V2"/>
                <w:sz w:val="24"/>
                <w:szCs w:val="24"/>
                <w:lang w:eastAsia="zh-CN"/>
              </w:rPr>
            </w:pPr>
            <w:r>
              <w:rPr>
                <w:rFonts w:ascii="3DS V2" w:hAnsi="3DS V2"/>
                <w:sz w:val="24"/>
                <w:szCs w:val="24"/>
                <w:lang w:eastAsia="zh-CN"/>
              </w:rPr>
              <w:t>N</w:t>
            </w:r>
            <w:r w:rsidR="009C3AE0">
              <w:rPr>
                <w:rFonts w:ascii="3DS V2" w:hAnsi="3DS V2"/>
                <w:sz w:val="24"/>
                <w:szCs w:val="24"/>
                <w:lang w:eastAsia="zh-CN"/>
              </w:rPr>
              <w:t>ombre</w:t>
            </w:r>
            <w:r>
              <w:rPr>
                <w:rFonts w:ascii="3DS V2" w:hAnsi="3DS V2"/>
                <w:sz w:val="24"/>
                <w:szCs w:val="24"/>
                <w:lang w:eastAsia="zh-CN"/>
              </w:rPr>
              <w:t xml:space="preserve"> de solution </w:t>
            </w:r>
            <w:r w:rsidR="00D66452">
              <w:rPr>
                <w:rFonts w:ascii="3DS V2" w:hAnsi="3DS V2"/>
                <w:sz w:val="24"/>
                <w:szCs w:val="24"/>
                <w:lang w:eastAsia="zh-CN"/>
              </w:rPr>
              <w:t>valide</w:t>
            </w:r>
          </w:p>
        </w:tc>
      </w:tr>
      <w:tr w:rsidR="00474FB4" w14:paraId="5DABE14D" w14:textId="7D172E69" w:rsidTr="00474FB4">
        <w:trPr>
          <w:jc w:val="center"/>
        </w:trPr>
        <w:tc>
          <w:tcPr>
            <w:tcW w:w="2972" w:type="dxa"/>
          </w:tcPr>
          <w:p w14:paraId="2178EB9B" w14:textId="4A0FC855" w:rsidR="00474FB4" w:rsidRDefault="00474FB4" w:rsidP="00B87D83">
            <w:pPr>
              <w:jc w:val="center"/>
              <w:rPr>
                <w:rFonts w:ascii="3DS V2" w:hAnsi="3DS V2"/>
                <w:sz w:val="24"/>
                <w:szCs w:val="24"/>
                <w:lang w:eastAsia="zh-CN"/>
              </w:rPr>
            </w:pPr>
            <w:r>
              <w:rPr>
                <w:rFonts w:ascii="3DS V2" w:hAnsi="3DS V2"/>
                <w:sz w:val="24"/>
                <w:szCs w:val="24"/>
                <w:lang w:eastAsia="zh-CN"/>
              </w:rPr>
              <w:t>2</w:t>
            </w:r>
          </w:p>
        </w:tc>
        <w:tc>
          <w:tcPr>
            <w:tcW w:w="3402" w:type="dxa"/>
          </w:tcPr>
          <w:p w14:paraId="3B9EFF10" w14:textId="13B4FDCA" w:rsidR="00474FB4" w:rsidRDefault="00474FB4" w:rsidP="00474FB4">
            <w:pPr>
              <w:jc w:val="center"/>
              <w:rPr>
                <w:rFonts w:ascii="3DS V2" w:hAnsi="3DS V2"/>
                <w:sz w:val="24"/>
                <w:szCs w:val="24"/>
                <w:lang w:eastAsia="zh-CN"/>
              </w:rPr>
            </w:pPr>
            <w:r>
              <w:rPr>
                <w:rFonts w:ascii="3DS V2" w:hAnsi="3DS V2"/>
                <w:sz w:val="24"/>
                <w:szCs w:val="24"/>
                <w:lang w:eastAsia="zh-CN"/>
              </w:rPr>
              <w:t>75</w:t>
            </w:r>
          </w:p>
        </w:tc>
      </w:tr>
      <w:tr w:rsidR="00474FB4" w14:paraId="5BE27D36" w14:textId="5BE9B11E" w:rsidTr="00474FB4">
        <w:trPr>
          <w:jc w:val="center"/>
        </w:trPr>
        <w:tc>
          <w:tcPr>
            <w:tcW w:w="2972" w:type="dxa"/>
          </w:tcPr>
          <w:p w14:paraId="2ED58CB1" w14:textId="5A8547A2" w:rsidR="00474FB4" w:rsidRDefault="00474FB4" w:rsidP="00B87D83">
            <w:pPr>
              <w:jc w:val="center"/>
              <w:rPr>
                <w:rFonts w:ascii="3DS V2" w:hAnsi="3DS V2"/>
                <w:sz w:val="24"/>
                <w:szCs w:val="24"/>
                <w:lang w:eastAsia="zh-CN"/>
              </w:rPr>
            </w:pPr>
            <w:r>
              <w:rPr>
                <w:rFonts w:ascii="3DS V2" w:hAnsi="3DS V2"/>
                <w:sz w:val="24"/>
                <w:szCs w:val="24"/>
                <w:lang w:eastAsia="zh-CN"/>
              </w:rPr>
              <w:t>4</w:t>
            </w:r>
          </w:p>
        </w:tc>
        <w:tc>
          <w:tcPr>
            <w:tcW w:w="3402" w:type="dxa"/>
          </w:tcPr>
          <w:p w14:paraId="64C45AF6" w14:textId="6D26EAAE" w:rsidR="00474FB4" w:rsidRDefault="00474FB4" w:rsidP="00474FB4">
            <w:pPr>
              <w:jc w:val="center"/>
              <w:rPr>
                <w:rFonts w:ascii="3DS V2" w:hAnsi="3DS V2"/>
                <w:sz w:val="24"/>
                <w:szCs w:val="24"/>
                <w:lang w:eastAsia="zh-CN"/>
              </w:rPr>
            </w:pPr>
            <w:r>
              <w:rPr>
                <w:rFonts w:ascii="3DS V2" w:hAnsi="3DS V2"/>
                <w:sz w:val="24"/>
                <w:szCs w:val="24"/>
                <w:lang w:eastAsia="zh-CN"/>
              </w:rPr>
              <w:t>5 114</w:t>
            </w:r>
          </w:p>
        </w:tc>
      </w:tr>
      <w:tr w:rsidR="00474FB4" w14:paraId="271157C7" w14:textId="446A1870" w:rsidTr="00474FB4">
        <w:trPr>
          <w:jc w:val="center"/>
        </w:trPr>
        <w:tc>
          <w:tcPr>
            <w:tcW w:w="2972" w:type="dxa"/>
          </w:tcPr>
          <w:p w14:paraId="3295C387" w14:textId="4619FB20" w:rsidR="00474FB4" w:rsidRDefault="00474FB4" w:rsidP="00B87D83">
            <w:pPr>
              <w:jc w:val="center"/>
              <w:rPr>
                <w:rFonts w:ascii="3DS V2" w:hAnsi="3DS V2"/>
                <w:sz w:val="24"/>
                <w:szCs w:val="24"/>
                <w:lang w:eastAsia="zh-CN"/>
              </w:rPr>
            </w:pPr>
            <w:r>
              <w:rPr>
                <w:rFonts w:ascii="3DS V2" w:hAnsi="3DS V2"/>
                <w:sz w:val="24"/>
                <w:szCs w:val="24"/>
                <w:lang w:eastAsia="zh-CN"/>
              </w:rPr>
              <w:t>6</w:t>
            </w:r>
          </w:p>
        </w:tc>
        <w:tc>
          <w:tcPr>
            <w:tcW w:w="3402" w:type="dxa"/>
          </w:tcPr>
          <w:p w14:paraId="2D40B94C" w14:textId="09060A67" w:rsidR="00474FB4" w:rsidRDefault="00474FB4" w:rsidP="00474FB4">
            <w:pPr>
              <w:jc w:val="center"/>
              <w:rPr>
                <w:rFonts w:ascii="3DS V2" w:hAnsi="3DS V2"/>
                <w:sz w:val="24"/>
                <w:szCs w:val="24"/>
                <w:lang w:eastAsia="zh-CN"/>
              </w:rPr>
            </w:pPr>
            <w:r>
              <w:rPr>
                <w:rFonts w:ascii="3DS V2" w:hAnsi="3DS V2"/>
                <w:sz w:val="24"/>
                <w:szCs w:val="24"/>
                <w:lang w:eastAsia="zh-CN"/>
              </w:rPr>
              <w:t>314 970</w:t>
            </w:r>
          </w:p>
        </w:tc>
      </w:tr>
      <w:tr w:rsidR="00474FB4" w14:paraId="1C202596" w14:textId="4B779B6D" w:rsidTr="00474FB4">
        <w:trPr>
          <w:jc w:val="center"/>
        </w:trPr>
        <w:tc>
          <w:tcPr>
            <w:tcW w:w="2972" w:type="dxa"/>
          </w:tcPr>
          <w:p w14:paraId="229BA717" w14:textId="6DC3DC54" w:rsidR="00474FB4" w:rsidRPr="00F60A63" w:rsidRDefault="00474FB4" w:rsidP="00B87D83">
            <w:pPr>
              <w:jc w:val="center"/>
              <w:rPr>
                <w:rFonts w:ascii="3DS V2" w:hAnsi="3DS V2"/>
                <w:sz w:val="24"/>
                <w:szCs w:val="24"/>
                <w:lang w:eastAsia="zh-CN"/>
              </w:rPr>
            </w:pPr>
            <w:r>
              <w:rPr>
                <w:rFonts w:ascii="3DS V2" w:hAnsi="3DS V2"/>
                <w:sz w:val="24"/>
                <w:szCs w:val="24"/>
                <w:lang w:eastAsia="zh-CN"/>
              </w:rPr>
              <w:t>8</w:t>
            </w:r>
          </w:p>
        </w:tc>
        <w:tc>
          <w:tcPr>
            <w:tcW w:w="3402" w:type="dxa"/>
          </w:tcPr>
          <w:p w14:paraId="0E6036BA" w14:textId="311AD33F" w:rsidR="00474FB4" w:rsidRDefault="00474FB4" w:rsidP="00474FB4">
            <w:pPr>
              <w:jc w:val="center"/>
              <w:rPr>
                <w:rFonts w:ascii="3DS V2" w:hAnsi="3DS V2"/>
                <w:sz w:val="24"/>
                <w:szCs w:val="24"/>
                <w:lang w:eastAsia="zh-CN"/>
              </w:rPr>
            </w:pPr>
            <w:r w:rsidRPr="00F60A63">
              <w:rPr>
                <w:rFonts w:ascii="3DS V2" w:hAnsi="3DS V2"/>
                <w:sz w:val="24"/>
                <w:szCs w:val="24"/>
                <w:lang w:eastAsia="zh-CN"/>
              </w:rPr>
              <w:t>17</w:t>
            </w:r>
            <w:r>
              <w:rPr>
                <w:rFonts w:ascii="3DS V2" w:hAnsi="3DS V2"/>
                <w:sz w:val="24"/>
                <w:szCs w:val="24"/>
                <w:lang w:eastAsia="zh-CN"/>
              </w:rPr>
              <w:t xml:space="preserve"> </w:t>
            </w:r>
            <w:r w:rsidRPr="00F60A63">
              <w:rPr>
                <w:rFonts w:ascii="3DS V2" w:hAnsi="3DS V2"/>
                <w:sz w:val="24"/>
                <w:szCs w:val="24"/>
                <w:lang w:eastAsia="zh-CN"/>
              </w:rPr>
              <w:t>394</w:t>
            </w:r>
            <w:r>
              <w:rPr>
                <w:rFonts w:ascii="3DS V2" w:hAnsi="3DS V2"/>
                <w:sz w:val="24"/>
                <w:szCs w:val="24"/>
                <w:lang w:eastAsia="zh-CN"/>
              </w:rPr>
              <w:t xml:space="preserve"> </w:t>
            </w:r>
            <w:r w:rsidRPr="00F60A63">
              <w:rPr>
                <w:rFonts w:ascii="3DS V2" w:hAnsi="3DS V2"/>
                <w:sz w:val="24"/>
                <w:szCs w:val="24"/>
                <w:lang w:eastAsia="zh-CN"/>
              </w:rPr>
              <w:t>840</w:t>
            </w:r>
          </w:p>
        </w:tc>
      </w:tr>
    </w:tbl>
    <w:p w14:paraId="2498E1B2" w14:textId="77777777" w:rsidR="00F60A63" w:rsidRDefault="00F60A63" w:rsidP="00226F4A">
      <w:pPr>
        <w:rPr>
          <w:rFonts w:ascii="3DS V2" w:hAnsi="3DS V2"/>
          <w:sz w:val="24"/>
          <w:szCs w:val="24"/>
          <w:lang w:eastAsia="zh-CN"/>
        </w:rPr>
      </w:pPr>
    </w:p>
    <w:p w14:paraId="75C3DF83" w14:textId="63E2F383" w:rsidR="00AE2730" w:rsidRDefault="00F60A63" w:rsidP="00072C66">
      <w:pPr>
        <w:jc w:val="both"/>
        <w:rPr>
          <w:rFonts w:ascii="3DS V2" w:hAnsi="3DS V2"/>
          <w:sz w:val="24"/>
          <w:szCs w:val="24"/>
          <w:lang w:eastAsia="zh-CN"/>
        </w:rPr>
      </w:pPr>
      <w:r w:rsidRPr="00F60A63">
        <w:rPr>
          <w:rFonts w:ascii="3DS V2" w:hAnsi="3DS V2"/>
          <w:sz w:val="24"/>
          <w:szCs w:val="24"/>
          <w:lang w:eastAsia="zh-CN"/>
        </w:rPr>
        <w:lastRenderedPageBreak/>
        <w:t xml:space="preserve">Lorsque </w:t>
      </w:r>
      <w:r>
        <w:rPr>
          <w:rFonts w:ascii="3DS V2" w:hAnsi="3DS V2"/>
          <w:sz w:val="24"/>
          <w:szCs w:val="24"/>
          <w:lang w:eastAsia="zh-CN"/>
        </w:rPr>
        <w:t xml:space="preserve">le calcul </w:t>
      </w:r>
      <w:r w:rsidR="00C8692B">
        <w:rPr>
          <w:rFonts w:ascii="3DS V2" w:hAnsi="3DS V2"/>
          <w:sz w:val="24"/>
          <w:szCs w:val="24"/>
          <w:lang w:eastAsia="zh-CN"/>
        </w:rPr>
        <w:t>de profondeur = 10</w:t>
      </w:r>
      <w:r w:rsidRPr="00F60A63">
        <w:rPr>
          <w:rFonts w:ascii="3DS V2" w:hAnsi="3DS V2"/>
          <w:sz w:val="24"/>
          <w:szCs w:val="24"/>
          <w:lang w:eastAsia="zh-CN"/>
        </w:rPr>
        <w:t xml:space="preserve">, </w:t>
      </w:r>
      <w:r w:rsidR="002A21B6">
        <w:rPr>
          <w:rFonts w:ascii="3DS V2" w:hAnsi="3DS V2"/>
          <w:sz w:val="24"/>
          <w:szCs w:val="24"/>
          <w:lang w:eastAsia="zh-CN"/>
        </w:rPr>
        <w:t>l</w:t>
      </w:r>
      <w:r w:rsidR="009A3B68">
        <w:rPr>
          <w:rFonts w:ascii="3DS V2" w:hAnsi="3DS V2"/>
          <w:sz w:val="24"/>
          <w:szCs w:val="24"/>
          <w:lang w:eastAsia="zh-CN"/>
        </w:rPr>
        <w:t xml:space="preserve">a </w:t>
      </w:r>
      <w:r w:rsidR="006D3E22">
        <w:rPr>
          <w:rFonts w:ascii="3DS V2" w:hAnsi="3DS V2"/>
          <w:sz w:val="24"/>
          <w:szCs w:val="24"/>
          <w:lang w:eastAsia="zh-CN"/>
        </w:rPr>
        <w:t xml:space="preserve">mémoire </w:t>
      </w:r>
      <w:r w:rsidR="009A3B68">
        <w:rPr>
          <w:rFonts w:ascii="3DS V2" w:hAnsi="3DS V2"/>
          <w:sz w:val="24"/>
          <w:szCs w:val="24"/>
          <w:lang w:eastAsia="zh-CN"/>
        </w:rPr>
        <w:t xml:space="preserve">utilisée par l’algorithme </w:t>
      </w:r>
      <w:r w:rsidR="006D3E22">
        <w:rPr>
          <w:rFonts w:ascii="3DS V2" w:hAnsi="3DS V2"/>
          <w:sz w:val="24"/>
          <w:szCs w:val="24"/>
          <w:lang w:eastAsia="zh-CN"/>
        </w:rPr>
        <w:t xml:space="preserve">dépasse </w:t>
      </w:r>
      <w:r w:rsidR="00356252" w:rsidRPr="00F60A63">
        <w:rPr>
          <w:rFonts w:ascii="3DS V2" w:hAnsi="3DS V2"/>
          <w:sz w:val="24"/>
          <w:szCs w:val="24"/>
          <w:lang w:eastAsia="zh-CN"/>
        </w:rPr>
        <w:t>32</w:t>
      </w:r>
      <w:r w:rsidR="00356252">
        <w:rPr>
          <w:rFonts w:ascii="3DS V2" w:hAnsi="3DS V2"/>
          <w:sz w:val="24"/>
          <w:szCs w:val="24"/>
          <w:lang w:eastAsia="zh-CN"/>
        </w:rPr>
        <w:t xml:space="preserve"> Go</w:t>
      </w:r>
      <w:r>
        <w:rPr>
          <w:rFonts w:ascii="3DS V2" w:hAnsi="3DS V2"/>
          <w:sz w:val="24"/>
          <w:szCs w:val="24"/>
          <w:lang w:eastAsia="zh-CN"/>
        </w:rPr>
        <w:t>.</w:t>
      </w:r>
      <w:r w:rsidR="00AE2730">
        <w:rPr>
          <w:rFonts w:ascii="3DS V2" w:hAnsi="3DS V2"/>
          <w:sz w:val="24"/>
          <w:szCs w:val="24"/>
          <w:lang w:eastAsia="zh-CN"/>
        </w:rPr>
        <w:t xml:space="preserve"> </w:t>
      </w:r>
      <w:r w:rsidR="00251FE0">
        <w:rPr>
          <w:rFonts w:ascii="3DS V2" w:hAnsi="3DS V2"/>
          <w:sz w:val="24"/>
          <w:szCs w:val="24"/>
          <w:lang w:eastAsia="zh-CN"/>
        </w:rPr>
        <w:t>On ne peut donc pas avoir le résultat exact</w:t>
      </w:r>
      <w:r w:rsidR="00AC5CA0">
        <w:rPr>
          <w:rFonts w:ascii="3DS V2" w:hAnsi="3DS V2"/>
          <w:sz w:val="24"/>
          <w:szCs w:val="24"/>
          <w:lang w:eastAsia="zh-CN"/>
        </w:rPr>
        <w:t xml:space="preserve">. Mathématiquement, </w:t>
      </w:r>
      <w:r w:rsidR="009D63F8">
        <w:rPr>
          <w:rFonts w:ascii="3DS V2" w:hAnsi="3DS V2"/>
          <w:sz w:val="24"/>
          <w:szCs w:val="24"/>
          <w:lang w:eastAsia="zh-CN"/>
        </w:rPr>
        <w:t>le</w:t>
      </w:r>
      <w:r w:rsidR="00110032">
        <w:rPr>
          <w:rFonts w:ascii="3DS V2" w:hAnsi="3DS V2"/>
          <w:sz w:val="24"/>
          <w:szCs w:val="24"/>
          <w:lang w:eastAsia="zh-CN"/>
        </w:rPr>
        <w:t xml:space="preserve"> nombre de</w:t>
      </w:r>
      <w:r w:rsidR="009D63F8">
        <w:rPr>
          <w:rFonts w:ascii="3DS V2" w:hAnsi="3DS V2"/>
          <w:sz w:val="24"/>
          <w:szCs w:val="24"/>
          <w:lang w:eastAsia="zh-CN"/>
        </w:rPr>
        <w:t xml:space="preserve"> résultat</w:t>
      </w:r>
      <w:r w:rsidR="002344E9">
        <w:rPr>
          <w:rFonts w:ascii="3DS V2" w:hAnsi="3DS V2"/>
          <w:sz w:val="24"/>
          <w:szCs w:val="24"/>
          <w:lang w:eastAsia="zh-CN"/>
        </w:rPr>
        <w:t>s</w:t>
      </w:r>
      <w:r w:rsidR="009D63F8">
        <w:rPr>
          <w:rFonts w:ascii="3DS V2" w:hAnsi="3DS V2"/>
          <w:sz w:val="24"/>
          <w:szCs w:val="24"/>
          <w:lang w:eastAsia="zh-CN"/>
        </w:rPr>
        <w:t xml:space="preserve"> </w:t>
      </w:r>
      <w:r w:rsidR="00AC5CA0">
        <w:rPr>
          <w:rFonts w:ascii="3DS V2" w:hAnsi="3DS V2"/>
          <w:sz w:val="24"/>
          <w:szCs w:val="24"/>
          <w:lang w:eastAsia="zh-CN"/>
        </w:rPr>
        <w:t xml:space="preserve">dans </w:t>
      </w:r>
      <w:r w:rsidR="00405178">
        <w:rPr>
          <w:rFonts w:ascii="3DS V2" w:hAnsi="3DS V2"/>
          <w:sz w:val="24"/>
          <w:szCs w:val="24"/>
          <w:lang w:eastAsia="zh-CN"/>
        </w:rPr>
        <w:t>ce cas est d’environ</w:t>
      </w:r>
      <w:r w:rsidR="009D63F8">
        <w:rPr>
          <w:rFonts w:ascii="3DS V2" w:hAnsi="3DS V2"/>
          <w:sz w:val="24"/>
          <w:szCs w:val="24"/>
          <w:lang w:eastAsia="zh-CN"/>
        </w:rPr>
        <w:t xml:space="preserve"> 850 000 000.</w:t>
      </w:r>
    </w:p>
    <w:p w14:paraId="3EC64337" w14:textId="1066FEEC" w:rsidR="003D35DB" w:rsidRDefault="00AE7E33" w:rsidP="00072C66">
      <w:pPr>
        <w:pStyle w:val="NormalWeb"/>
        <w:spacing w:line="276" w:lineRule="auto"/>
        <w:jc w:val="both"/>
        <w:rPr>
          <w:rFonts w:ascii="3DS V2" w:hAnsi="3DS V2"/>
          <w:lang w:val="fr-FR"/>
        </w:rPr>
      </w:pPr>
      <w:r w:rsidRPr="00AE7E33">
        <w:rPr>
          <w:rFonts w:ascii="3DS V2" w:hAnsi="3DS V2"/>
          <w:lang w:val="fr-FR"/>
        </w:rPr>
        <w:t xml:space="preserve">D’après ces </w:t>
      </w:r>
      <w:r w:rsidR="00D06D40">
        <w:rPr>
          <w:rFonts w:ascii="3DS V2" w:hAnsi="3DS V2"/>
          <w:lang w:val="fr-FR"/>
        </w:rPr>
        <w:t xml:space="preserve">raisonnements et </w:t>
      </w:r>
      <w:r w:rsidRPr="00AE7E33">
        <w:rPr>
          <w:rFonts w:ascii="3DS V2" w:hAnsi="3DS V2"/>
          <w:lang w:val="fr-FR"/>
        </w:rPr>
        <w:t>démonstrations</w:t>
      </w:r>
      <w:r w:rsidR="00EC0C0F">
        <w:rPr>
          <w:rFonts w:ascii="3DS V2" w:hAnsi="3DS V2"/>
          <w:lang w:val="fr-FR"/>
        </w:rPr>
        <w:t>, b</w:t>
      </w:r>
      <w:r w:rsidR="00EC0C0F" w:rsidRPr="00A423F6">
        <w:rPr>
          <w:rFonts w:ascii="3DS V2" w:hAnsi="3DS V2"/>
          <w:lang w:val="fr-FR"/>
        </w:rPr>
        <w:t xml:space="preserve">ien que </w:t>
      </w:r>
      <w:r w:rsidR="00EC0C0F">
        <w:rPr>
          <w:rFonts w:ascii="3DS V2" w:hAnsi="3DS V2"/>
          <w:lang w:val="fr-FR"/>
        </w:rPr>
        <w:t>que cet algorithme</w:t>
      </w:r>
      <w:r w:rsidR="00EC0C0F" w:rsidRPr="00A423F6">
        <w:rPr>
          <w:rFonts w:ascii="3DS V2" w:hAnsi="3DS V2"/>
          <w:lang w:val="fr-FR"/>
        </w:rPr>
        <w:t xml:space="preserve"> permet</w:t>
      </w:r>
      <w:r w:rsidR="00EC0C0F">
        <w:rPr>
          <w:rFonts w:ascii="3DS V2" w:hAnsi="3DS V2"/>
          <w:lang w:val="fr-FR"/>
        </w:rPr>
        <w:t>te théoriquement</w:t>
      </w:r>
      <w:r w:rsidR="00EC0C0F" w:rsidRPr="00A423F6">
        <w:rPr>
          <w:rFonts w:ascii="3DS V2" w:hAnsi="3DS V2"/>
          <w:lang w:val="fr-FR"/>
        </w:rPr>
        <w:t xml:space="preserve"> de trouver toutes les solutions valides</w:t>
      </w:r>
      <w:r w:rsidRPr="00AE7E33">
        <w:rPr>
          <w:rFonts w:ascii="3DS V2" w:hAnsi="3DS V2"/>
          <w:lang w:val="fr-FR"/>
        </w:rPr>
        <w:t>, son coût en pratique est inacceptabl</w:t>
      </w:r>
      <w:r w:rsidR="009853CE">
        <w:rPr>
          <w:rFonts w:ascii="3DS V2" w:hAnsi="3DS V2"/>
          <w:lang w:val="fr-FR"/>
        </w:rPr>
        <w:t>e</w:t>
      </w:r>
      <w:r w:rsidR="00EC0C0F">
        <w:rPr>
          <w:rFonts w:ascii="3DS V2" w:hAnsi="3DS V2"/>
          <w:lang w:val="fr-FR"/>
        </w:rPr>
        <w:t>. Cela</w:t>
      </w:r>
      <w:r w:rsidR="00C27E59" w:rsidRPr="00A423F6">
        <w:rPr>
          <w:rFonts w:ascii="3DS V2" w:hAnsi="3DS V2"/>
          <w:lang w:val="fr-FR"/>
        </w:rPr>
        <w:t xml:space="preserve"> rend son usage peu réaliste sans une stratégie de réduction de l’espace de recherche.</w:t>
      </w:r>
      <w:r w:rsidR="00A423F6" w:rsidRPr="00A423F6">
        <w:rPr>
          <w:rFonts w:ascii="3DS V2" w:hAnsi="3DS V2"/>
          <w:lang w:val="fr-FR"/>
        </w:rPr>
        <w:t xml:space="preserve"> </w:t>
      </w:r>
      <w:r w:rsidR="003E1639">
        <w:rPr>
          <w:rFonts w:ascii="3DS V2" w:hAnsi="3DS V2"/>
          <w:lang w:val="fr-FR"/>
        </w:rPr>
        <w:t>De plus</w:t>
      </w:r>
      <w:r w:rsidR="00A423F6" w:rsidRPr="00A423F6">
        <w:rPr>
          <w:rFonts w:ascii="3DS V2" w:hAnsi="3DS V2"/>
          <w:lang w:val="fr-FR"/>
        </w:rPr>
        <w:t xml:space="preserve">, </w:t>
      </w:r>
      <w:r w:rsidR="00A97AC5">
        <w:rPr>
          <w:rFonts w:ascii="3DS V2" w:hAnsi="3DS V2"/>
          <w:lang w:val="fr-FR"/>
        </w:rPr>
        <w:t>il est inutile</w:t>
      </w:r>
      <w:r w:rsidR="00A423F6" w:rsidRPr="00A423F6">
        <w:rPr>
          <w:rFonts w:ascii="3DS V2" w:hAnsi="3DS V2"/>
          <w:lang w:val="fr-FR"/>
        </w:rPr>
        <w:t xml:space="preserve"> de </w:t>
      </w:r>
      <w:r w:rsidR="003B4940">
        <w:rPr>
          <w:rFonts w:ascii="3DS V2" w:hAnsi="3DS V2"/>
          <w:lang w:val="fr-FR"/>
        </w:rPr>
        <w:t>consacrer</w:t>
      </w:r>
      <w:r w:rsidR="00A423F6" w:rsidRPr="00A423F6">
        <w:rPr>
          <w:rFonts w:ascii="3DS V2" w:hAnsi="3DS V2"/>
          <w:lang w:val="fr-FR"/>
        </w:rPr>
        <w:t xml:space="preserve"> </w:t>
      </w:r>
      <w:r w:rsidR="003B4940">
        <w:rPr>
          <w:rFonts w:ascii="3DS V2" w:hAnsi="3DS V2"/>
          <w:lang w:val="fr-FR"/>
        </w:rPr>
        <w:t>au</w:t>
      </w:r>
      <w:r w:rsidR="00A423F6" w:rsidRPr="00A423F6">
        <w:rPr>
          <w:rFonts w:ascii="3DS V2" w:hAnsi="3DS V2"/>
          <w:lang w:val="fr-FR"/>
        </w:rPr>
        <w:t xml:space="preserve">tant de temps </w:t>
      </w:r>
      <w:r w:rsidR="003B4940">
        <w:rPr>
          <w:rFonts w:ascii="3DS V2" w:hAnsi="3DS V2"/>
          <w:lang w:val="fr-FR"/>
        </w:rPr>
        <w:t>à</w:t>
      </w:r>
      <w:r w:rsidR="00A423F6" w:rsidRPr="00A423F6">
        <w:rPr>
          <w:rFonts w:ascii="3DS V2" w:hAnsi="3DS V2"/>
          <w:lang w:val="fr-FR"/>
        </w:rPr>
        <w:t xml:space="preserve"> </w:t>
      </w:r>
      <w:r w:rsidR="003B4940">
        <w:rPr>
          <w:rFonts w:ascii="3DS V2" w:hAnsi="3DS V2"/>
          <w:lang w:val="fr-FR"/>
        </w:rPr>
        <w:t>chercher</w:t>
      </w:r>
      <w:r w:rsidR="00A423F6" w:rsidRPr="00A423F6">
        <w:rPr>
          <w:rFonts w:ascii="3DS V2" w:hAnsi="3DS V2"/>
          <w:lang w:val="fr-FR"/>
        </w:rPr>
        <w:t xml:space="preserve"> </w:t>
      </w:r>
      <w:r w:rsidR="00B36405" w:rsidRPr="00A423F6">
        <w:rPr>
          <w:rFonts w:ascii="3DS V2" w:hAnsi="3DS V2"/>
          <w:lang w:val="fr-FR"/>
        </w:rPr>
        <w:t xml:space="preserve">toutes les solutions </w:t>
      </w:r>
      <w:r w:rsidR="00B36405">
        <w:rPr>
          <w:rFonts w:ascii="3DS V2" w:hAnsi="3DS V2"/>
          <w:lang w:val="fr-FR"/>
        </w:rPr>
        <w:t>possibles</w:t>
      </w:r>
      <w:r w:rsidR="00A423F6">
        <w:rPr>
          <w:rFonts w:ascii="3DS V2" w:hAnsi="3DS V2"/>
          <w:lang w:val="fr-FR"/>
        </w:rPr>
        <w:t xml:space="preserve"> </w:t>
      </w:r>
      <w:r w:rsidR="00A423F6" w:rsidRPr="00A423F6">
        <w:rPr>
          <w:rFonts w:ascii="3DS V2" w:hAnsi="3DS V2"/>
          <w:lang w:val="fr-FR"/>
        </w:rPr>
        <w:t xml:space="preserve">car les utilisateurs </w:t>
      </w:r>
      <w:r w:rsidR="00B34A36">
        <w:rPr>
          <w:rFonts w:ascii="3DS V2" w:hAnsi="3DS V2"/>
          <w:lang w:val="fr-FR"/>
        </w:rPr>
        <w:t xml:space="preserve">ne sont pas en mesure de </w:t>
      </w:r>
      <w:r w:rsidR="00A423F6" w:rsidRPr="00A423F6">
        <w:rPr>
          <w:rFonts w:ascii="3DS V2" w:hAnsi="3DS V2"/>
          <w:lang w:val="fr-FR"/>
        </w:rPr>
        <w:t xml:space="preserve">gérer des dizaines </w:t>
      </w:r>
      <w:r w:rsidR="00A423F6">
        <w:rPr>
          <w:rFonts w:ascii="3DS V2" w:hAnsi="3DS V2"/>
          <w:lang w:val="fr-FR"/>
        </w:rPr>
        <w:t xml:space="preserve">ou </w:t>
      </w:r>
      <w:r w:rsidR="00C05CA4">
        <w:rPr>
          <w:rFonts w:ascii="3DS V2" w:hAnsi="3DS V2"/>
          <w:lang w:val="fr-FR"/>
        </w:rPr>
        <w:t xml:space="preserve">des </w:t>
      </w:r>
      <w:r w:rsidR="00A423F6">
        <w:rPr>
          <w:rFonts w:ascii="3DS V2" w:hAnsi="3DS V2"/>
          <w:lang w:val="fr-FR"/>
        </w:rPr>
        <w:t xml:space="preserve">centaines </w:t>
      </w:r>
      <w:r w:rsidR="00A423F6" w:rsidRPr="00A423F6">
        <w:rPr>
          <w:rFonts w:ascii="3DS V2" w:hAnsi="3DS V2"/>
          <w:lang w:val="fr-FR"/>
        </w:rPr>
        <w:t>de millions de solution</w:t>
      </w:r>
      <w:r w:rsidR="007A481A">
        <w:rPr>
          <w:rFonts w:ascii="3DS V2" w:hAnsi="3DS V2"/>
          <w:lang w:val="fr-FR"/>
        </w:rPr>
        <w:t>s proposées</w:t>
      </w:r>
      <w:r w:rsidR="00360FB9">
        <w:rPr>
          <w:rFonts w:ascii="3DS V2" w:hAnsi="3DS V2"/>
          <w:lang w:val="fr-FR"/>
        </w:rPr>
        <w:t>.</w:t>
      </w:r>
    </w:p>
    <w:p w14:paraId="00AAA4B1" w14:textId="5F24520B" w:rsidR="00167796" w:rsidRDefault="003D35DB" w:rsidP="00072C66">
      <w:pPr>
        <w:pStyle w:val="NormalWeb"/>
        <w:spacing w:line="276" w:lineRule="auto"/>
        <w:jc w:val="both"/>
        <w:rPr>
          <w:rFonts w:ascii="3DS V2" w:hAnsi="3DS V2"/>
          <w:lang w:val="fr-FR"/>
        </w:rPr>
      </w:pPr>
      <w:r w:rsidRPr="003D35DB">
        <w:rPr>
          <w:rFonts w:ascii="3DS V2" w:hAnsi="3DS V2"/>
          <w:lang w:val="fr-FR"/>
        </w:rPr>
        <w:t xml:space="preserve">L’orientation du projet a été rapidement </w:t>
      </w:r>
      <w:r w:rsidR="00D84D81">
        <w:rPr>
          <w:rFonts w:ascii="3DS V2" w:hAnsi="3DS V2"/>
          <w:lang w:val="fr-FR"/>
        </w:rPr>
        <w:t>revue</w:t>
      </w:r>
      <w:r w:rsidRPr="003D35DB">
        <w:rPr>
          <w:rFonts w:ascii="3DS V2" w:hAnsi="3DS V2"/>
          <w:lang w:val="fr-FR"/>
        </w:rPr>
        <w:t xml:space="preserve"> après avoir constaté que la première version n’était pas réalisable.</w:t>
      </w:r>
      <w:r>
        <w:rPr>
          <w:rFonts w:ascii="3DS V2" w:hAnsi="3DS V2"/>
          <w:lang w:val="fr-FR"/>
        </w:rPr>
        <w:t xml:space="preserve"> Une autre approche est d’essayer de trouve</w:t>
      </w:r>
      <w:r w:rsidR="00040E55">
        <w:rPr>
          <w:rFonts w:ascii="3DS V2" w:hAnsi="3DS V2"/>
          <w:lang w:val="fr-FR"/>
        </w:rPr>
        <w:t>r quelques solutions qui sont meilleur</w:t>
      </w:r>
      <w:r w:rsidR="00346CFE">
        <w:rPr>
          <w:rFonts w:ascii="3DS V2" w:hAnsi="3DS V2"/>
          <w:lang w:val="fr-FR"/>
        </w:rPr>
        <w:t>e</w:t>
      </w:r>
      <w:r w:rsidR="00040E55">
        <w:rPr>
          <w:rFonts w:ascii="3DS V2" w:hAnsi="3DS V2"/>
          <w:lang w:val="fr-FR"/>
        </w:rPr>
        <w:t xml:space="preserve">s que les autres. Une fois </w:t>
      </w:r>
      <w:r w:rsidR="0055425F">
        <w:rPr>
          <w:rFonts w:ascii="3DS V2" w:hAnsi="3DS V2"/>
          <w:lang w:val="fr-FR"/>
        </w:rPr>
        <w:t>qu’</w:t>
      </w:r>
      <w:r w:rsidR="009A3700">
        <w:rPr>
          <w:rFonts w:ascii="3DS V2" w:hAnsi="3DS V2"/>
          <w:lang w:val="fr-FR"/>
        </w:rPr>
        <w:t>une</w:t>
      </w:r>
      <w:r w:rsidR="00040E55">
        <w:rPr>
          <w:rFonts w:ascii="3DS V2" w:hAnsi="3DS V2"/>
          <w:lang w:val="fr-FR"/>
        </w:rPr>
        <w:t xml:space="preserve"> solution qualifiée est trouvée, le programme arrête le calcul et la propose aux utilisateurs. C’est une méthode </w:t>
      </w:r>
      <w:r>
        <w:rPr>
          <w:rFonts w:ascii="3DS V2" w:hAnsi="3DS V2"/>
          <w:lang w:val="fr-FR"/>
        </w:rPr>
        <w:t xml:space="preserve">plus réaliste et </w:t>
      </w:r>
      <w:r w:rsidR="007135C5">
        <w:rPr>
          <w:rFonts w:ascii="3DS V2" w:hAnsi="3DS V2"/>
          <w:lang w:val="fr-FR"/>
        </w:rPr>
        <w:t xml:space="preserve">qui </w:t>
      </w:r>
      <w:r>
        <w:rPr>
          <w:rFonts w:ascii="3DS V2" w:hAnsi="3DS V2"/>
          <w:lang w:val="fr-FR"/>
        </w:rPr>
        <w:t>s’adapte mieux aux besoins des clients</w:t>
      </w:r>
      <w:r w:rsidR="00040E55">
        <w:rPr>
          <w:rFonts w:ascii="3DS V2" w:hAnsi="3DS V2"/>
          <w:lang w:val="fr-FR"/>
        </w:rPr>
        <w:t>.</w:t>
      </w:r>
      <w:r w:rsidR="00167796">
        <w:rPr>
          <w:rFonts w:ascii="3DS V2" w:hAnsi="3DS V2"/>
          <w:lang w:val="fr-FR"/>
        </w:rPr>
        <w:t xml:space="preserve"> </w:t>
      </w:r>
    </w:p>
    <w:p w14:paraId="4F5C5820" w14:textId="43A61925" w:rsidR="008D08E8" w:rsidRDefault="00A260E3" w:rsidP="00072C66">
      <w:pPr>
        <w:pStyle w:val="NormalWeb"/>
        <w:spacing w:line="276" w:lineRule="auto"/>
        <w:jc w:val="both"/>
        <w:rPr>
          <w:rFonts w:ascii="3DS V2" w:hAnsi="3DS V2"/>
          <w:lang w:val="fr-FR"/>
        </w:rPr>
      </w:pPr>
      <w:r>
        <w:rPr>
          <w:rFonts w:ascii="3DS V2" w:hAnsi="3DS V2"/>
          <w:lang w:val="fr-FR"/>
        </w:rPr>
        <w:t>L</w:t>
      </w:r>
      <w:r w:rsidR="00683871">
        <w:rPr>
          <w:rFonts w:ascii="3DS V2" w:hAnsi="3DS V2"/>
          <w:lang w:val="fr-FR"/>
        </w:rPr>
        <w:t>a notion de « meilleur</w:t>
      </w:r>
      <w:r w:rsidR="00A32FFA">
        <w:rPr>
          <w:rFonts w:ascii="3DS V2" w:hAnsi="3DS V2"/>
          <w:lang w:val="fr-FR"/>
        </w:rPr>
        <w:t>e</w:t>
      </w:r>
      <w:r w:rsidR="00683871">
        <w:rPr>
          <w:rFonts w:ascii="3DS V2" w:hAnsi="3DS V2"/>
          <w:lang w:val="fr-FR"/>
        </w:rPr>
        <w:t xml:space="preserve"> solution » d’un câblage</w:t>
      </w:r>
      <w:r w:rsidR="004F4AD9">
        <w:rPr>
          <w:rFonts w:ascii="3DS V2" w:hAnsi="3DS V2"/>
          <w:lang w:val="fr-FR"/>
        </w:rPr>
        <w:t xml:space="preserve"> </w:t>
      </w:r>
      <w:r w:rsidR="004825CD">
        <w:rPr>
          <w:rFonts w:ascii="3DS V2" w:hAnsi="3DS V2"/>
          <w:lang w:val="fr-FR"/>
        </w:rPr>
        <w:t>est</w:t>
      </w:r>
      <w:r w:rsidR="00683871">
        <w:rPr>
          <w:rFonts w:ascii="3DS V2" w:hAnsi="3DS V2"/>
          <w:lang w:val="fr-FR"/>
        </w:rPr>
        <w:t xml:space="preserve"> ambiguë</w:t>
      </w:r>
      <w:r w:rsidR="002673BF">
        <w:rPr>
          <w:rFonts w:ascii="3DS V2" w:hAnsi="3DS V2"/>
          <w:lang w:val="fr-FR"/>
        </w:rPr>
        <w:t xml:space="preserve">. </w:t>
      </w:r>
      <w:r w:rsidR="008D08E8" w:rsidRPr="008D08E8">
        <w:rPr>
          <w:rFonts w:ascii="3DS V2" w:hAnsi="3DS V2"/>
          <w:lang w:val="fr-FR"/>
        </w:rPr>
        <w:t>Cependant, au regard des contraintes définies lors de la phase de modélisation, il est tout à fait possible d’écarter certaines solutions manifestement moins pertinentes.</w:t>
      </w:r>
    </w:p>
    <w:p w14:paraId="1A61F96E" w14:textId="61CF9D38" w:rsidR="00517948" w:rsidRPr="009D4812" w:rsidRDefault="00A92141" w:rsidP="008A1565">
      <w:pPr>
        <w:pStyle w:val="NormalWeb"/>
        <w:jc w:val="both"/>
        <w:rPr>
          <w:lang w:val="fr-FR"/>
        </w:rPr>
      </w:pPr>
      <w:r w:rsidRPr="00D348AC">
        <w:rPr>
          <w:rFonts w:ascii="3DS V2" w:hAnsi="3DS V2"/>
          <w:noProof/>
          <w:lang w:val="fr-FR"/>
        </w:rPr>
        <w:drawing>
          <wp:anchor distT="0" distB="0" distL="114300" distR="114300" simplePos="0" relativeHeight="251786752" behindDoc="1" locked="0" layoutInCell="1" allowOverlap="1" wp14:anchorId="510E1778" wp14:editId="47FCEBA0">
            <wp:simplePos x="0" y="0"/>
            <wp:positionH relativeFrom="margin">
              <wp:align>right</wp:align>
            </wp:positionH>
            <wp:positionV relativeFrom="paragraph">
              <wp:posOffset>579949</wp:posOffset>
            </wp:positionV>
            <wp:extent cx="5731510" cy="1342390"/>
            <wp:effectExtent l="0" t="0" r="2540" b="0"/>
            <wp:wrapTopAndBottom/>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342390"/>
                    </a:xfrm>
                    <a:prstGeom prst="rect">
                      <a:avLst/>
                    </a:prstGeom>
                  </pic:spPr>
                </pic:pic>
              </a:graphicData>
            </a:graphic>
          </wp:anchor>
        </w:drawing>
      </w:r>
      <w:r w:rsidR="00196D6A">
        <w:rPr>
          <w:noProof/>
        </w:rPr>
        <mc:AlternateContent>
          <mc:Choice Requires="wps">
            <w:drawing>
              <wp:anchor distT="0" distB="0" distL="114300" distR="114300" simplePos="0" relativeHeight="251781632" behindDoc="0" locked="0" layoutInCell="1" allowOverlap="1" wp14:anchorId="36597CD2" wp14:editId="53AB63A1">
                <wp:simplePos x="0" y="0"/>
                <wp:positionH relativeFrom="column">
                  <wp:posOffset>4813300</wp:posOffset>
                </wp:positionH>
                <wp:positionV relativeFrom="paragraph">
                  <wp:posOffset>1324610</wp:posOffset>
                </wp:positionV>
                <wp:extent cx="351790" cy="351790"/>
                <wp:effectExtent l="0" t="0" r="0" b="0"/>
                <wp:wrapNone/>
                <wp:docPr id="215" name="Ellipse 215"/>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F60C58" id="Ellipse 215" o:spid="_x0000_s1026" style="position:absolute;margin-left:379pt;margin-top:104.3pt;width:27.7pt;height:27.7pt;flip:y;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LuDkw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" fillcolor="#84bd00 [3208]" stroked="f" strokeweight="2pt"/>
            </w:pict>
          </mc:Fallback>
        </mc:AlternateContent>
      </w:r>
      <w:r w:rsidR="00196D6A">
        <w:rPr>
          <w:noProof/>
        </w:rPr>
        <mc:AlternateContent>
          <mc:Choice Requires="wps">
            <w:drawing>
              <wp:anchor distT="0" distB="0" distL="114300" distR="114300" simplePos="0" relativeHeight="251779584" behindDoc="0" locked="0" layoutInCell="1" allowOverlap="1" wp14:anchorId="6E65E8DC" wp14:editId="061E4E38">
                <wp:simplePos x="0" y="0"/>
                <wp:positionH relativeFrom="column">
                  <wp:posOffset>5049520</wp:posOffset>
                </wp:positionH>
                <wp:positionV relativeFrom="paragraph">
                  <wp:posOffset>786130</wp:posOffset>
                </wp:positionV>
                <wp:extent cx="351790" cy="351790"/>
                <wp:effectExtent l="0" t="0" r="0" b="0"/>
                <wp:wrapNone/>
                <wp:docPr id="214" name="Ellipse 214"/>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3A9980" id="Ellipse 214" o:spid="_x0000_s1026" style="position:absolute;margin-left:397.6pt;margin-top:61.9pt;width:27.7pt;height:27.7pt;flip:y;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7536" behindDoc="0" locked="0" layoutInCell="1" allowOverlap="1" wp14:anchorId="0DA18D06" wp14:editId="3C1ED6AC">
                <wp:simplePos x="0" y="0"/>
                <wp:positionH relativeFrom="column">
                  <wp:posOffset>4596130</wp:posOffset>
                </wp:positionH>
                <wp:positionV relativeFrom="paragraph">
                  <wp:posOffset>786130</wp:posOffset>
                </wp:positionV>
                <wp:extent cx="351790" cy="351790"/>
                <wp:effectExtent l="0" t="0" r="0" b="0"/>
                <wp:wrapNone/>
                <wp:docPr id="213" name="Ellipse 213"/>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2659C2" id="Ellipse 213" o:spid="_x0000_s1026" style="position:absolute;margin-left:361.9pt;margin-top:61.9pt;width:27.7pt;height:27.7pt;flip:y;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5488" behindDoc="0" locked="0" layoutInCell="1" allowOverlap="1" wp14:anchorId="33896AAB" wp14:editId="645215E5">
                <wp:simplePos x="0" y="0"/>
                <wp:positionH relativeFrom="column">
                  <wp:posOffset>4347845</wp:posOffset>
                </wp:positionH>
                <wp:positionV relativeFrom="paragraph">
                  <wp:posOffset>1319530</wp:posOffset>
                </wp:positionV>
                <wp:extent cx="351790" cy="351790"/>
                <wp:effectExtent l="0" t="0" r="0" b="0"/>
                <wp:wrapNone/>
                <wp:docPr id="212" name="Ellipse 212"/>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45EA4E" id="Ellipse 212" o:spid="_x0000_s1026" style="position:absolute;margin-left:342.35pt;margin-top:103.9pt;width:27.7pt;height:27.7pt;flip:y;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" fillcolor="#84bd00 [3208]" stroked="f" strokeweight="2pt"/>
            </w:pict>
          </mc:Fallback>
        </mc:AlternateContent>
      </w:r>
      <w:r w:rsidR="00196D6A">
        <w:rPr>
          <w:noProof/>
        </w:rPr>
        <mc:AlternateContent>
          <mc:Choice Requires="wps">
            <w:drawing>
              <wp:anchor distT="0" distB="0" distL="114300" distR="114300" simplePos="0" relativeHeight="251773440" behindDoc="0" locked="0" layoutInCell="1" allowOverlap="1" wp14:anchorId="0F6CE76D" wp14:editId="3087C9B6">
                <wp:simplePos x="0" y="0"/>
                <wp:positionH relativeFrom="column">
                  <wp:posOffset>3882390</wp:posOffset>
                </wp:positionH>
                <wp:positionV relativeFrom="paragraph">
                  <wp:posOffset>1341120</wp:posOffset>
                </wp:positionV>
                <wp:extent cx="351790" cy="351790"/>
                <wp:effectExtent l="0" t="0" r="0" b="0"/>
                <wp:wrapNone/>
                <wp:docPr id="211" name="Ellipse 211"/>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5DD06E" id="Ellipse 211" o:spid="_x0000_s1026" style="position:absolute;margin-left:305.7pt;margin-top:105.6pt;width:27.7pt;height:27.7pt;flip:y;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" fillcolor="#a31e15 [2414]" stroked="f" strokeweight="2pt"/>
            </w:pict>
          </mc:Fallback>
        </mc:AlternateContent>
      </w:r>
      <w:r w:rsidR="00196D6A">
        <w:rPr>
          <w:noProof/>
        </w:rPr>
        <mc:AlternateContent>
          <mc:Choice Requires="wps">
            <w:drawing>
              <wp:anchor distT="0" distB="0" distL="114300" distR="114300" simplePos="0" relativeHeight="251771392" behindDoc="0" locked="0" layoutInCell="1" allowOverlap="1" wp14:anchorId="6E052D88" wp14:editId="2CA77D89">
                <wp:simplePos x="0" y="0"/>
                <wp:positionH relativeFrom="column">
                  <wp:posOffset>4117975</wp:posOffset>
                </wp:positionH>
                <wp:positionV relativeFrom="paragraph">
                  <wp:posOffset>780415</wp:posOffset>
                </wp:positionV>
                <wp:extent cx="351790" cy="351790"/>
                <wp:effectExtent l="0" t="0" r="0" b="0"/>
                <wp:wrapNone/>
                <wp:docPr id="210" name="Ellipse 210"/>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5827EF" id="Ellipse 210" o:spid="_x0000_s1026" style="position:absolute;margin-left:324.25pt;margin-top:61.45pt;width:27.7pt;height:27.7pt;flip:y;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" fillcolor="#a31e15 [2414]" stroked="f" strokeweight="2pt"/>
            </w:pict>
          </mc:Fallback>
        </mc:AlternateContent>
      </w:r>
      <w:r w:rsidR="00196D6A">
        <w:rPr>
          <w:noProof/>
        </w:rPr>
        <mc:AlternateContent>
          <mc:Choice Requires="wps">
            <w:drawing>
              <wp:anchor distT="0" distB="0" distL="114300" distR="114300" simplePos="0" relativeHeight="251769344" behindDoc="0" locked="0" layoutInCell="1" allowOverlap="1" wp14:anchorId="22FEA83A" wp14:editId="7A51BC08">
                <wp:simplePos x="0" y="0"/>
                <wp:positionH relativeFrom="column">
                  <wp:posOffset>3642995</wp:posOffset>
                </wp:positionH>
                <wp:positionV relativeFrom="paragraph">
                  <wp:posOffset>795655</wp:posOffset>
                </wp:positionV>
                <wp:extent cx="351790" cy="351790"/>
                <wp:effectExtent l="0" t="0" r="0" b="0"/>
                <wp:wrapNone/>
                <wp:docPr id="209" name="Ellipse 209"/>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CFE8D0" id="Ellipse 209" o:spid="_x0000_s1026" style="position:absolute;margin-left:286.85pt;margin-top:62.65pt;width:27.7pt;height:27.7pt;flip:y;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lh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7296" behindDoc="0" locked="0" layoutInCell="1" allowOverlap="1" wp14:anchorId="72FD228B" wp14:editId="3E8E7600">
                <wp:simplePos x="0" y="0"/>
                <wp:positionH relativeFrom="column">
                  <wp:posOffset>3395345</wp:posOffset>
                </wp:positionH>
                <wp:positionV relativeFrom="paragraph">
                  <wp:posOffset>1338580</wp:posOffset>
                </wp:positionV>
                <wp:extent cx="351790" cy="351790"/>
                <wp:effectExtent l="0" t="0" r="0" b="0"/>
                <wp:wrapNone/>
                <wp:docPr id="208" name="Ellipse 208"/>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146283" id="Ellipse 208" o:spid="_x0000_s1026" style="position:absolute;margin-left:267.35pt;margin-top:105.4pt;width:27.7pt;height:27.7pt;flip:y;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" fillcolor="#ffcd00 [3206]" stroked="f" strokeweight="2pt"/>
            </w:pict>
          </mc:Fallback>
        </mc:AlternateContent>
      </w:r>
      <w:r w:rsidR="00196D6A">
        <w:rPr>
          <w:noProof/>
        </w:rPr>
        <mc:AlternateContent>
          <mc:Choice Requires="wps">
            <w:drawing>
              <wp:anchor distT="0" distB="0" distL="114300" distR="114300" simplePos="0" relativeHeight="251765248" behindDoc="0" locked="0" layoutInCell="1" allowOverlap="1" wp14:anchorId="2D986363" wp14:editId="13EB2245">
                <wp:simplePos x="0" y="0"/>
                <wp:positionH relativeFrom="column">
                  <wp:posOffset>2933700</wp:posOffset>
                </wp:positionH>
                <wp:positionV relativeFrom="paragraph">
                  <wp:posOffset>1338580</wp:posOffset>
                </wp:positionV>
                <wp:extent cx="351790" cy="351790"/>
                <wp:effectExtent l="0" t="0" r="0" b="0"/>
                <wp:wrapNone/>
                <wp:docPr id="207" name="Ellipse 207"/>
                <wp:cNvGraphicFramePr/>
                <a:graphic xmlns:a="http://schemas.openxmlformats.org/drawingml/2006/main">
                  <a:graphicData uri="http://schemas.microsoft.com/office/word/2010/wordprocessingShape">
                    <wps:wsp>
                      <wps:cNvSpPr/>
                      <wps:spPr>
                        <a:xfrm flipV="1">
                          <a:off x="0" y="0"/>
                          <a:ext cx="351790" cy="351790"/>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A4EDAE" id="Ellipse 207" o:spid="_x0000_s1026" style="position:absolute;margin-left:231pt;margin-top:105.4pt;width:27.7pt;height:27.7pt;flip: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" fillcolor="#ffcd00 [3206]" stroked="f" strokeweight="2pt"/>
            </w:pict>
          </mc:Fallback>
        </mc:AlternateContent>
      </w:r>
      <w:r w:rsidR="00196D6A">
        <w:rPr>
          <w:noProof/>
        </w:rPr>
        <mc:AlternateContent>
          <mc:Choice Requires="wps">
            <w:drawing>
              <wp:anchor distT="0" distB="0" distL="114300" distR="114300" simplePos="0" relativeHeight="251763200" behindDoc="0" locked="0" layoutInCell="1" allowOverlap="1" wp14:anchorId="007EE3D0" wp14:editId="77C8826B">
                <wp:simplePos x="0" y="0"/>
                <wp:positionH relativeFrom="column">
                  <wp:posOffset>3171825</wp:posOffset>
                </wp:positionH>
                <wp:positionV relativeFrom="paragraph">
                  <wp:posOffset>796070</wp:posOffset>
                </wp:positionV>
                <wp:extent cx="352033" cy="352033"/>
                <wp:effectExtent l="0" t="0" r="0" b="0"/>
                <wp:wrapNone/>
                <wp:docPr id="206" name="Ellipse 206"/>
                <wp:cNvGraphicFramePr/>
                <a:graphic xmlns:a="http://schemas.openxmlformats.org/drawingml/2006/main">
                  <a:graphicData uri="http://schemas.microsoft.com/office/word/2010/wordprocessingShape">
                    <wps:wsp>
                      <wps:cNvSpPr/>
                      <wps:spPr>
                        <a:xfrm flipV="1">
                          <a:off x="0" y="0"/>
                          <a:ext cx="352033" cy="352033"/>
                        </a:xfrm>
                        <a:prstGeom prst="ellipse">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E40BBB" id="Ellipse 206" o:spid="_x0000_s1026" style="position:absolute;margin-left:249.75pt;margin-top:62.7pt;width:27.7pt;height:27.7pt;flip:y;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" fillcolor="#ffcd00 [3206]" stroked="f" strokeweight="2pt"/>
            </w:pict>
          </mc:Fallback>
        </mc:AlternateContent>
      </w:r>
      <w:r w:rsidR="00E80653">
        <w:rPr>
          <w:rFonts w:ascii="3DS V2" w:hAnsi="3DS V2"/>
          <w:lang w:val="fr-FR"/>
        </w:rPr>
        <w:t>La solution dans la figure 22</w:t>
      </w:r>
      <w:r w:rsidR="00921285">
        <w:rPr>
          <w:rFonts w:ascii="3DS V2" w:hAnsi="3DS V2"/>
          <w:lang w:val="fr-FR"/>
        </w:rPr>
        <w:t xml:space="preserve"> génère des cavités isolées (1 et 14). </w:t>
      </w:r>
      <w:r w:rsidR="00921285" w:rsidRPr="00AC57C7">
        <w:rPr>
          <w:rFonts w:ascii="3DS V2" w:hAnsi="3DS V2"/>
          <w:lang w:val="fr-FR"/>
        </w:rPr>
        <w:t xml:space="preserve">Avec </w:t>
      </w:r>
      <w:r w:rsidR="007A028A">
        <w:rPr>
          <w:rFonts w:ascii="3DS V2" w:hAnsi="3DS V2"/>
          <w:lang w:val="fr-FR"/>
        </w:rPr>
        <w:t>les évolutions futures des systèmes</w:t>
      </w:r>
      <w:r w:rsidR="00921285" w:rsidRPr="00AC57C7">
        <w:rPr>
          <w:rFonts w:ascii="3DS V2" w:hAnsi="3DS V2"/>
          <w:lang w:val="fr-FR"/>
        </w:rPr>
        <w:t>, il est très probable que de nouveaux câbles soient ajoutés à l'avenir</w:t>
      </w:r>
      <w:r w:rsidR="00E842A3">
        <w:rPr>
          <w:rFonts w:ascii="3DS V2" w:hAnsi="3DS V2"/>
          <w:lang w:val="fr-FR"/>
        </w:rPr>
        <w:t>, m</w:t>
      </w:r>
      <w:r w:rsidR="00921285">
        <w:rPr>
          <w:rFonts w:ascii="3DS V2" w:hAnsi="3DS V2"/>
          <w:lang w:val="fr-FR"/>
        </w:rPr>
        <w:t xml:space="preserve">ais ces cavités isolées ne </w:t>
      </w:r>
      <w:r w:rsidR="005C50DD">
        <w:rPr>
          <w:rFonts w:ascii="3DS V2" w:hAnsi="3DS V2"/>
          <w:lang w:val="fr-FR"/>
        </w:rPr>
        <w:t xml:space="preserve">pourront </w:t>
      </w:r>
      <w:r w:rsidR="00921285">
        <w:rPr>
          <w:rFonts w:ascii="3DS V2" w:hAnsi="3DS V2"/>
          <w:lang w:val="fr-FR"/>
        </w:rPr>
        <w:t xml:space="preserve">pas être </w:t>
      </w:r>
      <w:r w:rsidR="00E842A3">
        <w:rPr>
          <w:rFonts w:ascii="3DS V2" w:hAnsi="3DS V2"/>
          <w:lang w:val="fr-FR"/>
        </w:rPr>
        <w:t>exploitées</w:t>
      </w:r>
      <w:r w:rsidR="00921285">
        <w:rPr>
          <w:rFonts w:ascii="3DS V2" w:hAnsi="3DS V2"/>
          <w:lang w:val="fr-FR"/>
        </w:rPr>
        <w:t>.</w:t>
      </w:r>
    </w:p>
    <w:p w14:paraId="384AE8EB" w14:textId="7A92B51F" w:rsidR="00C27E59" w:rsidRDefault="00517948" w:rsidP="00517948">
      <w:pPr>
        <w:pStyle w:val="Lgende"/>
        <w:jc w:val="center"/>
        <w:rPr>
          <w:rFonts w:ascii="3DS V2" w:hAnsi="3DS V2"/>
          <w:sz w:val="24"/>
          <w:szCs w:val="24"/>
          <w:lang w:eastAsia="zh-CN"/>
        </w:rPr>
      </w:pPr>
      <w:r>
        <w:t xml:space="preserve">Figure </w:t>
      </w:r>
      <w:fldSimple w:instr=" SEQ Figure \* ARABIC ">
        <w:r w:rsidR="009C3AE0">
          <w:rPr>
            <w:noProof/>
          </w:rPr>
          <w:t>24</w:t>
        </w:r>
      </w:fldSimple>
      <w:r>
        <w:t xml:space="preserve"> : </w:t>
      </w:r>
      <w:r w:rsidR="005C368D">
        <w:t>S</w:t>
      </w:r>
      <w:r>
        <w:t>olution problématique</w:t>
      </w:r>
      <w:r w:rsidR="005C368D">
        <w:t> : Génération de</w:t>
      </w:r>
      <w:r>
        <w:t xml:space="preserve"> cavité</w:t>
      </w:r>
      <w:r w:rsidR="00D348AC">
        <w:t>s</w:t>
      </w:r>
      <w:r>
        <w:t xml:space="preserve"> isolée</w:t>
      </w:r>
      <w:r w:rsidR="00D348AC">
        <w:t>s</w:t>
      </w:r>
    </w:p>
    <w:p w14:paraId="52946394" w14:textId="4EBFF365" w:rsidR="00647375" w:rsidRPr="009D4812" w:rsidRDefault="009349EF" w:rsidP="00E80653">
      <w:pPr>
        <w:pStyle w:val="NormalWeb"/>
        <w:jc w:val="both"/>
        <w:rPr>
          <w:lang w:val="fr-FR"/>
        </w:rPr>
      </w:pPr>
      <w:r w:rsidRPr="00647375">
        <w:rPr>
          <w:rFonts w:ascii="3DS V2" w:hAnsi="3DS V2"/>
          <w:noProof/>
          <w:lang w:val="fr-FR"/>
        </w:rPr>
        <w:drawing>
          <wp:anchor distT="0" distB="0" distL="114300" distR="114300" simplePos="0" relativeHeight="251785728" behindDoc="0" locked="0" layoutInCell="1" allowOverlap="1" wp14:anchorId="6CA32B62" wp14:editId="133A3678">
            <wp:simplePos x="0" y="0"/>
            <wp:positionH relativeFrom="margin">
              <wp:align>right</wp:align>
            </wp:positionH>
            <wp:positionV relativeFrom="paragraph">
              <wp:posOffset>617551</wp:posOffset>
            </wp:positionV>
            <wp:extent cx="5731510" cy="1522730"/>
            <wp:effectExtent l="0" t="0" r="2540" b="1270"/>
            <wp:wrapTopAndBottom/>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522730"/>
                    </a:xfrm>
                    <a:prstGeom prst="rect">
                      <a:avLst/>
                    </a:prstGeom>
                  </pic:spPr>
                </pic:pic>
              </a:graphicData>
            </a:graphic>
          </wp:anchor>
        </w:drawing>
      </w:r>
      <w:r w:rsidR="00E80653">
        <w:rPr>
          <w:rFonts w:ascii="3DS V2" w:hAnsi="3DS V2"/>
          <w:lang w:val="fr-FR"/>
        </w:rPr>
        <w:t xml:space="preserve">La solution dans la figure 23 a une répartition des câbles trop éloignée. </w:t>
      </w:r>
      <w:r w:rsidR="00647375">
        <w:rPr>
          <w:rFonts w:ascii="3DS V2" w:hAnsi="3DS V2"/>
          <w:lang w:val="fr-FR"/>
        </w:rPr>
        <w:t>Il vaut mieux</w:t>
      </w:r>
      <w:r w:rsidR="00647375" w:rsidRPr="00647375">
        <w:rPr>
          <w:rFonts w:ascii="3DS V2" w:hAnsi="3DS V2"/>
          <w:lang w:val="fr-FR"/>
        </w:rPr>
        <w:t xml:space="preserve"> </w:t>
      </w:r>
      <w:r w:rsidR="00647375">
        <w:rPr>
          <w:rFonts w:ascii="3DS V2" w:hAnsi="3DS V2"/>
          <w:lang w:val="fr-FR"/>
        </w:rPr>
        <w:t xml:space="preserve">de </w:t>
      </w:r>
      <w:r w:rsidR="00647375" w:rsidRPr="00647375">
        <w:rPr>
          <w:rFonts w:ascii="3DS V2" w:hAnsi="3DS V2"/>
          <w:lang w:val="fr-FR"/>
        </w:rPr>
        <w:t xml:space="preserve">regrouper les </w:t>
      </w:r>
      <w:r w:rsidR="00647375">
        <w:rPr>
          <w:rFonts w:ascii="3DS V2" w:hAnsi="3DS V2"/>
          <w:lang w:val="fr-FR"/>
        </w:rPr>
        <w:t>câbles</w:t>
      </w:r>
      <w:r w:rsidR="00647375" w:rsidRPr="00647375">
        <w:rPr>
          <w:rFonts w:ascii="3DS V2" w:hAnsi="3DS V2"/>
          <w:lang w:val="fr-FR"/>
        </w:rPr>
        <w:t xml:space="preserve"> sur des </w:t>
      </w:r>
      <w:r w:rsidR="00AF16FF">
        <w:rPr>
          <w:rFonts w:ascii="3DS V2" w:hAnsi="3DS V2"/>
          <w:lang w:val="fr-FR"/>
        </w:rPr>
        <w:t>cavités</w:t>
      </w:r>
      <w:r w:rsidR="00647375" w:rsidRPr="00647375">
        <w:rPr>
          <w:rFonts w:ascii="3DS V2" w:hAnsi="3DS V2"/>
          <w:lang w:val="fr-FR"/>
        </w:rPr>
        <w:t xml:space="preserve"> adjacent</w:t>
      </w:r>
      <w:r w:rsidR="00AF16FF">
        <w:rPr>
          <w:rFonts w:ascii="3DS V2" w:hAnsi="3DS V2"/>
          <w:lang w:val="fr-FR"/>
        </w:rPr>
        <w:t>e</w:t>
      </w:r>
      <w:r w:rsidR="00647375" w:rsidRPr="00647375">
        <w:rPr>
          <w:rFonts w:ascii="3DS V2" w:hAnsi="3DS V2"/>
          <w:lang w:val="fr-FR"/>
        </w:rPr>
        <w:t>s</w:t>
      </w:r>
      <w:r w:rsidR="00E80653">
        <w:rPr>
          <w:rFonts w:ascii="3DS V2" w:hAnsi="3DS V2"/>
          <w:lang w:val="fr-FR"/>
        </w:rPr>
        <w:t xml:space="preserve"> </w:t>
      </w:r>
      <w:r w:rsidR="00645F31">
        <w:rPr>
          <w:rFonts w:ascii="3DS V2" w:hAnsi="3DS V2"/>
          <w:lang w:val="fr-FR"/>
        </w:rPr>
        <w:t xml:space="preserve">pour </w:t>
      </w:r>
      <w:r w:rsidR="00647375" w:rsidRPr="00647375">
        <w:rPr>
          <w:rFonts w:ascii="3DS V2" w:hAnsi="3DS V2"/>
          <w:lang w:val="fr-FR"/>
        </w:rPr>
        <w:t xml:space="preserve">éviter une </w:t>
      </w:r>
      <w:r w:rsidR="00647375">
        <w:rPr>
          <w:rFonts w:ascii="3DS V2" w:hAnsi="3DS V2"/>
          <w:lang w:val="fr-FR"/>
        </w:rPr>
        <w:t xml:space="preserve">allocation chaotique, </w:t>
      </w:r>
      <w:r w:rsidR="00647375" w:rsidRPr="00647375">
        <w:rPr>
          <w:rFonts w:ascii="3DS V2" w:hAnsi="3DS V2"/>
          <w:lang w:val="fr-FR"/>
        </w:rPr>
        <w:t xml:space="preserve">désorganisée qui pourrait </w:t>
      </w:r>
      <w:r w:rsidR="00647375">
        <w:rPr>
          <w:rFonts w:ascii="3DS V2" w:hAnsi="3DS V2"/>
          <w:lang w:val="fr-FR"/>
        </w:rPr>
        <w:t>dégrader</w:t>
      </w:r>
      <w:r w:rsidR="00647375" w:rsidRPr="00647375">
        <w:rPr>
          <w:rFonts w:ascii="3DS V2" w:hAnsi="3DS V2"/>
          <w:lang w:val="fr-FR"/>
        </w:rPr>
        <w:t xml:space="preserve"> la lisibilité et </w:t>
      </w:r>
      <w:r w:rsidR="00647375">
        <w:rPr>
          <w:rFonts w:ascii="3DS V2" w:hAnsi="3DS V2"/>
          <w:lang w:val="fr-FR"/>
        </w:rPr>
        <w:t>rendre</w:t>
      </w:r>
      <w:r w:rsidR="00647375" w:rsidRPr="00647375">
        <w:rPr>
          <w:rFonts w:ascii="3DS V2" w:hAnsi="3DS V2"/>
          <w:lang w:val="fr-FR"/>
        </w:rPr>
        <w:t xml:space="preserve"> la maintenance </w:t>
      </w:r>
      <w:r w:rsidR="00647375">
        <w:rPr>
          <w:rFonts w:ascii="3DS V2" w:hAnsi="3DS V2"/>
          <w:lang w:val="fr-FR"/>
        </w:rPr>
        <w:t>plus diffici</w:t>
      </w:r>
      <w:r w:rsidR="00196D6A">
        <w:rPr>
          <w:rFonts w:ascii="3DS V2" w:hAnsi="3DS V2"/>
          <w:lang w:val="fr-FR"/>
        </w:rPr>
        <w:t>le.</w:t>
      </w:r>
    </w:p>
    <w:p w14:paraId="7BEF5EF7" w14:textId="134D6071" w:rsidR="00647375" w:rsidRPr="00647375" w:rsidRDefault="00647375" w:rsidP="00647375">
      <w:pPr>
        <w:pStyle w:val="Lgende"/>
        <w:jc w:val="center"/>
        <w:rPr>
          <w:rFonts w:ascii="3DS V2" w:eastAsia="Times New Roman" w:hAnsi="3DS V2"/>
        </w:rPr>
      </w:pPr>
      <w:r>
        <w:t xml:space="preserve">Figure </w:t>
      </w:r>
      <w:fldSimple w:instr=" SEQ Figure \* ARABIC ">
        <w:r w:rsidR="009C3AE0">
          <w:rPr>
            <w:noProof/>
          </w:rPr>
          <w:t>25</w:t>
        </w:r>
      </w:fldSimple>
      <w:r>
        <w:t xml:space="preserve"> : Solution problématique : R</w:t>
      </w:r>
      <w:r w:rsidRPr="00B362A9">
        <w:t xml:space="preserve">épartition </w:t>
      </w:r>
      <w:r>
        <w:t xml:space="preserve">des câbles </w:t>
      </w:r>
      <w:r w:rsidRPr="00B362A9">
        <w:t>trop dispersée</w:t>
      </w:r>
    </w:p>
    <w:p w14:paraId="198F1964" w14:textId="4F3FC80E" w:rsidR="00CE5838" w:rsidRDefault="002E3BFC" w:rsidP="00E80653">
      <w:pPr>
        <w:pStyle w:val="NormalWeb"/>
        <w:jc w:val="both"/>
        <w:rPr>
          <w:rFonts w:ascii="3DS V2" w:eastAsia="宋体" w:hAnsi="3DS V2"/>
          <w:lang w:val="fr-FR"/>
        </w:rPr>
      </w:pPr>
      <w:r>
        <w:rPr>
          <w:rFonts w:ascii="3DS V2" w:eastAsia="宋体" w:hAnsi="3DS V2"/>
          <w:lang w:val="fr-FR"/>
        </w:rPr>
        <w:lastRenderedPageBreak/>
        <w:t>La figure 2</w:t>
      </w:r>
      <w:r w:rsidR="00E80653">
        <w:rPr>
          <w:rFonts w:ascii="3DS V2" w:eastAsia="宋体" w:hAnsi="3DS V2"/>
          <w:lang w:val="fr-FR"/>
        </w:rPr>
        <w:t>4</w:t>
      </w:r>
      <w:r>
        <w:rPr>
          <w:rFonts w:ascii="3DS V2" w:eastAsia="宋体" w:hAnsi="3DS V2"/>
          <w:lang w:val="fr-FR"/>
        </w:rPr>
        <w:t xml:space="preserve"> montre</w:t>
      </w:r>
      <w:r w:rsidR="00CE5838">
        <w:rPr>
          <w:rFonts w:ascii="3DS V2" w:eastAsia="宋体" w:hAnsi="3DS V2"/>
          <w:lang w:val="fr-FR"/>
        </w:rPr>
        <w:t xml:space="preserve"> trois </w:t>
      </w:r>
      <w:r w:rsidR="0023764D">
        <w:rPr>
          <w:rFonts w:ascii="3DS V2" w:eastAsia="宋体" w:hAnsi="3DS V2"/>
          <w:lang w:val="fr-FR"/>
        </w:rPr>
        <w:t xml:space="preserve">différentes </w:t>
      </w:r>
      <w:r w:rsidR="00CE5838">
        <w:rPr>
          <w:rFonts w:ascii="3DS V2" w:eastAsia="宋体" w:hAnsi="3DS V2"/>
          <w:lang w:val="fr-FR"/>
        </w:rPr>
        <w:t>stratégies de placement</w:t>
      </w:r>
      <w:r w:rsidR="00252243">
        <w:rPr>
          <w:rFonts w:ascii="3DS V2" w:eastAsia="宋体" w:hAnsi="3DS V2"/>
          <w:lang w:val="fr-FR"/>
        </w:rPr>
        <w:t xml:space="preserve"> des fils d’un câble</w:t>
      </w:r>
      <w:r w:rsidR="00231314">
        <w:rPr>
          <w:rFonts w:ascii="3DS V2" w:eastAsia="宋体" w:hAnsi="3DS V2"/>
          <w:lang w:val="fr-FR"/>
        </w:rPr>
        <w:t xml:space="preserve"> de trois fils</w:t>
      </w:r>
      <w:r w:rsidR="00CE5838">
        <w:rPr>
          <w:rFonts w:ascii="3DS V2" w:eastAsia="宋体" w:hAnsi="3DS V2"/>
          <w:lang w:val="fr-FR"/>
        </w:rPr>
        <w:t>.</w:t>
      </w:r>
      <w:r w:rsidR="003126D0">
        <w:rPr>
          <w:rFonts w:ascii="3DS V2" w:eastAsia="宋体" w:hAnsi="3DS V2"/>
          <w:lang w:val="fr-FR"/>
        </w:rPr>
        <w:t xml:space="preserve"> </w:t>
      </w:r>
      <w:r w:rsidR="00CE5838">
        <w:rPr>
          <w:rFonts w:ascii="3DS V2" w:eastAsia="宋体" w:hAnsi="3DS V2"/>
          <w:lang w:val="fr-FR"/>
        </w:rPr>
        <w:t xml:space="preserve">De manière intuitive, une </w:t>
      </w:r>
      <w:r w:rsidR="00CE5838" w:rsidRPr="00731565">
        <w:rPr>
          <w:rFonts w:ascii="3DS V2" w:eastAsia="宋体" w:hAnsi="3DS V2"/>
          <w:lang w:val="fr-FR"/>
        </w:rPr>
        <w:t xml:space="preserve">organisation </w:t>
      </w:r>
      <w:r w:rsidR="00A87087">
        <w:rPr>
          <w:rFonts w:ascii="3DS V2" w:eastAsia="宋体" w:hAnsi="3DS V2"/>
          <w:lang w:val="fr-FR"/>
        </w:rPr>
        <w:t>centralisée (</w:t>
      </w:r>
      <w:r w:rsidR="00CE5838">
        <w:rPr>
          <w:rFonts w:ascii="3DS V2" w:eastAsia="宋体" w:hAnsi="3DS V2"/>
          <w:lang w:val="fr-FR"/>
        </w:rPr>
        <w:t>cas à gauche)</w:t>
      </w:r>
      <w:r w:rsidR="00CE5838" w:rsidRPr="00731565">
        <w:rPr>
          <w:rFonts w:ascii="3DS V2" w:eastAsia="宋体" w:hAnsi="3DS V2"/>
          <w:lang w:val="fr-FR"/>
        </w:rPr>
        <w:t xml:space="preserve"> est considérée comme meilleure qu’une répartition </w:t>
      </w:r>
      <w:r w:rsidR="00206804" w:rsidRPr="00731565">
        <w:rPr>
          <w:rFonts w:ascii="3DS V2" w:eastAsia="宋体" w:hAnsi="3DS V2"/>
          <w:lang w:val="fr-FR"/>
        </w:rPr>
        <w:t>linéaire</w:t>
      </w:r>
      <w:r w:rsidR="00206804">
        <w:rPr>
          <w:rFonts w:ascii="3DS V2" w:eastAsia="宋体" w:hAnsi="3DS V2"/>
          <w:lang w:val="fr-FR"/>
        </w:rPr>
        <w:t xml:space="preserve"> (</w:t>
      </w:r>
      <w:r w:rsidR="00000D2D">
        <w:rPr>
          <w:rFonts w:ascii="3DS V2" w:eastAsia="宋体" w:hAnsi="3DS V2"/>
          <w:lang w:val="fr-FR"/>
        </w:rPr>
        <w:t>cas au milieu)</w:t>
      </w:r>
      <w:r w:rsidR="00CE5838" w:rsidRPr="00731565">
        <w:rPr>
          <w:rFonts w:ascii="3DS V2" w:eastAsia="宋体" w:hAnsi="3DS V2"/>
          <w:lang w:val="fr-FR"/>
        </w:rPr>
        <w:t xml:space="preserve"> car elle favorise la compacité</w:t>
      </w:r>
      <w:r w:rsidR="00CE5838">
        <w:rPr>
          <w:rFonts w:ascii="3DS V2" w:eastAsia="宋体" w:hAnsi="3DS V2"/>
          <w:lang w:val="fr-FR"/>
        </w:rPr>
        <w:t xml:space="preserve">. </w:t>
      </w:r>
      <w:r w:rsidR="00A47651">
        <w:rPr>
          <w:rFonts w:ascii="3DS V2" w:eastAsia="宋体" w:hAnsi="3DS V2"/>
          <w:lang w:val="fr-FR"/>
        </w:rPr>
        <w:t>L</w:t>
      </w:r>
      <w:r w:rsidR="00CE5838" w:rsidRPr="008D4C1D">
        <w:rPr>
          <w:rFonts w:ascii="3DS V2" w:eastAsia="宋体" w:hAnsi="3DS V2"/>
          <w:lang w:val="fr-FR"/>
        </w:rPr>
        <w:t xml:space="preserve">’idée est de concevoir un indice permettant d’évaluer le niveau de centralisation des cavités allouées, puis de laisser l’utilisateur choisir la </w:t>
      </w:r>
      <w:r w:rsidR="002F6973">
        <w:rPr>
          <w:rFonts w:ascii="3DS V2" w:eastAsia="宋体" w:hAnsi="3DS V2"/>
          <w:lang w:val="fr-FR"/>
        </w:rPr>
        <w:t>répartition</w:t>
      </w:r>
      <w:r w:rsidR="00CE5838" w:rsidRPr="008D4C1D">
        <w:rPr>
          <w:rFonts w:ascii="3DS V2" w:eastAsia="宋体" w:hAnsi="3DS V2"/>
          <w:lang w:val="fr-FR"/>
        </w:rPr>
        <w:t xml:space="preserve"> qu’il souhaite</w:t>
      </w:r>
      <w:r w:rsidR="00CE5838">
        <w:rPr>
          <w:rFonts w:ascii="3DS V2" w:eastAsia="宋体" w:hAnsi="3DS V2"/>
          <w:lang w:val="fr-FR"/>
        </w:rPr>
        <w:t xml:space="preserve">. </w:t>
      </w:r>
    </w:p>
    <w:p w14:paraId="2AE9A81E" w14:textId="240972A9" w:rsidR="00ED4520" w:rsidRPr="0040636C" w:rsidRDefault="00CE5838" w:rsidP="00196D6A">
      <w:pPr>
        <w:pStyle w:val="NormalWeb"/>
        <w:keepNext/>
        <w:rPr>
          <w:lang w:val="fr-FR"/>
        </w:rPr>
      </w:pPr>
      <w:r w:rsidRPr="00ED4520">
        <w:rPr>
          <w:noProof/>
        </w:rPr>
        <w:drawing>
          <wp:inline distT="0" distB="0" distL="0" distR="0" wp14:anchorId="4154BB70" wp14:editId="6AA77D72">
            <wp:extent cx="1760561" cy="1522284"/>
            <wp:effectExtent l="0" t="0" r="0" b="190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69274"/>
                    <a:stretch/>
                  </pic:blipFill>
                  <pic:spPr bwMode="auto">
                    <a:xfrm>
                      <a:off x="0" y="0"/>
                      <a:ext cx="1761077"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ED4520">
        <w:rPr>
          <w:rFonts w:ascii="3DS V2" w:eastAsia="宋体" w:hAnsi="3DS V2"/>
          <w:noProof/>
          <w:lang w:val="fr-FR"/>
        </w:rPr>
        <w:drawing>
          <wp:inline distT="0" distB="0" distL="0" distR="0" wp14:anchorId="71E7897B" wp14:editId="36024CD3">
            <wp:extent cx="1760561" cy="1522730"/>
            <wp:effectExtent l="0" t="0" r="0" b="12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r="69283"/>
                    <a:stretch/>
                  </pic:blipFill>
                  <pic:spPr bwMode="auto">
                    <a:xfrm>
                      <a:off x="0" y="0"/>
                      <a:ext cx="1760561"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r w:rsidR="00ED4520" w:rsidRPr="00ED4520">
        <w:rPr>
          <w:noProof/>
        </w:rPr>
        <w:drawing>
          <wp:inline distT="0" distB="0" distL="0" distR="0" wp14:anchorId="3CEB477B" wp14:editId="0A9DFE54">
            <wp:extent cx="1753738" cy="1521803"/>
            <wp:effectExtent l="0" t="0" r="0" b="254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r="69384"/>
                    <a:stretch/>
                  </pic:blipFill>
                  <pic:spPr bwMode="auto">
                    <a:xfrm>
                      <a:off x="0" y="0"/>
                      <a:ext cx="1754806"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40636C">
        <w:rPr>
          <w:noProof/>
          <w:lang w:val="fr-FR"/>
        </w:rPr>
        <w:t xml:space="preserve"> </w:t>
      </w:r>
    </w:p>
    <w:p w14:paraId="5A52E90A" w14:textId="4B3718A0" w:rsidR="0026509D" w:rsidRDefault="00ED4520" w:rsidP="00ED4520">
      <w:pPr>
        <w:pStyle w:val="Lgende"/>
        <w:jc w:val="center"/>
      </w:pPr>
      <w:r>
        <w:t xml:space="preserve">Figure </w:t>
      </w:r>
      <w:fldSimple w:instr=" SEQ Figure \* ARABIC ">
        <w:r w:rsidR="009C3AE0">
          <w:rPr>
            <w:noProof/>
          </w:rPr>
          <w:t>26</w:t>
        </w:r>
      </w:fldSimple>
      <w:r>
        <w:t xml:space="preserve"> : Solutions valides avec différentes formes</w:t>
      </w:r>
    </w:p>
    <w:p w14:paraId="194B449C" w14:textId="3885BE9A" w:rsidR="00953636" w:rsidRPr="009D4812" w:rsidRDefault="006B14DC" w:rsidP="0003322E">
      <w:pPr>
        <w:pStyle w:val="NormalWeb"/>
        <w:rPr>
          <w:rFonts w:ascii="3DS V2" w:hAnsi="3DS V2"/>
          <w:lang w:val="fr-FR"/>
        </w:rPr>
      </w:pPr>
      <w:r>
        <w:rPr>
          <w:rFonts w:ascii="3DS V2" w:eastAsia="宋体" w:hAnsi="3DS V2"/>
          <w:lang w:val="fr-FR"/>
        </w:rPr>
        <w:t xml:space="preserve">En tenant compte </w:t>
      </w:r>
      <w:r w:rsidR="008E0FDF">
        <w:rPr>
          <w:rFonts w:ascii="3DS V2" w:eastAsia="宋体" w:hAnsi="3DS V2"/>
          <w:lang w:val="fr-FR"/>
        </w:rPr>
        <w:t xml:space="preserve">de </w:t>
      </w:r>
      <w:r>
        <w:rPr>
          <w:rFonts w:ascii="3DS V2" w:eastAsia="宋体" w:hAnsi="3DS V2"/>
          <w:lang w:val="fr-FR"/>
        </w:rPr>
        <w:t>ces cas</w:t>
      </w:r>
      <w:r w:rsidR="00A75CDB">
        <w:rPr>
          <w:rFonts w:ascii="3DS V2" w:eastAsia="宋体" w:hAnsi="3DS V2"/>
          <w:lang w:val="fr-FR"/>
        </w:rPr>
        <w:t xml:space="preserve">, le nombre de </w:t>
      </w:r>
      <w:r w:rsidR="00662E38">
        <w:rPr>
          <w:rFonts w:ascii="3DS V2" w:eastAsia="宋体" w:hAnsi="3DS V2"/>
          <w:lang w:val="fr-FR"/>
        </w:rPr>
        <w:t>solution</w:t>
      </w:r>
      <w:r w:rsidR="008E0FDF">
        <w:rPr>
          <w:rFonts w:ascii="3DS V2" w:eastAsia="宋体" w:hAnsi="3DS V2"/>
          <w:lang w:val="fr-FR"/>
        </w:rPr>
        <w:t>s</w:t>
      </w:r>
      <w:r w:rsidR="00662E38">
        <w:rPr>
          <w:rFonts w:ascii="3DS V2" w:eastAsia="宋体" w:hAnsi="3DS V2"/>
          <w:lang w:val="fr-FR"/>
        </w:rPr>
        <w:t xml:space="preserve"> est </w:t>
      </w:r>
      <w:r w:rsidR="00A75CDB">
        <w:rPr>
          <w:rFonts w:ascii="3DS V2" w:eastAsia="宋体" w:hAnsi="3DS V2"/>
          <w:lang w:val="fr-FR"/>
        </w:rPr>
        <w:t xml:space="preserve">considérablement réduit. </w:t>
      </w:r>
      <w:r w:rsidR="00EA7371" w:rsidRPr="009D4812">
        <w:rPr>
          <w:rFonts w:ascii="3DS V2" w:hAnsi="3DS V2"/>
          <w:lang w:val="fr-FR"/>
        </w:rPr>
        <w:br w:type="page"/>
      </w:r>
    </w:p>
    <w:p w14:paraId="6BEA3373" w14:textId="09A0901F" w:rsidR="00F5295E" w:rsidRPr="00F5295E" w:rsidRDefault="00F5295E" w:rsidP="00F5295E">
      <w:pPr>
        <w:pStyle w:val="Titre2"/>
        <w:rPr>
          <w:rFonts w:ascii="3DS V2" w:hAnsi="3DS V2" w:cs="Arial"/>
          <w:sz w:val="40"/>
          <w:szCs w:val="40"/>
        </w:rPr>
      </w:pPr>
      <w:bookmarkStart w:id="30" w:name="_Toc206168781"/>
      <w:r>
        <w:rPr>
          <w:rFonts w:ascii="3DS V2" w:hAnsi="3DS V2" w:cs="Arial"/>
          <w:sz w:val="40"/>
          <w:szCs w:val="40"/>
        </w:rPr>
        <w:lastRenderedPageBreak/>
        <w:t xml:space="preserve">Phase 2 : Implémentation </w:t>
      </w:r>
      <w:r w:rsidR="00567BC9">
        <w:rPr>
          <w:rFonts w:ascii="3DS V2" w:hAnsi="3DS V2" w:cs="Arial"/>
          <w:sz w:val="40"/>
          <w:szCs w:val="40"/>
        </w:rPr>
        <w:t>d’un prototype</w:t>
      </w:r>
      <w:bookmarkEnd w:id="30"/>
    </w:p>
    <w:p w14:paraId="34E28868" w14:textId="1E5D8F60" w:rsidR="008701A9" w:rsidRPr="008701A9" w:rsidRDefault="008701A9" w:rsidP="00111461">
      <w:pPr>
        <w:jc w:val="both"/>
        <w:rPr>
          <w:rFonts w:ascii="3DS V2" w:hAnsi="3DS V2"/>
          <w:sz w:val="24"/>
          <w:szCs w:val="24"/>
        </w:rPr>
      </w:pPr>
      <w:r w:rsidRPr="008701A9">
        <w:rPr>
          <w:rFonts w:ascii="3DS V2" w:hAnsi="3DS V2"/>
          <w:sz w:val="24"/>
          <w:szCs w:val="24"/>
        </w:rPr>
        <w:t xml:space="preserve">Dans la première phase, une version fonctionnelle de l'algorithme a été conçue. Bien qu'elle offre encore de nombreuses possibilités d'amélioration en termes de complexité temporelle, de précision, etc., elle est capable de résoudre </w:t>
      </w:r>
      <w:r w:rsidR="003E1E11">
        <w:rPr>
          <w:rFonts w:ascii="3DS V2" w:hAnsi="3DS V2"/>
          <w:sz w:val="24"/>
          <w:szCs w:val="24"/>
        </w:rPr>
        <w:t>la problématique</w:t>
      </w:r>
      <w:r w:rsidR="003E1E11" w:rsidRPr="008701A9">
        <w:rPr>
          <w:rFonts w:ascii="3DS V2" w:hAnsi="3DS V2"/>
          <w:sz w:val="24"/>
          <w:szCs w:val="24"/>
        </w:rPr>
        <w:t>.</w:t>
      </w:r>
    </w:p>
    <w:p w14:paraId="60344F4B" w14:textId="77777777" w:rsidR="00CC735D" w:rsidRDefault="008701A9" w:rsidP="00111461">
      <w:pPr>
        <w:jc w:val="both"/>
        <w:rPr>
          <w:rFonts w:ascii="3DS V2" w:hAnsi="3DS V2"/>
          <w:sz w:val="24"/>
          <w:szCs w:val="24"/>
        </w:rPr>
      </w:pPr>
      <w:r w:rsidRPr="008701A9">
        <w:rPr>
          <w:rFonts w:ascii="3DS V2" w:hAnsi="3DS V2"/>
          <w:sz w:val="24"/>
          <w:szCs w:val="24"/>
        </w:rPr>
        <w:t xml:space="preserve">Dans </w:t>
      </w:r>
      <w:r w:rsidR="006A3292">
        <w:rPr>
          <w:rFonts w:ascii="3DS V2" w:hAnsi="3DS V2"/>
          <w:sz w:val="24"/>
          <w:szCs w:val="24"/>
        </w:rPr>
        <w:t>une</w:t>
      </w:r>
      <w:r w:rsidRPr="008701A9">
        <w:rPr>
          <w:rFonts w:ascii="3DS V2" w:hAnsi="3DS V2"/>
          <w:sz w:val="24"/>
          <w:szCs w:val="24"/>
        </w:rPr>
        <w:t xml:space="preserve"> deuxième phase, </w:t>
      </w:r>
      <w:r w:rsidR="00A664B6">
        <w:rPr>
          <w:rFonts w:ascii="3DS V2" w:hAnsi="3DS V2"/>
          <w:sz w:val="24"/>
          <w:szCs w:val="24"/>
        </w:rPr>
        <w:t>un prototype</w:t>
      </w:r>
      <w:r w:rsidR="00A664B6" w:rsidRPr="008701A9">
        <w:rPr>
          <w:rFonts w:ascii="3DS V2" w:hAnsi="3DS V2"/>
          <w:sz w:val="24"/>
          <w:szCs w:val="24"/>
        </w:rPr>
        <w:t xml:space="preserve"> </w:t>
      </w:r>
      <w:r w:rsidRPr="008701A9">
        <w:rPr>
          <w:rFonts w:ascii="3DS V2" w:hAnsi="3DS V2"/>
          <w:sz w:val="24"/>
          <w:szCs w:val="24"/>
        </w:rPr>
        <w:t>en C/C++ standard est réalisé dans le but de vérifier la performance, la précision, et le comportement global de l’algorithme</w:t>
      </w:r>
      <w:r w:rsidR="00320B4D">
        <w:rPr>
          <w:rFonts w:ascii="3DS V2" w:hAnsi="3DS V2"/>
          <w:sz w:val="24"/>
          <w:szCs w:val="24"/>
          <w:lang w:eastAsia="zh-CN"/>
        </w:rPr>
        <w:t>.</w:t>
      </w:r>
      <w:r w:rsidR="00320B4D">
        <w:rPr>
          <w:rFonts w:ascii="3DS V2" w:hAnsi="3DS V2"/>
          <w:sz w:val="24"/>
          <w:szCs w:val="24"/>
        </w:rPr>
        <w:t xml:space="preserve"> </w:t>
      </w:r>
      <w:r w:rsidR="00753120">
        <w:rPr>
          <w:rFonts w:ascii="3DS V2" w:hAnsi="3DS V2"/>
          <w:sz w:val="24"/>
          <w:szCs w:val="24"/>
        </w:rPr>
        <w:t>Cela a permis</w:t>
      </w:r>
      <w:r w:rsidR="00753120" w:rsidRPr="008701A9">
        <w:rPr>
          <w:rFonts w:ascii="3DS V2" w:hAnsi="3DS V2"/>
          <w:sz w:val="24"/>
          <w:szCs w:val="24"/>
        </w:rPr>
        <w:t xml:space="preserve"> </w:t>
      </w:r>
      <w:r w:rsidRPr="008701A9">
        <w:rPr>
          <w:rFonts w:ascii="3DS V2" w:hAnsi="3DS V2"/>
          <w:sz w:val="24"/>
          <w:szCs w:val="24"/>
        </w:rPr>
        <w:t xml:space="preserve">de se concentrer sur la logique algorithmique sans être bloqué par les contraintes techniques de la plateforme. </w:t>
      </w:r>
    </w:p>
    <w:p w14:paraId="6A5173C2" w14:textId="251CE2C4" w:rsidR="008701A9" w:rsidRPr="008701A9" w:rsidRDefault="00CC735D" w:rsidP="00111461">
      <w:pPr>
        <w:jc w:val="both"/>
        <w:rPr>
          <w:rFonts w:ascii="3DS V2" w:hAnsi="3DS V2"/>
          <w:sz w:val="24"/>
          <w:szCs w:val="24"/>
        </w:rPr>
      </w:pPr>
      <w:r>
        <w:rPr>
          <w:rFonts w:ascii="3DS V2" w:hAnsi="3DS V2"/>
          <w:sz w:val="24"/>
          <w:szCs w:val="24"/>
        </w:rPr>
        <w:t>Il</w:t>
      </w:r>
      <w:r w:rsidR="008701A9" w:rsidRPr="008701A9">
        <w:rPr>
          <w:rFonts w:ascii="3DS V2" w:hAnsi="3DS V2"/>
          <w:sz w:val="24"/>
          <w:szCs w:val="24"/>
        </w:rPr>
        <w:t xml:space="preserve"> facilite également le débogage et l'identification des pistes d'amélioration avant une éventuelle intégration finale</w:t>
      </w:r>
      <w:r w:rsidR="00220874" w:rsidRPr="00220874">
        <w:rPr>
          <w:rFonts w:ascii="3DS V2" w:hAnsi="3DS V2"/>
          <w:sz w:val="24"/>
          <w:szCs w:val="24"/>
        </w:rPr>
        <w:t xml:space="preserve"> </w:t>
      </w:r>
      <w:r w:rsidR="00220874">
        <w:rPr>
          <w:rFonts w:ascii="3DS V2" w:hAnsi="3DS V2"/>
          <w:sz w:val="24"/>
          <w:szCs w:val="24"/>
        </w:rPr>
        <w:t xml:space="preserve">dans CATIA, </w:t>
      </w:r>
      <w:r w:rsidR="007C27BA">
        <w:rPr>
          <w:rFonts w:ascii="3DS V2" w:hAnsi="3DS V2"/>
          <w:sz w:val="24"/>
          <w:szCs w:val="24"/>
        </w:rPr>
        <w:t>qui se révèle plus</w:t>
      </w:r>
      <w:r w:rsidR="00220874">
        <w:rPr>
          <w:rFonts w:ascii="3DS V2" w:hAnsi="3DS V2"/>
          <w:sz w:val="24"/>
          <w:szCs w:val="24"/>
        </w:rPr>
        <w:t xml:space="preserve"> </w:t>
      </w:r>
      <w:r w:rsidR="00D34404">
        <w:rPr>
          <w:rFonts w:ascii="3DS V2" w:hAnsi="3DS V2"/>
          <w:sz w:val="24"/>
          <w:szCs w:val="24"/>
        </w:rPr>
        <w:t>complexe.</w:t>
      </w:r>
    </w:p>
    <w:p w14:paraId="48A1C6A0" w14:textId="57F5E5D7" w:rsidR="009A61C6" w:rsidRDefault="0024134C" w:rsidP="00111461">
      <w:pPr>
        <w:jc w:val="both"/>
        <w:rPr>
          <w:rFonts w:ascii="3DS V2" w:hAnsi="3DS V2"/>
          <w:sz w:val="24"/>
          <w:szCs w:val="24"/>
        </w:rPr>
      </w:pPr>
      <w:r w:rsidRPr="00592042">
        <w:rPr>
          <w:rFonts w:ascii="3DS V2" w:hAnsi="3DS V2"/>
          <w:sz w:val="24"/>
          <w:szCs w:val="24"/>
        </w:rPr>
        <w:t xml:space="preserve">Ce </w:t>
      </w:r>
      <w:r w:rsidR="00F77904">
        <w:rPr>
          <w:rFonts w:ascii="3DS V2" w:hAnsi="3DS V2"/>
          <w:sz w:val="24"/>
          <w:szCs w:val="24"/>
        </w:rPr>
        <w:t>prototype</w:t>
      </w:r>
      <w:r w:rsidR="00F77904" w:rsidRPr="00592042">
        <w:rPr>
          <w:rFonts w:ascii="3DS V2" w:hAnsi="3DS V2"/>
          <w:sz w:val="24"/>
          <w:szCs w:val="24"/>
        </w:rPr>
        <w:t xml:space="preserve"> </w:t>
      </w:r>
      <w:r w:rsidRPr="00592042">
        <w:rPr>
          <w:rFonts w:ascii="3DS V2" w:hAnsi="3DS V2"/>
          <w:sz w:val="24"/>
          <w:szCs w:val="24"/>
        </w:rPr>
        <w:t xml:space="preserve">est </w:t>
      </w:r>
      <w:r w:rsidR="00D64B25" w:rsidRPr="00592042">
        <w:rPr>
          <w:rFonts w:ascii="3DS V2" w:hAnsi="3DS V2"/>
          <w:sz w:val="24"/>
          <w:szCs w:val="24"/>
        </w:rPr>
        <w:t>réalisé</w:t>
      </w:r>
      <w:r w:rsidRPr="00592042">
        <w:rPr>
          <w:rFonts w:ascii="3DS V2" w:hAnsi="3DS V2"/>
          <w:sz w:val="24"/>
          <w:szCs w:val="24"/>
        </w:rPr>
        <w:t xml:space="preserve"> </w:t>
      </w:r>
      <w:r w:rsidR="00A40911">
        <w:rPr>
          <w:rFonts w:ascii="3DS V2" w:hAnsi="3DS V2"/>
          <w:sz w:val="24"/>
          <w:szCs w:val="24"/>
        </w:rPr>
        <w:t>avec</w:t>
      </w:r>
      <w:r w:rsidRPr="00592042">
        <w:rPr>
          <w:rFonts w:ascii="3DS V2" w:hAnsi="3DS V2"/>
          <w:sz w:val="24"/>
          <w:szCs w:val="24"/>
        </w:rPr>
        <w:t xml:space="preserve"> Ubuntu 24.04(wsl2)</w:t>
      </w:r>
      <w:r w:rsidR="003D52B6">
        <w:rPr>
          <w:rFonts w:ascii="3DS V2" w:hAnsi="3DS V2"/>
          <w:sz w:val="24"/>
          <w:szCs w:val="24"/>
        </w:rPr>
        <w:t>,</w:t>
      </w:r>
      <w:r w:rsidRPr="00592042">
        <w:rPr>
          <w:rFonts w:ascii="3DS V2" w:hAnsi="3DS V2"/>
          <w:sz w:val="24"/>
          <w:szCs w:val="24"/>
        </w:rPr>
        <w:t xml:space="preserve"> </w:t>
      </w:r>
      <w:r w:rsidR="00AC7BBC">
        <w:rPr>
          <w:rFonts w:ascii="3DS V2" w:hAnsi="3DS V2"/>
          <w:sz w:val="24"/>
          <w:szCs w:val="24"/>
        </w:rPr>
        <w:t>P</w:t>
      </w:r>
      <w:r w:rsidR="00354670" w:rsidRPr="00592042">
        <w:rPr>
          <w:rFonts w:ascii="3DS V2" w:hAnsi="3DS V2"/>
          <w:sz w:val="24"/>
          <w:szCs w:val="24"/>
        </w:rPr>
        <w:t>ython 3.12</w:t>
      </w:r>
      <w:r w:rsidR="003D52B6">
        <w:rPr>
          <w:rFonts w:ascii="3DS V2" w:hAnsi="3DS V2"/>
          <w:sz w:val="24"/>
          <w:szCs w:val="24"/>
        </w:rPr>
        <w:t>,</w:t>
      </w:r>
      <w:r w:rsidR="00354670" w:rsidRPr="00592042">
        <w:rPr>
          <w:rFonts w:ascii="3DS V2" w:hAnsi="3DS V2"/>
          <w:sz w:val="24"/>
          <w:szCs w:val="24"/>
        </w:rPr>
        <w:t xml:space="preserve"> </w:t>
      </w:r>
      <w:r w:rsidR="00AC7BBC">
        <w:rPr>
          <w:rFonts w:ascii="3DS V2" w:hAnsi="3DS V2"/>
          <w:sz w:val="24"/>
          <w:szCs w:val="24"/>
        </w:rPr>
        <w:t>GCC</w:t>
      </w:r>
      <w:r w:rsidR="00354670" w:rsidRPr="00592042">
        <w:rPr>
          <w:rFonts w:ascii="3DS V2" w:hAnsi="3DS V2"/>
          <w:sz w:val="24"/>
          <w:szCs w:val="24"/>
        </w:rPr>
        <w:t xml:space="preserve"> </w:t>
      </w:r>
      <w:r w:rsidRPr="00592042">
        <w:rPr>
          <w:rFonts w:ascii="3DS V2" w:hAnsi="3DS V2"/>
          <w:sz w:val="24"/>
          <w:szCs w:val="24"/>
        </w:rPr>
        <w:t>14.2</w:t>
      </w:r>
      <w:r w:rsidR="00EA6C1B">
        <w:rPr>
          <w:rFonts w:ascii="3DS V2" w:hAnsi="3DS V2"/>
          <w:sz w:val="24"/>
          <w:szCs w:val="24"/>
        </w:rPr>
        <w:t xml:space="preserve"> </w:t>
      </w:r>
      <w:r w:rsidR="003D52B6">
        <w:rPr>
          <w:rFonts w:ascii="3DS V2" w:hAnsi="3DS V2"/>
          <w:sz w:val="24"/>
          <w:szCs w:val="24"/>
        </w:rPr>
        <w:t>et</w:t>
      </w:r>
      <w:r w:rsidR="00EA6C1B">
        <w:rPr>
          <w:rFonts w:ascii="3DS V2" w:hAnsi="3DS V2"/>
          <w:sz w:val="24"/>
          <w:szCs w:val="24"/>
        </w:rPr>
        <w:t xml:space="preserve"> CMake 3.28</w:t>
      </w:r>
      <w:r w:rsidRPr="00592042">
        <w:rPr>
          <w:rFonts w:ascii="3DS V2" w:hAnsi="3DS V2"/>
          <w:sz w:val="24"/>
          <w:szCs w:val="24"/>
        </w:rPr>
        <w:t xml:space="preserve">. L’avantage d’utiliser </w:t>
      </w:r>
      <w:r w:rsidR="00E167E0">
        <w:rPr>
          <w:rFonts w:ascii="3DS V2" w:hAnsi="3DS V2"/>
          <w:sz w:val="24"/>
          <w:szCs w:val="24"/>
        </w:rPr>
        <w:t xml:space="preserve">le </w:t>
      </w:r>
      <w:r w:rsidRPr="00592042">
        <w:rPr>
          <w:rFonts w:ascii="3DS V2" w:hAnsi="3DS V2"/>
          <w:sz w:val="24"/>
          <w:szCs w:val="24"/>
        </w:rPr>
        <w:t xml:space="preserve">standard C++23 est de profiter </w:t>
      </w:r>
      <w:r w:rsidR="009A0B5B">
        <w:rPr>
          <w:rFonts w:ascii="3DS V2" w:hAnsi="3DS V2"/>
          <w:sz w:val="24"/>
          <w:szCs w:val="24"/>
        </w:rPr>
        <w:t>des</w:t>
      </w:r>
      <w:r w:rsidRPr="00592042">
        <w:rPr>
          <w:rFonts w:ascii="3DS V2" w:hAnsi="3DS V2"/>
          <w:sz w:val="24"/>
          <w:szCs w:val="24"/>
        </w:rPr>
        <w:t xml:space="preserve"> technologies et </w:t>
      </w:r>
      <w:r w:rsidR="00247FCB">
        <w:rPr>
          <w:rFonts w:ascii="3DS V2" w:hAnsi="3DS V2"/>
          <w:sz w:val="24"/>
          <w:szCs w:val="24"/>
        </w:rPr>
        <w:t>des</w:t>
      </w:r>
      <w:r w:rsidRPr="00592042">
        <w:rPr>
          <w:rFonts w:ascii="3DS V2" w:hAnsi="3DS V2"/>
          <w:sz w:val="24"/>
          <w:szCs w:val="24"/>
        </w:rPr>
        <w:t xml:space="preserve"> outils</w:t>
      </w:r>
      <w:r w:rsidR="00DC32BC">
        <w:rPr>
          <w:rFonts w:ascii="3DS V2" w:hAnsi="3DS V2"/>
          <w:sz w:val="24"/>
          <w:szCs w:val="24"/>
        </w:rPr>
        <w:t xml:space="preserve"> les </w:t>
      </w:r>
      <w:r w:rsidRPr="00592042">
        <w:rPr>
          <w:rFonts w:ascii="3DS V2" w:hAnsi="3DS V2"/>
          <w:sz w:val="24"/>
          <w:szCs w:val="24"/>
        </w:rPr>
        <w:t xml:space="preserve">plus puissants </w:t>
      </w:r>
      <w:r w:rsidR="00D61C46">
        <w:rPr>
          <w:rFonts w:ascii="3DS V2" w:hAnsi="3DS V2"/>
          <w:sz w:val="24"/>
          <w:szCs w:val="24"/>
        </w:rPr>
        <w:t>et</w:t>
      </w:r>
      <w:r w:rsidRPr="00592042">
        <w:rPr>
          <w:rFonts w:ascii="3DS V2" w:hAnsi="3DS V2"/>
          <w:sz w:val="24"/>
          <w:szCs w:val="24"/>
        </w:rPr>
        <w:t xml:space="preserve"> </w:t>
      </w:r>
      <w:r w:rsidR="00502DE0">
        <w:rPr>
          <w:rFonts w:ascii="3DS V2" w:hAnsi="3DS V2"/>
          <w:sz w:val="24"/>
          <w:szCs w:val="24"/>
        </w:rPr>
        <w:t xml:space="preserve">les </w:t>
      </w:r>
      <w:r w:rsidRPr="00592042">
        <w:rPr>
          <w:rFonts w:ascii="3DS V2" w:hAnsi="3DS V2"/>
          <w:sz w:val="24"/>
          <w:szCs w:val="24"/>
        </w:rPr>
        <w:t>plus récents.</w:t>
      </w:r>
    </w:p>
    <w:p w14:paraId="5CD6DDAA" w14:textId="40F48D54" w:rsidR="00354670" w:rsidRDefault="00354670" w:rsidP="00111461">
      <w:pPr>
        <w:jc w:val="both"/>
        <w:rPr>
          <w:rFonts w:ascii="3DS V2" w:hAnsi="3DS V2"/>
          <w:sz w:val="24"/>
          <w:szCs w:val="24"/>
        </w:rPr>
      </w:pPr>
      <w:r w:rsidRPr="00592042">
        <w:rPr>
          <w:rFonts w:ascii="3DS V2" w:hAnsi="3DS V2"/>
          <w:sz w:val="24"/>
          <w:szCs w:val="24"/>
        </w:rPr>
        <w:t>La partie python consiste à automatiser la saisie de données</w:t>
      </w:r>
      <w:r w:rsidR="005461EC" w:rsidRPr="00592042">
        <w:rPr>
          <w:rFonts w:ascii="3DS V2" w:hAnsi="3DS V2"/>
          <w:sz w:val="24"/>
          <w:szCs w:val="24"/>
        </w:rPr>
        <w:t xml:space="preserve"> et</w:t>
      </w:r>
      <w:r w:rsidR="0003048C">
        <w:rPr>
          <w:rFonts w:ascii="3DS V2" w:hAnsi="3DS V2"/>
          <w:sz w:val="24"/>
          <w:szCs w:val="24"/>
        </w:rPr>
        <w:t xml:space="preserve"> à</w:t>
      </w:r>
      <w:r w:rsidR="005461EC" w:rsidRPr="00592042">
        <w:rPr>
          <w:rFonts w:ascii="3DS V2" w:hAnsi="3DS V2"/>
          <w:sz w:val="24"/>
          <w:szCs w:val="24"/>
        </w:rPr>
        <w:t xml:space="preserve"> visualiser le résultat</w:t>
      </w:r>
      <w:r w:rsidRPr="00592042">
        <w:rPr>
          <w:rFonts w:ascii="3DS V2" w:hAnsi="3DS V2"/>
          <w:sz w:val="24"/>
          <w:szCs w:val="24"/>
        </w:rPr>
        <w:t>.</w:t>
      </w:r>
      <w:r w:rsidR="00AA0B1C" w:rsidRPr="00592042">
        <w:rPr>
          <w:rFonts w:ascii="3DS V2" w:hAnsi="3DS V2"/>
          <w:sz w:val="24"/>
          <w:szCs w:val="24"/>
        </w:rPr>
        <w:t xml:space="preserve"> La communication entre C++ et python se fait par pybind11.</w:t>
      </w:r>
      <w:r w:rsidR="00592042" w:rsidRPr="00592042">
        <w:rPr>
          <w:rFonts w:ascii="3DS V2" w:hAnsi="3DS V2"/>
          <w:sz w:val="24"/>
          <w:szCs w:val="24"/>
        </w:rPr>
        <w:t xml:space="preserve"> </w:t>
      </w:r>
    </w:p>
    <w:p w14:paraId="54520D33" w14:textId="77777777" w:rsidR="00E44F86" w:rsidRDefault="00C579DC" w:rsidP="00E44F86">
      <w:pPr>
        <w:pStyle w:val="Titre3"/>
        <w:rPr>
          <w:rFonts w:ascii="3DS V2" w:hAnsi="3DS V2"/>
          <w:sz w:val="32"/>
          <w:szCs w:val="32"/>
        </w:rPr>
      </w:pPr>
      <w:bookmarkStart w:id="31" w:name="_Toc206168782"/>
      <w:r>
        <w:rPr>
          <w:rFonts w:ascii="3DS V2" w:hAnsi="3DS V2"/>
          <w:sz w:val="32"/>
          <w:szCs w:val="32"/>
        </w:rPr>
        <w:t>Auto-détections des cavités</w:t>
      </w:r>
      <w:bookmarkEnd w:id="31"/>
    </w:p>
    <w:p w14:paraId="7509B544" w14:textId="399CC27D" w:rsidR="009D4812" w:rsidRDefault="00C579DC" w:rsidP="00111461">
      <w:pPr>
        <w:pStyle w:val="NormalWeb"/>
        <w:spacing w:line="276" w:lineRule="auto"/>
        <w:jc w:val="both"/>
        <w:rPr>
          <w:rFonts w:ascii="3DS V2" w:eastAsia="宋体" w:hAnsi="3DS V2"/>
          <w:lang w:val="fr-FR"/>
        </w:rPr>
      </w:pPr>
      <w:r w:rsidRPr="00E44F86">
        <w:rPr>
          <w:rFonts w:ascii="3DS V2" w:eastAsia="宋体" w:hAnsi="3DS V2"/>
          <w:lang w:val="fr-FR"/>
        </w:rPr>
        <w:t xml:space="preserve">Ce processus est </w:t>
      </w:r>
      <w:r w:rsidR="007631EC">
        <w:rPr>
          <w:rFonts w:ascii="3DS V2" w:eastAsia="宋体" w:hAnsi="3DS V2"/>
          <w:lang w:val="fr-FR"/>
        </w:rPr>
        <w:t>composé</w:t>
      </w:r>
      <w:r w:rsidR="007631EC" w:rsidRPr="00E44F86">
        <w:rPr>
          <w:rFonts w:ascii="3DS V2" w:eastAsia="宋体" w:hAnsi="3DS V2"/>
          <w:lang w:val="fr-FR"/>
        </w:rPr>
        <w:t xml:space="preserve"> </w:t>
      </w:r>
      <w:r w:rsidR="00EA60ED">
        <w:rPr>
          <w:rFonts w:ascii="3DS V2" w:eastAsia="宋体" w:hAnsi="3DS V2"/>
          <w:lang w:val="fr-FR"/>
        </w:rPr>
        <w:t>d’</w:t>
      </w:r>
      <w:r w:rsidRPr="00E44F86">
        <w:rPr>
          <w:rFonts w:ascii="3DS V2" w:eastAsia="宋体" w:hAnsi="3DS V2"/>
          <w:lang w:val="fr-FR"/>
        </w:rPr>
        <w:t>un script python</w:t>
      </w:r>
      <w:r w:rsidR="00F25D35">
        <w:rPr>
          <w:rFonts w:ascii="3DS V2" w:eastAsia="宋体" w:hAnsi="3DS V2"/>
          <w:lang w:val="fr-FR"/>
        </w:rPr>
        <w:t xml:space="preserve"> « </w:t>
      </w:r>
      <w:proofErr w:type="spellStart"/>
      <w:r w:rsidR="00F25D35">
        <w:rPr>
          <w:rFonts w:ascii="3DS V2" w:eastAsia="宋体" w:hAnsi="3DS V2"/>
          <w:noProof/>
          <w:lang w:val="fr-FR"/>
        </w:rPr>
        <w:t>cavity_detector</w:t>
      </w:r>
      <w:proofErr w:type="spellEnd"/>
      <w:r w:rsidR="00F25D35">
        <w:rPr>
          <w:rFonts w:ascii="3DS V2" w:eastAsia="宋体" w:hAnsi="3DS V2"/>
          <w:lang w:val="fr-FR"/>
        </w:rPr>
        <w:t> »</w:t>
      </w:r>
      <w:r w:rsidR="001139A2" w:rsidRPr="00E44F86">
        <w:rPr>
          <w:rFonts w:ascii="3DS V2" w:eastAsia="宋体" w:hAnsi="3DS V2"/>
          <w:lang w:val="fr-FR"/>
        </w:rPr>
        <w:t>. Son rôle est d’</w:t>
      </w:r>
      <w:r w:rsidRPr="00E44F86">
        <w:rPr>
          <w:rFonts w:ascii="3DS V2" w:eastAsia="宋体" w:hAnsi="3DS V2"/>
          <w:lang w:val="fr-FR"/>
        </w:rPr>
        <w:t>identifie</w:t>
      </w:r>
      <w:r w:rsidR="006D5B9B">
        <w:rPr>
          <w:rFonts w:ascii="3DS V2" w:eastAsia="宋体" w:hAnsi="3DS V2"/>
          <w:lang w:val="fr-FR"/>
        </w:rPr>
        <w:t>r</w:t>
      </w:r>
      <w:r w:rsidRPr="00E44F86">
        <w:rPr>
          <w:rFonts w:ascii="3DS V2" w:eastAsia="宋体" w:hAnsi="3DS V2"/>
          <w:lang w:val="fr-FR"/>
        </w:rPr>
        <w:t xml:space="preserve"> toutes les cavités et </w:t>
      </w:r>
      <w:r w:rsidR="00C73AE5">
        <w:rPr>
          <w:rFonts w:ascii="3DS V2" w:eastAsia="宋体" w:hAnsi="3DS V2"/>
          <w:lang w:val="fr-FR"/>
        </w:rPr>
        <w:t>d’</w:t>
      </w:r>
      <w:r w:rsidRPr="00E44F86">
        <w:rPr>
          <w:rFonts w:ascii="3DS V2" w:eastAsia="宋体" w:hAnsi="3DS V2"/>
          <w:lang w:val="fr-FR"/>
        </w:rPr>
        <w:t>enregistre</w:t>
      </w:r>
      <w:r w:rsidR="00C73AE5">
        <w:rPr>
          <w:rFonts w:ascii="3DS V2" w:eastAsia="宋体" w:hAnsi="3DS V2"/>
          <w:lang w:val="fr-FR"/>
        </w:rPr>
        <w:t>r</w:t>
      </w:r>
      <w:r w:rsidRPr="00E44F86">
        <w:rPr>
          <w:rFonts w:ascii="3DS V2" w:eastAsia="宋体" w:hAnsi="3DS V2"/>
          <w:lang w:val="fr-FR"/>
        </w:rPr>
        <w:t xml:space="preserve"> leur position et leur rayon à partir d’un fichier d’image du connecteur. </w:t>
      </w:r>
    </w:p>
    <w:p w14:paraId="469C41CB" w14:textId="11A976C5" w:rsidR="005515D1" w:rsidRDefault="00C579DC" w:rsidP="00111461">
      <w:pPr>
        <w:pStyle w:val="NormalWeb"/>
        <w:spacing w:line="276" w:lineRule="auto"/>
        <w:jc w:val="both"/>
        <w:rPr>
          <w:rFonts w:ascii="3DS V2" w:eastAsia="宋体" w:hAnsi="3DS V2"/>
          <w:lang w:val="fr-FR"/>
        </w:rPr>
      </w:pPr>
      <w:r w:rsidRPr="00E44F86">
        <w:rPr>
          <w:rFonts w:ascii="3DS V2" w:eastAsia="宋体" w:hAnsi="3DS V2"/>
          <w:lang w:val="fr-FR"/>
        </w:rPr>
        <w:t xml:space="preserve">Il utilise la fonction « findContours » de </w:t>
      </w:r>
      <w:r w:rsidR="006449ED">
        <w:rPr>
          <w:rFonts w:ascii="3DS V2" w:eastAsia="宋体" w:hAnsi="3DS V2"/>
          <w:lang w:val="fr-FR"/>
        </w:rPr>
        <w:t xml:space="preserve">la </w:t>
      </w:r>
      <w:r w:rsidRPr="00E44F86">
        <w:rPr>
          <w:rFonts w:ascii="3DS V2" w:eastAsia="宋体" w:hAnsi="3DS V2"/>
          <w:lang w:val="fr-FR"/>
        </w:rPr>
        <w:t xml:space="preserve">bibliothèque </w:t>
      </w:r>
      <w:r w:rsidR="00AB7A27">
        <w:rPr>
          <w:rFonts w:ascii="3DS V2" w:eastAsia="宋体" w:hAnsi="3DS V2"/>
          <w:lang w:val="fr-FR"/>
        </w:rPr>
        <w:t>O</w:t>
      </w:r>
      <w:r w:rsidRPr="00E44F86">
        <w:rPr>
          <w:rFonts w:ascii="3DS V2" w:eastAsia="宋体" w:hAnsi="3DS V2"/>
          <w:lang w:val="fr-FR"/>
        </w:rPr>
        <w:t>pen</w:t>
      </w:r>
      <w:r w:rsidR="00C27881">
        <w:rPr>
          <w:rFonts w:ascii="3DS V2" w:eastAsia="宋体" w:hAnsi="3DS V2"/>
          <w:lang w:val="fr-FR"/>
        </w:rPr>
        <w:t>CV</w:t>
      </w:r>
      <w:r w:rsidRPr="00E44F86">
        <w:rPr>
          <w:rFonts w:ascii="3DS V2" w:eastAsia="宋体" w:hAnsi="3DS V2"/>
          <w:lang w:val="fr-FR"/>
        </w:rPr>
        <w:t xml:space="preserve"> pour trouver les cavités, </w:t>
      </w:r>
      <w:r w:rsidR="000B6D9C">
        <w:rPr>
          <w:rFonts w:ascii="3DS V2" w:eastAsia="宋体" w:hAnsi="3DS V2"/>
          <w:lang w:val="fr-FR"/>
        </w:rPr>
        <w:t>qui sont</w:t>
      </w:r>
      <w:r w:rsidRPr="00E44F86">
        <w:rPr>
          <w:rFonts w:ascii="3DS V2" w:eastAsia="宋体" w:hAnsi="3DS V2"/>
          <w:lang w:val="fr-FR"/>
        </w:rPr>
        <w:t xml:space="preserve"> graphiquement des cercles, avec quelques traitements préalables d’image</w:t>
      </w:r>
      <w:r w:rsidR="00237D31" w:rsidRPr="00E44F86">
        <w:rPr>
          <w:rFonts w:ascii="3DS V2" w:eastAsia="宋体" w:hAnsi="3DS V2"/>
          <w:lang w:val="fr-FR"/>
        </w:rPr>
        <w:t xml:space="preserve">. </w:t>
      </w:r>
    </w:p>
    <w:p w14:paraId="7B80DFAE" w14:textId="03B06E21" w:rsidR="009D4812" w:rsidRDefault="005515D1" w:rsidP="00111461">
      <w:pPr>
        <w:pStyle w:val="NormalWeb"/>
        <w:spacing w:line="276" w:lineRule="auto"/>
        <w:jc w:val="both"/>
        <w:rPr>
          <w:rFonts w:ascii="3DS V2" w:eastAsia="宋体" w:hAnsi="3DS V2"/>
          <w:lang w:val="fr-FR"/>
        </w:rPr>
      </w:pPr>
      <w:r>
        <w:rPr>
          <w:rFonts w:ascii="3DS V2" w:eastAsia="宋体" w:hAnsi="3DS V2"/>
          <w:lang w:val="fr-FR"/>
        </w:rPr>
        <w:t>D</w:t>
      </w:r>
      <w:r w:rsidR="00237D31" w:rsidRPr="00E44F86">
        <w:rPr>
          <w:rFonts w:ascii="3DS V2" w:eastAsia="宋体" w:hAnsi="3DS V2"/>
          <w:lang w:val="fr-FR"/>
        </w:rPr>
        <w:t>es traitements</w:t>
      </w:r>
      <w:r w:rsidR="00C579DC" w:rsidRPr="00E44F86">
        <w:rPr>
          <w:rFonts w:ascii="3DS V2" w:eastAsia="宋体" w:hAnsi="3DS V2"/>
          <w:lang w:val="fr-FR"/>
        </w:rPr>
        <w:t xml:space="preserve"> comme un renforcement d</w:t>
      </w:r>
      <w:r w:rsidR="006D7DF5">
        <w:rPr>
          <w:rFonts w:ascii="3DS V2" w:eastAsia="宋体" w:hAnsi="3DS V2"/>
          <w:lang w:val="fr-FR"/>
        </w:rPr>
        <w:t>u</w:t>
      </w:r>
      <w:r w:rsidR="00C579DC" w:rsidRPr="00E44F86">
        <w:rPr>
          <w:rFonts w:ascii="3DS V2" w:eastAsia="宋体" w:hAnsi="3DS V2"/>
          <w:lang w:val="fr-FR"/>
        </w:rPr>
        <w:t xml:space="preserve"> contraste d</w:t>
      </w:r>
      <w:r w:rsidR="006D7DF5">
        <w:rPr>
          <w:rFonts w:ascii="3DS V2" w:eastAsia="宋体" w:hAnsi="3DS V2"/>
          <w:lang w:val="fr-FR"/>
        </w:rPr>
        <w:t>e l</w:t>
      </w:r>
      <w:r w:rsidR="00C579DC" w:rsidRPr="00E44F86">
        <w:rPr>
          <w:rFonts w:ascii="3DS V2" w:eastAsia="宋体" w:hAnsi="3DS V2"/>
          <w:lang w:val="fr-FR"/>
        </w:rPr>
        <w:t>’image ou</w:t>
      </w:r>
      <w:r w:rsidR="001139A2" w:rsidRPr="00E44F86">
        <w:rPr>
          <w:rFonts w:ascii="3DS V2" w:eastAsia="宋体" w:hAnsi="3DS V2"/>
          <w:lang w:val="fr-FR"/>
        </w:rPr>
        <w:t xml:space="preserve"> un</w:t>
      </w:r>
      <w:r w:rsidR="00C579DC" w:rsidRPr="00E44F86">
        <w:rPr>
          <w:rFonts w:ascii="3DS V2" w:eastAsia="宋体" w:hAnsi="3DS V2"/>
          <w:lang w:val="fr-FR"/>
        </w:rPr>
        <w:t xml:space="preserve"> filtre avec un masque de couleur </w:t>
      </w:r>
      <w:r w:rsidR="00B67419">
        <w:rPr>
          <w:rFonts w:ascii="3DS V2" w:eastAsia="宋体" w:hAnsi="3DS V2"/>
          <w:lang w:val="fr-FR"/>
        </w:rPr>
        <w:t>sont</w:t>
      </w:r>
      <w:r w:rsidR="00C579DC" w:rsidRPr="00E44F86">
        <w:rPr>
          <w:rFonts w:ascii="3DS V2" w:eastAsia="宋体" w:hAnsi="3DS V2"/>
          <w:lang w:val="fr-FR"/>
        </w:rPr>
        <w:t xml:space="preserve"> nécessaire avant de scanner </w:t>
      </w:r>
      <w:r w:rsidR="0062508D">
        <w:rPr>
          <w:rFonts w:ascii="3DS V2" w:eastAsia="宋体" w:hAnsi="3DS V2"/>
          <w:lang w:val="fr-FR"/>
        </w:rPr>
        <w:t xml:space="preserve">les </w:t>
      </w:r>
      <w:r w:rsidR="00C579DC" w:rsidRPr="00E44F86">
        <w:rPr>
          <w:rFonts w:ascii="3DS V2" w:eastAsia="宋体" w:hAnsi="3DS V2"/>
          <w:lang w:val="fr-FR"/>
        </w:rPr>
        <w:t>contours</w:t>
      </w:r>
      <w:r w:rsidR="001139A2" w:rsidRPr="00E44F86">
        <w:rPr>
          <w:rFonts w:ascii="3DS V2" w:eastAsia="宋体" w:hAnsi="3DS V2"/>
          <w:lang w:val="fr-FR"/>
        </w:rPr>
        <w:t xml:space="preserve"> pour un meilleur résultat de détection.</w:t>
      </w:r>
      <w:r w:rsidR="002F4E0F" w:rsidRPr="00E44F86">
        <w:rPr>
          <w:rFonts w:ascii="3DS V2" w:eastAsia="宋体" w:hAnsi="3DS V2"/>
          <w:lang w:val="fr-FR"/>
        </w:rPr>
        <w:t xml:space="preserve"> </w:t>
      </w:r>
    </w:p>
    <w:p w14:paraId="4379CC40" w14:textId="682F9ABD" w:rsidR="009D4812" w:rsidRDefault="002F4E0F" w:rsidP="00111461">
      <w:pPr>
        <w:pStyle w:val="NormalWeb"/>
        <w:spacing w:line="276" w:lineRule="auto"/>
        <w:jc w:val="both"/>
        <w:rPr>
          <w:rFonts w:ascii="3DS V2" w:eastAsia="宋体" w:hAnsi="3DS V2"/>
          <w:lang w:val="fr-FR"/>
        </w:rPr>
      </w:pPr>
      <w:r w:rsidRPr="00E44F86">
        <w:rPr>
          <w:rFonts w:ascii="3DS V2" w:eastAsia="宋体" w:hAnsi="3DS V2"/>
          <w:lang w:val="fr-FR"/>
        </w:rPr>
        <w:t>U</w:t>
      </w:r>
      <w:r w:rsidR="00C579DC" w:rsidRPr="00E44F86">
        <w:rPr>
          <w:rFonts w:ascii="3DS V2" w:eastAsia="宋体" w:hAnsi="3DS V2"/>
          <w:lang w:val="fr-FR"/>
        </w:rPr>
        <w:t xml:space="preserve">n contrôle de circularité est effectué sur les </w:t>
      </w:r>
      <w:r w:rsidR="001139A2" w:rsidRPr="00E44F86">
        <w:rPr>
          <w:rFonts w:ascii="3DS V2" w:eastAsia="宋体" w:hAnsi="3DS V2"/>
          <w:lang w:val="fr-FR"/>
        </w:rPr>
        <w:t>cercles</w:t>
      </w:r>
      <w:r w:rsidR="00C579DC" w:rsidRPr="00E44F86">
        <w:rPr>
          <w:rFonts w:ascii="3DS V2" w:eastAsia="宋体" w:hAnsi="3DS V2"/>
          <w:lang w:val="fr-FR"/>
        </w:rPr>
        <w:t xml:space="preserve"> trouv</w:t>
      </w:r>
      <w:r w:rsidR="00014B8E" w:rsidRPr="00E44F86">
        <w:rPr>
          <w:rFonts w:ascii="3DS V2" w:eastAsia="宋体" w:hAnsi="3DS V2"/>
          <w:lang w:val="fr-FR"/>
        </w:rPr>
        <w:t>és</w:t>
      </w:r>
      <w:r w:rsidRPr="00E44F86">
        <w:rPr>
          <w:rFonts w:ascii="3DS V2" w:eastAsia="宋体" w:hAnsi="3DS V2"/>
          <w:lang w:val="fr-FR"/>
        </w:rPr>
        <w:t>, pour éviter les fausses détections, notamment les lettres qui ressemble</w:t>
      </w:r>
      <w:r w:rsidR="009D4812">
        <w:rPr>
          <w:rFonts w:ascii="3DS V2" w:eastAsia="宋体" w:hAnsi="3DS V2" w:hint="eastAsia"/>
          <w:lang w:val="fr-FR"/>
        </w:rPr>
        <w:t>nt</w:t>
      </w:r>
      <w:r w:rsidRPr="00E44F86">
        <w:rPr>
          <w:rFonts w:ascii="3DS V2" w:eastAsia="宋体" w:hAnsi="3DS V2"/>
          <w:lang w:val="fr-FR"/>
        </w:rPr>
        <w:t xml:space="preserve"> </w:t>
      </w:r>
      <w:r w:rsidR="002174A8">
        <w:rPr>
          <w:rFonts w:ascii="3DS V2" w:eastAsia="宋体" w:hAnsi="3DS V2"/>
          <w:lang w:val="fr-FR"/>
        </w:rPr>
        <w:t>à un</w:t>
      </w:r>
      <w:r w:rsidRPr="00E44F86">
        <w:rPr>
          <w:rFonts w:ascii="3DS V2" w:eastAsia="宋体" w:hAnsi="3DS V2"/>
          <w:lang w:val="fr-FR"/>
        </w:rPr>
        <w:t xml:space="preserve"> cercle, comme « C » ou « G ». </w:t>
      </w:r>
    </w:p>
    <w:p w14:paraId="72C67A16" w14:textId="5EB144E1" w:rsidR="00456626" w:rsidRDefault="00BF7354" w:rsidP="00111461">
      <w:pPr>
        <w:pStyle w:val="NormalWeb"/>
        <w:spacing w:line="276" w:lineRule="auto"/>
        <w:jc w:val="both"/>
        <w:rPr>
          <w:rFonts w:ascii="3DS V2" w:eastAsia="宋体" w:hAnsi="3DS V2"/>
          <w:lang w:val="fr-FR"/>
        </w:rPr>
      </w:pPr>
      <w:r w:rsidRPr="00E44F86">
        <w:rPr>
          <w:rFonts w:ascii="3DS V2" w:eastAsia="宋体" w:hAnsi="3DS V2"/>
          <w:lang w:val="fr-FR"/>
        </w:rPr>
        <w:t xml:space="preserve">La correspondance </w:t>
      </w:r>
      <w:r w:rsidR="009B2F06">
        <w:rPr>
          <w:rFonts w:ascii="3DS V2" w:eastAsia="宋体" w:hAnsi="3DS V2"/>
          <w:lang w:val="fr-FR"/>
        </w:rPr>
        <w:t>entre le</w:t>
      </w:r>
      <w:r w:rsidRPr="00E44F86">
        <w:rPr>
          <w:rFonts w:ascii="3DS V2" w:eastAsia="宋体" w:hAnsi="3DS V2"/>
          <w:lang w:val="fr-FR"/>
        </w:rPr>
        <w:t xml:space="preserve"> rayon et </w:t>
      </w:r>
      <w:r w:rsidR="00420AC7">
        <w:rPr>
          <w:rFonts w:ascii="3DS V2" w:eastAsia="宋体" w:hAnsi="3DS V2"/>
          <w:lang w:val="fr-FR"/>
        </w:rPr>
        <w:t xml:space="preserve">le </w:t>
      </w:r>
      <w:r w:rsidRPr="00E44F86">
        <w:rPr>
          <w:rFonts w:ascii="3DS V2" w:eastAsia="宋体" w:hAnsi="3DS V2"/>
          <w:lang w:val="fr-FR"/>
        </w:rPr>
        <w:t>gauge est saisie à la main.</w:t>
      </w:r>
      <w:r w:rsidR="00C579DC" w:rsidRPr="00E44F86">
        <w:rPr>
          <w:rFonts w:ascii="3DS V2" w:eastAsia="宋体" w:hAnsi="3DS V2"/>
          <w:lang w:val="fr-FR"/>
        </w:rPr>
        <w:t xml:space="preserve"> </w:t>
      </w:r>
      <w:r w:rsidRPr="00E44F86">
        <w:rPr>
          <w:rFonts w:ascii="3DS V2" w:eastAsia="宋体" w:hAnsi="3DS V2"/>
          <w:lang w:val="fr-FR"/>
        </w:rPr>
        <w:t>Les</w:t>
      </w:r>
      <w:r w:rsidR="00C579DC" w:rsidRPr="00E44F86">
        <w:rPr>
          <w:rFonts w:ascii="3DS V2" w:eastAsia="宋体" w:hAnsi="3DS V2"/>
          <w:lang w:val="fr-FR"/>
        </w:rPr>
        <w:t xml:space="preserve"> données détectées, sous la forme d’une liste de tuple</w:t>
      </w:r>
      <w:r w:rsidR="00BE5F6C">
        <w:rPr>
          <w:rFonts w:ascii="3DS V2" w:eastAsia="宋体" w:hAnsi="3DS V2"/>
          <w:lang w:val="fr-FR"/>
        </w:rPr>
        <w:t>s</w:t>
      </w:r>
      <w:r w:rsidR="00C579DC" w:rsidRPr="00E44F86">
        <w:rPr>
          <w:rFonts w:ascii="3DS V2" w:eastAsia="宋体" w:hAnsi="3DS V2"/>
          <w:lang w:val="fr-FR"/>
        </w:rPr>
        <w:t xml:space="preserve"> [ID, gauge, x, y], vont être envoyé</w:t>
      </w:r>
      <w:r w:rsidR="00AB4A60">
        <w:rPr>
          <w:rFonts w:ascii="3DS V2" w:eastAsia="宋体" w:hAnsi="3DS V2"/>
          <w:lang w:val="fr-FR"/>
        </w:rPr>
        <w:t>es</w:t>
      </w:r>
      <w:r w:rsidR="00C579DC" w:rsidRPr="00E44F86">
        <w:rPr>
          <w:rFonts w:ascii="3DS V2" w:eastAsia="宋体" w:hAnsi="3DS V2"/>
          <w:lang w:val="fr-FR"/>
        </w:rPr>
        <w:t xml:space="preserve"> à l’exécutable C++</w:t>
      </w:r>
      <w:r w:rsidR="003525E9" w:rsidRPr="00E44F86">
        <w:rPr>
          <w:rFonts w:ascii="3DS V2" w:eastAsia="宋体" w:hAnsi="3DS V2"/>
          <w:lang w:val="fr-FR"/>
        </w:rPr>
        <w:t xml:space="preserve"> grâce à la bibliothèque pybind11, </w:t>
      </w:r>
      <w:r w:rsidR="00C579DC" w:rsidRPr="00E44F86">
        <w:rPr>
          <w:rFonts w:ascii="3DS V2" w:eastAsia="宋体" w:hAnsi="3DS V2"/>
          <w:lang w:val="fr-FR"/>
        </w:rPr>
        <w:t>pour le</w:t>
      </w:r>
      <w:r w:rsidR="003525E9" w:rsidRPr="00E44F86">
        <w:rPr>
          <w:rFonts w:ascii="3DS V2" w:eastAsia="宋体" w:hAnsi="3DS V2"/>
          <w:lang w:val="fr-FR"/>
        </w:rPr>
        <w:t>s</w:t>
      </w:r>
      <w:r w:rsidR="00C579DC" w:rsidRPr="00E44F86">
        <w:rPr>
          <w:rFonts w:ascii="3DS V2" w:eastAsia="宋体" w:hAnsi="3DS V2"/>
          <w:lang w:val="fr-FR"/>
        </w:rPr>
        <w:t xml:space="preserve"> calcul</w:t>
      </w:r>
      <w:r w:rsidR="003525E9" w:rsidRPr="00E44F86">
        <w:rPr>
          <w:rFonts w:ascii="3DS V2" w:eastAsia="宋体" w:hAnsi="3DS V2"/>
          <w:lang w:val="fr-FR"/>
        </w:rPr>
        <w:t>s</w:t>
      </w:r>
      <w:r w:rsidR="00C579DC" w:rsidRPr="00E44F86">
        <w:rPr>
          <w:rFonts w:ascii="3DS V2" w:eastAsia="宋体" w:hAnsi="3DS V2"/>
          <w:lang w:val="fr-FR"/>
        </w:rPr>
        <w:t xml:space="preserve">. </w:t>
      </w:r>
    </w:p>
    <w:p w14:paraId="62DB3F9A" w14:textId="5EDE69CC" w:rsidR="00991C4E" w:rsidRPr="0054760C" w:rsidRDefault="00456626" w:rsidP="00604301">
      <w:pPr>
        <w:pStyle w:val="NormalWeb"/>
        <w:spacing w:line="276" w:lineRule="auto"/>
        <w:jc w:val="both"/>
        <w:rPr>
          <w:rFonts w:ascii="3DS V2" w:hAnsi="3DS V2"/>
          <w:lang w:val="fr-FR"/>
        </w:rPr>
      </w:pPr>
      <w:r>
        <w:rPr>
          <w:rFonts w:ascii="3DS V2" w:eastAsia="宋体" w:hAnsi="3DS V2"/>
          <w:lang w:val="fr-FR"/>
        </w:rPr>
        <w:t>Nous avons pensé à une solution basée sur l’intelligence artificielle</w:t>
      </w:r>
      <w:r w:rsidRPr="00E44F86">
        <w:rPr>
          <w:rFonts w:ascii="3DS V2" w:eastAsia="宋体" w:hAnsi="3DS V2"/>
          <w:lang w:val="fr-FR"/>
        </w:rPr>
        <w:t xml:space="preserve">, mais </w:t>
      </w:r>
      <w:r>
        <w:rPr>
          <w:rFonts w:ascii="3DS V2" w:eastAsia="宋体" w:hAnsi="3DS V2"/>
          <w:lang w:val="fr-FR"/>
        </w:rPr>
        <w:t xml:space="preserve">elle a été </w:t>
      </w:r>
      <w:r w:rsidRPr="00E44F86">
        <w:rPr>
          <w:rFonts w:ascii="3DS V2" w:eastAsia="宋体" w:hAnsi="3DS V2"/>
          <w:lang w:val="fr-FR"/>
        </w:rPr>
        <w:t xml:space="preserve">rapidement jugée </w:t>
      </w:r>
      <w:r>
        <w:rPr>
          <w:rFonts w:ascii="3DS V2" w:eastAsia="宋体" w:hAnsi="3DS V2"/>
          <w:lang w:val="fr-FR"/>
        </w:rPr>
        <w:t>non</w:t>
      </w:r>
      <w:r w:rsidRPr="00E44F86">
        <w:rPr>
          <w:rFonts w:ascii="3DS V2" w:eastAsia="宋体" w:hAnsi="3DS V2"/>
          <w:lang w:val="fr-FR"/>
        </w:rPr>
        <w:t xml:space="preserve"> faisable en raison </w:t>
      </w:r>
      <w:r w:rsidR="00210F28">
        <w:rPr>
          <w:rFonts w:ascii="3DS V2" w:eastAsia="宋体" w:hAnsi="3DS V2"/>
          <w:lang w:val="fr-FR"/>
        </w:rPr>
        <w:t>du</w:t>
      </w:r>
      <w:r w:rsidRPr="00E44F86">
        <w:rPr>
          <w:rFonts w:ascii="3DS V2" w:eastAsia="宋体" w:hAnsi="3DS V2"/>
          <w:lang w:val="fr-FR"/>
        </w:rPr>
        <w:t xml:space="preserve"> manque de données </w:t>
      </w:r>
      <w:r>
        <w:rPr>
          <w:rFonts w:ascii="3DS V2" w:eastAsia="宋体" w:hAnsi="3DS V2"/>
          <w:lang w:val="fr-FR"/>
        </w:rPr>
        <w:t>d’apprentissage.</w:t>
      </w:r>
      <w:r w:rsidR="00991C4E" w:rsidRPr="0054760C">
        <w:rPr>
          <w:rFonts w:ascii="3DS V2" w:hAnsi="3DS V2"/>
          <w:lang w:val="fr-FR"/>
        </w:rPr>
        <w:br w:type="page"/>
      </w:r>
    </w:p>
    <w:p w14:paraId="148CF8D7" w14:textId="79882C56" w:rsidR="00C72EC1" w:rsidRDefault="00C72EC1" w:rsidP="00C72EC1">
      <w:pPr>
        <w:pStyle w:val="Titre3"/>
        <w:rPr>
          <w:rFonts w:ascii="3DS V2" w:hAnsi="3DS V2"/>
          <w:sz w:val="32"/>
          <w:szCs w:val="32"/>
        </w:rPr>
      </w:pPr>
      <w:bookmarkStart w:id="32" w:name="_Toc206168783"/>
      <w:r>
        <w:rPr>
          <w:rFonts w:ascii="3DS V2" w:hAnsi="3DS V2"/>
          <w:sz w:val="32"/>
          <w:szCs w:val="32"/>
        </w:rPr>
        <w:lastRenderedPageBreak/>
        <w:t>Conception de la structure de données</w:t>
      </w:r>
      <w:bookmarkEnd w:id="32"/>
    </w:p>
    <w:p w14:paraId="3F327D08" w14:textId="32496670" w:rsidR="00291DC4" w:rsidRPr="00291DC4" w:rsidRDefault="00291DC4" w:rsidP="00B72F53">
      <w:pPr>
        <w:pStyle w:val="NormalWeb"/>
        <w:spacing w:line="276" w:lineRule="auto"/>
        <w:jc w:val="both"/>
        <w:rPr>
          <w:rFonts w:ascii="3DS V2" w:hAnsi="3DS V2"/>
          <w:lang w:val="fr-FR"/>
        </w:rPr>
      </w:pPr>
      <w:r w:rsidRPr="00291DC4">
        <w:rPr>
          <w:rFonts w:ascii="3DS V2" w:hAnsi="3DS V2"/>
          <w:lang w:val="fr-FR"/>
        </w:rPr>
        <w:t>Deux types d’objets de base sont définis : le fil (</w:t>
      </w:r>
      <w:r w:rsidR="00011736" w:rsidRPr="00291DC4">
        <w:rPr>
          <w:rFonts w:ascii="3DS V2" w:hAnsi="3DS V2"/>
          <w:lang w:val="fr-FR"/>
        </w:rPr>
        <w:t>Wire</w:t>
      </w:r>
      <w:r w:rsidRPr="00291DC4">
        <w:rPr>
          <w:rFonts w:ascii="3DS V2" w:hAnsi="3DS V2"/>
          <w:lang w:val="fr-FR"/>
        </w:rPr>
        <w:t>) et la cavité (</w:t>
      </w:r>
      <w:r w:rsidR="00011736" w:rsidRPr="004D4217">
        <w:rPr>
          <w:rFonts w:ascii="3DS V2" w:hAnsi="3DS V2"/>
          <w:lang w:val="fr-FR"/>
        </w:rPr>
        <w:t>C</w:t>
      </w:r>
      <w:r w:rsidRPr="00291DC4">
        <w:rPr>
          <w:rFonts w:ascii="3DS V2" w:hAnsi="3DS V2"/>
          <w:lang w:val="fr-FR"/>
        </w:rPr>
        <w:t>avity), chacun identifié par un ID unique et une taille normalisée (en AWG).</w:t>
      </w:r>
      <w:r w:rsidR="00011736" w:rsidRPr="00011736">
        <w:rPr>
          <w:rFonts w:ascii="3DS V2" w:hAnsi="3DS V2"/>
          <w:lang w:val="fr-FR"/>
        </w:rPr>
        <w:t xml:space="preserve"> </w:t>
      </w:r>
      <w:r w:rsidR="00011736" w:rsidRPr="00011736">
        <w:rPr>
          <w:noProof/>
          <w:lang w:val="fr-FR"/>
        </w:rPr>
        <w:t xml:space="preserve"> </w:t>
      </w:r>
    </w:p>
    <w:p w14:paraId="0EF37EE4" w14:textId="3D66CF47" w:rsidR="00291DC4" w:rsidRPr="00291DC4" w:rsidRDefault="00291DC4" w:rsidP="00B72F53">
      <w:pPr>
        <w:pStyle w:val="NormalWeb"/>
        <w:spacing w:line="276" w:lineRule="auto"/>
        <w:jc w:val="both"/>
        <w:rPr>
          <w:rFonts w:ascii="3DS V2" w:hAnsi="3DS V2"/>
          <w:lang w:val="fr-FR"/>
        </w:rPr>
      </w:pPr>
      <w:r w:rsidRPr="00291DC4">
        <w:rPr>
          <w:rFonts w:ascii="3DS V2" w:hAnsi="3DS V2"/>
          <w:lang w:val="fr-FR"/>
        </w:rPr>
        <w:t>Pour garantir que chaque objet soit bien unique et éviter les erreurs liées à des duplications non contrôlées, la copie de ces objets a été rendue impossible. Ils ne sont manipulables que via des pointeurs intelligents (</w:t>
      </w:r>
      <w:r w:rsidR="00A3137E" w:rsidRPr="00A3137E">
        <w:rPr>
          <w:rFonts w:ascii="Cascadia Code" w:hAnsi="Cascadia Code" w:cs="Cascadia Code"/>
          <w:noProof/>
          <w:color w:val="00B050"/>
          <w:sz w:val="20"/>
          <w:szCs w:val="20"/>
          <w:lang w:val="fr-FR"/>
        </w:rPr>
        <w:t>std</w:t>
      </w:r>
      <w:r w:rsidR="00A3137E" w:rsidRPr="00A3137E">
        <w:rPr>
          <w:rFonts w:ascii="Cascadia Code" w:hAnsi="Cascadia Code" w:cs="Cascadia Code"/>
          <w:noProof/>
          <w:color w:val="4472C4"/>
          <w:sz w:val="20"/>
          <w:szCs w:val="20"/>
          <w:lang w:val="fr-FR"/>
        </w:rPr>
        <w:t>::</w:t>
      </w:r>
      <w:r w:rsidR="00A3137E" w:rsidRPr="00A3137E">
        <w:rPr>
          <w:rFonts w:ascii="Cascadia Code" w:hAnsi="Cascadia Code" w:cs="Cascadia Code"/>
          <w:noProof/>
          <w:color w:val="00B050"/>
          <w:sz w:val="20"/>
          <w:szCs w:val="20"/>
          <w:lang w:val="fr-FR"/>
        </w:rPr>
        <w:t>sha</w:t>
      </w:r>
      <w:r w:rsidR="00E218D4">
        <w:rPr>
          <w:rFonts w:ascii="Cascadia Code" w:hAnsi="Cascadia Code" w:cs="Cascadia Code"/>
          <w:noProof/>
          <w:color w:val="00B050"/>
          <w:sz w:val="20"/>
          <w:szCs w:val="20"/>
          <w:lang w:val="fr-FR"/>
        </w:rPr>
        <w:t>r</w:t>
      </w:r>
      <w:r w:rsidR="00A3137E" w:rsidRPr="00A3137E">
        <w:rPr>
          <w:rFonts w:ascii="Cascadia Code" w:hAnsi="Cascadia Code" w:cs="Cascadia Code"/>
          <w:noProof/>
          <w:color w:val="00B050"/>
          <w:sz w:val="20"/>
          <w:szCs w:val="20"/>
          <w:lang w:val="fr-FR"/>
        </w:rPr>
        <w:t>ed_ptr</w:t>
      </w:r>
      <w:r w:rsidR="00A3137E">
        <w:rPr>
          <w:rFonts w:ascii="3DS V2" w:hAnsi="3DS V2"/>
          <w:lang w:val="fr-FR"/>
        </w:rPr>
        <w:t>)</w:t>
      </w:r>
      <w:r w:rsidRPr="00291DC4">
        <w:rPr>
          <w:rFonts w:ascii="3DS V2" w:hAnsi="3DS V2"/>
          <w:lang w:val="fr-FR"/>
        </w:rPr>
        <w:t>, ce qui permet un meilleur contrôle de leur durée de vie et de leur unicité.</w:t>
      </w:r>
    </w:p>
    <w:p w14:paraId="2E57A248" w14:textId="1FBA9964" w:rsidR="00291DC4" w:rsidRPr="00291DC4" w:rsidRDefault="00A37E54" w:rsidP="00B72F53">
      <w:pPr>
        <w:pStyle w:val="NormalWeb"/>
        <w:spacing w:line="276" w:lineRule="auto"/>
        <w:jc w:val="both"/>
        <w:rPr>
          <w:rFonts w:ascii="3DS V2" w:hAnsi="3DS V2"/>
          <w:lang w:val="fr-FR"/>
        </w:rPr>
      </w:pPr>
      <w:r w:rsidRPr="00A37E54">
        <w:rPr>
          <w:rFonts w:ascii="3DS V2" w:hAnsi="3DS V2"/>
          <w:noProof/>
        </w:rPr>
        <mc:AlternateContent>
          <mc:Choice Requires="wps">
            <w:drawing>
              <wp:anchor distT="45720" distB="45720" distL="114300" distR="114300" simplePos="0" relativeHeight="251824640" behindDoc="0" locked="0" layoutInCell="1" allowOverlap="1" wp14:anchorId="7547A371" wp14:editId="1E113439">
                <wp:simplePos x="0" y="0"/>
                <wp:positionH relativeFrom="page">
                  <wp:posOffset>4143375</wp:posOffset>
                </wp:positionH>
                <wp:positionV relativeFrom="paragraph">
                  <wp:posOffset>381635</wp:posOffset>
                </wp:positionV>
                <wp:extent cx="3267075" cy="285750"/>
                <wp:effectExtent l="0" t="0" r="28575" b="19050"/>
                <wp:wrapNone/>
                <wp:docPr id="18353395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285750"/>
                        </a:xfrm>
                        <a:prstGeom prst="rect">
                          <a:avLst/>
                        </a:prstGeom>
                        <a:solidFill>
                          <a:srgbClr val="FFFFFF"/>
                        </a:solidFill>
                        <a:ln w="9525">
                          <a:solidFill>
                            <a:srgbClr val="000000"/>
                          </a:solidFill>
                          <a:miter lim="800000"/>
                          <a:headEnd/>
                          <a:tailEnd/>
                        </a:ln>
                      </wps:spPr>
                      <wps:txbx>
                        <w:txbxContent>
                          <w:p w14:paraId="3CD9A749" w14:textId="77777777" w:rsidR="00A37E54" w:rsidRPr="00354595" w:rsidRDefault="00A37E54" w:rsidP="00A37E54">
                            <w:pPr>
                              <w:shd w:val="clear" w:color="auto" w:fill="FFFFFF"/>
                              <w:spacing w:after="0" w:line="285" w:lineRule="atLeast"/>
                              <w:rPr>
                                <w:rFonts w:ascii="Cascadia Code" w:eastAsia="Times New Roman" w:hAnsi="Cascadia Code" w:cs="Cascadia Code"/>
                                <w:noProof/>
                                <w:color w:val="000000"/>
                                <w:sz w:val="20"/>
                                <w:szCs w:val="20"/>
                                <w:lang w:eastAsia="zh-CN"/>
                              </w:rPr>
                            </w:pPr>
                            <w:r w:rsidRPr="00354595">
                              <w:rPr>
                                <w:rFonts w:ascii="Cascadia Code" w:eastAsia="Times New Roman" w:hAnsi="Cascadia Code" w:cs="Cascadia Code"/>
                                <w:noProof/>
                                <w:color w:val="4472C4"/>
                                <w:sz w:val="20"/>
                                <w:szCs w:val="20"/>
                                <w:lang w:eastAsia="zh-CN"/>
                              </w:rPr>
                              <w:t>const</w:t>
                            </w:r>
                            <w:r w:rsidRPr="00354595">
                              <w:rPr>
                                <w:rFonts w:ascii="Cascadia Code" w:eastAsia="Times New Roman" w:hAnsi="Cascadia Code" w:cs="Cascadia Code"/>
                                <w:noProof/>
                                <w:color w:val="000000"/>
                                <w:sz w:val="20"/>
                                <w:szCs w:val="20"/>
                                <w:lang w:eastAsia="zh-CN"/>
                              </w:rPr>
                              <w:t xml:space="preserve"> </w:t>
                            </w:r>
                            <w:r w:rsidRPr="00354595">
                              <w:rPr>
                                <w:rFonts w:ascii="Cascadia Code" w:eastAsia="Times New Roman" w:hAnsi="Cascadia Code" w:cs="Cascadia Code"/>
                                <w:noProof/>
                                <w:color w:val="70AD47"/>
                                <w:sz w:val="20"/>
                                <w:szCs w:val="20"/>
                                <w:lang w:eastAsia="zh-CN"/>
                              </w:rPr>
                              <w:t>std</w:t>
                            </w:r>
                            <w:r w:rsidRPr="00354595">
                              <w:rPr>
                                <w:rFonts w:ascii="Cascadia Code" w:eastAsia="Times New Roman" w:hAnsi="Cascadia Code" w:cs="Cascadia Code"/>
                                <w:noProof/>
                                <w:color w:val="4472C4"/>
                                <w:sz w:val="20"/>
                                <w:szCs w:val="20"/>
                                <w:lang w:eastAsia="zh-CN"/>
                              </w:rPr>
                              <w:t>::</w:t>
                            </w:r>
                            <w:r w:rsidRPr="00354595">
                              <w:rPr>
                                <w:rFonts w:ascii="Cascadia Code" w:eastAsia="Times New Roman" w:hAnsi="Cascadia Code" w:cs="Cascadia Code"/>
                                <w:noProof/>
                                <w:color w:val="70AD47"/>
                                <w:sz w:val="20"/>
                                <w:szCs w:val="20"/>
                                <w:lang w:eastAsia="zh-CN"/>
                              </w:rPr>
                              <w:t>pair</w:t>
                            </w:r>
                            <w:r w:rsidRPr="00354595">
                              <w:rPr>
                                <w:rFonts w:ascii="Cascadia Code" w:eastAsia="Times New Roman" w:hAnsi="Cascadia Code" w:cs="Cascadia Code"/>
                                <w:noProof/>
                                <w:color w:val="4472C4"/>
                                <w:sz w:val="20"/>
                                <w:szCs w:val="20"/>
                                <w:lang w:eastAsia="zh-CN"/>
                              </w:rPr>
                              <w:t>&lt;</w:t>
                            </w:r>
                            <w:r w:rsidRPr="00354595">
                              <w:rPr>
                                <w:rFonts w:ascii="Cascadia Code" w:eastAsia="Times New Roman" w:hAnsi="Cascadia Code" w:cs="Cascadia Code"/>
                                <w:noProof/>
                                <w:color w:val="8064A2"/>
                                <w:sz w:val="20"/>
                                <w:szCs w:val="20"/>
                                <w:lang w:eastAsia="zh-CN"/>
                              </w:rPr>
                              <w:t>double</w:t>
                            </w:r>
                            <w:r w:rsidRPr="00354595">
                              <w:rPr>
                                <w:rFonts w:ascii="Cascadia Code" w:eastAsia="Times New Roman" w:hAnsi="Cascadia Code" w:cs="Cascadia Code"/>
                                <w:noProof/>
                                <w:color w:val="4472C4"/>
                                <w:sz w:val="20"/>
                                <w:szCs w:val="20"/>
                                <w:lang w:eastAsia="zh-CN"/>
                              </w:rPr>
                              <w:t>,</w:t>
                            </w:r>
                            <w:r w:rsidRPr="00354595">
                              <w:rPr>
                                <w:rFonts w:ascii="Cascadia Code" w:eastAsia="Times New Roman" w:hAnsi="Cascadia Code" w:cs="Cascadia Code"/>
                                <w:noProof/>
                                <w:color w:val="8064A2"/>
                                <w:sz w:val="20"/>
                                <w:szCs w:val="20"/>
                                <w:lang w:eastAsia="zh-CN"/>
                              </w:rPr>
                              <w:t>double</w:t>
                            </w:r>
                            <w:r w:rsidRPr="00354595">
                              <w:rPr>
                                <w:rFonts w:ascii="Cascadia Code" w:eastAsia="Times New Roman" w:hAnsi="Cascadia Code" w:cs="Cascadia Code"/>
                                <w:noProof/>
                                <w:color w:val="4472C4"/>
                                <w:sz w:val="20"/>
                                <w:szCs w:val="20"/>
                                <w:lang w:eastAsia="zh-CN"/>
                              </w:rPr>
                              <w:t>&gt;</w:t>
                            </w:r>
                            <w:r w:rsidRPr="00354595">
                              <w:rPr>
                                <w:rFonts w:ascii="Cascadia Code" w:eastAsia="Times New Roman" w:hAnsi="Cascadia Code" w:cs="Cascadia Code"/>
                                <w:noProof/>
                                <w:color w:val="000000"/>
                                <w:sz w:val="20"/>
                                <w:szCs w:val="20"/>
                                <w:lang w:eastAsia="zh-CN"/>
                              </w:rPr>
                              <w:t xml:space="preserve"> _position</w:t>
                            </w:r>
                            <w:r w:rsidRPr="00354595">
                              <w:rPr>
                                <w:rFonts w:ascii="Cascadia Code" w:eastAsia="Times New Roman" w:hAnsi="Cascadia Code" w:cs="Cascadia Code"/>
                                <w:noProof/>
                                <w:color w:val="4472C4"/>
                                <w:sz w:val="20"/>
                                <w:szCs w:val="20"/>
                                <w:lang w:eastAsia="zh-CN"/>
                              </w:rPr>
                              <w:t>;</w:t>
                            </w:r>
                          </w:p>
                          <w:p w14:paraId="5DA88C8D" w14:textId="77777777" w:rsidR="00A37E54" w:rsidRDefault="00A37E54" w:rsidP="00A37E5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47A371" id="_x0000_s1037" type="#_x0000_t202" style="position:absolute;left:0;text-align:left;margin-left:326.25pt;margin-top:30.05pt;width:257.25pt;height:22.5pt;z-index:2518246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">
                <v:textbox>
                  <w:txbxContent>
                    <w:p w14:paraId="3CD9A749" w14:textId="77777777" w:rsidR="00A37E54" w:rsidRPr="00354595" w:rsidRDefault="00A37E54" w:rsidP="00A37E54">
                      <w:pPr>
                        <w:shd w:val="clear" w:color="auto" w:fill="FFFFFF"/>
                        <w:spacing w:after="0" w:line="285" w:lineRule="atLeast"/>
                        <w:rPr>
                          <w:rFonts w:ascii="Cascadia Code" w:eastAsia="Times New Roman" w:hAnsi="Cascadia Code" w:cs="Cascadia Code"/>
                          <w:noProof/>
                          <w:color w:val="000000"/>
                          <w:sz w:val="20"/>
                          <w:szCs w:val="20"/>
                          <w:lang w:eastAsia="zh-CN"/>
                        </w:rPr>
                      </w:pPr>
                      <w:r w:rsidRPr="00354595">
                        <w:rPr>
                          <w:rFonts w:ascii="Cascadia Code" w:eastAsia="Times New Roman" w:hAnsi="Cascadia Code" w:cs="Cascadia Code"/>
                          <w:noProof/>
                          <w:color w:val="4472C4"/>
                          <w:sz w:val="20"/>
                          <w:szCs w:val="20"/>
                          <w:lang w:eastAsia="zh-CN"/>
                        </w:rPr>
                        <w:t>const</w:t>
                      </w:r>
                      <w:r w:rsidRPr="00354595">
                        <w:rPr>
                          <w:rFonts w:ascii="Cascadia Code" w:eastAsia="Times New Roman" w:hAnsi="Cascadia Code" w:cs="Cascadia Code"/>
                          <w:noProof/>
                          <w:color w:val="000000"/>
                          <w:sz w:val="20"/>
                          <w:szCs w:val="20"/>
                          <w:lang w:eastAsia="zh-CN"/>
                        </w:rPr>
                        <w:t xml:space="preserve"> </w:t>
                      </w:r>
                      <w:r w:rsidRPr="00354595">
                        <w:rPr>
                          <w:rFonts w:ascii="Cascadia Code" w:eastAsia="Times New Roman" w:hAnsi="Cascadia Code" w:cs="Cascadia Code"/>
                          <w:noProof/>
                          <w:color w:val="70AD47"/>
                          <w:sz w:val="20"/>
                          <w:szCs w:val="20"/>
                          <w:lang w:eastAsia="zh-CN"/>
                        </w:rPr>
                        <w:t>std</w:t>
                      </w:r>
                      <w:r w:rsidRPr="00354595">
                        <w:rPr>
                          <w:rFonts w:ascii="Cascadia Code" w:eastAsia="Times New Roman" w:hAnsi="Cascadia Code" w:cs="Cascadia Code"/>
                          <w:noProof/>
                          <w:color w:val="4472C4"/>
                          <w:sz w:val="20"/>
                          <w:szCs w:val="20"/>
                          <w:lang w:eastAsia="zh-CN"/>
                        </w:rPr>
                        <w:t>::</w:t>
                      </w:r>
                      <w:r w:rsidRPr="00354595">
                        <w:rPr>
                          <w:rFonts w:ascii="Cascadia Code" w:eastAsia="Times New Roman" w:hAnsi="Cascadia Code" w:cs="Cascadia Code"/>
                          <w:noProof/>
                          <w:color w:val="70AD47"/>
                          <w:sz w:val="20"/>
                          <w:szCs w:val="20"/>
                          <w:lang w:eastAsia="zh-CN"/>
                        </w:rPr>
                        <w:t>pair</w:t>
                      </w:r>
                      <w:r w:rsidRPr="00354595">
                        <w:rPr>
                          <w:rFonts w:ascii="Cascadia Code" w:eastAsia="Times New Roman" w:hAnsi="Cascadia Code" w:cs="Cascadia Code"/>
                          <w:noProof/>
                          <w:color w:val="4472C4"/>
                          <w:sz w:val="20"/>
                          <w:szCs w:val="20"/>
                          <w:lang w:eastAsia="zh-CN"/>
                        </w:rPr>
                        <w:t>&lt;</w:t>
                      </w:r>
                      <w:r w:rsidRPr="00354595">
                        <w:rPr>
                          <w:rFonts w:ascii="Cascadia Code" w:eastAsia="Times New Roman" w:hAnsi="Cascadia Code" w:cs="Cascadia Code"/>
                          <w:noProof/>
                          <w:color w:val="8064A2"/>
                          <w:sz w:val="20"/>
                          <w:szCs w:val="20"/>
                          <w:lang w:eastAsia="zh-CN"/>
                        </w:rPr>
                        <w:t>double</w:t>
                      </w:r>
                      <w:r w:rsidRPr="00354595">
                        <w:rPr>
                          <w:rFonts w:ascii="Cascadia Code" w:eastAsia="Times New Roman" w:hAnsi="Cascadia Code" w:cs="Cascadia Code"/>
                          <w:noProof/>
                          <w:color w:val="4472C4"/>
                          <w:sz w:val="20"/>
                          <w:szCs w:val="20"/>
                          <w:lang w:eastAsia="zh-CN"/>
                        </w:rPr>
                        <w:t>,</w:t>
                      </w:r>
                      <w:r w:rsidRPr="00354595">
                        <w:rPr>
                          <w:rFonts w:ascii="Cascadia Code" w:eastAsia="Times New Roman" w:hAnsi="Cascadia Code" w:cs="Cascadia Code"/>
                          <w:noProof/>
                          <w:color w:val="8064A2"/>
                          <w:sz w:val="20"/>
                          <w:szCs w:val="20"/>
                          <w:lang w:eastAsia="zh-CN"/>
                        </w:rPr>
                        <w:t>double</w:t>
                      </w:r>
                      <w:r w:rsidRPr="00354595">
                        <w:rPr>
                          <w:rFonts w:ascii="Cascadia Code" w:eastAsia="Times New Roman" w:hAnsi="Cascadia Code" w:cs="Cascadia Code"/>
                          <w:noProof/>
                          <w:color w:val="4472C4"/>
                          <w:sz w:val="20"/>
                          <w:szCs w:val="20"/>
                          <w:lang w:eastAsia="zh-CN"/>
                        </w:rPr>
                        <w:t>&gt;</w:t>
                      </w:r>
                      <w:r w:rsidRPr="00354595">
                        <w:rPr>
                          <w:rFonts w:ascii="Cascadia Code" w:eastAsia="Times New Roman" w:hAnsi="Cascadia Code" w:cs="Cascadia Code"/>
                          <w:noProof/>
                          <w:color w:val="000000"/>
                          <w:sz w:val="20"/>
                          <w:szCs w:val="20"/>
                          <w:lang w:eastAsia="zh-CN"/>
                        </w:rPr>
                        <w:t xml:space="preserve"> _position</w:t>
                      </w:r>
                      <w:r w:rsidRPr="00354595">
                        <w:rPr>
                          <w:rFonts w:ascii="Cascadia Code" w:eastAsia="Times New Roman" w:hAnsi="Cascadia Code" w:cs="Cascadia Code"/>
                          <w:noProof/>
                          <w:color w:val="4472C4"/>
                          <w:sz w:val="20"/>
                          <w:szCs w:val="20"/>
                          <w:lang w:eastAsia="zh-CN"/>
                        </w:rPr>
                        <w:t>;</w:t>
                      </w:r>
                    </w:p>
                    <w:p w14:paraId="5DA88C8D" w14:textId="77777777" w:rsidR="00A37E54" w:rsidRDefault="00A37E54" w:rsidP="00A37E54"/>
                  </w:txbxContent>
                </v:textbox>
                <w10:wrap anchorx="page"/>
              </v:shape>
            </w:pict>
          </mc:Fallback>
        </mc:AlternateContent>
      </w:r>
      <w:r w:rsidRPr="00A37E54">
        <w:rPr>
          <w:rFonts w:ascii="3DS V2" w:hAnsi="3DS V2"/>
          <w:noProof/>
        </w:rPr>
        <mc:AlternateContent>
          <mc:Choice Requires="wps">
            <w:drawing>
              <wp:anchor distT="45720" distB="45720" distL="114300" distR="114300" simplePos="0" relativeHeight="251822592" behindDoc="0" locked="0" layoutInCell="1" allowOverlap="1" wp14:anchorId="5B7C50BC" wp14:editId="6720BCAC">
                <wp:simplePos x="0" y="0"/>
                <wp:positionH relativeFrom="margin">
                  <wp:posOffset>238125</wp:posOffset>
                </wp:positionH>
                <wp:positionV relativeFrom="paragraph">
                  <wp:posOffset>514985</wp:posOffset>
                </wp:positionV>
                <wp:extent cx="1743075" cy="428625"/>
                <wp:effectExtent l="0" t="0" r="28575" b="28575"/>
                <wp:wrapNone/>
                <wp:docPr id="5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428625"/>
                        </a:xfrm>
                        <a:prstGeom prst="rect">
                          <a:avLst/>
                        </a:prstGeom>
                        <a:solidFill>
                          <a:srgbClr val="FFFFFF"/>
                        </a:solidFill>
                        <a:ln w="9525">
                          <a:solidFill>
                            <a:srgbClr val="000000"/>
                          </a:solidFill>
                          <a:miter lim="800000"/>
                          <a:headEnd/>
                          <a:tailEnd/>
                        </a:ln>
                      </wps:spPr>
                      <wps:txbx>
                        <w:txbxContent>
                          <w:p w14:paraId="337F8547" w14:textId="77777777" w:rsidR="00A37E54" w:rsidRPr="00A37E54" w:rsidRDefault="00A37E54" w:rsidP="00A37E54">
                            <w:pPr>
                              <w:shd w:val="clear" w:color="auto" w:fill="FFFFFF"/>
                              <w:spacing w:after="0" w:line="240" w:lineRule="auto"/>
                              <w:rPr>
                                <w:rFonts w:ascii="Cascadia Code" w:eastAsia="Times New Roman" w:hAnsi="Cascadia Code" w:cs="Cascadia Code"/>
                                <w:color w:val="000000"/>
                                <w:sz w:val="20"/>
                                <w:szCs w:val="20"/>
                                <w:lang w:val="en-US" w:eastAsia="zh-CN"/>
                              </w:rPr>
                            </w:pPr>
                            <w:r w:rsidRPr="00A37E54">
                              <w:rPr>
                                <w:rFonts w:ascii="Cascadia Code" w:eastAsia="Times New Roman" w:hAnsi="Cascadia Code" w:cs="Cascadia Code"/>
                                <w:color w:val="4472C4"/>
                                <w:sz w:val="20"/>
                                <w:szCs w:val="20"/>
                                <w:lang w:val="en-US" w:eastAsia="zh-CN"/>
                              </w:rPr>
                              <w:t>const</w:t>
                            </w:r>
                            <w:r w:rsidRPr="00A37E54">
                              <w:rPr>
                                <w:rFonts w:ascii="Cascadia Code" w:eastAsia="Times New Roman" w:hAnsi="Cascadia Code" w:cs="Cascadia Code"/>
                                <w:color w:val="000000"/>
                                <w:sz w:val="20"/>
                                <w:szCs w:val="20"/>
                                <w:lang w:val="en-US" w:eastAsia="zh-CN"/>
                              </w:rPr>
                              <w:t xml:space="preserve"> </w:t>
                            </w:r>
                            <w:r w:rsidRPr="00A37E54">
                              <w:rPr>
                                <w:rFonts w:ascii="Cascadia Code" w:eastAsia="Times New Roman" w:hAnsi="Cascadia Code" w:cs="Cascadia Code"/>
                                <w:color w:val="8064A2"/>
                                <w:sz w:val="20"/>
                                <w:szCs w:val="20"/>
                                <w:lang w:val="en-US" w:eastAsia="zh-CN"/>
                              </w:rPr>
                              <w:t>int</w:t>
                            </w:r>
                            <w:r w:rsidRPr="00A37E54">
                              <w:rPr>
                                <w:rFonts w:ascii="Cascadia Code" w:eastAsia="Times New Roman" w:hAnsi="Cascadia Code" w:cs="Cascadia Code"/>
                                <w:color w:val="000000"/>
                                <w:sz w:val="20"/>
                                <w:szCs w:val="20"/>
                                <w:lang w:val="en-US" w:eastAsia="zh-CN"/>
                              </w:rPr>
                              <w:t xml:space="preserve"> _ID</w:t>
                            </w:r>
                            <w:r w:rsidRPr="00A37E54">
                              <w:rPr>
                                <w:rFonts w:ascii="Cascadia Code" w:eastAsia="Times New Roman" w:hAnsi="Cascadia Code" w:cs="Cascadia Code"/>
                                <w:color w:val="4472C4"/>
                                <w:sz w:val="20"/>
                                <w:szCs w:val="20"/>
                                <w:lang w:val="en-US" w:eastAsia="zh-CN"/>
                              </w:rPr>
                              <w:t>;</w:t>
                            </w:r>
                          </w:p>
                          <w:p w14:paraId="6C917D22" w14:textId="77777777" w:rsidR="00A37E54" w:rsidRPr="00A37E54" w:rsidRDefault="00A37E54" w:rsidP="00A37E54">
                            <w:pPr>
                              <w:shd w:val="clear" w:color="auto" w:fill="FFFFFF"/>
                              <w:spacing w:after="0" w:line="240" w:lineRule="auto"/>
                              <w:rPr>
                                <w:rFonts w:ascii="Cascadia Code" w:eastAsia="Times New Roman" w:hAnsi="Cascadia Code" w:cs="Cascadia Code"/>
                                <w:color w:val="000000"/>
                                <w:sz w:val="20"/>
                                <w:szCs w:val="20"/>
                                <w:lang w:val="en-US" w:eastAsia="zh-CN"/>
                              </w:rPr>
                            </w:pPr>
                            <w:r w:rsidRPr="00A37E54">
                              <w:rPr>
                                <w:rFonts w:ascii="Cascadia Code" w:eastAsia="Times New Roman" w:hAnsi="Cascadia Code" w:cs="Cascadia Code"/>
                                <w:color w:val="4472C4"/>
                                <w:sz w:val="20"/>
                                <w:szCs w:val="20"/>
                                <w:lang w:val="en-US" w:eastAsia="zh-CN"/>
                              </w:rPr>
                              <w:t>const</w:t>
                            </w:r>
                            <w:r w:rsidRPr="00A37E54">
                              <w:rPr>
                                <w:rFonts w:ascii="Cascadia Code" w:eastAsia="Times New Roman" w:hAnsi="Cascadia Code" w:cs="Cascadia Code"/>
                                <w:color w:val="000000"/>
                                <w:sz w:val="20"/>
                                <w:szCs w:val="20"/>
                                <w:lang w:val="en-US" w:eastAsia="zh-CN"/>
                              </w:rPr>
                              <w:t xml:space="preserve"> </w:t>
                            </w:r>
                            <w:r w:rsidRPr="00A37E54">
                              <w:rPr>
                                <w:rFonts w:ascii="Cascadia Code" w:eastAsia="Times New Roman" w:hAnsi="Cascadia Code" w:cs="Cascadia Code"/>
                                <w:color w:val="70AD47"/>
                                <w:sz w:val="20"/>
                                <w:szCs w:val="20"/>
                                <w:lang w:val="en-US" w:eastAsia="zh-CN"/>
                              </w:rPr>
                              <w:t>AWG</w:t>
                            </w:r>
                            <w:r w:rsidRPr="00A37E54">
                              <w:rPr>
                                <w:rFonts w:ascii="Cascadia Code" w:eastAsia="Times New Roman" w:hAnsi="Cascadia Code" w:cs="Cascadia Code"/>
                                <w:color w:val="000000"/>
                                <w:sz w:val="20"/>
                                <w:szCs w:val="20"/>
                                <w:lang w:val="en-US" w:eastAsia="zh-CN"/>
                              </w:rPr>
                              <w:t xml:space="preserve"> _gauge</w:t>
                            </w:r>
                            <w:r w:rsidRPr="00A37E54">
                              <w:rPr>
                                <w:rFonts w:ascii="Cascadia Code" w:eastAsia="Times New Roman" w:hAnsi="Cascadia Code" w:cs="Cascadia Code"/>
                                <w:color w:val="4472C4"/>
                                <w:sz w:val="20"/>
                                <w:szCs w:val="20"/>
                                <w:lang w:val="en-US" w:eastAsia="zh-CN"/>
                              </w:rPr>
                              <w:t>;</w:t>
                            </w:r>
                          </w:p>
                          <w:p w14:paraId="5131BEBF" w14:textId="7EBD7982" w:rsidR="00A37E54" w:rsidRPr="00354595" w:rsidRDefault="00A37E54" w:rsidP="00A37E54">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C50BC" id="_x0000_s1038" type="#_x0000_t202" style="position:absolute;left:0;text-align:left;margin-left:18.75pt;margin-top:40.55pt;width:137.25pt;height:33.75pt;z-index:251822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">
                <v:textbox>
                  <w:txbxContent>
                    <w:p w14:paraId="337F8547" w14:textId="77777777" w:rsidR="00A37E54" w:rsidRPr="00A37E54" w:rsidRDefault="00A37E54" w:rsidP="00A37E54">
                      <w:pPr>
                        <w:shd w:val="clear" w:color="auto" w:fill="FFFFFF"/>
                        <w:spacing w:after="0" w:line="240" w:lineRule="auto"/>
                        <w:rPr>
                          <w:rFonts w:ascii="Cascadia Code" w:eastAsia="Times New Roman" w:hAnsi="Cascadia Code" w:cs="Cascadia Code"/>
                          <w:color w:val="000000"/>
                          <w:sz w:val="20"/>
                          <w:szCs w:val="20"/>
                          <w:lang w:val="en-US" w:eastAsia="zh-CN"/>
                        </w:rPr>
                      </w:pPr>
                      <w:r w:rsidRPr="00A37E54">
                        <w:rPr>
                          <w:rFonts w:ascii="Cascadia Code" w:eastAsia="Times New Roman" w:hAnsi="Cascadia Code" w:cs="Cascadia Code"/>
                          <w:color w:val="4472C4"/>
                          <w:sz w:val="20"/>
                          <w:szCs w:val="20"/>
                          <w:lang w:val="en-US" w:eastAsia="zh-CN"/>
                        </w:rPr>
                        <w:t>const</w:t>
                      </w:r>
                      <w:r w:rsidRPr="00A37E54">
                        <w:rPr>
                          <w:rFonts w:ascii="Cascadia Code" w:eastAsia="Times New Roman" w:hAnsi="Cascadia Code" w:cs="Cascadia Code"/>
                          <w:color w:val="000000"/>
                          <w:sz w:val="20"/>
                          <w:szCs w:val="20"/>
                          <w:lang w:val="en-US" w:eastAsia="zh-CN"/>
                        </w:rPr>
                        <w:t xml:space="preserve"> </w:t>
                      </w:r>
                      <w:r w:rsidRPr="00A37E54">
                        <w:rPr>
                          <w:rFonts w:ascii="Cascadia Code" w:eastAsia="Times New Roman" w:hAnsi="Cascadia Code" w:cs="Cascadia Code"/>
                          <w:color w:val="8064A2"/>
                          <w:sz w:val="20"/>
                          <w:szCs w:val="20"/>
                          <w:lang w:val="en-US" w:eastAsia="zh-CN"/>
                        </w:rPr>
                        <w:t>int</w:t>
                      </w:r>
                      <w:r w:rsidRPr="00A37E54">
                        <w:rPr>
                          <w:rFonts w:ascii="Cascadia Code" w:eastAsia="Times New Roman" w:hAnsi="Cascadia Code" w:cs="Cascadia Code"/>
                          <w:color w:val="000000"/>
                          <w:sz w:val="20"/>
                          <w:szCs w:val="20"/>
                          <w:lang w:val="en-US" w:eastAsia="zh-CN"/>
                        </w:rPr>
                        <w:t xml:space="preserve"> _ID</w:t>
                      </w:r>
                      <w:r w:rsidRPr="00A37E54">
                        <w:rPr>
                          <w:rFonts w:ascii="Cascadia Code" w:eastAsia="Times New Roman" w:hAnsi="Cascadia Code" w:cs="Cascadia Code"/>
                          <w:color w:val="4472C4"/>
                          <w:sz w:val="20"/>
                          <w:szCs w:val="20"/>
                          <w:lang w:val="en-US" w:eastAsia="zh-CN"/>
                        </w:rPr>
                        <w:t>;</w:t>
                      </w:r>
                    </w:p>
                    <w:p w14:paraId="6C917D22" w14:textId="77777777" w:rsidR="00A37E54" w:rsidRPr="00A37E54" w:rsidRDefault="00A37E54" w:rsidP="00A37E54">
                      <w:pPr>
                        <w:shd w:val="clear" w:color="auto" w:fill="FFFFFF"/>
                        <w:spacing w:after="0" w:line="240" w:lineRule="auto"/>
                        <w:rPr>
                          <w:rFonts w:ascii="Cascadia Code" w:eastAsia="Times New Roman" w:hAnsi="Cascadia Code" w:cs="Cascadia Code"/>
                          <w:color w:val="000000"/>
                          <w:sz w:val="20"/>
                          <w:szCs w:val="20"/>
                          <w:lang w:val="en-US" w:eastAsia="zh-CN"/>
                        </w:rPr>
                      </w:pPr>
                      <w:r w:rsidRPr="00A37E54">
                        <w:rPr>
                          <w:rFonts w:ascii="Cascadia Code" w:eastAsia="Times New Roman" w:hAnsi="Cascadia Code" w:cs="Cascadia Code"/>
                          <w:color w:val="4472C4"/>
                          <w:sz w:val="20"/>
                          <w:szCs w:val="20"/>
                          <w:lang w:val="en-US" w:eastAsia="zh-CN"/>
                        </w:rPr>
                        <w:t>const</w:t>
                      </w:r>
                      <w:r w:rsidRPr="00A37E54">
                        <w:rPr>
                          <w:rFonts w:ascii="Cascadia Code" w:eastAsia="Times New Roman" w:hAnsi="Cascadia Code" w:cs="Cascadia Code"/>
                          <w:color w:val="000000"/>
                          <w:sz w:val="20"/>
                          <w:szCs w:val="20"/>
                          <w:lang w:val="en-US" w:eastAsia="zh-CN"/>
                        </w:rPr>
                        <w:t xml:space="preserve"> </w:t>
                      </w:r>
                      <w:r w:rsidRPr="00A37E54">
                        <w:rPr>
                          <w:rFonts w:ascii="Cascadia Code" w:eastAsia="Times New Roman" w:hAnsi="Cascadia Code" w:cs="Cascadia Code"/>
                          <w:color w:val="70AD47"/>
                          <w:sz w:val="20"/>
                          <w:szCs w:val="20"/>
                          <w:lang w:val="en-US" w:eastAsia="zh-CN"/>
                        </w:rPr>
                        <w:t>AWG</w:t>
                      </w:r>
                      <w:r w:rsidRPr="00A37E54">
                        <w:rPr>
                          <w:rFonts w:ascii="Cascadia Code" w:eastAsia="Times New Roman" w:hAnsi="Cascadia Code" w:cs="Cascadia Code"/>
                          <w:color w:val="000000"/>
                          <w:sz w:val="20"/>
                          <w:szCs w:val="20"/>
                          <w:lang w:val="en-US" w:eastAsia="zh-CN"/>
                        </w:rPr>
                        <w:t xml:space="preserve"> _gauge</w:t>
                      </w:r>
                      <w:r w:rsidRPr="00A37E54">
                        <w:rPr>
                          <w:rFonts w:ascii="Cascadia Code" w:eastAsia="Times New Roman" w:hAnsi="Cascadia Code" w:cs="Cascadia Code"/>
                          <w:color w:val="4472C4"/>
                          <w:sz w:val="20"/>
                          <w:szCs w:val="20"/>
                          <w:lang w:val="en-US" w:eastAsia="zh-CN"/>
                        </w:rPr>
                        <w:t>;</w:t>
                      </w:r>
                    </w:p>
                    <w:p w14:paraId="5131BEBF" w14:textId="7EBD7982" w:rsidR="00A37E54" w:rsidRPr="00354595" w:rsidRDefault="00A37E54" w:rsidP="00A37E54">
                      <w:pPr>
                        <w:rPr>
                          <w:lang w:val="en-US"/>
                        </w:rPr>
                      </w:pPr>
                    </w:p>
                  </w:txbxContent>
                </v:textbox>
                <w10:wrap anchorx="margin"/>
              </v:shape>
            </w:pict>
          </mc:Fallback>
        </mc:AlternateContent>
      </w:r>
      <w:r w:rsidR="004705B0">
        <w:rPr>
          <w:rFonts w:ascii="3DS V2" w:hAnsi="3DS V2"/>
          <w:lang w:val="fr-FR"/>
        </w:rPr>
        <w:t>U</w:t>
      </w:r>
      <w:r w:rsidR="00291DC4" w:rsidRPr="00291DC4">
        <w:rPr>
          <w:rFonts w:ascii="3DS V2" w:hAnsi="3DS V2"/>
          <w:lang w:val="fr-FR"/>
        </w:rPr>
        <w:t xml:space="preserve">ne interface commune </w:t>
      </w:r>
      <w:r w:rsidR="00AD6108">
        <w:rPr>
          <w:rFonts w:ascii="3DS V2" w:hAnsi="3DS V2"/>
          <w:lang w:val="fr-FR"/>
        </w:rPr>
        <w:t>pour ces deux classe</w:t>
      </w:r>
      <w:r w:rsidR="00D9784E">
        <w:rPr>
          <w:rFonts w:ascii="3DS V2" w:hAnsi="3DS V2"/>
          <w:lang w:val="fr-FR"/>
        </w:rPr>
        <w:t>s</w:t>
      </w:r>
      <w:r w:rsidR="007E138B">
        <w:rPr>
          <w:rFonts w:ascii="3DS V2" w:hAnsi="3DS V2"/>
          <w:lang w:val="fr-FR"/>
        </w:rPr>
        <w:t xml:space="preserve"> </w:t>
      </w:r>
      <w:r w:rsidR="00291DC4" w:rsidRPr="00291DC4">
        <w:rPr>
          <w:rFonts w:ascii="3DS V2" w:hAnsi="3DS V2"/>
          <w:lang w:val="fr-FR"/>
        </w:rPr>
        <w:t>(</w:t>
      </w:r>
      <w:r w:rsidR="00061140" w:rsidRPr="00AD6108">
        <w:rPr>
          <w:rFonts w:ascii="Cascadia Code" w:hAnsi="Cascadia Code" w:cs="Cascadia Code"/>
          <w:noProof/>
          <w:color w:val="1043FF" w:themeColor="text2" w:themeTint="99"/>
          <w:sz w:val="20"/>
          <w:szCs w:val="20"/>
          <w:lang w:val="fr-FR"/>
        </w:rPr>
        <w:t>electronic_component_base</w:t>
      </w:r>
      <w:r w:rsidR="00291DC4" w:rsidRPr="00291DC4">
        <w:rPr>
          <w:rFonts w:ascii="3DS V2" w:hAnsi="3DS V2"/>
          <w:lang w:val="fr-FR"/>
        </w:rPr>
        <w:t>) permet de vérifier leur disponibilité</w:t>
      </w:r>
      <w:r w:rsidR="006A276F">
        <w:rPr>
          <w:rFonts w:ascii="3DS V2" w:hAnsi="3DS V2"/>
          <w:lang w:val="fr-FR"/>
        </w:rPr>
        <w:t xml:space="preserve"> et</w:t>
      </w:r>
      <w:r w:rsidR="00291DC4" w:rsidRPr="00291DC4">
        <w:rPr>
          <w:rFonts w:ascii="3DS V2" w:hAnsi="3DS V2"/>
          <w:lang w:val="fr-FR"/>
        </w:rPr>
        <w:t xml:space="preserve"> leur compatibilité.</w:t>
      </w:r>
      <w:r w:rsidRPr="00354595">
        <w:rPr>
          <w:rFonts w:ascii="3DS V2" w:hAnsi="3DS V2"/>
          <w:noProof/>
          <w:lang w:val="fr-FR"/>
        </w:rPr>
        <w:t xml:space="preserve"> </w:t>
      </w:r>
    </w:p>
    <w:p w14:paraId="7C3B53F2" w14:textId="58BEFF1E" w:rsidR="00C13B6A" w:rsidRDefault="00A37E54" w:rsidP="00B72F53">
      <w:pPr>
        <w:pStyle w:val="NormalWeb"/>
        <w:spacing w:line="276" w:lineRule="auto"/>
        <w:rPr>
          <w:rFonts w:ascii="3DS V2" w:hAnsi="3DS V2"/>
          <w:lang w:val="fr-FR"/>
        </w:rPr>
      </w:pPr>
      <w:r w:rsidRPr="00011736">
        <w:rPr>
          <w:rFonts w:ascii="3DS V2" w:hAnsi="3DS V2"/>
          <w:noProof/>
          <w:lang w:val="fr-FR"/>
        </w:rPr>
        <w:drawing>
          <wp:anchor distT="0" distB="0" distL="114300" distR="114300" simplePos="0" relativeHeight="251798016" behindDoc="0" locked="0" layoutInCell="1" allowOverlap="1" wp14:anchorId="6C4C5A24" wp14:editId="20910214">
            <wp:simplePos x="0" y="0"/>
            <wp:positionH relativeFrom="margin">
              <wp:posOffset>-161290</wp:posOffset>
            </wp:positionH>
            <wp:positionV relativeFrom="paragraph">
              <wp:posOffset>135890</wp:posOffset>
            </wp:positionV>
            <wp:extent cx="4827905" cy="1253490"/>
            <wp:effectExtent l="0" t="0" r="0" b="3810"/>
            <wp:wrapSquare wrapText="bothSides"/>
            <wp:docPr id="183533957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39572" name="Image 1" descr="Une image contenant texte, capture d’écran, Police, ligne&#10;&#10;Le contenu généré par l’IA peut être incorrect."/>
                    <pic:cNvPicPr/>
                  </pic:nvPicPr>
                  <pic:blipFill rotWithShape="1">
                    <a:blip r:embed="rId44"/>
                    <a:srcRect t="10921" r="5986"/>
                    <a:stretch/>
                  </pic:blipFill>
                  <pic:spPr bwMode="auto">
                    <a:xfrm>
                      <a:off x="0" y="0"/>
                      <a:ext cx="4827905" cy="1253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49A9FA" w14:textId="4BD5AA0F" w:rsidR="00C13B6A" w:rsidRDefault="00C13B6A" w:rsidP="00B72F53">
      <w:pPr>
        <w:pStyle w:val="NormalWeb"/>
        <w:spacing w:line="276" w:lineRule="auto"/>
        <w:rPr>
          <w:rFonts w:ascii="3DS V2" w:hAnsi="3DS V2"/>
          <w:lang w:val="fr-FR"/>
        </w:rPr>
      </w:pPr>
    </w:p>
    <w:p w14:paraId="754FB86D" w14:textId="4FC4184D" w:rsidR="00C13B6A" w:rsidRDefault="00C13B6A" w:rsidP="00B72F53">
      <w:pPr>
        <w:pStyle w:val="NormalWeb"/>
        <w:spacing w:line="276" w:lineRule="auto"/>
        <w:rPr>
          <w:rFonts w:ascii="3DS V2" w:hAnsi="3DS V2"/>
          <w:lang w:val="fr-FR"/>
        </w:rPr>
      </w:pPr>
    </w:p>
    <w:p w14:paraId="29D733C9" w14:textId="56F2C5A9" w:rsidR="00C13B6A" w:rsidRDefault="00B06F60" w:rsidP="00B72F53">
      <w:pPr>
        <w:pStyle w:val="NormalWeb"/>
        <w:spacing w:line="276" w:lineRule="auto"/>
        <w:rPr>
          <w:rFonts w:ascii="3DS V2" w:hAnsi="3DS V2"/>
          <w:lang w:val="fr-FR"/>
        </w:rPr>
      </w:pPr>
      <w:r>
        <w:rPr>
          <w:noProof/>
        </w:rPr>
        <mc:AlternateContent>
          <mc:Choice Requires="wps">
            <w:drawing>
              <wp:anchor distT="0" distB="0" distL="114300" distR="114300" simplePos="0" relativeHeight="251801088" behindDoc="0" locked="0" layoutInCell="1" allowOverlap="1" wp14:anchorId="5A0D8F60" wp14:editId="299C9B8F">
                <wp:simplePos x="0" y="0"/>
                <wp:positionH relativeFrom="margin">
                  <wp:align>center</wp:align>
                </wp:positionH>
                <wp:positionV relativeFrom="paragraph">
                  <wp:posOffset>384559</wp:posOffset>
                </wp:positionV>
                <wp:extent cx="3112770" cy="635"/>
                <wp:effectExtent l="0" t="0" r="0" b="8255"/>
                <wp:wrapSquare wrapText="bothSides"/>
                <wp:docPr id="1340491075" name="Zone de texte 1"/>
                <wp:cNvGraphicFramePr/>
                <a:graphic xmlns:a="http://schemas.openxmlformats.org/drawingml/2006/main">
                  <a:graphicData uri="http://schemas.microsoft.com/office/word/2010/wordprocessingShape">
                    <wps:wsp>
                      <wps:cNvSpPr txBox="1"/>
                      <wps:spPr>
                        <a:xfrm>
                          <a:off x="0" y="0"/>
                          <a:ext cx="3112770" cy="635"/>
                        </a:xfrm>
                        <a:prstGeom prst="rect">
                          <a:avLst/>
                        </a:prstGeom>
                        <a:solidFill>
                          <a:prstClr val="white"/>
                        </a:solidFill>
                        <a:ln>
                          <a:noFill/>
                        </a:ln>
                      </wps:spPr>
                      <wps:txbx>
                        <w:txbxContent>
                          <w:p w14:paraId="1505E594" w14:textId="2C5D4AEE" w:rsidR="004D4217" w:rsidRPr="00E02429" w:rsidRDefault="004D4217" w:rsidP="004D4217">
                            <w:pPr>
                              <w:pStyle w:val="Lgende"/>
                              <w:jc w:val="center"/>
                              <w:rPr>
                                <w:rFonts w:ascii="3DS V2" w:eastAsia="Times New Roman" w:hAnsi="3DS V2" w:cs="Times New Roman"/>
                                <w:sz w:val="24"/>
                              </w:rPr>
                            </w:pPr>
                            <w:r>
                              <w:t xml:space="preserve">Figure </w:t>
                            </w:r>
                            <w:fldSimple w:instr=" SEQ Figure \* ARABIC ">
                              <w:r w:rsidR="009C3AE0">
                                <w:rPr>
                                  <w:noProof/>
                                </w:rPr>
                                <w:t>27</w:t>
                              </w:r>
                            </w:fldSimple>
                            <w:r>
                              <w:t xml:space="preserve"> : Relation des classe</w:t>
                            </w:r>
                            <w:r w:rsidR="00C6439A">
                              <w:t>s</w:t>
                            </w:r>
                            <w:r>
                              <w:t xml:space="preserve"> et l'interface</w:t>
                            </w:r>
                            <w:r w:rsidR="00C6439A">
                              <w:t xml:space="preserve"> de</w:t>
                            </w:r>
                            <w:r>
                              <w:t xml:space="preserve"> composant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0D8F60" id="Zone de texte 1" o:spid="_x0000_s1039" type="#_x0000_t202" style="position:absolute;margin-left:0;margin-top:30.3pt;width:245.1pt;height:.05pt;z-index:2518010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" stroked="f">
                <v:textbox style="mso-fit-shape-to-text:t" inset="0,0,0,0">
                  <w:txbxContent>
                    <w:p w14:paraId="1505E594" w14:textId="2C5D4AEE" w:rsidR="004D4217" w:rsidRPr="00E02429" w:rsidRDefault="004D4217" w:rsidP="004D4217">
                      <w:pPr>
                        <w:pStyle w:val="Lgende"/>
                        <w:jc w:val="center"/>
                        <w:rPr>
                          <w:rFonts w:ascii="3DS V2" w:eastAsia="Times New Roman" w:hAnsi="3DS V2" w:cs="Times New Roman"/>
                          <w:sz w:val="24"/>
                        </w:rPr>
                      </w:pPr>
                      <w:r>
                        <w:t xml:space="preserve">Figure </w:t>
                      </w:r>
                      <w:fldSimple w:instr=" SEQ Figure \* ARABIC ">
                        <w:r w:rsidR="009C3AE0">
                          <w:rPr>
                            <w:noProof/>
                          </w:rPr>
                          <w:t>27</w:t>
                        </w:r>
                      </w:fldSimple>
                      <w:r>
                        <w:t xml:space="preserve"> : Relation des classe</w:t>
                      </w:r>
                      <w:r w:rsidR="00C6439A">
                        <w:t>s</w:t>
                      </w:r>
                      <w:r>
                        <w:t xml:space="preserve"> et l'interface</w:t>
                      </w:r>
                      <w:r w:rsidR="00C6439A">
                        <w:t xml:space="preserve"> de</w:t>
                      </w:r>
                      <w:r>
                        <w:t xml:space="preserve"> composant</w:t>
                      </w:r>
                    </w:p>
                  </w:txbxContent>
                </v:textbox>
                <w10:wrap type="square" anchorx="margin"/>
              </v:shape>
            </w:pict>
          </mc:Fallback>
        </mc:AlternateContent>
      </w:r>
    </w:p>
    <w:p w14:paraId="21DF1441" w14:textId="67B58602" w:rsidR="00B06F60" w:rsidRDefault="00B06F60" w:rsidP="00B72F53">
      <w:pPr>
        <w:pStyle w:val="NormalWeb"/>
        <w:spacing w:line="276" w:lineRule="auto"/>
        <w:jc w:val="both"/>
        <w:rPr>
          <w:rFonts w:ascii="3DS V2" w:hAnsi="3DS V2"/>
          <w:lang w:val="fr-FR"/>
        </w:rPr>
      </w:pPr>
    </w:p>
    <w:p w14:paraId="12F8FA69" w14:textId="18662266" w:rsidR="008B644E" w:rsidRDefault="00CE3126" w:rsidP="00B72F53">
      <w:pPr>
        <w:pStyle w:val="NormalWeb"/>
        <w:spacing w:line="276" w:lineRule="auto"/>
        <w:jc w:val="both"/>
        <w:rPr>
          <w:noProof/>
          <w:lang w:val="fr-FR"/>
        </w:rPr>
      </w:pPr>
      <w:r>
        <w:rPr>
          <w:rFonts w:ascii="3DS V2" w:hAnsi="3DS V2"/>
          <w:noProof/>
          <w:sz w:val="32"/>
          <w:szCs w:val="32"/>
          <w:lang w:val="fr-FR"/>
        </w:rPr>
        <mc:AlternateContent>
          <mc:Choice Requires="wps">
            <w:drawing>
              <wp:anchor distT="0" distB="0" distL="114300" distR="114300" simplePos="0" relativeHeight="251825664" behindDoc="0" locked="0" layoutInCell="1" allowOverlap="1" wp14:anchorId="21427361" wp14:editId="1ADA71F8">
                <wp:simplePos x="0" y="0"/>
                <wp:positionH relativeFrom="column">
                  <wp:posOffset>2819400</wp:posOffset>
                </wp:positionH>
                <wp:positionV relativeFrom="paragraph">
                  <wp:posOffset>2643505</wp:posOffset>
                </wp:positionV>
                <wp:extent cx="209550" cy="19050"/>
                <wp:effectExtent l="38100" t="57150" r="0" b="95250"/>
                <wp:wrapNone/>
                <wp:docPr id="1835339523" name="Connecteur droit avec flèche 1835339523"/>
                <wp:cNvGraphicFramePr/>
                <a:graphic xmlns:a="http://schemas.openxmlformats.org/drawingml/2006/main">
                  <a:graphicData uri="http://schemas.microsoft.com/office/word/2010/wordprocessingShape">
                    <wps:wsp>
                      <wps:cNvCnPr/>
                      <wps:spPr>
                        <a:xfrm flipH="1">
                          <a:off x="0" y="0"/>
                          <a:ext cx="209550" cy="19050"/>
                        </a:xfrm>
                        <a:prstGeom prst="straightConnector1">
                          <a:avLst/>
                        </a:prstGeom>
                        <a:ln>
                          <a:solidFill>
                            <a:schemeClr val="accent6">
                              <a:lumMod val="60000"/>
                              <a:lumOff val="4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B6ACFA0" id="_x0000_t32" coordsize="21600,21600" o:spt="32" o:oned="t" path="m,l21600,21600e" filled="f">
                <v:path arrowok="t" fillok="f" o:connecttype="none"/>
                <o:lock v:ext="edit" shapetype="t"/>
              </v:shapetype>
              <v:shape id="Connecteur droit avec flèche 1835339523" o:spid="_x0000_s1026" type="#_x0000_t32" style="position:absolute;margin-left:222pt;margin-top:208.15pt;width:16.5pt;height:1.5pt;flip:x;z-index:251825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" strokecolor="#45b3ff [1945]">
                <v:stroke endarrow="block"/>
              </v:shape>
            </w:pict>
          </mc:Fallback>
        </mc:AlternateContent>
      </w:r>
      <w:r w:rsidR="002B3E23">
        <w:rPr>
          <w:rFonts w:ascii="3DS V2" w:hAnsi="3DS V2"/>
          <w:noProof/>
          <w:sz w:val="32"/>
          <w:szCs w:val="32"/>
          <w:lang w:val="fr-FR"/>
        </w:rPr>
        <mc:AlternateContent>
          <mc:Choice Requires="wps">
            <w:drawing>
              <wp:anchor distT="0" distB="0" distL="114300" distR="114300" simplePos="0" relativeHeight="251818496" behindDoc="0" locked="0" layoutInCell="1" allowOverlap="1" wp14:anchorId="5BD43170" wp14:editId="5850E4AB">
                <wp:simplePos x="0" y="0"/>
                <wp:positionH relativeFrom="page">
                  <wp:align>right</wp:align>
                </wp:positionH>
                <wp:positionV relativeFrom="paragraph">
                  <wp:posOffset>1076630</wp:posOffset>
                </wp:positionV>
                <wp:extent cx="3657600" cy="219456"/>
                <wp:effectExtent l="0" t="0" r="19050" b="28575"/>
                <wp:wrapNone/>
                <wp:docPr id="35" name="Zone de texte 35"/>
                <wp:cNvGraphicFramePr/>
                <a:graphic xmlns:a="http://schemas.openxmlformats.org/drawingml/2006/main">
                  <a:graphicData uri="http://schemas.microsoft.com/office/word/2010/wordprocessingShape">
                    <wps:wsp>
                      <wps:cNvSpPr txBox="1"/>
                      <wps:spPr>
                        <a:xfrm>
                          <a:off x="0" y="0"/>
                          <a:ext cx="3657600" cy="219456"/>
                        </a:xfrm>
                        <a:prstGeom prst="rect">
                          <a:avLst/>
                        </a:prstGeom>
                        <a:solidFill>
                          <a:schemeClr val="lt1"/>
                        </a:solidFill>
                        <a:ln w="6350">
                          <a:solidFill>
                            <a:prstClr val="black"/>
                          </a:solidFill>
                        </a:ln>
                      </wps:spPr>
                      <wps:txbx>
                        <w:txbxContent>
                          <w:p w14:paraId="3C829CDA" w14:textId="63E234B6" w:rsidR="009A4817" w:rsidRPr="009A4817" w:rsidRDefault="009A4817" w:rsidP="009A4817">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9A4817">
                              <w:rPr>
                                <w:rFonts w:ascii="Cascadia Code" w:eastAsia="Times New Roman" w:hAnsi="Cascadia Code" w:cs="Cascadia Code"/>
                                <w:noProof/>
                                <w:color w:val="70AD47"/>
                                <w:sz w:val="16"/>
                                <w:szCs w:val="16"/>
                                <w:lang w:val="en-US" w:eastAsia="zh-CN"/>
                              </w:rPr>
                              <w:t>std</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70AD47"/>
                                <w:sz w:val="16"/>
                                <w:szCs w:val="16"/>
                                <w:lang w:val="en-US" w:eastAsia="zh-CN"/>
                              </w:rPr>
                              <w:t>unordered_map</w:t>
                            </w:r>
                            <w:r w:rsidRPr="009A4817">
                              <w:rPr>
                                <w:rFonts w:ascii="Cascadia Code" w:eastAsia="Times New Roman" w:hAnsi="Cascadia Code" w:cs="Cascadia Code"/>
                                <w:noProof/>
                                <w:color w:val="4472C4"/>
                                <w:sz w:val="16"/>
                                <w:szCs w:val="16"/>
                                <w:lang w:val="en-US" w:eastAsia="zh-CN"/>
                              </w:rPr>
                              <w:t>&lt;</w:t>
                            </w:r>
                            <w:r w:rsidRPr="009A4817">
                              <w:rPr>
                                <w:rFonts w:ascii="Cascadia Code" w:eastAsia="Times New Roman" w:hAnsi="Cascadia Code" w:cs="Cascadia Code"/>
                                <w:noProof/>
                                <w:color w:val="8064A2"/>
                                <w:sz w:val="16"/>
                                <w:szCs w:val="16"/>
                                <w:lang w:val="en-US" w:eastAsia="zh-CN"/>
                              </w:rPr>
                              <w:t>int</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000000"/>
                                <w:sz w:val="16"/>
                                <w:szCs w:val="16"/>
                                <w:lang w:val="en-US" w:eastAsia="zh-CN"/>
                              </w:rPr>
                              <w:t xml:space="preserve"> </w:t>
                            </w:r>
                            <w:r w:rsidRPr="009A4817">
                              <w:rPr>
                                <w:rFonts w:ascii="Cascadia Code" w:eastAsia="Times New Roman" w:hAnsi="Cascadia Code" w:cs="Cascadia Code"/>
                                <w:noProof/>
                                <w:color w:val="70AD47"/>
                                <w:sz w:val="16"/>
                                <w:szCs w:val="16"/>
                                <w:lang w:val="en-US" w:eastAsia="zh-CN"/>
                              </w:rPr>
                              <w:t>std</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70AD47"/>
                                <w:sz w:val="16"/>
                                <w:szCs w:val="16"/>
                                <w:lang w:val="en-US" w:eastAsia="zh-CN"/>
                              </w:rPr>
                              <w:t>vector</w:t>
                            </w:r>
                            <w:r w:rsidRPr="009A4817">
                              <w:rPr>
                                <w:rFonts w:ascii="Cascadia Code" w:eastAsia="Times New Roman" w:hAnsi="Cascadia Code" w:cs="Cascadia Code"/>
                                <w:noProof/>
                                <w:color w:val="4472C4"/>
                                <w:sz w:val="16"/>
                                <w:szCs w:val="16"/>
                                <w:lang w:val="en-US" w:eastAsia="zh-CN"/>
                              </w:rPr>
                              <w:t>&lt;</w:t>
                            </w:r>
                            <w:r w:rsidRPr="009A4817">
                              <w:rPr>
                                <w:rFonts w:ascii="Cascadia Code" w:eastAsia="Times New Roman" w:hAnsi="Cascadia Code" w:cs="Cascadia Code"/>
                                <w:noProof/>
                                <w:color w:val="8064A2"/>
                                <w:sz w:val="16"/>
                                <w:szCs w:val="16"/>
                                <w:lang w:val="en-US" w:eastAsia="zh-CN"/>
                              </w:rPr>
                              <w:t>int</w:t>
                            </w:r>
                            <w:r w:rsidRPr="009A4817">
                              <w:rPr>
                                <w:rFonts w:ascii="Cascadia Code" w:eastAsia="Times New Roman" w:hAnsi="Cascadia Code" w:cs="Cascadia Code"/>
                                <w:noProof/>
                                <w:color w:val="4472C4"/>
                                <w:sz w:val="16"/>
                                <w:szCs w:val="16"/>
                                <w:lang w:val="en-US" w:eastAsia="zh-CN"/>
                              </w:rPr>
                              <w:t>&gt;&gt;</w:t>
                            </w:r>
                            <w:r w:rsidRPr="009A4817">
                              <w:rPr>
                                <w:rFonts w:ascii="Cascadia Code" w:eastAsia="Times New Roman" w:hAnsi="Cascadia Code" w:cs="Cascadia Code"/>
                                <w:noProof/>
                                <w:color w:val="000000"/>
                                <w:sz w:val="16"/>
                                <w:szCs w:val="16"/>
                                <w:lang w:val="en-US" w:eastAsia="zh-CN"/>
                              </w:rPr>
                              <w:t xml:space="preserve"> _adjacency_list</w:t>
                            </w:r>
                            <w:r w:rsidRPr="009A4817">
                              <w:rPr>
                                <w:rFonts w:ascii="Cascadia Code" w:eastAsia="Times New Roman" w:hAnsi="Cascadia Code" w:cs="Cascadia Code"/>
                                <w:noProof/>
                                <w:color w:val="4472C4"/>
                                <w:sz w:val="16"/>
                                <w:szCs w:val="16"/>
                                <w:lang w:val="en-US" w:eastAsia="zh-CN"/>
                              </w:rPr>
                              <w:t>;</w:t>
                            </w:r>
                          </w:p>
                          <w:p w14:paraId="4944F89F" w14:textId="77777777" w:rsidR="009A4817" w:rsidRPr="00354595" w:rsidRDefault="009A481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43170" id="Zone de texte 35" o:spid="_x0000_s1040" type="#_x0000_t202" style="position:absolute;left:0;text-align:left;margin-left:236.8pt;margin-top:84.75pt;width:4in;height:17.3pt;z-index:2518184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" fillcolor="white [3201]" strokeweight=".5pt">
                <v:textbox>
                  <w:txbxContent>
                    <w:p w14:paraId="3C829CDA" w14:textId="63E234B6" w:rsidR="009A4817" w:rsidRPr="009A4817" w:rsidRDefault="009A4817" w:rsidP="009A4817">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9A4817">
                        <w:rPr>
                          <w:rFonts w:ascii="Cascadia Code" w:eastAsia="Times New Roman" w:hAnsi="Cascadia Code" w:cs="Cascadia Code"/>
                          <w:noProof/>
                          <w:color w:val="70AD47"/>
                          <w:sz w:val="16"/>
                          <w:szCs w:val="16"/>
                          <w:lang w:val="en-US" w:eastAsia="zh-CN"/>
                        </w:rPr>
                        <w:t>std</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70AD47"/>
                          <w:sz w:val="16"/>
                          <w:szCs w:val="16"/>
                          <w:lang w:val="en-US" w:eastAsia="zh-CN"/>
                        </w:rPr>
                        <w:t>unordered_map</w:t>
                      </w:r>
                      <w:r w:rsidRPr="009A4817">
                        <w:rPr>
                          <w:rFonts w:ascii="Cascadia Code" w:eastAsia="Times New Roman" w:hAnsi="Cascadia Code" w:cs="Cascadia Code"/>
                          <w:noProof/>
                          <w:color w:val="4472C4"/>
                          <w:sz w:val="16"/>
                          <w:szCs w:val="16"/>
                          <w:lang w:val="en-US" w:eastAsia="zh-CN"/>
                        </w:rPr>
                        <w:t>&lt;</w:t>
                      </w:r>
                      <w:r w:rsidRPr="009A4817">
                        <w:rPr>
                          <w:rFonts w:ascii="Cascadia Code" w:eastAsia="Times New Roman" w:hAnsi="Cascadia Code" w:cs="Cascadia Code"/>
                          <w:noProof/>
                          <w:color w:val="8064A2"/>
                          <w:sz w:val="16"/>
                          <w:szCs w:val="16"/>
                          <w:lang w:val="en-US" w:eastAsia="zh-CN"/>
                        </w:rPr>
                        <w:t>int</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000000"/>
                          <w:sz w:val="16"/>
                          <w:szCs w:val="16"/>
                          <w:lang w:val="en-US" w:eastAsia="zh-CN"/>
                        </w:rPr>
                        <w:t xml:space="preserve"> </w:t>
                      </w:r>
                      <w:r w:rsidRPr="009A4817">
                        <w:rPr>
                          <w:rFonts w:ascii="Cascadia Code" w:eastAsia="Times New Roman" w:hAnsi="Cascadia Code" w:cs="Cascadia Code"/>
                          <w:noProof/>
                          <w:color w:val="70AD47"/>
                          <w:sz w:val="16"/>
                          <w:szCs w:val="16"/>
                          <w:lang w:val="en-US" w:eastAsia="zh-CN"/>
                        </w:rPr>
                        <w:t>std</w:t>
                      </w:r>
                      <w:r w:rsidRPr="009A4817">
                        <w:rPr>
                          <w:rFonts w:ascii="Cascadia Code" w:eastAsia="Times New Roman" w:hAnsi="Cascadia Code" w:cs="Cascadia Code"/>
                          <w:noProof/>
                          <w:color w:val="4472C4"/>
                          <w:sz w:val="16"/>
                          <w:szCs w:val="16"/>
                          <w:lang w:val="en-US" w:eastAsia="zh-CN"/>
                        </w:rPr>
                        <w:t>::</w:t>
                      </w:r>
                      <w:r w:rsidRPr="009A4817">
                        <w:rPr>
                          <w:rFonts w:ascii="Cascadia Code" w:eastAsia="Times New Roman" w:hAnsi="Cascadia Code" w:cs="Cascadia Code"/>
                          <w:noProof/>
                          <w:color w:val="70AD47"/>
                          <w:sz w:val="16"/>
                          <w:szCs w:val="16"/>
                          <w:lang w:val="en-US" w:eastAsia="zh-CN"/>
                        </w:rPr>
                        <w:t>vector</w:t>
                      </w:r>
                      <w:r w:rsidRPr="009A4817">
                        <w:rPr>
                          <w:rFonts w:ascii="Cascadia Code" w:eastAsia="Times New Roman" w:hAnsi="Cascadia Code" w:cs="Cascadia Code"/>
                          <w:noProof/>
                          <w:color w:val="4472C4"/>
                          <w:sz w:val="16"/>
                          <w:szCs w:val="16"/>
                          <w:lang w:val="en-US" w:eastAsia="zh-CN"/>
                        </w:rPr>
                        <w:t>&lt;</w:t>
                      </w:r>
                      <w:r w:rsidRPr="009A4817">
                        <w:rPr>
                          <w:rFonts w:ascii="Cascadia Code" w:eastAsia="Times New Roman" w:hAnsi="Cascadia Code" w:cs="Cascadia Code"/>
                          <w:noProof/>
                          <w:color w:val="8064A2"/>
                          <w:sz w:val="16"/>
                          <w:szCs w:val="16"/>
                          <w:lang w:val="en-US" w:eastAsia="zh-CN"/>
                        </w:rPr>
                        <w:t>int</w:t>
                      </w:r>
                      <w:r w:rsidRPr="009A4817">
                        <w:rPr>
                          <w:rFonts w:ascii="Cascadia Code" w:eastAsia="Times New Roman" w:hAnsi="Cascadia Code" w:cs="Cascadia Code"/>
                          <w:noProof/>
                          <w:color w:val="4472C4"/>
                          <w:sz w:val="16"/>
                          <w:szCs w:val="16"/>
                          <w:lang w:val="en-US" w:eastAsia="zh-CN"/>
                        </w:rPr>
                        <w:t>&gt;&gt;</w:t>
                      </w:r>
                      <w:r w:rsidRPr="009A4817">
                        <w:rPr>
                          <w:rFonts w:ascii="Cascadia Code" w:eastAsia="Times New Roman" w:hAnsi="Cascadia Code" w:cs="Cascadia Code"/>
                          <w:noProof/>
                          <w:color w:val="000000"/>
                          <w:sz w:val="16"/>
                          <w:szCs w:val="16"/>
                          <w:lang w:val="en-US" w:eastAsia="zh-CN"/>
                        </w:rPr>
                        <w:t xml:space="preserve"> _adjacency_list</w:t>
                      </w:r>
                      <w:r w:rsidRPr="009A4817">
                        <w:rPr>
                          <w:rFonts w:ascii="Cascadia Code" w:eastAsia="Times New Roman" w:hAnsi="Cascadia Code" w:cs="Cascadia Code"/>
                          <w:noProof/>
                          <w:color w:val="4472C4"/>
                          <w:sz w:val="16"/>
                          <w:szCs w:val="16"/>
                          <w:lang w:val="en-US" w:eastAsia="zh-CN"/>
                        </w:rPr>
                        <w:t>;</w:t>
                      </w:r>
                    </w:p>
                    <w:p w14:paraId="4944F89F" w14:textId="77777777" w:rsidR="009A4817" w:rsidRPr="00354595" w:rsidRDefault="009A4817">
                      <w:pPr>
                        <w:rPr>
                          <w:lang w:val="en-US"/>
                        </w:rPr>
                      </w:pPr>
                    </w:p>
                  </w:txbxContent>
                </v:textbox>
                <w10:wrap anchorx="page"/>
              </v:shape>
            </w:pict>
          </mc:Fallback>
        </mc:AlternateContent>
      </w:r>
      <w:r w:rsidR="002B3E23" w:rsidRPr="002B3E23">
        <w:rPr>
          <w:rFonts w:ascii="3DS V2" w:hAnsi="3DS V2"/>
          <w:noProof/>
          <w:sz w:val="32"/>
          <w:szCs w:val="32"/>
          <w:lang w:val="fr-FR"/>
        </w:rPr>
        <mc:AlternateContent>
          <mc:Choice Requires="wps">
            <w:drawing>
              <wp:anchor distT="45720" distB="45720" distL="114300" distR="114300" simplePos="0" relativeHeight="251820544" behindDoc="0" locked="0" layoutInCell="1" allowOverlap="1" wp14:anchorId="1E45F17A" wp14:editId="7C2A258F">
                <wp:simplePos x="0" y="0"/>
                <wp:positionH relativeFrom="column">
                  <wp:posOffset>3093720</wp:posOffset>
                </wp:positionH>
                <wp:positionV relativeFrom="paragraph">
                  <wp:posOffset>3058795</wp:posOffset>
                </wp:positionV>
                <wp:extent cx="2867025" cy="343535"/>
                <wp:effectExtent l="0" t="0" r="28575" b="18415"/>
                <wp:wrapSquare wrapText="bothSides"/>
                <wp:docPr id="4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343535"/>
                        </a:xfrm>
                        <a:prstGeom prst="rect">
                          <a:avLst/>
                        </a:prstGeom>
                        <a:solidFill>
                          <a:srgbClr val="FFFFFF"/>
                        </a:solidFill>
                        <a:ln w="9525">
                          <a:solidFill>
                            <a:srgbClr val="000000"/>
                          </a:solidFill>
                          <a:miter lim="800000"/>
                          <a:headEnd/>
                          <a:tailEnd/>
                        </a:ln>
                      </wps:spPr>
                      <wps:txbx>
                        <w:txbxContent>
                          <w:p w14:paraId="1B1BB400" w14:textId="7193693A" w:rsidR="002B3E23" w:rsidRPr="008D2698" w:rsidRDefault="002B3E23" w:rsidP="002B3E23">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D2698">
                              <w:rPr>
                                <w:rFonts w:ascii="Cascadia Code" w:eastAsia="Times New Roman" w:hAnsi="Cascadia Code" w:cs="Cascadia Code"/>
                                <w:noProof/>
                                <w:color w:val="70AD47"/>
                                <w:sz w:val="16"/>
                                <w:szCs w:val="16"/>
                                <w:lang w:val="en-US" w:eastAsia="zh-CN"/>
                              </w:rPr>
                              <w:t>std</w:t>
                            </w:r>
                            <w:r w:rsidRPr="008D2698">
                              <w:rPr>
                                <w:rFonts w:ascii="Cascadia Code" w:eastAsia="Times New Roman" w:hAnsi="Cascadia Code" w:cs="Cascadia Code"/>
                                <w:noProof/>
                                <w:color w:val="4472C4"/>
                                <w:sz w:val="16"/>
                                <w:szCs w:val="16"/>
                                <w:lang w:val="en-US" w:eastAsia="zh-CN"/>
                              </w:rPr>
                              <w:t>::</w:t>
                            </w:r>
                            <w:r w:rsidRPr="008D2698">
                              <w:rPr>
                                <w:rFonts w:ascii="Cascadia Code" w:eastAsia="Times New Roman" w:hAnsi="Cascadia Code" w:cs="Cascadia Code"/>
                                <w:noProof/>
                                <w:color w:val="70AD47"/>
                                <w:sz w:val="16"/>
                                <w:szCs w:val="16"/>
                                <w:lang w:val="en-US" w:eastAsia="zh-CN"/>
                              </w:rPr>
                              <w:t>set</w:t>
                            </w:r>
                            <w:r w:rsidRPr="008D2698">
                              <w:rPr>
                                <w:rFonts w:ascii="Cascadia Code" w:eastAsia="Times New Roman" w:hAnsi="Cascadia Code" w:cs="Cascadia Code"/>
                                <w:noProof/>
                                <w:color w:val="4472C4"/>
                                <w:sz w:val="16"/>
                                <w:szCs w:val="16"/>
                                <w:lang w:val="en-US" w:eastAsia="zh-CN"/>
                              </w:rPr>
                              <w:t>&lt;</w:t>
                            </w:r>
                            <w:r w:rsidRPr="008D2698">
                              <w:rPr>
                                <w:rFonts w:ascii="Cascadia Code" w:eastAsia="Times New Roman" w:hAnsi="Cascadia Code" w:cs="Cascadia Code"/>
                                <w:noProof/>
                                <w:color w:val="70AD47"/>
                                <w:sz w:val="16"/>
                                <w:szCs w:val="16"/>
                                <w:lang w:val="en-US" w:eastAsia="zh-CN"/>
                              </w:rPr>
                              <w:t>cable_allocation</w:t>
                            </w:r>
                            <w:r w:rsidRPr="008D2698">
                              <w:rPr>
                                <w:rFonts w:ascii="Cascadia Code" w:eastAsia="Times New Roman" w:hAnsi="Cascadia Code" w:cs="Cascadia Code"/>
                                <w:noProof/>
                                <w:color w:val="4472C4"/>
                                <w:sz w:val="16"/>
                                <w:szCs w:val="16"/>
                                <w:lang w:val="en-US" w:eastAsia="zh-CN"/>
                              </w:rPr>
                              <w:t>&gt;</w:t>
                            </w:r>
                            <w:r w:rsidRPr="008D2698">
                              <w:rPr>
                                <w:rFonts w:ascii="Cascadia Code" w:eastAsia="Times New Roman" w:hAnsi="Cascadia Code" w:cs="Cascadia Code"/>
                                <w:noProof/>
                                <w:color w:val="000000"/>
                                <w:sz w:val="16"/>
                                <w:szCs w:val="16"/>
                                <w:lang w:val="en-US" w:eastAsia="zh-CN"/>
                              </w:rPr>
                              <w:t xml:space="preserve">    _allocations</w:t>
                            </w:r>
                            <w:r w:rsidRPr="008D2698">
                              <w:rPr>
                                <w:rFonts w:ascii="Cascadia Code" w:eastAsia="Times New Roman" w:hAnsi="Cascadia Code" w:cs="Cascadia Code"/>
                                <w:noProof/>
                                <w:color w:val="4472C4"/>
                                <w:sz w:val="16"/>
                                <w:szCs w:val="16"/>
                                <w:lang w:val="en-US" w:eastAsia="zh-CN"/>
                              </w:rPr>
                              <w:t>;</w:t>
                            </w:r>
                          </w:p>
                          <w:p w14:paraId="10D52437" w14:textId="77777777" w:rsidR="002B3E23" w:rsidRPr="008D2698" w:rsidRDefault="002B3E23" w:rsidP="002B3E23">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D2698">
                              <w:rPr>
                                <w:rFonts w:ascii="Cascadia Code" w:eastAsia="Times New Roman" w:hAnsi="Cascadia Code" w:cs="Cascadia Code"/>
                                <w:noProof/>
                                <w:color w:val="70AD47"/>
                                <w:sz w:val="16"/>
                                <w:szCs w:val="16"/>
                                <w:lang w:val="en-US" w:eastAsia="zh-CN"/>
                              </w:rPr>
                              <w:t>std</w:t>
                            </w:r>
                            <w:r w:rsidRPr="008D2698">
                              <w:rPr>
                                <w:rFonts w:ascii="Cascadia Code" w:eastAsia="Times New Roman" w:hAnsi="Cascadia Code" w:cs="Cascadia Code"/>
                                <w:noProof/>
                                <w:color w:val="4472C4"/>
                                <w:sz w:val="16"/>
                                <w:szCs w:val="16"/>
                                <w:lang w:val="en-US" w:eastAsia="zh-CN"/>
                              </w:rPr>
                              <w:t>::</w:t>
                            </w:r>
                            <w:r w:rsidRPr="008D2698">
                              <w:rPr>
                                <w:rFonts w:ascii="Cascadia Code" w:eastAsia="Times New Roman" w:hAnsi="Cascadia Code" w:cs="Cascadia Code"/>
                                <w:noProof/>
                                <w:color w:val="70AD47"/>
                                <w:sz w:val="16"/>
                                <w:szCs w:val="16"/>
                                <w:lang w:val="en-US" w:eastAsia="zh-CN"/>
                              </w:rPr>
                              <w:t>weak_ptr</w:t>
                            </w:r>
                            <w:r w:rsidRPr="008D2698">
                              <w:rPr>
                                <w:rFonts w:ascii="Cascadia Code" w:eastAsia="Times New Roman" w:hAnsi="Cascadia Code" w:cs="Cascadia Code"/>
                                <w:noProof/>
                                <w:color w:val="4472C4"/>
                                <w:sz w:val="16"/>
                                <w:szCs w:val="16"/>
                                <w:lang w:val="en-US" w:eastAsia="zh-CN"/>
                              </w:rPr>
                              <w:t>&lt;</w:t>
                            </w:r>
                            <w:r w:rsidRPr="008D2698">
                              <w:rPr>
                                <w:rFonts w:ascii="Cascadia Code" w:eastAsia="Times New Roman" w:hAnsi="Cascadia Code" w:cs="Cascadia Code"/>
                                <w:noProof/>
                                <w:color w:val="70AD47"/>
                                <w:sz w:val="16"/>
                                <w:szCs w:val="16"/>
                                <w:lang w:val="en-US" w:eastAsia="zh-CN"/>
                              </w:rPr>
                              <w:t>connector</w:t>
                            </w:r>
                            <w:r w:rsidRPr="008D2698">
                              <w:rPr>
                                <w:rFonts w:ascii="Cascadia Code" w:eastAsia="Times New Roman" w:hAnsi="Cascadia Code" w:cs="Cascadia Code"/>
                                <w:noProof/>
                                <w:color w:val="4472C4"/>
                                <w:sz w:val="16"/>
                                <w:szCs w:val="16"/>
                                <w:lang w:val="en-US" w:eastAsia="zh-CN"/>
                              </w:rPr>
                              <w:t>&gt;</w:t>
                            </w:r>
                            <w:r w:rsidRPr="008D2698">
                              <w:rPr>
                                <w:rFonts w:ascii="Cascadia Code" w:eastAsia="Times New Roman" w:hAnsi="Cascadia Code" w:cs="Cascadia Code"/>
                                <w:noProof/>
                                <w:color w:val="000000"/>
                                <w:sz w:val="16"/>
                                <w:szCs w:val="16"/>
                                <w:lang w:val="en-US" w:eastAsia="zh-CN"/>
                              </w:rPr>
                              <w:t xml:space="preserve">      _wp_connector</w:t>
                            </w:r>
                            <w:r w:rsidRPr="008D2698">
                              <w:rPr>
                                <w:rFonts w:ascii="Cascadia Code" w:eastAsia="Times New Roman" w:hAnsi="Cascadia Code" w:cs="Cascadia Code"/>
                                <w:noProof/>
                                <w:color w:val="4472C4"/>
                                <w:sz w:val="16"/>
                                <w:szCs w:val="16"/>
                                <w:lang w:val="en-US" w:eastAsia="zh-CN"/>
                              </w:rPr>
                              <w:t>;</w:t>
                            </w:r>
                          </w:p>
                          <w:p w14:paraId="03B339F7" w14:textId="07D78198" w:rsidR="002B3E23" w:rsidRPr="00354595" w:rsidRDefault="002B3E23">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5F17A" id="_x0000_s1041" type="#_x0000_t202" style="position:absolute;left:0;text-align:left;margin-left:243.6pt;margin-top:240.85pt;width:225.75pt;height:27.05pt;z-index:251820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">
                <v:textbox>
                  <w:txbxContent>
                    <w:p w14:paraId="1B1BB400" w14:textId="7193693A" w:rsidR="002B3E23" w:rsidRPr="008D2698" w:rsidRDefault="002B3E23" w:rsidP="002B3E23">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D2698">
                        <w:rPr>
                          <w:rFonts w:ascii="Cascadia Code" w:eastAsia="Times New Roman" w:hAnsi="Cascadia Code" w:cs="Cascadia Code"/>
                          <w:noProof/>
                          <w:color w:val="70AD47"/>
                          <w:sz w:val="16"/>
                          <w:szCs w:val="16"/>
                          <w:lang w:val="en-US" w:eastAsia="zh-CN"/>
                        </w:rPr>
                        <w:t>std</w:t>
                      </w:r>
                      <w:r w:rsidRPr="008D2698">
                        <w:rPr>
                          <w:rFonts w:ascii="Cascadia Code" w:eastAsia="Times New Roman" w:hAnsi="Cascadia Code" w:cs="Cascadia Code"/>
                          <w:noProof/>
                          <w:color w:val="4472C4"/>
                          <w:sz w:val="16"/>
                          <w:szCs w:val="16"/>
                          <w:lang w:val="en-US" w:eastAsia="zh-CN"/>
                        </w:rPr>
                        <w:t>::</w:t>
                      </w:r>
                      <w:r w:rsidRPr="008D2698">
                        <w:rPr>
                          <w:rFonts w:ascii="Cascadia Code" w:eastAsia="Times New Roman" w:hAnsi="Cascadia Code" w:cs="Cascadia Code"/>
                          <w:noProof/>
                          <w:color w:val="70AD47"/>
                          <w:sz w:val="16"/>
                          <w:szCs w:val="16"/>
                          <w:lang w:val="en-US" w:eastAsia="zh-CN"/>
                        </w:rPr>
                        <w:t>set</w:t>
                      </w:r>
                      <w:r w:rsidRPr="008D2698">
                        <w:rPr>
                          <w:rFonts w:ascii="Cascadia Code" w:eastAsia="Times New Roman" w:hAnsi="Cascadia Code" w:cs="Cascadia Code"/>
                          <w:noProof/>
                          <w:color w:val="4472C4"/>
                          <w:sz w:val="16"/>
                          <w:szCs w:val="16"/>
                          <w:lang w:val="en-US" w:eastAsia="zh-CN"/>
                        </w:rPr>
                        <w:t>&lt;</w:t>
                      </w:r>
                      <w:r w:rsidRPr="008D2698">
                        <w:rPr>
                          <w:rFonts w:ascii="Cascadia Code" w:eastAsia="Times New Roman" w:hAnsi="Cascadia Code" w:cs="Cascadia Code"/>
                          <w:noProof/>
                          <w:color w:val="70AD47"/>
                          <w:sz w:val="16"/>
                          <w:szCs w:val="16"/>
                          <w:lang w:val="en-US" w:eastAsia="zh-CN"/>
                        </w:rPr>
                        <w:t>cable_allocation</w:t>
                      </w:r>
                      <w:r w:rsidRPr="008D2698">
                        <w:rPr>
                          <w:rFonts w:ascii="Cascadia Code" w:eastAsia="Times New Roman" w:hAnsi="Cascadia Code" w:cs="Cascadia Code"/>
                          <w:noProof/>
                          <w:color w:val="4472C4"/>
                          <w:sz w:val="16"/>
                          <w:szCs w:val="16"/>
                          <w:lang w:val="en-US" w:eastAsia="zh-CN"/>
                        </w:rPr>
                        <w:t>&gt;</w:t>
                      </w:r>
                      <w:r w:rsidRPr="008D2698">
                        <w:rPr>
                          <w:rFonts w:ascii="Cascadia Code" w:eastAsia="Times New Roman" w:hAnsi="Cascadia Code" w:cs="Cascadia Code"/>
                          <w:noProof/>
                          <w:color w:val="000000"/>
                          <w:sz w:val="16"/>
                          <w:szCs w:val="16"/>
                          <w:lang w:val="en-US" w:eastAsia="zh-CN"/>
                        </w:rPr>
                        <w:t xml:space="preserve">    _allocations</w:t>
                      </w:r>
                      <w:r w:rsidRPr="008D2698">
                        <w:rPr>
                          <w:rFonts w:ascii="Cascadia Code" w:eastAsia="Times New Roman" w:hAnsi="Cascadia Code" w:cs="Cascadia Code"/>
                          <w:noProof/>
                          <w:color w:val="4472C4"/>
                          <w:sz w:val="16"/>
                          <w:szCs w:val="16"/>
                          <w:lang w:val="en-US" w:eastAsia="zh-CN"/>
                        </w:rPr>
                        <w:t>;</w:t>
                      </w:r>
                    </w:p>
                    <w:p w14:paraId="10D52437" w14:textId="77777777" w:rsidR="002B3E23" w:rsidRPr="008D2698" w:rsidRDefault="002B3E23" w:rsidP="002B3E23">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D2698">
                        <w:rPr>
                          <w:rFonts w:ascii="Cascadia Code" w:eastAsia="Times New Roman" w:hAnsi="Cascadia Code" w:cs="Cascadia Code"/>
                          <w:noProof/>
                          <w:color w:val="70AD47"/>
                          <w:sz w:val="16"/>
                          <w:szCs w:val="16"/>
                          <w:lang w:val="en-US" w:eastAsia="zh-CN"/>
                        </w:rPr>
                        <w:t>std</w:t>
                      </w:r>
                      <w:r w:rsidRPr="008D2698">
                        <w:rPr>
                          <w:rFonts w:ascii="Cascadia Code" w:eastAsia="Times New Roman" w:hAnsi="Cascadia Code" w:cs="Cascadia Code"/>
                          <w:noProof/>
                          <w:color w:val="4472C4"/>
                          <w:sz w:val="16"/>
                          <w:szCs w:val="16"/>
                          <w:lang w:val="en-US" w:eastAsia="zh-CN"/>
                        </w:rPr>
                        <w:t>::</w:t>
                      </w:r>
                      <w:r w:rsidRPr="008D2698">
                        <w:rPr>
                          <w:rFonts w:ascii="Cascadia Code" w:eastAsia="Times New Roman" w:hAnsi="Cascadia Code" w:cs="Cascadia Code"/>
                          <w:noProof/>
                          <w:color w:val="70AD47"/>
                          <w:sz w:val="16"/>
                          <w:szCs w:val="16"/>
                          <w:lang w:val="en-US" w:eastAsia="zh-CN"/>
                        </w:rPr>
                        <w:t>weak_ptr</w:t>
                      </w:r>
                      <w:r w:rsidRPr="008D2698">
                        <w:rPr>
                          <w:rFonts w:ascii="Cascadia Code" w:eastAsia="Times New Roman" w:hAnsi="Cascadia Code" w:cs="Cascadia Code"/>
                          <w:noProof/>
                          <w:color w:val="4472C4"/>
                          <w:sz w:val="16"/>
                          <w:szCs w:val="16"/>
                          <w:lang w:val="en-US" w:eastAsia="zh-CN"/>
                        </w:rPr>
                        <w:t>&lt;</w:t>
                      </w:r>
                      <w:r w:rsidRPr="008D2698">
                        <w:rPr>
                          <w:rFonts w:ascii="Cascadia Code" w:eastAsia="Times New Roman" w:hAnsi="Cascadia Code" w:cs="Cascadia Code"/>
                          <w:noProof/>
                          <w:color w:val="70AD47"/>
                          <w:sz w:val="16"/>
                          <w:szCs w:val="16"/>
                          <w:lang w:val="en-US" w:eastAsia="zh-CN"/>
                        </w:rPr>
                        <w:t>connector</w:t>
                      </w:r>
                      <w:r w:rsidRPr="008D2698">
                        <w:rPr>
                          <w:rFonts w:ascii="Cascadia Code" w:eastAsia="Times New Roman" w:hAnsi="Cascadia Code" w:cs="Cascadia Code"/>
                          <w:noProof/>
                          <w:color w:val="4472C4"/>
                          <w:sz w:val="16"/>
                          <w:szCs w:val="16"/>
                          <w:lang w:val="en-US" w:eastAsia="zh-CN"/>
                        </w:rPr>
                        <w:t>&gt;</w:t>
                      </w:r>
                      <w:r w:rsidRPr="008D2698">
                        <w:rPr>
                          <w:rFonts w:ascii="Cascadia Code" w:eastAsia="Times New Roman" w:hAnsi="Cascadia Code" w:cs="Cascadia Code"/>
                          <w:noProof/>
                          <w:color w:val="000000"/>
                          <w:sz w:val="16"/>
                          <w:szCs w:val="16"/>
                          <w:lang w:val="en-US" w:eastAsia="zh-CN"/>
                        </w:rPr>
                        <w:t xml:space="preserve">      _wp_connector</w:t>
                      </w:r>
                      <w:r w:rsidRPr="008D2698">
                        <w:rPr>
                          <w:rFonts w:ascii="Cascadia Code" w:eastAsia="Times New Roman" w:hAnsi="Cascadia Code" w:cs="Cascadia Code"/>
                          <w:noProof/>
                          <w:color w:val="4472C4"/>
                          <w:sz w:val="16"/>
                          <w:szCs w:val="16"/>
                          <w:lang w:val="en-US" w:eastAsia="zh-CN"/>
                        </w:rPr>
                        <w:t>;</w:t>
                      </w:r>
                    </w:p>
                    <w:p w14:paraId="03B339F7" w14:textId="07D78198" w:rsidR="002B3E23" w:rsidRPr="00354595" w:rsidRDefault="002B3E23">
                      <w:pPr>
                        <w:rPr>
                          <w:lang w:val="en-US"/>
                        </w:rPr>
                      </w:pPr>
                    </w:p>
                  </w:txbxContent>
                </v:textbox>
                <w10:wrap type="square"/>
              </v:shape>
            </w:pict>
          </mc:Fallback>
        </mc:AlternateContent>
      </w:r>
      <w:r w:rsidR="002B3E23" w:rsidRPr="0075760E">
        <w:rPr>
          <w:rFonts w:ascii="3DS V2" w:hAnsi="3DS V2"/>
          <w:noProof/>
          <w:sz w:val="32"/>
          <w:szCs w:val="32"/>
          <w:lang w:val="fr-FR"/>
        </w:rPr>
        <mc:AlternateContent>
          <mc:Choice Requires="wps">
            <w:drawing>
              <wp:anchor distT="45720" distB="45720" distL="114300" distR="114300" simplePos="0" relativeHeight="251817472" behindDoc="0" locked="0" layoutInCell="1" allowOverlap="1" wp14:anchorId="411FD2E7" wp14:editId="60456D3E">
                <wp:simplePos x="0" y="0"/>
                <wp:positionH relativeFrom="page">
                  <wp:posOffset>3942868</wp:posOffset>
                </wp:positionH>
                <wp:positionV relativeFrom="paragraph">
                  <wp:posOffset>2181225</wp:posOffset>
                </wp:positionV>
                <wp:extent cx="2552700" cy="577850"/>
                <wp:effectExtent l="0" t="0" r="19050" b="12700"/>
                <wp:wrapSquare wrapText="bothSides"/>
                <wp:docPr id="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700" cy="577850"/>
                        </a:xfrm>
                        <a:prstGeom prst="rect">
                          <a:avLst/>
                        </a:prstGeom>
                        <a:solidFill>
                          <a:srgbClr val="FFFFFF"/>
                        </a:solidFill>
                        <a:ln w="9525">
                          <a:solidFill>
                            <a:srgbClr val="000000"/>
                          </a:solidFill>
                          <a:miter lim="800000"/>
                          <a:headEnd/>
                          <a:tailEnd/>
                        </a:ln>
                      </wps:spPr>
                      <wps:txbx>
                        <w:txbxContent>
                          <w:p w14:paraId="473D4B07" w14:textId="15742768" w:rsidR="009A4817" w:rsidRDefault="0075760E" w:rsidP="002B3E23">
                            <w:pPr>
                              <w:pStyle w:val="Sansinterligne"/>
                              <w:rPr>
                                <w:rFonts w:ascii="Cascadia Code" w:hAnsi="Cascadia Code" w:cs="Cascadia Code"/>
                                <w:noProof/>
                                <w:color w:val="000000"/>
                                <w:sz w:val="16"/>
                                <w:szCs w:val="16"/>
                                <w:lang w:val="en-US" w:eastAsia="zh-CN"/>
                              </w:rPr>
                            </w:pPr>
                            <w:r w:rsidRPr="008B644E">
                              <w:rPr>
                                <w:rFonts w:ascii="Cascadia Code" w:hAnsi="Cascadia Code" w:cs="Cascadia Code"/>
                                <w:noProof/>
                                <w:color w:val="E0A903"/>
                                <w:sz w:val="16"/>
                                <w:szCs w:val="16"/>
                                <w:lang w:val="en-US" w:eastAsia="zh-CN"/>
                              </w:rPr>
                              <w:t>using</w:t>
                            </w:r>
                            <w:r w:rsidRPr="008B644E">
                              <w:rPr>
                                <w:rFonts w:ascii="Cascadia Code" w:hAnsi="Cascadia Code" w:cs="Cascadia Code"/>
                                <w:noProof/>
                                <w:color w:val="000000"/>
                                <w:sz w:val="16"/>
                                <w:szCs w:val="16"/>
                                <w:lang w:val="en-US" w:eastAsia="zh-CN"/>
                              </w:rPr>
                              <w:t xml:space="preserve"> </w:t>
                            </w:r>
                            <w:r w:rsidRPr="008B644E">
                              <w:rPr>
                                <w:rFonts w:ascii="Cascadia Code" w:hAnsi="Cascadia Code" w:cs="Cascadia Code"/>
                                <w:noProof/>
                                <w:color w:val="70AD47"/>
                                <w:sz w:val="16"/>
                                <w:szCs w:val="16"/>
                                <w:lang w:val="en-US" w:eastAsia="zh-CN"/>
                              </w:rPr>
                              <w:t>container_t</w:t>
                            </w:r>
                            <w:r w:rsidRPr="008B644E">
                              <w:rPr>
                                <w:rFonts w:ascii="Cascadia Code" w:hAnsi="Cascadia Code" w:cs="Cascadia Code"/>
                                <w:noProof/>
                                <w:color w:val="000000"/>
                                <w:sz w:val="16"/>
                                <w:szCs w:val="16"/>
                                <w:lang w:val="en-US" w:eastAsia="zh-CN"/>
                              </w:rPr>
                              <w:t xml:space="preserve"> </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000000"/>
                                <w:sz w:val="16"/>
                                <w:szCs w:val="16"/>
                                <w:lang w:val="en-US" w:eastAsia="zh-CN"/>
                              </w:rPr>
                              <w:t xml:space="preserve"> </w:t>
                            </w:r>
                          </w:p>
                          <w:p w14:paraId="276B9989" w14:textId="77777777" w:rsidR="0075760E" w:rsidRPr="008B644E" w:rsidRDefault="0075760E" w:rsidP="009A4817">
                            <w:pPr>
                              <w:pStyle w:val="Sansinterligne"/>
                              <w:ind w:firstLine="708"/>
                              <w:rPr>
                                <w:rFonts w:ascii="Cascadia Code" w:hAnsi="Cascadia Code" w:cs="Cascadia Code"/>
                                <w:noProof/>
                                <w:color w:val="000000"/>
                                <w:sz w:val="16"/>
                                <w:szCs w:val="16"/>
                                <w:lang w:val="en-US" w:eastAsia="zh-CN"/>
                              </w:rPr>
                            </w:pPr>
                            <w:r w:rsidRPr="008B644E">
                              <w:rPr>
                                <w:rFonts w:ascii="Cascadia Code" w:hAnsi="Cascadia Code" w:cs="Cascadia Code"/>
                                <w:noProof/>
                                <w:color w:val="70AD47"/>
                                <w:sz w:val="16"/>
                                <w:szCs w:val="16"/>
                                <w:lang w:val="en-US" w:eastAsia="zh-CN"/>
                              </w:rPr>
                              <w:t>std</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70AD47"/>
                                <w:sz w:val="16"/>
                                <w:szCs w:val="16"/>
                                <w:lang w:val="en-US" w:eastAsia="zh-CN"/>
                              </w:rPr>
                              <w:t>vector</w:t>
                            </w:r>
                            <w:r w:rsidRPr="008B644E">
                              <w:rPr>
                                <w:rFonts w:ascii="Cascadia Code" w:hAnsi="Cascadia Code" w:cs="Cascadia Code"/>
                                <w:noProof/>
                                <w:color w:val="4472C4"/>
                                <w:sz w:val="16"/>
                                <w:szCs w:val="16"/>
                                <w:lang w:val="en-US" w:eastAsia="zh-CN"/>
                              </w:rPr>
                              <w:t>&lt;</w:t>
                            </w:r>
                            <w:r w:rsidRPr="008B644E">
                              <w:rPr>
                                <w:rFonts w:ascii="Cascadia Code" w:hAnsi="Cascadia Code" w:cs="Cascadia Code"/>
                                <w:noProof/>
                                <w:color w:val="70AD47"/>
                                <w:sz w:val="16"/>
                                <w:szCs w:val="16"/>
                                <w:lang w:val="en-US" w:eastAsia="zh-CN"/>
                              </w:rPr>
                              <w:t>std</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70AD47"/>
                                <w:sz w:val="16"/>
                                <w:szCs w:val="16"/>
                                <w:lang w:val="en-US" w:eastAsia="zh-CN"/>
                              </w:rPr>
                              <w:t>shared_ptr</w:t>
                            </w:r>
                            <w:r w:rsidRPr="008B644E">
                              <w:rPr>
                                <w:rFonts w:ascii="Cascadia Code" w:hAnsi="Cascadia Code" w:cs="Cascadia Code"/>
                                <w:noProof/>
                                <w:color w:val="4472C4"/>
                                <w:sz w:val="16"/>
                                <w:szCs w:val="16"/>
                                <w:lang w:val="en-US" w:eastAsia="zh-CN"/>
                              </w:rPr>
                              <w:t>&lt;</w:t>
                            </w:r>
                            <w:r w:rsidRPr="008B644E">
                              <w:rPr>
                                <w:rFonts w:ascii="Cascadia Code" w:hAnsi="Cascadia Code" w:cs="Cascadia Code"/>
                                <w:noProof/>
                                <w:color w:val="70AD47"/>
                                <w:sz w:val="16"/>
                                <w:szCs w:val="16"/>
                                <w:lang w:val="en-US" w:eastAsia="zh-CN"/>
                              </w:rPr>
                              <w:t>T</w:t>
                            </w:r>
                            <w:r w:rsidRPr="008B644E">
                              <w:rPr>
                                <w:rFonts w:ascii="Cascadia Code" w:hAnsi="Cascadia Code" w:cs="Cascadia Code"/>
                                <w:noProof/>
                                <w:color w:val="4472C4"/>
                                <w:sz w:val="16"/>
                                <w:szCs w:val="16"/>
                                <w:lang w:val="en-US" w:eastAsia="zh-CN"/>
                              </w:rPr>
                              <w:t>&gt;&gt;;</w:t>
                            </w:r>
                          </w:p>
                          <w:p w14:paraId="65EDD87C" w14:textId="77777777" w:rsidR="0075760E" w:rsidRPr="008B644E" w:rsidRDefault="0075760E" w:rsidP="0075760E">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B644E">
                              <w:rPr>
                                <w:rFonts w:ascii="Cascadia Code" w:eastAsia="Times New Roman" w:hAnsi="Cascadia Code" w:cs="Cascadia Code"/>
                                <w:noProof/>
                                <w:color w:val="8064A2"/>
                                <w:sz w:val="16"/>
                                <w:szCs w:val="16"/>
                                <w:lang w:val="en-US" w:eastAsia="zh-CN"/>
                              </w:rPr>
                              <w:t>protected:</w:t>
                            </w:r>
                          </w:p>
                          <w:p w14:paraId="70970454" w14:textId="77777777" w:rsidR="0075760E" w:rsidRPr="008B644E" w:rsidRDefault="0075760E" w:rsidP="0075760E">
                            <w:pPr>
                              <w:pStyle w:val="Sansinterligne"/>
                              <w:rPr>
                                <w:rFonts w:ascii="Cascadia Code" w:hAnsi="Cascadia Code" w:cs="Cascadia Code"/>
                                <w:noProof/>
                                <w:color w:val="4472C4"/>
                                <w:sz w:val="16"/>
                                <w:szCs w:val="16"/>
                                <w:lang w:val="en-US" w:eastAsia="zh-CN"/>
                              </w:rPr>
                            </w:pPr>
                            <w:r>
                              <w:rPr>
                                <w:rFonts w:ascii="Cascadia Code" w:hAnsi="Cascadia Code" w:cs="Cascadia Code"/>
                                <w:noProof/>
                                <w:color w:val="70AD47"/>
                                <w:sz w:val="16"/>
                                <w:szCs w:val="16"/>
                                <w:lang w:val="en-US" w:eastAsia="zh-CN"/>
                              </w:rPr>
                              <w:t xml:space="preserve">    </w:t>
                            </w:r>
                            <w:r w:rsidRPr="008B644E">
                              <w:rPr>
                                <w:rFonts w:ascii="Cascadia Code" w:hAnsi="Cascadia Code" w:cs="Cascadia Code"/>
                                <w:noProof/>
                                <w:color w:val="70AD47"/>
                                <w:sz w:val="16"/>
                                <w:szCs w:val="16"/>
                                <w:lang w:val="en-US" w:eastAsia="zh-CN"/>
                              </w:rPr>
                              <w:t>container_t</w:t>
                            </w:r>
                            <w:r w:rsidRPr="008B644E">
                              <w:rPr>
                                <w:rFonts w:ascii="Cascadia Code" w:hAnsi="Cascadia Code" w:cs="Cascadia Code"/>
                                <w:noProof/>
                                <w:color w:val="000000"/>
                                <w:sz w:val="16"/>
                                <w:szCs w:val="16"/>
                                <w:lang w:val="en-US" w:eastAsia="zh-CN"/>
                              </w:rPr>
                              <w:t xml:space="preserve"> _container</w:t>
                            </w:r>
                            <w:r w:rsidRPr="008B644E">
                              <w:rPr>
                                <w:rFonts w:ascii="Cascadia Code" w:hAnsi="Cascadia Code" w:cs="Cascadia Code"/>
                                <w:noProof/>
                                <w:color w:val="4472C4"/>
                                <w:sz w:val="16"/>
                                <w:szCs w:val="16"/>
                                <w:lang w:val="en-US" w:eastAsia="zh-CN"/>
                              </w:rPr>
                              <w:t>;</w:t>
                            </w:r>
                          </w:p>
                          <w:p w14:paraId="40E6E55F" w14:textId="1C4A7D49" w:rsidR="0075760E" w:rsidRPr="0075760E" w:rsidRDefault="0075760E" w:rsidP="0075760E">
                            <w:pPr>
                              <w:pStyle w:val="Sansinterligne"/>
                              <w:rPr>
                                <w:rFonts w:ascii="Cascadia Code" w:hAnsi="Cascadia Code" w:cs="Cascadia Code"/>
                                <w:noProof/>
                                <w:color w:val="000000"/>
                                <w:sz w:val="16"/>
                                <w:szCs w:val="16"/>
                                <w:lang w:val="en-US" w:eastAsia="zh-C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FD2E7" id="_x0000_s1042" type="#_x0000_t202" style="position:absolute;left:0;text-align:left;margin-left:310.45pt;margin-top:171.75pt;width:201pt;height:45.5pt;z-index:2518174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">
                <v:textbox>
                  <w:txbxContent>
                    <w:p w14:paraId="473D4B07" w14:textId="15742768" w:rsidR="009A4817" w:rsidRDefault="0075760E" w:rsidP="002B3E23">
                      <w:pPr>
                        <w:pStyle w:val="Sansinterligne"/>
                        <w:rPr>
                          <w:rFonts w:ascii="Cascadia Code" w:hAnsi="Cascadia Code" w:cs="Cascadia Code"/>
                          <w:noProof/>
                          <w:color w:val="000000"/>
                          <w:sz w:val="16"/>
                          <w:szCs w:val="16"/>
                          <w:lang w:val="en-US" w:eastAsia="zh-CN"/>
                        </w:rPr>
                      </w:pPr>
                      <w:r w:rsidRPr="008B644E">
                        <w:rPr>
                          <w:rFonts w:ascii="Cascadia Code" w:hAnsi="Cascadia Code" w:cs="Cascadia Code"/>
                          <w:noProof/>
                          <w:color w:val="E0A903"/>
                          <w:sz w:val="16"/>
                          <w:szCs w:val="16"/>
                          <w:lang w:val="en-US" w:eastAsia="zh-CN"/>
                        </w:rPr>
                        <w:t>using</w:t>
                      </w:r>
                      <w:r w:rsidRPr="008B644E">
                        <w:rPr>
                          <w:rFonts w:ascii="Cascadia Code" w:hAnsi="Cascadia Code" w:cs="Cascadia Code"/>
                          <w:noProof/>
                          <w:color w:val="000000"/>
                          <w:sz w:val="16"/>
                          <w:szCs w:val="16"/>
                          <w:lang w:val="en-US" w:eastAsia="zh-CN"/>
                        </w:rPr>
                        <w:t xml:space="preserve"> </w:t>
                      </w:r>
                      <w:r w:rsidRPr="008B644E">
                        <w:rPr>
                          <w:rFonts w:ascii="Cascadia Code" w:hAnsi="Cascadia Code" w:cs="Cascadia Code"/>
                          <w:noProof/>
                          <w:color w:val="70AD47"/>
                          <w:sz w:val="16"/>
                          <w:szCs w:val="16"/>
                          <w:lang w:val="en-US" w:eastAsia="zh-CN"/>
                        </w:rPr>
                        <w:t>container_t</w:t>
                      </w:r>
                      <w:r w:rsidRPr="008B644E">
                        <w:rPr>
                          <w:rFonts w:ascii="Cascadia Code" w:hAnsi="Cascadia Code" w:cs="Cascadia Code"/>
                          <w:noProof/>
                          <w:color w:val="000000"/>
                          <w:sz w:val="16"/>
                          <w:szCs w:val="16"/>
                          <w:lang w:val="en-US" w:eastAsia="zh-CN"/>
                        </w:rPr>
                        <w:t xml:space="preserve"> </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000000"/>
                          <w:sz w:val="16"/>
                          <w:szCs w:val="16"/>
                          <w:lang w:val="en-US" w:eastAsia="zh-CN"/>
                        </w:rPr>
                        <w:t xml:space="preserve"> </w:t>
                      </w:r>
                    </w:p>
                    <w:p w14:paraId="276B9989" w14:textId="77777777" w:rsidR="0075760E" w:rsidRPr="008B644E" w:rsidRDefault="0075760E" w:rsidP="009A4817">
                      <w:pPr>
                        <w:pStyle w:val="Sansinterligne"/>
                        <w:ind w:firstLine="708"/>
                        <w:rPr>
                          <w:rFonts w:ascii="Cascadia Code" w:hAnsi="Cascadia Code" w:cs="Cascadia Code"/>
                          <w:noProof/>
                          <w:color w:val="000000"/>
                          <w:sz w:val="16"/>
                          <w:szCs w:val="16"/>
                          <w:lang w:val="en-US" w:eastAsia="zh-CN"/>
                        </w:rPr>
                      </w:pPr>
                      <w:r w:rsidRPr="008B644E">
                        <w:rPr>
                          <w:rFonts w:ascii="Cascadia Code" w:hAnsi="Cascadia Code" w:cs="Cascadia Code"/>
                          <w:noProof/>
                          <w:color w:val="70AD47"/>
                          <w:sz w:val="16"/>
                          <w:szCs w:val="16"/>
                          <w:lang w:val="en-US" w:eastAsia="zh-CN"/>
                        </w:rPr>
                        <w:t>std</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70AD47"/>
                          <w:sz w:val="16"/>
                          <w:szCs w:val="16"/>
                          <w:lang w:val="en-US" w:eastAsia="zh-CN"/>
                        </w:rPr>
                        <w:t>vector</w:t>
                      </w:r>
                      <w:r w:rsidRPr="008B644E">
                        <w:rPr>
                          <w:rFonts w:ascii="Cascadia Code" w:hAnsi="Cascadia Code" w:cs="Cascadia Code"/>
                          <w:noProof/>
                          <w:color w:val="4472C4"/>
                          <w:sz w:val="16"/>
                          <w:szCs w:val="16"/>
                          <w:lang w:val="en-US" w:eastAsia="zh-CN"/>
                        </w:rPr>
                        <w:t>&lt;</w:t>
                      </w:r>
                      <w:r w:rsidRPr="008B644E">
                        <w:rPr>
                          <w:rFonts w:ascii="Cascadia Code" w:hAnsi="Cascadia Code" w:cs="Cascadia Code"/>
                          <w:noProof/>
                          <w:color w:val="70AD47"/>
                          <w:sz w:val="16"/>
                          <w:szCs w:val="16"/>
                          <w:lang w:val="en-US" w:eastAsia="zh-CN"/>
                        </w:rPr>
                        <w:t>std</w:t>
                      </w:r>
                      <w:r w:rsidRPr="008B644E">
                        <w:rPr>
                          <w:rFonts w:ascii="Cascadia Code" w:hAnsi="Cascadia Code" w:cs="Cascadia Code"/>
                          <w:noProof/>
                          <w:color w:val="4472C4"/>
                          <w:sz w:val="16"/>
                          <w:szCs w:val="16"/>
                          <w:lang w:val="en-US" w:eastAsia="zh-CN"/>
                        </w:rPr>
                        <w:t>::</w:t>
                      </w:r>
                      <w:r w:rsidRPr="008B644E">
                        <w:rPr>
                          <w:rFonts w:ascii="Cascadia Code" w:hAnsi="Cascadia Code" w:cs="Cascadia Code"/>
                          <w:noProof/>
                          <w:color w:val="70AD47"/>
                          <w:sz w:val="16"/>
                          <w:szCs w:val="16"/>
                          <w:lang w:val="en-US" w:eastAsia="zh-CN"/>
                        </w:rPr>
                        <w:t>shared_ptr</w:t>
                      </w:r>
                      <w:r w:rsidRPr="008B644E">
                        <w:rPr>
                          <w:rFonts w:ascii="Cascadia Code" w:hAnsi="Cascadia Code" w:cs="Cascadia Code"/>
                          <w:noProof/>
                          <w:color w:val="4472C4"/>
                          <w:sz w:val="16"/>
                          <w:szCs w:val="16"/>
                          <w:lang w:val="en-US" w:eastAsia="zh-CN"/>
                        </w:rPr>
                        <w:t>&lt;</w:t>
                      </w:r>
                      <w:r w:rsidRPr="008B644E">
                        <w:rPr>
                          <w:rFonts w:ascii="Cascadia Code" w:hAnsi="Cascadia Code" w:cs="Cascadia Code"/>
                          <w:noProof/>
                          <w:color w:val="70AD47"/>
                          <w:sz w:val="16"/>
                          <w:szCs w:val="16"/>
                          <w:lang w:val="en-US" w:eastAsia="zh-CN"/>
                        </w:rPr>
                        <w:t>T</w:t>
                      </w:r>
                      <w:r w:rsidRPr="008B644E">
                        <w:rPr>
                          <w:rFonts w:ascii="Cascadia Code" w:hAnsi="Cascadia Code" w:cs="Cascadia Code"/>
                          <w:noProof/>
                          <w:color w:val="4472C4"/>
                          <w:sz w:val="16"/>
                          <w:szCs w:val="16"/>
                          <w:lang w:val="en-US" w:eastAsia="zh-CN"/>
                        </w:rPr>
                        <w:t>&gt;&gt;;</w:t>
                      </w:r>
                    </w:p>
                    <w:p w14:paraId="65EDD87C" w14:textId="77777777" w:rsidR="0075760E" w:rsidRPr="008B644E" w:rsidRDefault="0075760E" w:rsidP="0075760E">
                      <w:pPr>
                        <w:shd w:val="clear" w:color="auto" w:fill="FFFFFF"/>
                        <w:spacing w:after="0" w:line="240" w:lineRule="auto"/>
                        <w:rPr>
                          <w:rFonts w:ascii="Cascadia Code" w:eastAsia="Times New Roman" w:hAnsi="Cascadia Code" w:cs="Cascadia Code"/>
                          <w:noProof/>
                          <w:color w:val="000000"/>
                          <w:sz w:val="16"/>
                          <w:szCs w:val="16"/>
                          <w:lang w:val="en-US" w:eastAsia="zh-CN"/>
                        </w:rPr>
                      </w:pPr>
                      <w:r w:rsidRPr="008B644E">
                        <w:rPr>
                          <w:rFonts w:ascii="Cascadia Code" w:eastAsia="Times New Roman" w:hAnsi="Cascadia Code" w:cs="Cascadia Code"/>
                          <w:noProof/>
                          <w:color w:val="8064A2"/>
                          <w:sz w:val="16"/>
                          <w:szCs w:val="16"/>
                          <w:lang w:val="en-US" w:eastAsia="zh-CN"/>
                        </w:rPr>
                        <w:t>protected:</w:t>
                      </w:r>
                    </w:p>
                    <w:p w14:paraId="70970454" w14:textId="77777777" w:rsidR="0075760E" w:rsidRPr="008B644E" w:rsidRDefault="0075760E" w:rsidP="0075760E">
                      <w:pPr>
                        <w:pStyle w:val="Sansinterligne"/>
                        <w:rPr>
                          <w:rFonts w:ascii="Cascadia Code" w:hAnsi="Cascadia Code" w:cs="Cascadia Code"/>
                          <w:noProof/>
                          <w:color w:val="4472C4"/>
                          <w:sz w:val="16"/>
                          <w:szCs w:val="16"/>
                          <w:lang w:val="en-US" w:eastAsia="zh-CN"/>
                        </w:rPr>
                      </w:pPr>
                      <w:r>
                        <w:rPr>
                          <w:rFonts w:ascii="Cascadia Code" w:hAnsi="Cascadia Code" w:cs="Cascadia Code"/>
                          <w:noProof/>
                          <w:color w:val="70AD47"/>
                          <w:sz w:val="16"/>
                          <w:szCs w:val="16"/>
                          <w:lang w:val="en-US" w:eastAsia="zh-CN"/>
                        </w:rPr>
                        <w:t xml:space="preserve">    </w:t>
                      </w:r>
                      <w:r w:rsidRPr="008B644E">
                        <w:rPr>
                          <w:rFonts w:ascii="Cascadia Code" w:hAnsi="Cascadia Code" w:cs="Cascadia Code"/>
                          <w:noProof/>
                          <w:color w:val="70AD47"/>
                          <w:sz w:val="16"/>
                          <w:szCs w:val="16"/>
                          <w:lang w:val="en-US" w:eastAsia="zh-CN"/>
                        </w:rPr>
                        <w:t>container_t</w:t>
                      </w:r>
                      <w:r w:rsidRPr="008B644E">
                        <w:rPr>
                          <w:rFonts w:ascii="Cascadia Code" w:hAnsi="Cascadia Code" w:cs="Cascadia Code"/>
                          <w:noProof/>
                          <w:color w:val="000000"/>
                          <w:sz w:val="16"/>
                          <w:szCs w:val="16"/>
                          <w:lang w:val="en-US" w:eastAsia="zh-CN"/>
                        </w:rPr>
                        <w:t xml:space="preserve"> _container</w:t>
                      </w:r>
                      <w:r w:rsidRPr="008B644E">
                        <w:rPr>
                          <w:rFonts w:ascii="Cascadia Code" w:hAnsi="Cascadia Code" w:cs="Cascadia Code"/>
                          <w:noProof/>
                          <w:color w:val="4472C4"/>
                          <w:sz w:val="16"/>
                          <w:szCs w:val="16"/>
                          <w:lang w:val="en-US" w:eastAsia="zh-CN"/>
                        </w:rPr>
                        <w:t>;</w:t>
                      </w:r>
                    </w:p>
                    <w:p w14:paraId="40E6E55F" w14:textId="1C4A7D49" w:rsidR="0075760E" w:rsidRPr="0075760E" w:rsidRDefault="0075760E" w:rsidP="0075760E">
                      <w:pPr>
                        <w:pStyle w:val="Sansinterligne"/>
                        <w:rPr>
                          <w:rFonts w:ascii="Cascadia Code" w:hAnsi="Cascadia Code" w:cs="Cascadia Code"/>
                          <w:noProof/>
                          <w:color w:val="000000"/>
                          <w:sz w:val="16"/>
                          <w:szCs w:val="16"/>
                          <w:lang w:val="en-US" w:eastAsia="zh-CN"/>
                        </w:rPr>
                      </w:pPr>
                    </w:p>
                  </w:txbxContent>
                </v:textbox>
                <w10:wrap type="square" anchorx="page"/>
              </v:shape>
            </w:pict>
          </mc:Fallback>
        </mc:AlternateContent>
      </w:r>
      <w:r w:rsidR="009A4817" w:rsidRPr="004D4217">
        <w:rPr>
          <w:noProof/>
          <w:lang w:val="fr-FR"/>
        </w:rPr>
        <w:drawing>
          <wp:anchor distT="0" distB="0" distL="114300" distR="114300" simplePos="0" relativeHeight="251799040" behindDoc="0" locked="0" layoutInCell="1" allowOverlap="1" wp14:anchorId="4E5DF3AB" wp14:editId="6D5120BE">
            <wp:simplePos x="0" y="0"/>
            <wp:positionH relativeFrom="margin">
              <wp:align>left</wp:align>
            </wp:positionH>
            <wp:positionV relativeFrom="paragraph">
              <wp:posOffset>1091184</wp:posOffset>
            </wp:positionV>
            <wp:extent cx="5756910" cy="2955290"/>
            <wp:effectExtent l="0" t="0" r="0" b="0"/>
            <wp:wrapSquare wrapText="bothSides"/>
            <wp:docPr id="483589282"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9282" name="Image 1" descr="Une image contenant texte, capture d’écran, Police, ligne&#10;&#10;Le contenu généré par l’IA peut être incorrect."/>
                    <pic:cNvPicPr/>
                  </pic:nvPicPr>
                  <pic:blipFill>
                    <a:blip r:embed="rId45"/>
                    <a:stretch>
                      <a:fillRect/>
                    </a:stretch>
                  </pic:blipFill>
                  <pic:spPr>
                    <a:xfrm>
                      <a:off x="0" y="0"/>
                      <a:ext cx="5756910" cy="2955290"/>
                    </a:xfrm>
                    <a:prstGeom prst="rect">
                      <a:avLst/>
                    </a:prstGeom>
                  </pic:spPr>
                </pic:pic>
              </a:graphicData>
            </a:graphic>
            <wp14:sizeRelH relativeFrom="margin">
              <wp14:pctWidth>0</wp14:pctWidth>
            </wp14:sizeRelH>
            <wp14:sizeRelV relativeFrom="margin">
              <wp14:pctHeight>0</wp14:pctHeight>
            </wp14:sizeRelV>
          </wp:anchor>
        </w:drawing>
      </w:r>
      <w:r w:rsidR="00291DC4" w:rsidRPr="00291DC4">
        <w:rPr>
          <w:rFonts w:ascii="3DS V2" w:hAnsi="3DS V2"/>
          <w:lang w:val="fr-FR"/>
        </w:rPr>
        <w:t>L</w:t>
      </w:r>
      <w:r w:rsidR="003F71BA">
        <w:rPr>
          <w:rFonts w:ascii="3DS V2" w:hAnsi="3DS V2"/>
          <w:lang w:val="fr-FR"/>
        </w:rPr>
        <w:t>es</w:t>
      </w:r>
      <w:r w:rsidR="00E67C7A">
        <w:rPr>
          <w:rFonts w:ascii="3DS V2" w:hAnsi="3DS V2"/>
          <w:lang w:val="fr-FR"/>
        </w:rPr>
        <w:t xml:space="preserve"> classe</w:t>
      </w:r>
      <w:r w:rsidR="003F71BA">
        <w:rPr>
          <w:rFonts w:ascii="3DS V2" w:hAnsi="3DS V2"/>
          <w:lang w:val="fr-FR"/>
        </w:rPr>
        <w:t>s</w:t>
      </w:r>
      <w:r w:rsidR="00291DC4" w:rsidRPr="00291DC4">
        <w:rPr>
          <w:rFonts w:ascii="3DS V2" w:hAnsi="3DS V2"/>
          <w:lang w:val="fr-FR"/>
        </w:rPr>
        <w:t xml:space="preserve"> </w:t>
      </w:r>
      <w:r w:rsidR="006C5719">
        <w:rPr>
          <w:rFonts w:ascii="3DS V2" w:hAnsi="3DS V2"/>
          <w:lang w:val="fr-FR"/>
        </w:rPr>
        <w:t xml:space="preserve">de </w:t>
      </w:r>
      <w:r w:rsidR="00291DC4" w:rsidRPr="00291DC4">
        <w:rPr>
          <w:rFonts w:ascii="3DS V2" w:hAnsi="3DS V2"/>
          <w:lang w:val="fr-FR"/>
        </w:rPr>
        <w:t xml:space="preserve">câble et </w:t>
      </w:r>
      <w:r w:rsidR="00501377">
        <w:rPr>
          <w:rFonts w:ascii="3DS V2" w:hAnsi="3DS V2"/>
          <w:lang w:val="fr-FR"/>
        </w:rPr>
        <w:t xml:space="preserve">de </w:t>
      </w:r>
      <w:r w:rsidR="00291DC4" w:rsidRPr="00291DC4">
        <w:rPr>
          <w:rFonts w:ascii="3DS V2" w:hAnsi="3DS V2"/>
          <w:lang w:val="fr-FR"/>
        </w:rPr>
        <w:t>connecteur</w:t>
      </w:r>
      <w:r w:rsidR="00D53F0E">
        <w:rPr>
          <w:rFonts w:ascii="3DS V2" w:hAnsi="3DS V2"/>
          <w:lang w:val="fr-FR"/>
        </w:rPr>
        <w:t xml:space="preserve"> </w:t>
      </w:r>
      <w:r w:rsidR="00291DC4" w:rsidRPr="00291DC4">
        <w:rPr>
          <w:rFonts w:ascii="3DS V2" w:hAnsi="3DS V2"/>
          <w:lang w:val="fr-FR"/>
        </w:rPr>
        <w:t>implémentent une interface de type conteneur (</w:t>
      </w:r>
      <w:r w:rsidR="00D53F0E" w:rsidRPr="0040636C">
        <w:rPr>
          <w:rFonts w:ascii="Cascadia Code" w:hAnsi="Cascadia Code" w:cs="Cascadia Code"/>
          <w:noProof/>
          <w:color w:val="1043FF" w:themeColor="text2" w:themeTint="99"/>
          <w:sz w:val="20"/>
          <w:szCs w:val="20"/>
          <w:lang w:val="fr-FR"/>
        </w:rPr>
        <w:t>electronic_container_base</w:t>
      </w:r>
      <w:r w:rsidR="00291DC4" w:rsidRPr="00291DC4">
        <w:rPr>
          <w:rFonts w:ascii="3DS V2" w:hAnsi="3DS V2"/>
          <w:lang w:val="fr-FR"/>
        </w:rPr>
        <w:t>)</w:t>
      </w:r>
      <w:r w:rsidR="00D53F0E">
        <w:rPr>
          <w:rFonts w:ascii="3DS V2" w:hAnsi="3DS V2"/>
          <w:lang w:val="fr-FR"/>
        </w:rPr>
        <w:t xml:space="preserve"> </w:t>
      </w:r>
      <w:r w:rsidR="00291DC4" w:rsidRPr="00291DC4">
        <w:rPr>
          <w:rFonts w:ascii="3DS V2" w:hAnsi="3DS V2"/>
          <w:lang w:val="fr-FR"/>
        </w:rPr>
        <w:t xml:space="preserve">capable de gérer </w:t>
      </w:r>
      <w:r w:rsidR="00E218D4">
        <w:rPr>
          <w:rFonts w:ascii="3DS V2" w:hAnsi="3DS V2"/>
          <w:lang w:val="fr-FR"/>
        </w:rPr>
        <w:t>une</w:t>
      </w:r>
      <w:r w:rsidR="00E218D4" w:rsidRPr="00291DC4">
        <w:rPr>
          <w:rFonts w:ascii="3DS V2" w:hAnsi="3DS V2"/>
          <w:lang w:val="fr-FR"/>
        </w:rPr>
        <w:t xml:space="preserve"> liste </w:t>
      </w:r>
      <w:r w:rsidR="00291DC4" w:rsidRPr="00291DC4">
        <w:rPr>
          <w:rFonts w:ascii="3DS V2" w:hAnsi="3DS V2"/>
          <w:lang w:val="fr-FR"/>
        </w:rPr>
        <w:t xml:space="preserve">de composants. Le connecteur calcule à son initialisation une </w:t>
      </w:r>
      <w:r w:rsidR="00AE571F">
        <w:rPr>
          <w:rFonts w:ascii="3DS V2" w:hAnsi="3DS V2"/>
          <w:lang w:val="fr-FR"/>
        </w:rPr>
        <w:t>table</w:t>
      </w:r>
      <w:r w:rsidR="00291DC4" w:rsidRPr="00291DC4">
        <w:rPr>
          <w:rFonts w:ascii="3DS V2" w:hAnsi="3DS V2"/>
          <w:lang w:val="fr-FR"/>
        </w:rPr>
        <w:t xml:space="preserve"> d’adjacence</w:t>
      </w:r>
      <w:r w:rsidR="004F35EC">
        <w:rPr>
          <w:rFonts w:ascii="3DS V2" w:hAnsi="3DS V2"/>
          <w:lang w:val="fr-FR"/>
        </w:rPr>
        <w:t xml:space="preserve"> en utilisant la triangulation Delaunay</w:t>
      </w:r>
      <w:r w:rsidR="00291DC4" w:rsidRPr="00291DC4">
        <w:rPr>
          <w:rFonts w:ascii="3DS V2" w:hAnsi="3DS V2"/>
          <w:lang w:val="fr-FR"/>
        </w:rPr>
        <w:t>. Le câble, de son côté, conserve</w:t>
      </w:r>
      <w:r w:rsidR="00437512">
        <w:rPr>
          <w:rFonts w:ascii="3DS V2" w:hAnsi="3DS V2"/>
          <w:lang w:val="fr-FR"/>
        </w:rPr>
        <w:t xml:space="preserve"> un ensemble pour enregistrer </w:t>
      </w:r>
      <w:r w:rsidR="0075760E">
        <w:rPr>
          <w:rFonts w:ascii="3DS V2" w:hAnsi="3DS V2"/>
          <w:lang w:val="fr-FR"/>
        </w:rPr>
        <w:t>les solutions</w:t>
      </w:r>
      <w:r w:rsidR="00437512">
        <w:rPr>
          <w:rFonts w:ascii="3DS V2" w:hAnsi="3DS V2"/>
          <w:lang w:val="fr-FR"/>
        </w:rPr>
        <w:t xml:space="preserve"> d’allocation possible et</w:t>
      </w:r>
      <w:r w:rsidR="00291DC4" w:rsidRPr="00291DC4">
        <w:rPr>
          <w:rFonts w:ascii="3DS V2" w:hAnsi="3DS V2"/>
          <w:lang w:val="fr-FR"/>
        </w:rPr>
        <w:t xml:space="preserve"> un</w:t>
      </w:r>
      <w:r w:rsidR="00B87053">
        <w:rPr>
          <w:rFonts w:ascii="3DS V2" w:hAnsi="3DS V2"/>
          <w:lang w:val="fr-FR"/>
        </w:rPr>
        <w:t xml:space="preserve"> pointeur </w:t>
      </w:r>
      <w:r w:rsidR="00437512">
        <w:rPr>
          <w:rFonts w:ascii="3DS V2" w:hAnsi="3DS V2"/>
          <w:lang w:val="fr-FR"/>
        </w:rPr>
        <w:t xml:space="preserve">qui pointe </w:t>
      </w:r>
      <w:r w:rsidR="00291DC4" w:rsidRPr="00291DC4">
        <w:rPr>
          <w:rFonts w:ascii="3DS V2" w:hAnsi="3DS V2"/>
          <w:lang w:val="fr-FR"/>
        </w:rPr>
        <w:t xml:space="preserve">vers le connecteur auquel il est </w:t>
      </w:r>
      <w:r w:rsidR="00B87053">
        <w:rPr>
          <w:rFonts w:ascii="3DS V2" w:hAnsi="3DS V2"/>
          <w:lang w:val="fr-FR"/>
        </w:rPr>
        <w:t>connecté</w:t>
      </w:r>
      <w:r w:rsidR="00291DC4" w:rsidRPr="00291DC4">
        <w:rPr>
          <w:rFonts w:ascii="3DS V2" w:hAnsi="3DS V2"/>
          <w:lang w:val="fr-FR"/>
        </w:rPr>
        <w:t>.</w:t>
      </w:r>
      <w:r w:rsidR="00011736" w:rsidRPr="00011736">
        <w:rPr>
          <w:noProof/>
          <w:lang w:val="fr-FR"/>
        </w:rPr>
        <w:t xml:space="preserve"> </w:t>
      </w:r>
    </w:p>
    <w:p w14:paraId="385735D7" w14:textId="6BF44761" w:rsidR="00C13B6A" w:rsidRPr="00C13B6A" w:rsidRDefault="009A4817" w:rsidP="00B72F53">
      <w:pPr>
        <w:pStyle w:val="NormalWeb"/>
        <w:spacing w:line="276" w:lineRule="auto"/>
        <w:jc w:val="both"/>
        <w:rPr>
          <w:rFonts w:ascii="3DS V2" w:hAnsi="3DS V2"/>
          <w:lang w:val="fr-FR"/>
        </w:rPr>
      </w:pPr>
      <w:r>
        <w:rPr>
          <w:noProof/>
        </w:rPr>
        <mc:AlternateContent>
          <mc:Choice Requires="wps">
            <w:drawing>
              <wp:anchor distT="0" distB="0" distL="114300" distR="114300" simplePos="0" relativeHeight="251803136" behindDoc="0" locked="0" layoutInCell="1" allowOverlap="1" wp14:anchorId="39436728" wp14:editId="1BC187E9">
                <wp:simplePos x="0" y="0"/>
                <wp:positionH relativeFrom="margin">
                  <wp:posOffset>1338606</wp:posOffset>
                </wp:positionH>
                <wp:positionV relativeFrom="paragraph">
                  <wp:posOffset>2863647</wp:posOffset>
                </wp:positionV>
                <wp:extent cx="3171825" cy="153035"/>
                <wp:effectExtent l="0" t="0" r="9525" b="0"/>
                <wp:wrapSquare wrapText="bothSides"/>
                <wp:docPr id="347167953" name="Zone de texte 1"/>
                <wp:cNvGraphicFramePr/>
                <a:graphic xmlns:a="http://schemas.openxmlformats.org/drawingml/2006/main">
                  <a:graphicData uri="http://schemas.microsoft.com/office/word/2010/wordprocessingShape">
                    <wps:wsp>
                      <wps:cNvSpPr txBox="1"/>
                      <wps:spPr>
                        <a:xfrm>
                          <a:off x="0" y="0"/>
                          <a:ext cx="3171825" cy="153035"/>
                        </a:xfrm>
                        <a:prstGeom prst="rect">
                          <a:avLst/>
                        </a:prstGeom>
                        <a:solidFill>
                          <a:prstClr val="white"/>
                        </a:solidFill>
                        <a:ln>
                          <a:noFill/>
                        </a:ln>
                      </wps:spPr>
                      <wps:txbx>
                        <w:txbxContent>
                          <w:p w14:paraId="73DADD7C" w14:textId="2C429060" w:rsidR="004D4217" w:rsidRPr="00046ACE" w:rsidRDefault="004D4217" w:rsidP="004D4217">
                            <w:pPr>
                              <w:pStyle w:val="Lgende"/>
                              <w:jc w:val="center"/>
                              <w:rPr>
                                <w:rFonts w:ascii="Times New Roman" w:eastAsia="Times New Roman" w:hAnsi="Times New Roman" w:cs="Times New Roman"/>
                                <w:noProof/>
                                <w:sz w:val="24"/>
                              </w:rPr>
                            </w:pPr>
                            <w:r>
                              <w:t xml:space="preserve">Figure </w:t>
                            </w:r>
                            <w:fldSimple w:instr=" SEQ Figure \* ARABIC ">
                              <w:r w:rsidR="009C3AE0">
                                <w:rPr>
                                  <w:noProof/>
                                </w:rPr>
                                <w:t>28</w:t>
                              </w:r>
                            </w:fldSimple>
                            <w:r>
                              <w:t xml:space="preserve"> : Relation des classe</w:t>
                            </w:r>
                            <w:r w:rsidR="00C6439A">
                              <w:t>s</w:t>
                            </w:r>
                            <w:r>
                              <w:t xml:space="preserve"> et l'interface </w:t>
                            </w:r>
                            <w:r w:rsidR="00C6439A">
                              <w:t xml:space="preserve">de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436728" id="_x0000_s1043" type="#_x0000_t202" style="position:absolute;left:0;text-align:left;margin-left:105.4pt;margin-top:225.5pt;width:249.75pt;height:12.05pt;z-index:2518031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" stroked="f">
                <v:textbox inset="0,0,0,0">
                  <w:txbxContent>
                    <w:p w14:paraId="73DADD7C" w14:textId="2C429060" w:rsidR="004D4217" w:rsidRPr="00046ACE" w:rsidRDefault="004D4217" w:rsidP="004D4217">
                      <w:pPr>
                        <w:pStyle w:val="Lgende"/>
                        <w:jc w:val="center"/>
                        <w:rPr>
                          <w:rFonts w:ascii="Times New Roman" w:eastAsia="Times New Roman" w:hAnsi="Times New Roman" w:cs="Times New Roman"/>
                          <w:noProof/>
                          <w:sz w:val="24"/>
                        </w:rPr>
                      </w:pPr>
                      <w:r>
                        <w:t xml:space="preserve">Figure </w:t>
                      </w:r>
                      <w:fldSimple w:instr=" SEQ Figure \* ARABIC ">
                        <w:r w:rsidR="009C3AE0">
                          <w:rPr>
                            <w:noProof/>
                          </w:rPr>
                          <w:t>28</w:t>
                        </w:r>
                      </w:fldSimple>
                      <w:r>
                        <w:t xml:space="preserve"> : Relation des classe</w:t>
                      </w:r>
                      <w:r w:rsidR="00C6439A">
                        <w:t>s</w:t>
                      </w:r>
                      <w:r>
                        <w:t xml:space="preserve"> et l'interface </w:t>
                      </w:r>
                      <w:r w:rsidR="00C6439A">
                        <w:t xml:space="preserve">de </w:t>
                      </w:r>
                    </w:p>
                  </w:txbxContent>
                </v:textbox>
                <w10:wrap type="square" anchorx="margin"/>
              </v:shape>
            </w:pict>
          </mc:Fallback>
        </mc:AlternateContent>
      </w:r>
      <w:r w:rsidR="00C13B6A" w:rsidRPr="003C3B30">
        <w:rPr>
          <w:rFonts w:ascii="3DS V2" w:hAnsi="3DS V2"/>
          <w:sz w:val="32"/>
          <w:szCs w:val="32"/>
          <w:lang w:val="fr-FR"/>
        </w:rPr>
        <w:br w:type="page"/>
      </w:r>
    </w:p>
    <w:p w14:paraId="5F57F767" w14:textId="3CB9A0B6" w:rsidR="00BD204C" w:rsidRDefault="00F252FA" w:rsidP="00BD204C">
      <w:pPr>
        <w:pStyle w:val="Titre3"/>
        <w:rPr>
          <w:rFonts w:ascii="3DS V2" w:hAnsi="3DS V2"/>
          <w:sz w:val="32"/>
          <w:szCs w:val="32"/>
        </w:rPr>
      </w:pPr>
      <w:bookmarkStart w:id="33" w:name="_Toc206168784"/>
      <w:r>
        <w:rPr>
          <w:rFonts w:ascii="3DS V2" w:hAnsi="3DS V2"/>
          <w:sz w:val="32"/>
          <w:szCs w:val="32"/>
        </w:rPr>
        <w:lastRenderedPageBreak/>
        <w:t>Triangulation Delaunay</w:t>
      </w:r>
      <w:bookmarkEnd w:id="33"/>
    </w:p>
    <w:p w14:paraId="32C879CC" w14:textId="13E3B7B0" w:rsidR="008D2698" w:rsidRPr="00E62F64" w:rsidRDefault="00E62F64" w:rsidP="002F5E98">
      <w:pPr>
        <w:jc w:val="both"/>
        <w:rPr>
          <w:rFonts w:ascii="3DS V2" w:hAnsi="3DS V2"/>
          <w:sz w:val="24"/>
          <w:szCs w:val="24"/>
        </w:rPr>
      </w:pPr>
      <w:r w:rsidRPr="00E62F64">
        <w:rPr>
          <w:rFonts w:ascii="3DS V2" w:hAnsi="3DS V2"/>
          <w:sz w:val="24"/>
          <w:szCs w:val="24"/>
        </w:rPr>
        <w:t>Afin de déterminer quelles cavités sont voisines dans un connecteur, une méthode de triangulation appelée Bowyer-Watson a été utilisée.</w:t>
      </w:r>
    </w:p>
    <w:p w14:paraId="184ABED9" w14:textId="3C3967C0" w:rsidR="003C7B96" w:rsidRDefault="0083560B" w:rsidP="002F5E98">
      <w:pPr>
        <w:jc w:val="both"/>
        <w:rPr>
          <w:rFonts w:ascii="3DS V2" w:hAnsi="3DS V2"/>
          <w:sz w:val="24"/>
          <w:szCs w:val="24"/>
        </w:rPr>
      </w:pPr>
      <w:bookmarkStart w:id="34" w:name="_Recherche_DFS"/>
      <w:bookmarkEnd w:id="34"/>
      <w:r>
        <w:rPr>
          <w:rFonts w:ascii="3DS V2" w:hAnsi="3DS V2"/>
          <w:sz w:val="24"/>
          <w:szCs w:val="24"/>
        </w:rPr>
        <w:t>Une liste des triangle</w:t>
      </w:r>
      <w:r w:rsidR="00C20AF0">
        <w:rPr>
          <w:rFonts w:ascii="3DS V2" w:hAnsi="3DS V2"/>
          <w:sz w:val="24"/>
          <w:szCs w:val="24"/>
        </w:rPr>
        <w:t>s</w:t>
      </w:r>
      <w:r>
        <w:rPr>
          <w:rFonts w:ascii="3DS V2" w:hAnsi="3DS V2"/>
          <w:sz w:val="24"/>
          <w:szCs w:val="24"/>
        </w:rPr>
        <w:t xml:space="preserve"> représente les triangles dans la triangulation. Au </w:t>
      </w:r>
      <w:r w:rsidR="003A7F59">
        <w:rPr>
          <w:rFonts w:ascii="3DS V2" w:hAnsi="3DS V2"/>
          <w:sz w:val="24"/>
          <w:szCs w:val="24"/>
        </w:rPr>
        <w:t>départ</w:t>
      </w:r>
      <w:r>
        <w:rPr>
          <w:rFonts w:ascii="3DS V2" w:hAnsi="3DS V2"/>
          <w:sz w:val="24"/>
          <w:szCs w:val="24"/>
        </w:rPr>
        <w:t xml:space="preserve">, on </w:t>
      </w:r>
      <w:r w:rsidR="003A7F59">
        <w:rPr>
          <w:rFonts w:ascii="3DS V2" w:hAnsi="3DS V2"/>
          <w:sz w:val="24"/>
          <w:szCs w:val="24"/>
        </w:rPr>
        <w:t>crée</w:t>
      </w:r>
      <w:r w:rsidR="00965B38" w:rsidRPr="00965B38">
        <w:rPr>
          <w:rFonts w:ascii="3DS V2" w:hAnsi="3DS V2"/>
          <w:sz w:val="24"/>
          <w:szCs w:val="24"/>
        </w:rPr>
        <w:t xml:space="preserve"> un grand triangle imaginaire qui englobe tou</w:t>
      </w:r>
      <w:r w:rsidR="002867E2">
        <w:rPr>
          <w:rFonts w:ascii="3DS V2" w:hAnsi="3DS V2"/>
          <w:sz w:val="24"/>
          <w:szCs w:val="24"/>
        </w:rPr>
        <w:t>te</w:t>
      </w:r>
      <w:r w:rsidR="00965B38" w:rsidRPr="00965B38">
        <w:rPr>
          <w:rFonts w:ascii="3DS V2" w:hAnsi="3DS V2"/>
          <w:sz w:val="24"/>
          <w:szCs w:val="24"/>
        </w:rPr>
        <w:t xml:space="preserve">s les </w:t>
      </w:r>
      <w:r w:rsidR="002867E2">
        <w:rPr>
          <w:rFonts w:ascii="3DS V2" w:hAnsi="3DS V2"/>
          <w:sz w:val="24"/>
          <w:szCs w:val="24"/>
        </w:rPr>
        <w:t>cavités</w:t>
      </w:r>
      <w:r w:rsidR="003A7F59">
        <w:rPr>
          <w:rFonts w:ascii="3DS V2" w:hAnsi="3DS V2"/>
          <w:sz w:val="24"/>
          <w:szCs w:val="24"/>
        </w:rPr>
        <w:t xml:space="preserve"> et </w:t>
      </w:r>
      <w:r w:rsidR="0052011B">
        <w:rPr>
          <w:rFonts w:ascii="3DS V2" w:hAnsi="3DS V2"/>
          <w:sz w:val="24"/>
          <w:szCs w:val="24"/>
        </w:rPr>
        <w:t xml:space="preserve">on </w:t>
      </w:r>
      <w:r w:rsidR="003A7F59">
        <w:rPr>
          <w:rFonts w:ascii="3DS V2" w:hAnsi="3DS V2"/>
          <w:sz w:val="24"/>
          <w:szCs w:val="24"/>
        </w:rPr>
        <w:t>l’ajoute</w:t>
      </w:r>
      <w:r>
        <w:rPr>
          <w:rFonts w:ascii="3DS V2" w:hAnsi="3DS V2"/>
          <w:sz w:val="24"/>
          <w:szCs w:val="24"/>
        </w:rPr>
        <w:t xml:space="preserve"> dans la liste</w:t>
      </w:r>
      <w:r w:rsidR="00965B38" w:rsidRPr="00965B38">
        <w:rPr>
          <w:rFonts w:ascii="3DS V2" w:hAnsi="3DS V2"/>
          <w:sz w:val="24"/>
          <w:szCs w:val="24"/>
        </w:rPr>
        <w:t xml:space="preserve">. </w:t>
      </w:r>
      <w:r w:rsidR="002867E2" w:rsidRPr="002867E2">
        <w:rPr>
          <w:rFonts w:ascii="3DS V2" w:hAnsi="3DS V2"/>
          <w:sz w:val="24"/>
          <w:szCs w:val="24"/>
        </w:rPr>
        <w:t>Ensuite, les cavités sont ajoutées une par une dans l</w:t>
      </w:r>
      <w:r>
        <w:rPr>
          <w:rFonts w:ascii="3DS V2" w:hAnsi="3DS V2"/>
          <w:sz w:val="24"/>
          <w:szCs w:val="24"/>
        </w:rPr>
        <w:t>e graphe</w:t>
      </w:r>
      <w:r w:rsidR="002867E2" w:rsidRPr="002867E2">
        <w:rPr>
          <w:rFonts w:ascii="3DS V2" w:hAnsi="3DS V2"/>
          <w:sz w:val="24"/>
          <w:szCs w:val="24"/>
        </w:rPr>
        <w:t xml:space="preserve">. </w:t>
      </w:r>
      <w:r w:rsidR="003C7B96" w:rsidRPr="003C7B96">
        <w:rPr>
          <w:rFonts w:ascii="3DS V2" w:hAnsi="3DS V2"/>
          <w:sz w:val="24"/>
          <w:szCs w:val="24"/>
        </w:rPr>
        <w:t xml:space="preserve">À chaque </w:t>
      </w:r>
      <w:r w:rsidR="003A7F59">
        <w:rPr>
          <w:rFonts w:ascii="3DS V2" w:hAnsi="3DS V2"/>
          <w:sz w:val="24"/>
          <w:szCs w:val="24"/>
        </w:rPr>
        <w:t>insertion</w:t>
      </w:r>
      <w:r w:rsidR="003C7B96" w:rsidRPr="003C7B96">
        <w:rPr>
          <w:rFonts w:ascii="3DS V2" w:hAnsi="3DS V2"/>
          <w:sz w:val="24"/>
          <w:szCs w:val="24"/>
        </w:rPr>
        <w:t xml:space="preserve">, on </w:t>
      </w:r>
      <w:r>
        <w:rPr>
          <w:rFonts w:ascii="3DS V2" w:hAnsi="3DS V2"/>
          <w:sz w:val="24"/>
          <w:szCs w:val="24"/>
        </w:rPr>
        <w:t>vérifie si la cavité ajoutée est dans</w:t>
      </w:r>
      <w:r w:rsidR="003C7B96" w:rsidRPr="003C7B96">
        <w:rPr>
          <w:rFonts w:ascii="3DS V2" w:hAnsi="3DS V2"/>
          <w:sz w:val="24"/>
          <w:szCs w:val="24"/>
        </w:rPr>
        <w:t xml:space="preserve"> </w:t>
      </w:r>
      <w:r>
        <w:rPr>
          <w:rFonts w:ascii="3DS V2" w:hAnsi="3DS V2"/>
          <w:sz w:val="24"/>
          <w:szCs w:val="24"/>
        </w:rPr>
        <w:t xml:space="preserve">le cercle circonscrit </w:t>
      </w:r>
      <w:r w:rsidR="00C20AF0">
        <w:rPr>
          <w:rFonts w:ascii="3DS V2" w:hAnsi="3DS V2"/>
          <w:sz w:val="24"/>
          <w:szCs w:val="24"/>
        </w:rPr>
        <w:t>de chaque triangle dans la liste des triangles. Si oui, ce triangle est marqué « mauvais » e</w:t>
      </w:r>
      <w:r w:rsidR="00A50167">
        <w:rPr>
          <w:rFonts w:ascii="3DS V2" w:hAnsi="3DS V2"/>
          <w:sz w:val="24"/>
          <w:szCs w:val="24"/>
        </w:rPr>
        <w:t>s</w:t>
      </w:r>
      <w:r w:rsidR="00C20AF0">
        <w:rPr>
          <w:rFonts w:ascii="3DS V2" w:hAnsi="3DS V2"/>
          <w:sz w:val="24"/>
          <w:szCs w:val="24"/>
        </w:rPr>
        <w:t xml:space="preserve">t alors </w:t>
      </w:r>
      <w:r w:rsidR="00C20AF0" w:rsidRPr="00C20AF0">
        <w:rPr>
          <w:rFonts w:ascii="3DS V2" w:hAnsi="3DS V2"/>
          <w:sz w:val="24"/>
          <w:szCs w:val="24"/>
        </w:rPr>
        <w:t>supprimé</w:t>
      </w:r>
      <w:r w:rsidR="00C20AF0">
        <w:rPr>
          <w:rFonts w:ascii="3DS V2" w:hAnsi="3DS V2"/>
          <w:sz w:val="24"/>
          <w:szCs w:val="24"/>
        </w:rPr>
        <w:t xml:space="preserve">. On utilise la cavité nouvellement ajoutée et les </w:t>
      </w:r>
      <w:r w:rsidR="00C20AF0" w:rsidRPr="0046148D">
        <w:rPr>
          <w:rFonts w:ascii="3DS V2" w:hAnsi="3DS V2"/>
          <w:sz w:val="24"/>
          <w:szCs w:val="24"/>
        </w:rPr>
        <w:t xml:space="preserve">trois </w:t>
      </w:r>
      <w:r w:rsidR="0046148D" w:rsidRPr="0046148D">
        <w:rPr>
          <w:rFonts w:ascii="3DS V2" w:hAnsi="3DS V2"/>
          <w:sz w:val="24"/>
          <w:szCs w:val="24"/>
        </w:rPr>
        <w:t xml:space="preserve">arêtes </w:t>
      </w:r>
      <w:r w:rsidR="00C20AF0" w:rsidRPr="0046148D">
        <w:rPr>
          <w:rFonts w:ascii="3DS V2" w:hAnsi="3DS V2"/>
          <w:sz w:val="24"/>
          <w:szCs w:val="24"/>
        </w:rPr>
        <w:t>du triangle</w:t>
      </w:r>
      <w:r w:rsidR="00C20AF0">
        <w:rPr>
          <w:rFonts w:ascii="3DS V2" w:hAnsi="3DS V2"/>
          <w:sz w:val="24"/>
          <w:szCs w:val="24"/>
        </w:rPr>
        <w:t xml:space="preserve"> supprimé pour reconstruire </w:t>
      </w:r>
      <w:r w:rsidR="000B61F9">
        <w:rPr>
          <w:rFonts w:ascii="3DS V2" w:hAnsi="3DS V2"/>
          <w:sz w:val="24"/>
          <w:szCs w:val="24"/>
        </w:rPr>
        <w:t>trois nouveaux triangles</w:t>
      </w:r>
      <w:r w:rsidR="00C20AF0">
        <w:rPr>
          <w:rFonts w:ascii="3DS V2" w:hAnsi="3DS V2"/>
          <w:sz w:val="24"/>
          <w:szCs w:val="24"/>
        </w:rPr>
        <w:t xml:space="preserve">, </w:t>
      </w:r>
      <w:r w:rsidR="004043AA">
        <w:rPr>
          <w:rFonts w:ascii="3DS V2" w:hAnsi="3DS V2"/>
          <w:sz w:val="24"/>
          <w:szCs w:val="24"/>
        </w:rPr>
        <w:t>qui</w:t>
      </w:r>
      <w:r w:rsidR="00C20AF0">
        <w:rPr>
          <w:rFonts w:ascii="3DS V2" w:hAnsi="3DS V2"/>
          <w:sz w:val="24"/>
          <w:szCs w:val="24"/>
        </w:rPr>
        <w:t xml:space="preserve"> vont être ajoutés dans la liste des triangles.</w:t>
      </w:r>
    </w:p>
    <w:p w14:paraId="75CFEBCE" w14:textId="6D41E3A7" w:rsidR="00965B38" w:rsidRPr="00965B38" w:rsidRDefault="00965B38" w:rsidP="002F5E98">
      <w:pPr>
        <w:jc w:val="both"/>
        <w:rPr>
          <w:rFonts w:ascii="3DS V2" w:hAnsi="3DS V2"/>
          <w:sz w:val="24"/>
          <w:szCs w:val="24"/>
        </w:rPr>
      </w:pPr>
      <w:r w:rsidRPr="00965B38">
        <w:rPr>
          <w:rFonts w:ascii="3DS V2" w:hAnsi="3DS V2"/>
          <w:sz w:val="24"/>
          <w:szCs w:val="24"/>
        </w:rPr>
        <w:t>Une fois tou</w:t>
      </w:r>
      <w:r w:rsidR="009A6D2F">
        <w:rPr>
          <w:rFonts w:ascii="3DS V2" w:hAnsi="3DS V2"/>
          <w:sz w:val="24"/>
          <w:szCs w:val="24"/>
        </w:rPr>
        <w:t>te</w:t>
      </w:r>
      <w:r w:rsidRPr="00965B38">
        <w:rPr>
          <w:rFonts w:ascii="3DS V2" w:hAnsi="3DS V2"/>
          <w:sz w:val="24"/>
          <w:szCs w:val="24"/>
        </w:rPr>
        <w:t xml:space="preserve">s les </w:t>
      </w:r>
      <w:r w:rsidR="009A6D2F">
        <w:rPr>
          <w:rFonts w:ascii="3DS V2" w:hAnsi="3DS V2"/>
          <w:sz w:val="24"/>
          <w:szCs w:val="24"/>
        </w:rPr>
        <w:t>cavités</w:t>
      </w:r>
      <w:r w:rsidRPr="00965B38">
        <w:rPr>
          <w:rFonts w:ascii="3DS V2" w:hAnsi="3DS V2"/>
          <w:sz w:val="24"/>
          <w:szCs w:val="24"/>
        </w:rPr>
        <w:t xml:space="preserve"> inséré</w:t>
      </w:r>
      <w:r w:rsidR="009A6D2F">
        <w:rPr>
          <w:rFonts w:ascii="3DS V2" w:hAnsi="3DS V2"/>
          <w:sz w:val="24"/>
          <w:szCs w:val="24"/>
        </w:rPr>
        <w:t>e</w:t>
      </w:r>
      <w:r w:rsidRPr="00965B38">
        <w:rPr>
          <w:rFonts w:ascii="3DS V2" w:hAnsi="3DS V2"/>
          <w:sz w:val="24"/>
          <w:szCs w:val="24"/>
        </w:rPr>
        <w:t xml:space="preserve">s, on supprime les triangles contenant les sommets du triangle imaginaire initial. </w:t>
      </w:r>
      <w:r w:rsidR="00A77F77">
        <w:rPr>
          <w:rFonts w:ascii="3DS V2" w:hAnsi="3DS V2"/>
          <w:sz w:val="24"/>
          <w:szCs w:val="24"/>
        </w:rPr>
        <w:t xml:space="preserve">Les triangles restants </w:t>
      </w:r>
      <w:r w:rsidR="00B83344">
        <w:rPr>
          <w:rFonts w:ascii="3DS V2" w:hAnsi="3DS V2"/>
          <w:sz w:val="24"/>
          <w:szCs w:val="24"/>
        </w:rPr>
        <w:t>constitue</w:t>
      </w:r>
      <w:r w:rsidR="00AE4D4C">
        <w:rPr>
          <w:rFonts w:ascii="3DS V2" w:hAnsi="3DS V2"/>
          <w:sz w:val="24"/>
          <w:szCs w:val="24"/>
        </w:rPr>
        <w:t>nt</w:t>
      </w:r>
      <w:r w:rsidR="00A77F77">
        <w:rPr>
          <w:rFonts w:ascii="3DS V2" w:hAnsi="3DS V2"/>
          <w:sz w:val="24"/>
          <w:szCs w:val="24"/>
        </w:rPr>
        <w:t xml:space="preserve"> une triangulation Delaunay.</w:t>
      </w:r>
      <w:r w:rsidR="006115CA">
        <w:rPr>
          <w:rFonts w:ascii="3DS V2" w:hAnsi="3DS V2"/>
          <w:sz w:val="24"/>
          <w:szCs w:val="24"/>
        </w:rPr>
        <w:t xml:space="preserve"> Le code de cet algorithme est dans </w:t>
      </w:r>
      <w:hyperlink w:anchor="_Annexes_C_:" w:history="1">
        <w:r w:rsidR="006115CA" w:rsidRPr="003772C8">
          <w:rPr>
            <w:rStyle w:val="Lienhypertexte"/>
            <w:rFonts w:ascii="3DS V2" w:hAnsi="3DS V2"/>
            <w:sz w:val="24"/>
            <w:szCs w:val="24"/>
          </w:rPr>
          <w:t xml:space="preserve">Annexe </w:t>
        </w:r>
        <w:r w:rsidR="003772C8" w:rsidRPr="003772C8">
          <w:rPr>
            <w:rStyle w:val="Lienhypertexte"/>
            <w:rFonts w:ascii="3DS V2" w:hAnsi="3DS V2"/>
            <w:sz w:val="24"/>
            <w:szCs w:val="24"/>
          </w:rPr>
          <w:t>C</w:t>
        </w:r>
      </w:hyperlink>
      <w:r w:rsidR="006115CA">
        <w:rPr>
          <w:rFonts w:ascii="3DS V2" w:hAnsi="3DS V2"/>
          <w:sz w:val="24"/>
          <w:szCs w:val="24"/>
        </w:rPr>
        <w:t>. </w:t>
      </w:r>
    </w:p>
    <w:p w14:paraId="78767A0D" w14:textId="2C060635" w:rsidR="00E43F48" w:rsidRPr="00E43F48" w:rsidRDefault="00251307" w:rsidP="002F5E98">
      <w:pPr>
        <w:pStyle w:val="Titre3"/>
        <w:rPr>
          <w:rFonts w:ascii="3DS V2" w:hAnsi="3DS V2"/>
          <w:sz w:val="32"/>
          <w:szCs w:val="32"/>
        </w:rPr>
      </w:pPr>
      <w:bookmarkStart w:id="35" w:name="_Toc206168785"/>
      <w:r>
        <w:rPr>
          <w:rFonts w:ascii="3DS V2" w:hAnsi="3DS V2"/>
          <w:sz w:val="32"/>
          <w:szCs w:val="32"/>
        </w:rPr>
        <w:t>Recherche</w:t>
      </w:r>
      <w:r w:rsidR="00311857">
        <w:rPr>
          <w:rFonts w:ascii="3DS V2" w:hAnsi="3DS V2"/>
          <w:sz w:val="32"/>
          <w:szCs w:val="32"/>
        </w:rPr>
        <w:t xml:space="preserve"> DFS</w:t>
      </w:r>
      <w:bookmarkEnd w:id="35"/>
    </w:p>
    <w:p w14:paraId="74ED9C5A" w14:textId="6FB83258" w:rsidR="00604590" w:rsidRPr="008D2579" w:rsidRDefault="00304753" w:rsidP="002F5E98">
      <w:pPr>
        <w:jc w:val="both"/>
        <w:rPr>
          <w:rFonts w:ascii="3DS V2" w:hAnsi="3DS V2"/>
          <w:sz w:val="24"/>
          <w:szCs w:val="24"/>
          <w:lang w:eastAsia="zh-CN"/>
        </w:rPr>
      </w:pPr>
      <w:r w:rsidRPr="00304753">
        <w:rPr>
          <w:rFonts w:ascii="3DS V2" w:hAnsi="3DS V2"/>
          <w:sz w:val="24"/>
          <w:szCs w:val="24"/>
        </w:rPr>
        <w:t xml:space="preserve">L’algorithme DFS pour le parcours d’arbre est simple : pour chaque câble, on commence par une cavité disponible (la racine), puis on parcourt ses nœuds </w:t>
      </w:r>
      <w:r w:rsidR="005762EB">
        <w:rPr>
          <w:rFonts w:ascii="3DS V2" w:hAnsi="3DS V2"/>
          <w:sz w:val="24"/>
          <w:szCs w:val="24"/>
        </w:rPr>
        <w:t>enfant</w:t>
      </w:r>
      <w:r w:rsidR="00062186">
        <w:rPr>
          <w:rFonts w:ascii="3DS V2" w:hAnsi="3DS V2"/>
          <w:sz w:val="24"/>
          <w:szCs w:val="24"/>
        </w:rPr>
        <w:t>s</w:t>
      </w:r>
      <w:r w:rsidRPr="00304753">
        <w:rPr>
          <w:rFonts w:ascii="3DS V2" w:hAnsi="3DS V2"/>
          <w:sz w:val="24"/>
          <w:szCs w:val="24"/>
        </w:rPr>
        <w:t xml:space="preserve"> en vérifiant à chaque fois la compatibilité entre le fil et la cavité. Une fois la profondeur maximale atteinte (c’est-à-dire, tous les fils du câble sont affectés), on enregistre le résultat comme une solution valide. Un retour sur trace est effectué ensuite pour explorer d'autres possibilités.</w:t>
      </w:r>
      <w:r w:rsidR="00311857">
        <w:rPr>
          <w:rFonts w:ascii="3DS V2" w:hAnsi="3DS V2"/>
          <w:sz w:val="24"/>
          <w:szCs w:val="24"/>
        </w:rPr>
        <w:t xml:space="preserve"> </w:t>
      </w:r>
      <w:r w:rsidR="008D2579" w:rsidRPr="008D2579">
        <w:rPr>
          <w:rFonts w:ascii="3DS V2" w:hAnsi="3DS V2"/>
          <w:sz w:val="24"/>
          <w:szCs w:val="24"/>
        </w:rPr>
        <w:t>Voici un extrait du code de l’algorithme</w:t>
      </w:r>
      <w:r w:rsidR="008D2579">
        <w:rPr>
          <w:rFonts w:ascii="3DS V2" w:hAnsi="3DS V2"/>
          <w:sz w:val="24"/>
          <w:szCs w:val="24"/>
        </w:rPr>
        <w:t> </w:t>
      </w:r>
      <w:r w:rsidR="008D2579">
        <w:rPr>
          <w:rFonts w:ascii="3DS V2" w:hAnsi="3DS V2"/>
          <w:sz w:val="24"/>
          <w:szCs w:val="24"/>
          <w:lang w:eastAsia="zh-CN"/>
        </w:rPr>
        <w:t>:</w:t>
      </w:r>
    </w:p>
    <w:p w14:paraId="399398E9" w14:textId="77777777" w:rsidR="00604590" w:rsidRPr="00354595" w:rsidRDefault="00604590" w:rsidP="001D049A">
      <w:pPr>
        <w:shd w:val="clear" w:color="auto" w:fill="FFFFFF"/>
        <w:spacing w:after="0" w:line="240" w:lineRule="exact"/>
        <w:rPr>
          <w:rFonts w:ascii="Cascadia Code" w:eastAsia="Times New Roman" w:hAnsi="Cascadia Code" w:cs="Times New Roman"/>
          <w:noProof/>
          <w:color w:val="000000"/>
          <w:sz w:val="20"/>
          <w:szCs w:val="20"/>
          <w:lang w:eastAsia="zh-CN"/>
        </w:rPr>
      </w:pPr>
      <w:r w:rsidRPr="00354595">
        <w:rPr>
          <w:rFonts w:ascii="Cascadia Code" w:eastAsia="Times New Roman" w:hAnsi="Cascadia Code" w:cs="Times New Roman"/>
          <w:noProof/>
          <w:color w:val="4472C4"/>
          <w:sz w:val="20"/>
          <w:szCs w:val="20"/>
          <w:lang w:eastAsia="zh-CN"/>
        </w:rPr>
        <w:t>for</w:t>
      </w:r>
      <w:r w:rsidRPr="00354595">
        <w:rPr>
          <w:rFonts w:ascii="Cascadia Code" w:eastAsia="Times New Roman" w:hAnsi="Cascadia Code" w:cs="Times New Roman"/>
          <w:noProof/>
          <w:color w:val="000000"/>
          <w:sz w:val="20"/>
          <w:szCs w:val="20"/>
          <w:lang w:eastAsia="zh-CN"/>
        </w:rPr>
        <w:t xml:space="preserve"> </w:t>
      </w:r>
      <w:r w:rsidRPr="00354595">
        <w:rPr>
          <w:rFonts w:ascii="Cascadia Code" w:eastAsia="Times New Roman" w:hAnsi="Cascadia Code" w:cs="Times New Roman"/>
          <w:noProof/>
          <w:color w:val="4472C4"/>
          <w:sz w:val="20"/>
          <w:szCs w:val="20"/>
          <w:lang w:eastAsia="zh-CN"/>
        </w:rPr>
        <w:t>(const</w:t>
      </w:r>
      <w:r w:rsidRPr="00354595">
        <w:rPr>
          <w:rFonts w:ascii="Cascadia Code" w:eastAsia="Times New Roman" w:hAnsi="Cascadia Code" w:cs="Times New Roman"/>
          <w:noProof/>
          <w:color w:val="000000"/>
          <w:sz w:val="20"/>
          <w:szCs w:val="20"/>
          <w:lang w:eastAsia="zh-CN"/>
        </w:rPr>
        <w:t xml:space="preserve"> </w:t>
      </w:r>
      <w:r w:rsidRPr="00354595">
        <w:rPr>
          <w:rFonts w:ascii="Cascadia Code" w:eastAsia="Times New Roman" w:hAnsi="Cascadia Code" w:cs="Times New Roman"/>
          <w:noProof/>
          <w:color w:val="8064A2"/>
          <w:sz w:val="20"/>
          <w:szCs w:val="20"/>
          <w:lang w:eastAsia="zh-CN"/>
        </w:rPr>
        <w:t>auto</w:t>
      </w:r>
      <w:r w:rsidRPr="00354595">
        <w:rPr>
          <w:rFonts w:ascii="Cascadia Code" w:eastAsia="Times New Roman" w:hAnsi="Cascadia Code" w:cs="Times New Roman"/>
          <w:noProof/>
          <w:color w:val="4472C4"/>
          <w:sz w:val="20"/>
          <w:szCs w:val="20"/>
          <w:lang w:eastAsia="zh-CN"/>
        </w:rPr>
        <w:t>&amp;</w:t>
      </w:r>
      <w:r w:rsidRPr="00354595">
        <w:rPr>
          <w:rFonts w:ascii="Cascadia Code" w:eastAsia="Times New Roman" w:hAnsi="Cascadia Code" w:cs="Times New Roman"/>
          <w:noProof/>
          <w:color w:val="000000"/>
          <w:sz w:val="20"/>
          <w:szCs w:val="20"/>
          <w:lang w:eastAsia="zh-CN"/>
        </w:rPr>
        <w:t xml:space="preserve"> cavity </w:t>
      </w:r>
      <w:r w:rsidRPr="00354595">
        <w:rPr>
          <w:rFonts w:ascii="Cascadia Code" w:eastAsia="Times New Roman" w:hAnsi="Cascadia Code" w:cs="Times New Roman"/>
          <w:noProof/>
          <w:color w:val="4472C4"/>
          <w:sz w:val="20"/>
          <w:szCs w:val="20"/>
          <w:lang w:eastAsia="zh-CN"/>
        </w:rPr>
        <w:t>:</w:t>
      </w:r>
      <w:r w:rsidRPr="00354595">
        <w:rPr>
          <w:rFonts w:ascii="Cascadia Code" w:eastAsia="Times New Roman" w:hAnsi="Cascadia Code" w:cs="Times New Roman"/>
          <w:noProof/>
          <w:color w:val="000000"/>
          <w:sz w:val="20"/>
          <w:szCs w:val="20"/>
          <w:lang w:eastAsia="zh-CN"/>
        </w:rPr>
        <w:t xml:space="preserve"> searching_range</w:t>
      </w:r>
      <w:r w:rsidRPr="00354595">
        <w:rPr>
          <w:rFonts w:ascii="Cascadia Code" w:eastAsia="Times New Roman" w:hAnsi="Cascadia Code" w:cs="Times New Roman"/>
          <w:noProof/>
          <w:color w:val="4472C4"/>
          <w:sz w:val="20"/>
          <w:szCs w:val="20"/>
          <w:lang w:eastAsia="zh-CN"/>
        </w:rPr>
        <w:t>)</w:t>
      </w:r>
    </w:p>
    <w:p w14:paraId="6E5DFA15"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4472C4"/>
          <w:sz w:val="20"/>
          <w:szCs w:val="20"/>
          <w:lang w:val="en-US" w:eastAsia="zh-CN"/>
        </w:rPr>
        <w:t>{</w:t>
      </w:r>
    </w:p>
    <w:p w14:paraId="264FF6DC" w14:textId="77777777" w:rsidR="00604590" w:rsidRPr="009D4812"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std</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70AD47"/>
          <w:sz w:val="20"/>
          <w:szCs w:val="20"/>
          <w:lang w:val="en-US" w:eastAsia="zh-CN"/>
        </w:rPr>
        <w:t>vector</w:t>
      </w:r>
      <w:r w:rsidRPr="009D4812">
        <w:rPr>
          <w:rFonts w:ascii="Cascadia Code" w:eastAsia="Times New Roman" w:hAnsi="Cascadia Code" w:cs="Times New Roman"/>
          <w:noProof/>
          <w:color w:val="4472C4"/>
          <w:sz w:val="20"/>
          <w:szCs w:val="20"/>
          <w:lang w:val="en-US" w:eastAsia="zh-CN"/>
        </w:rPr>
        <w:t>&lt;</w:t>
      </w:r>
      <w:r w:rsidRPr="009D4812">
        <w:rPr>
          <w:rFonts w:ascii="Cascadia Code" w:eastAsia="Times New Roman" w:hAnsi="Cascadia Code" w:cs="Times New Roman"/>
          <w:noProof/>
          <w:color w:val="8064A2"/>
          <w:sz w:val="20"/>
          <w:szCs w:val="20"/>
          <w:lang w:val="en-US" w:eastAsia="zh-CN"/>
        </w:rPr>
        <w:t>int</w:t>
      </w:r>
      <w:r w:rsidRPr="009D4812">
        <w:rPr>
          <w:rFonts w:ascii="Cascadia Code" w:eastAsia="Times New Roman" w:hAnsi="Cascadia Code" w:cs="Times New Roman"/>
          <w:noProof/>
          <w:color w:val="4472C4"/>
          <w:sz w:val="20"/>
          <w:szCs w:val="20"/>
          <w:lang w:val="en-US" w:eastAsia="zh-CN"/>
        </w:rPr>
        <w:t>&gt;</w:t>
      </w:r>
      <w:r w:rsidRPr="009D4812">
        <w:rPr>
          <w:rFonts w:ascii="Cascadia Code" w:eastAsia="Times New Roman" w:hAnsi="Cascadia Code" w:cs="Times New Roman"/>
          <w:noProof/>
          <w:color w:val="000000"/>
          <w:sz w:val="20"/>
          <w:szCs w:val="20"/>
          <w:lang w:val="en-US" w:eastAsia="zh-CN"/>
        </w:rPr>
        <w:t xml:space="preserve"> visited_cavity_indices</w:t>
      </w:r>
      <w:r w:rsidRPr="009D4812">
        <w:rPr>
          <w:rFonts w:ascii="Cascadia Code" w:eastAsia="Times New Roman" w:hAnsi="Cascadia Code" w:cs="Times New Roman"/>
          <w:noProof/>
          <w:color w:val="4472C4"/>
          <w:sz w:val="20"/>
          <w:szCs w:val="20"/>
          <w:lang w:val="en-US" w:eastAsia="zh-CN"/>
        </w:rPr>
        <w:t>;</w:t>
      </w:r>
      <w:r w:rsidRPr="009D4812">
        <w:rPr>
          <w:rFonts w:ascii="Cascadia Code" w:eastAsia="Times New Roman" w:hAnsi="Cascadia Code" w:cs="Times New Roman"/>
          <w:noProof/>
          <w:color w:val="000000"/>
          <w:sz w:val="20"/>
          <w:szCs w:val="20"/>
          <w:lang w:val="en-US" w:eastAsia="zh-CN"/>
        </w:rPr>
        <w:t xml:space="preserve"> </w:t>
      </w:r>
    </w:p>
    <w:p w14:paraId="64BE19E1"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9D4812">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8064A2"/>
          <w:sz w:val="20"/>
          <w:szCs w:val="20"/>
          <w:lang w:val="en-US" w:eastAsia="zh-CN"/>
        </w:rPr>
        <w:t>auto</w:t>
      </w:r>
      <w:r w:rsidRPr="001D049A">
        <w:rPr>
          <w:rFonts w:ascii="Cascadia Code" w:eastAsia="Times New Roman" w:hAnsi="Cascadia Code" w:cs="Times New Roman"/>
          <w:noProof/>
          <w:color w:val="000000"/>
          <w:sz w:val="20"/>
          <w:szCs w:val="20"/>
          <w:lang w:val="en-US" w:eastAsia="zh-CN"/>
        </w:rPr>
        <w:t xml:space="preserve"> dfs </w:t>
      </w:r>
      <w:r w:rsidRPr="001D049A">
        <w:rPr>
          <w:rFonts w:ascii="Cascadia Code" w:eastAsia="Times New Roman" w:hAnsi="Cascadia Code" w:cs="Times New Roman"/>
          <w:noProof/>
          <w:color w:val="4472C4"/>
          <w:sz w:val="20"/>
          <w:szCs w:val="20"/>
          <w:lang w:val="en-US" w:eastAsia="zh-CN"/>
        </w:rPr>
        <w:t>=</w:t>
      </w:r>
    </w:p>
    <w:p w14:paraId="21E20747" w14:textId="220E6FA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3A29F5"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4472C4"/>
          <w:sz w:val="20"/>
          <w:szCs w:val="20"/>
          <w:lang w:val="en-US" w:eastAsia="zh-CN"/>
        </w:rPr>
        <w:t>&amp;</w:t>
      </w:r>
      <w:r w:rsidRPr="001D049A">
        <w:rPr>
          <w:rFonts w:ascii="Cascadia Code" w:eastAsia="Times New Roman" w:hAnsi="Cascadia Code" w:cs="Times New Roman"/>
          <w:noProof/>
          <w:color w:val="000000"/>
          <w:sz w:val="20"/>
          <w:szCs w:val="20"/>
          <w:lang w:val="en-US" w:eastAsia="zh-CN"/>
        </w:rPr>
        <w:t>](</w:t>
      </w:r>
      <w:r w:rsidRPr="001D049A">
        <w:rPr>
          <w:rFonts w:ascii="Cascadia Code" w:eastAsia="Times New Roman" w:hAnsi="Cascadia Code" w:cs="Times New Roman"/>
          <w:noProof/>
          <w:color w:val="B2A1C7"/>
          <w:sz w:val="20"/>
          <w:szCs w:val="20"/>
          <w:lang w:val="en-US" w:eastAsia="zh-CN"/>
        </w:rPr>
        <w:t>self</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r w:rsidR="003A29F5" w:rsidRPr="001D049A">
        <w:rPr>
          <w:rFonts w:ascii="Cascadia Code" w:eastAsia="Times New Roman" w:hAnsi="Cascadia Code" w:cs="Times New Roman"/>
          <w:noProof/>
          <w:color w:val="4472C4"/>
          <w:sz w:val="20"/>
          <w:szCs w:val="20"/>
          <w:lang w:val="en-US" w:eastAsia="zh-CN"/>
        </w:rPr>
        <w:t xml:space="preserve"> </w:t>
      </w:r>
      <w:r w:rsidRPr="001D049A">
        <w:rPr>
          <w:rFonts w:ascii="Cascadia Code" w:eastAsia="Times New Roman" w:hAnsi="Cascadia Code" w:cs="Times New Roman"/>
          <w:noProof/>
          <w:color w:val="B2A1C7"/>
          <w:sz w:val="20"/>
          <w:szCs w:val="20"/>
          <w:lang w:val="en-US" w:eastAsia="zh-CN"/>
        </w:rPr>
        <w:t>wire_ID</w:t>
      </w:r>
      <w:r w:rsidRPr="001D049A">
        <w:rPr>
          <w:rFonts w:ascii="Cascadia Code" w:eastAsia="Times New Roman" w:hAnsi="Cascadia Code" w:cs="Times New Roman"/>
          <w:noProof/>
          <w:color w:val="000000"/>
          <w:sz w:val="20"/>
          <w:szCs w:val="20"/>
          <w:lang w:val="en-US" w:eastAsia="zh-CN"/>
        </w:rPr>
        <w:t>)</w:t>
      </w:r>
    </w:p>
    <w:p w14:paraId="773DFA05"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5EDD81A6" w14:textId="025A572A"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if</w:t>
      </w:r>
      <w:r w:rsidR="00C219D8" w:rsidRPr="001D049A">
        <w:rPr>
          <w:rFonts w:ascii="Cascadia Code" w:eastAsia="Times New Roman" w:hAnsi="Cascadia Code" w:cs="Times New Roman"/>
          <w:noProof/>
          <w:color w:val="000000"/>
          <w:sz w:val="20"/>
          <w:szCs w:val="20"/>
          <w:lang w:val="en-US" w:eastAsia="zh-CN"/>
        </w:rPr>
        <w:t xml:space="preserve"> </w:t>
      </w:r>
      <w:r w:rsidR="00C219D8"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i/>
          <w:iCs/>
          <w:noProof/>
          <w:color w:val="A5A5A5"/>
          <w:sz w:val="20"/>
          <w:szCs w:val="20"/>
          <w:lang w:val="en-US" w:eastAsia="zh-CN"/>
        </w:rPr>
        <w:t>//</w:t>
      </w:r>
      <w:r w:rsidR="00C219D8" w:rsidRPr="001D049A">
        <w:rPr>
          <w:rFonts w:ascii="Cascadia Code" w:eastAsia="Times New Roman" w:hAnsi="Cascadia Code" w:cs="Times New Roman"/>
          <w:i/>
          <w:iCs/>
          <w:noProof/>
          <w:color w:val="A5A5A5"/>
          <w:sz w:val="20"/>
          <w:szCs w:val="20"/>
          <w:lang w:val="en-US" w:eastAsia="zh-CN"/>
        </w:rPr>
        <w:t xml:space="preserve"> C</w:t>
      </w:r>
      <w:r w:rsidRPr="001D049A">
        <w:rPr>
          <w:rFonts w:ascii="Cascadia Code" w:eastAsia="Times New Roman" w:hAnsi="Cascadia Code" w:cs="Times New Roman"/>
          <w:i/>
          <w:iCs/>
          <w:noProof/>
          <w:color w:val="A5A5A5"/>
          <w:sz w:val="20"/>
          <w:szCs w:val="20"/>
          <w:lang w:val="en-US" w:eastAsia="zh-CN"/>
        </w:rPr>
        <w:t>avity is not available</w:t>
      </w:r>
      <w:r w:rsidR="00636506" w:rsidRPr="001D049A">
        <w:rPr>
          <w:rFonts w:ascii="Cascadia Code" w:eastAsia="Times New Roman" w:hAnsi="Cascadia Code" w:cs="Times New Roman"/>
          <w:i/>
          <w:iCs/>
          <w:noProof/>
          <w:color w:val="A5A5A5"/>
          <w:sz w:val="20"/>
          <w:szCs w:val="20"/>
          <w:lang w:val="en-US" w:eastAsia="zh-CN"/>
        </w:rPr>
        <w:t xml:space="preserve"> or compatible</w:t>
      </w:r>
      <w:r w:rsidR="00C219D8" w:rsidRPr="001D049A">
        <w:rPr>
          <w:rFonts w:ascii="Cascadia Code" w:eastAsia="Times New Roman" w:hAnsi="Cascadia Code" w:cs="Times New Roman"/>
          <w:noProof/>
          <w:color w:val="4472C4"/>
          <w:sz w:val="20"/>
          <w:szCs w:val="20"/>
          <w:lang w:val="en-US" w:eastAsia="zh-CN"/>
        </w:rPr>
        <w:t>)</w:t>
      </w:r>
      <w:r w:rsidR="00895211" w:rsidRPr="001D049A">
        <w:rPr>
          <w:rFonts w:ascii="Cascadia Code" w:eastAsia="Times New Roman" w:hAnsi="Cascadia Code" w:cs="Times New Roman"/>
          <w:noProof/>
          <w:color w:val="4472C4"/>
          <w:sz w:val="20"/>
          <w:szCs w:val="20"/>
          <w:lang w:val="en-US" w:eastAsia="zh-CN"/>
        </w:rPr>
        <w:t xml:space="preserve"> return;</w:t>
      </w:r>
    </w:p>
    <w:p w14:paraId="72C3AD3F" w14:textId="61FDB125"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p>
    <w:p w14:paraId="60D8F3C0" w14:textId="1D9C873B"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push_back</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cavity_ID</w:t>
      </w:r>
      <w:r w:rsidRPr="001D049A">
        <w:rPr>
          <w:rFonts w:ascii="Cascadia Code" w:eastAsia="Times New Roman" w:hAnsi="Cascadia Code" w:cs="Times New Roman"/>
          <w:noProof/>
          <w:color w:val="4472C4"/>
          <w:sz w:val="20"/>
          <w:szCs w:val="20"/>
          <w:lang w:val="en-US" w:eastAsia="zh-CN"/>
        </w:rPr>
        <w:t>);</w:t>
      </w:r>
    </w:p>
    <w:p w14:paraId="7E866302" w14:textId="1C652B8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size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CA3033" w:rsidRPr="001D049A">
        <w:rPr>
          <w:rFonts w:ascii="Cascadia Code" w:eastAsia="Times New Roman" w:hAnsi="Cascadia Code" w:cs="Times New Roman"/>
          <w:noProof/>
          <w:color w:val="4472C4"/>
          <w:sz w:val="20"/>
          <w:szCs w:val="20"/>
          <w:lang w:val="en-US" w:eastAsia="zh-CN"/>
        </w:rPr>
        <w:t xml:space="preserve"> </w:t>
      </w:r>
      <w:r w:rsidR="00CA3033" w:rsidRPr="001D049A">
        <w:rPr>
          <w:rFonts w:ascii="Cascadia Code" w:eastAsia="Times New Roman" w:hAnsi="Cascadia Code" w:cs="Times New Roman"/>
          <w:i/>
          <w:iCs/>
          <w:noProof/>
          <w:color w:val="A5A5A5"/>
          <w:sz w:val="20"/>
          <w:szCs w:val="20"/>
          <w:lang w:val="en-US" w:eastAsia="zh-CN"/>
        </w:rPr>
        <w:t>// Nb of wires</w:t>
      </w:r>
      <w:r w:rsidR="008B5CE1" w:rsidRPr="001D049A">
        <w:rPr>
          <w:rFonts w:ascii="Cascadia Code" w:eastAsia="Times New Roman" w:hAnsi="Cascadia Code" w:cs="Times New Roman"/>
          <w:i/>
          <w:iCs/>
          <w:noProof/>
          <w:color w:val="A5A5A5"/>
          <w:sz w:val="20"/>
          <w:szCs w:val="20"/>
          <w:lang w:val="en-US" w:eastAsia="zh-CN"/>
        </w:rPr>
        <w:t xml:space="preserve"> in cable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p>
    <w:p w14:paraId="04912EA7" w14:textId="73E3B32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xml:space="preserve">                </w:t>
      </w:r>
      <w:r w:rsidR="001B4583" w:rsidRPr="001D049A">
        <w:rPr>
          <w:rFonts w:ascii="Cascadia Code" w:eastAsia="Times New Roman" w:hAnsi="Cascadia Code" w:cs="Times New Roman"/>
          <w:i/>
          <w:iCs/>
          <w:noProof/>
          <w:color w:val="A5A5A5"/>
          <w:sz w:val="20"/>
          <w:szCs w:val="20"/>
          <w:lang w:val="en-US" w:eastAsia="zh-CN"/>
        </w:rPr>
        <w:t>// All wires are allocated</w:t>
      </w:r>
      <w:r w:rsidR="007537B1" w:rsidRPr="001D049A">
        <w:rPr>
          <w:rFonts w:ascii="Cascadia Code" w:eastAsia="Times New Roman" w:hAnsi="Cascadia Code" w:cs="Times New Roman"/>
          <w:i/>
          <w:iCs/>
          <w:noProof/>
          <w:color w:val="A5A5A5"/>
          <w:sz w:val="20"/>
          <w:szCs w:val="20"/>
          <w:lang w:val="en-US" w:eastAsia="zh-CN"/>
        </w:rPr>
        <w:t xml:space="preserve">, </w:t>
      </w:r>
      <w:r w:rsidRPr="001D049A">
        <w:rPr>
          <w:rFonts w:ascii="Cascadia Code" w:eastAsia="Times New Roman" w:hAnsi="Cascadia Code" w:cs="Times New Roman"/>
          <w:i/>
          <w:iCs/>
          <w:noProof/>
          <w:color w:val="A5A5A5"/>
          <w:sz w:val="20"/>
          <w:szCs w:val="20"/>
          <w:lang w:val="en-US" w:eastAsia="zh-CN"/>
        </w:rPr>
        <w:t xml:space="preserve">Save valid </w:t>
      </w:r>
      <w:r w:rsidR="007537B1" w:rsidRPr="001D049A">
        <w:rPr>
          <w:rFonts w:ascii="Cascadia Code" w:eastAsia="Times New Roman" w:hAnsi="Cascadia Code" w:cs="Times New Roman"/>
          <w:i/>
          <w:iCs/>
          <w:noProof/>
          <w:color w:val="A5A5A5"/>
          <w:sz w:val="20"/>
          <w:szCs w:val="20"/>
          <w:lang w:val="en-US" w:eastAsia="zh-CN"/>
        </w:rPr>
        <w:t>result</w:t>
      </w:r>
      <w:r w:rsidRPr="001D049A">
        <w:rPr>
          <w:rFonts w:ascii="Cascadia Code" w:eastAsia="Times New Roman" w:hAnsi="Cascadia Code" w:cs="Times New Roman"/>
          <w:i/>
          <w:iCs/>
          <w:noProof/>
          <w:color w:val="A5A5A5"/>
          <w:sz w:val="20"/>
          <w:szCs w:val="20"/>
          <w:lang w:val="en-US" w:eastAsia="zh-CN"/>
        </w:rPr>
        <w:t>.</w:t>
      </w:r>
    </w:p>
    <w:p w14:paraId="50B777F0"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_allocations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emplace</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visited_cavity_indices</w:t>
      </w:r>
      <w:r w:rsidRPr="001D049A">
        <w:rPr>
          <w:rFonts w:ascii="Cascadia Code" w:eastAsia="Times New Roman" w:hAnsi="Cascadia Code" w:cs="Times New Roman"/>
          <w:noProof/>
          <w:color w:val="4472C4"/>
          <w:sz w:val="20"/>
          <w:szCs w:val="20"/>
          <w:lang w:val="en-US" w:eastAsia="zh-CN"/>
        </w:rPr>
        <w:t>);</w:t>
      </w:r>
    </w:p>
    <w:p w14:paraId="54DCEF8D" w14:textId="5E6BF311"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else</w:t>
      </w:r>
    </w:p>
    <w:p w14:paraId="3ADEE969" w14:textId="57B6E53E"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006821BC"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for</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EA6CFD" w:rsidRPr="001D049A">
        <w:rPr>
          <w:rFonts w:ascii="Cascadia Code" w:eastAsia="Times New Roman" w:hAnsi="Cascadia Code" w:cs="Times New Roman"/>
          <w:i/>
          <w:iCs/>
          <w:noProof/>
          <w:color w:val="A5A5A5"/>
          <w:sz w:val="20"/>
          <w:szCs w:val="20"/>
          <w:lang w:val="en-US" w:eastAsia="zh-CN"/>
        </w:rPr>
        <w:t xml:space="preserve">// </w:t>
      </w:r>
      <w:r w:rsidR="00CC41A7" w:rsidRPr="001D049A">
        <w:rPr>
          <w:rFonts w:ascii="Cascadia Code" w:eastAsia="Times New Roman" w:hAnsi="Cascadia Code" w:cs="Times New Roman"/>
          <w:i/>
          <w:iCs/>
          <w:noProof/>
          <w:color w:val="A5A5A5"/>
          <w:sz w:val="20"/>
          <w:szCs w:val="20"/>
          <w:lang w:val="en-US" w:eastAsia="zh-CN"/>
        </w:rPr>
        <w:t>All</w:t>
      </w:r>
      <w:r w:rsidR="00EA6CFD" w:rsidRPr="001D049A">
        <w:rPr>
          <w:rFonts w:ascii="Cascadia Code" w:eastAsia="Times New Roman" w:hAnsi="Cascadia Code" w:cs="Times New Roman"/>
          <w:i/>
          <w:iCs/>
          <w:noProof/>
          <w:color w:val="A5A5A5"/>
          <w:sz w:val="20"/>
          <w:szCs w:val="20"/>
          <w:lang w:val="en-US" w:eastAsia="zh-CN"/>
        </w:rPr>
        <w:t xml:space="preserve"> current cavity’s </w:t>
      </w:r>
      <w:r w:rsidR="00CC41A7" w:rsidRPr="001D049A">
        <w:rPr>
          <w:rFonts w:ascii="Cascadia Code" w:eastAsia="Times New Roman" w:hAnsi="Cascadia Code" w:cs="Times New Roman"/>
          <w:i/>
          <w:iCs/>
          <w:noProof/>
          <w:color w:val="A5A5A5"/>
          <w:sz w:val="20"/>
          <w:szCs w:val="20"/>
          <w:lang w:val="en-US" w:eastAsia="zh-CN"/>
        </w:rPr>
        <w:t>neighbor</w:t>
      </w:r>
      <w:r w:rsidRPr="001D049A">
        <w:rPr>
          <w:rFonts w:ascii="Cascadia Code" w:eastAsia="Times New Roman" w:hAnsi="Cascadia Code" w:cs="Times New Roman"/>
          <w:noProof/>
          <w:color w:val="4472C4"/>
          <w:sz w:val="20"/>
          <w:szCs w:val="20"/>
          <w:lang w:val="en-US" w:eastAsia="zh-CN"/>
        </w:rPr>
        <w:t>)</w:t>
      </w:r>
    </w:p>
    <w:p w14:paraId="14AD3E49" w14:textId="08639C59"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if</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r w:rsidR="002576FC" w:rsidRPr="001D049A">
        <w:rPr>
          <w:rFonts w:ascii="Cascadia Code" w:eastAsia="Times New Roman" w:hAnsi="Cascadia Code" w:cs="Times New Roman"/>
          <w:i/>
          <w:iCs/>
          <w:noProof/>
          <w:color w:val="A5A5A5"/>
          <w:sz w:val="20"/>
          <w:szCs w:val="20"/>
          <w:lang w:val="en-US" w:eastAsia="zh-CN"/>
        </w:rPr>
        <w:t>// Neighbor cavity is not visited</w:t>
      </w:r>
      <w:r w:rsidRPr="001D049A">
        <w:rPr>
          <w:rFonts w:ascii="Cascadia Code" w:eastAsia="Times New Roman" w:hAnsi="Cascadia Code" w:cs="Times New Roman"/>
          <w:noProof/>
          <w:color w:val="4472C4"/>
          <w:sz w:val="20"/>
          <w:szCs w:val="20"/>
          <w:lang w:val="en-US" w:eastAsia="zh-CN"/>
        </w:rPr>
        <w:t>)</w:t>
      </w:r>
    </w:p>
    <w:p w14:paraId="58821BEC" w14:textId="1C4746B0"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self</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neighbor</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wire_index </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1</w:t>
      </w:r>
      <w:r w:rsidRPr="001D049A">
        <w:rPr>
          <w:rFonts w:ascii="Cascadia Code" w:eastAsia="Times New Roman" w:hAnsi="Cascadia Code" w:cs="Times New Roman"/>
          <w:noProof/>
          <w:color w:val="4472C4"/>
          <w:sz w:val="20"/>
          <w:szCs w:val="20"/>
          <w:lang w:val="en-US" w:eastAsia="zh-CN"/>
        </w:rPr>
        <w:t>);</w:t>
      </w:r>
    </w:p>
    <w:p w14:paraId="12760B72"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i/>
          <w:iCs/>
          <w:noProof/>
          <w:color w:val="A5A5A5"/>
          <w:sz w:val="20"/>
          <w:szCs w:val="20"/>
          <w:lang w:val="en-US" w:eastAsia="zh-CN"/>
        </w:rPr>
        <w:t>            // Backtrack</w:t>
      </w:r>
    </w:p>
    <w:p w14:paraId="55A1DEAB"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visited_cavity_indices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5B9BD5"/>
          <w:sz w:val="20"/>
          <w:szCs w:val="20"/>
          <w:lang w:val="en-US" w:eastAsia="zh-CN"/>
        </w:rPr>
        <w:t>pop_back</w:t>
      </w:r>
      <w:r w:rsidRPr="001D049A">
        <w:rPr>
          <w:rFonts w:ascii="Cascadia Code" w:eastAsia="Times New Roman" w:hAnsi="Cascadia Code" w:cs="Times New Roman"/>
          <w:noProof/>
          <w:color w:val="4472C4"/>
          <w:sz w:val="20"/>
          <w:szCs w:val="20"/>
          <w:lang w:val="en-US" w:eastAsia="zh-CN"/>
        </w:rPr>
        <w:t>();</w:t>
      </w:r>
    </w:p>
    <w:p w14:paraId="3DE8202F" w14:textId="77777777"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4472C4"/>
          <w:sz w:val="20"/>
          <w:szCs w:val="20"/>
          <w:lang w:val="en-US" w:eastAsia="zh-CN"/>
        </w:rPr>
        <w:t>};</w:t>
      </w:r>
    </w:p>
    <w:p w14:paraId="0D2791A8" w14:textId="7179D096" w:rsidR="00604590" w:rsidRPr="001D049A" w:rsidRDefault="00604590" w:rsidP="001D049A">
      <w:pPr>
        <w:shd w:val="clear" w:color="auto" w:fill="FFFFFF"/>
        <w:spacing w:after="0" w:line="240" w:lineRule="exact"/>
        <w:rPr>
          <w:rFonts w:ascii="Cascadia Code" w:eastAsia="Times New Roman" w:hAnsi="Cascadia Code" w:cs="Times New Roman"/>
          <w:noProof/>
          <w:color w:val="000000"/>
          <w:sz w:val="20"/>
          <w:szCs w:val="20"/>
          <w:lang w:val="en-US" w:eastAsia="zh-CN"/>
        </w:rPr>
      </w:pP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5B9BD5"/>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dfs</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cavity</w:t>
      </w:r>
      <w:r w:rsidRPr="001D049A">
        <w:rPr>
          <w:rFonts w:ascii="Cascadia Code" w:eastAsia="Times New Roman" w:hAnsi="Cascadia Code" w:cs="Times New Roman"/>
          <w:noProof/>
          <w:color w:val="4472C4"/>
          <w:sz w:val="20"/>
          <w:szCs w:val="20"/>
          <w:lang w:val="en-US" w:eastAsia="zh-CN"/>
        </w:rPr>
        <w:t>-&gt;</w:t>
      </w:r>
      <w:r w:rsidRPr="001D049A">
        <w:rPr>
          <w:rFonts w:ascii="Cascadia Code" w:eastAsia="Times New Roman" w:hAnsi="Cascadia Code" w:cs="Times New Roman"/>
          <w:noProof/>
          <w:color w:val="5B9BD5"/>
          <w:sz w:val="20"/>
          <w:szCs w:val="20"/>
          <w:lang w:val="en-US" w:eastAsia="zh-CN"/>
        </w:rPr>
        <w:t>get_ID</w:t>
      </w:r>
      <w:r w:rsidRPr="001D049A">
        <w:rPr>
          <w:rFonts w:ascii="Cascadia Code" w:eastAsia="Times New Roman" w:hAnsi="Cascadia Code" w:cs="Times New Roman"/>
          <w:noProof/>
          <w:color w:val="4472C4"/>
          <w:sz w:val="20"/>
          <w:szCs w:val="20"/>
          <w:lang w:val="en-US" w:eastAsia="zh-CN"/>
        </w:rPr>
        <w:t>(),</w:t>
      </w:r>
      <w:r w:rsidRPr="001D049A">
        <w:rPr>
          <w:rFonts w:ascii="Cascadia Code" w:eastAsia="Times New Roman" w:hAnsi="Cascadia Code" w:cs="Times New Roman"/>
          <w:noProof/>
          <w:color w:val="000000"/>
          <w:sz w:val="20"/>
          <w:szCs w:val="20"/>
          <w:lang w:val="en-US" w:eastAsia="zh-CN"/>
        </w:rPr>
        <w:t xml:space="preserve"> </w:t>
      </w:r>
      <w:r w:rsidRPr="001D049A">
        <w:rPr>
          <w:rFonts w:ascii="Cascadia Code" w:eastAsia="Times New Roman" w:hAnsi="Cascadia Code" w:cs="Times New Roman"/>
          <w:noProof/>
          <w:color w:val="E0A903"/>
          <w:sz w:val="20"/>
          <w:szCs w:val="20"/>
          <w:lang w:val="en-US" w:eastAsia="zh-CN"/>
        </w:rPr>
        <w:t>0</w:t>
      </w:r>
      <w:r w:rsidRPr="001D049A">
        <w:rPr>
          <w:rFonts w:ascii="Cascadia Code" w:eastAsia="Times New Roman" w:hAnsi="Cascadia Code" w:cs="Times New Roman"/>
          <w:noProof/>
          <w:color w:val="4472C4"/>
          <w:sz w:val="20"/>
          <w:szCs w:val="20"/>
          <w:lang w:val="en-US" w:eastAsia="zh-CN"/>
        </w:rPr>
        <w:t>);</w:t>
      </w:r>
    </w:p>
    <w:p w14:paraId="578CC477" w14:textId="0E45CFAA" w:rsidR="00443817" w:rsidRPr="001D049A" w:rsidRDefault="00604590" w:rsidP="001D049A">
      <w:pPr>
        <w:shd w:val="clear" w:color="auto" w:fill="FFFFFF"/>
        <w:spacing w:after="0" w:line="240" w:lineRule="exact"/>
        <w:rPr>
          <w:rFonts w:ascii="Cascadia Code" w:eastAsia="Times New Roman" w:hAnsi="Cascadia Code" w:cs="Times New Roman"/>
          <w:noProof/>
          <w:color w:val="4472C4"/>
          <w:sz w:val="20"/>
          <w:szCs w:val="20"/>
          <w:lang w:eastAsia="zh-CN"/>
        </w:rPr>
      </w:pPr>
      <w:r w:rsidRPr="001D049A">
        <w:rPr>
          <w:rFonts w:ascii="Cascadia Code" w:eastAsia="Times New Roman" w:hAnsi="Cascadia Code" w:cs="Times New Roman"/>
          <w:noProof/>
          <w:color w:val="4472C4"/>
          <w:sz w:val="20"/>
          <w:szCs w:val="20"/>
          <w:lang w:eastAsia="zh-CN"/>
        </w:rPr>
        <w:t>}</w:t>
      </w:r>
    </w:p>
    <w:p w14:paraId="330B8A95" w14:textId="77777777" w:rsidR="004D00C6" w:rsidRDefault="004D00C6" w:rsidP="001742E6">
      <w:pPr>
        <w:pStyle w:val="NormalWeb"/>
        <w:rPr>
          <w:rFonts w:ascii="3DS V2" w:hAnsi="3DS V2"/>
          <w:lang w:val="fr-FR"/>
        </w:rPr>
      </w:pPr>
    </w:p>
    <w:p w14:paraId="62F5F955" w14:textId="471C5249" w:rsidR="002F3BEA" w:rsidRPr="00796A18" w:rsidRDefault="002F3BEA" w:rsidP="002F3BEA">
      <w:pPr>
        <w:pStyle w:val="Titre3"/>
        <w:rPr>
          <w:rFonts w:ascii="3DS V2" w:hAnsi="3DS V2"/>
          <w:sz w:val="32"/>
          <w:szCs w:val="32"/>
        </w:rPr>
      </w:pPr>
      <w:bookmarkStart w:id="36" w:name="_Toc206168786"/>
      <w:r>
        <w:rPr>
          <w:rFonts w:ascii="3DS V2" w:hAnsi="3DS V2"/>
          <w:sz w:val="32"/>
          <w:szCs w:val="32"/>
        </w:rPr>
        <w:lastRenderedPageBreak/>
        <w:t>L’évaluation d’une solution</w:t>
      </w:r>
      <w:bookmarkEnd w:id="36"/>
    </w:p>
    <w:p w14:paraId="3B66F93E" w14:textId="65114EB9" w:rsidR="001742E6" w:rsidRPr="002F5E98" w:rsidRDefault="008C7989" w:rsidP="002F5E98">
      <w:pPr>
        <w:pStyle w:val="NormalWeb"/>
        <w:spacing w:line="276" w:lineRule="auto"/>
        <w:jc w:val="both"/>
        <w:rPr>
          <w:rFonts w:ascii="3DS V2" w:eastAsia="宋体" w:hAnsi="3DS V2"/>
          <w:lang w:val="fr-FR"/>
        </w:rPr>
      </w:pPr>
      <w:r>
        <w:rPr>
          <w:rFonts w:ascii="3DS V2" w:hAnsi="3DS V2"/>
          <w:lang w:val="fr-FR"/>
        </w:rPr>
        <w:t xml:space="preserve">La </w:t>
      </w:r>
      <w:r w:rsidR="001742E6" w:rsidRPr="001742E6">
        <w:rPr>
          <w:rFonts w:ascii="3DS V2" w:hAnsi="3DS V2"/>
          <w:lang w:val="fr-FR"/>
        </w:rPr>
        <w:t>stratégie de recherche impose une allocation câble par câble. Or, dans la pratique, cette recherche génère souvent un grand nombre de solutions valides pour un même câble.</w:t>
      </w:r>
      <w:r w:rsidR="002F5E98">
        <w:rPr>
          <w:rFonts w:ascii="3DS V2" w:eastAsia="宋体" w:hAnsi="3DS V2"/>
          <w:lang w:val="fr-FR"/>
        </w:rPr>
        <w:t xml:space="preserve"> </w:t>
      </w:r>
      <w:r w:rsidR="001742E6" w:rsidRPr="001742E6">
        <w:rPr>
          <w:rFonts w:ascii="3DS V2" w:hAnsi="3DS V2"/>
          <w:lang w:val="fr-FR"/>
        </w:rPr>
        <w:t xml:space="preserve">Pour cette raison, un </w:t>
      </w:r>
      <w:r w:rsidR="001742E6" w:rsidRPr="001158FB">
        <w:rPr>
          <w:rFonts w:ascii="3DS V2" w:hAnsi="3DS V2"/>
          <w:lang w:val="fr-FR"/>
        </w:rPr>
        <w:t>mécanisme d</w:t>
      </w:r>
      <w:r w:rsidR="000D18AF">
        <w:rPr>
          <w:rFonts w:ascii="3DS V2" w:hAnsi="3DS V2"/>
          <w:lang w:val="fr-FR"/>
        </w:rPr>
        <w:t>’</w:t>
      </w:r>
      <w:r w:rsidR="001158FB">
        <w:rPr>
          <w:rFonts w:ascii="3DS V2" w:hAnsi="3DS V2"/>
          <w:lang w:val="fr-FR"/>
        </w:rPr>
        <w:t>évaluation</w:t>
      </w:r>
      <w:r w:rsidR="001742E6" w:rsidRPr="001742E6">
        <w:rPr>
          <w:rFonts w:ascii="3DS V2" w:hAnsi="3DS V2"/>
          <w:lang w:val="fr-FR"/>
        </w:rPr>
        <w:t xml:space="preserve"> a été introduit afin d’évaluer la qualité de chaque solution et de proposer la plus pertinente à l’utilisateur.</w:t>
      </w:r>
    </w:p>
    <w:p w14:paraId="78748474" w14:textId="6CEAEE18" w:rsidR="001742E6" w:rsidRPr="001742E6" w:rsidRDefault="001742E6" w:rsidP="002F5E98">
      <w:pPr>
        <w:pStyle w:val="NormalWeb"/>
        <w:spacing w:line="276" w:lineRule="auto"/>
        <w:jc w:val="both"/>
        <w:rPr>
          <w:rFonts w:ascii="3DS V2" w:hAnsi="3DS V2"/>
          <w:lang w:val="fr-FR"/>
        </w:rPr>
      </w:pPr>
      <w:r w:rsidRPr="001742E6">
        <w:rPr>
          <w:rFonts w:ascii="3DS V2" w:hAnsi="3DS V2"/>
          <w:lang w:val="fr-FR"/>
        </w:rPr>
        <w:t xml:space="preserve">Dans ce prototype, </w:t>
      </w:r>
      <w:r w:rsidRPr="001158FB">
        <w:rPr>
          <w:rFonts w:ascii="3DS V2" w:hAnsi="3DS V2"/>
          <w:lang w:val="fr-FR"/>
        </w:rPr>
        <w:t>plusieurs solutions sont affichées</w:t>
      </w:r>
      <w:r w:rsidRPr="001742E6">
        <w:rPr>
          <w:rFonts w:ascii="3DS V2" w:hAnsi="3DS V2"/>
          <w:lang w:val="fr-FR"/>
        </w:rPr>
        <w:t xml:space="preserve"> avec leur score respectif, ce qui permet de valider le bon fonctionnement du système </w:t>
      </w:r>
      <w:r w:rsidR="001A6377">
        <w:rPr>
          <w:rFonts w:ascii="3DS V2" w:hAnsi="3DS V2"/>
          <w:lang w:val="fr-FR"/>
        </w:rPr>
        <w:t>d’évaluation</w:t>
      </w:r>
      <w:r w:rsidRPr="001742E6">
        <w:rPr>
          <w:rFonts w:ascii="3DS V2" w:hAnsi="3DS V2"/>
          <w:lang w:val="fr-FR"/>
        </w:rPr>
        <w:t xml:space="preserve">. À terme, dans la version finale, </w:t>
      </w:r>
      <w:r w:rsidRPr="001158FB">
        <w:rPr>
          <w:rFonts w:ascii="3DS V2" w:hAnsi="3DS V2"/>
          <w:lang w:val="fr-FR"/>
        </w:rPr>
        <w:t>seule la meilleure solution sera proposée</w:t>
      </w:r>
      <w:r w:rsidR="00D550F1">
        <w:rPr>
          <w:rFonts w:ascii="3DS V2" w:hAnsi="3DS V2"/>
          <w:lang w:val="fr-FR"/>
        </w:rPr>
        <w:t xml:space="preserve"> à l’utilisateur</w:t>
      </w:r>
      <w:r w:rsidRPr="001742E6">
        <w:rPr>
          <w:rFonts w:ascii="3DS V2" w:hAnsi="3DS V2"/>
          <w:lang w:val="fr-FR"/>
        </w:rPr>
        <w:t>.</w:t>
      </w:r>
    </w:p>
    <w:p w14:paraId="0D40387A" w14:textId="74CAF315" w:rsidR="001742E6" w:rsidRPr="001742E6" w:rsidRDefault="001742E6" w:rsidP="002F5E98">
      <w:pPr>
        <w:pStyle w:val="NormalWeb"/>
        <w:spacing w:line="276" w:lineRule="auto"/>
        <w:jc w:val="both"/>
        <w:rPr>
          <w:rFonts w:ascii="3DS V2" w:hAnsi="3DS V2"/>
          <w:lang w:val="fr-FR"/>
        </w:rPr>
      </w:pPr>
      <w:r w:rsidRPr="001742E6">
        <w:rPr>
          <w:rFonts w:ascii="3DS V2" w:hAnsi="3DS V2"/>
          <w:lang w:val="fr-FR"/>
        </w:rPr>
        <w:t xml:space="preserve">Une solution </w:t>
      </w:r>
      <w:r w:rsidR="002A2289">
        <w:rPr>
          <w:rFonts w:ascii="3DS V2" w:hAnsi="3DS V2"/>
          <w:lang w:val="fr-FR"/>
        </w:rPr>
        <w:t xml:space="preserve">pour un câble </w:t>
      </w:r>
      <w:r w:rsidRPr="001742E6">
        <w:rPr>
          <w:rFonts w:ascii="3DS V2" w:hAnsi="3DS V2"/>
          <w:lang w:val="fr-FR"/>
        </w:rPr>
        <w:t xml:space="preserve">correspond à une zone de cavités occupée </w:t>
      </w:r>
      <w:r w:rsidR="002A62F6">
        <w:rPr>
          <w:rFonts w:ascii="3DS V2" w:hAnsi="3DS V2"/>
          <w:lang w:val="fr-FR"/>
        </w:rPr>
        <w:t xml:space="preserve">par </w:t>
      </w:r>
      <w:r w:rsidR="002A2289">
        <w:rPr>
          <w:rFonts w:ascii="3DS V2" w:hAnsi="3DS V2"/>
          <w:lang w:val="fr-FR"/>
        </w:rPr>
        <w:t>ce</w:t>
      </w:r>
      <w:r w:rsidRPr="001742E6">
        <w:rPr>
          <w:rFonts w:ascii="3DS V2" w:hAnsi="3DS V2"/>
          <w:lang w:val="fr-FR"/>
        </w:rPr>
        <w:t xml:space="preserve"> câble. Pour simplifier, la version actuelle utilise </w:t>
      </w:r>
      <w:r w:rsidR="005F398F">
        <w:rPr>
          <w:rFonts w:ascii="3DS V2" w:hAnsi="3DS V2"/>
          <w:lang w:val="fr-FR"/>
        </w:rPr>
        <w:t xml:space="preserve">un critère unique : </w:t>
      </w:r>
      <w:r w:rsidRPr="001742E6">
        <w:rPr>
          <w:rFonts w:ascii="3DS V2" w:hAnsi="3DS V2"/>
          <w:lang w:val="fr-FR"/>
        </w:rPr>
        <w:t xml:space="preserve">le </w:t>
      </w:r>
      <w:r w:rsidRPr="001158FB">
        <w:rPr>
          <w:rFonts w:ascii="3DS V2" w:hAnsi="3DS V2"/>
          <w:lang w:val="fr-FR"/>
        </w:rPr>
        <w:t>rayon du plus petit cercle englobant</w:t>
      </w:r>
      <w:r w:rsidRPr="001742E6">
        <w:rPr>
          <w:rFonts w:ascii="3DS V2" w:hAnsi="3DS V2"/>
          <w:lang w:val="fr-FR"/>
        </w:rPr>
        <w:t>, calculé avec l’algorithme de Welzl.</w:t>
      </w:r>
      <w:r w:rsidR="005F398F">
        <w:rPr>
          <w:rFonts w:ascii="3DS V2" w:hAnsi="3DS V2"/>
          <w:lang w:val="fr-FR"/>
        </w:rPr>
        <w:t xml:space="preserve"> </w:t>
      </w:r>
      <w:r w:rsidRPr="001742E6">
        <w:rPr>
          <w:rFonts w:ascii="3DS V2" w:hAnsi="3DS V2"/>
          <w:lang w:val="fr-FR"/>
        </w:rPr>
        <w:t xml:space="preserve">Dans un contexte industriel, ce score pourra devenir </w:t>
      </w:r>
      <w:r w:rsidRPr="001158FB">
        <w:rPr>
          <w:rFonts w:ascii="3DS V2" w:hAnsi="3DS V2"/>
          <w:lang w:val="fr-FR"/>
        </w:rPr>
        <w:t>un critère composite</w:t>
      </w:r>
      <w:r w:rsidRPr="001742E6">
        <w:rPr>
          <w:rFonts w:ascii="3DS V2" w:hAnsi="3DS V2"/>
          <w:lang w:val="fr-FR"/>
        </w:rPr>
        <w:t xml:space="preserve"> tenant compte de plusieurs paramètres techniques, personnalisables selon les besoins des clients.</w:t>
      </w:r>
    </w:p>
    <w:p w14:paraId="73C359B6" w14:textId="3F8B2574" w:rsidR="001742E6" w:rsidRPr="001742E6" w:rsidRDefault="003C4726" w:rsidP="002F5E98">
      <w:pPr>
        <w:pStyle w:val="NormalWeb"/>
        <w:spacing w:line="276" w:lineRule="auto"/>
        <w:jc w:val="both"/>
        <w:rPr>
          <w:rFonts w:ascii="3DS V2" w:hAnsi="3DS V2"/>
          <w:lang w:val="fr-FR"/>
        </w:rPr>
      </w:pPr>
      <w:r w:rsidRPr="001742E6">
        <w:rPr>
          <w:rFonts w:ascii="3DS V2" w:hAnsi="3DS V2"/>
          <w:noProof/>
          <w:lang w:val="fr-FR"/>
        </w:rPr>
        <w:drawing>
          <wp:anchor distT="0" distB="0" distL="114300" distR="114300" simplePos="0" relativeHeight="251807232" behindDoc="0" locked="0" layoutInCell="1" allowOverlap="1" wp14:anchorId="7583A789" wp14:editId="5FC88535">
            <wp:simplePos x="0" y="0"/>
            <wp:positionH relativeFrom="margin">
              <wp:align>center</wp:align>
            </wp:positionH>
            <wp:positionV relativeFrom="paragraph">
              <wp:posOffset>717550</wp:posOffset>
            </wp:positionV>
            <wp:extent cx="1942465" cy="1693545"/>
            <wp:effectExtent l="0" t="0" r="635" b="1905"/>
            <wp:wrapTopAndBottom/>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942465" cy="1693545"/>
                    </a:xfrm>
                    <a:prstGeom prst="rect">
                      <a:avLst/>
                    </a:prstGeom>
                  </pic:spPr>
                </pic:pic>
              </a:graphicData>
            </a:graphic>
          </wp:anchor>
        </w:drawing>
      </w:r>
      <w:r w:rsidR="001742E6" w:rsidRPr="001742E6">
        <w:rPr>
          <w:rFonts w:ascii="3DS V2" w:hAnsi="3DS V2"/>
          <w:lang w:val="fr-FR"/>
        </w:rPr>
        <w:t xml:space="preserve">Les </w:t>
      </w:r>
      <w:r w:rsidR="00BA7C18">
        <w:rPr>
          <w:rFonts w:ascii="3DS V2" w:hAnsi="3DS V2"/>
          <w:lang w:val="fr-FR"/>
        </w:rPr>
        <w:t>solutions</w:t>
      </w:r>
      <w:r w:rsidR="003247D1">
        <w:rPr>
          <w:rFonts w:ascii="3DS V2" w:hAnsi="3DS V2"/>
          <w:lang w:val="fr-FR"/>
        </w:rPr>
        <w:t xml:space="preserve"> </w:t>
      </w:r>
      <w:r w:rsidR="001742E6" w:rsidRPr="001742E6">
        <w:rPr>
          <w:rFonts w:ascii="3DS V2" w:hAnsi="3DS V2"/>
          <w:lang w:val="fr-FR"/>
        </w:rPr>
        <w:t xml:space="preserve">valides triées par </w:t>
      </w:r>
      <w:r w:rsidR="00190BA5">
        <w:rPr>
          <w:rFonts w:ascii="3DS V2" w:hAnsi="3DS V2"/>
          <w:lang w:val="fr-FR"/>
        </w:rPr>
        <w:t>leur</w:t>
      </w:r>
      <w:r w:rsidR="00BA7C18">
        <w:rPr>
          <w:rFonts w:ascii="3DS V2" w:hAnsi="3DS V2"/>
          <w:lang w:val="fr-FR"/>
        </w:rPr>
        <w:t xml:space="preserve"> </w:t>
      </w:r>
      <w:r w:rsidR="001742E6" w:rsidRPr="001742E6">
        <w:rPr>
          <w:rFonts w:ascii="3DS V2" w:hAnsi="3DS V2"/>
          <w:lang w:val="fr-FR"/>
        </w:rPr>
        <w:t>score</w:t>
      </w:r>
      <w:r w:rsidR="003247D1">
        <w:rPr>
          <w:rFonts w:ascii="3DS V2" w:hAnsi="3DS V2"/>
          <w:lang w:val="fr-FR"/>
        </w:rPr>
        <w:t xml:space="preserve"> </w:t>
      </w:r>
      <w:r w:rsidR="001742E6" w:rsidRPr="001742E6">
        <w:rPr>
          <w:rFonts w:ascii="3DS V2" w:hAnsi="3DS V2"/>
          <w:lang w:val="fr-FR"/>
        </w:rPr>
        <w:t xml:space="preserve">sont </w:t>
      </w:r>
      <w:r w:rsidR="00F576AC" w:rsidRPr="001742E6">
        <w:rPr>
          <w:rFonts w:ascii="3DS V2" w:hAnsi="3DS V2"/>
          <w:lang w:val="fr-FR"/>
        </w:rPr>
        <w:t>affichées</w:t>
      </w:r>
      <w:r w:rsidR="001742E6" w:rsidRPr="001742E6">
        <w:rPr>
          <w:rFonts w:ascii="3DS V2" w:hAnsi="3DS V2"/>
          <w:lang w:val="fr-FR"/>
        </w:rPr>
        <w:t xml:space="preserve"> dans la console.</w:t>
      </w:r>
      <w:r w:rsidR="00BA7C18">
        <w:rPr>
          <w:rFonts w:ascii="3DS V2" w:hAnsi="3DS V2"/>
          <w:lang w:val="fr-FR"/>
        </w:rPr>
        <w:t xml:space="preserve"> </w:t>
      </w:r>
      <w:r>
        <w:rPr>
          <w:rFonts w:ascii="3DS V2" w:hAnsi="3DS V2"/>
          <w:lang w:val="fr-FR"/>
        </w:rPr>
        <w:t>La figure 26 est l</w:t>
      </w:r>
      <w:r w:rsidR="001742E6" w:rsidRPr="001742E6">
        <w:rPr>
          <w:rFonts w:ascii="3DS V2" w:hAnsi="3DS V2"/>
          <w:lang w:val="fr-FR"/>
        </w:rPr>
        <w:t xml:space="preserve">e résultat </w:t>
      </w:r>
      <w:r w:rsidR="00C036F6">
        <w:rPr>
          <w:rFonts w:ascii="3DS V2" w:hAnsi="3DS V2"/>
          <w:lang w:val="fr-FR"/>
        </w:rPr>
        <w:t xml:space="preserve">qui propose plusieurs solutions </w:t>
      </w:r>
      <w:r w:rsidR="001742E6" w:rsidRPr="001742E6">
        <w:rPr>
          <w:rFonts w:ascii="3DS V2" w:hAnsi="3DS V2"/>
          <w:lang w:val="fr-FR"/>
        </w:rPr>
        <w:t xml:space="preserve">pour un câble à trois fils. Le programme invite l’utilisateur à sélectionner une solution en </w:t>
      </w:r>
      <w:r w:rsidR="002A76F7">
        <w:rPr>
          <w:rFonts w:ascii="3DS V2" w:hAnsi="3DS V2"/>
          <w:lang w:val="fr-FR"/>
        </w:rPr>
        <w:t>tapant</w:t>
      </w:r>
      <w:r w:rsidR="001742E6" w:rsidRPr="001742E6">
        <w:rPr>
          <w:rFonts w:ascii="3DS V2" w:hAnsi="3DS V2"/>
          <w:lang w:val="fr-FR"/>
        </w:rPr>
        <w:t xml:space="preserve"> le numéro correspondant. </w:t>
      </w:r>
    </w:p>
    <w:p w14:paraId="1A0FBB2D" w14:textId="0EE39ADA" w:rsidR="00466521" w:rsidRDefault="003C4726" w:rsidP="00E908DA">
      <w:pPr>
        <w:pStyle w:val="NormalWeb"/>
        <w:rPr>
          <w:rFonts w:ascii="3DS V2" w:hAnsi="3DS V2"/>
          <w:lang w:val="fr-FR"/>
        </w:rPr>
      </w:pPr>
      <w:r>
        <w:rPr>
          <w:noProof/>
        </w:rPr>
        <mc:AlternateContent>
          <mc:Choice Requires="wps">
            <w:drawing>
              <wp:anchor distT="0" distB="0" distL="114300" distR="114300" simplePos="0" relativeHeight="251804160" behindDoc="0" locked="0" layoutInCell="1" allowOverlap="1" wp14:anchorId="520BC5ED" wp14:editId="6078B052">
                <wp:simplePos x="0" y="0"/>
                <wp:positionH relativeFrom="margin">
                  <wp:align>center</wp:align>
                </wp:positionH>
                <wp:positionV relativeFrom="paragraph">
                  <wp:posOffset>1678940</wp:posOffset>
                </wp:positionV>
                <wp:extent cx="2872740" cy="165100"/>
                <wp:effectExtent l="0" t="0" r="3810" b="6350"/>
                <wp:wrapSquare wrapText="bothSides"/>
                <wp:docPr id="216" name="Zone de texte 216"/>
                <wp:cNvGraphicFramePr/>
                <a:graphic xmlns:a="http://schemas.openxmlformats.org/drawingml/2006/main">
                  <a:graphicData uri="http://schemas.microsoft.com/office/word/2010/wordprocessingShape">
                    <wps:wsp>
                      <wps:cNvSpPr txBox="1"/>
                      <wps:spPr>
                        <a:xfrm>
                          <a:off x="0" y="0"/>
                          <a:ext cx="2872740" cy="165100"/>
                        </a:xfrm>
                        <a:prstGeom prst="rect">
                          <a:avLst/>
                        </a:prstGeom>
                        <a:solidFill>
                          <a:prstClr val="white"/>
                        </a:solidFill>
                        <a:ln>
                          <a:noFill/>
                        </a:ln>
                      </wps:spPr>
                      <wps:txbx>
                        <w:txbxContent>
                          <w:p w14:paraId="1FE69118" w14:textId="3F5EBC19" w:rsidR="00AD2388" w:rsidRPr="004F2C7D" w:rsidRDefault="00AD2388" w:rsidP="00BA7C18">
                            <w:pPr>
                              <w:pStyle w:val="Lgende"/>
                              <w:jc w:val="center"/>
                              <w:rPr>
                                <w:rFonts w:ascii="3DS V2" w:eastAsia="Times New Roman" w:hAnsi="3DS V2" w:cs="Times New Roman"/>
                                <w:noProof/>
                                <w:sz w:val="24"/>
                                <w:szCs w:val="24"/>
                              </w:rPr>
                            </w:pPr>
                            <w:r>
                              <w:t xml:space="preserve">Figure </w:t>
                            </w:r>
                            <w:fldSimple w:instr=" SEQ Figure \* ARABIC ">
                              <w:r w:rsidR="009C3AE0">
                                <w:rPr>
                                  <w:noProof/>
                                </w:rPr>
                                <w:t>29</w:t>
                              </w:r>
                            </w:fldSimple>
                            <w:r>
                              <w:t xml:space="preserve"> : </w:t>
                            </w:r>
                            <w:r w:rsidRPr="00752F64">
                              <w:t xml:space="preserve">Liste des </w:t>
                            </w:r>
                            <w:r w:rsidR="00BA7C18">
                              <w:t>solutions</w:t>
                            </w:r>
                            <w:r w:rsidRPr="00752F64">
                              <w:t xml:space="preserve"> proposée à l’utilisateur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0BC5ED" id="Zone de texte 216" o:spid="_x0000_s1044" type="#_x0000_t202" style="position:absolute;margin-left:0;margin-top:132.2pt;width:226.2pt;height:13pt;z-index:2518041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" stroked="f">
                <v:textbox inset="0,0,0,0">
                  <w:txbxContent>
                    <w:p w14:paraId="1FE69118" w14:textId="3F5EBC19" w:rsidR="00AD2388" w:rsidRPr="004F2C7D" w:rsidRDefault="00AD2388" w:rsidP="00BA7C18">
                      <w:pPr>
                        <w:pStyle w:val="Lgende"/>
                        <w:jc w:val="center"/>
                        <w:rPr>
                          <w:rFonts w:ascii="3DS V2" w:eastAsia="Times New Roman" w:hAnsi="3DS V2" w:cs="Times New Roman"/>
                          <w:noProof/>
                          <w:sz w:val="24"/>
                          <w:szCs w:val="24"/>
                        </w:rPr>
                      </w:pPr>
                      <w:r>
                        <w:t xml:space="preserve">Figure </w:t>
                      </w:r>
                      <w:fldSimple w:instr=" SEQ Figure \* ARABIC ">
                        <w:r w:rsidR="009C3AE0">
                          <w:rPr>
                            <w:noProof/>
                          </w:rPr>
                          <w:t>29</w:t>
                        </w:r>
                      </w:fldSimple>
                      <w:r>
                        <w:t xml:space="preserve"> : </w:t>
                      </w:r>
                      <w:r w:rsidRPr="00752F64">
                        <w:t xml:space="preserve">Liste des </w:t>
                      </w:r>
                      <w:r w:rsidR="00BA7C18">
                        <w:t>solutions</w:t>
                      </w:r>
                      <w:r w:rsidRPr="00752F64">
                        <w:t xml:space="preserve"> proposée à l’utilisateur</w:t>
                      </w:r>
                    </w:p>
                  </w:txbxContent>
                </v:textbox>
                <w10:wrap type="square" anchorx="margin"/>
              </v:shape>
            </w:pict>
          </mc:Fallback>
        </mc:AlternateContent>
      </w:r>
    </w:p>
    <w:p w14:paraId="43FBE0BE" w14:textId="74CBC561" w:rsidR="008D41D9" w:rsidRDefault="009754F8" w:rsidP="00DB4BD8">
      <w:pPr>
        <w:pStyle w:val="Titre3"/>
        <w:spacing w:line="240" w:lineRule="auto"/>
        <w:rPr>
          <w:rFonts w:ascii="3DS V2" w:hAnsi="3DS V2"/>
          <w:sz w:val="32"/>
          <w:szCs w:val="32"/>
        </w:rPr>
      </w:pPr>
      <w:bookmarkStart w:id="37" w:name="_Toc206168787"/>
      <w:r>
        <w:rPr>
          <w:rFonts w:ascii="3DS V2" w:hAnsi="3DS V2"/>
          <w:sz w:val="32"/>
          <w:szCs w:val="32"/>
        </w:rPr>
        <w:t>Visualisation</w:t>
      </w:r>
      <w:bookmarkEnd w:id="37"/>
      <w:r>
        <w:rPr>
          <w:rFonts w:ascii="3DS V2" w:hAnsi="3DS V2"/>
          <w:sz w:val="32"/>
          <w:szCs w:val="32"/>
        </w:rPr>
        <w:t xml:space="preserve"> </w:t>
      </w:r>
    </w:p>
    <w:p w14:paraId="014FE362" w14:textId="25DD3893" w:rsidR="002F5E98" w:rsidRPr="008D41D9" w:rsidRDefault="003C4726" w:rsidP="00E11718">
      <w:pPr>
        <w:pStyle w:val="NormalWeb"/>
        <w:jc w:val="both"/>
        <w:rPr>
          <w:rFonts w:ascii="3DS V2" w:hAnsi="3DS V2"/>
          <w:lang w:val="fr-FR"/>
        </w:rPr>
      </w:pPr>
      <w:r w:rsidRPr="008D41D9">
        <w:rPr>
          <w:rFonts w:ascii="3DS V2" w:hAnsi="3DS V2"/>
          <w:noProof/>
          <w:lang w:val="fr-FR"/>
        </w:rPr>
        <w:drawing>
          <wp:anchor distT="0" distB="0" distL="114300" distR="114300" simplePos="0" relativeHeight="251703808" behindDoc="1" locked="0" layoutInCell="1" allowOverlap="1" wp14:anchorId="67BB88B4" wp14:editId="743DF1FB">
            <wp:simplePos x="0" y="0"/>
            <wp:positionH relativeFrom="column">
              <wp:posOffset>540208</wp:posOffset>
            </wp:positionH>
            <wp:positionV relativeFrom="paragraph">
              <wp:posOffset>940819</wp:posOffset>
            </wp:positionV>
            <wp:extent cx="4718685" cy="1153160"/>
            <wp:effectExtent l="0" t="0" r="5715" b="8890"/>
            <wp:wrapTight wrapText="bothSides">
              <wp:wrapPolygon edited="0">
                <wp:start x="0" y="0"/>
                <wp:lineTo x="0" y="21410"/>
                <wp:lineTo x="21539" y="21410"/>
                <wp:lineTo x="21539"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18685" cy="1153160"/>
                    </a:xfrm>
                    <a:prstGeom prst="rect">
                      <a:avLst/>
                    </a:prstGeom>
                  </pic:spPr>
                </pic:pic>
              </a:graphicData>
            </a:graphic>
            <wp14:sizeRelH relativeFrom="margin">
              <wp14:pctWidth>0</wp14:pctWidth>
            </wp14:sizeRelH>
            <wp14:sizeRelV relativeFrom="margin">
              <wp14:pctHeight>0</wp14:pctHeight>
            </wp14:sizeRelV>
          </wp:anchor>
        </w:drawing>
      </w:r>
      <w:r w:rsidR="00425172">
        <w:rPr>
          <w:rFonts w:ascii="3DS V2" w:hAnsi="3DS V2"/>
          <w:lang w:val="fr-FR"/>
        </w:rPr>
        <w:t>Le</w:t>
      </w:r>
      <w:r w:rsidR="009754F8" w:rsidRPr="008D41D9">
        <w:rPr>
          <w:rFonts w:ascii="3DS V2" w:hAnsi="3DS V2"/>
          <w:lang w:val="fr-FR"/>
        </w:rPr>
        <w:t xml:space="preserve"> script python </w:t>
      </w:r>
      <w:r w:rsidR="00425172">
        <w:rPr>
          <w:rFonts w:ascii="3DS V2" w:hAnsi="3DS V2"/>
          <w:lang w:val="fr-FR"/>
        </w:rPr>
        <w:t>« </w:t>
      </w:r>
      <w:r w:rsidR="00425172" w:rsidRPr="0040636C">
        <w:rPr>
          <w:rFonts w:ascii="3DS V2" w:hAnsi="3DS V2"/>
          <w:lang w:val="fr-FR"/>
        </w:rPr>
        <w:t>visualizer</w:t>
      </w:r>
      <w:r w:rsidR="00425172">
        <w:rPr>
          <w:rFonts w:ascii="3DS V2" w:hAnsi="3DS V2"/>
          <w:lang w:val="fr-FR"/>
        </w:rPr>
        <w:t xml:space="preserve"> » </w:t>
      </w:r>
      <w:r w:rsidR="00DE7D3A">
        <w:rPr>
          <w:rFonts w:ascii="3DS V2" w:hAnsi="3DS V2"/>
          <w:lang w:val="fr-FR"/>
        </w:rPr>
        <w:t>prend</w:t>
      </w:r>
      <w:r w:rsidR="009754F8" w:rsidRPr="008D41D9">
        <w:rPr>
          <w:rFonts w:ascii="3DS V2" w:hAnsi="3DS V2"/>
          <w:lang w:val="fr-FR"/>
        </w:rPr>
        <w:t xml:space="preserve"> </w:t>
      </w:r>
      <w:r w:rsidR="00215C87">
        <w:rPr>
          <w:rFonts w:ascii="3DS V2" w:hAnsi="3DS V2"/>
          <w:lang w:val="fr-FR"/>
        </w:rPr>
        <w:t>l</w:t>
      </w:r>
      <w:r w:rsidR="00AB6032">
        <w:rPr>
          <w:rFonts w:ascii="3DS V2" w:hAnsi="3DS V2"/>
          <w:lang w:val="fr-FR"/>
        </w:rPr>
        <w:t>es</w:t>
      </w:r>
      <w:r w:rsidR="00215C87">
        <w:rPr>
          <w:rFonts w:ascii="3DS V2" w:hAnsi="3DS V2"/>
          <w:lang w:val="fr-FR"/>
        </w:rPr>
        <w:t xml:space="preserve"> donnée</w:t>
      </w:r>
      <w:r w:rsidR="00AB6032">
        <w:rPr>
          <w:rFonts w:ascii="3DS V2" w:hAnsi="3DS V2"/>
          <w:lang w:val="fr-FR"/>
        </w:rPr>
        <w:t>s</w:t>
      </w:r>
      <w:r w:rsidR="00E22634">
        <w:rPr>
          <w:rFonts w:ascii="3DS V2" w:hAnsi="3DS V2"/>
          <w:lang w:val="fr-FR"/>
        </w:rPr>
        <w:t xml:space="preserve"> envoy</w:t>
      </w:r>
      <w:r w:rsidR="00AB6032">
        <w:rPr>
          <w:rFonts w:ascii="3DS V2" w:hAnsi="3DS V2"/>
          <w:lang w:val="fr-FR"/>
        </w:rPr>
        <w:t>ées</w:t>
      </w:r>
      <w:r w:rsidR="00E22634">
        <w:rPr>
          <w:rFonts w:ascii="3DS V2" w:hAnsi="3DS V2"/>
          <w:lang w:val="fr-FR"/>
        </w:rPr>
        <w:t xml:space="preserve"> par la partie C++</w:t>
      </w:r>
      <w:r w:rsidR="00DD2D2C">
        <w:rPr>
          <w:rFonts w:ascii="3DS V2" w:hAnsi="3DS V2"/>
          <w:lang w:val="fr-FR"/>
        </w:rPr>
        <w:t xml:space="preserve">, </w:t>
      </w:r>
      <w:r w:rsidR="00DD2D2C" w:rsidRPr="008D41D9">
        <w:rPr>
          <w:rFonts w:ascii="3DS V2" w:hAnsi="3DS V2"/>
          <w:lang w:val="fr-FR"/>
        </w:rPr>
        <w:t>qui</w:t>
      </w:r>
      <w:r w:rsidR="009754F8" w:rsidRPr="008D41D9">
        <w:rPr>
          <w:rFonts w:ascii="3DS V2" w:hAnsi="3DS V2"/>
          <w:lang w:val="fr-FR"/>
        </w:rPr>
        <w:t xml:space="preserve"> indique</w:t>
      </w:r>
      <w:r w:rsidR="005D6F13">
        <w:rPr>
          <w:rFonts w:ascii="3DS V2" w:hAnsi="3DS V2"/>
          <w:lang w:val="fr-FR"/>
        </w:rPr>
        <w:t>nt</w:t>
      </w:r>
      <w:r w:rsidR="009754F8" w:rsidRPr="008D41D9">
        <w:rPr>
          <w:rFonts w:ascii="3DS V2" w:hAnsi="3DS V2"/>
          <w:lang w:val="fr-FR"/>
        </w:rPr>
        <w:t xml:space="preserve"> </w:t>
      </w:r>
      <w:r w:rsidR="00215C87">
        <w:rPr>
          <w:rFonts w:ascii="3DS V2" w:hAnsi="3DS V2"/>
          <w:lang w:val="fr-FR"/>
        </w:rPr>
        <w:t>la solution choisie</w:t>
      </w:r>
      <w:r w:rsidR="00E64AB5">
        <w:rPr>
          <w:rFonts w:ascii="3DS V2" w:hAnsi="3DS V2"/>
          <w:lang w:val="fr-FR"/>
        </w:rPr>
        <w:t>,</w:t>
      </w:r>
      <w:r w:rsidR="008D778B" w:rsidRPr="008D778B">
        <w:rPr>
          <w:rFonts w:ascii="3DS V2" w:hAnsi="3DS V2"/>
          <w:lang w:val="fr-FR"/>
        </w:rPr>
        <w:t xml:space="preserve"> et génère une visualisation correspondante</w:t>
      </w:r>
      <w:r w:rsidR="008D778B">
        <w:rPr>
          <w:rFonts w:ascii="3DS V2" w:hAnsi="3DS V2"/>
          <w:lang w:val="fr-FR"/>
        </w:rPr>
        <w:t>.</w:t>
      </w:r>
      <w:r w:rsidR="009754F8" w:rsidRPr="008D41D9">
        <w:rPr>
          <w:rFonts w:ascii="3DS V2" w:hAnsi="3DS V2"/>
          <w:lang w:val="fr-FR"/>
        </w:rPr>
        <w:t xml:space="preserve"> Pour distinguer les différent</w:t>
      </w:r>
      <w:r w:rsidR="00214A45" w:rsidRPr="008D41D9">
        <w:rPr>
          <w:rFonts w:ascii="3DS V2" w:hAnsi="3DS V2"/>
          <w:lang w:val="fr-FR"/>
        </w:rPr>
        <w:t>s</w:t>
      </w:r>
      <w:r w:rsidR="009754F8" w:rsidRPr="008D41D9">
        <w:rPr>
          <w:rFonts w:ascii="3DS V2" w:hAnsi="3DS V2"/>
          <w:lang w:val="fr-FR"/>
        </w:rPr>
        <w:t xml:space="preserve"> câble</w:t>
      </w:r>
      <w:r w:rsidR="00214A45" w:rsidRPr="008D41D9">
        <w:rPr>
          <w:rFonts w:ascii="3DS V2" w:hAnsi="3DS V2"/>
          <w:lang w:val="fr-FR"/>
        </w:rPr>
        <w:t>s</w:t>
      </w:r>
      <w:r w:rsidR="009754F8" w:rsidRPr="008D41D9">
        <w:rPr>
          <w:rFonts w:ascii="3DS V2" w:hAnsi="3DS V2"/>
          <w:lang w:val="fr-FR"/>
        </w:rPr>
        <w:t xml:space="preserve">, </w:t>
      </w:r>
      <w:r w:rsidR="00214A45" w:rsidRPr="008D41D9">
        <w:rPr>
          <w:rFonts w:ascii="3DS V2" w:hAnsi="3DS V2"/>
          <w:lang w:val="fr-FR"/>
        </w:rPr>
        <w:t>les cavités occupées par différents câbles sont affichées en différent</w:t>
      </w:r>
      <w:r w:rsidR="00F21743">
        <w:rPr>
          <w:rFonts w:ascii="3DS V2" w:hAnsi="3DS V2"/>
          <w:lang w:val="fr-FR"/>
        </w:rPr>
        <w:t>es</w:t>
      </w:r>
      <w:r w:rsidR="00214A45" w:rsidRPr="008D41D9">
        <w:rPr>
          <w:rFonts w:ascii="3DS V2" w:hAnsi="3DS V2"/>
          <w:lang w:val="fr-FR"/>
        </w:rPr>
        <w:t xml:space="preserve"> couleurs</w:t>
      </w:r>
      <w:r w:rsidR="00F46CBD">
        <w:rPr>
          <w:rFonts w:ascii="3DS V2" w:hAnsi="3DS V2"/>
          <w:lang w:val="fr-FR"/>
        </w:rPr>
        <w:t xml:space="preserve"> distribué</w:t>
      </w:r>
      <w:r w:rsidR="00F21743">
        <w:rPr>
          <w:rFonts w:ascii="3DS V2" w:hAnsi="3DS V2"/>
          <w:lang w:val="fr-FR"/>
        </w:rPr>
        <w:t>e</w:t>
      </w:r>
      <w:r w:rsidR="00F46CBD">
        <w:rPr>
          <w:rFonts w:ascii="3DS V2" w:hAnsi="3DS V2"/>
          <w:lang w:val="fr-FR"/>
        </w:rPr>
        <w:t>s</w:t>
      </w:r>
      <w:r w:rsidR="00F21743">
        <w:rPr>
          <w:rFonts w:ascii="3DS V2" w:hAnsi="3DS V2"/>
          <w:lang w:val="fr-FR"/>
        </w:rPr>
        <w:t xml:space="preserve"> aléatoirement</w:t>
      </w:r>
      <w:r w:rsidR="00F46CBD">
        <w:rPr>
          <w:rFonts w:ascii="3DS V2" w:hAnsi="3DS V2"/>
          <w:lang w:val="fr-FR"/>
        </w:rPr>
        <w:t>.</w:t>
      </w:r>
    </w:p>
    <w:p w14:paraId="24E2DCE9" w14:textId="6A4CF844" w:rsidR="00A267C4" w:rsidRPr="008D41D9" w:rsidRDefault="002F5E98" w:rsidP="008D41D9">
      <w:pPr>
        <w:pStyle w:val="NormalWeb"/>
        <w:rPr>
          <w:rFonts w:ascii="3DS V2" w:hAnsi="3DS V2"/>
          <w:lang w:val="fr-FR"/>
        </w:rPr>
      </w:pPr>
      <w:r w:rsidRPr="008D41D9">
        <w:rPr>
          <w:rFonts w:ascii="3DS V2" w:hAnsi="3DS V2"/>
          <w:noProof/>
          <w:lang w:val="fr-FR"/>
        </w:rPr>
        <mc:AlternateContent>
          <mc:Choice Requires="wps">
            <w:drawing>
              <wp:anchor distT="0" distB="0" distL="114300" distR="114300" simplePos="0" relativeHeight="251705856" behindDoc="1" locked="0" layoutInCell="1" allowOverlap="1" wp14:anchorId="1D77C8F8" wp14:editId="34DA0696">
                <wp:simplePos x="0" y="0"/>
                <wp:positionH relativeFrom="margin">
                  <wp:posOffset>-2540</wp:posOffset>
                </wp:positionH>
                <wp:positionV relativeFrom="paragraph">
                  <wp:posOffset>1383334</wp:posOffset>
                </wp:positionV>
                <wp:extent cx="5731510" cy="635"/>
                <wp:effectExtent l="0" t="0" r="2540" b="8255"/>
                <wp:wrapTight wrapText="bothSides">
                  <wp:wrapPolygon edited="0">
                    <wp:start x="0" y="0"/>
                    <wp:lineTo x="0" y="20698"/>
                    <wp:lineTo x="21538" y="20698"/>
                    <wp:lineTo x="21538"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DA32F4" w14:textId="1B76EA09" w:rsidR="00214A45" w:rsidRPr="00A15F47" w:rsidRDefault="00214A45" w:rsidP="00214A45">
                            <w:pPr>
                              <w:pStyle w:val="Lgende"/>
                              <w:jc w:val="center"/>
                              <w:rPr>
                                <w:rFonts w:ascii="3DS V2" w:hAnsi="3DS V2"/>
                              </w:rPr>
                            </w:pPr>
                            <w:r>
                              <w:t xml:space="preserve">Figure </w:t>
                            </w:r>
                            <w:fldSimple w:instr=" SEQ Figure \* ARABIC ">
                              <w:r w:rsidR="009C3AE0">
                                <w:rPr>
                                  <w:noProof/>
                                </w:rPr>
                                <w:t>30</w:t>
                              </w:r>
                            </w:fldSimple>
                            <w:r>
                              <w:t xml:space="preserve"> : </w:t>
                            </w:r>
                            <w:r w:rsidR="00221FDC">
                              <w:t xml:space="preserve">Exemple d’une visualisation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7C8F8" id="Zone de texte 38" o:spid="_x0000_s1045" type="#_x0000_t202" style="position:absolute;margin-left:-.2pt;margin-top:108.9pt;width:451.3pt;height:.05pt;z-index:-251610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7jGgIAAEAEAAAOAAAAZHJzL2Uyb0RvYy54bWysU8Fu2zAMvQ/YPwi6L05apFu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" stroked="f">
                <v:textbox style="mso-fit-shape-to-text:t" inset="0,0,0,0">
                  <w:txbxContent>
                    <w:p w14:paraId="28DA32F4" w14:textId="1B76EA09" w:rsidR="00214A45" w:rsidRPr="00A15F47" w:rsidRDefault="00214A45" w:rsidP="00214A45">
                      <w:pPr>
                        <w:pStyle w:val="Lgende"/>
                        <w:jc w:val="center"/>
                        <w:rPr>
                          <w:rFonts w:ascii="3DS V2" w:hAnsi="3DS V2"/>
                        </w:rPr>
                      </w:pPr>
                      <w:r>
                        <w:t xml:space="preserve">Figure </w:t>
                      </w:r>
                      <w:fldSimple w:instr=" SEQ Figure \* ARABIC ">
                        <w:r w:rsidR="009C3AE0">
                          <w:rPr>
                            <w:noProof/>
                          </w:rPr>
                          <w:t>30</w:t>
                        </w:r>
                      </w:fldSimple>
                      <w:r>
                        <w:t xml:space="preserve"> : </w:t>
                      </w:r>
                      <w:r w:rsidR="00221FDC">
                        <w:t xml:space="preserve">Exemple d’une visualisation </w:t>
                      </w:r>
                    </w:p>
                  </w:txbxContent>
                </v:textbox>
                <w10:wrap type="tight" anchorx="margin"/>
              </v:shape>
            </w:pict>
          </mc:Fallback>
        </mc:AlternateContent>
      </w:r>
      <w:r w:rsidR="00A267C4" w:rsidRPr="008D41D9">
        <w:rPr>
          <w:rFonts w:ascii="3DS V2" w:hAnsi="3DS V2"/>
          <w:lang w:val="fr-FR"/>
        </w:rPr>
        <w:br w:type="page"/>
      </w:r>
    </w:p>
    <w:p w14:paraId="7748A9A0" w14:textId="63CEA67B" w:rsidR="00446D0B" w:rsidRDefault="00DA2E9C" w:rsidP="00461CD3">
      <w:pPr>
        <w:pStyle w:val="Titre2"/>
        <w:rPr>
          <w:rFonts w:ascii="3DS V2" w:hAnsi="3DS V2" w:cs="Arial"/>
          <w:sz w:val="40"/>
          <w:szCs w:val="40"/>
        </w:rPr>
      </w:pPr>
      <w:bookmarkStart w:id="38" w:name="_Toc206168788"/>
      <w:r>
        <w:rPr>
          <w:rFonts w:ascii="3DS V2" w:hAnsi="3DS V2" w:cs="Arial"/>
          <w:sz w:val="40"/>
          <w:szCs w:val="40"/>
        </w:rPr>
        <w:lastRenderedPageBreak/>
        <w:t xml:space="preserve">Phase 3 : Implémentation </w:t>
      </w:r>
      <w:r w:rsidR="00AC0D26">
        <w:rPr>
          <w:rFonts w:ascii="3DS V2" w:hAnsi="3DS V2" w:cs="Arial"/>
          <w:sz w:val="40"/>
          <w:szCs w:val="40"/>
        </w:rPr>
        <w:t>d’une commande</w:t>
      </w:r>
      <w:r>
        <w:rPr>
          <w:rFonts w:ascii="3DS V2" w:hAnsi="3DS V2" w:cs="Arial"/>
          <w:sz w:val="40"/>
          <w:szCs w:val="40"/>
        </w:rPr>
        <w:t xml:space="preserve"> CATIA</w:t>
      </w:r>
      <w:bookmarkEnd w:id="38"/>
    </w:p>
    <w:p w14:paraId="09D59BB2" w14:textId="25202097" w:rsidR="008432B9" w:rsidRPr="00B5500A" w:rsidRDefault="008432B9" w:rsidP="00D60E13">
      <w:pPr>
        <w:jc w:val="both"/>
        <w:rPr>
          <w:rFonts w:ascii="3DS V2" w:hAnsi="3DS V2"/>
          <w:sz w:val="24"/>
          <w:szCs w:val="24"/>
          <w:lang w:eastAsia="zh-CN"/>
        </w:rPr>
      </w:pPr>
      <w:r w:rsidRPr="004162B3">
        <w:rPr>
          <w:rFonts w:ascii="3DS V2" w:hAnsi="3DS V2"/>
          <w:sz w:val="24"/>
          <w:szCs w:val="24"/>
        </w:rPr>
        <w:t xml:space="preserve">L’intégration finale </w:t>
      </w:r>
      <w:r>
        <w:rPr>
          <w:rFonts w:ascii="3DS V2" w:hAnsi="3DS V2"/>
          <w:sz w:val="24"/>
          <w:szCs w:val="24"/>
        </w:rPr>
        <w:t xml:space="preserve">du prototype </w:t>
      </w:r>
      <w:r w:rsidRPr="004162B3">
        <w:rPr>
          <w:rFonts w:ascii="3DS V2" w:hAnsi="3DS V2"/>
          <w:sz w:val="24"/>
          <w:szCs w:val="24"/>
        </w:rPr>
        <w:t xml:space="preserve">dans </w:t>
      </w:r>
      <w:r>
        <w:rPr>
          <w:rFonts w:ascii="3DS V2" w:hAnsi="3DS V2"/>
          <w:sz w:val="24"/>
          <w:szCs w:val="24"/>
        </w:rPr>
        <w:t>CATIA</w:t>
      </w:r>
      <w:r w:rsidRPr="004162B3">
        <w:rPr>
          <w:rFonts w:ascii="3DS V2" w:hAnsi="3DS V2"/>
          <w:sz w:val="24"/>
          <w:szCs w:val="24"/>
        </w:rPr>
        <w:t xml:space="preserve"> s’est déroulée de manière fluide</w:t>
      </w:r>
      <w:r w:rsidRPr="008432B9">
        <w:rPr>
          <w:rFonts w:ascii="3DS V2" w:hAnsi="3DS V2"/>
          <w:sz w:val="24"/>
          <w:szCs w:val="24"/>
        </w:rPr>
        <w:t xml:space="preserve">. L’algorithme ainsi que </w:t>
      </w:r>
      <w:r w:rsidR="00E177EA" w:rsidRPr="008432B9">
        <w:rPr>
          <w:rFonts w:ascii="3DS V2" w:hAnsi="3DS V2"/>
          <w:sz w:val="24"/>
          <w:szCs w:val="24"/>
        </w:rPr>
        <w:t>son implémentation issu</w:t>
      </w:r>
      <w:r w:rsidR="00E177EA">
        <w:rPr>
          <w:rFonts w:ascii="3DS V2" w:hAnsi="3DS V2"/>
          <w:sz w:val="24"/>
          <w:szCs w:val="24"/>
        </w:rPr>
        <w:t>e</w:t>
      </w:r>
      <w:r w:rsidRPr="008432B9">
        <w:rPr>
          <w:rFonts w:ascii="3DS V2" w:hAnsi="3DS V2"/>
          <w:sz w:val="24"/>
          <w:szCs w:val="24"/>
        </w:rPr>
        <w:t xml:space="preserve"> du prototype ont été intégralement conservés. </w:t>
      </w:r>
      <w:r w:rsidRPr="004162B3">
        <w:rPr>
          <w:rFonts w:ascii="3DS V2" w:hAnsi="3DS V2"/>
          <w:sz w:val="24"/>
          <w:szCs w:val="24"/>
        </w:rPr>
        <w:t>Cela a été possible grâce aux anticipations faites dès la phase de prototypage.</w:t>
      </w:r>
      <w:r w:rsidR="00B5500A" w:rsidRPr="00B5500A">
        <w:rPr>
          <w:rFonts w:ascii="3DS V2" w:hAnsi="3DS V2"/>
          <w:sz w:val="24"/>
          <w:szCs w:val="24"/>
        </w:rPr>
        <w:t xml:space="preserve"> </w:t>
      </w:r>
      <w:r w:rsidR="0085223C">
        <w:rPr>
          <w:rFonts w:ascii="3DS V2" w:hAnsi="3DS V2"/>
          <w:sz w:val="24"/>
          <w:szCs w:val="24"/>
        </w:rPr>
        <w:t>Cependant, il existe c</w:t>
      </w:r>
      <w:r w:rsidR="00B5500A" w:rsidRPr="00CE46CE">
        <w:rPr>
          <w:rFonts w:ascii="3DS V2" w:hAnsi="3DS V2"/>
          <w:sz w:val="24"/>
          <w:szCs w:val="24"/>
        </w:rPr>
        <w:t>ertaines différences entre</w:t>
      </w:r>
      <w:r w:rsidR="00900109">
        <w:rPr>
          <w:rFonts w:ascii="3DS V2" w:hAnsi="3DS V2"/>
          <w:sz w:val="24"/>
          <w:szCs w:val="24"/>
        </w:rPr>
        <w:t xml:space="preserve"> le C/</w:t>
      </w:r>
      <w:r w:rsidR="00B5500A" w:rsidRPr="00CE46CE">
        <w:rPr>
          <w:rFonts w:ascii="3DS V2" w:hAnsi="3DS V2"/>
          <w:sz w:val="24"/>
          <w:szCs w:val="24"/>
        </w:rPr>
        <w:t>C++ standard et celui de Dassault Systèmes ont nécessité des adaptations</w:t>
      </w:r>
      <w:r w:rsidR="00B5500A">
        <w:rPr>
          <w:rFonts w:ascii="3DS V2" w:hAnsi="3DS V2"/>
          <w:sz w:val="24"/>
          <w:szCs w:val="24"/>
        </w:rPr>
        <w:t xml:space="preserve">. </w:t>
      </w:r>
    </w:p>
    <w:p w14:paraId="7ABCA37F" w14:textId="0C595664" w:rsidR="007A59D8" w:rsidRPr="007A59D8" w:rsidRDefault="007A59D8" w:rsidP="00D60E13">
      <w:pPr>
        <w:pStyle w:val="Titre3"/>
        <w:jc w:val="both"/>
        <w:rPr>
          <w:rFonts w:ascii="3DS V2" w:hAnsi="3DS V2"/>
          <w:sz w:val="32"/>
          <w:szCs w:val="32"/>
        </w:rPr>
      </w:pPr>
      <w:bookmarkStart w:id="39" w:name="_Toc206168789"/>
      <w:r>
        <w:rPr>
          <w:rFonts w:ascii="3DS V2" w:hAnsi="3DS V2"/>
          <w:sz w:val="32"/>
          <w:szCs w:val="32"/>
        </w:rPr>
        <w:t>Introduction d’infrastructure</w:t>
      </w:r>
      <w:bookmarkEnd w:id="39"/>
      <w:r>
        <w:rPr>
          <w:rFonts w:ascii="3DS V2" w:hAnsi="3DS V2"/>
          <w:sz w:val="32"/>
          <w:szCs w:val="32"/>
        </w:rPr>
        <w:t xml:space="preserve"> </w:t>
      </w:r>
    </w:p>
    <w:p w14:paraId="12B73E17" w14:textId="33B11E06" w:rsidR="00EA7BEE" w:rsidRDefault="00EA7BEE" w:rsidP="00D60E13">
      <w:pPr>
        <w:pStyle w:val="NormalWeb"/>
        <w:spacing w:line="276" w:lineRule="auto"/>
        <w:jc w:val="both"/>
        <w:rPr>
          <w:rFonts w:ascii="3DS V2" w:eastAsia="宋体" w:hAnsi="3DS V2"/>
          <w:lang w:val="fr-FR"/>
        </w:rPr>
      </w:pPr>
      <w:r>
        <w:rPr>
          <w:rFonts w:ascii="3DS V2" w:eastAsia="宋体" w:hAnsi="3DS V2"/>
          <w:lang w:val="fr-FR"/>
        </w:rPr>
        <w:t>Jusqu’</w:t>
      </w:r>
      <w:r w:rsidR="00595E56">
        <w:rPr>
          <w:rFonts w:ascii="3DS V2" w:eastAsia="宋体" w:hAnsi="3DS V2"/>
          <w:lang w:val="fr-FR"/>
        </w:rPr>
        <w:t>à</w:t>
      </w:r>
      <w:r>
        <w:rPr>
          <w:rFonts w:ascii="3DS V2" w:eastAsia="宋体" w:hAnsi="3DS V2"/>
          <w:lang w:val="fr-FR"/>
        </w:rPr>
        <w:t xml:space="preserve"> CATIA V4 (1993), le langage de programmation chez Dassault Systèmes </w:t>
      </w:r>
      <w:r w:rsidR="00F14D64">
        <w:rPr>
          <w:rFonts w:ascii="3DS V2" w:eastAsia="宋体" w:hAnsi="3DS V2"/>
          <w:lang w:val="fr-FR"/>
        </w:rPr>
        <w:t>était</w:t>
      </w:r>
      <w:r>
        <w:rPr>
          <w:rFonts w:ascii="3DS V2" w:eastAsia="宋体" w:hAnsi="3DS V2"/>
          <w:lang w:val="fr-FR"/>
        </w:rPr>
        <w:t xml:space="preserve"> </w:t>
      </w:r>
      <w:r w:rsidR="00FB00D7">
        <w:rPr>
          <w:rFonts w:ascii="3DS V2" w:eastAsia="宋体" w:hAnsi="3DS V2"/>
          <w:lang w:val="fr-FR"/>
        </w:rPr>
        <w:t>le</w:t>
      </w:r>
      <w:r>
        <w:rPr>
          <w:rFonts w:ascii="3DS V2" w:eastAsia="宋体" w:hAnsi="3DS V2"/>
          <w:lang w:val="fr-FR"/>
        </w:rPr>
        <w:t xml:space="preserve"> FORTRAN, le langage n°1 dans le domaine </w:t>
      </w:r>
      <w:r w:rsidR="00B82371">
        <w:rPr>
          <w:rFonts w:ascii="3DS V2" w:eastAsia="宋体" w:hAnsi="3DS V2"/>
          <w:lang w:val="fr-FR"/>
        </w:rPr>
        <w:t>du</w:t>
      </w:r>
      <w:r>
        <w:rPr>
          <w:rFonts w:ascii="3DS V2" w:eastAsia="宋体" w:hAnsi="3DS V2"/>
          <w:lang w:val="fr-FR"/>
        </w:rPr>
        <w:t xml:space="preserve"> calcul numérique. Malgré sa performance, il </w:t>
      </w:r>
      <w:r w:rsidR="00A6188E">
        <w:rPr>
          <w:rFonts w:ascii="3DS V2" w:eastAsia="宋体" w:hAnsi="3DS V2"/>
          <w:lang w:val="fr-FR"/>
        </w:rPr>
        <w:t>ne parvient</w:t>
      </w:r>
      <w:r>
        <w:rPr>
          <w:rFonts w:ascii="3DS V2" w:eastAsia="宋体" w:hAnsi="3DS V2"/>
          <w:lang w:val="fr-FR"/>
        </w:rPr>
        <w:t xml:space="preserve"> plus à </w:t>
      </w:r>
      <w:r w:rsidR="00FB00D7">
        <w:rPr>
          <w:rFonts w:ascii="3DS V2" w:eastAsia="宋体" w:hAnsi="3DS V2"/>
          <w:lang w:val="fr-FR"/>
        </w:rPr>
        <w:t>s’</w:t>
      </w:r>
      <w:r>
        <w:rPr>
          <w:rFonts w:ascii="3DS V2" w:eastAsia="宋体" w:hAnsi="3DS V2"/>
          <w:lang w:val="fr-FR"/>
        </w:rPr>
        <w:t xml:space="preserve">adapter aux </w:t>
      </w:r>
      <w:r w:rsidRPr="000E6008">
        <w:rPr>
          <w:rFonts w:ascii="3DS V2" w:eastAsia="宋体" w:hAnsi="3DS V2"/>
          <w:lang w:val="fr-FR"/>
        </w:rPr>
        <w:t>exigences organisationnelles des grands projets de logiciels.</w:t>
      </w:r>
      <w:r>
        <w:rPr>
          <w:rFonts w:ascii="3DS V2" w:eastAsia="宋体" w:hAnsi="3DS V2"/>
          <w:lang w:val="fr-FR"/>
        </w:rPr>
        <w:t xml:space="preserve"> Pour répondre </w:t>
      </w:r>
      <w:r w:rsidR="00572931">
        <w:rPr>
          <w:rFonts w:ascii="3DS V2" w:eastAsia="宋体" w:hAnsi="3DS V2"/>
          <w:lang w:val="fr-FR"/>
        </w:rPr>
        <w:t>à la</w:t>
      </w:r>
      <w:r>
        <w:rPr>
          <w:rFonts w:ascii="3DS V2" w:eastAsia="宋体" w:hAnsi="3DS V2"/>
          <w:lang w:val="fr-FR"/>
        </w:rPr>
        <w:t xml:space="preserve"> croissance rapide</w:t>
      </w:r>
      <w:r w:rsidR="00872371">
        <w:rPr>
          <w:rFonts w:ascii="3DS V2" w:eastAsia="宋体" w:hAnsi="3DS V2"/>
          <w:lang w:val="fr-FR"/>
        </w:rPr>
        <w:t xml:space="preserve"> du nombre</w:t>
      </w:r>
      <w:r>
        <w:rPr>
          <w:rFonts w:ascii="3DS V2" w:eastAsia="宋体" w:hAnsi="3DS V2"/>
          <w:lang w:val="fr-FR"/>
        </w:rPr>
        <w:t xml:space="preserve"> de modules et de développeurs, CATIA V5 est devenu un projet en C++, avec une </w:t>
      </w:r>
      <w:r w:rsidR="002A503A">
        <w:rPr>
          <w:rFonts w:ascii="3DS V2" w:eastAsia="宋体" w:hAnsi="3DS V2"/>
          <w:lang w:val="fr-FR"/>
        </w:rPr>
        <w:t>version</w:t>
      </w:r>
      <w:r w:rsidR="00505BDC">
        <w:rPr>
          <w:rFonts w:ascii="3DS V2" w:eastAsia="宋体" w:hAnsi="3DS V2"/>
          <w:lang w:val="fr-FR"/>
        </w:rPr>
        <w:t xml:space="preserve"> propriétaire </w:t>
      </w:r>
      <w:r w:rsidR="002A503A">
        <w:rPr>
          <w:rFonts w:ascii="3DS V2" w:eastAsia="宋体" w:hAnsi="3DS V2"/>
          <w:lang w:val="fr-FR"/>
        </w:rPr>
        <w:t>d’</w:t>
      </w:r>
      <w:r>
        <w:rPr>
          <w:rFonts w:ascii="3DS V2" w:eastAsia="宋体" w:hAnsi="3DS V2"/>
          <w:lang w:val="fr-FR"/>
        </w:rPr>
        <w:t>architecture</w:t>
      </w:r>
      <w:r w:rsidR="004F19D6">
        <w:rPr>
          <w:rFonts w:ascii="3DS V2" w:eastAsia="宋体" w:hAnsi="3DS V2"/>
          <w:lang w:val="fr-FR"/>
        </w:rPr>
        <w:t> </w:t>
      </w:r>
      <w:r>
        <w:rPr>
          <w:rFonts w:ascii="3DS V2" w:eastAsia="宋体" w:hAnsi="3DS V2"/>
          <w:lang w:val="fr-FR"/>
        </w:rPr>
        <w:t xml:space="preserve">COM </w:t>
      </w:r>
      <w:r w:rsidR="002A503A">
        <w:rPr>
          <w:rFonts w:ascii="3DS V2" w:eastAsia="宋体" w:hAnsi="3DS V2"/>
          <w:lang w:val="fr-FR"/>
        </w:rPr>
        <w:t>de</w:t>
      </w:r>
      <w:r>
        <w:rPr>
          <w:rFonts w:ascii="3DS V2" w:eastAsia="宋体" w:hAnsi="3DS V2"/>
          <w:lang w:val="fr-FR"/>
        </w:rPr>
        <w:t xml:space="preserve"> Dassault Systèmes, </w:t>
      </w:r>
      <w:r w:rsidR="00DE2C6C">
        <w:rPr>
          <w:rFonts w:ascii="3DS V2" w:eastAsia="宋体" w:hAnsi="3DS V2"/>
          <w:lang w:val="fr-FR"/>
        </w:rPr>
        <w:t xml:space="preserve">appelée </w:t>
      </w:r>
      <w:r>
        <w:rPr>
          <w:rFonts w:ascii="3DS V2" w:eastAsia="宋体" w:hAnsi="3DS V2"/>
          <w:lang w:val="fr-FR"/>
        </w:rPr>
        <w:t>« </w:t>
      </w:r>
      <w:r w:rsidRPr="00411013">
        <w:rPr>
          <w:rFonts w:ascii="3DS V2" w:eastAsia="宋体" w:hAnsi="3DS V2"/>
          <w:b/>
          <w:bCs/>
          <w:lang w:val="fr-FR"/>
        </w:rPr>
        <w:t>Object Modeler</w:t>
      </w:r>
      <w:r>
        <w:rPr>
          <w:rFonts w:ascii="3DS V2" w:eastAsia="宋体" w:hAnsi="3DS V2"/>
          <w:lang w:val="fr-FR"/>
        </w:rPr>
        <w:t xml:space="preserve"> ». </w:t>
      </w:r>
    </w:p>
    <w:p w14:paraId="3589CAAD" w14:textId="56F41A66" w:rsidR="00105B19" w:rsidRPr="0040636C" w:rsidRDefault="00B24FDF" w:rsidP="00D60E13">
      <w:pPr>
        <w:pStyle w:val="NormalWeb"/>
        <w:keepNext/>
        <w:spacing w:line="276" w:lineRule="auto"/>
        <w:jc w:val="both"/>
        <w:rPr>
          <w:lang w:val="fr-FR"/>
        </w:rPr>
      </w:pPr>
      <w:r w:rsidRPr="00B24FDF">
        <w:rPr>
          <w:rFonts w:ascii="3DS V2" w:eastAsia="宋体" w:hAnsi="3DS V2"/>
          <w:lang w:val="fr-FR"/>
        </w:rPr>
        <w:t xml:space="preserve">Dans </w:t>
      </w:r>
      <w:r>
        <w:rPr>
          <w:rFonts w:ascii="3DS V2" w:eastAsia="宋体" w:hAnsi="3DS V2"/>
          <w:lang w:val="fr-FR"/>
        </w:rPr>
        <w:t>Object Modeler</w:t>
      </w:r>
      <w:r w:rsidRPr="00B24FDF">
        <w:rPr>
          <w:rFonts w:ascii="3DS V2" w:eastAsia="宋体" w:hAnsi="3DS V2"/>
          <w:lang w:val="fr-FR"/>
        </w:rPr>
        <w:t xml:space="preserve">, </w:t>
      </w:r>
      <w:r w:rsidR="00B740F0">
        <w:rPr>
          <w:rFonts w:ascii="3DS V2" w:eastAsia="宋体" w:hAnsi="3DS V2"/>
          <w:lang w:val="fr-FR"/>
        </w:rPr>
        <w:t xml:space="preserve">l’objet de base s’appelle un </w:t>
      </w:r>
      <w:r w:rsidR="00C44E9D">
        <w:rPr>
          <w:rFonts w:ascii="3DS V2" w:eastAsia="宋体" w:hAnsi="3DS V2"/>
          <w:lang w:val="fr-FR"/>
        </w:rPr>
        <w:t>« </w:t>
      </w:r>
      <w:r w:rsidR="00B740F0" w:rsidRPr="00411013">
        <w:rPr>
          <w:rFonts w:ascii="3DS V2" w:eastAsia="宋体" w:hAnsi="3DS V2"/>
          <w:b/>
          <w:bCs/>
          <w:lang w:val="fr-FR"/>
        </w:rPr>
        <w:t>component</w:t>
      </w:r>
      <w:r w:rsidR="00C44E9D">
        <w:rPr>
          <w:rFonts w:ascii="3DS V2" w:eastAsia="宋体" w:hAnsi="3DS V2"/>
          <w:lang w:val="fr-FR"/>
        </w:rPr>
        <w:t> »</w:t>
      </w:r>
      <w:r w:rsidR="00B740F0">
        <w:rPr>
          <w:rFonts w:ascii="3DS V2" w:eastAsia="宋体" w:hAnsi="3DS V2"/>
          <w:lang w:val="fr-FR"/>
        </w:rPr>
        <w:t xml:space="preserve">. </w:t>
      </w:r>
      <w:r w:rsidR="00105B19">
        <w:rPr>
          <w:rFonts w:ascii="3DS V2" w:eastAsia="宋体" w:hAnsi="3DS V2"/>
          <w:lang w:val="fr-FR"/>
        </w:rPr>
        <w:t xml:space="preserve">Il a </w:t>
      </w:r>
      <w:r w:rsidR="001A2C0B">
        <w:rPr>
          <w:rFonts w:ascii="3DS V2" w:eastAsia="宋体" w:hAnsi="3DS V2"/>
          <w:lang w:val="fr-FR"/>
        </w:rPr>
        <w:t>obligatoirement</w:t>
      </w:r>
      <w:r w:rsidR="00105B19">
        <w:rPr>
          <w:rFonts w:ascii="3DS V2" w:eastAsia="宋体" w:hAnsi="3DS V2"/>
          <w:lang w:val="fr-FR"/>
        </w:rPr>
        <w:t xml:space="preserve"> une </w:t>
      </w:r>
      <w:r w:rsidR="00105B19" w:rsidRPr="00F603CA">
        <w:rPr>
          <w:rFonts w:ascii="3DS V2" w:eastAsia="宋体" w:hAnsi="3DS V2"/>
          <w:b/>
          <w:bCs/>
          <w:lang w:val="fr-FR"/>
        </w:rPr>
        <w:t>implémentation</w:t>
      </w:r>
      <w:r w:rsidR="00105B19">
        <w:rPr>
          <w:rFonts w:ascii="3DS V2" w:eastAsia="宋体" w:hAnsi="3DS V2"/>
          <w:lang w:val="fr-FR"/>
        </w:rPr>
        <w:t xml:space="preserve">, qui gère ses propriétés de base, et une ou plusieurs </w:t>
      </w:r>
      <w:r w:rsidR="00105B19" w:rsidRPr="00F603CA">
        <w:rPr>
          <w:rFonts w:ascii="3DS V2" w:eastAsia="宋体" w:hAnsi="3DS V2"/>
          <w:b/>
          <w:bCs/>
          <w:lang w:val="fr-FR"/>
        </w:rPr>
        <w:t>extensions</w:t>
      </w:r>
      <w:r w:rsidR="00105B19">
        <w:rPr>
          <w:rFonts w:ascii="3DS V2" w:eastAsia="宋体" w:hAnsi="3DS V2"/>
          <w:lang w:val="fr-FR"/>
        </w:rPr>
        <w:t>, qui permet</w:t>
      </w:r>
      <w:r w:rsidR="001B2541">
        <w:rPr>
          <w:rFonts w:ascii="3DS V2" w:eastAsia="宋体" w:hAnsi="3DS V2"/>
          <w:lang w:val="fr-FR"/>
        </w:rPr>
        <w:t>tent</w:t>
      </w:r>
      <w:r w:rsidR="00105B19">
        <w:rPr>
          <w:rFonts w:ascii="3DS V2" w:eastAsia="宋体" w:hAnsi="3DS V2"/>
          <w:lang w:val="fr-FR"/>
        </w:rPr>
        <w:t xml:space="preserve"> de lui ajouter </w:t>
      </w:r>
      <w:r w:rsidR="0033378E">
        <w:rPr>
          <w:rFonts w:ascii="3DS V2" w:eastAsia="宋体" w:hAnsi="3DS V2"/>
          <w:lang w:val="fr-FR"/>
        </w:rPr>
        <w:t>d’</w:t>
      </w:r>
      <w:r w:rsidR="00105B19">
        <w:rPr>
          <w:rFonts w:ascii="3DS V2" w:eastAsia="宋体" w:hAnsi="3DS V2"/>
          <w:lang w:val="fr-FR"/>
        </w:rPr>
        <w:t xml:space="preserve">autres fonctionnalités. </w:t>
      </w:r>
      <w:r w:rsidR="001A7A56">
        <w:rPr>
          <w:rFonts w:ascii="3DS V2" w:eastAsia="宋体" w:hAnsi="3DS V2"/>
          <w:lang w:val="fr-FR"/>
        </w:rPr>
        <w:t xml:space="preserve">La cycle de vie d’un component est gérée par un compteur de référence interne. Quand le nombre de référence atteindre 0, le component est détruit. </w:t>
      </w:r>
    </w:p>
    <w:p w14:paraId="1AC07D8B" w14:textId="7762E70A" w:rsidR="00593217" w:rsidRPr="00B5500A" w:rsidRDefault="00B5500A" w:rsidP="00D60E13">
      <w:pPr>
        <w:pStyle w:val="NormalWeb"/>
        <w:spacing w:line="276" w:lineRule="auto"/>
        <w:jc w:val="both"/>
        <w:rPr>
          <w:rFonts w:ascii="3DS V2" w:eastAsia="宋体" w:hAnsi="3DS V2"/>
          <w:lang w:val="fr-FR"/>
        </w:rPr>
      </w:pPr>
      <w:r w:rsidRPr="00105B19">
        <w:rPr>
          <w:rFonts w:ascii="3DS V2" w:eastAsia="宋体" w:hAnsi="3DS V2"/>
          <w:noProof/>
          <w:lang w:val="fr-FR"/>
        </w:rPr>
        <w:drawing>
          <wp:anchor distT="0" distB="0" distL="114300" distR="114300" simplePos="0" relativeHeight="251808256" behindDoc="0" locked="0" layoutInCell="1" allowOverlap="1" wp14:anchorId="0CC86267" wp14:editId="53F4A93A">
            <wp:simplePos x="0" y="0"/>
            <wp:positionH relativeFrom="margin">
              <wp:posOffset>413468</wp:posOffset>
            </wp:positionH>
            <wp:positionV relativeFrom="paragraph">
              <wp:posOffset>1778275</wp:posOffset>
            </wp:positionV>
            <wp:extent cx="4969510" cy="2221865"/>
            <wp:effectExtent l="0" t="0" r="2540" b="6985"/>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969510" cy="2221865"/>
                    </a:xfrm>
                    <a:prstGeom prst="rect">
                      <a:avLst/>
                    </a:prstGeom>
                  </pic:spPr>
                </pic:pic>
              </a:graphicData>
            </a:graphic>
            <wp14:sizeRelH relativeFrom="margin">
              <wp14:pctWidth>0</wp14:pctWidth>
            </wp14:sizeRelH>
            <wp14:sizeRelV relativeFrom="margin">
              <wp14:pctHeight>0</wp14:pctHeight>
            </wp14:sizeRelV>
          </wp:anchor>
        </w:drawing>
      </w:r>
      <w:r w:rsidR="00B740F0">
        <w:rPr>
          <w:rFonts w:ascii="3DS V2" w:eastAsia="宋体" w:hAnsi="3DS V2"/>
          <w:lang w:val="fr-FR"/>
        </w:rPr>
        <w:t>L</w:t>
      </w:r>
      <w:r w:rsidR="00314305">
        <w:rPr>
          <w:rFonts w:ascii="3DS V2" w:eastAsia="宋体" w:hAnsi="3DS V2"/>
          <w:lang w:val="fr-FR"/>
        </w:rPr>
        <w:t xml:space="preserve">es fonctions </w:t>
      </w:r>
      <w:r w:rsidR="00B24FDF" w:rsidRPr="00B24FDF">
        <w:rPr>
          <w:rFonts w:ascii="3DS V2" w:eastAsia="宋体" w:hAnsi="3DS V2"/>
          <w:lang w:val="fr-FR"/>
        </w:rPr>
        <w:t xml:space="preserve">d’un composant </w:t>
      </w:r>
      <w:r w:rsidR="00314305">
        <w:rPr>
          <w:rFonts w:ascii="3DS V2" w:eastAsia="宋体" w:hAnsi="3DS V2"/>
          <w:lang w:val="fr-FR"/>
        </w:rPr>
        <w:t>sont définies par u</w:t>
      </w:r>
      <w:r w:rsidR="00B24FDF" w:rsidRPr="00B24FDF">
        <w:rPr>
          <w:rFonts w:ascii="3DS V2" w:eastAsia="宋体" w:hAnsi="3DS V2"/>
          <w:lang w:val="fr-FR"/>
        </w:rPr>
        <w:t xml:space="preserve">ne </w:t>
      </w:r>
      <w:r w:rsidR="00314305">
        <w:rPr>
          <w:rFonts w:ascii="3DS V2" w:eastAsia="宋体" w:hAnsi="3DS V2"/>
          <w:lang w:val="fr-FR"/>
        </w:rPr>
        <w:t xml:space="preserve">ou plusieurs </w:t>
      </w:r>
      <w:r w:rsidR="00B24FDF" w:rsidRPr="00F603CA">
        <w:rPr>
          <w:rFonts w:ascii="3DS V2" w:eastAsia="宋体" w:hAnsi="3DS V2"/>
          <w:b/>
          <w:bCs/>
          <w:lang w:val="fr-FR"/>
        </w:rPr>
        <w:t>interface</w:t>
      </w:r>
      <w:r w:rsidR="00B91C3F" w:rsidRPr="00F603CA">
        <w:rPr>
          <w:rFonts w:ascii="3DS V2" w:eastAsia="宋体" w:hAnsi="3DS V2"/>
          <w:b/>
          <w:bCs/>
          <w:lang w:val="fr-FR"/>
        </w:rPr>
        <w:t>s</w:t>
      </w:r>
      <w:r w:rsidR="00B24FDF" w:rsidRPr="00B24FDF">
        <w:rPr>
          <w:rFonts w:ascii="3DS V2" w:eastAsia="宋体" w:hAnsi="3DS V2"/>
          <w:lang w:val="fr-FR"/>
        </w:rPr>
        <w:t>. Ce</w:t>
      </w:r>
      <w:r w:rsidR="00702307">
        <w:rPr>
          <w:rFonts w:ascii="3DS V2" w:eastAsia="宋体" w:hAnsi="3DS V2"/>
          <w:lang w:val="fr-FR"/>
        </w:rPr>
        <w:t>s</w:t>
      </w:r>
      <w:r w:rsidR="00B24FDF" w:rsidRPr="00B24FDF">
        <w:rPr>
          <w:rFonts w:ascii="3DS V2" w:eastAsia="宋体" w:hAnsi="3DS V2"/>
          <w:lang w:val="fr-FR"/>
        </w:rPr>
        <w:t xml:space="preserve"> classe</w:t>
      </w:r>
      <w:r w:rsidR="00702307">
        <w:rPr>
          <w:rFonts w:ascii="3DS V2" w:eastAsia="宋体" w:hAnsi="3DS V2"/>
          <w:lang w:val="fr-FR"/>
        </w:rPr>
        <w:t>s</w:t>
      </w:r>
      <w:r w:rsidR="00B24FDF" w:rsidRPr="00B24FDF">
        <w:rPr>
          <w:rFonts w:ascii="3DS V2" w:eastAsia="宋体" w:hAnsi="3DS V2"/>
          <w:lang w:val="fr-FR"/>
        </w:rPr>
        <w:t xml:space="preserve"> abstraite</w:t>
      </w:r>
      <w:r w:rsidR="00DA64D8">
        <w:rPr>
          <w:rFonts w:ascii="3DS V2" w:eastAsia="宋体" w:hAnsi="3DS V2"/>
          <w:lang w:val="fr-FR"/>
        </w:rPr>
        <w:t>s</w:t>
      </w:r>
      <w:r w:rsidR="00B24FDF" w:rsidRPr="00B24FDF">
        <w:rPr>
          <w:rFonts w:ascii="3DS V2" w:eastAsia="宋体" w:hAnsi="3DS V2"/>
          <w:lang w:val="fr-FR"/>
        </w:rPr>
        <w:t xml:space="preserve"> </w:t>
      </w:r>
      <w:r w:rsidR="00063E6F">
        <w:rPr>
          <w:rFonts w:ascii="3DS V2" w:eastAsia="宋体" w:hAnsi="3DS V2"/>
          <w:lang w:val="fr-FR"/>
        </w:rPr>
        <w:t xml:space="preserve">ne </w:t>
      </w:r>
      <w:r w:rsidR="00B24FDF" w:rsidRPr="00B24FDF">
        <w:rPr>
          <w:rFonts w:ascii="3DS V2" w:eastAsia="宋体" w:hAnsi="3DS V2"/>
          <w:lang w:val="fr-FR"/>
        </w:rPr>
        <w:t>contien</w:t>
      </w:r>
      <w:r w:rsidR="00D40DB7">
        <w:rPr>
          <w:rFonts w:ascii="3DS V2" w:eastAsia="宋体" w:hAnsi="3DS V2"/>
          <w:lang w:val="fr-FR"/>
        </w:rPr>
        <w:t>nen</w:t>
      </w:r>
      <w:r w:rsidR="00B24FDF" w:rsidRPr="00B24FDF">
        <w:rPr>
          <w:rFonts w:ascii="3DS V2" w:eastAsia="宋体" w:hAnsi="3DS V2"/>
          <w:lang w:val="fr-FR"/>
        </w:rPr>
        <w:t xml:space="preserve">t </w:t>
      </w:r>
      <w:r w:rsidR="007814FB">
        <w:rPr>
          <w:rFonts w:ascii="3DS V2" w:eastAsia="宋体" w:hAnsi="3DS V2"/>
          <w:lang w:val="fr-FR"/>
        </w:rPr>
        <w:t xml:space="preserve">que </w:t>
      </w:r>
      <w:r w:rsidR="00B24FDF" w:rsidRPr="00B24FDF">
        <w:rPr>
          <w:rFonts w:ascii="3DS V2" w:eastAsia="宋体" w:hAnsi="3DS V2"/>
          <w:lang w:val="fr-FR"/>
        </w:rPr>
        <w:t>des méthodes</w:t>
      </w:r>
      <w:r w:rsidR="00136E35" w:rsidRPr="00136E35">
        <w:rPr>
          <w:rFonts w:ascii="3DS V2" w:eastAsia="宋体" w:hAnsi="3DS V2"/>
          <w:lang w:val="fr-FR"/>
        </w:rPr>
        <w:t xml:space="preserve"> </w:t>
      </w:r>
      <w:r w:rsidR="00B24FDF" w:rsidRPr="00B24FDF">
        <w:rPr>
          <w:rFonts w:ascii="3DS V2" w:eastAsia="宋体" w:hAnsi="3DS V2"/>
          <w:lang w:val="fr-FR"/>
        </w:rPr>
        <w:t>virtuelles</w:t>
      </w:r>
      <w:r w:rsidR="008E766F">
        <w:rPr>
          <w:rFonts w:ascii="3DS V2" w:eastAsia="宋体" w:hAnsi="3DS V2"/>
          <w:lang w:val="fr-FR"/>
        </w:rPr>
        <w:t xml:space="preserve"> </w:t>
      </w:r>
      <w:r w:rsidR="008E766F" w:rsidRPr="00B24FDF">
        <w:rPr>
          <w:rFonts w:ascii="3DS V2" w:eastAsia="宋体" w:hAnsi="3DS V2"/>
          <w:lang w:val="fr-FR"/>
        </w:rPr>
        <w:t>pures</w:t>
      </w:r>
      <w:r w:rsidR="00B24FDF" w:rsidRPr="00B24FDF">
        <w:rPr>
          <w:rFonts w:ascii="3DS V2" w:eastAsia="宋体" w:hAnsi="3DS V2"/>
          <w:lang w:val="fr-FR"/>
        </w:rPr>
        <w:t xml:space="preserve">, chacune correspondant à une opération ou un service que le composant s’engage à fournir. </w:t>
      </w:r>
      <w:r w:rsidR="00011681">
        <w:rPr>
          <w:rFonts w:ascii="3DS V2" w:eastAsia="宋体" w:hAnsi="3DS V2"/>
          <w:lang w:val="fr-FR"/>
        </w:rPr>
        <w:t>L</w:t>
      </w:r>
      <w:r w:rsidR="007A095B">
        <w:rPr>
          <w:rFonts w:ascii="3DS V2" w:eastAsia="宋体" w:hAnsi="3DS V2"/>
          <w:lang w:val="fr-FR"/>
        </w:rPr>
        <w:t xml:space="preserve">’importance </w:t>
      </w:r>
      <w:r w:rsidR="00011681">
        <w:rPr>
          <w:rFonts w:ascii="3DS V2" w:eastAsia="宋体" w:hAnsi="3DS V2"/>
          <w:lang w:val="fr-FR"/>
        </w:rPr>
        <w:t>de</w:t>
      </w:r>
      <w:r w:rsidR="00B24FDF" w:rsidRPr="00B24FDF">
        <w:rPr>
          <w:rFonts w:ascii="3DS V2" w:eastAsia="宋体" w:hAnsi="3DS V2"/>
          <w:lang w:val="fr-FR"/>
        </w:rPr>
        <w:t xml:space="preserve"> cette séparation entre l’interface et l’implémentation se révèle </w:t>
      </w:r>
      <w:r w:rsidR="00D40DB7">
        <w:rPr>
          <w:rFonts w:ascii="3DS V2" w:eastAsia="宋体" w:hAnsi="3DS V2"/>
          <w:lang w:val="fr-FR"/>
        </w:rPr>
        <w:t>nécessaire</w:t>
      </w:r>
      <w:r w:rsidR="00B24FDF" w:rsidRPr="00B24FDF">
        <w:rPr>
          <w:rFonts w:ascii="3DS V2" w:eastAsia="宋体" w:hAnsi="3DS V2"/>
          <w:lang w:val="fr-FR"/>
        </w:rPr>
        <w:t xml:space="preserve"> </w:t>
      </w:r>
      <w:r w:rsidR="00956EC8">
        <w:rPr>
          <w:rFonts w:ascii="3DS V2" w:eastAsia="宋体" w:hAnsi="3DS V2"/>
          <w:lang w:val="fr-FR"/>
        </w:rPr>
        <w:t>au fur et à</w:t>
      </w:r>
      <w:r w:rsidR="00B24FDF" w:rsidRPr="00B24FDF">
        <w:rPr>
          <w:rFonts w:ascii="3DS V2" w:eastAsia="宋体" w:hAnsi="3DS V2"/>
          <w:lang w:val="fr-FR"/>
        </w:rPr>
        <w:t xml:space="preserve"> mesure que le projet grandit, car elle permet aux développeurs de travailler sur des </w:t>
      </w:r>
      <w:r w:rsidR="00D87D2F">
        <w:rPr>
          <w:rFonts w:ascii="3DS V2" w:eastAsia="宋体" w:hAnsi="3DS V2"/>
          <w:lang w:val="fr-FR"/>
        </w:rPr>
        <w:t>secteurs</w:t>
      </w:r>
      <w:r w:rsidR="00B24FDF" w:rsidRPr="00B24FDF">
        <w:rPr>
          <w:rFonts w:ascii="3DS V2" w:eastAsia="宋体" w:hAnsi="3DS V2"/>
          <w:lang w:val="fr-FR"/>
        </w:rPr>
        <w:t xml:space="preserve"> différents</w:t>
      </w:r>
      <w:r w:rsidR="00D87D2F">
        <w:rPr>
          <w:rFonts w:ascii="3DS V2" w:eastAsia="宋体" w:hAnsi="3DS V2"/>
          <w:lang w:val="fr-FR"/>
        </w:rPr>
        <w:t> :</w:t>
      </w:r>
      <w:r w:rsidR="00B24FDF" w:rsidRPr="00B24FDF">
        <w:rPr>
          <w:rFonts w:ascii="3DS V2" w:eastAsia="宋体" w:hAnsi="3DS V2"/>
          <w:lang w:val="fr-FR"/>
        </w:rPr>
        <w:t xml:space="preserve"> certains se concentr</w:t>
      </w:r>
      <w:r w:rsidR="00D87D2F">
        <w:rPr>
          <w:rFonts w:ascii="3DS V2" w:eastAsia="宋体" w:hAnsi="3DS V2"/>
          <w:lang w:val="fr-FR"/>
        </w:rPr>
        <w:t>e</w:t>
      </w:r>
      <w:r w:rsidR="00FA67E2">
        <w:rPr>
          <w:rFonts w:ascii="3DS V2" w:eastAsia="宋体" w:hAnsi="3DS V2"/>
          <w:lang w:val="fr-FR"/>
        </w:rPr>
        <w:t>nt</w:t>
      </w:r>
      <w:r w:rsidR="00B24FDF" w:rsidRPr="00B24FDF">
        <w:rPr>
          <w:rFonts w:ascii="3DS V2" w:eastAsia="宋体" w:hAnsi="3DS V2"/>
          <w:lang w:val="fr-FR"/>
        </w:rPr>
        <w:t xml:space="preserve"> sur l</w:t>
      </w:r>
      <w:r w:rsidR="00784B84">
        <w:rPr>
          <w:rFonts w:ascii="3DS V2" w:eastAsia="宋体" w:hAnsi="3DS V2"/>
          <w:lang w:val="fr-FR"/>
        </w:rPr>
        <w:t>a signature</w:t>
      </w:r>
      <w:r w:rsidR="00B24FDF" w:rsidRPr="00B24FDF">
        <w:rPr>
          <w:rFonts w:ascii="3DS V2" w:eastAsia="宋体" w:hAnsi="3DS V2"/>
          <w:lang w:val="fr-FR"/>
        </w:rPr>
        <w:t xml:space="preserve"> défini</w:t>
      </w:r>
      <w:r w:rsidR="00B11565">
        <w:rPr>
          <w:rFonts w:ascii="3DS V2" w:eastAsia="宋体" w:hAnsi="3DS V2"/>
          <w:lang w:val="fr-FR"/>
        </w:rPr>
        <w:t>e</w:t>
      </w:r>
      <w:r w:rsidR="00B24FDF" w:rsidRPr="00B24FDF">
        <w:rPr>
          <w:rFonts w:ascii="3DS V2" w:eastAsia="宋体" w:hAnsi="3DS V2"/>
          <w:lang w:val="fr-FR"/>
        </w:rPr>
        <w:t xml:space="preserve"> par l’interface, d’autres sur l’algorithme concret ou l’optimisation de performances dans la classe d’implémentation.</w:t>
      </w:r>
      <w:r w:rsidR="00F10F31" w:rsidRPr="00F10F31">
        <w:rPr>
          <w:rFonts w:ascii="3DS V2" w:eastAsia="宋体" w:hAnsi="3DS V2"/>
          <w:lang w:val="fr-FR"/>
        </w:rPr>
        <w:t xml:space="preserve"> </w:t>
      </w:r>
    </w:p>
    <w:p w14:paraId="2DCECDA3" w14:textId="148BB108" w:rsidR="00B5500A" w:rsidRPr="002E5EEE" w:rsidRDefault="00593217" w:rsidP="00FB2D04">
      <w:pPr>
        <w:pStyle w:val="Lgende"/>
        <w:jc w:val="center"/>
        <w:rPr>
          <w:rFonts w:ascii="3DS V2" w:hAnsi="3DS V2"/>
        </w:rPr>
      </w:pPr>
      <w:r>
        <w:t xml:space="preserve">Figure </w:t>
      </w:r>
      <w:fldSimple w:instr=" SEQ Figure \* ARABIC ">
        <w:r w:rsidR="009C3AE0">
          <w:rPr>
            <w:noProof/>
          </w:rPr>
          <w:t>31</w:t>
        </w:r>
      </w:fldSimple>
      <w:r>
        <w:t xml:space="preserve"> : </w:t>
      </w:r>
      <w:r w:rsidR="00CD33DE">
        <w:t>Modèle d’</w:t>
      </w:r>
      <w:r w:rsidR="00FD3CC6">
        <w:t>O</w:t>
      </w:r>
      <w:r w:rsidR="00CD33DE">
        <w:t xml:space="preserve">bject </w:t>
      </w:r>
      <w:r w:rsidR="00FD3CC6">
        <w:t>M</w:t>
      </w:r>
      <w:r w:rsidR="00CD33DE">
        <w:t>odeler</w:t>
      </w:r>
      <w:r w:rsidR="00B5500A">
        <w:rPr>
          <w:rFonts w:ascii="3DS V2" w:hAnsi="3DS V2"/>
          <w:sz w:val="32"/>
          <w:szCs w:val="32"/>
        </w:rPr>
        <w:br w:type="page"/>
      </w:r>
    </w:p>
    <w:p w14:paraId="6816636B" w14:textId="3868F6BF" w:rsidR="004511C8" w:rsidRPr="007A59D8" w:rsidRDefault="00D42A13" w:rsidP="004511C8">
      <w:pPr>
        <w:pStyle w:val="Titre3"/>
        <w:rPr>
          <w:rFonts w:ascii="3DS V2" w:hAnsi="3DS V2"/>
          <w:sz w:val="32"/>
          <w:szCs w:val="32"/>
        </w:rPr>
      </w:pPr>
      <w:bookmarkStart w:id="40" w:name="_Toc206168790"/>
      <w:r>
        <w:rPr>
          <w:rFonts w:ascii="3DS V2" w:hAnsi="3DS V2"/>
          <w:sz w:val="32"/>
          <w:szCs w:val="32"/>
        </w:rPr>
        <w:lastRenderedPageBreak/>
        <w:t>Solution existante</w:t>
      </w:r>
      <w:bookmarkEnd w:id="40"/>
      <w:r w:rsidR="004511C8">
        <w:rPr>
          <w:rFonts w:ascii="3DS V2" w:hAnsi="3DS V2"/>
          <w:sz w:val="32"/>
          <w:szCs w:val="32"/>
        </w:rPr>
        <w:t xml:space="preserve"> </w:t>
      </w:r>
    </w:p>
    <w:p w14:paraId="1FA494B5" w14:textId="187AD4F1" w:rsidR="007179C2" w:rsidRDefault="00D42A13" w:rsidP="00F35193">
      <w:pPr>
        <w:keepNext/>
        <w:autoSpaceDE w:val="0"/>
        <w:autoSpaceDN w:val="0"/>
        <w:adjustRightInd w:val="0"/>
        <w:spacing w:after="0"/>
        <w:jc w:val="both"/>
        <w:rPr>
          <w:rFonts w:ascii="3DS V2" w:hAnsi="3DS V2"/>
          <w:sz w:val="24"/>
          <w:szCs w:val="24"/>
          <w:lang w:eastAsia="zh-CN"/>
        </w:rPr>
      </w:pPr>
      <w:r>
        <w:rPr>
          <w:rFonts w:ascii="3DS V2" w:hAnsi="3DS V2"/>
          <w:sz w:val="24"/>
          <w:szCs w:val="24"/>
          <w:lang w:eastAsia="zh-CN"/>
        </w:rPr>
        <w:t>Aujourd’hui, l’équipe</w:t>
      </w:r>
      <w:r w:rsidR="002D0FD8">
        <w:rPr>
          <w:rFonts w:ascii="3DS V2" w:hAnsi="3DS V2"/>
          <w:sz w:val="24"/>
          <w:szCs w:val="24"/>
          <w:lang w:eastAsia="zh-CN"/>
        </w:rPr>
        <w:t xml:space="preserve"> C</w:t>
      </w:r>
      <w:r w:rsidR="0093034E">
        <w:rPr>
          <w:rFonts w:ascii="3DS V2" w:hAnsi="3DS V2"/>
          <w:sz w:val="24"/>
          <w:szCs w:val="24"/>
          <w:lang w:eastAsia="zh-CN"/>
        </w:rPr>
        <w:t>ATIA S</w:t>
      </w:r>
      <w:r>
        <w:rPr>
          <w:rFonts w:ascii="3DS V2" w:hAnsi="3DS V2"/>
          <w:sz w:val="24"/>
          <w:szCs w:val="24"/>
          <w:lang w:eastAsia="zh-CN"/>
        </w:rPr>
        <w:t xml:space="preserve">chématique </w:t>
      </w:r>
      <w:r w:rsidR="0093034E">
        <w:rPr>
          <w:rFonts w:ascii="3DS V2" w:hAnsi="3DS V2"/>
          <w:sz w:val="24"/>
          <w:szCs w:val="24"/>
          <w:lang w:eastAsia="zh-CN"/>
        </w:rPr>
        <w:t>E</w:t>
      </w:r>
      <w:r>
        <w:rPr>
          <w:rFonts w:ascii="3DS V2" w:hAnsi="3DS V2"/>
          <w:sz w:val="24"/>
          <w:szCs w:val="24"/>
          <w:lang w:eastAsia="zh-CN"/>
        </w:rPr>
        <w:t xml:space="preserve">lectrique </w:t>
      </w:r>
      <w:r w:rsidR="00DE6B0C">
        <w:rPr>
          <w:rFonts w:ascii="3DS V2" w:hAnsi="3DS V2"/>
          <w:sz w:val="24"/>
          <w:szCs w:val="24"/>
          <w:lang w:eastAsia="zh-CN"/>
        </w:rPr>
        <w:t>propose déjà</w:t>
      </w:r>
      <w:r>
        <w:rPr>
          <w:rFonts w:ascii="3DS V2" w:hAnsi="3DS V2"/>
          <w:sz w:val="24"/>
          <w:szCs w:val="24"/>
          <w:lang w:eastAsia="zh-CN"/>
        </w:rPr>
        <w:t xml:space="preserve"> l’outil de « </w:t>
      </w:r>
      <w:r w:rsidRPr="0054760C">
        <w:rPr>
          <w:rFonts w:ascii="3DS V2" w:hAnsi="3DS V2"/>
          <w:sz w:val="24"/>
          <w:szCs w:val="24"/>
          <w:lang w:eastAsia="zh-CN"/>
        </w:rPr>
        <w:t>Wiring Definition Assistant </w:t>
      </w:r>
      <w:r w:rsidRPr="00292BA7">
        <w:rPr>
          <w:rFonts w:ascii="3DS V2" w:hAnsi="3DS V2"/>
          <w:sz w:val="24"/>
          <w:szCs w:val="24"/>
          <w:lang w:eastAsia="zh-CN"/>
        </w:rPr>
        <w:t>»</w:t>
      </w:r>
      <w:r w:rsidR="00054763" w:rsidRPr="00292BA7">
        <w:rPr>
          <w:rFonts w:ascii="3DS V2" w:hAnsi="3DS V2"/>
          <w:sz w:val="24"/>
          <w:szCs w:val="24"/>
          <w:lang w:eastAsia="zh-CN"/>
        </w:rPr>
        <w:t xml:space="preserve">. </w:t>
      </w:r>
      <w:r w:rsidR="00292BA7" w:rsidRPr="00292BA7">
        <w:rPr>
          <w:rFonts w:ascii="3DS V2" w:hAnsi="3DS V2"/>
          <w:sz w:val="24"/>
          <w:szCs w:val="24"/>
          <w:lang w:eastAsia="zh-CN"/>
        </w:rPr>
        <w:t>Cet assistant permet de connecter les câbles dans les connecteurs de coupure en se basant sur le routage 3D généré par «</w:t>
      </w:r>
      <w:r w:rsidR="001212C5">
        <w:rPr>
          <w:rFonts w:ascii="3DS V2" w:hAnsi="3DS V2"/>
          <w:sz w:val="24"/>
          <w:szCs w:val="24"/>
          <w:lang w:eastAsia="zh-CN"/>
        </w:rPr>
        <w:t xml:space="preserve"> </w:t>
      </w:r>
      <w:r w:rsidR="00292BA7" w:rsidRPr="00292BA7">
        <w:rPr>
          <w:rFonts w:ascii="3DS V2" w:hAnsi="3DS V2"/>
          <w:sz w:val="24"/>
          <w:szCs w:val="24"/>
          <w:lang w:eastAsia="zh-CN"/>
        </w:rPr>
        <w:t>Net to Wire</w:t>
      </w:r>
      <w:r w:rsidR="001212C5">
        <w:rPr>
          <w:rFonts w:ascii="3DS V2" w:hAnsi="3DS V2"/>
          <w:sz w:val="24"/>
          <w:szCs w:val="24"/>
          <w:lang w:eastAsia="zh-CN"/>
        </w:rPr>
        <w:t xml:space="preserve"> </w:t>
      </w:r>
      <w:r w:rsidR="00292BA7" w:rsidRPr="00292BA7">
        <w:rPr>
          <w:rFonts w:ascii="3DS V2" w:hAnsi="3DS V2"/>
          <w:sz w:val="24"/>
          <w:szCs w:val="24"/>
          <w:lang w:eastAsia="zh-CN"/>
        </w:rPr>
        <w:t>».</w:t>
      </w:r>
      <w:r w:rsidR="001212C5">
        <w:rPr>
          <w:rFonts w:ascii="3DS V2" w:hAnsi="3DS V2"/>
          <w:sz w:val="24"/>
          <w:szCs w:val="24"/>
          <w:lang w:eastAsia="zh-CN"/>
        </w:rPr>
        <w:t xml:space="preserve"> </w:t>
      </w:r>
      <w:r w:rsidR="003310BF" w:rsidRPr="003310BF">
        <w:rPr>
          <w:rFonts w:ascii="3DS V2" w:hAnsi="3DS V2"/>
          <w:sz w:val="24"/>
          <w:szCs w:val="24"/>
          <w:lang w:eastAsia="zh-CN"/>
        </w:rPr>
        <w:t>Cet</w:t>
      </w:r>
      <w:r w:rsidR="001212C5" w:rsidRPr="003310BF">
        <w:rPr>
          <w:rFonts w:ascii="3DS V2" w:hAnsi="3DS V2"/>
          <w:sz w:val="24"/>
          <w:szCs w:val="24"/>
          <w:lang w:eastAsia="zh-CN"/>
        </w:rPr>
        <w:t xml:space="preserve"> outil permet à un </w:t>
      </w:r>
      <w:r w:rsidR="003310BF" w:rsidRPr="003310BF">
        <w:rPr>
          <w:rFonts w:ascii="3DS V2" w:hAnsi="3DS V2"/>
          <w:sz w:val="24"/>
          <w:szCs w:val="24"/>
          <w:lang w:eastAsia="zh-CN"/>
        </w:rPr>
        <w:t>utilisateur</w:t>
      </w:r>
      <w:r w:rsidR="001212C5" w:rsidRPr="003310BF">
        <w:rPr>
          <w:rFonts w:ascii="3DS V2" w:hAnsi="3DS V2"/>
          <w:sz w:val="24"/>
          <w:szCs w:val="24"/>
          <w:lang w:eastAsia="zh-CN"/>
        </w:rPr>
        <w:t xml:space="preserve"> de </w:t>
      </w:r>
      <w:r w:rsidR="003310BF" w:rsidRPr="003310BF">
        <w:rPr>
          <w:rFonts w:ascii="3DS V2" w:hAnsi="3DS V2"/>
          <w:sz w:val="24"/>
          <w:szCs w:val="24"/>
          <w:lang w:eastAsia="zh-CN"/>
        </w:rPr>
        <w:t>réserver</w:t>
      </w:r>
      <w:r w:rsidR="001212C5" w:rsidRPr="003310BF">
        <w:rPr>
          <w:rFonts w:ascii="3DS V2" w:hAnsi="3DS V2"/>
          <w:sz w:val="24"/>
          <w:szCs w:val="24"/>
          <w:lang w:eastAsia="zh-CN"/>
        </w:rPr>
        <w:t xml:space="preserve"> des cavités pour faciliter la collaboration avec les autres et allouer les fils de </w:t>
      </w:r>
      <w:r w:rsidR="003310BF" w:rsidRPr="003310BF">
        <w:rPr>
          <w:rFonts w:ascii="3DS V2" w:hAnsi="3DS V2"/>
          <w:sz w:val="24"/>
          <w:szCs w:val="24"/>
          <w:lang w:eastAsia="zh-CN"/>
        </w:rPr>
        <w:t>câbles</w:t>
      </w:r>
      <w:r w:rsidR="001212C5" w:rsidRPr="003310BF">
        <w:rPr>
          <w:rFonts w:ascii="3DS V2" w:hAnsi="3DS V2"/>
          <w:sz w:val="24"/>
          <w:szCs w:val="24"/>
          <w:lang w:eastAsia="zh-CN"/>
        </w:rPr>
        <w:t xml:space="preserve"> </w:t>
      </w:r>
      <w:r w:rsidR="003310BF" w:rsidRPr="003310BF">
        <w:rPr>
          <w:rFonts w:ascii="3DS V2" w:hAnsi="3DS V2"/>
          <w:sz w:val="24"/>
          <w:szCs w:val="24"/>
          <w:lang w:eastAsia="zh-CN"/>
        </w:rPr>
        <w:t>aux cavités</w:t>
      </w:r>
      <w:r w:rsidR="003310BF">
        <w:rPr>
          <w:rFonts w:ascii="3DS V2" w:hAnsi="3DS V2"/>
          <w:sz w:val="24"/>
          <w:szCs w:val="24"/>
          <w:lang w:eastAsia="zh-CN"/>
        </w:rPr>
        <w:t>.</w:t>
      </w:r>
      <w:r w:rsidR="00292BA7">
        <w:rPr>
          <w:rFonts w:ascii="3DS V2" w:hAnsi="3DS V2"/>
          <w:sz w:val="24"/>
          <w:szCs w:val="24"/>
          <w:lang w:eastAsia="zh-CN"/>
        </w:rPr>
        <w:t xml:space="preserve"> </w:t>
      </w:r>
      <w:r w:rsidR="00292BA7" w:rsidRPr="00292BA7">
        <w:rPr>
          <w:rFonts w:ascii="3DS V2" w:hAnsi="3DS V2"/>
          <w:sz w:val="24"/>
          <w:szCs w:val="24"/>
          <w:lang w:eastAsia="zh-CN"/>
        </w:rPr>
        <w:t xml:space="preserve">Il est donc intégré dans la section « Net to Wire » de </w:t>
      </w:r>
      <w:r w:rsidR="00292BA7" w:rsidRPr="0054760C">
        <w:rPr>
          <w:rFonts w:ascii="3DS V2" w:hAnsi="3DS V2"/>
          <w:sz w:val="24"/>
          <w:szCs w:val="24"/>
          <w:lang w:eastAsia="zh-CN"/>
        </w:rPr>
        <w:t>CATIA Electrical System Design.</w:t>
      </w:r>
    </w:p>
    <w:p w14:paraId="0A64D88D" w14:textId="59D46041" w:rsidR="007179C2" w:rsidRDefault="004D3950" w:rsidP="00F35193">
      <w:pPr>
        <w:keepNext/>
        <w:autoSpaceDE w:val="0"/>
        <w:autoSpaceDN w:val="0"/>
        <w:adjustRightInd w:val="0"/>
        <w:spacing w:after="0"/>
        <w:jc w:val="both"/>
        <w:rPr>
          <w:rFonts w:ascii="3DS V2" w:hAnsi="3DS V2"/>
          <w:noProof/>
          <w:sz w:val="24"/>
          <w:szCs w:val="24"/>
          <w:lang w:eastAsia="zh-CN"/>
        </w:rPr>
      </w:pPr>
      <w:r w:rsidRPr="0054760C">
        <w:rPr>
          <w:rFonts w:ascii="3DS V2" w:hAnsi="3DS V2"/>
          <w:noProof/>
          <w:sz w:val="24"/>
          <w:szCs w:val="24"/>
          <w:lang w:eastAsia="zh-CN"/>
        </w:rPr>
        <w:t xml:space="preserve"> </w:t>
      </w:r>
    </w:p>
    <w:p w14:paraId="63F3AAC8" w14:textId="3D3F24F9" w:rsidR="00817272" w:rsidRPr="0054760C" w:rsidRDefault="007179C2" w:rsidP="001212C5">
      <w:pPr>
        <w:keepNext/>
        <w:autoSpaceDE w:val="0"/>
        <w:autoSpaceDN w:val="0"/>
        <w:adjustRightInd w:val="0"/>
        <w:spacing w:after="0"/>
        <w:jc w:val="center"/>
        <w:rPr>
          <w:rFonts w:ascii="3DS V2" w:hAnsi="3DS V2"/>
          <w:noProof/>
          <w:sz w:val="24"/>
          <w:szCs w:val="24"/>
          <w:lang w:eastAsia="zh-CN"/>
        </w:rPr>
      </w:pPr>
      <w:r w:rsidRPr="004630CE">
        <w:rPr>
          <w:rFonts w:ascii="3DS V2" w:hAnsi="3DS V2"/>
          <w:noProof/>
          <w:sz w:val="24"/>
          <w:szCs w:val="24"/>
          <w:lang w:eastAsia="zh-CN"/>
        </w:rPr>
        <w:drawing>
          <wp:inline distT="0" distB="0" distL="0" distR="0" wp14:anchorId="3A7A383A" wp14:editId="093CB303">
            <wp:extent cx="5480745" cy="4531057"/>
            <wp:effectExtent l="0" t="0" r="5715"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46341" cy="4585287"/>
                    </a:xfrm>
                    <a:prstGeom prst="rect">
                      <a:avLst/>
                    </a:prstGeom>
                  </pic:spPr>
                </pic:pic>
              </a:graphicData>
            </a:graphic>
          </wp:inline>
        </w:drawing>
      </w:r>
    </w:p>
    <w:p w14:paraId="407BE1E1" w14:textId="4C6BEC20" w:rsidR="007179C2" w:rsidRDefault="00CD123C" w:rsidP="0034560D">
      <w:pPr>
        <w:pStyle w:val="Lgende"/>
        <w:jc w:val="center"/>
      </w:pPr>
      <w:r>
        <w:t xml:space="preserve">Figure </w:t>
      </w:r>
      <w:fldSimple w:instr=" SEQ Figure \* ARABIC ">
        <w:r w:rsidR="009C3AE0">
          <w:rPr>
            <w:noProof/>
          </w:rPr>
          <w:t>32</w:t>
        </w:r>
      </w:fldSimple>
      <w:r>
        <w:t xml:space="preserve"> : Wiring Definition Assistant</w:t>
      </w:r>
    </w:p>
    <w:p w14:paraId="3EAD7B4C" w14:textId="77777777" w:rsidR="007179C2" w:rsidRDefault="0027208D" w:rsidP="007179C2">
      <w:pPr>
        <w:rPr>
          <w:rFonts w:ascii="3DS V2" w:hAnsi="3DS V2"/>
          <w:sz w:val="24"/>
          <w:szCs w:val="24"/>
          <w:lang w:eastAsia="zh-CN"/>
        </w:rPr>
      </w:pPr>
      <w:r w:rsidRPr="0027208D">
        <w:rPr>
          <w:rFonts w:ascii="3DS V2" w:hAnsi="3DS V2"/>
          <w:sz w:val="24"/>
          <w:szCs w:val="24"/>
          <w:lang w:eastAsia="zh-CN"/>
        </w:rPr>
        <w:t>Dans ce panneau, les éléments sont organisés comme suit :</w:t>
      </w:r>
    </w:p>
    <w:p w14:paraId="1C15FEB4" w14:textId="5E31FC6B" w:rsidR="007179C2" w:rsidRPr="0034560D" w:rsidRDefault="0027208D" w:rsidP="0034560D">
      <w:pPr>
        <w:pStyle w:val="Paragraphedeliste"/>
        <w:numPr>
          <w:ilvl w:val="0"/>
          <w:numId w:val="25"/>
        </w:numPr>
        <w:rPr>
          <w:rFonts w:ascii="3DS V2" w:hAnsi="3DS V2"/>
          <w:sz w:val="24"/>
          <w:szCs w:val="24"/>
          <w:lang w:eastAsia="zh-CN"/>
        </w:rPr>
      </w:pPr>
      <w:r w:rsidRPr="0034560D">
        <w:rPr>
          <w:rFonts w:ascii="3DS V2" w:hAnsi="3DS V2"/>
          <w:sz w:val="24"/>
          <w:szCs w:val="24"/>
          <w:lang w:eastAsia="zh-CN"/>
        </w:rPr>
        <w:t>À gauche : la liste des câbles et de leurs fils.</w:t>
      </w:r>
    </w:p>
    <w:p w14:paraId="7E928579" w14:textId="77777777" w:rsidR="007179C2" w:rsidRPr="0034560D" w:rsidRDefault="0027208D" w:rsidP="0034560D">
      <w:pPr>
        <w:pStyle w:val="Paragraphedeliste"/>
        <w:numPr>
          <w:ilvl w:val="0"/>
          <w:numId w:val="25"/>
        </w:numPr>
        <w:rPr>
          <w:rFonts w:ascii="3DS V2" w:hAnsi="3DS V2"/>
          <w:sz w:val="24"/>
          <w:szCs w:val="24"/>
          <w:lang w:eastAsia="zh-CN"/>
        </w:rPr>
      </w:pPr>
      <w:r w:rsidRPr="0034560D">
        <w:rPr>
          <w:rFonts w:ascii="3DS V2" w:hAnsi="3DS V2"/>
          <w:sz w:val="24"/>
          <w:szCs w:val="24"/>
          <w:lang w:eastAsia="zh-CN"/>
        </w:rPr>
        <w:t>À droite : la liste des connecteurs de coupure et de leurs cavités, ainsi que la vue 3D de la pièce physique correspondante.</w:t>
      </w:r>
    </w:p>
    <w:p w14:paraId="51335A3E" w14:textId="77777777" w:rsidR="00EA4CFE" w:rsidRPr="0034560D" w:rsidRDefault="0027208D" w:rsidP="0034560D">
      <w:pPr>
        <w:pStyle w:val="Paragraphedeliste"/>
        <w:numPr>
          <w:ilvl w:val="0"/>
          <w:numId w:val="25"/>
        </w:numPr>
        <w:rPr>
          <w:rFonts w:ascii="3DS V2" w:hAnsi="3DS V2"/>
          <w:sz w:val="24"/>
          <w:szCs w:val="24"/>
          <w:lang w:eastAsia="zh-CN"/>
        </w:rPr>
      </w:pPr>
      <w:r w:rsidRPr="0034560D">
        <w:rPr>
          <w:rFonts w:ascii="3DS V2" w:hAnsi="3DS V2"/>
          <w:sz w:val="24"/>
          <w:szCs w:val="24"/>
          <w:lang w:eastAsia="zh-CN"/>
        </w:rPr>
        <w:t>En haut : deux filtres sont disponibles :</w:t>
      </w:r>
    </w:p>
    <w:p w14:paraId="4439F489" w14:textId="3C754290" w:rsidR="00EA4CFE" w:rsidRPr="0034560D" w:rsidRDefault="0027208D" w:rsidP="005F1D49">
      <w:pPr>
        <w:pStyle w:val="Paragraphedeliste"/>
        <w:numPr>
          <w:ilvl w:val="1"/>
          <w:numId w:val="25"/>
        </w:numPr>
        <w:rPr>
          <w:rFonts w:ascii="3DS V2" w:hAnsi="3DS V2"/>
          <w:sz w:val="24"/>
          <w:szCs w:val="24"/>
          <w:lang w:eastAsia="zh-CN"/>
        </w:rPr>
      </w:pPr>
      <w:r w:rsidRPr="0034560D">
        <w:rPr>
          <w:rFonts w:ascii="3DS V2" w:hAnsi="3DS V2"/>
          <w:sz w:val="24"/>
          <w:szCs w:val="24"/>
          <w:lang w:eastAsia="zh-CN"/>
        </w:rPr>
        <w:t xml:space="preserve">Active Net : </w:t>
      </w:r>
      <w:r w:rsidR="005065DF" w:rsidRPr="0034560D">
        <w:rPr>
          <w:rFonts w:ascii="3DS V2" w:hAnsi="3DS V2"/>
          <w:sz w:val="24"/>
          <w:szCs w:val="24"/>
          <w:lang w:eastAsia="zh-CN"/>
        </w:rPr>
        <w:t>filtrer</w:t>
      </w:r>
      <w:r w:rsidRPr="0034560D">
        <w:rPr>
          <w:rFonts w:ascii="3DS V2" w:hAnsi="3DS V2"/>
          <w:sz w:val="24"/>
          <w:szCs w:val="24"/>
          <w:lang w:eastAsia="zh-CN"/>
        </w:rPr>
        <w:t xml:space="preserve"> les câbles d’une liaison équipotentielle.</w:t>
      </w:r>
    </w:p>
    <w:p w14:paraId="48766284" w14:textId="19CD1F0A" w:rsidR="0034560D" w:rsidRPr="0034560D" w:rsidRDefault="0027208D" w:rsidP="005F1D49">
      <w:pPr>
        <w:pStyle w:val="Paragraphedeliste"/>
        <w:numPr>
          <w:ilvl w:val="1"/>
          <w:numId w:val="25"/>
        </w:numPr>
        <w:rPr>
          <w:rFonts w:ascii="3DS V2" w:hAnsi="3DS V2"/>
          <w:sz w:val="24"/>
          <w:szCs w:val="24"/>
          <w:lang w:eastAsia="zh-CN"/>
        </w:rPr>
      </w:pPr>
      <w:r w:rsidRPr="0034560D">
        <w:rPr>
          <w:rFonts w:ascii="3DS V2" w:hAnsi="3DS V2"/>
          <w:sz w:val="24"/>
          <w:szCs w:val="24"/>
          <w:lang w:eastAsia="zh-CN"/>
        </w:rPr>
        <w:t xml:space="preserve">Active Harness : </w:t>
      </w:r>
      <w:r w:rsidR="005065DF" w:rsidRPr="0034560D">
        <w:rPr>
          <w:rFonts w:ascii="3DS V2" w:hAnsi="3DS V2"/>
          <w:sz w:val="24"/>
          <w:szCs w:val="24"/>
          <w:lang w:eastAsia="zh-CN"/>
        </w:rPr>
        <w:t>filtrer</w:t>
      </w:r>
      <w:r w:rsidRPr="0034560D">
        <w:rPr>
          <w:rFonts w:ascii="3DS V2" w:hAnsi="3DS V2"/>
          <w:sz w:val="24"/>
          <w:szCs w:val="24"/>
          <w:lang w:eastAsia="zh-CN"/>
        </w:rPr>
        <w:t xml:space="preserve"> les câbles </w:t>
      </w:r>
      <w:r w:rsidR="006C3C0E" w:rsidRPr="0034560D">
        <w:rPr>
          <w:rFonts w:ascii="3DS V2" w:hAnsi="3DS V2"/>
          <w:sz w:val="24"/>
          <w:szCs w:val="24"/>
          <w:lang w:eastAsia="zh-CN"/>
        </w:rPr>
        <w:t xml:space="preserve">&amp; </w:t>
      </w:r>
      <w:r w:rsidRPr="0034560D">
        <w:rPr>
          <w:rFonts w:ascii="3DS V2" w:hAnsi="3DS V2"/>
          <w:sz w:val="24"/>
          <w:szCs w:val="24"/>
          <w:lang w:eastAsia="zh-CN"/>
        </w:rPr>
        <w:t xml:space="preserve">connecteurs </w:t>
      </w:r>
      <w:r w:rsidR="006C3C0E" w:rsidRPr="0034560D">
        <w:rPr>
          <w:rFonts w:ascii="3DS V2" w:hAnsi="3DS V2"/>
          <w:sz w:val="24"/>
          <w:szCs w:val="24"/>
          <w:lang w:eastAsia="zh-CN"/>
        </w:rPr>
        <w:t>du</w:t>
      </w:r>
      <w:r w:rsidRPr="0034560D">
        <w:rPr>
          <w:rFonts w:ascii="3DS V2" w:hAnsi="3DS V2"/>
          <w:sz w:val="24"/>
          <w:szCs w:val="24"/>
          <w:lang w:eastAsia="zh-CN"/>
        </w:rPr>
        <w:t xml:space="preserve"> même harnais</w:t>
      </w:r>
      <w:r w:rsidR="005F1D49">
        <w:rPr>
          <w:rFonts w:ascii="3DS V2" w:hAnsi="3DS V2"/>
          <w:sz w:val="24"/>
          <w:szCs w:val="24"/>
          <w:lang w:eastAsia="zh-CN"/>
        </w:rPr>
        <w:t>.</w:t>
      </w:r>
    </w:p>
    <w:p w14:paraId="6A62F357" w14:textId="768756BF" w:rsidR="0034560D" w:rsidRPr="0034560D" w:rsidRDefault="0027208D" w:rsidP="0034560D">
      <w:pPr>
        <w:pStyle w:val="Paragraphedeliste"/>
        <w:numPr>
          <w:ilvl w:val="0"/>
          <w:numId w:val="25"/>
        </w:numPr>
        <w:rPr>
          <w:rFonts w:ascii="3DS V2" w:hAnsi="3DS V2"/>
          <w:sz w:val="24"/>
          <w:szCs w:val="24"/>
          <w:lang w:eastAsia="zh-CN"/>
        </w:rPr>
      </w:pPr>
      <w:r w:rsidRPr="0034560D">
        <w:rPr>
          <w:rFonts w:ascii="3DS V2" w:hAnsi="3DS V2"/>
          <w:sz w:val="24"/>
          <w:szCs w:val="24"/>
          <w:lang w:eastAsia="zh-CN"/>
        </w:rPr>
        <w:t xml:space="preserve">En bas : plusieurs boutons sont présents dans la barre d’outils. Ils permettent de </w:t>
      </w:r>
      <w:r w:rsidR="0034560D" w:rsidRPr="0034560D">
        <w:rPr>
          <w:rFonts w:ascii="3DS V2" w:hAnsi="3DS V2"/>
          <w:sz w:val="24"/>
          <w:szCs w:val="24"/>
          <w:lang w:eastAsia="zh-CN"/>
        </w:rPr>
        <w:t>créer, de confirmer et de supprimer</w:t>
      </w:r>
      <w:r w:rsidRPr="0034560D">
        <w:rPr>
          <w:rFonts w:ascii="3DS V2" w:hAnsi="3DS V2"/>
          <w:sz w:val="24"/>
          <w:szCs w:val="24"/>
          <w:lang w:eastAsia="zh-CN"/>
        </w:rPr>
        <w:t xml:space="preserve"> une réservation de cavité ou une allocation entre fils et cavités</w:t>
      </w:r>
      <w:r w:rsidR="004876D6">
        <w:rPr>
          <w:rFonts w:ascii="3DS V2" w:hAnsi="3DS V2"/>
          <w:sz w:val="24"/>
          <w:szCs w:val="24"/>
          <w:lang w:eastAsia="zh-CN"/>
        </w:rPr>
        <w:t>.</w:t>
      </w:r>
    </w:p>
    <w:p w14:paraId="30E8886F" w14:textId="77789FA5" w:rsidR="0027208D" w:rsidRPr="0027208D" w:rsidRDefault="0027208D" w:rsidP="0034560D">
      <w:pPr>
        <w:rPr>
          <w:rFonts w:ascii="3DS V2" w:hAnsi="3DS V2"/>
          <w:sz w:val="24"/>
          <w:szCs w:val="24"/>
          <w:lang w:eastAsia="zh-CN"/>
        </w:rPr>
      </w:pPr>
      <w:r w:rsidRPr="0027208D">
        <w:rPr>
          <w:rFonts w:ascii="3DS V2" w:hAnsi="3DS V2"/>
          <w:sz w:val="24"/>
          <w:szCs w:val="24"/>
          <w:lang w:eastAsia="zh-CN"/>
        </w:rPr>
        <w:lastRenderedPageBreak/>
        <w:t>Le mécanisme de réservation de cavité est utilisé pour éviter les conflits d’allocation lorsque plusieurs utilisateurs interviennent simultanément sur la même interface.</w:t>
      </w:r>
    </w:p>
    <w:p w14:paraId="5FBCBFDD" w14:textId="5E9CFD49" w:rsidR="00E82ADA" w:rsidRPr="0027208D" w:rsidRDefault="0027208D" w:rsidP="00E82ADA">
      <w:pPr>
        <w:keepNext/>
        <w:autoSpaceDE w:val="0"/>
        <w:autoSpaceDN w:val="0"/>
        <w:adjustRightInd w:val="0"/>
        <w:spacing w:after="0"/>
        <w:jc w:val="both"/>
        <w:rPr>
          <w:rFonts w:ascii="3DS V2" w:hAnsi="3DS V2"/>
          <w:sz w:val="24"/>
          <w:szCs w:val="24"/>
          <w:lang w:eastAsia="zh-CN"/>
        </w:rPr>
      </w:pPr>
      <w:r w:rsidRPr="0027208D">
        <w:rPr>
          <w:rFonts w:ascii="3DS V2" w:hAnsi="3DS V2"/>
          <w:sz w:val="24"/>
          <w:szCs w:val="24"/>
          <w:lang w:eastAsia="zh-CN"/>
        </w:rPr>
        <w:t xml:space="preserve">Les statuts </w:t>
      </w:r>
      <w:r w:rsidR="00E82ADA" w:rsidRPr="0027208D">
        <w:rPr>
          <w:rFonts w:ascii="3DS V2" w:hAnsi="3DS V2"/>
          <w:sz w:val="24"/>
          <w:szCs w:val="24"/>
          <w:lang w:eastAsia="zh-CN"/>
        </w:rPr>
        <w:t>sont visibles dans la colonne</w:t>
      </w:r>
      <w:r w:rsidR="00314EE1">
        <w:rPr>
          <w:rFonts w:ascii="3DS V2" w:hAnsi="3DS V2"/>
          <w:sz w:val="24"/>
          <w:szCs w:val="24"/>
          <w:lang w:eastAsia="zh-CN"/>
        </w:rPr>
        <w:t xml:space="preserve"> « </w:t>
      </w:r>
      <w:proofErr w:type="spellStart"/>
      <w:r w:rsidR="00314EE1" w:rsidRPr="000F04C2">
        <w:rPr>
          <w:rFonts w:ascii="3DS V2" w:hAnsi="3DS V2"/>
          <w:sz w:val="24"/>
          <w:szCs w:val="24"/>
          <w:lang w:eastAsia="zh-CN"/>
        </w:rPr>
        <w:t>Status</w:t>
      </w:r>
      <w:proofErr w:type="spellEnd"/>
      <w:r w:rsidR="00314EE1">
        <w:rPr>
          <w:rFonts w:ascii="3DS V2" w:hAnsi="3DS V2"/>
          <w:sz w:val="24"/>
          <w:szCs w:val="24"/>
          <w:lang w:eastAsia="zh-CN"/>
        </w:rPr>
        <w:t xml:space="preserve"> » </w:t>
      </w:r>
      <w:r w:rsidR="00E82ADA">
        <w:rPr>
          <w:rFonts w:ascii="3DS V2" w:hAnsi="3DS V2"/>
          <w:sz w:val="24"/>
          <w:szCs w:val="24"/>
          <w:lang w:eastAsia="zh-CN"/>
        </w:rPr>
        <w:t>ainsi que d</w:t>
      </w:r>
      <w:r w:rsidR="00E82ADA" w:rsidRPr="0027208D">
        <w:rPr>
          <w:rFonts w:ascii="3DS V2" w:hAnsi="3DS V2"/>
          <w:sz w:val="24"/>
          <w:szCs w:val="24"/>
          <w:lang w:eastAsia="zh-CN"/>
        </w:rPr>
        <w:t>ans la vue 3D du connecteur.</w:t>
      </w:r>
      <w:r w:rsidR="00E82ADA">
        <w:rPr>
          <w:rFonts w:ascii="3DS V2" w:hAnsi="3DS V2"/>
          <w:sz w:val="24"/>
          <w:szCs w:val="24"/>
          <w:lang w:eastAsia="zh-CN"/>
        </w:rPr>
        <w:t xml:space="preserve"> Les statuts possibles et </w:t>
      </w:r>
      <w:r w:rsidR="00844067">
        <w:rPr>
          <w:rFonts w:ascii="3DS V2" w:hAnsi="3DS V2"/>
          <w:sz w:val="24"/>
          <w:szCs w:val="24"/>
          <w:lang w:eastAsia="zh-CN"/>
        </w:rPr>
        <w:t xml:space="preserve">leurs </w:t>
      </w:r>
      <w:r w:rsidR="00E82ADA">
        <w:rPr>
          <w:rFonts w:ascii="3DS V2" w:hAnsi="3DS V2"/>
          <w:sz w:val="24"/>
          <w:szCs w:val="24"/>
          <w:lang w:eastAsia="zh-CN"/>
        </w:rPr>
        <w:t>icône</w:t>
      </w:r>
      <w:r w:rsidR="00844067">
        <w:rPr>
          <w:rFonts w:ascii="3DS V2" w:hAnsi="3DS V2"/>
          <w:sz w:val="24"/>
          <w:szCs w:val="24"/>
          <w:lang w:eastAsia="zh-CN"/>
        </w:rPr>
        <w:t>s</w:t>
      </w:r>
      <w:r w:rsidR="00E82ADA">
        <w:rPr>
          <w:rFonts w:ascii="3DS V2" w:hAnsi="3DS V2"/>
          <w:sz w:val="24"/>
          <w:szCs w:val="24"/>
          <w:lang w:eastAsia="zh-CN"/>
        </w:rPr>
        <w:t xml:space="preserve"> associée</w:t>
      </w:r>
      <w:r w:rsidR="00844067">
        <w:rPr>
          <w:rFonts w:ascii="3DS V2" w:hAnsi="3DS V2"/>
          <w:sz w:val="24"/>
          <w:szCs w:val="24"/>
          <w:lang w:eastAsia="zh-CN"/>
        </w:rPr>
        <w:t>s</w:t>
      </w:r>
      <w:r w:rsidR="00AD6FCC">
        <w:rPr>
          <w:rFonts w:ascii="3DS V2" w:hAnsi="3DS V2"/>
          <w:sz w:val="24"/>
          <w:szCs w:val="24"/>
          <w:lang w:eastAsia="zh-CN"/>
        </w:rPr>
        <w:t xml:space="preserve"> sont les suivants</w:t>
      </w:r>
      <w:r w:rsidR="00E82ADA">
        <w:rPr>
          <w:rFonts w:ascii="3DS V2" w:hAnsi="3DS V2"/>
          <w:sz w:val="24"/>
          <w:szCs w:val="24"/>
          <w:lang w:eastAsia="zh-CN"/>
        </w:rPr>
        <w:t xml:space="preserve"> : </w:t>
      </w:r>
    </w:p>
    <w:p w14:paraId="2F2E9EFA" w14:textId="00375060" w:rsidR="00284412" w:rsidRPr="00EA4CFE" w:rsidRDefault="0027208D" w:rsidP="00EA4CFE">
      <w:pPr>
        <w:pStyle w:val="Paragraphedeliste"/>
        <w:keepNext/>
        <w:numPr>
          <w:ilvl w:val="0"/>
          <w:numId w:val="22"/>
        </w:numPr>
        <w:autoSpaceDE w:val="0"/>
        <w:autoSpaceDN w:val="0"/>
        <w:adjustRightInd w:val="0"/>
        <w:spacing w:after="0"/>
        <w:jc w:val="both"/>
        <w:rPr>
          <w:rFonts w:ascii="3DS V2" w:hAnsi="3DS V2"/>
          <w:sz w:val="24"/>
          <w:szCs w:val="24"/>
          <w:lang w:eastAsia="zh-CN"/>
        </w:rPr>
      </w:pPr>
      <w:r w:rsidRPr="00E82ADA">
        <w:rPr>
          <w:rFonts w:ascii="3DS V2" w:hAnsi="3DS V2"/>
          <w:sz w:val="24"/>
          <w:szCs w:val="24"/>
          <w:lang w:eastAsia="zh-CN"/>
        </w:rPr>
        <w:t>Free (Libre)</w:t>
      </w:r>
      <w:r w:rsidR="007B5C03">
        <w:rPr>
          <w:rFonts w:ascii="3DS V2" w:hAnsi="3DS V2"/>
          <w:sz w:val="24"/>
          <w:szCs w:val="24"/>
          <w:lang w:eastAsia="zh-CN"/>
        </w:rPr>
        <w:t> : Pas d</w:t>
      </w:r>
      <w:r w:rsidR="00E95CB7">
        <w:rPr>
          <w:rFonts w:ascii="3DS V2" w:hAnsi="3DS V2"/>
          <w:sz w:val="24"/>
          <w:szCs w:val="24"/>
          <w:lang w:eastAsia="zh-CN"/>
        </w:rPr>
        <w:t>’</w:t>
      </w:r>
      <w:r w:rsidR="007B5C03">
        <w:rPr>
          <w:rFonts w:ascii="3DS V2" w:hAnsi="3DS V2"/>
          <w:sz w:val="24"/>
          <w:szCs w:val="24"/>
          <w:lang w:eastAsia="zh-CN"/>
        </w:rPr>
        <w:t>icône spécifique.</w:t>
      </w:r>
    </w:p>
    <w:p w14:paraId="7FB43DDD" w14:textId="1C8B8980" w:rsidR="00284412" w:rsidRPr="00EA4CFE" w:rsidRDefault="00E82ADA" w:rsidP="00284412">
      <w:pPr>
        <w:pStyle w:val="Paragraphedeliste"/>
        <w:keepNext/>
        <w:numPr>
          <w:ilvl w:val="0"/>
          <w:numId w:val="22"/>
        </w:numPr>
        <w:autoSpaceDE w:val="0"/>
        <w:autoSpaceDN w:val="0"/>
        <w:adjustRightInd w:val="0"/>
        <w:spacing w:after="0"/>
        <w:jc w:val="both"/>
        <w:rPr>
          <w:rFonts w:ascii="3DS V2" w:hAnsi="3DS V2"/>
          <w:sz w:val="24"/>
          <w:szCs w:val="24"/>
          <w:lang w:eastAsia="zh-CN"/>
        </w:rPr>
      </w:pPr>
      <w:proofErr w:type="spellStart"/>
      <w:r w:rsidRPr="000F04C2">
        <w:rPr>
          <w:rFonts w:ascii="3DS V2" w:hAnsi="3DS V2"/>
          <w:sz w:val="24"/>
          <w:szCs w:val="24"/>
          <w:lang w:eastAsia="zh-CN"/>
        </w:rPr>
        <w:t>Reserved</w:t>
      </w:r>
      <w:proofErr w:type="spellEnd"/>
      <w:r w:rsidRPr="000F04C2">
        <w:rPr>
          <w:rFonts w:ascii="3DS V2" w:hAnsi="3DS V2"/>
          <w:sz w:val="24"/>
          <w:szCs w:val="24"/>
          <w:lang w:eastAsia="zh-CN"/>
        </w:rPr>
        <w:t xml:space="preserve"> </w:t>
      </w:r>
      <w:r w:rsidR="00127609" w:rsidRPr="000F04C2">
        <w:rPr>
          <w:rFonts w:ascii="3DS V2" w:hAnsi="3DS V2"/>
          <w:sz w:val="24"/>
          <w:szCs w:val="24"/>
          <w:lang w:eastAsia="zh-CN"/>
        </w:rPr>
        <w:t>for</w:t>
      </w:r>
      <w:r w:rsidRPr="000F04C2">
        <w:rPr>
          <w:rFonts w:ascii="3DS V2" w:hAnsi="3DS V2"/>
          <w:sz w:val="24"/>
          <w:szCs w:val="24"/>
          <w:lang w:eastAsia="zh-CN"/>
        </w:rPr>
        <w:t xml:space="preserve"> me</w:t>
      </w:r>
      <w:r w:rsidRPr="00E82ADA">
        <w:rPr>
          <w:rFonts w:ascii="3DS V2" w:hAnsi="3DS V2"/>
          <w:sz w:val="24"/>
          <w:szCs w:val="24"/>
          <w:lang w:eastAsia="zh-CN"/>
        </w:rPr>
        <w:t xml:space="preserve"> (Réservé pour moi) : Icône verte</w:t>
      </w:r>
      <w:r w:rsidR="00DF72A3">
        <w:rPr>
          <w:rFonts w:ascii="3DS V2" w:hAnsi="3DS V2"/>
          <w:sz w:val="24"/>
          <w:szCs w:val="24"/>
          <w:lang w:eastAsia="zh-CN"/>
        </w:rPr>
        <w:t xml:space="preserve"> avec un serrure.</w:t>
      </w:r>
    </w:p>
    <w:p w14:paraId="79DE2A30" w14:textId="02277257" w:rsidR="00284412" w:rsidRPr="00EA4CFE" w:rsidRDefault="00127609" w:rsidP="00284412">
      <w:pPr>
        <w:pStyle w:val="Paragraphedeliste"/>
        <w:keepNext/>
        <w:numPr>
          <w:ilvl w:val="0"/>
          <w:numId w:val="22"/>
        </w:numPr>
        <w:autoSpaceDE w:val="0"/>
        <w:autoSpaceDN w:val="0"/>
        <w:adjustRightInd w:val="0"/>
        <w:spacing w:after="0"/>
        <w:jc w:val="both"/>
        <w:rPr>
          <w:rFonts w:ascii="3DS V2" w:hAnsi="3DS V2"/>
          <w:sz w:val="24"/>
          <w:szCs w:val="24"/>
          <w:lang w:eastAsia="zh-CN"/>
        </w:rPr>
      </w:pPr>
      <w:proofErr w:type="spellStart"/>
      <w:r w:rsidRPr="000F04C2">
        <w:rPr>
          <w:rFonts w:ascii="3DS V2" w:hAnsi="3DS V2"/>
          <w:sz w:val="24"/>
          <w:szCs w:val="24"/>
          <w:lang w:eastAsia="zh-CN"/>
        </w:rPr>
        <w:t>Reserved</w:t>
      </w:r>
      <w:proofErr w:type="spellEnd"/>
      <w:r w:rsidRPr="000F04C2">
        <w:rPr>
          <w:rFonts w:ascii="3DS V2" w:hAnsi="3DS V2"/>
          <w:sz w:val="24"/>
          <w:szCs w:val="24"/>
          <w:lang w:eastAsia="zh-CN"/>
        </w:rPr>
        <w:t xml:space="preserve"> for </w:t>
      </w:r>
      <w:proofErr w:type="spellStart"/>
      <w:r w:rsidRPr="000F04C2">
        <w:rPr>
          <w:rFonts w:ascii="3DS V2" w:hAnsi="3DS V2"/>
          <w:sz w:val="24"/>
          <w:szCs w:val="24"/>
          <w:lang w:eastAsia="zh-CN"/>
        </w:rPr>
        <w:t>Other</w:t>
      </w:r>
      <w:proofErr w:type="spellEnd"/>
      <w:r w:rsidR="007B5C03" w:rsidRPr="005221EF">
        <w:rPr>
          <w:rFonts w:ascii="3DS V2" w:hAnsi="3DS V2"/>
          <w:sz w:val="24"/>
          <w:szCs w:val="24"/>
          <w:lang w:eastAsia="zh-CN"/>
        </w:rPr>
        <w:t xml:space="preserve"> </w:t>
      </w:r>
      <w:r w:rsidR="007B5C03">
        <w:rPr>
          <w:rFonts w:ascii="3DS V2" w:hAnsi="3DS V2"/>
          <w:sz w:val="24"/>
          <w:szCs w:val="24"/>
          <w:lang w:eastAsia="zh-CN"/>
        </w:rPr>
        <w:t xml:space="preserve">(Réservé pour </w:t>
      </w:r>
      <w:r w:rsidR="00535698">
        <w:rPr>
          <w:rFonts w:ascii="3DS V2" w:hAnsi="3DS V2"/>
          <w:sz w:val="24"/>
          <w:szCs w:val="24"/>
          <w:lang w:eastAsia="zh-CN"/>
        </w:rPr>
        <w:t xml:space="preserve">un </w:t>
      </w:r>
      <w:r w:rsidR="007B5C03">
        <w:rPr>
          <w:rFonts w:ascii="3DS V2" w:hAnsi="3DS V2"/>
          <w:sz w:val="24"/>
          <w:szCs w:val="24"/>
          <w:lang w:eastAsia="zh-CN"/>
        </w:rPr>
        <w:t xml:space="preserve">autre) : </w:t>
      </w:r>
      <w:r w:rsidR="007B5C03" w:rsidRPr="0027208D">
        <w:rPr>
          <w:rFonts w:ascii="3DS V2" w:hAnsi="3DS V2"/>
          <w:sz w:val="24"/>
          <w:szCs w:val="24"/>
          <w:lang w:eastAsia="zh-CN"/>
        </w:rPr>
        <w:t>Icône rouge</w:t>
      </w:r>
      <w:r w:rsidR="00DF72A3">
        <w:rPr>
          <w:rFonts w:ascii="3DS V2" w:hAnsi="3DS V2"/>
          <w:sz w:val="24"/>
          <w:szCs w:val="24"/>
          <w:lang w:eastAsia="zh-CN"/>
        </w:rPr>
        <w:t xml:space="preserve"> avec un serrure</w:t>
      </w:r>
      <w:r w:rsidR="007B5C03">
        <w:rPr>
          <w:rFonts w:ascii="3DS V2" w:hAnsi="3DS V2"/>
          <w:sz w:val="24"/>
          <w:szCs w:val="24"/>
          <w:lang w:eastAsia="zh-CN"/>
        </w:rPr>
        <w:t>.</w:t>
      </w:r>
    </w:p>
    <w:p w14:paraId="57B81D30" w14:textId="3E6C96B9" w:rsidR="00284412" w:rsidRPr="00EA4CFE" w:rsidRDefault="0027208D" w:rsidP="00284412">
      <w:pPr>
        <w:pStyle w:val="Paragraphedeliste"/>
        <w:keepNext/>
        <w:numPr>
          <w:ilvl w:val="0"/>
          <w:numId w:val="22"/>
        </w:numPr>
        <w:autoSpaceDE w:val="0"/>
        <w:autoSpaceDN w:val="0"/>
        <w:adjustRightInd w:val="0"/>
        <w:spacing w:after="0"/>
        <w:jc w:val="both"/>
        <w:rPr>
          <w:rFonts w:ascii="3DS V2" w:hAnsi="3DS V2"/>
          <w:sz w:val="24"/>
          <w:szCs w:val="24"/>
          <w:lang w:eastAsia="zh-CN"/>
        </w:rPr>
      </w:pPr>
      <w:r w:rsidRPr="00E82ADA">
        <w:rPr>
          <w:rFonts w:ascii="3DS V2" w:hAnsi="3DS V2"/>
          <w:sz w:val="24"/>
          <w:szCs w:val="24"/>
          <w:lang w:eastAsia="zh-CN"/>
        </w:rPr>
        <w:t>Allocation to create (</w:t>
      </w:r>
      <w:r w:rsidR="00374E3A">
        <w:rPr>
          <w:rFonts w:ascii="3DS V2" w:hAnsi="3DS V2"/>
          <w:sz w:val="24"/>
          <w:szCs w:val="24"/>
          <w:lang w:eastAsia="zh-CN"/>
        </w:rPr>
        <w:t>E</w:t>
      </w:r>
      <w:r w:rsidRPr="00E82ADA">
        <w:rPr>
          <w:rFonts w:ascii="3DS V2" w:hAnsi="3DS V2"/>
          <w:sz w:val="24"/>
          <w:szCs w:val="24"/>
          <w:lang w:eastAsia="zh-CN"/>
        </w:rPr>
        <w:t>n attente de confirmation)</w:t>
      </w:r>
      <w:r w:rsidR="00374E3A">
        <w:rPr>
          <w:rFonts w:ascii="3DS V2" w:hAnsi="3DS V2"/>
          <w:sz w:val="24"/>
          <w:szCs w:val="24"/>
          <w:lang w:eastAsia="zh-CN"/>
        </w:rPr>
        <w:t xml:space="preserve"> : </w:t>
      </w:r>
      <w:r w:rsidR="00374E3A" w:rsidRPr="0027208D">
        <w:rPr>
          <w:rFonts w:ascii="3DS V2" w:hAnsi="3DS V2"/>
          <w:sz w:val="24"/>
          <w:szCs w:val="24"/>
          <w:lang w:eastAsia="zh-CN"/>
        </w:rPr>
        <w:t>Icône bleue avec un "+"</w:t>
      </w:r>
      <w:r w:rsidR="007B5C03">
        <w:rPr>
          <w:rFonts w:ascii="3DS V2" w:hAnsi="3DS V2"/>
          <w:sz w:val="24"/>
          <w:szCs w:val="24"/>
          <w:lang w:eastAsia="zh-CN"/>
        </w:rPr>
        <w:t>.</w:t>
      </w:r>
    </w:p>
    <w:p w14:paraId="192552FB" w14:textId="3DF78E55" w:rsidR="009D380D" w:rsidRPr="00EA4CFE" w:rsidRDefault="0027208D" w:rsidP="009D380D">
      <w:pPr>
        <w:pStyle w:val="Paragraphedeliste"/>
        <w:keepNext/>
        <w:numPr>
          <w:ilvl w:val="0"/>
          <w:numId w:val="22"/>
        </w:numPr>
        <w:autoSpaceDE w:val="0"/>
        <w:autoSpaceDN w:val="0"/>
        <w:adjustRightInd w:val="0"/>
        <w:spacing w:after="0"/>
        <w:jc w:val="both"/>
        <w:rPr>
          <w:rFonts w:ascii="3DS V2" w:hAnsi="3DS V2"/>
          <w:sz w:val="24"/>
          <w:szCs w:val="24"/>
          <w:lang w:eastAsia="zh-CN"/>
        </w:rPr>
      </w:pPr>
      <w:r w:rsidRPr="00E82ADA">
        <w:rPr>
          <w:rFonts w:ascii="3DS V2" w:hAnsi="3DS V2"/>
          <w:sz w:val="24"/>
          <w:szCs w:val="24"/>
          <w:lang w:eastAsia="zh-CN"/>
        </w:rPr>
        <w:t>Allocated (Allouée)</w:t>
      </w:r>
      <w:r w:rsidR="00127609">
        <w:rPr>
          <w:rFonts w:ascii="3DS V2" w:hAnsi="3DS V2"/>
          <w:sz w:val="24"/>
          <w:szCs w:val="24"/>
          <w:lang w:eastAsia="zh-CN"/>
        </w:rPr>
        <w:t xml:space="preserve"> : </w:t>
      </w:r>
      <w:r w:rsidR="00127609" w:rsidRPr="0027208D">
        <w:rPr>
          <w:rFonts w:ascii="3DS V2" w:hAnsi="3DS V2"/>
          <w:sz w:val="24"/>
          <w:szCs w:val="24"/>
          <w:lang w:eastAsia="zh-CN"/>
        </w:rPr>
        <w:t>Icône bleue avec une flèche "-&gt;"</w:t>
      </w:r>
      <w:r w:rsidR="007B5C03">
        <w:rPr>
          <w:rFonts w:ascii="3DS V2" w:hAnsi="3DS V2"/>
          <w:sz w:val="24"/>
          <w:szCs w:val="24"/>
          <w:lang w:eastAsia="zh-CN"/>
        </w:rPr>
        <w:t>.</w:t>
      </w:r>
    </w:p>
    <w:p w14:paraId="2A81A68E" w14:textId="7BF559BC" w:rsidR="007D7E37" w:rsidRPr="009D380D" w:rsidRDefault="00284412" w:rsidP="009D380D">
      <w:pPr>
        <w:keepNext/>
        <w:autoSpaceDE w:val="0"/>
        <w:autoSpaceDN w:val="0"/>
        <w:adjustRightInd w:val="0"/>
        <w:spacing w:after="0"/>
        <w:jc w:val="both"/>
        <w:rPr>
          <w:rFonts w:ascii="3DS V2" w:eastAsiaTheme="majorEastAsia" w:hAnsi="3DS V2" w:cstheme="majorBidi"/>
          <w:b/>
          <w:bCs/>
          <w:color w:val="005386"/>
          <w:sz w:val="32"/>
          <w:szCs w:val="32"/>
        </w:rPr>
      </w:pPr>
      <w:r w:rsidRPr="009D380D">
        <w:rPr>
          <w:rFonts w:ascii="3DS V2" w:hAnsi="3DS V2"/>
          <w:sz w:val="24"/>
          <w:szCs w:val="24"/>
          <w:lang w:eastAsia="zh-CN"/>
        </w:rPr>
        <w:t>Ces</w:t>
      </w:r>
      <w:r>
        <w:rPr>
          <w:rFonts w:ascii="3DS V2" w:hAnsi="3DS V2"/>
          <w:sz w:val="24"/>
          <w:szCs w:val="24"/>
          <w:lang w:eastAsia="zh-CN"/>
        </w:rPr>
        <w:t xml:space="preserve"> éléments existants fonctionnent correctement, mais le processus de réservation et d’allocation repose entièrement sur des manipulations manuelles pour chaque cavité, ce qui est lent et peu efficace. De plus, la conception de l’interaction utilisateur pourrait également être améliorée. Certaines opérations simples demandent plusieurs étapes successives, </w:t>
      </w:r>
      <w:r w:rsidR="007E1182">
        <w:rPr>
          <w:rFonts w:ascii="3DS V2" w:hAnsi="3DS V2"/>
          <w:sz w:val="24"/>
          <w:szCs w:val="24"/>
          <w:lang w:eastAsia="zh-CN"/>
        </w:rPr>
        <w:t xml:space="preserve">ce </w:t>
      </w:r>
      <w:r>
        <w:rPr>
          <w:rFonts w:ascii="3DS V2" w:hAnsi="3DS V2"/>
          <w:sz w:val="24"/>
          <w:szCs w:val="24"/>
          <w:lang w:eastAsia="zh-CN"/>
        </w:rPr>
        <w:t>qui alourdit encore le processus.</w:t>
      </w:r>
    </w:p>
    <w:p w14:paraId="44053063" w14:textId="6BCC9D7A" w:rsidR="00C7571A" w:rsidRPr="003C3B30" w:rsidRDefault="00C7571A" w:rsidP="000A7E89">
      <w:pPr>
        <w:pStyle w:val="Titre3"/>
        <w:rPr>
          <w:rFonts w:ascii="3DS V2" w:hAnsi="3DS V2"/>
          <w:sz w:val="32"/>
          <w:szCs w:val="32"/>
        </w:rPr>
      </w:pPr>
      <w:bookmarkStart w:id="41" w:name="_Toc206168791"/>
      <w:r>
        <w:rPr>
          <w:rFonts w:ascii="3DS V2" w:hAnsi="3DS V2"/>
          <w:sz w:val="32"/>
          <w:szCs w:val="32"/>
        </w:rPr>
        <w:t>Création d’une nouvelle commande</w:t>
      </w:r>
      <w:r w:rsidR="007F1E10">
        <w:rPr>
          <w:rFonts w:ascii="3DS V2" w:hAnsi="3DS V2"/>
          <w:sz w:val="32"/>
          <w:szCs w:val="32"/>
        </w:rPr>
        <w:t xml:space="preserve"> </w:t>
      </w:r>
      <w:r w:rsidR="007F1E10" w:rsidRPr="003C3B30">
        <w:rPr>
          <w:rFonts w:ascii="3DS V2" w:hAnsi="3DS V2"/>
          <w:sz w:val="32"/>
          <w:szCs w:val="32"/>
        </w:rPr>
        <w:t>CATIA</w:t>
      </w:r>
      <w:bookmarkEnd w:id="41"/>
      <w:r w:rsidR="007F1E10" w:rsidRPr="003C3B30">
        <w:rPr>
          <w:rFonts w:ascii="3DS V2" w:hAnsi="3DS V2"/>
          <w:sz w:val="32"/>
          <w:szCs w:val="32"/>
        </w:rPr>
        <w:t xml:space="preserve"> </w:t>
      </w:r>
    </w:p>
    <w:p w14:paraId="52209B72" w14:textId="74C8B15D" w:rsidR="00BF1C5F" w:rsidRDefault="00380684" w:rsidP="000A7E89">
      <w:pPr>
        <w:keepNext/>
        <w:jc w:val="both"/>
        <w:rPr>
          <w:rFonts w:ascii="3DS V2" w:hAnsi="3DS V2"/>
          <w:sz w:val="24"/>
          <w:szCs w:val="24"/>
        </w:rPr>
      </w:pPr>
      <w:r>
        <w:rPr>
          <w:rFonts w:ascii="3DS V2" w:hAnsi="3DS V2"/>
          <w:sz w:val="24"/>
          <w:szCs w:val="24"/>
        </w:rPr>
        <w:t xml:space="preserve">La nature des </w:t>
      </w:r>
      <w:r w:rsidR="002D129D">
        <w:rPr>
          <w:rFonts w:ascii="3DS V2" w:hAnsi="3DS V2"/>
          <w:sz w:val="24"/>
          <w:szCs w:val="24"/>
        </w:rPr>
        <w:t>fonctionnalités</w:t>
      </w:r>
      <w:r>
        <w:rPr>
          <w:rFonts w:ascii="3DS V2" w:hAnsi="3DS V2"/>
          <w:sz w:val="24"/>
          <w:szCs w:val="24"/>
        </w:rPr>
        <w:t xml:space="preserve"> présentées dans le panneau « Wiring Definition Assistant » est une commande CATIA. Pour ajouter la nouvelle fonctionnalité d’allocation automatique, il faut créer une nouvelle commande</w:t>
      </w:r>
      <w:r w:rsidR="00B416B1">
        <w:rPr>
          <w:rFonts w:ascii="3DS V2" w:hAnsi="3DS V2"/>
          <w:sz w:val="24"/>
          <w:szCs w:val="24"/>
        </w:rPr>
        <w:t>.</w:t>
      </w:r>
      <w:r w:rsidR="00B52143">
        <w:rPr>
          <w:rFonts w:ascii="3DS V2" w:hAnsi="3DS V2"/>
          <w:sz w:val="24"/>
          <w:szCs w:val="24"/>
        </w:rPr>
        <w:t xml:space="preserve"> </w:t>
      </w:r>
      <w:r w:rsidR="001B3876" w:rsidRPr="001B3876">
        <w:rPr>
          <w:rFonts w:ascii="3DS V2" w:hAnsi="3DS V2"/>
          <w:sz w:val="24"/>
          <w:szCs w:val="24"/>
        </w:rPr>
        <w:t xml:space="preserve">La nouvelle commande, nommée </w:t>
      </w:r>
      <w:r w:rsidR="001B3876" w:rsidRPr="0040636C">
        <w:rPr>
          <w:rFonts w:ascii="Cascadia Mono" w:hAnsi="Cascadia Mono" w:cs="Cascadia Mono"/>
          <w:noProof/>
          <w:color w:val="A31515"/>
          <w:sz w:val="19"/>
          <w:szCs w:val="19"/>
        </w:rPr>
        <w:t>CATELEditorCableToConnectorAllocation</w:t>
      </w:r>
      <w:r w:rsidR="001B3876" w:rsidRPr="001B3876">
        <w:rPr>
          <w:rFonts w:ascii="3DS V2" w:hAnsi="3DS V2"/>
          <w:sz w:val="24"/>
          <w:szCs w:val="24"/>
        </w:rPr>
        <w:t xml:space="preserve">, sera désignée par la suite simplement comme </w:t>
      </w:r>
      <w:r w:rsidR="00680BF4" w:rsidRPr="00680BF4">
        <w:rPr>
          <w:rFonts w:ascii="3DS V2" w:hAnsi="3DS V2"/>
          <w:b/>
          <w:bCs/>
          <w:sz w:val="24"/>
          <w:szCs w:val="24"/>
        </w:rPr>
        <w:t xml:space="preserve">la </w:t>
      </w:r>
      <w:r w:rsidR="007C0365" w:rsidRPr="00680BF4">
        <w:rPr>
          <w:rFonts w:ascii="3DS V2" w:hAnsi="3DS V2"/>
          <w:b/>
          <w:bCs/>
          <w:sz w:val="24"/>
          <w:szCs w:val="24"/>
        </w:rPr>
        <w:t>co</w:t>
      </w:r>
      <w:r w:rsidR="001B3876" w:rsidRPr="00680BF4">
        <w:rPr>
          <w:rFonts w:ascii="3DS V2" w:hAnsi="3DS V2"/>
          <w:b/>
          <w:bCs/>
          <w:sz w:val="24"/>
          <w:szCs w:val="24"/>
        </w:rPr>
        <w:t>mmande</w:t>
      </w:r>
      <w:r w:rsidR="001B3876">
        <w:rPr>
          <w:rFonts w:ascii="3DS V2" w:hAnsi="3DS V2"/>
          <w:i/>
          <w:iCs/>
          <w:sz w:val="24"/>
          <w:szCs w:val="24"/>
        </w:rPr>
        <w:t>.</w:t>
      </w:r>
    </w:p>
    <w:p w14:paraId="05BCD0C8" w14:textId="56BA6622" w:rsidR="009C4672" w:rsidRDefault="00F87C62" w:rsidP="000A7E89">
      <w:pPr>
        <w:keepNext/>
        <w:jc w:val="both"/>
        <w:rPr>
          <w:rFonts w:ascii="3DS V2" w:hAnsi="3DS V2"/>
          <w:sz w:val="24"/>
          <w:szCs w:val="24"/>
          <w:lang w:eastAsia="zh-CN"/>
        </w:rPr>
      </w:pPr>
      <w:r>
        <w:rPr>
          <w:rFonts w:ascii="3DS V2" w:hAnsi="3DS V2"/>
          <w:sz w:val="24"/>
          <w:szCs w:val="24"/>
          <w:lang w:eastAsia="zh-CN"/>
        </w:rPr>
        <w:t xml:space="preserve">Pour créer une nouvelle commande, </w:t>
      </w:r>
      <w:r w:rsidR="00F76B1F">
        <w:rPr>
          <w:rFonts w:ascii="3DS V2" w:hAnsi="3DS V2"/>
          <w:sz w:val="24"/>
          <w:szCs w:val="24"/>
          <w:lang w:eastAsia="zh-CN"/>
        </w:rPr>
        <w:t>il faut d’abord l’</w:t>
      </w:r>
      <w:r>
        <w:rPr>
          <w:rFonts w:ascii="3DS V2" w:hAnsi="3DS V2"/>
          <w:sz w:val="24"/>
          <w:szCs w:val="24"/>
          <w:lang w:eastAsia="zh-CN"/>
        </w:rPr>
        <w:t>enregistrer sous la forme de « </w:t>
      </w:r>
      <w:proofErr w:type="spellStart"/>
      <w:r>
        <w:rPr>
          <w:rFonts w:ascii="3DS V2" w:hAnsi="3DS V2"/>
          <w:sz w:val="24"/>
          <w:szCs w:val="24"/>
          <w:lang w:eastAsia="zh-CN"/>
        </w:rPr>
        <w:t>CommandeHdr</w:t>
      </w:r>
      <w:proofErr w:type="spellEnd"/>
      <w:r>
        <w:rPr>
          <w:rFonts w:ascii="3DS V2" w:hAnsi="3DS V2"/>
          <w:sz w:val="24"/>
          <w:szCs w:val="24"/>
          <w:lang w:eastAsia="zh-CN"/>
        </w:rPr>
        <w:t xml:space="preserve"> » dans le fichier « ModuleHeaders.cpp ». Dans notre cas, nous enregistrons le header </w:t>
      </w:r>
      <w:r w:rsidR="00875D11">
        <w:rPr>
          <w:rFonts w:ascii="3DS V2" w:hAnsi="3DS V2"/>
          <w:sz w:val="24"/>
          <w:szCs w:val="24"/>
          <w:lang w:eastAsia="zh-CN"/>
        </w:rPr>
        <w:t xml:space="preserve">de la commande </w:t>
      </w:r>
      <w:r>
        <w:rPr>
          <w:rFonts w:ascii="3DS V2" w:hAnsi="3DS V2"/>
          <w:sz w:val="24"/>
          <w:szCs w:val="24"/>
          <w:lang w:eastAsia="zh-CN"/>
        </w:rPr>
        <w:t xml:space="preserve">dans </w:t>
      </w:r>
      <w:r>
        <w:rPr>
          <w:rFonts w:ascii="3DS V2" w:hAnsi="3DS V2"/>
          <w:noProof/>
          <w:sz w:val="24"/>
          <w:szCs w:val="24"/>
          <w:lang w:eastAsia="zh-CN"/>
        </w:rPr>
        <w:t>« CATELEditorHeaders.cpp »</w:t>
      </w:r>
      <w:r>
        <w:rPr>
          <w:rFonts w:ascii="3DS V2" w:hAnsi="3DS V2"/>
          <w:sz w:val="24"/>
          <w:szCs w:val="24"/>
          <w:lang w:eastAsia="zh-CN"/>
        </w:rPr>
        <w:t xml:space="preserve"> </w:t>
      </w:r>
    </w:p>
    <w:p w14:paraId="7DB4A694" w14:textId="7B2FA76F" w:rsidR="0052456E" w:rsidRDefault="002B7F5C" w:rsidP="000A7E89">
      <w:pPr>
        <w:autoSpaceDE w:val="0"/>
        <w:autoSpaceDN w:val="0"/>
        <w:adjustRightInd w:val="0"/>
        <w:spacing w:after="0"/>
        <w:jc w:val="both"/>
        <w:rPr>
          <w:rFonts w:ascii="3DS V2" w:hAnsi="3DS V2"/>
          <w:sz w:val="24"/>
          <w:szCs w:val="24"/>
          <w:lang w:eastAsia="zh-CN"/>
        </w:rPr>
      </w:pPr>
      <w:r>
        <w:rPr>
          <w:rFonts w:ascii="3DS V2" w:hAnsi="3DS V2"/>
          <w:sz w:val="24"/>
          <w:szCs w:val="24"/>
          <w:lang w:eastAsia="zh-CN"/>
        </w:rPr>
        <w:t xml:space="preserve">Ensuite, on </w:t>
      </w:r>
      <w:r w:rsidR="00A63A91" w:rsidRPr="00A63A91">
        <w:rPr>
          <w:rFonts w:ascii="3DS V2" w:hAnsi="3DS V2"/>
          <w:sz w:val="24"/>
          <w:szCs w:val="24"/>
          <w:lang w:eastAsia="zh-CN"/>
        </w:rPr>
        <w:t>implément</w:t>
      </w:r>
      <w:r w:rsidR="00271A39">
        <w:rPr>
          <w:rFonts w:ascii="3DS V2" w:hAnsi="3DS V2"/>
          <w:sz w:val="24"/>
          <w:szCs w:val="24"/>
          <w:lang w:eastAsia="zh-CN"/>
        </w:rPr>
        <w:t>e la commande</w:t>
      </w:r>
      <w:r w:rsidR="00A63A91" w:rsidRPr="00A63A91">
        <w:rPr>
          <w:rFonts w:ascii="3DS V2" w:hAnsi="3DS V2"/>
          <w:sz w:val="24"/>
          <w:szCs w:val="24"/>
          <w:lang w:eastAsia="zh-CN"/>
        </w:rPr>
        <w:t xml:space="preserve"> dans le fichier «</w:t>
      </w:r>
      <w:r w:rsidR="00271A39">
        <w:rPr>
          <w:rFonts w:ascii="3DS V2" w:hAnsi="3DS V2"/>
          <w:sz w:val="24"/>
          <w:szCs w:val="24"/>
          <w:lang w:eastAsia="zh-CN"/>
        </w:rPr>
        <w:t xml:space="preserve"> CommandeCmd</w:t>
      </w:r>
      <w:r w:rsidR="00A63A91" w:rsidRPr="00A63A91">
        <w:rPr>
          <w:rFonts w:ascii="3DS V2" w:hAnsi="3DS V2"/>
          <w:sz w:val="24"/>
          <w:szCs w:val="24"/>
          <w:lang w:eastAsia="zh-CN"/>
        </w:rPr>
        <w:t>.cpp »</w:t>
      </w:r>
      <w:r w:rsidR="00002B89">
        <w:rPr>
          <w:rFonts w:ascii="3DS V2" w:hAnsi="3DS V2"/>
          <w:sz w:val="24"/>
          <w:szCs w:val="24"/>
          <w:lang w:eastAsia="zh-CN"/>
        </w:rPr>
        <w:t xml:space="preserve">. </w:t>
      </w:r>
      <w:r w:rsidR="00AD34E7" w:rsidRPr="00A63A91">
        <w:rPr>
          <w:rFonts w:ascii="3DS V2" w:hAnsi="3DS V2"/>
          <w:sz w:val="24"/>
          <w:szCs w:val="24"/>
          <w:lang w:eastAsia="zh-CN"/>
        </w:rPr>
        <w:t>U</w:t>
      </w:r>
      <w:r w:rsidR="00CA7789" w:rsidRPr="00A63A91">
        <w:rPr>
          <w:rFonts w:ascii="3DS V2" w:hAnsi="3DS V2"/>
          <w:sz w:val="24"/>
          <w:szCs w:val="24"/>
          <w:lang w:eastAsia="zh-CN"/>
        </w:rPr>
        <w:t xml:space="preserve">n </w:t>
      </w:r>
      <w:r w:rsidR="00690A17" w:rsidRPr="00387CB1">
        <w:rPr>
          <w:rFonts w:ascii="3DS V2" w:hAnsi="3DS V2"/>
          <w:sz w:val="24"/>
          <w:szCs w:val="24"/>
          <w:lang w:eastAsia="zh-CN"/>
        </w:rPr>
        <w:t>pointeur</w:t>
      </w:r>
      <w:r w:rsidR="00CA7789" w:rsidRPr="00387CB1">
        <w:rPr>
          <w:rFonts w:ascii="3DS V2" w:hAnsi="3DS V2"/>
          <w:sz w:val="24"/>
          <w:szCs w:val="24"/>
          <w:lang w:eastAsia="zh-CN"/>
        </w:rPr>
        <w:t xml:space="preserve"> </w:t>
      </w:r>
      <w:r w:rsidR="00002B89">
        <w:rPr>
          <w:rFonts w:ascii="3DS V2" w:hAnsi="3DS V2"/>
          <w:sz w:val="24"/>
          <w:szCs w:val="24"/>
          <w:lang w:eastAsia="zh-CN"/>
        </w:rPr>
        <w:t>qui pointe sur le panneau</w:t>
      </w:r>
      <w:r w:rsidR="00CA7789" w:rsidRPr="0040636C">
        <w:rPr>
          <w:rFonts w:ascii="Cascadia Mono" w:hAnsi="Cascadia Mono" w:cs="Cascadia Mono"/>
          <w:color w:val="2B91AF"/>
          <w:sz w:val="19"/>
          <w:szCs w:val="19"/>
        </w:rPr>
        <w:t xml:space="preserve"> </w:t>
      </w:r>
      <w:r w:rsidR="00CA7789">
        <w:rPr>
          <w:rFonts w:ascii="3DS V2" w:hAnsi="3DS V2"/>
          <w:sz w:val="24"/>
          <w:szCs w:val="24"/>
          <w:lang w:eastAsia="zh-CN"/>
        </w:rPr>
        <w:t xml:space="preserve">est </w:t>
      </w:r>
      <w:r w:rsidR="00893618">
        <w:rPr>
          <w:rFonts w:ascii="3DS V2" w:hAnsi="3DS V2"/>
          <w:sz w:val="24"/>
          <w:szCs w:val="24"/>
          <w:lang w:eastAsia="zh-CN"/>
        </w:rPr>
        <w:t>requis</w:t>
      </w:r>
      <w:r w:rsidR="00CA7789">
        <w:rPr>
          <w:rFonts w:ascii="3DS V2" w:hAnsi="3DS V2"/>
          <w:sz w:val="24"/>
          <w:szCs w:val="24"/>
          <w:lang w:eastAsia="zh-CN"/>
        </w:rPr>
        <w:t xml:space="preserve"> </w:t>
      </w:r>
      <w:r w:rsidR="00F74AF3">
        <w:rPr>
          <w:rFonts w:ascii="3DS V2" w:hAnsi="3DS V2"/>
          <w:sz w:val="24"/>
          <w:szCs w:val="24"/>
          <w:lang w:eastAsia="zh-CN"/>
        </w:rPr>
        <w:t>lors de</w:t>
      </w:r>
      <w:r w:rsidR="00CA7789">
        <w:rPr>
          <w:rFonts w:ascii="3DS V2" w:hAnsi="3DS V2"/>
          <w:sz w:val="24"/>
          <w:szCs w:val="24"/>
          <w:lang w:eastAsia="zh-CN"/>
        </w:rPr>
        <w:t xml:space="preserve"> l’initialisation de la classe</w:t>
      </w:r>
      <w:r w:rsidR="00D053B4">
        <w:rPr>
          <w:rFonts w:ascii="3DS V2" w:hAnsi="3DS V2"/>
          <w:sz w:val="24"/>
          <w:szCs w:val="24"/>
          <w:lang w:eastAsia="zh-CN"/>
        </w:rPr>
        <w:t xml:space="preserve"> </w:t>
      </w:r>
      <w:r w:rsidR="00002B89">
        <w:rPr>
          <w:rFonts w:ascii="3DS V2" w:hAnsi="3DS V2"/>
          <w:sz w:val="24"/>
          <w:szCs w:val="24"/>
          <w:lang w:eastAsia="zh-CN"/>
        </w:rPr>
        <w:t xml:space="preserve">de commande </w:t>
      </w:r>
      <w:r w:rsidR="00D053B4">
        <w:rPr>
          <w:rFonts w:ascii="3DS V2" w:hAnsi="3DS V2"/>
          <w:sz w:val="24"/>
          <w:szCs w:val="24"/>
          <w:lang w:eastAsia="zh-CN"/>
        </w:rPr>
        <w:t xml:space="preserve">pour la communication. </w:t>
      </w:r>
      <w:r w:rsidR="0052456E" w:rsidRPr="0040636C">
        <w:rPr>
          <w:rFonts w:ascii="Cascadia Mono" w:hAnsi="Cascadia Mono" w:cs="Cascadia Mono"/>
          <w:noProof/>
          <w:color w:val="000000"/>
          <w:sz w:val="19"/>
          <w:szCs w:val="19"/>
        </w:rPr>
        <w:t>BuildGraph()</w:t>
      </w:r>
      <w:r w:rsidR="0052456E">
        <w:rPr>
          <w:rFonts w:ascii="3DS V2" w:hAnsi="3DS V2"/>
          <w:sz w:val="24"/>
          <w:szCs w:val="24"/>
          <w:lang w:eastAsia="zh-CN"/>
        </w:rPr>
        <w:t xml:space="preserve"> est un membre indispensable qui définit l’algorigramme de la commande.</w:t>
      </w:r>
      <w:r w:rsidR="004F517B">
        <w:rPr>
          <w:rFonts w:ascii="3DS V2" w:hAnsi="3DS V2"/>
          <w:sz w:val="24"/>
          <w:szCs w:val="24"/>
          <w:lang w:eastAsia="zh-CN"/>
        </w:rPr>
        <w:t xml:space="preserve"> La fonction </w:t>
      </w:r>
      <w:r w:rsidR="004F517B" w:rsidRPr="004F517B">
        <w:rPr>
          <w:rFonts w:ascii="Cascadia Mono" w:hAnsi="Cascadia Mono" w:cs="Cascadia Mono"/>
          <w:noProof/>
          <w:color w:val="000000"/>
          <w:sz w:val="19"/>
          <w:szCs w:val="19"/>
        </w:rPr>
        <w:t>AddTransition</w:t>
      </w:r>
      <w:r w:rsidR="004F517B">
        <w:rPr>
          <w:rFonts w:ascii="3DS V2" w:hAnsi="3DS V2"/>
          <w:sz w:val="24"/>
          <w:szCs w:val="24"/>
          <w:lang w:eastAsia="zh-CN"/>
        </w:rPr>
        <w:t xml:space="preserve"> permet d’ajouter une étape </w:t>
      </w:r>
      <w:r w:rsidR="00DF1B7E">
        <w:rPr>
          <w:rFonts w:ascii="3DS V2" w:hAnsi="3DS V2"/>
          <w:sz w:val="24"/>
          <w:szCs w:val="24"/>
          <w:lang w:eastAsia="zh-CN"/>
        </w:rPr>
        <w:t>à l’a</w:t>
      </w:r>
      <w:r w:rsidR="004F517B">
        <w:rPr>
          <w:rFonts w:ascii="3DS V2" w:hAnsi="3DS V2"/>
          <w:sz w:val="24"/>
          <w:szCs w:val="24"/>
          <w:lang w:eastAsia="zh-CN"/>
        </w:rPr>
        <w:t xml:space="preserve">lgorigramme. Avec cette fonction, </w:t>
      </w:r>
      <w:r w:rsidR="00B33B3C">
        <w:rPr>
          <w:rFonts w:ascii="3DS V2" w:hAnsi="3DS V2"/>
          <w:sz w:val="24"/>
          <w:szCs w:val="24"/>
          <w:lang w:eastAsia="zh-CN"/>
        </w:rPr>
        <w:t>l</w:t>
      </w:r>
      <w:r w:rsidR="00035AA6">
        <w:rPr>
          <w:rFonts w:ascii="3DS V2" w:hAnsi="3DS V2"/>
          <w:sz w:val="24"/>
          <w:szCs w:val="24"/>
          <w:lang w:eastAsia="zh-CN"/>
        </w:rPr>
        <w:t xml:space="preserve">es états du </w:t>
      </w:r>
      <w:r w:rsidR="007B52B1">
        <w:rPr>
          <w:rFonts w:ascii="3DS V2" w:hAnsi="3DS V2"/>
          <w:sz w:val="24"/>
          <w:szCs w:val="24"/>
          <w:lang w:eastAsia="zh-CN"/>
        </w:rPr>
        <w:t>dialogue</w:t>
      </w:r>
      <w:r w:rsidR="00035AA6">
        <w:rPr>
          <w:rFonts w:ascii="3DS V2" w:hAnsi="3DS V2"/>
          <w:sz w:val="24"/>
          <w:szCs w:val="24"/>
          <w:lang w:eastAsia="zh-CN"/>
        </w:rPr>
        <w:t xml:space="preserve"> </w:t>
      </w:r>
      <w:r w:rsidR="0052456E">
        <w:rPr>
          <w:rFonts w:ascii="3DS V2" w:hAnsi="3DS V2"/>
          <w:sz w:val="24"/>
          <w:szCs w:val="24"/>
          <w:lang w:eastAsia="zh-CN"/>
        </w:rPr>
        <w:t>(</w:t>
      </w:r>
      <w:r w:rsidR="0052456E" w:rsidRPr="0040636C">
        <w:rPr>
          <w:rFonts w:ascii="Cascadia Mono" w:hAnsi="Cascadia Mono" w:cs="Cascadia Mono"/>
          <w:color w:val="2B91AF"/>
          <w:sz w:val="19"/>
          <w:szCs w:val="19"/>
        </w:rPr>
        <w:t>CATDialogState</w:t>
      </w:r>
      <w:r w:rsidR="0052456E">
        <w:rPr>
          <w:rFonts w:ascii="3DS V2" w:hAnsi="3DS V2"/>
          <w:sz w:val="24"/>
          <w:szCs w:val="24"/>
          <w:lang w:eastAsia="zh-CN"/>
        </w:rPr>
        <w:t>)</w:t>
      </w:r>
      <w:r w:rsidR="004F517B">
        <w:rPr>
          <w:rFonts w:ascii="3DS V2" w:hAnsi="3DS V2"/>
          <w:sz w:val="24"/>
          <w:szCs w:val="24"/>
          <w:lang w:eastAsia="zh-CN"/>
        </w:rPr>
        <w:t>, l</w:t>
      </w:r>
      <w:r w:rsidR="0052456E">
        <w:rPr>
          <w:rFonts w:ascii="3DS V2" w:hAnsi="3DS V2"/>
          <w:sz w:val="24"/>
          <w:szCs w:val="24"/>
          <w:lang w:eastAsia="zh-CN"/>
        </w:rPr>
        <w:t xml:space="preserve">es conditions à vérifier et les fonctions à appeler </w:t>
      </w:r>
      <w:r w:rsidR="00FC68A4">
        <w:rPr>
          <w:rFonts w:ascii="3DS V2" w:hAnsi="3DS V2"/>
          <w:sz w:val="24"/>
          <w:szCs w:val="24"/>
          <w:lang w:eastAsia="zh-CN"/>
        </w:rPr>
        <w:t>lors de</w:t>
      </w:r>
      <w:r w:rsidR="0052456E">
        <w:rPr>
          <w:rFonts w:ascii="3DS V2" w:hAnsi="3DS V2"/>
          <w:sz w:val="24"/>
          <w:szCs w:val="24"/>
          <w:lang w:eastAsia="zh-CN"/>
        </w:rPr>
        <w:t xml:space="preserve"> la transition des états </w:t>
      </w:r>
      <w:r w:rsidR="004F517B">
        <w:rPr>
          <w:rFonts w:ascii="3DS V2" w:hAnsi="3DS V2"/>
          <w:sz w:val="24"/>
          <w:szCs w:val="24"/>
          <w:lang w:eastAsia="zh-CN"/>
        </w:rPr>
        <w:t xml:space="preserve">sont définis. </w:t>
      </w:r>
      <w:r w:rsidR="0052456E">
        <w:rPr>
          <w:rFonts w:ascii="3DS V2" w:hAnsi="3DS V2"/>
          <w:sz w:val="24"/>
          <w:szCs w:val="24"/>
          <w:lang w:eastAsia="zh-CN"/>
        </w:rPr>
        <w:t>Voici sa signature :</w:t>
      </w:r>
    </w:p>
    <w:p w14:paraId="1667851D" w14:textId="77777777" w:rsidR="0052456E" w:rsidRDefault="0052456E" w:rsidP="0052456E">
      <w:pPr>
        <w:autoSpaceDE w:val="0"/>
        <w:autoSpaceDN w:val="0"/>
        <w:adjustRightInd w:val="0"/>
        <w:spacing w:after="0" w:line="240" w:lineRule="auto"/>
        <w:rPr>
          <w:rFonts w:ascii="3DS V2" w:hAnsi="3DS V2"/>
          <w:sz w:val="24"/>
          <w:szCs w:val="24"/>
          <w:lang w:eastAsia="zh-CN"/>
        </w:rPr>
      </w:pPr>
    </w:p>
    <w:p w14:paraId="1C6A5B11"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FF"/>
          <w:sz w:val="19"/>
          <w:szCs w:val="19"/>
        </w:rPr>
        <w:t>virtual</w:t>
      </w: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CATDialogTransition</w:t>
      </w:r>
      <w:r w:rsidRPr="00CD6C95">
        <w:rPr>
          <w:rFonts w:ascii="Cascadia Mono" w:hAnsi="Cascadia Mono" w:cs="Cascadia Mono"/>
          <w:noProof/>
          <w:color w:val="000000"/>
          <w:sz w:val="19"/>
          <w:szCs w:val="19"/>
        </w:rPr>
        <w:t xml:space="preserve"> * AddTransition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iSource</w:t>
      </w:r>
      <w:r w:rsidRPr="00CD6C95">
        <w:rPr>
          <w:rFonts w:ascii="Cascadia Mono" w:hAnsi="Cascadia Mono" w:cs="Cascadia Mono"/>
          <w:noProof/>
          <w:color w:val="000000"/>
          <w:sz w:val="19"/>
          <w:szCs w:val="19"/>
        </w:rPr>
        <w:t>,</w:t>
      </w:r>
    </w:p>
    <w:p w14:paraId="37345120"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iTarget</w:t>
      </w:r>
      <w:r w:rsidRPr="00CD6C95">
        <w:rPr>
          <w:rFonts w:ascii="Cascadia Mono" w:hAnsi="Cascadia Mono" w:cs="Cascadia Mono"/>
          <w:noProof/>
          <w:color w:val="000000"/>
          <w:sz w:val="19"/>
          <w:szCs w:val="19"/>
        </w:rPr>
        <w:t xml:space="preserve">, </w:t>
      </w:r>
    </w:p>
    <w:p w14:paraId="6D190A12" w14:textId="77777777" w:rsidR="0052456E" w:rsidRPr="00CD6C95" w:rsidRDefault="0052456E" w:rsidP="0052456E">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CATStateCondition</w:t>
      </w:r>
      <w:r w:rsidRPr="00CD6C95">
        <w:rPr>
          <w:rFonts w:ascii="Cascadia Mono" w:hAnsi="Cascadia Mono" w:cs="Cascadia Mono"/>
          <w:noProof/>
          <w:color w:val="000000"/>
          <w:sz w:val="19"/>
          <w:szCs w:val="19"/>
        </w:rPr>
        <w:t>*</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iCondition</w:t>
      </w:r>
      <w:r w:rsidRPr="00CD6C95">
        <w:rPr>
          <w:rFonts w:ascii="Cascadia Mono" w:hAnsi="Cascadia Mono" w:cs="Cascadia Mono"/>
          <w:noProof/>
          <w:color w:val="000000"/>
          <w:sz w:val="19"/>
          <w:szCs w:val="19"/>
        </w:rPr>
        <w:t>,</w:t>
      </w:r>
    </w:p>
    <w:p w14:paraId="74A43F62" w14:textId="77777777" w:rsidR="0052456E" w:rsidRDefault="0052456E" w:rsidP="0052456E">
      <w:pPr>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CATDiaAction</w:t>
      </w:r>
      <w:r w:rsidRPr="00CD6C95">
        <w:rPr>
          <w:rFonts w:ascii="Cascadia Mono" w:hAnsi="Cascadia Mono" w:cs="Cascadia Mono"/>
          <w:noProof/>
          <w:color w:val="000000"/>
          <w:sz w:val="19"/>
          <w:szCs w:val="19"/>
        </w:rPr>
        <w:t xml:space="preserve">*   </w:t>
      </w:r>
      <w:r>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iAction</w:t>
      </w:r>
      <w:r w:rsidRPr="00CD6C95">
        <w:rPr>
          <w:rFonts w:ascii="Cascadia Mono" w:hAnsi="Cascadia Mono" w:cs="Cascadia Mono"/>
          <w:noProof/>
          <w:color w:val="000000"/>
          <w:sz w:val="19"/>
          <w:szCs w:val="19"/>
        </w:rPr>
        <w:t>);</w:t>
      </w:r>
    </w:p>
    <w:p w14:paraId="5C2093B4" w14:textId="7E072D7A" w:rsidR="0052456E" w:rsidRDefault="0052456E" w:rsidP="000A41CB">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Cette fonction permet à la commande de passer d’un état(</w:t>
      </w:r>
      <w:r w:rsidRPr="00CD6C95">
        <w:rPr>
          <w:rFonts w:ascii="Cascadia Mono" w:hAnsi="Cascadia Mono" w:cs="Cascadia Mono"/>
          <w:noProof/>
          <w:color w:val="808080"/>
          <w:sz w:val="19"/>
          <w:szCs w:val="19"/>
        </w:rPr>
        <w:t>iSource</w:t>
      </w:r>
      <w:r>
        <w:rPr>
          <w:rFonts w:ascii="3DS V2" w:hAnsi="3DS V2"/>
          <w:noProof/>
          <w:sz w:val="24"/>
          <w:szCs w:val="24"/>
          <w:lang w:eastAsia="zh-CN"/>
        </w:rPr>
        <w:t>) à un autre(</w:t>
      </w:r>
      <w:r w:rsidRPr="00CD6C95">
        <w:rPr>
          <w:rFonts w:ascii="Cascadia Mono" w:hAnsi="Cascadia Mono" w:cs="Cascadia Mono"/>
          <w:noProof/>
          <w:color w:val="808080"/>
          <w:sz w:val="19"/>
          <w:szCs w:val="19"/>
        </w:rPr>
        <w:t>iTarget</w:t>
      </w:r>
      <w:r>
        <w:rPr>
          <w:rFonts w:ascii="Cascadia Mono" w:hAnsi="Cascadia Mono" w:cs="Cascadia Mono"/>
          <w:noProof/>
          <w:color w:val="808080"/>
          <w:sz w:val="19"/>
          <w:szCs w:val="19"/>
        </w:rPr>
        <w:t>)</w:t>
      </w:r>
      <w:r>
        <w:rPr>
          <w:rFonts w:ascii="3DS V2" w:hAnsi="3DS V2"/>
          <w:noProof/>
          <w:sz w:val="24"/>
          <w:szCs w:val="24"/>
          <w:lang w:eastAsia="zh-CN"/>
        </w:rPr>
        <w:t>, en vérifiant la condition(</w:t>
      </w:r>
      <w:r w:rsidRPr="00CD6C95">
        <w:rPr>
          <w:rFonts w:ascii="Cascadia Mono" w:hAnsi="Cascadia Mono" w:cs="Cascadia Mono"/>
          <w:noProof/>
          <w:color w:val="808080"/>
          <w:sz w:val="19"/>
          <w:szCs w:val="19"/>
        </w:rPr>
        <w:t>iCondition</w:t>
      </w:r>
      <w:r>
        <w:rPr>
          <w:rFonts w:ascii="Cascadia Mono" w:hAnsi="Cascadia Mono" w:cs="Cascadia Mono"/>
          <w:noProof/>
          <w:color w:val="808080"/>
          <w:sz w:val="19"/>
          <w:szCs w:val="19"/>
        </w:rPr>
        <w:t>)</w:t>
      </w:r>
      <w:r>
        <w:rPr>
          <w:rFonts w:ascii="3DS V2" w:hAnsi="3DS V2"/>
          <w:noProof/>
          <w:sz w:val="24"/>
          <w:szCs w:val="24"/>
          <w:lang w:eastAsia="zh-CN"/>
        </w:rPr>
        <w:t xml:space="preserve"> et </w:t>
      </w:r>
      <w:r w:rsidR="005B014B">
        <w:rPr>
          <w:rFonts w:ascii="3DS V2" w:hAnsi="3DS V2"/>
          <w:noProof/>
          <w:sz w:val="24"/>
          <w:szCs w:val="24"/>
          <w:lang w:eastAsia="zh-CN"/>
        </w:rPr>
        <w:t xml:space="preserve">en </w:t>
      </w:r>
      <w:r>
        <w:rPr>
          <w:rFonts w:ascii="3DS V2" w:hAnsi="3DS V2"/>
          <w:noProof/>
          <w:sz w:val="24"/>
          <w:szCs w:val="24"/>
          <w:lang w:eastAsia="zh-CN"/>
        </w:rPr>
        <w:t xml:space="preserve">appliquant l’action (donc la fonction à appeler lorsque la condition est satisfaite).  </w:t>
      </w:r>
    </w:p>
    <w:p w14:paraId="48FD3D0C" w14:textId="6ACBA823" w:rsidR="00E54ED4" w:rsidRPr="00C26451" w:rsidRDefault="00E34B9E" w:rsidP="00C26451">
      <w:pPr>
        <w:pStyle w:val="Titre3"/>
        <w:rPr>
          <w:rFonts w:ascii="3DS V2" w:hAnsi="3DS V2"/>
          <w:sz w:val="32"/>
          <w:szCs w:val="32"/>
        </w:rPr>
      </w:pPr>
      <w:bookmarkStart w:id="42" w:name="_Toc206168792"/>
      <w:r>
        <w:rPr>
          <w:rFonts w:ascii="3DS V2" w:hAnsi="3DS V2"/>
          <w:sz w:val="32"/>
          <w:szCs w:val="32"/>
        </w:rPr>
        <w:lastRenderedPageBreak/>
        <w:t>L’int</w:t>
      </w:r>
      <w:r w:rsidR="00AB3168">
        <w:rPr>
          <w:rFonts w:ascii="3DS V2" w:hAnsi="3DS V2"/>
          <w:sz w:val="32"/>
          <w:szCs w:val="32"/>
        </w:rPr>
        <w:t>erface utilisateur et l’int</w:t>
      </w:r>
      <w:r>
        <w:rPr>
          <w:rFonts w:ascii="3DS V2" w:hAnsi="3DS V2"/>
          <w:sz w:val="32"/>
          <w:szCs w:val="32"/>
        </w:rPr>
        <w:t>rospection</w:t>
      </w:r>
      <w:bookmarkEnd w:id="42"/>
    </w:p>
    <w:p w14:paraId="6FB7D629" w14:textId="4B5084DE" w:rsidR="00F57E48" w:rsidRDefault="0053302D" w:rsidP="00230CC7">
      <w:pPr>
        <w:autoSpaceDE w:val="0"/>
        <w:autoSpaceDN w:val="0"/>
        <w:adjustRightInd w:val="0"/>
        <w:spacing w:after="0"/>
        <w:jc w:val="both"/>
        <w:rPr>
          <w:rFonts w:ascii="3DS V2" w:hAnsi="3DS V2"/>
          <w:noProof/>
          <w:sz w:val="24"/>
          <w:szCs w:val="24"/>
          <w:lang w:eastAsia="zh-CN"/>
        </w:rPr>
      </w:pPr>
      <w:r w:rsidRPr="0053302D">
        <w:rPr>
          <w:rFonts w:ascii="3DS V2" w:hAnsi="3DS V2"/>
          <w:noProof/>
          <w:sz w:val="24"/>
          <w:szCs w:val="24"/>
          <w:lang w:eastAsia="zh-CN"/>
        </w:rPr>
        <w:t xml:space="preserve">Pour que la commande soit accessible à l’utilisateur, </w:t>
      </w:r>
      <w:r w:rsidR="0071764D">
        <w:rPr>
          <w:rFonts w:ascii="3DS V2" w:hAnsi="3DS V2"/>
          <w:noProof/>
          <w:sz w:val="24"/>
          <w:szCs w:val="24"/>
          <w:lang w:eastAsia="zh-CN"/>
        </w:rPr>
        <w:t>il faut la mettre dans l’</w:t>
      </w:r>
      <w:r w:rsidRPr="0053302D">
        <w:rPr>
          <w:rFonts w:ascii="3DS V2" w:hAnsi="3DS V2"/>
          <w:noProof/>
          <w:sz w:val="24"/>
          <w:szCs w:val="24"/>
          <w:lang w:eastAsia="zh-CN"/>
        </w:rPr>
        <w:t>interface graphique</w:t>
      </w:r>
      <w:r w:rsidR="003A0B76">
        <w:rPr>
          <w:rFonts w:ascii="3DS V2" w:hAnsi="3DS V2"/>
          <w:noProof/>
          <w:sz w:val="24"/>
          <w:szCs w:val="24"/>
          <w:lang w:eastAsia="zh-CN"/>
        </w:rPr>
        <w:t xml:space="preserve">. </w:t>
      </w:r>
      <w:r w:rsidR="00AE3215">
        <w:rPr>
          <w:rFonts w:ascii="3DS V2" w:hAnsi="3DS V2"/>
          <w:noProof/>
          <w:sz w:val="24"/>
          <w:szCs w:val="24"/>
          <w:lang w:eastAsia="zh-CN"/>
        </w:rPr>
        <w:t>L</w:t>
      </w:r>
      <w:r w:rsidRPr="0053302D">
        <w:rPr>
          <w:rFonts w:ascii="3DS V2" w:hAnsi="3DS V2"/>
          <w:noProof/>
          <w:sz w:val="24"/>
          <w:szCs w:val="24"/>
          <w:lang w:eastAsia="zh-CN"/>
        </w:rPr>
        <w:t>ors de la conception de l’interface utilisateur, il est nécessaire de mettre en place un style visuel homogène avec les fonctionnalités déjà existantes</w:t>
      </w:r>
      <w:r w:rsidR="004E0C27">
        <w:rPr>
          <w:rFonts w:ascii="3DS V2" w:hAnsi="3DS V2"/>
          <w:noProof/>
          <w:sz w:val="24"/>
          <w:szCs w:val="24"/>
          <w:lang w:eastAsia="zh-CN"/>
        </w:rPr>
        <w:t xml:space="preserve"> dans le pan</w:t>
      </w:r>
      <w:r w:rsidR="00253047">
        <w:rPr>
          <w:rFonts w:ascii="3DS V2" w:hAnsi="3DS V2"/>
          <w:noProof/>
          <w:sz w:val="24"/>
          <w:szCs w:val="24"/>
          <w:lang w:eastAsia="zh-CN"/>
        </w:rPr>
        <w:t>neau</w:t>
      </w:r>
      <w:r w:rsidRPr="0053302D">
        <w:rPr>
          <w:rFonts w:ascii="3DS V2" w:hAnsi="3DS V2"/>
          <w:noProof/>
          <w:sz w:val="24"/>
          <w:szCs w:val="24"/>
          <w:lang w:eastAsia="zh-CN"/>
        </w:rPr>
        <w:t>.</w:t>
      </w:r>
    </w:p>
    <w:p w14:paraId="6B062032" w14:textId="77777777" w:rsidR="00230CC7" w:rsidRPr="0053302D" w:rsidRDefault="00230CC7" w:rsidP="00230CC7">
      <w:pPr>
        <w:autoSpaceDE w:val="0"/>
        <w:autoSpaceDN w:val="0"/>
        <w:adjustRightInd w:val="0"/>
        <w:spacing w:after="0"/>
        <w:jc w:val="both"/>
        <w:rPr>
          <w:rFonts w:ascii="3DS V2" w:hAnsi="3DS V2"/>
          <w:noProof/>
          <w:sz w:val="24"/>
          <w:szCs w:val="24"/>
          <w:lang w:eastAsia="zh-CN"/>
        </w:rPr>
      </w:pPr>
    </w:p>
    <w:p w14:paraId="6569D7DE" w14:textId="37A8C91A" w:rsidR="00E54ED4" w:rsidRDefault="002A3D43" w:rsidP="00230CC7">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La programmation d’</w:t>
      </w:r>
      <w:r w:rsidR="004C5F71">
        <w:rPr>
          <w:rFonts w:ascii="3DS V2" w:hAnsi="3DS V2"/>
          <w:noProof/>
          <w:sz w:val="24"/>
          <w:szCs w:val="24"/>
          <w:lang w:eastAsia="zh-CN"/>
        </w:rPr>
        <w:t>interface utilisateur</w:t>
      </w:r>
      <w:r>
        <w:rPr>
          <w:rFonts w:ascii="3DS V2" w:hAnsi="3DS V2"/>
          <w:noProof/>
          <w:sz w:val="24"/>
          <w:szCs w:val="24"/>
          <w:lang w:eastAsia="zh-CN"/>
        </w:rPr>
        <w:t xml:space="preserve"> est </w:t>
      </w:r>
      <w:r w:rsidR="007B5D39">
        <w:rPr>
          <w:rFonts w:ascii="3DS V2" w:hAnsi="3DS V2"/>
          <w:noProof/>
          <w:sz w:val="24"/>
          <w:szCs w:val="24"/>
          <w:lang w:eastAsia="zh-CN"/>
        </w:rPr>
        <w:t xml:space="preserve">différente </w:t>
      </w:r>
      <w:r w:rsidR="00956B05">
        <w:rPr>
          <w:rFonts w:ascii="3DS V2" w:hAnsi="3DS V2"/>
          <w:noProof/>
          <w:sz w:val="24"/>
          <w:szCs w:val="24"/>
          <w:lang w:eastAsia="zh-CN"/>
        </w:rPr>
        <w:t>de</w:t>
      </w:r>
      <w:r w:rsidR="007B5D39">
        <w:rPr>
          <w:rFonts w:ascii="3DS V2" w:hAnsi="3DS V2"/>
          <w:noProof/>
          <w:sz w:val="24"/>
          <w:szCs w:val="24"/>
          <w:lang w:eastAsia="zh-CN"/>
        </w:rPr>
        <w:t xml:space="preserve"> la programmation </w:t>
      </w:r>
      <w:r w:rsidR="00295A91">
        <w:rPr>
          <w:rFonts w:ascii="3DS V2" w:hAnsi="3DS V2"/>
          <w:noProof/>
          <w:sz w:val="24"/>
          <w:szCs w:val="24"/>
          <w:lang w:eastAsia="zh-CN"/>
        </w:rPr>
        <w:t>« </w:t>
      </w:r>
      <w:r w:rsidR="007B5D39">
        <w:rPr>
          <w:rFonts w:ascii="3DS V2" w:hAnsi="3DS V2"/>
          <w:noProof/>
          <w:sz w:val="24"/>
          <w:szCs w:val="24"/>
          <w:lang w:eastAsia="zh-CN"/>
        </w:rPr>
        <w:t>back-end</w:t>
      </w:r>
      <w:r w:rsidR="00295A91">
        <w:rPr>
          <w:rFonts w:ascii="3DS V2" w:hAnsi="3DS V2"/>
          <w:noProof/>
          <w:sz w:val="24"/>
          <w:szCs w:val="24"/>
          <w:lang w:eastAsia="zh-CN"/>
        </w:rPr>
        <w:t> »</w:t>
      </w:r>
      <w:r w:rsidR="007B5D39">
        <w:rPr>
          <w:rFonts w:ascii="3DS V2" w:hAnsi="3DS V2"/>
          <w:noProof/>
          <w:sz w:val="24"/>
          <w:szCs w:val="24"/>
          <w:lang w:eastAsia="zh-CN"/>
        </w:rPr>
        <w:t xml:space="preserve">. </w:t>
      </w:r>
      <w:r w:rsidR="0060233B">
        <w:rPr>
          <w:rFonts w:ascii="3DS V2" w:hAnsi="3DS V2"/>
          <w:noProof/>
          <w:sz w:val="24"/>
          <w:szCs w:val="24"/>
          <w:lang w:eastAsia="zh-CN"/>
        </w:rPr>
        <w:t>Une capacité indisp</w:t>
      </w:r>
      <w:r w:rsidR="00C173E4">
        <w:rPr>
          <w:rFonts w:ascii="3DS V2" w:hAnsi="3DS V2"/>
          <w:noProof/>
          <w:sz w:val="24"/>
          <w:szCs w:val="24"/>
          <w:lang w:eastAsia="zh-CN"/>
        </w:rPr>
        <w:t>e</w:t>
      </w:r>
      <w:r w:rsidR="0060233B">
        <w:rPr>
          <w:rFonts w:ascii="3DS V2" w:hAnsi="3DS V2"/>
          <w:noProof/>
          <w:sz w:val="24"/>
          <w:szCs w:val="24"/>
          <w:lang w:eastAsia="zh-CN"/>
        </w:rPr>
        <w:t>nsable pour la programmation d’UI</w:t>
      </w:r>
      <w:r w:rsidR="0092498A">
        <w:rPr>
          <w:rFonts w:ascii="3DS V2" w:hAnsi="3DS V2"/>
          <w:noProof/>
          <w:sz w:val="24"/>
          <w:szCs w:val="24"/>
          <w:lang w:eastAsia="zh-CN"/>
        </w:rPr>
        <w:t xml:space="preserve"> est</w:t>
      </w:r>
      <w:r w:rsidR="0060233B">
        <w:rPr>
          <w:rFonts w:ascii="3DS V2" w:hAnsi="3DS V2"/>
          <w:noProof/>
          <w:sz w:val="24"/>
          <w:szCs w:val="24"/>
          <w:lang w:eastAsia="zh-CN"/>
        </w:rPr>
        <w:t xml:space="preserve"> la capacité d</w:t>
      </w:r>
      <w:r w:rsidR="0092498A">
        <w:rPr>
          <w:rFonts w:ascii="3DS V2" w:hAnsi="3DS V2"/>
          <w:noProof/>
          <w:sz w:val="24"/>
          <w:szCs w:val="24"/>
          <w:lang w:eastAsia="zh-CN"/>
        </w:rPr>
        <w:t>’</w:t>
      </w:r>
      <w:r w:rsidR="0060233B">
        <w:rPr>
          <w:rFonts w:ascii="3DS V2" w:hAnsi="3DS V2"/>
          <w:noProof/>
          <w:sz w:val="24"/>
          <w:szCs w:val="24"/>
          <w:lang w:eastAsia="zh-CN"/>
        </w:rPr>
        <w:t xml:space="preserve">introspection. </w:t>
      </w:r>
      <w:r w:rsidR="008757F5">
        <w:rPr>
          <w:rFonts w:ascii="3DS V2" w:hAnsi="3DS V2"/>
          <w:noProof/>
          <w:sz w:val="24"/>
          <w:szCs w:val="24"/>
          <w:lang w:eastAsia="zh-CN"/>
        </w:rPr>
        <w:t>C</w:t>
      </w:r>
      <w:r w:rsidR="0060233B">
        <w:rPr>
          <w:rFonts w:ascii="3DS V2" w:hAnsi="3DS V2"/>
          <w:noProof/>
          <w:sz w:val="24"/>
          <w:szCs w:val="24"/>
          <w:lang w:eastAsia="zh-CN"/>
        </w:rPr>
        <w:t>’</w:t>
      </w:r>
      <w:r w:rsidR="00956B05">
        <w:rPr>
          <w:rFonts w:ascii="3DS V2" w:hAnsi="3DS V2"/>
          <w:noProof/>
          <w:sz w:val="24"/>
          <w:szCs w:val="24"/>
          <w:lang w:eastAsia="zh-CN"/>
        </w:rPr>
        <w:t xml:space="preserve">est </w:t>
      </w:r>
      <w:r w:rsidR="0060233B">
        <w:rPr>
          <w:rFonts w:ascii="3DS V2" w:hAnsi="3DS V2"/>
          <w:noProof/>
          <w:sz w:val="24"/>
          <w:szCs w:val="24"/>
          <w:lang w:eastAsia="zh-CN"/>
        </w:rPr>
        <w:t xml:space="preserve">une capacité de pouvoir </w:t>
      </w:r>
      <w:r w:rsidR="007B5D39">
        <w:rPr>
          <w:rFonts w:ascii="3DS V2" w:hAnsi="3DS V2"/>
          <w:noProof/>
          <w:sz w:val="24"/>
          <w:szCs w:val="24"/>
          <w:lang w:eastAsia="zh-CN"/>
        </w:rPr>
        <w:t>observ</w:t>
      </w:r>
      <w:r w:rsidR="0060233B">
        <w:rPr>
          <w:rFonts w:ascii="3DS V2" w:hAnsi="3DS V2"/>
          <w:noProof/>
          <w:sz w:val="24"/>
          <w:szCs w:val="24"/>
          <w:lang w:eastAsia="zh-CN"/>
        </w:rPr>
        <w:t>er</w:t>
      </w:r>
      <w:r w:rsidR="007B5D39">
        <w:rPr>
          <w:rFonts w:ascii="3DS V2" w:hAnsi="3DS V2"/>
          <w:noProof/>
          <w:sz w:val="24"/>
          <w:szCs w:val="24"/>
          <w:lang w:eastAsia="zh-CN"/>
        </w:rPr>
        <w:t xml:space="preserve"> dynamique</w:t>
      </w:r>
      <w:r w:rsidR="00D05EDF">
        <w:rPr>
          <w:rFonts w:ascii="3DS V2" w:hAnsi="3DS V2"/>
          <w:noProof/>
          <w:sz w:val="24"/>
          <w:szCs w:val="24"/>
          <w:lang w:eastAsia="zh-CN"/>
        </w:rPr>
        <w:t>ment</w:t>
      </w:r>
      <w:r w:rsidR="004C5F71">
        <w:rPr>
          <w:rFonts w:ascii="3DS V2" w:hAnsi="3DS V2"/>
          <w:noProof/>
          <w:sz w:val="24"/>
          <w:szCs w:val="24"/>
          <w:lang w:eastAsia="zh-CN"/>
        </w:rPr>
        <w:t xml:space="preserve"> </w:t>
      </w:r>
      <w:r w:rsidR="007B5D39">
        <w:rPr>
          <w:rFonts w:ascii="3DS V2" w:hAnsi="3DS V2"/>
          <w:noProof/>
          <w:sz w:val="24"/>
          <w:szCs w:val="24"/>
          <w:lang w:eastAsia="zh-CN"/>
        </w:rPr>
        <w:t xml:space="preserve">en </w:t>
      </w:r>
      <w:r w:rsidR="004C5F71">
        <w:rPr>
          <w:rFonts w:ascii="3DS V2" w:hAnsi="3DS V2"/>
          <w:noProof/>
          <w:sz w:val="24"/>
          <w:szCs w:val="24"/>
          <w:lang w:eastAsia="zh-CN"/>
        </w:rPr>
        <w:t>environnement d’execution</w:t>
      </w:r>
      <w:r w:rsidR="007B5D39">
        <w:rPr>
          <w:rFonts w:ascii="3DS V2" w:hAnsi="3DS V2"/>
          <w:noProof/>
          <w:sz w:val="24"/>
          <w:szCs w:val="24"/>
          <w:lang w:eastAsia="zh-CN"/>
        </w:rPr>
        <w:t xml:space="preserve"> </w:t>
      </w:r>
      <w:r w:rsidR="00CD2AD6">
        <w:rPr>
          <w:rFonts w:ascii="3DS V2" w:hAnsi="3DS V2"/>
          <w:noProof/>
          <w:sz w:val="24"/>
          <w:szCs w:val="24"/>
          <w:lang w:eastAsia="zh-CN"/>
        </w:rPr>
        <w:t>les</w:t>
      </w:r>
      <w:r w:rsidR="007B5D39">
        <w:rPr>
          <w:rFonts w:ascii="3DS V2" w:hAnsi="3DS V2"/>
          <w:noProof/>
          <w:sz w:val="24"/>
          <w:szCs w:val="24"/>
          <w:lang w:eastAsia="zh-CN"/>
        </w:rPr>
        <w:t xml:space="preserve"> </w:t>
      </w:r>
      <w:r w:rsidR="00CD2AD6">
        <w:rPr>
          <w:rFonts w:ascii="3DS V2" w:hAnsi="3DS V2"/>
          <w:noProof/>
          <w:sz w:val="24"/>
          <w:szCs w:val="24"/>
          <w:lang w:eastAsia="zh-CN"/>
        </w:rPr>
        <w:t xml:space="preserve">attributs et les </w:t>
      </w:r>
      <w:r w:rsidR="007B5D39">
        <w:rPr>
          <w:rFonts w:ascii="3DS V2" w:hAnsi="3DS V2"/>
          <w:noProof/>
          <w:sz w:val="24"/>
          <w:szCs w:val="24"/>
          <w:lang w:eastAsia="zh-CN"/>
        </w:rPr>
        <w:t>caratéristiques</w:t>
      </w:r>
      <w:r w:rsidR="00FC3493">
        <w:rPr>
          <w:rFonts w:ascii="3DS V2" w:hAnsi="3DS V2"/>
          <w:noProof/>
          <w:sz w:val="24"/>
          <w:szCs w:val="24"/>
          <w:lang w:eastAsia="zh-CN"/>
        </w:rPr>
        <w:t xml:space="preserve"> d’</w:t>
      </w:r>
      <w:r w:rsidR="009A4EFC">
        <w:rPr>
          <w:rFonts w:ascii="3DS V2" w:hAnsi="3DS V2"/>
          <w:noProof/>
          <w:sz w:val="24"/>
          <w:szCs w:val="24"/>
          <w:lang w:eastAsia="zh-CN"/>
        </w:rPr>
        <w:t xml:space="preserve">un </w:t>
      </w:r>
      <w:r w:rsidR="00FC3493">
        <w:rPr>
          <w:rFonts w:ascii="3DS V2" w:hAnsi="3DS V2"/>
          <w:noProof/>
          <w:sz w:val="24"/>
          <w:szCs w:val="24"/>
          <w:lang w:eastAsia="zh-CN"/>
        </w:rPr>
        <w:t>objet lui-même</w:t>
      </w:r>
      <w:r w:rsidR="00B26CBE">
        <w:rPr>
          <w:rFonts w:ascii="3DS V2" w:hAnsi="3DS V2"/>
          <w:noProof/>
          <w:sz w:val="24"/>
          <w:szCs w:val="24"/>
          <w:lang w:eastAsia="zh-CN"/>
        </w:rPr>
        <w:t>.</w:t>
      </w:r>
      <w:r w:rsidR="00B26CBE" w:rsidRPr="00B26CBE">
        <w:rPr>
          <w:rFonts w:ascii="3DS V2" w:hAnsi="3DS V2"/>
          <w:noProof/>
          <w:sz w:val="24"/>
          <w:szCs w:val="24"/>
          <w:lang w:eastAsia="zh-CN"/>
        </w:rPr>
        <w:t xml:space="preserve"> </w:t>
      </w:r>
      <w:r w:rsidR="00F1086E" w:rsidRPr="00F1086E">
        <w:rPr>
          <w:rFonts w:ascii="3DS V2" w:hAnsi="3DS V2"/>
          <w:noProof/>
          <w:sz w:val="24"/>
          <w:szCs w:val="24"/>
          <w:lang w:eastAsia="zh-CN"/>
        </w:rPr>
        <w:t>É</w:t>
      </w:r>
      <w:r w:rsidR="00892A59">
        <w:rPr>
          <w:rFonts w:ascii="3DS V2" w:hAnsi="3DS V2"/>
          <w:noProof/>
          <w:sz w:val="24"/>
          <w:szCs w:val="24"/>
          <w:lang w:eastAsia="zh-CN"/>
        </w:rPr>
        <w:t>tant</w:t>
      </w:r>
      <w:r w:rsidR="00FC3493">
        <w:rPr>
          <w:rFonts w:ascii="3DS V2" w:hAnsi="3DS V2"/>
          <w:noProof/>
          <w:sz w:val="24"/>
          <w:szCs w:val="24"/>
          <w:lang w:eastAsia="zh-CN"/>
        </w:rPr>
        <w:t xml:space="preserve"> un langage de programmation statique, C++ n’a pas cette capacité</w:t>
      </w:r>
      <w:r w:rsidR="00735BBE">
        <w:rPr>
          <w:rFonts w:ascii="3DS V2" w:hAnsi="3DS V2"/>
          <w:noProof/>
          <w:sz w:val="24"/>
          <w:szCs w:val="24"/>
          <w:lang w:eastAsia="zh-CN"/>
        </w:rPr>
        <w:t>.</w:t>
      </w:r>
      <w:r w:rsidR="00FC3493">
        <w:rPr>
          <w:rStyle w:val="Appelnotedebasdep"/>
          <w:rFonts w:ascii="3DS V2" w:hAnsi="3DS V2"/>
          <w:noProof/>
          <w:sz w:val="24"/>
          <w:szCs w:val="24"/>
          <w:lang w:eastAsia="zh-CN"/>
        </w:rPr>
        <w:footnoteReference w:id="1"/>
      </w:r>
      <w:r w:rsidR="00596EF6">
        <w:rPr>
          <w:rFonts w:ascii="3DS V2" w:hAnsi="3DS V2"/>
          <w:noProof/>
          <w:sz w:val="24"/>
          <w:szCs w:val="24"/>
          <w:lang w:eastAsia="zh-CN"/>
        </w:rPr>
        <w:t xml:space="preserve"> </w:t>
      </w:r>
      <w:r w:rsidR="008444E3">
        <w:rPr>
          <w:rFonts w:ascii="3DS V2" w:hAnsi="3DS V2"/>
          <w:noProof/>
          <w:sz w:val="24"/>
          <w:szCs w:val="24"/>
          <w:lang w:eastAsia="zh-CN"/>
        </w:rPr>
        <w:t>Mais</w:t>
      </w:r>
      <w:r w:rsidR="00C1435F">
        <w:rPr>
          <w:rFonts w:ascii="3DS V2" w:hAnsi="3DS V2"/>
          <w:noProof/>
          <w:sz w:val="24"/>
          <w:szCs w:val="24"/>
          <w:lang w:eastAsia="zh-CN"/>
        </w:rPr>
        <w:t>,</w:t>
      </w:r>
      <w:r w:rsidR="000F215D">
        <w:rPr>
          <w:rFonts w:ascii="3DS V2" w:hAnsi="3DS V2"/>
          <w:noProof/>
          <w:sz w:val="24"/>
          <w:szCs w:val="24"/>
          <w:lang w:eastAsia="zh-CN"/>
        </w:rPr>
        <w:t xml:space="preserve"> Dassault Systèmes a mis</w:t>
      </w:r>
      <w:r w:rsidR="00596EF6">
        <w:rPr>
          <w:rFonts w:ascii="3DS V2" w:hAnsi="3DS V2"/>
          <w:noProof/>
          <w:sz w:val="24"/>
          <w:szCs w:val="24"/>
          <w:lang w:eastAsia="zh-CN"/>
        </w:rPr>
        <w:t xml:space="preserve"> en œuvre un mécanisme </w:t>
      </w:r>
      <w:r w:rsidR="001718DD">
        <w:rPr>
          <w:rFonts w:ascii="3DS V2" w:hAnsi="3DS V2"/>
          <w:noProof/>
          <w:sz w:val="24"/>
          <w:szCs w:val="24"/>
          <w:lang w:eastAsia="zh-CN"/>
        </w:rPr>
        <w:t>similaire</w:t>
      </w:r>
      <w:r w:rsidR="00411ABA">
        <w:rPr>
          <w:rFonts w:ascii="3DS V2" w:hAnsi="3DS V2"/>
          <w:noProof/>
          <w:sz w:val="24"/>
          <w:szCs w:val="24"/>
          <w:lang w:eastAsia="zh-CN"/>
        </w:rPr>
        <w:t xml:space="preserve"> qui</w:t>
      </w:r>
      <w:r w:rsidR="006F220C">
        <w:rPr>
          <w:rFonts w:ascii="3DS V2" w:hAnsi="3DS V2"/>
          <w:noProof/>
          <w:sz w:val="24"/>
          <w:szCs w:val="24"/>
          <w:lang w:eastAsia="zh-CN"/>
        </w:rPr>
        <w:t xml:space="preserve"> </w:t>
      </w:r>
      <w:r w:rsidR="00596EF6">
        <w:rPr>
          <w:rFonts w:ascii="3DS V2" w:hAnsi="3DS V2"/>
          <w:noProof/>
          <w:sz w:val="24"/>
          <w:szCs w:val="24"/>
          <w:lang w:eastAsia="zh-CN"/>
        </w:rPr>
        <w:t>s’apelle CID</w:t>
      </w:r>
      <w:r w:rsidR="00436FD1">
        <w:rPr>
          <w:rFonts w:ascii="3DS V2" w:hAnsi="3DS V2"/>
          <w:noProof/>
          <w:sz w:val="24"/>
          <w:szCs w:val="24"/>
          <w:lang w:eastAsia="zh-CN"/>
        </w:rPr>
        <w:t xml:space="preserve"> (</w:t>
      </w:r>
      <w:r w:rsidR="000A6029" w:rsidRPr="000A6029">
        <w:rPr>
          <w:rFonts w:ascii="3DS V2" w:hAnsi="3DS V2"/>
          <w:noProof/>
          <w:sz w:val="24"/>
          <w:szCs w:val="24"/>
          <w:lang w:eastAsia="zh-CN"/>
        </w:rPr>
        <w:t>Common Interface Design</w:t>
      </w:r>
      <w:r w:rsidR="00436FD1">
        <w:rPr>
          <w:rFonts w:ascii="3DS V2" w:hAnsi="3DS V2"/>
          <w:noProof/>
          <w:sz w:val="24"/>
          <w:szCs w:val="24"/>
          <w:lang w:eastAsia="zh-CN"/>
        </w:rPr>
        <w:t>)</w:t>
      </w:r>
      <w:r w:rsidR="000A6029">
        <w:rPr>
          <w:rFonts w:ascii="3DS V2" w:hAnsi="3DS V2"/>
          <w:noProof/>
          <w:sz w:val="24"/>
          <w:szCs w:val="24"/>
          <w:lang w:eastAsia="zh-CN"/>
        </w:rPr>
        <w:t xml:space="preserve">. </w:t>
      </w:r>
      <w:r w:rsidR="005B09C2" w:rsidRPr="005B09C2">
        <w:rPr>
          <w:rFonts w:ascii="3DS V2" w:hAnsi="3DS V2"/>
          <w:noProof/>
          <w:sz w:val="24"/>
          <w:szCs w:val="24"/>
          <w:lang w:eastAsia="zh-CN"/>
        </w:rPr>
        <w:t>Il génère un fichier listant les propriétés des classes, ainsi qu’un code permettant l’introspection et l’accès à la valeur d’une propriété à partir de son nom.</w:t>
      </w:r>
    </w:p>
    <w:p w14:paraId="5D3CCD7A" w14:textId="77777777" w:rsidR="00887A22" w:rsidRDefault="00887A22" w:rsidP="00CD6C95">
      <w:pPr>
        <w:autoSpaceDE w:val="0"/>
        <w:autoSpaceDN w:val="0"/>
        <w:adjustRightInd w:val="0"/>
        <w:spacing w:after="0" w:line="240" w:lineRule="auto"/>
        <w:rPr>
          <w:rFonts w:ascii="3DS V2" w:hAnsi="3DS V2"/>
          <w:noProof/>
          <w:sz w:val="24"/>
          <w:szCs w:val="24"/>
          <w:lang w:eastAsia="zh-CN"/>
        </w:rPr>
      </w:pPr>
    </w:p>
    <w:p w14:paraId="5F60D4AC" w14:textId="00058D7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w:drawing>
          <wp:anchor distT="0" distB="0" distL="114300" distR="114300" simplePos="0" relativeHeight="251706880" behindDoc="1" locked="0" layoutInCell="1" allowOverlap="1" wp14:anchorId="130EC4BE" wp14:editId="13EC5920">
            <wp:simplePos x="0" y="0"/>
            <wp:positionH relativeFrom="margin">
              <wp:posOffset>958850</wp:posOffset>
            </wp:positionH>
            <wp:positionV relativeFrom="paragraph">
              <wp:posOffset>38100</wp:posOffset>
            </wp:positionV>
            <wp:extent cx="3734435" cy="1869440"/>
            <wp:effectExtent l="0" t="0" r="0" b="0"/>
            <wp:wrapTight wrapText="bothSides">
              <wp:wrapPolygon edited="0">
                <wp:start x="0" y="0"/>
                <wp:lineTo x="0" y="16508"/>
                <wp:lineTo x="6831" y="17609"/>
                <wp:lineTo x="4077" y="19149"/>
                <wp:lineTo x="3967" y="21130"/>
                <wp:lineTo x="4848" y="21351"/>
                <wp:lineTo x="16197" y="21351"/>
                <wp:lineTo x="16858" y="20910"/>
                <wp:lineTo x="16418" y="18709"/>
                <wp:lineTo x="13994" y="17609"/>
                <wp:lineTo x="21486" y="16508"/>
                <wp:lineTo x="21486"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34435" cy="1869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06E355" w14:textId="556475E0" w:rsidR="00FB3187" w:rsidRDefault="00FB3187" w:rsidP="00CD6C95">
      <w:pPr>
        <w:autoSpaceDE w:val="0"/>
        <w:autoSpaceDN w:val="0"/>
        <w:adjustRightInd w:val="0"/>
        <w:spacing w:after="0" w:line="240" w:lineRule="auto"/>
        <w:rPr>
          <w:rFonts w:ascii="3DS V2" w:hAnsi="3DS V2"/>
          <w:noProof/>
          <w:sz w:val="24"/>
          <w:szCs w:val="24"/>
          <w:lang w:eastAsia="zh-CN"/>
        </w:rPr>
      </w:pPr>
    </w:p>
    <w:p w14:paraId="6B77BC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9DB1EC5"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BBF4AE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59261E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3B8955A"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1B86BBD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07F1FCD"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164E323"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F0403EC" w14:textId="554AAE9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08928" behindDoc="1" locked="0" layoutInCell="1" allowOverlap="1" wp14:anchorId="5CE1AF2F" wp14:editId="2D18CE4B">
                <wp:simplePos x="0" y="0"/>
                <wp:positionH relativeFrom="margin">
                  <wp:align>center</wp:align>
                </wp:positionH>
                <wp:positionV relativeFrom="paragraph">
                  <wp:posOffset>80806</wp:posOffset>
                </wp:positionV>
                <wp:extent cx="3657600" cy="635"/>
                <wp:effectExtent l="0" t="0" r="0" b="8255"/>
                <wp:wrapTight wrapText="bothSides">
                  <wp:wrapPolygon edited="0">
                    <wp:start x="0" y="0"/>
                    <wp:lineTo x="0" y="20698"/>
                    <wp:lineTo x="21488" y="20698"/>
                    <wp:lineTo x="21488" y="0"/>
                    <wp:lineTo x="0" y="0"/>
                  </wp:wrapPolygon>
                </wp:wrapTight>
                <wp:docPr id="43" name="Zone de texte 43"/>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2FCCEFC7" w14:textId="77777777" w:rsidR="00A47043" w:rsidRDefault="00A47043" w:rsidP="00FB3187">
                            <w:pPr>
                              <w:pStyle w:val="Lgende"/>
                              <w:jc w:val="center"/>
                            </w:pPr>
                          </w:p>
                          <w:p w14:paraId="526EC2B2" w14:textId="1BF548D6" w:rsidR="00FB3187" w:rsidRPr="00EA371B" w:rsidRDefault="00FB3187" w:rsidP="00FB3187">
                            <w:pPr>
                              <w:pStyle w:val="Lgende"/>
                              <w:jc w:val="center"/>
                              <w:rPr>
                                <w:noProof/>
                              </w:rPr>
                            </w:pPr>
                            <w:r>
                              <w:t xml:space="preserve">Figure </w:t>
                            </w:r>
                            <w:fldSimple w:instr=" SEQ Figure \* ARABIC ">
                              <w:r w:rsidR="009C3AE0">
                                <w:rPr>
                                  <w:noProof/>
                                </w:rPr>
                                <w:t>33</w:t>
                              </w:r>
                            </w:fldSimple>
                            <w:r>
                              <w:t xml:space="preserve"> : Model d'une classe C++ introspectable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1AF2F" id="Zone de texte 43" o:spid="_x0000_s1046" type="#_x0000_t202" style="position:absolute;margin-left:0;margin-top:6.35pt;width:4in;height:.05pt;z-index:-251607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BxGGQIAAEAEAAAOAAAAZHJzL2Uyb0RvYy54bWysU8Fu2zAMvQ/YPwi6L05SNBu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xe3HxZRCkmKLm9u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" stroked="f">
                <v:textbox style="mso-fit-shape-to-text:t" inset="0,0,0,0">
                  <w:txbxContent>
                    <w:p w14:paraId="2FCCEFC7" w14:textId="77777777" w:rsidR="00A47043" w:rsidRDefault="00A47043" w:rsidP="00FB3187">
                      <w:pPr>
                        <w:pStyle w:val="Lgende"/>
                        <w:jc w:val="center"/>
                      </w:pPr>
                    </w:p>
                    <w:p w14:paraId="526EC2B2" w14:textId="1BF548D6" w:rsidR="00FB3187" w:rsidRPr="00EA371B" w:rsidRDefault="00FB3187" w:rsidP="00FB3187">
                      <w:pPr>
                        <w:pStyle w:val="Lgende"/>
                        <w:jc w:val="center"/>
                        <w:rPr>
                          <w:noProof/>
                        </w:rPr>
                      </w:pPr>
                      <w:r>
                        <w:t xml:space="preserve">Figure </w:t>
                      </w:r>
                      <w:fldSimple w:instr=" SEQ Figure \* ARABIC ">
                        <w:r w:rsidR="009C3AE0">
                          <w:rPr>
                            <w:noProof/>
                          </w:rPr>
                          <w:t>33</w:t>
                        </w:r>
                      </w:fldSimple>
                      <w:r>
                        <w:t xml:space="preserve"> : Model d'une classe C++ introspectable</w:t>
                      </w:r>
                    </w:p>
                  </w:txbxContent>
                </v:textbox>
                <w10:wrap type="tight" anchorx="margin"/>
              </v:shape>
            </w:pict>
          </mc:Fallback>
        </mc:AlternateContent>
      </w:r>
    </w:p>
    <w:p w14:paraId="64E5A444"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2F99E17" w14:textId="77777777" w:rsidR="00A47043" w:rsidRDefault="00A47043" w:rsidP="00CD6C95">
      <w:pPr>
        <w:autoSpaceDE w:val="0"/>
        <w:autoSpaceDN w:val="0"/>
        <w:adjustRightInd w:val="0"/>
        <w:spacing w:after="0" w:line="240" w:lineRule="auto"/>
        <w:rPr>
          <w:rFonts w:ascii="3DS V2" w:hAnsi="3DS V2"/>
          <w:noProof/>
          <w:sz w:val="24"/>
          <w:szCs w:val="24"/>
          <w:lang w:eastAsia="zh-CN"/>
        </w:rPr>
      </w:pPr>
    </w:p>
    <w:p w14:paraId="53A1EC93" w14:textId="77777777" w:rsidR="00A47043" w:rsidRDefault="00A47043" w:rsidP="00CD6C95">
      <w:pPr>
        <w:autoSpaceDE w:val="0"/>
        <w:autoSpaceDN w:val="0"/>
        <w:adjustRightInd w:val="0"/>
        <w:spacing w:after="0" w:line="240" w:lineRule="auto"/>
        <w:rPr>
          <w:rFonts w:ascii="3DS V2" w:hAnsi="3DS V2"/>
          <w:noProof/>
          <w:sz w:val="24"/>
          <w:szCs w:val="24"/>
          <w:lang w:eastAsia="zh-CN"/>
        </w:rPr>
      </w:pPr>
    </w:p>
    <w:p w14:paraId="011076A8" w14:textId="6D32DF00" w:rsidR="00F84A8E" w:rsidRDefault="00395873" w:rsidP="00422FE6">
      <w:pPr>
        <w:autoSpaceDE w:val="0"/>
        <w:autoSpaceDN w:val="0"/>
        <w:adjustRightInd w:val="0"/>
        <w:spacing w:after="0"/>
        <w:rPr>
          <w:rFonts w:ascii="3DS V2" w:hAnsi="3DS V2"/>
          <w:noProof/>
          <w:sz w:val="24"/>
          <w:szCs w:val="24"/>
          <w:lang w:eastAsia="zh-CN"/>
        </w:rPr>
      </w:pPr>
      <w:r>
        <w:rPr>
          <w:rFonts w:ascii="3DS V2" w:hAnsi="3DS V2"/>
          <w:noProof/>
          <w:sz w:val="24"/>
          <w:szCs w:val="24"/>
          <w:lang w:eastAsia="zh-CN"/>
        </w:rPr>
        <w:t>Création d’</w:t>
      </w:r>
      <w:r w:rsidR="001F4901">
        <w:rPr>
          <w:rFonts w:ascii="3DS V2" w:hAnsi="3DS V2"/>
          <w:noProof/>
          <w:sz w:val="24"/>
          <w:szCs w:val="24"/>
          <w:lang w:eastAsia="zh-CN"/>
        </w:rPr>
        <w:t>u</w:t>
      </w:r>
      <w:r w:rsidR="00181505">
        <w:rPr>
          <w:rFonts w:ascii="3DS V2" w:hAnsi="3DS V2"/>
          <w:noProof/>
          <w:sz w:val="24"/>
          <w:szCs w:val="24"/>
          <w:lang w:eastAsia="zh-CN"/>
        </w:rPr>
        <w:t xml:space="preserve">n bouton « CableAllocationButton » dans </w:t>
      </w:r>
      <w:r w:rsidR="00E55CB2">
        <w:rPr>
          <w:rFonts w:ascii="3DS V2" w:hAnsi="3DS V2"/>
          <w:noProof/>
          <w:sz w:val="24"/>
          <w:szCs w:val="24"/>
          <w:lang w:eastAsia="zh-CN"/>
        </w:rPr>
        <w:t>un</w:t>
      </w:r>
      <w:r w:rsidR="00181505">
        <w:rPr>
          <w:rFonts w:ascii="3DS V2" w:hAnsi="3DS V2"/>
          <w:noProof/>
          <w:sz w:val="24"/>
          <w:szCs w:val="24"/>
          <w:lang w:eastAsia="zh-CN"/>
        </w:rPr>
        <w:t xml:space="preserve"> fichier .syp</w:t>
      </w:r>
      <w:r w:rsidR="00F84A8E">
        <w:rPr>
          <w:rFonts w:ascii="3DS V2" w:hAnsi="3DS V2"/>
          <w:noProof/>
          <w:sz w:val="24"/>
          <w:szCs w:val="24"/>
          <w:lang w:eastAsia="zh-CN"/>
        </w:rPr>
        <w:t>style</w:t>
      </w:r>
      <w:r w:rsidR="001F4901">
        <w:rPr>
          <w:rFonts w:ascii="3DS V2" w:hAnsi="3DS V2"/>
          <w:noProof/>
          <w:sz w:val="24"/>
          <w:szCs w:val="24"/>
          <w:lang w:eastAsia="zh-CN"/>
        </w:rPr>
        <w:t xml:space="preserve"> </w:t>
      </w:r>
      <w:r w:rsidR="00F84A8E">
        <w:rPr>
          <w:rFonts w:ascii="3DS V2" w:hAnsi="3DS V2"/>
          <w:noProof/>
          <w:sz w:val="24"/>
          <w:szCs w:val="24"/>
          <w:lang w:eastAsia="zh-CN"/>
        </w:rPr>
        <w:t>:</w:t>
      </w:r>
    </w:p>
    <w:p w14:paraId="530FEEBF" w14:textId="002F6DEF" w:rsidR="00F84A8E" w:rsidRPr="0040636C" w:rsidRDefault="00F84A8E" w:rsidP="00CD6C95">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CATVidCtlButton</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syp:name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35D3F367" w14:textId="77777777" w:rsidR="00F84A8E" w:rsidRPr="0040636C" w:rsidRDefault="00F84A8E" w:rsidP="00F84A8E">
      <w:pPr>
        <w:autoSpaceDE w:val="0"/>
        <w:autoSpaceDN w:val="0"/>
        <w:adjustRightInd w:val="0"/>
        <w:spacing w:after="0" w:line="240" w:lineRule="auto"/>
        <w:ind w:left="1416"/>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CableAllocationButton</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1D8D65C3" w14:textId="77777777" w:rsidR="00F84A8E" w:rsidRDefault="00F84A8E" w:rsidP="00F84A8E">
      <w:pPr>
        <w:autoSpaceDE w:val="0"/>
        <w:autoSpaceDN w:val="0"/>
        <w:adjustRightInd w:val="0"/>
        <w:spacing w:after="0" w:line="240" w:lineRule="auto"/>
        <w:ind w:left="1416" w:firstLine="708"/>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IconDimension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32 32</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4910951C" w14:textId="77777777" w:rsidR="00F84A8E" w:rsidRDefault="00F84A8E" w:rsidP="00F84A8E">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I_CATELEditorAllocationAutomatic</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r w:rsidRPr="00F84A8E">
        <w:rPr>
          <w:rFonts w:ascii="Cascadia Mono" w:hAnsi="Cascadia Mono" w:cs="Cascadia Mono"/>
          <w:noProof/>
          <w:color w:val="FF0000"/>
          <w:sz w:val="19"/>
          <w:szCs w:val="19"/>
        </w:rPr>
        <w:t>Click</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@OnCable2ConnectorAllocationClick</w:t>
      </w:r>
      <w:r w:rsidRPr="00F84A8E">
        <w:rPr>
          <w:rFonts w:ascii="Cascadia Mono" w:hAnsi="Cascadia Mono" w:cs="Cascadia Mono"/>
          <w:noProof/>
          <w:color w:val="000000"/>
          <w:sz w:val="19"/>
          <w:szCs w:val="19"/>
        </w:rPr>
        <w:t>"</w:t>
      </w:r>
    </w:p>
    <w:p w14:paraId="53C8F185" w14:textId="0B86991A" w:rsidR="00961383" w:rsidRDefault="00F84A8E" w:rsidP="00961383">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syp:Template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/&gt;</w:t>
      </w:r>
    </w:p>
    <w:p w14:paraId="45AC2228" w14:textId="77777777" w:rsidR="006E25C4" w:rsidRDefault="006E25C4" w:rsidP="00961383">
      <w:pPr>
        <w:autoSpaceDE w:val="0"/>
        <w:autoSpaceDN w:val="0"/>
        <w:adjustRightInd w:val="0"/>
        <w:spacing w:after="0" w:line="240" w:lineRule="auto"/>
        <w:ind w:left="2124"/>
        <w:rPr>
          <w:rFonts w:ascii="Cascadia Mono" w:hAnsi="Cascadia Mono" w:cs="Cascadia Mono"/>
          <w:noProof/>
          <w:color w:val="0000FF"/>
          <w:sz w:val="19"/>
          <w:szCs w:val="19"/>
        </w:rPr>
      </w:pPr>
    </w:p>
    <w:p w14:paraId="0B52010B" w14:textId="1956B500" w:rsidR="001F4901" w:rsidRDefault="00961383" w:rsidP="00713457">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 xml:space="preserve">On voit bien les </w:t>
      </w:r>
      <w:r w:rsidR="0075214E">
        <w:rPr>
          <w:rFonts w:ascii="3DS V2" w:hAnsi="3DS V2"/>
          <w:noProof/>
          <w:sz w:val="24"/>
          <w:szCs w:val="24"/>
          <w:lang w:eastAsia="zh-CN"/>
        </w:rPr>
        <w:t>caractéristique</w:t>
      </w:r>
      <w:r w:rsidR="00212EE6">
        <w:rPr>
          <w:rFonts w:ascii="3DS V2" w:hAnsi="3DS V2"/>
          <w:noProof/>
          <w:sz w:val="24"/>
          <w:szCs w:val="24"/>
          <w:lang w:eastAsia="zh-CN"/>
        </w:rPr>
        <w:t>s</w:t>
      </w:r>
      <w:r w:rsidR="0075214E">
        <w:rPr>
          <w:rFonts w:ascii="3DS V2" w:hAnsi="3DS V2"/>
          <w:noProof/>
          <w:sz w:val="24"/>
          <w:szCs w:val="24"/>
          <w:lang w:eastAsia="zh-CN"/>
        </w:rPr>
        <w:t> :</w:t>
      </w:r>
      <w:r>
        <w:rPr>
          <w:rFonts w:ascii="3DS V2" w:hAnsi="3DS V2"/>
          <w:noProof/>
          <w:sz w:val="24"/>
          <w:szCs w:val="24"/>
          <w:lang w:eastAsia="zh-CN"/>
        </w:rPr>
        <w:t xml:space="preserve"> son nom, taille, icône</w:t>
      </w:r>
      <w:r w:rsidR="0010285C">
        <w:rPr>
          <w:rFonts w:ascii="3DS V2" w:hAnsi="3DS V2"/>
          <w:noProof/>
          <w:sz w:val="24"/>
          <w:szCs w:val="24"/>
          <w:lang w:eastAsia="zh-CN"/>
        </w:rPr>
        <w:t xml:space="preserve"> et l’association du bouton </w:t>
      </w:r>
      <w:r w:rsidR="00616DDA">
        <w:rPr>
          <w:rFonts w:ascii="3DS V2" w:hAnsi="3DS V2"/>
          <w:noProof/>
          <w:sz w:val="24"/>
          <w:szCs w:val="24"/>
          <w:lang w:eastAsia="zh-CN"/>
        </w:rPr>
        <w:t xml:space="preserve">à son </w:t>
      </w:r>
      <w:r w:rsidR="00D8678C">
        <w:rPr>
          <w:rFonts w:ascii="3DS V2" w:hAnsi="3DS V2"/>
          <w:noProof/>
          <w:sz w:val="24"/>
          <w:szCs w:val="24"/>
          <w:lang w:eastAsia="zh-CN"/>
        </w:rPr>
        <w:t>événement</w:t>
      </w:r>
      <w:r w:rsidR="0010285C">
        <w:rPr>
          <w:rFonts w:ascii="3DS V2" w:hAnsi="3DS V2"/>
          <w:noProof/>
          <w:sz w:val="24"/>
          <w:szCs w:val="24"/>
          <w:lang w:eastAsia="zh-CN"/>
        </w:rPr>
        <w:t xml:space="preserve"> </w:t>
      </w:r>
      <w:r w:rsidR="00D16496">
        <w:rPr>
          <w:rFonts w:ascii="3DS V2" w:hAnsi="3DS V2"/>
          <w:noProof/>
          <w:sz w:val="24"/>
          <w:szCs w:val="24"/>
          <w:lang w:eastAsia="zh-CN"/>
        </w:rPr>
        <w:t>« </w:t>
      </w:r>
      <w:r w:rsidR="0010285C">
        <w:rPr>
          <w:rFonts w:ascii="3DS V2" w:hAnsi="3DS V2"/>
          <w:noProof/>
          <w:sz w:val="24"/>
          <w:szCs w:val="24"/>
          <w:lang w:eastAsia="zh-CN"/>
        </w:rPr>
        <w:t>cli</w:t>
      </w:r>
      <w:r w:rsidR="00212EE6">
        <w:rPr>
          <w:rFonts w:ascii="3DS V2" w:hAnsi="3DS V2"/>
          <w:noProof/>
          <w:sz w:val="24"/>
          <w:szCs w:val="24"/>
          <w:lang w:eastAsia="zh-CN"/>
        </w:rPr>
        <w:t>c</w:t>
      </w:r>
      <w:r w:rsidR="00D16496">
        <w:rPr>
          <w:rFonts w:ascii="3DS V2" w:hAnsi="3DS V2"/>
          <w:noProof/>
          <w:sz w:val="24"/>
          <w:szCs w:val="24"/>
          <w:lang w:eastAsia="zh-CN"/>
        </w:rPr>
        <w:t> »</w:t>
      </w:r>
      <w:r w:rsidR="0010285C">
        <w:rPr>
          <w:rFonts w:ascii="3DS V2" w:hAnsi="3DS V2"/>
          <w:noProof/>
          <w:sz w:val="24"/>
          <w:szCs w:val="24"/>
          <w:lang w:eastAsia="zh-CN"/>
        </w:rPr>
        <w:t>. Ce</w:t>
      </w:r>
      <w:r w:rsidR="00D8678C">
        <w:rPr>
          <w:rFonts w:ascii="3DS V2" w:hAnsi="3DS V2"/>
          <w:noProof/>
          <w:sz w:val="24"/>
          <w:szCs w:val="24"/>
          <w:lang w:eastAsia="zh-CN"/>
        </w:rPr>
        <w:t>t</w:t>
      </w:r>
      <w:r w:rsidR="0010285C">
        <w:rPr>
          <w:rFonts w:ascii="3DS V2" w:hAnsi="3DS V2"/>
          <w:noProof/>
          <w:sz w:val="24"/>
          <w:szCs w:val="24"/>
          <w:lang w:eastAsia="zh-CN"/>
        </w:rPr>
        <w:t xml:space="preserve"> </w:t>
      </w:r>
      <w:r w:rsidR="00D8678C">
        <w:rPr>
          <w:rFonts w:ascii="3DS V2" w:hAnsi="3DS V2"/>
          <w:noProof/>
          <w:sz w:val="24"/>
          <w:szCs w:val="24"/>
          <w:lang w:eastAsia="zh-CN"/>
        </w:rPr>
        <w:t>événement</w:t>
      </w:r>
      <w:r>
        <w:rPr>
          <w:rFonts w:ascii="3DS V2" w:hAnsi="3DS V2"/>
          <w:noProof/>
          <w:sz w:val="24"/>
          <w:szCs w:val="24"/>
          <w:lang w:eastAsia="zh-CN"/>
        </w:rPr>
        <w:t xml:space="preserve"> « OnCable2ConnectorAllocationClick » est défini comme un </w:t>
      </w:r>
      <w:r w:rsidR="00CD27F3" w:rsidRPr="000C1A2C">
        <w:rPr>
          <w:rFonts w:ascii="Cascadia Mono" w:hAnsi="Cascadia Mono" w:cs="Cascadia Mono"/>
          <w:noProof/>
          <w:color w:val="A31515"/>
          <w:sz w:val="19"/>
          <w:szCs w:val="19"/>
        </w:rPr>
        <w:t>EventHandler</w:t>
      </w:r>
      <w:r w:rsidR="00CD27F3" w:rsidRPr="000C1A2C">
        <w:rPr>
          <w:rFonts w:ascii="Cascadia Mono" w:hAnsi="Cascadia Mono" w:cs="Cascadia Mono"/>
          <w:noProof/>
          <w:color w:val="0000FF"/>
          <w:sz w:val="19"/>
          <w:szCs w:val="19"/>
        </w:rPr>
        <w:t xml:space="preserve"> </w:t>
      </w:r>
      <w:r>
        <w:rPr>
          <w:rFonts w:ascii="3DS V2" w:hAnsi="3DS V2"/>
          <w:noProof/>
          <w:sz w:val="24"/>
          <w:szCs w:val="24"/>
          <w:lang w:eastAsia="zh-CN"/>
        </w:rPr>
        <w:t xml:space="preserve">dans le fichier .sypintro : </w:t>
      </w:r>
    </w:p>
    <w:p w14:paraId="4DC5F47E" w14:textId="3E417471" w:rsidR="00961383" w:rsidRPr="0040636C" w:rsidRDefault="00961383" w:rsidP="00961383">
      <w:pPr>
        <w:autoSpaceDE w:val="0"/>
        <w:autoSpaceDN w:val="0"/>
        <w:adjustRightInd w:val="0"/>
        <w:spacing w:after="0" w:line="240" w:lineRule="auto"/>
        <w:rPr>
          <w:rFonts w:ascii="Cascadia Mono" w:hAnsi="Cascadia Mono" w:cs="Cascadia Mono"/>
          <w:noProof/>
          <w:color w:val="0000FF"/>
          <w:sz w:val="19"/>
          <w:szCs w:val="19"/>
          <w:lang w:val="en-US"/>
        </w:rPr>
      </w:pPr>
      <w:r w:rsidRPr="0040636C">
        <w:rPr>
          <w:rFonts w:ascii="Cascadia Mono" w:hAnsi="Cascadia Mono" w:cs="Cascadia Mono"/>
          <w:noProof/>
          <w:color w:val="0000FF"/>
          <w:sz w:val="19"/>
          <w:szCs w:val="19"/>
          <w:lang w:val="en-US"/>
        </w:rPr>
        <w:t>&lt;</w:t>
      </w:r>
      <w:r w:rsidRPr="0040636C">
        <w:rPr>
          <w:rFonts w:ascii="Cascadia Mono" w:hAnsi="Cascadia Mono" w:cs="Cascadia Mono"/>
          <w:noProof/>
          <w:color w:val="A31515"/>
          <w:sz w:val="19"/>
          <w:szCs w:val="19"/>
          <w:lang w:val="en-US"/>
        </w:rPr>
        <w:t>EventHandler</w:t>
      </w:r>
      <w:r w:rsidRPr="0040636C">
        <w:rPr>
          <w:rFonts w:ascii="Cascadia Mono" w:hAnsi="Cascadia Mono" w:cs="Cascadia Mono"/>
          <w:noProof/>
          <w:color w:val="0000FF"/>
          <w:sz w:val="19"/>
          <w:szCs w:val="19"/>
          <w:lang w:val="en-US"/>
        </w:rPr>
        <w:t xml:space="preserve"> </w:t>
      </w:r>
      <w:r w:rsidRPr="0040636C">
        <w:rPr>
          <w:rFonts w:ascii="Cascadia Mono" w:hAnsi="Cascadia Mono" w:cs="Cascadia Mono"/>
          <w:noProof/>
          <w:color w:val="0000FF"/>
          <w:sz w:val="19"/>
          <w:szCs w:val="19"/>
          <w:lang w:val="en-US"/>
        </w:rPr>
        <w:tab/>
      </w:r>
      <w:r w:rsidRPr="0040636C">
        <w:rPr>
          <w:rFonts w:ascii="Cascadia Mono" w:hAnsi="Cascadia Mono" w:cs="Cascadia Mono"/>
          <w:noProof/>
          <w:color w:val="FF0000"/>
          <w:sz w:val="19"/>
          <w:szCs w:val="19"/>
          <w:lang w:val="en-US"/>
        </w:rPr>
        <w:t>name</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OnCable2ConnectorAllocationClick</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 xml:space="preserve">  </w:t>
      </w:r>
    </w:p>
    <w:p w14:paraId="28F116FE" w14:textId="7D748374" w:rsidR="00A47043" w:rsidRPr="0040636C" w:rsidRDefault="00961383" w:rsidP="004C5F71">
      <w:pPr>
        <w:autoSpaceDE w:val="0"/>
        <w:autoSpaceDN w:val="0"/>
        <w:adjustRightInd w:val="0"/>
        <w:spacing w:after="0" w:line="240" w:lineRule="auto"/>
        <w:ind w:left="1416" w:firstLine="708"/>
        <w:rPr>
          <w:rFonts w:ascii="Cascadia Mono" w:hAnsi="Cascadia Mono" w:cs="Cascadia Mono"/>
          <w:noProof/>
          <w:color w:val="0000FF"/>
          <w:sz w:val="19"/>
          <w:szCs w:val="19"/>
          <w:lang w:val="en-US"/>
        </w:rPr>
      </w:pPr>
      <w:r w:rsidRPr="0040636C">
        <w:rPr>
          <w:rFonts w:ascii="Cascadia Mono" w:hAnsi="Cascadia Mono" w:cs="Cascadia Mono"/>
          <w:noProof/>
          <w:color w:val="FF0000"/>
          <w:sz w:val="19"/>
          <w:szCs w:val="19"/>
          <w:lang w:val="en-US"/>
        </w:rPr>
        <w:t>args</w:t>
      </w:r>
      <w:r w:rsidRPr="0040636C">
        <w:rPr>
          <w:rFonts w:ascii="Cascadia Mono" w:hAnsi="Cascadia Mono" w:cs="Cascadia Mono"/>
          <w:noProof/>
          <w:color w:val="0000FF"/>
          <w:sz w:val="19"/>
          <w:szCs w:val="19"/>
          <w:lang w:val="en-US"/>
        </w:rPr>
        <w:t>=</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CATSYPEventArgs</w:t>
      </w:r>
      <w:r w:rsidRPr="0040636C">
        <w:rPr>
          <w:rFonts w:ascii="Cascadia Mono" w:hAnsi="Cascadia Mono" w:cs="Cascadia Mono"/>
          <w:noProof/>
          <w:color w:val="000000"/>
          <w:sz w:val="19"/>
          <w:szCs w:val="19"/>
          <w:lang w:val="en-US"/>
        </w:rPr>
        <w:t>"</w:t>
      </w:r>
      <w:r w:rsidRPr="0040636C">
        <w:rPr>
          <w:rFonts w:ascii="Cascadia Mono" w:hAnsi="Cascadia Mono" w:cs="Cascadia Mono"/>
          <w:noProof/>
          <w:color w:val="0000FF"/>
          <w:sz w:val="19"/>
          <w:szCs w:val="19"/>
          <w:lang w:val="en-US"/>
        </w:rPr>
        <w:t>/&gt;</w:t>
      </w:r>
    </w:p>
    <w:p w14:paraId="1B23CCC9" w14:textId="57871F24" w:rsidR="00700C26" w:rsidRPr="008735A7" w:rsidRDefault="001F4901" w:rsidP="002A2F80">
      <w:pPr>
        <w:autoSpaceDE w:val="0"/>
        <w:autoSpaceDN w:val="0"/>
        <w:adjustRightInd w:val="0"/>
        <w:spacing w:after="0"/>
        <w:jc w:val="both"/>
        <w:rPr>
          <w:rFonts w:ascii="Cascadia Mono" w:hAnsi="Cascadia Mono" w:cs="Cascadia Mono"/>
          <w:color w:val="000000"/>
          <w:sz w:val="19"/>
          <w:szCs w:val="19"/>
        </w:rPr>
      </w:pPr>
      <w:r>
        <w:rPr>
          <w:rFonts w:ascii="3DS V2" w:hAnsi="3DS V2"/>
          <w:noProof/>
          <w:sz w:val="24"/>
          <w:szCs w:val="24"/>
          <w:lang w:eastAsia="zh-CN"/>
        </w:rPr>
        <w:lastRenderedPageBreak/>
        <w:t xml:space="preserve">Dans le header </w:t>
      </w:r>
      <w:r w:rsidR="0028741A">
        <w:rPr>
          <w:rFonts w:ascii="3DS V2" w:hAnsi="3DS V2"/>
          <w:noProof/>
          <w:sz w:val="24"/>
          <w:szCs w:val="24"/>
          <w:lang w:eastAsia="zh-CN"/>
        </w:rPr>
        <w:t>du</w:t>
      </w:r>
      <w:r>
        <w:rPr>
          <w:rFonts w:ascii="3DS V2" w:hAnsi="3DS V2"/>
          <w:noProof/>
          <w:sz w:val="24"/>
          <w:szCs w:val="24"/>
          <w:lang w:eastAsia="zh-CN"/>
        </w:rPr>
        <w:t xml:space="preserve"> panneau, </w:t>
      </w:r>
      <w:r w:rsidR="005563A1">
        <w:rPr>
          <w:rFonts w:ascii="3DS V2" w:hAnsi="3DS V2"/>
          <w:noProof/>
          <w:sz w:val="24"/>
          <w:szCs w:val="24"/>
          <w:lang w:eastAsia="zh-CN"/>
        </w:rPr>
        <w:t xml:space="preserve">on enregistre ce </w:t>
      </w:r>
      <w:r w:rsidR="005A1551">
        <w:rPr>
          <w:rFonts w:ascii="3DS V2" w:hAnsi="3DS V2"/>
          <w:noProof/>
          <w:sz w:val="24"/>
          <w:szCs w:val="24"/>
          <w:lang w:eastAsia="zh-CN"/>
        </w:rPr>
        <w:t>bouton</w:t>
      </w:r>
      <w:r w:rsidR="005563A1">
        <w:rPr>
          <w:rFonts w:ascii="3DS V2" w:hAnsi="3DS V2"/>
          <w:noProof/>
          <w:sz w:val="24"/>
          <w:szCs w:val="24"/>
          <w:lang w:eastAsia="zh-CN"/>
        </w:rPr>
        <w:t xml:space="preserve"> avec un pointeur</w:t>
      </w:r>
      <w:r w:rsidR="005A1551">
        <w:rPr>
          <w:rFonts w:ascii="3DS V2" w:hAnsi="3DS V2"/>
          <w:noProof/>
          <w:sz w:val="24"/>
          <w:szCs w:val="24"/>
          <w:lang w:eastAsia="zh-CN"/>
        </w:rPr>
        <w:t>.</w:t>
      </w:r>
      <w:r w:rsidR="008735A7">
        <w:rPr>
          <w:rFonts w:ascii="3DS V2" w:hAnsi="3DS V2"/>
          <w:noProof/>
          <w:sz w:val="24"/>
          <w:szCs w:val="24"/>
          <w:lang w:eastAsia="zh-CN"/>
        </w:rPr>
        <w:t xml:space="preserve"> A l’aide de la fonction </w:t>
      </w:r>
      <w:r w:rsidR="008735A7" w:rsidRPr="0040636C">
        <w:rPr>
          <w:rFonts w:ascii="Cascadia Mono" w:hAnsi="Cascadia Mono" w:cs="Cascadia Mono"/>
          <w:noProof/>
          <w:color w:val="000000"/>
          <w:sz w:val="19"/>
          <w:szCs w:val="19"/>
        </w:rPr>
        <w:t>RetrieveSypNamedObject</w:t>
      </w:r>
      <w:r w:rsidR="008735A7" w:rsidRPr="0040636C">
        <w:rPr>
          <w:rFonts w:ascii="Cascadia Mono" w:hAnsi="Cascadia Mono" w:cs="Cascadia Mono"/>
          <w:color w:val="000000"/>
          <w:sz w:val="19"/>
          <w:szCs w:val="19"/>
        </w:rPr>
        <w:t>()</w:t>
      </w:r>
      <w:r w:rsidR="008735A7">
        <w:rPr>
          <w:rFonts w:ascii="Cascadia Mono" w:hAnsi="Cascadia Mono" w:cs="Cascadia Mono"/>
          <w:color w:val="000000"/>
          <w:sz w:val="19"/>
          <w:szCs w:val="19"/>
        </w:rPr>
        <w:t xml:space="preserve">, </w:t>
      </w:r>
      <w:r w:rsidR="008735A7">
        <w:rPr>
          <w:rFonts w:ascii="3DS V2" w:hAnsi="3DS V2"/>
          <w:noProof/>
          <w:sz w:val="24"/>
          <w:szCs w:val="24"/>
          <w:lang w:eastAsia="zh-CN"/>
        </w:rPr>
        <w:t>ce poineur va</w:t>
      </w:r>
      <w:r>
        <w:rPr>
          <w:rFonts w:ascii="3DS V2" w:hAnsi="3DS V2"/>
          <w:noProof/>
          <w:sz w:val="24"/>
          <w:szCs w:val="24"/>
          <w:lang w:eastAsia="zh-CN"/>
        </w:rPr>
        <w:t xml:space="preserve"> récupérer le bouton que nous avons défini</w:t>
      </w:r>
      <w:r w:rsidR="005A1551">
        <w:rPr>
          <w:rFonts w:ascii="3DS V2" w:hAnsi="3DS V2"/>
          <w:noProof/>
          <w:sz w:val="24"/>
          <w:szCs w:val="24"/>
          <w:lang w:eastAsia="zh-CN"/>
        </w:rPr>
        <w:t xml:space="preserve"> dans le fichier .sypintro</w:t>
      </w:r>
      <w:r>
        <w:rPr>
          <w:rFonts w:ascii="3DS V2" w:hAnsi="3DS V2"/>
          <w:noProof/>
          <w:sz w:val="24"/>
          <w:szCs w:val="24"/>
          <w:lang w:eastAsia="zh-CN"/>
        </w:rPr>
        <w:t xml:space="preserve">. </w:t>
      </w:r>
    </w:p>
    <w:p w14:paraId="490F4797" w14:textId="77777777" w:rsidR="00700C26" w:rsidRDefault="00700C26" w:rsidP="002A2F80">
      <w:pPr>
        <w:autoSpaceDE w:val="0"/>
        <w:autoSpaceDN w:val="0"/>
        <w:adjustRightInd w:val="0"/>
        <w:spacing w:after="0"/>
        <w:jc w:val="both"/>
        <w:rPr>
          <w:rFonts w:ascii="3DS V2" w:hAnsi="3DS V2"/>
          <w:sz w:val="24"/>
          <w:szCs w:val="24"/>
          <w:lang w:eastAsia="zh-CN"/>
        </w:rPr>
      </w:pPr>
    </w:p>
    <w:p w14:paraId="4A7C776F" w14:textId="2E687325" w:rsidR="00FB3187" w:rsidRDefault="00E54ED4" w:rsidP="002A2F80">
      <w:pPr>
        <w:autoSpaceDE w:val="0"/>
        <w:autoSpaceDN w:val="0"/>
        <w:adjustRightInd w:val="0"/>
        <w:spacing w:after="0"/>
        <w:jc w:val="both"/>
        <w:rPr>
          <w:rFonts w:ascii="3DS V2" w:hAnsi="3DS V2"/>
          <w:noProof/>
          <w:sz w:val="24"/>
          <w:szCs w:val="24"/>
          <w:lang w:eastAsia="zh-CN"/>
        </w:rPr>
      </w:pPr>
      <w:r>
        <w:rPr>
          <w:rFonts w:ascii="3DS V2" w:hAnsi="3DS V2"/>
          <w:noProof/>
          <w:sz w:val="24"/>
          <w:szCs w:val="24"/>
          <w:lang w:eastAsia="zh-CN"/>
        </w:rPr>
        <w:t>L’</w:t>
      </w:r>
      <w:r w:rsidR="00D8678C">
        <w:rPr>
          <w:rFonts w:ascii="3DS V2" w:hAnsi="3DS V2"/>
          <w:noProof/>
          <w:sz w:val="24"/>
          <w:szCs w:val="24"/>
          <w:lang w:eastAsia="zh-CN"/>
        </w:rPr>
        <w:t>événement</w:t>
      </w:r>
      <w:r>
        <w:rPr>
          <w:rFonts w:ascii="3DS V2" w:hAnsi="3DS V2"/>
          <w:noProof/>
          <w:sz w:val="24"/>
          <w:szCs w:val="24"/>
          <w:lang w:eastAsia="zh-CN"/>
        </w:rPr>
        <w:t xml:space="preserve"> </w:t>
      </w:r>
      <w:r w:rsidRPr="000C1A2C">
        <w:rPr>
          <w:rFonts w:ascii="Cascadia Mono" w:hAnsi="Cascadia Mono" w:cs="Cascadia Mono"/>
          <w:noProof/>
          <w:color w:val="0000FF"/>
          <w:sz w:val="19"/>
          <w:szCs w:val="19"/>
        </w:rPr>
        <w:t>On</w:t>
      </w:r>
      <w:r w:rsidR="0093438A">
        <w:rPr>
          <w:rFonts w:ascii="Cascadia Mono" w:hAnsi="Cascadia Mono" w:cs="Cascadia Mono"/>
          <w:noProof/>
          <w:color w:val="0000FF"/>
          <w:sz w:val="19"/>
          <w:szCs w:val="19"/>
        </w:rPr>
        <w:t>Commande</w:t>
      </w:r>
      <w:r w:rsidRPr="000C1A2C">
        <w:rPr>
          <w:rFonts w:ascii="Cascadia Mono" w:hAnsi="Cascadia Mono" w:cs="Cascadia Mono"/>
          <w:noProof/>
          <w:color w:val="0000FF"/>
          <w:sz w:val="19"/>
          <w:szCs w:val="19"/>
        </w:rPr>
        <w:t>Click</w:t>
      </w:r>
      <w:r>
        <w:rPr>
          <w:rFonts w:ascii="3DS V2" w:hAnsi="3DS V2"/>
          <w:noProof/>
          <w:sz w:val="24"/>
          <w:szCs w:val="24"/>
          <w:lang w:eastAsia="zh-CN"/>
        </w:rPr>
        <w:t xml:space="preserve">, </w:t>
      </w:r>
      <w:r w:rsidR="002D6C04">
        <w:rPr>
          <w:rFonts w:ascii="3DS V2" w:hAnsi="3DS V2"/>
          <w:noProof/>
          <w:sz w:val="24"/>
          <w:szCs w:val="24"/>
          <w:lang w:eastAsia="zh-CN"/>
        </w:rPr>
        <w:t>déclanché par un</w:t>
      </w:r>
      <w:r w:rsidR="00315E9A">
        <w:rPr>
          <w:rFonts w:ascii="3DS V2" w:hAnsi="3DS V2"/>
          <w:noProof/>
          <w:sz w:val="24"/>
          <w:szCs w:val="24"/>
          <w:lang w:eastAsia="zh-CN"/>
        </w:rPr>
        <w:t xml:space="preserve"> clic</w:t>
      </w:r>
      <w:r w:rsidR="002D3616">
        <w:rPr>
          <w:rFonts w:ascii="3DS V2" w:hAnsi="3DS V2"/>
          <w:noProof/>
          <w:sz w:val="24"/>
          <w:szCs w:val="24"/>
          <w:lang w:eastAsia="zh-CN"/>
        </w:rPr>
        <w:t xml:space="preserve"> gauche d</w:t>
      </w:r>
      <w:r w:rsidR="00B13DA8">
        <w:rPr>
          <w:rFonts w:ascii="3DS V2" w:hAnsi="3DS V2"/>
          <w:noProof/>
          <w:sz w:val="24"/>
          <w:szCs w:val="24"/>
          <w:lang w:eastAsia="zh-CN"/>
        </w:rPr>
        <w:t>u</w:t>
      </w:r>
      <w:r>
        <w:rPr>
          <w:rFonts w:ascii="3DS V2" w:hAnsi="3DS V2"/>
          <w:noProof/>
          <w:sz w:val="24"/>
          <w:szCs w:val="24"/>
          <w:lang w:eastAsia="zh-CN"/>
        </w:rPr>
        <w:t xml:space="preserve"> bouton, est défini aussi dans l</w:t>
      </w:r>
      <w:r w:rsidR="00700C26">
        <w:rPr>
          <w:rFonts w:ascii="3DS V2" w:hAnsi="3DS V2"/>
          <w:noProof/>
          <w:sz w:val="24"/>
          <w:szCs w:val="24"/>
          <w:lang w:eastAsia="zh-CN"/>
        </w:rPr>
        <w:t>a class</w:t>
      </w:r>
      <w:r w:rsidR="00223D50">
        <w:rPr>
          <w:rFonts w:ascii="3DS V2" w:hAnsi="3DS V2"/>
          <w:noProof/>
          <w:sz w:val="24"/>
          <w:szCs w:val="24"/>
          <w:lang w:eastAsia="zh-CN"/>
        </w:rPr>
        <w:t>e</w:t>
      </w:r>
      <w:r>
        <w:rPr>
          <w:rFonts w:ascii="3DS V2" w:hAnsi="3DS V2"/>
          <w:noProof/>
          <w:sz w:val="24"/>
          <w:szCs w:val="24"/>
          <w:lang w:eastAsia="zh-CN"/>
        </w:rPr>
        <w:t xml:space="preserve"> d</w:t>
      </w:r>
      <w:r w:rsidR="004B76DC">
        <w:rPr>
          <w:rFonts w:ascii="3DS V2" w:hAnsi="3DS V2"/>
          <w:noProof/>
          <w:sz w:val="24"/>
          <w:szCs w:val="24"/>
          <w:lang w:eastAsia="zh-CN"/>
        </w:rPr>
        <w:t>u</w:t>
      </w:r>
      <w:r>
        <w:rPr>
          <w:rFonts w:ascii="3DS V2" w:hAnsi="3DS V2"/>
          <w:noProof/>
          <w:sz w:val="24"/>
          <w:szCs w:val="24"/>
          <w:lang w:eastAsia="zh-CN"/>
        </w:rPr>
        <w:t xml:space="preserve"> panneau</w:t>
      </w:r>
      <w:r w:rsidR="00700C26">
        <w:rPr>
          <w:rFonts w:ascii="3DS V2" w:hAnsi="3DS V2"/>
          <w:noProof/>
          <w:sz w:val="24"/>
          <w:szCs w:val="24"/>
          <w:lang w:eastAsia="zh-CN"/>
        </w:rPr>
        <w:t xml:space="preserve">. </w:t>
      </w:r>
      <w:r w:rsidR="002354D1">
        <w:rPr>
          <w:rFonts w:ascii="3DS V2" w:hAnsi="3DS V2"/>
          <w:noProof/>
          <w:sz w:val="24"/>
          <w:szCs w:val="24"/>
          <w:lang w:eastAsia="zh-CN"/>
        </w:rPr>
        <w:t>Pour lancer la commande,</w:t>
      </w:r>
      <w:r w:rsidR="002D3616">
        <w:rPr>
          <w:rFonts w:ascii="3DS V2" w:hAnsi="3DS V2"/>
          <w:noProof/>
          <w:sz w:val="24"/>
          <w:szCs w:val="24"/>
          <w:lang w:eastAsia="zh-CN"/>
        </w:rPr>
        <w:t xml:space="preserve"> il suffit de récupérer </w:t>
      </w:r>
      <w:r>
        <w:rPr>
          <w:rFonts w:ascii="3DS V2" w:hAnsi="3DS V2"/>
          <w:noProof/>
          <w:sz w:val="24"/>
          <w:szCs w:val="24"/>
          <w:lang w:eastAsia="zh-CN"/>
        </w:rPr>
        <w:t>son header</w:t>
      </w:r>
      <w:r w:rsidR="00866F5D">
        <w:rPr>
          <w:rFonts w:ascii="3DS V2" w:hAnsi="3DS V2"/>
          <w:noProof/>
          <w:sz w:val="24"/>
          <w:szCs w:val="24"/>
          <w:lang w:eastAsia="zh-CN"/>
        </w:rPr>
        <w:t xml:space="preserve"> qui a été enregistré</w:t>
      </w:r>
      <w:r w:rsidR="002D3616">
        <w:rPr>
          <w:rFonts w:ascii="3DS V2" w:hAnsi="3DS V2"/>
          <w:noProof/>
          <w:sz w:val="24"/>
          <w:szCs w:val="24"/>
          <w:lang w:eastAsia="zh-CN"/>
        </w:rPr>
        <w:t xml:space="preserve"> dans le « CATELEditorHeaders</w:t>
      </w:r>
      <w:r w:rsidR="00491DDE">
        <w:rPr>
          <w:rFonts w:ascii="3DS V2" w:hAnsi="3DS V2"/>
          <w:noProof/>
          <w:sz w:val="24"/>
          <w:szCs w:val="24"/>
          <w:lang w:eastAsia="zh-CN"/>
        </w:rPr>
        <w:t>.</w:t>
      </w:r>
      <w:r w:rsidR="002D3616">
        <w:rPr>
          <w:rFonts w:ascii="3DS V2" w:hAnsi="3DS V2"/>
          <w:noProof/>
          <w:sz w:val="24"/>
          <w:szCs w:val="24"/>
          <w:lang w:eastAsia="zh-CN"/>
        </w:rPr>
        <w:t>h »</w:t>
      </w:r>
      <w:r w:rsidR="00866F5D">
        <w:rPr>
          <w:rFonts w:ascii="3DS V2" w:hAnsi="3DS V2"/>
          <w:noProof/>
          <w:sz w:val="24"/>
          <w:szCs w:val="24"/>
          <w:lang w:eastAsia="zh-CN"/>
        </w:rPr>
        <w:t>.</w:t>
      </w:r>
      <w:r w:rsidR="002D3616">
        <w:rPr>
          <w:rFonts w:ascii="3DS V2" w:hAnsi="3DS V2"/>
          <w:noProof/>
          <w:sz w:val="24"/>
          <w:szCs w:val="24"/>
          <w:lang w:eastAsia="zh-CN"/>
        </w:rPr>
        <w:t xml:space="preserve"> </w:t>
      </w:r>
      <w:r w:rsidR="00AA7B98">
        <w:rPr>
          <w:rFonts w:ascii="3DS V2" w:hAnsi="3DS V2"/>
          <w:noProof/>
          <w:sz w:val="24"/>
          <w:szCs w:val="24"/>
          <w:lang w:eastAsia="zh-CN"/>
        </w:rPr>
        <w:t>Ce header récupéré</w:t>
      </w:r>
      <w:r w:rsidR="006B6F71">
        <w:rPr>
          <w:rFonts w:ascii="3DS V2" w:hAnsi="3DS V2"/>
          <w:noProof/>
          <w:sz w:val="24"/>
          <w:szCs w:val="24"/>
          <w:lang w:eastAsia="zh-CN"/>
        </w:rPr>
        <w:t xml:space="preserve"> </w:t>
      </w:r>
      <w:r>
        <w:rPr>
          <w:rFonts w:ascii="3DS V2" w:hAnsi="3DS V2"/>
          <w:noProof/>
          <w:sz w:val="24"/>
          <w:szCs w:val="24"/>
          <w:lang w:eastAsia="zh-CN"/>
        </w:rPr>
        <w:t>a u</w:t>
      </w:r>
      <w:r w:rsidR="006C602F">
        <w:rPr>
          <w:rFonts w:ascii="3DS V2" w:hAnsi="3DS V2"/>
          <w:noProof/>
          <w:sz w:val="24"/>
          <w:szCs w:val="24"/>
          <w:lang w:eastAsia="zh-CN"/>
        </w:rPr>
        <w:t xml:space="preserve">ne méthode qui s’apelle </w:t>
      </w:r>
      <w:r w:rsidRPr="0040636C">
        <w:rPr>
          <w:rFonts w:ascii="Cascadia Mono" w:hAnsi="Cascadia Mono" w:cs="Cascadia Mono"/>
          <w:color w:val="000000"/>
          <w:sz w:val="19"/>
          <w:szCs w:val="19"/>
        </w:rPr>
        <w:t>StartCommand()</w:t>
      </w:r>
      <w:r>
        <w:rPr>
          <w:rFonts w:ascii="3DS V2" w:hAnsi="3DS V2"/>
          <w:noProof/>
          <w:sz w:val="24"/>
          <w:szCs w:val="24"/>
          <w:lang w:eastAsia="zh-CN"/>
        </w:rPr>
        <w:t xml:space="preserve"> pour lancer </w:t>
      </w:r>
      <w:r w:rsidR="00433346">
        <w:rPr>
          <w:rFonts w:ascii="3DS V2" w:hAnsi="3DS V2"/>
          <w:noProof/>
          <w:sz w:val="24"/>
          <w:szCs w:val="24"/>
          <w:lang w:eastAsia="zh-CN"/>
        </w:rPr>
        <w:t xml:space="preserve">la </w:t>
      </w:r>
      <w:r>
        <w:rPr>
          <w:rFonts w:ascii="3DS V2" w:hAnsi="3DS V2"/>
          <w:noProof/>
          <w:sz w:val="24"/>
          <w:szCs w:val="24"/>
          <w:lang w:eastAsia="zh-CN"/>
        </w:rPr>
        <w:t>commande</w:t>
      </w:r>
      <w:r w:rsidR="00433346">
        <w:rPr>
          <w:rFonts w:ascii="3DS V2" w:hAnsi="3DS V2"/>
          <w:noProof/>
          <w:sz w:val="24"/>
          <w:szCs w:val="24"/>
          <w:lang w:eastAsia="zh-CN"/>
        </w:rPr>
        <w:t xml:space="preserve"> associée</w:t>
      </w:r>
      <w:r>
        <w:rPr>
          <w:rFonts w:ascii="3DS V2" w:hAnsi="3DS V2"/>
          <w:noProof/>
          <w:sz w:val="24"/>
          <w:szCs w:val="24"/>
          <w:lang w:eastAsia="zh-CN"/>
        </w:rPr>
        <w:t xml:space="preserve">. </w:t>
      </w:r>
    </w:p>
    <w:p w14:paraId="739BD9B6" w14:textId="5C7116E9" w:rsidR="005D6F4E" w:rsidRDefault="005D6F4E" w:rsidP="00CD6C95">
      <w:pPr>
        <w:autoSpaceDE w:val="0"/>
        <w:autoSpaceDN w:val="0"/>
        <w:adjustRightInd w:val="0"/>
        <w:spacing w:after="0" w:line="240" w:lineRule="auto"/>
        <w:rPr>
          <w:rFonts w:ascii="3DS V2" w:hAnsi="3DS V2"/>
          <w:noProof/>
          <w:sz w:val="24"/>
          <w:szCs w:val="24"/>
          <w:lang w:eastAsia="zh-CN"/>
        </w:rPr>
      </w:pPr>
    </w:p>
    <w:p w14:paraId="2B7ACF86" w14:textId="78795431" w:rsidR="005D6F4E" w:rsidRDefault="001A7A56"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drawing>
          <wp:anchor distT="0" distB="0" distL="114300" distR="114300" simplePos="0" relativeHeight="251710976" behindDoc="1" locked="0" layoutInCell="1" allowOverlap="1" wp14:anchorId="187AED55" wp14:editId="6B0ED3E4">
            <wp:simplePos x="0" y="0"/>
            <wp:positionH relativeFrom="margin">
              <wp:posOffset>-164310</wp:posOffset>
            </wp:positionH>
            <wp:positionV relativeFrom="paragraph">
              <wp:posOffset>282215</wp:posOffset>
            </wp:positionV>
            <wp:extent cx="6137275" cy="5158105"/>
            <wp:effectExtent l="0" t="0" r="0" b="4445"/>
            <wp:wrapTight wrapText="bothSides">
              <wp:wrapPolygon edited="0">
                <wp:start x="0" y="0"/>
                <wp:lineTo x="0" y="9333"/>
                <wp:lineTo x="18371" y="10211"/>
                <wp:lineTo x="15689" y="10211"/>
                <wp:lineTo x="15689" y="10769"/>
                <wp:lineTo x="18371" y="11487"/>
                <wp:lineTo x="0" y="12046"/>
                <wp:lineTo x="0" y="21539"/>
                <wp:lineTo x="21522" y="21539"/>
                <wp:lineTo x="21522" y="12046"/>
                <wp:lineTo x="18706" y="11487"/>
                <wp:lineTo x="21522" y="10769"/>
                <wp:lineTo x="21522" y="10211"/>
                <wp:lineTo x="19175" y="10211"/>
                <wp:lineTo x="21455" y="9174"/>
                <wp:lineTo x="21388"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37275" cy="5158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0CA41B" w14:textId="21EC11F3" w:rsidR="005D6F4E" w:rsidRDefault="005D6F4E" w:rsidP="00CD6C95">
      <w:pPr>
        <w:autoSpaceDE w:val="0"/>
        <w:autoSpaceDN w:val="0"/>
        <w:adjustRightInd w:val="0"/>
        <w:spacing w:after="0" w:line="240" w:lineRule="auto"/>
        <w:rPr>
          <w:rFonts w:ascii="3DS V2" w:hAnsi="3DS V2"/>
          <w:noProof/>
          <w:sz w:val="24"/>
          <w:szCs w:val="24"/>
          <w:lang w:eastAsia="zh-CN"/>
        </w:rPr>
      </w:pPr>
    </w:p>
    <w:p w14:paraId="7EEF900B" w14:textId="4F45D172" w:rsidR="005D6F4E" w:rsidRDefault="001A7A56"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13024" behindDoc="1" locked="0" layoutInCell="1" allowOverlap="1" wp14:anchorId="68D1B7B5" wp14:editId="228DEC26">
                <wp:simplePos x="0" y="0"/>
                <wp:positionH relativeFrom="margin">
                  <wp:align>left</wp:align>
                </wp:positionH>
                <wp:positionV relativeFrom="paragraph">
                  <wp:posOffset>3054841</wp:posOffset>
                </wp:positionV>
                <wp:extent cx="6007735" cy="635"/>
                <wp:effectExtent l="0" t="0" r="0" b="8255"/>
                <wp:wrapTight wrapText="bothSides">
                  <wp:wrapPolygon edited="0">
                    <wp:start x="0" y="0"/>
                    <wp:lineTo x="0" y="20698"/>
                    <wp:lineTo x="21506" y="20698"/>
                    <wp:lineTo x="21506" y="0"/>
                    <wp:lineTo x="0" y="0"/>
                  </wp:wrapPolygon>
                </wp:wrapTight>
                <wp:docPr id="46" name="Zone de texte 46"/>
                <wp:cNvGraphicFramePr/>
                <a:graphic xmlns:a="http://schemas.openxmlformats.org/drawingml/2006/main">
                  <a:graphicData uri="http://schemas.microsoft.com/office/word/2010/wordprocessingShape">
                    <wps:wsp>
                      <wps:cNvSpPr txBox="1"/>
                      <wps:spPr>
                        <a:xfrm>
                          <a:off x="0" y="0"/>
                          <a:ext cx="6007735" cy="635"/>
                        </a:xfrm>
                        <a:prstGeom prst="rect">
                          <a:avLst/>
                        </a:prstGeom>
                        <a:solidFill>
                          <a:prstClr val="white"/>
                        </a:solidFill>
                        <a:ln>
                          <a:noFill/>
                        </a:ln>
                      </wps:spPr>
                      <wps:txbx>
                        <w:txbxContent>
                          <w:p w14:paraId="29252753" w14:textId="6D2772D6" w:rsidR="005D6F4E" w:rsidRPr="0052067F" w:rsidRDefault="005D6F4E" w:rsidP="005D6F4E">
                            <w:pPr>
                              <w:pStyle w:val="Lgende"/>
                              <w:jc w:val="center"/>
                              <w:rPr>
                                <w:rFonts w:ascii="3DS V2" w:hAnsi="3DS V2"/>
                                <w:noProof/>
                                <w:sz w:val="24"/>
                                <w:szCs w:val="24"/>
                              </w:rPr>
                            </w:pPr>
                            <w:r>
                              <w:t xml:space="preserve">Figure </w:t>
                            </w:r>
                            <w:fldSimple w:instr=" SEQ Figure \* ARABIC ">
                              <w:r w:rsidR="009C3AE0">
                                <w:rPr>
                                  <w:noProof/>
                                </w:rPr>
                                <w:t>34</w:t>
                              </w:r>
                            </w:fldSimple>
                            <w:r>
                              <w:t xml:space="preserve"> : Mode de fonctionnement de la commande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1B7B5" id="Zone de texte 46" o:spid="_x0000_s1047" type="#_x0000_t202" style="position:absolute;margin-left:0;margin-top:240.55pt;width:473.05pt;height:.05pt;z-index:-2516034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" stroked="f">
                <v:textbox style="mso-fit-shape-to-text:t" inset="0,0,0,0">
                  <w:txbxContent>
                    <w:p w14:paraId="29252753" w14:textId="6D2772D6" w:rsidR="005D6F4E" w:rsidRPr="0052067F" w:rsidRDefault="005D6F4E" w:rsidP="005D6F4E">
                      <w:pPr>
                        <w:pStyle w:val="Lgende"/>
                        <w:jc w:val="center"/>
                        <w:rPr>
                          <w:rFonts w:ascii="3DS V2" w:hAnsi="3DS V2"/>
                          <w:noProof/>
                          <w:sz w:val="24"/>
                          <w:szCs w:val="24"/>
                        </w:rPr>
                      </w:pPr>
                      <w:r>
                        <w:t xml:space="preserve">Figure </w:t>
                      </w:r>
                      <w:fldSimple w:instr=" SEQ Figure \* ARABIC ">
                        <w:r w:rsidR="009C3AE0">
                          <w:rPr>
                            <w:noProof/>
                          </w:rPr>
                          <w:t>34</w:t>
                        </w:r>
                      </w:fldSimple>
                      <w:r>
                        <w:t xml:space="preserve"> : Mode de fonctionnement de la commande</w:t>
                      </w:r>
                    </w:p>
                  </w:txbxContent>
                </v:textbox>
                <w10:wrap type="tight" anchorx="margin"/>
              </v:shape>
            </w:pict>
          </mc:Fallback>
        </mc:AlternateContent>
      </w:r>
    </w:p>
    <w:p w14:paraId="644A0169" w14:textId="61614DD8" w:rsidR="008D5545" w:rsidRDefault="003F0104" w:rsidP="008D5545">
      <w:pPr>
        <w:pStyle w:val="Titre3"/>
        <w:rPr>
          <w:rFonts w:ascii="3DS V2" w:hAnsi="3DS V2"/>
          <w:sz w:val="32"/>
          <w:szCs w:val="32"/>
        </w:rPr>
      </w:pPr>
      <w:bookmarkStart w:id="43" w:name="_Toc206168793"/>
      <w:r>
        <w:rPr>
          <w:rFonts w:ascii="3DS V2" w:hAnsi="3DS V2"/>
          <w:sz w:val="32"/>
          <w:szCs w:val="32"/>
        </w:rPr>
        <w:lastRenderedPageBreak/>
        <w:t xml:space="preserve">Nouvelle classe de </w:t>
      </w:r>
      <w:r w:rsidR="00DF1B7E" w:rsidRPr="00216518">
        <w:rPr>
          <w:rFonts w:ascii="3DS V2" w:hAnsi="3DS V2"/>
          <w:sz w:val="32"/>
          <w:szCs w:val="32"/>
        </w:rPr>
        <w:t>CATELEditor3DCavity</w:t>
      </w:r>
      <w:bookmarkEnd w:id="43"/>
    </w:p>
    <w:p w14:paraId="14E2F571" w14:textId="402790AA" w:rsidR="008D5545" w:rsidRPr="00766471" w:rsidRDefault="002123CA" w:rsidP="0083419E">
      <w:pPr>
        <w:jc w:val="both"/>
        <w:rPr>
          <w:rFonts w:ascii="3DS V2" w:hAnsi="3DS V2"/>
          <w:sz w:val="24"/>
          <w:szCs w:val="24"/>
        </w:rPr>
      </w:pPr>
      <w:r w:rsidRPr="00766471">
        <w:rPr>
          <w:rFonts w:ascii="3DS V2" w:hAnsi="3DS V2"/>
          <w:sz w:val="24"/>
          <w:szCs w:val="24"/>
        </w:rPr>
        <w:t xml:space="preserve">Dans </w:t>
      </w:r>
      <w:r w:rsidR="00A9792F">
        <w:rPr>
          <w:rFonts w:ascii="3DS V2" w:hAnsi="3DS V2"/>
          <w:sz w:val="24"/>
          <w:szCs w:val="24"/>
        </w:rPr>
        <w:t>le contexte de CATIA E</w:t>
      </w:r>
      <w:r w:rsidR="00A9792F" w:rsidRPr="009D4812">
        <w:rPr>
          <w:rFonts w:ascii="3DS V2" w:hAnsi="3DS V2"/>
          <w:sz w:val="24"/>
          <w:szCs w:val="24"/>
        </w:rPr>
        <w:t xml:space="preserve">lectrical </w:t>
      </w:r>
      <w:r w:rsidR="00A9792F">
        <w:rPr>
          <w:rFonts w:ascii="3DS V2" w:hAnsi="3DS V2"/>
          <w:sz w:val="24"/>
          <w:szCs w:val="24"/>
        </w:rPr>
        <w:t>S</w:t>
      </w:r>
      <w:r w:rsidR="00A9792F" w:rsidRPr="009D4812">
        <w:rPr>
          <w:rFonts w:ascii="3DS V2" w:hAnsi="3DS V2"/>
          <w:sz w:val="24"/>
          <w:szCs w:val="24"/>
        </w:rPr>
        <w:t xml:space="preserve">ystem </w:t>
      </w:r>
      <w:r w:rsidR="00A9792F">
        <w:rPr>
          <w:rFonts w:ascii="3DS V2" w:hAnsi="3DS V2"/>
          <w:sz w:val="24"/>
          <w:szCs w:val="24"/>
        </w:rPr>
        <w:t>D</w:t>
      </w:r>
      <w:r w:rsidR="00A9792F" w:rsidRPr="009D4812">
        <w:rPr>
          <w:rFonts w:ascii="3DS V2" w:hAnsi="3DS V2"/>
          <w:sz w:val="24"/>
          <w:szCs w:val="24"/>
        </w:rPr>
        <w:t>esign</w:t>
      </w:r>
      <w:r w:rsidRPr="00766471">
        <w:rPr>
          <w:rFonts w:ascii="3DS V2" w:hAnsi="3DS V2"/>
          <w:sz w:val="24"/>
          <w:szCs w:val="24"/>
        </w:rPr>
        <w:t xml:space="preserve">, </w:t>
      </w:r>
      <w:r w:rsidR="002D5BFC">
        <w:rPr>
          <w:rFonts w:ascii="3DS V2" w:hAnsi="3DS V2"/>
          <w:sz w:val="24"/>
          <w:szCs w:val="24"/>
        </w:rPr>
        <w:t>on</w:t>
      </w:r>
      <w:r w:rsidR="000176DA">
        <w:rPr>
          <w:rFonts w:ascii="3DS V2" w:hAnsi="3DS V2"/>
          <w:sz w:val="24"/>
          <w:szCs w:val="24"/>
        </w:rPr>
        <w:t xml:space="preserve"> </w:t>
      </w:r>
      <w:r w:rsidR="007551F9">
        <w:rPr>
          <w:rFonts w:ascii="3DS V2" w:hAnsi="3DS V2"/>
          <w:sz w:val="24"/>
          <w:szCs w:val="24"/>
        </w:rPr>
        <w:t>distingu</w:t>
      </w:r>
      <w:r w:rsidR="002D5BFC">
        <w:rPr>
          <w:rFonts w:ascii="3DS V2" w:hAnsi="3DS V2"/>
          <w:sz w:val="24"/>
          <w:szCs w:val="24"/>
        </w:rPr>
        <w:t>e</w:t>
      </w:r>
      <w:r w:rsidR="000176DA">
        <w:rPr>
          <w:rFonts w:ascii="3DS V2" w:hAnsi="3DS V2"/>
          <w:sz w:val="24"/>
          <w:szCs w:val="24"/>
        </w:rPr>
        <w:t xml:space="preserve"> la notion d’objet « logique » </w:t>
      </w:r>
      <w:r w:rsidR="00DF5EDB">
        <w:rPr>
          <w:rFonts w:ascii="3DS V2" w:hAnsi="3DS V2"/>
          <w:sz w:val="24"/>
          <w:szCs w:val="24"/>
        </w:rPr>
        <w:t>de celle</w:t>
      </w:r>
      <w:r w:rsidR="000176DA">
        <w:rPr>
          <w:rFonts w:ascii="3DS V2" w:hAnsi="3DS V2"/>
          <w:sz w:val="24"/>
          <w:szCs w:val="24"/>
        </w:rPr>
        <w:t xml:space="preserve"> d’objet « physique »</w:t>
      </w:r>
      <w:r w:rsidRPr="00766471">
        <w:rPr>
          <w:rFonts w:ascii="3DS V2" w:hAnsi="3DS V2"/>
          <w:sz w:val="24"/>
          <w:szCs w:val="24"/>
        </w:rPr>
        <w:t xml:space="preserve">. Chacun </w:t>
      </w:r>
      <w:r w:rsidR="00595548">
        <w:rPr>
          <w:rFonts w:ascii="3DS V2" w:hAnsi="3DS V2"/>
          <w:sz w:val="24"/>
          <w:szCs w:val="24"/>
        </w:rPr>
        <w:t>possède</w:t>
      </w:r>
      <w:r w:rsidR="00EE4F2E">
        <w:rPr>
          <w:rFonts w:ascii="3DS V2" w:hAnsi="3DS V2"/>
          <w:sz w:val="24"/>
          <w:szCs w:val="24"/>
        </w:rPr>
        <w:t xml:space="preserve"> </w:t>
      </w:r>
      <w:r w:rsidRPr="00766471">
        <w:rPr>
          <w:rFonts w:ascii="3DS V2" w:hAnsi="3DS V2"/>
          <w:sz w:val="24"/>
          <w:szCs w:val="24"/>
        </w:rPr>
        <w:t xml:space="preserve">sa </w:t>
      </w:r>
      <w:r w:rsidR="00EE4F2E">
        <w:rPr>
          <w:rFonts w:ascii="3DS V2" w:hAnsi="3DS V2"/>
          <w:sz w:val="24"/>
          <w:szCs w:val="24"/>
        </w:rPr>
        <w:t xml:space="preserve">propre </w:t>
      </w:r>
      <w:r w:rsidRPr="00766471">
        <w:rPr>
          <w:rFonts w:ascii="3DS V2" w:hAnsi="3DS V2"/>
          <w:sz w:val="24"/>
          <w:szCs w:val="24"/>
        </w:rPr>
        <w:t>définition et</w:t>
      </w:r>
      <w:r w:rsidR="00595548">
        <w:rPr>
          <w:rFonts w:ascii="3DS V2" w:hAnsi="3DS V2"/>
          <w:sz w:val="24"/>
          <w:szCs w:val="24"/>
        </w:rPr>
        <w:t xml:space="preserve"> son propre</w:t>
      </w:r>
      <w:r w:rsidRPr="00766471">
        <w:rPr>
          <w:rFonts w:ascii="3DS V2" w:hAnsi="3DS V2"/>
          <w:sz w:val="24"/>
          <w:szCs w:val="24"/>
        </w:rPr>
        <w:t xml:space="preserve"> comportement.</w:t>
      </w:r>
      <w:r w:rsidR="00753E42">
        <w:rPr>
          <w:rFonts w:ascii="3DS V2" w:hAnsi="3DS V2"/>
          <w:sz w:val="24"/>
          <w:szCs w:val="24"/>
        </w:rPr>
        <w:t xml:space="preserve"> </w:t>
      </w:r>
      <w:r w:rsidR="00D3668D" w:rsidRPr="00766471">
        <w:rPr>
          <w:rFonts w:ascii="3DS V2" w:hAnsi="3DS V2"/>
          <w:sz w:val="24"/>
          <w:szCs w:val="24"/>
        </w:rPr>
        <w:t>Cependant</w:t>
      </w:r>
      <w:r w:rsidR="00342163">
        <w:rPr>
          <w:rFonts w:ascii="3DS V2" w:hAnsi="3DS V2"/>
          <w:sz w:val="24"/>
          <w:szCs w:val="24"/>
        </w:rPr>
        <w:t xml:space="preserve">, </w:t>
      </w:r>
      <w:r w:rsidRPr="00766471">
        <w:rPr>
          <w:rFonts w:ascii="3DS V2" w:hAnsi="3DS V2"/>
          <w:sz w:val="24"/>
          <w:szCs w:val="24"/>
        </w:rPr>
        <w:t>ces deux types d’objet portent le même nom</w:t>
      </w:r>
      <w:r w:rsidR="00BE562A" w:rsidRPr="00766471">
        <w:rPr>
          <w:rFonts w:ascii="3DS V2" w:hAnsi="3DS V2"/>
          <w:sz w:val="24"/>
          <w:szCs w:val="24"/>
        </w:rPr>
        <w:t>, i</w:t>
      </w:r>
      <w:r w:rsidRPr="00766471">
        <w:rPr>
          <w:rFonts w:ascii="3DS V2" w:hAnsi="3DS V2"/>
          <w:sz w:val="24"/>
          <w:szCs w:val="24"/>
        </w:rPr>
        <w:t xml:space="preserve">ls sont donc </w:t>
      </w:r>
      <w:r w:rsidR="008021B5" w:rsidRPr="00766471">
        <w:rPr>
          <w:rFonts w:ascii="3DS V2" w:hAnsi="3DS V2"/>
          <w:sz w:val="24"/>
          <w:szCs w:val="24"/>
        </w:rPr>
        <w:t>reliés</w:t>
      </w:r>
      <w:r w:rsidRPr="00766471">
        <w:rPr>
          <w:rFonts w:ascii="3DS V2" w:hAnsi="3DS V2"/>
          <w:sz w:val="24"/>
          <w:szCs w:val="24"/>
        </w:rPr>
        <w:t xml:space="preserve"> par ce nom</w:t>
      </w:r>
      <w:r w:rsidR="00BE562A" w:rsidRPr="00766471">
        <w:rPr>
          <w:rFonts w:ascii="3DS V2" w:hAnsi="3DS V2"/>
          <w:sz w:val="24"/>
          <w:szCs w:val="24"/>
        </w:rPr>
        <w:t xml:space="preserve"> en commun</w:t>
      </w:r>
      <w:r w:rsidRPr="00766471">
        <w:rPr>
          <w:rFonts w:ascii="3DS V2" w:hAnsi="3DS V2"/>
          <w:sz w:val="24"/>
          <w:szCs w:val="24"/>
        </w:rPr>
        <w:t xml:space="preserve">. </w:t>
      </w:r>
      <w:r w:rsidR="00C752B1">
        <w:rPr>
          <w:rFonts w:ascii="3DS V2" w:hAnsi="3DS V2"/>
          <w:sz w:val="24"/>
          <w:szCs w:val="24"/>
        </w:rPr>
        <w:t>Notre projet d’</w:t>
      </w:r>
      <w:r w:rsidR="00611CA0">
        <w:rPr>
          <w:rFonts w:ascii="3DS V2" w:hAnsi="3DS V2"/>
          <w:sz w:val="24"/>
          <w:szCs w:val="24"/>
        </w:rPr>
        <w:t xml:space="preserve">allocation automatique </w:t>
      </w:r>
      <w:r w:rsidR="001B7AEA" w:rsidRPr="00766471">
        <w:rPr>
          <w:rFonts w:ascii="3DS V2" w:hAnsi="3DS V2"/>
          <w:sz w:val="24"/>
          <w:szCs w:val="24"/>
        </w:rPr>
        <w:t>est un projet mixte entre le niveau « </w:t>
      </w:r>
      <w:r w:rsidR="001B7AEA" w:rsidRPr="0040636C">
        <w:rPr>
          <w:rFonts w:ascii="3DS V2" w:hAnsi="3DS V2"/>
          <w:sz w:val="24"/>
          <w:szCs w:val="24"/>
        </w:rPr>
        <w:t>logical</w:t>
      </w:r>
      <w:r w:rsidR="001B7AEA" w:rsidRPr="00766471">
        <w:rPr>
          <w:rFonts w:ascii="3DS V2" w:hAnsi="3DS V2"/>
          <w:sz w:val="24"/>
          <w:szCs w:val="24"/>
        </w:rPr>
        <w:t> » et le niveau « </w:t>
      </w:r>
      <w:r w:rsidR="001B7AEA" w:rsidRPr="0040636C">
        <w:rPr>
          <w:rFonts w:ascii="3DS V2" w:hAnsi="3DS V2"/>
          <w:sz w:val="24"/>
          <w:szCs w:val="24"/>
        </w:rPr>
        <w:t>physical</w:t>
      </w:r>
      <w:r w:rsidR="001B7AEA" w:rsidRPr="00766471">
        <w:rPr>
          <w:rFonts w:ascii="3DS V2" w:hAnsi="3DS V2"/>
          <w:sz w:val="24"/>
          <w:szCs w:val="24"/>
        </w:rPr>
        <w:t> »</w:t>
      </w:r>
      <w:r w:rsidR="00611CA0">
        <w:rPr>
          <w:rFonts w:ascii="3DS V2" w:hAnsi="3DS V2"/>
          <w:sz w:val="24"/>
          <w:szCs w:val="24"/>
        </w:rPr>
        <w:t xml:space="preserve">, </w:t>
      </w:r>
      <w:r w:rsidR="001C52C8">
        <w:rPr>
          <w:rFonts w:ascii="3DS V2" w:hAnsi="3DS V2"/>
          <w:sz w:val="24"/>
          <w:szCs w:val="24"/>
        </w:rPr>
        <w:t>il</w:t>
      </w:r>
      <w:r w:rsidR="00611CA0">
        <w:rPr>
          <w:rFonts w:ascii="3DS V2" w:hAnsi="3DS V2"/>
          <w:sz w:val="24"/>
          <w:szCs w:val="24"/>
        </w:rPr>
        <w:t xml:space="preserve"> </w:t>
      </w:r>
      <w:r w:rsidR="00067A08" w:rsidRPr="00766471">
        <w:rPr>
          <w:rFonts w:ascii="3DS V2" w:hAnsi="3DS V2"/>
          <w:sz w:val="24"/>
          <w:szCs w:val="24"/>
        </w:rPr>
        <w:t xml:space="preserve">a besoin </w:t>
      </w:r>
      <w:r w:rsidR="00E105F7">
        <w:rPr>
          <w:rFonts w:ascii="3DS V2" w:hAnsi="3DS V2"/>
          <w:sz w:val="24"/>
          <w:szCs w:val="24"/>
        </w:rPr>
        <w:t xml:space="preserve">de </w:t>
      </w:r>
      <w:r w:rsidR="00067A08" w:rsidRPr="00766471">
        <w:rPr>
          <w:rFonts w:ascii="3DS V2" w:hAnsi="3DS V2"/>
          <w:sz w:val="24"/>
          <w:szCs w:val="24"/>
        </w:rPr>
        <w:t xml:space="preserve">ces deux </w:t>
      </w:r>
      <w:r w:rsidR="00F149CF">
        <w:rPr>
          <w:rFonts w:ascii="3DS V2" w:hAnsi="3DS V2"/>
          <w:sz w:val="24"/>
          <w:szCs w:val="24"/>
        </w:rPr>
        <w:t>types d’</w:t>
      </w:r>
      <w:r w:rsidR="00067A08" w:rsidRPr="00766471">
        <w:rPr>
          <w:rFonts w:ascii="3DS V2" w:hAnsi="3DS V2"/>
          <w:sz w:val="24"/>
          <w:szCs w:val="24"/>
        </w:rPr>
        <w:t xml:space="preserve">objets </w:t>
      </w:r>
      <w:r w:rsidR="007C184F">
        <w:rPr>
          <w:rFonts w:ascii="3DS V2" w:hAnsi="3DS V2"/>
          <w:sz w:val="24"/>
          <w:szCs w:val="24"/>
        </w:rPr>
        <w:t>de cavité</w:t>
      </w:r>
      <w:r w:rsidR="002E670D">
        <w:rPr>
          <w:rFonts w:ascii="3DS V2" w:hAnsi="3DS V2"/>
          <w:sz w:val="24"/>
          <w:szCs w:val="24"/>
        </w:rPr>
        <w:t>. En effet, l</w:t>
      </w:r>
      <w:r w:rsidR="007C184F">
        <w:rPr>
          <w:rFonts w:ascii="3DS V2" w:hAnsi="3DS V2"/>
          <w:sz w:val="24"/>
          <w:szCs w:val="24"/>
        </w:rPr>
        <w:t>a cavité</w:t>
      </w:r>
      <w:r w:rsidR="00E76D23" w:rsidRPr="00766471">
        <w:rPr>
          <w:rFonts w:ascii="3DS V2" w:hAnsi="3DS V2"/>
          <w:sz w:val="24"/>
          <w:szCs w:val="24"/>
        </w:rPr>
        <w:t xml:space="preserve"> logique est indispensable pour </w:t>
      </w:r>
      <w:r w:rsidR="00511AC3">
        <w:rPr>
          <w:rFonts w:ascii="3DS V2" w:hAnsi="3DS V2"/>
          <w:sz w:val="24"/>
          <w:szCs w:val="24"/>
        </w:rPr>
        <w:t>consulter sa</w:t>
      </w:r>
      <w:r w:rsidR="00E76D23" w:rsidRPr="00766471">
        <w:rPr>
          <w:rFonts w:ascii="3DS V2" w:hAnsi="3DS V2"/>
          <w:sz w:val="24"/>
          <w:szCs w:val="24"/>
        </w:rPr>
        <w:t xml:space="preserve"> disponibilité, </w:t>
      </w:r>
      <w:r w:rsidR="004E5B9D" w:rsidRPr="00766471">
        <w:rPr>
          <w:rFonts w:ascii="3DS V2" w:hAnsi="3DS V2"/>
          <w:sz w:val="24"/>
          <w:szCs w:val="24"/>
        </w:rPr>
        <w:t>récupér</w:t>
      </w:r>
      <w:r w:rsidR="00511AC3">
        <w:rPr>
          <w:rFonts w:ascii="3DS V2" w:hAnsi="3DS V2"/>
          <w:sz w:val="24"/>
          <w:szCs w:val="24"/>
        </w:rPr>
        <w:t>er</w:t>
      </w:r>
      <w:r w:rsidR="004E5B9D" w:rsidRPr="00766471">
        <w:rPr>
          <w:rFonts w:ascii="3DS V2" w:hAnsi="3DS V2"/>
          <w:sz w:val="24"/>
          <w:szCs w:val="24"/>
        </w:rPr>
        <w:t xml:space="preserve"> </w:t>
      </w:r>
      <w:r w:rsidR="00511AC3">
        <w:rPr>
          <w:rFonts w:ascii="3DS V2" w:hAnsi="3DS V2"/>
          <w:sz w:val="24"/>
          <w:szCs w:val="24"/>
        </w:rPr>
        <w:t>ses</w:t>
      </w:r>
      <w:r w:rsidR="00E76D23" w:rsidRPr="00766471">
        <w:rPr>
          <w:rFonts w:ascii="3DS V2" w:hAnsi="3DS V2"/>
          <w:sz w:val="24"/>
          <w:szCs w:val="24"/>
        </w:rPr>
        <w:t xml:space="preserve"> propriétés et </w:t>
      </w:r>
      <w:r w:rsidR="004E5B9D" w:rsidRPr="00766471">
        <w:rPr>
          <w:rFonts w:ascii="3DS V2" w:hAnsi="3DS V2"/>
          <w:sz w:val="24"/>
          <w:szCs w:val="24"/>
        </w:rPr>
        <w:t>cré</w:t>
      </w:r>
      <w:r w:rsidR="007F2560">
        <w:rPr>
          <w:rFonts w:ascii="3DS V2" w:hAnsi="3DS V2"/>
          <w:sz w:val="24"/>
          <w:szCs w:val="24"/>
        </w:rPr>
        <w:t>er</w:t>
      </w:r>
      <w:r w:rsidR="004E5B9D" w:rsidRPr="00766471">
        <w:rPr>
          <w:rFonts w:ascii="3DS V2" w:hAnsi="3DS V2"/>
          <w:sz w:val="24"/>
          <w:szCs w:val="24"/>
        </w:rPr>
        <w:t xml:space="preserve"> </w:t>
      </w:r>
      <w:r w:rsidR="00BC62CA">
        <w:rPr>
          <w:rFonts w:ascii="3DS V2" w:hAnsi="3DS V2"/>
          <w:sz w:val="24"/>
          <w:szCs w:val="24"/>
        </w:rPr>
        <w:t>sa connexion avec le fil</w:t>
      </w:r>
      <w:r w:rsidR="004E5B9D" w:rsidRPr="00766471">
        <w:rPr>
          <w:rFonts w:ascii="3DS V2" w:hAnsi="3DS V2"/>
          <w:sz w:val="24"/>
          <w:szCs w:val="24"/>
        </w:rPr>
        <w:t xml:space="preserve">. </w:t>
      </w:r>
      <w:r w:rsidR="007C184F">
        <w:rPr>
          <w:rFonts w:ascii="3DS V2" w:hAnsi="3DS V2"/>
          <w:sz w:val="24"/>
          <w:szCs w:val="24"/>
        </w:rPr>
        <w:t>La cavité</w:t>
      </w:r>
      <w:r w:rsidR="004E5B9D" w:rsidRPr="00766471">
        <w:rPr>
          <w:rFonts w:ascii="3DS V2" w:hAnsi="3DS V2"/>
          <w:sz w:val="24"/>
          <w:szCs w:val="24"/>
        </w:rPr>
        <w:t xml:space="preserve"> </w:t>
      </w:r>
      <w:r w:rsidR="00620607" w:rsidRPr="00766471">
        <w:rPr>
          <w:rFonts w:ascii="3DS V2" w:hAnsi="3DS V2"/>
          <w:sz w:val="24"/>
          <w:szCs w:val="24"/>
        </w:rPr>
        <w:t xml:space="preserve">physique </w:t>
      </w:r>
      <w:r w:rsidR="007510D9">
        <w:rPr>
          <w:rFonts w:ascii="3DS V2" w:hAnsi="3DS V2"/>
          <w:sz w:val="24"/>
          <w:szCs w:val="24"/>
        </w:rPr>
        <w:t>connaît</w:t>
      </w:r>
      <w:r w:rsidR="00620607" w:rsidRPr="00766471">
        <w:rPr>
          <w:rFonts w:ascii="3DS V2" w:hAnsi="3DS V2"/>
          <w:sz w:val="24"/>
          <w:szCs w:val="24"/>
        </w:rPr>
        <w:t xml:space="preserve"> </w:t>
      </w:r>
      <w:r w:rsidR="00301905">
        <w:rPr>
          <w:rFonts w:ascii="3DS V2" w:hAnsi="3DS V2"/>
          <w:sz w:val="24"/>
          <w:szCs w:val="24"/>
        </w:rPr>
        <w:t>ses</w:t>
      </w:r>
      <w:r w:rsidR="00620607" w:rsidRPr="00766471">
        <w:rPr>
          <w:rFonts w:ascii="3DS V2" w:hAnsi="3DS V2"/>
          <w:sz w:val="24"/>
          <w:szCs w:val="24"/>
        </w:rPr>
        <w:t xml:space="preserve"> coordonnée</w:t>
      </w:r>
      <w:r w:rsidR="00301905">
        <w:rPr>
          <w:rFonts w:ascii="3DS V2" w:hAnsi="3DS V2"/>
          <w:sz w:val="24"/>
          <w:szCs w:val="24"/>
        </w:rPr>
        <w:t>s</w:t>
      </w:r>
      <w:r w:rsidR="00620607" w:rsidRPr="00766471">
        <w:rPr>
          <w:rFonts w:ascii="3DS V2" w:hAnsi="3DS V2"/>
          <w:sz w:val="24"/>
          <w:szCs w:val="24"/>
        </w:rPr>
        <w:t xml:space="preserve"> </w:t>
      </w:r>
      <w:r w:rsidR="00301905">
        <w:rPr>
          <w:rFonts w:ascii="3DS V2" w:hAnsi="3DS V2"/>
          <w:sz w:val="24"/>
          <w:szCs w:val="24"/>
        </w:rPr>
        <w:t>« </w:t>
      </w:r>
      <w:r w:rsidR="00620607" w:rsidRPr="00766471">
        <w:rPr>
          <w:rFonts w:ascii="3DS V2" w:hAnsi="3DS V2"/>
          <w:sz w:val="24"/>
          <w:szCs w:val="24"/>
        </w:rPr>
        <w:t>3D</w:t>
      </w:r>
      <w:r w:rsidR="00301905">
        <w:rPr>
          <w:rFonts w:ascii="3DS V2" w:hAnsi="3DS V2"/>
          <w:sz w:val="24"/>
          <w:szCs w:val="24"/>
        </w:rPr>
        <w:t> »</w:t>
      </w:r>
      <w:r w:rsidR="00620607" w:rsidRPr="00766471">
        <w:rPr>
          <w:rFonts w:ascii="3DS V2" w:hAnsi="3DS V2"/>
          <w:sz w:val="24"/>
          <w:szCs w:val="24"/>
        </w:rPr>
        <w:t xml:space="preserve">, </w:t>
      </w:r>
      <w:r w:rsidR="00BB1BD6">
        <w:rPr>
          <w:rFonts w:ascii="3DS V2" w:hAnsi="3DS V2"/>
          <w:sz w:val="24"/>
          <w:szCs w:val="24"/>
        </w:rPr>
        <w:t xml:space="preserve">ce </w:t>
      </w:r>
      <w:r w:rsidR="00620607" w:rsidRPr="00766471">
        <w:rPr>
          <w:rFonts w:ascii="3DS V2" w:hAnsi="3DS V2"/>
          <w:sz w:val="24"/>
          <w:szCs w:val="24"/>
        </w:rPr>
        <w:t xml:space="preserve">qui est crucial pour le calcul de </w:t>
      </w:r>
      <w:r w:rsidR="00604EE4">
        <w:rPr>
          <w:rFonts w:ascii="3DS V2" w:hAnsi="3DS V2"/>
          <w:sz w:val="24"/>
          <w:szCs w:val="24"/>
        </w:rPr>
        <w:t xml:space="preserve">la </w:t>
      </w:r>
      <w:r w:rsidR="00620607" w:rsidRPr="00766471">
        <w:rPr>
          <w:rFonts w:ascii="3DS V2" w:hAnsi="3DS V2"/>
          <w:sz w:val="24"/>
          <w:szCs w:val="24"/>
        </w:rPr>
        <w:t xml:space="preserve">liste d’adjacence. </w:t>
      </w:r>
      <w:r w:rsidR="003C6CDC" w:rsidRPr="00766471">
        <w:rPr>
          <w:rFonts w:ascii="3DS V2" w:hAnsi="3DS V2"/>
          <w:sz w:val="24"/>
          <w:szCs w:val="24"/>
        </w:rPr>
        <w:t xml:space="preserve">La création </w:t>
      </w:r>
      <w:r w:rsidR="00AE00FC" w:rsidRPr="00766471">
        <w:rPr>
          <w:rFonts w:ascii="3DS V2" w:hAnsi="3DS V2"/>
          <w:sz w:val="24"/>
          <w:szCs w:val="24"/>
        </w:rPr>
        <w:t>d’une nouvelle classe</w:t>
      </w:r>
      <w:r w:rsidR="00657C4E">
        <w:rPr>
          <w:rFonts w:ascii="3DS V2" w:hAnsi="3DS V2"/>
          <w:sz w:val="24"/>
          <w:szCs w:val="24"/>
        </w:rPr>
        <w:t xml:space="preserve"> de cavité</w:t>
      </w:r>
      <w:r w:rsidR="003C6CDC" w:rsidRPr="00766471">
        <w:rPr>
          <w:rFonts w:ascii="3DS V2" w:hAnsi="3DS V2"/>
          <w:sz w:val="24"/>
          <w:szCs w:val="24"/>
        </w:rPr>
        <w:t xml:space="preserve">, qui </w:t>
      </w:r>
      <w:r w:rsidR="00112546">
        <w:rPr>
          <w:rFonts w:ascii="3DS V2" w:hAnsi="3DS V2"/>
          <w:sz w:val="24"/>
          <w:szCs w:val="24"/>
        </w:rPr>
        <w:t>réalise la</w:t>
      </w:r>
      <w:r w:rsidR="003C6CDC" w:rsidRPr="00766471">
        <w:rPr>
          <w:rFonts w:ascii="3DS V2" w:hAnsi="3DS V2"/>
          <w:sz w:val="24"/>
          <w:szCs w:val="24"/>
        </w:rPr>
        <w:t xml:space="preserve"> combinaison des</w:t>
      </w:r>
      <w:r w:rsidR="00112546">
        <w:rPr>
          <w:rFonts w:ascii="3DS V2" w:hAnsi="3DS V2"/>
          <w:sz w:val="24"/>
          <w:szCs w:val="24"/>
        </w:rPr>
        <w:t xml:space="preserve"> toutes ces caractéristiques</w:t>
      </w:r>
      <w:r w:rsidR="003C6CDC" w:rsidRPr="00766471">
        <w:rPr>
          <w:rFonts w:ascii="3DS V2" w:hAnsi="3DS V2"/>
          <w:sz w:val="24"/>
          <w:szCs w:val="24"/>
        </w:rPr>
        <w:t xml:space="preserve">, est donc nécessaire. </w:t>
      </w:r>
    </w:p>
    <w:p w14:paraId="0FBEB7A4" w14:textId="28223AA1" w:rsidR="004819B6" w:rsidRDefault="00AB3A5E" w:rsidP="0083419E">
      <w:pPr>
        <w:jc w:val="both"/>
        <w:rPr>
          <w:rFonts w:ascii="3DS V2" w:hAnsi="3DS V2"/>
          <w:sz w:val="24"/>
          <w:szCs w:val="24"/>
        </w:rPr>
      </w:pPr>
      <w:r>
        <w:rPr>
          <w:rFonts w:ascii="3DS V2" w:hAnsi="3DS V2"/>
          <w:sz w:val="24"/>
          <w:szCs w:val="24"/>
        </w:rPr>
        <w:t>L</w:t>
      </w:r>
      <w:r w:rsidRPr="00766471">
        <w:rPr>
          <w:rFonts w:ascii="3DS V2" w:hAnsi="3DS V2"/>
          <w:sz w:val="24"/>
          <w:szCs w:val="24"/>
        </w:rPr>
        <w:t xml:space="preserve">’approche </w:t>
      </w:r>
      <w:r w:rsidR="004146E7">
        <w:rPr>
          <w:rFonts w:ascii="3DS V2" w:hAnsi="3DS V2"/>
          <w:sz w:val="24"/>
          <w:szCs w:val="24"/>
        </w:rPr>
        <w:t xml:space="preserve">la </w:t>
      </w:r>
      <w:r w:rsidRPr="00766471">
        <w:rPr>
          <w:rFonts w:ascii="3DS V2" w:hAnsi="3DS V2"/>
          <w:sz w:val="24"/>
          <w:szCs w:val="24"/>
        </w:rPr>
        <w:t xml:space="preserve">plus simple et intuitive </w:t>
      </w:r>
      <w:r w:rsidR="009110A1">
        <w:rPr>
          <w:rFonts w:ascii="3DS V2" w:hAnsi="3DS V2"/>
          <w:sz w:val="24"/>
          <w:szCs w:val="24"/>
        </w:rPr>
        <w:t xml:space="preserve">est de </w:t>
      </w:r>
      <w:r w:rsidR="00E45EEE" w:rsidRPr="00766471">
        <w:rPr>
          <w:rFonts w:ascii="3DS V2" w:hAnsi="3DS V2"/>
          <w:sz w:val="24"/>
          <w:szCs w:val="24"/>
        </w:rPr>
        <w:t xml:space="preserve">garder un </w:t>
      </w:r>
      <w:r w:rsidR="00690A17">
        <w:rPr>
          <w:rFonts w:ascii="3DS V2" w:hAnsi="3DS V2"/>
          <w:sz w:val="24"/>
          <w:szCs w:val="24"/>
        </w:rPr>
        <w:t>pointeur</w:t>
      </w:r>
      <w:r w:rsidR="00E45EEE" w:rsidRPr="00766471">
        <w:rPr>
          <w:rFonts w:ascii="3DS V2" w:hAnsi="3DS V2"/>
          <w:sz w:val="24"/>
          <w:szCs w:val="24"/>
        </w:rPr>
        <w:t xml:space="preserve"> pour chaque </w:t>
      </w:r>
      <w:r w:rsidR="009110A1">
        <w:rPr>
          <w:rFonts w:ascii="3DS V2" w:hAnsi="3DS V2"/>
          <w:sz w:val="24"/>
          <w:szCs w:val="24"/>
        </w:rPr>
        <w:t>type d’</w:t>
      </w:r>
      <w:r w:rsidR="00E45EEE" w:rsidRPr="00766471">
        <w:rPr>
          <w:rFonts w:ascii="3DS V2" w:hAnsi="3DS V2"/>
          <w:sz w:val="24"/>
          <w:szCs w:val="24"/>
        </w:rPr>
        <w:t>objet</w:t>
      </w:r>
      <w:r w:rsidR="00B576F4">
        <w:rPr>
          <w:rFonts w:ascii="3DS V2" w:hAnsi="3DS V2"/>
          <w:sz w:val="24"/>
          <w:szCs w:val="24"/>
        </w:rPr>
        <w:t xml:space="preserve">. </w:t>
      </w:r>
      <w:r w:rsidR="006B5BE5" w:rsidRPr="00766471">
        <w:rPr>
          <w:rFonts w:ascii="3DS V2" w:hAnsi="3DS V2"/>
          <w:sz w:val="24"/>
          <w:szCs w:val="24"/>
        </w:rPr>
        <w:t xml:space="preserve">Avec ces deux </w:t>
      </w:r>
      <w:r w:rsidR="00690A17">
        <w:rPr>
          <w:rFonts w:ascii="3DS V2" w:hAnsi="3DS V2"/>
          <w:sz w:val="24"/>
          <w:szCs w:val="24"/>
        </w:rPr>
        <w:t>pointeur</w:t>
      </w:r>
      <w:r w:rsidR="006B5BE5" w:rsidRPr="00766471">
        <w:rPr>
          <w:rFonts w:ascii="3DS V2" w:hAnsi="3DS V2"/>
          <w:sz w:val="24"/>
          <w:szCs w:val="24"/>
        </w:rPr>
        <w:t xml:space="preserve">s, il est </w:t>
      </w:r>
      <w:r w:rsidR="00234C0F" w:rsidRPr="00766471">
        <w:rPr>
          <w:rFonts w:ascii="3DS V2" w:hAnsi="3DS V2"/>
          <w:sz w:val="24"/>
          <w:szCs w:val="24"/>
        </w:rPr>
        <w:t xml:space="preserve">toujours </w:t>
      </w:r>
      <w:r w:rsidR="006B5BE5" w:rsidRPr="00766471">
        <w:rPr>
          <w:rFonts w:ascii="3DS V2" w:hAnsi="3DS V2"/>
          <w:sz w:val="24"/>
          <w:szCs w:val="24"/>
        </w:rPr>
        <w:t>possible</w:t>
      </w:r>
      <w:r w:rsidR="00234C0F" w:rsidRPr="00766471">
        <w:rPr>
          <w:rFonts w:ascii="3DS V2" w:hAnsi="3DS V2"/>
          <w:sz w:val="24"/>
          <w:szCs w:val="24"/>
        </w:rPr>
        <w:t xml:space="preserve"> de consulter </w:t>
      </w:r>
      <w:r w:rsidR="00E37A34" w:rsidRPr="00766471">
        <w:rPr>
          <w:rFonts w:ascii="3DS V2" w:hAnsi="3DS V2"/>
          <w:sz w:val="24"/>
          <w:szCs w:val="24"/>
        </w:rPr>
        <w:t>les propriétés souhaitées</w:t>
      </w:r>
      <w:r w:rsidR="00234C0F" w:rsidRPr="00766471">
        <w:rPr>
          <w:rFonts w:ascii="3DS V2" w:hAnsi="3DS V2"/>
          <w:sz w:val="24"/>
          <w:szCs w:val="24"/>
        </w:rPr>
        <w:t xml:space="preserve"> ou faire </w:t>
      </w:r>
      <w:r w:rsidR="00E37A34" w:rsidRPr="00766471">
        <w:rPr>
          <w:rFonts w:ascii="3DS V2" w:hAnsi="3DS V2"/>
          <w:sz w:val="24"/>
          <w:szCs w:val="24"/>
        </w:rPr>
        <w:t>des modifications</w:t>
      </w:r>
      <w:r w:rsidR="00234C0F" w:rsidRPr="00766471">
        <w:rPr>
          <w:rFonts w:ascii="3DS V2" w:hAnsi="3DS V2"/>
          <w:sz w:val="24"/>
          <w:szCs w:val="24"/>
        </w:rPr>
        <w:t xml:space="preserve">. </w:t>
      </w:r>
      <w:r w:rsidR="00FE74F6" w:rsidRPr="00FE74F6">
        <w:rPr>
          <w:rFonts w:ascii="3DS V2" w:hAnsi="3DS V2"/>
          <w:sz w:val="24"/>
          <w:szCs w:val="24"/>
        </w:rPr>
        <w:t>Néanmoins, elle comporte un inconvénient : nous ne sommes pas responsables des objets pointés. Utiliser un smart pointeur pour un objet dont on ne possède pas la propriété</w:t>
      </w:r>
      <w:r w:rsidR="00216518">
        <w:rPr>
          <w:rFonts w:ascii="3DS V2" w:hAnsi="3DS V2"/>
          <w:sz w:val="24"/>
          <w:szCs w:val="24"/>
        </w:rPr>
        <w:t xml:space="preserve"> est à éviter, </w:t>
      </w:r>
      <w:r w:rsidR="00FE74F6" w:rsidRPr="00FE74F6">
        <w:rPr>
          <w:rFonts w:ascii="3DS V2" w:hAnsi="3DS V2"/>
          <w:sz w:val="24"/>
          <w:szCs w:val="24"/>
        </w:rPr>
        <w:t xml:space="preserve">car cela </w:t>
      </w:r>
      <w:r w:rsidR="00D45737" w:rsidRPr="00D45737">
        <w:rPr>
          <w:rFonts w:ascii="3DS V2" w:hAnsi="3DS V2"/>
          <w:sz w:val="24"/>
          <w:szCs w:val="24"/>
        </w:rPr>
        <w:t>introduit une ambiguïté dans la gestion de la durée de vie de l’objet</w:t>
      </w:r>
      <w:r w:rsidR="00FE74F6" w:rsidRPr="00FE74F6">
        <w:rPr>
          <w:rFonts w:ascii="3DS V2" w:hAnsi="3DS V2"/>
          <w:sz w:val="24"/>
          <w:szCs w:val="24"/>
        </w:rPr>
        <w:t xml:space="preserve">. L’objet pourrait ne pas être supprimé au </w:t>
      </w:r>
      <w:r w:rsidR="007018A1">
        <w:rPr>
          <w:rFonts w:ascii="3DS V2" w:hAnsi="3DS V2"/>
          <w:sz w:val="24"/>
          <w:szCs w:val="24"/>
        </w:rPr>
        <w:t xml:space="preserve">bon </w:t>
      </w:r>
      <w:r w:rsidR="00FE74F6" w:rsidRPr="00FE74F6">
        <w:rPr>
          <w:rFonts w:ascii="3DS V2" w:hAnsi="3DS V2"/>
          <w:sz w:val="24"/>
          <w:szCs w:val="24"/>
        </w:rPr>
        <w:t>moment</w:t>
      </w:r>
      <w:r w:rsidR="007018A1">
        <w:rPr>
          <w:rFonts w:ascii="3DS V2" w:hAnsi="3DS V2"/>
          <w:sz w:val="24"/>
          <w:szCs w:val="24"/>
        </w:rPr>
        <w:t xml:space="preserve"> car</w:t>
      </w:r>
      <w:r w:rsidR="00FE74F6" w:rsidRPr="00FE74F6">
        <w:rPr>
          <w:rFonts w:ascii="3DS V2" w:hAnsi="3DS V2"/>
          <w:sz w:val="24"/>
          <w:szCs w:val="24"/>
        </w:rPr>
        <w:t xml:space="preserve"> le compteur de références rest</w:t>
      </w:r>
      <w:r w:rsidR="00E4318B">
        <w:rPr>
          <w:rFonts w:ascii="3DS V2" w:hAnsi="3DS V2"/>
          <w:sz w:val="24"/>
          <w:szCs w:val="24"/>
        </w:rPr>
        <w:t>e</w:t>
      </w:r>
      <w:r w:rsidR="00FE74F6" w:rsidRPr="00FE74F6">
        <w:rPr>
          <w:rFonts w:ascii="3DS V2" w:hAnsi="3DS V2"/>
          <w:sz w:val="24"/>
          <w:szCs w:val="24"/>
        </w:rPr>
        <w:t xml:space="preserve"> à 1 du fait de la présence de ce pointeur.</w:t>
      </w:r>
      <w:r w:rsidR="0039386F">
        <w:rPr>
          <w:rFonts w:ascii="3DS V2" w:hAnsi="3DS V2"/>
          <w:sz w:val="24"/>
          <w:szCs w:val="24"/>
        </w:rPr>
        <w:t xml:space="preserve"> </w:t>
      </w:r>
      <w:r w:rsidR="00FE74F6" w:rsidRPr="00FE74F6">
        <w:rPr>
          <w:rFonts w:ascii="3DS V2" w:hAnsi="3DS V2"/>
          <w:sz w:val="24"/>
          <w:szCs w:val="24"/>
        </w:rPr>
        <w:t>Cette situation peut entraîner des fuites mémoire ou d’autres comportements indéfinis.</w:t>
      </w:r>
      <w:r w:rsidR="00614BEA">
        <w:rPr>
          <w:rFonts w:ascii="3DS V2" w:hAnsi="3DS V2"/>
          <w:sz w:val="24"/>
          <w:szCs w:val="24"/>
        </w:rPr>
        <w:t xml:space="preserve"> </w:t>
      </w:r>
    </w:p>
    <w:p w14:paraId="330A2A40" w14:textId="62BEA335" w:rsidR="004819B6" w:rsidRDefault="00FE74F6" w:rsidP="0083419E">
      <w:pPr>
        <w:jc w:val="both"/>
        <w:rPr>
          <w:rFonts w:ascii="3DS V2" w:hAnsi="3DS V2"/>
          <w:sz w:val="24"/>
          <w:szCs w:val="24"/>
        </w:rPr>
      </w:pPr>
      <w:r w:rsidRPr="00FE74F6">
        <w:rPr>
          <w:rFonts w:ascii="3DS V2" w:hAnsi="3DS V2"/>
          <w:sz w:val="24"/>
          <w:szCs w:val="24"/>
        </w:rPr>
        <w:t xml:space="preserve">À l’inverse, avec des pointeurs classiques, </w:t>
      </w:r>
      <w:r w:rsidR="00A13C48">
        <w:rPr>
          <w:rFonts w:ascii="3DS V2" w:hAnsi="3DS V2" w:hint="eastAsia"/>
          <w:sz w:val="24"/>
          <w:szCs w:val="24"/>
        </w:rPr>
        <w:t>s</w:t>
      </w:r>
      <w:r w:rsidR="00A13C48" w:rsidRPr="00A13C48">
        <w:rPr>
          <w:rFonts w:ascii="3DS V2" w:hAnsi="3DS V2"/>
          <w:sz w:val="24"/>
          <w:szCs w:val="24"/>
        </w:rPr>
        <w:t xml:space="preserve">i l’objet pointé a déjà été détruit au moment de l’utilisation du pointeur, le programme </w:t>
      </w:r>
      <w:r w:rsidR="00C813FE">
        <w:rPr>
          <w:rFonts w:ascii="3DS V2" w:hAnsi="3DS V2"/>
          <w:sz w:val="24"/>
          <w:szCs w:val="24"/>
        </w:rPr>
        <w:t xml:space="preserve">provoquera </w:t>
      </w:r>
      <w:r w:rsidR="00A13C48" w:rsidRPr="00A13C48">
        <w:rPr>
          <w:rFonts w:ascii="3DS V2" w:hAnsi="3DS V2"/>
          <w:sz w:val="24"/>
          <w:szCs w:val="24"/>
        </w:rPr>
        <w:t>une erreur de segmentation</w:t>
      </w:r>
      <w:r w:rsidR="003B6AAE">
        <w:rPr>
          <w:rFonts w:ascii="3DS V2" w:hAnsi="3DS V2"/>
          <w:sz w:val="24"/>
          <w:szCs w:val="24"/>
        </w:rPr>
        <w:t xml:space="preserve"> </w:t>
      </w:r>
      <w:r w:rsidR="00A13C48" w:rsidRPr="00A13C48">
        <w:rPr>
          <w:rFonts w:ascii="3DS V2" w:hAnsi="3DS V2"/>
          <w:sz w:val="24"/>
          <w:szCs w:val="24"/>
        </w:rPr>
        <w:t>ou une violation d’accès mémoire.</w:t>
      </w:r>
      <w:r w:rsidR="00A13C48">
        <w:rPr>
          <w:rFonts w:ascii="3DS V2" w:hAnsi="3DS V2"/>
          <w:sz w:val="24"/>
          <w:szCs w:val="24"/>
        </w:rPr>
        <w:t xml:space="preserve"> </w:t>
      </w:r>
    </w:p>
    <w:p w14:paraId="0A05B7B9" w14:textId="7E7B8099" w:rsidR="0038552A" w:rsidRDefault="005C67FC" w:rsidP="0083419E">
      <w:pPr>
        <w:jc w:val="both"/>
        <w:rPr>
          <w:rFonts w:ascii="3DS V2" w:hAnsi="3DS V2"/>
          <w:sz w:val="24"/>
          <w:szCs w:val="24"/>
        </w:rPr>
      </w:pPr>
      <w:r>
        <w:rPr>
          <w:rFonts w:ascii="3DS V2" w:hAnsi="3DS V2"/>
          <w:sz w:val="24"/>
          <w:szCs w:val="24"/>
        </w:rPr>
        <w:t xml:space="preserve">Une autre approche plus pratique est de récupérer </w:t>
      </w:r>
      <w:r w:rsidR="00DB04D5">
        <w:rPr>
          <w:rFonts w:ascii="3DS V2" w:hAnsi="3DS V2"/>
          <w:sz w:val="24"/>
          <w:szCs w:val="24"/>
        </w:rPr>
        <w:t xml:space="preserve">et copier </w:t>
      </w:r>
      <w:r w:rsidR="00D740C8">
        <w:rPr>
          <w:rFonts w:ascii="3DS V2" w:hAnsi="3DS V2"/>
          <w:sz w:val="24"/>
          <w:szCs w:val="24"/>
        </w:rPr>
        <w:t>toutes les propriétés nécessaires</w:t>
      </w:r>
      <w:r>
        <w:rPr>
          <w:rFonts w:ascii="3DS V2" w:hAnsi="3DS V2"/>
          <w:sz w:val="24"/>
          <w:szCs w:val="24"/>
        </w:rPr>
        <w:t xml:space="preserve"> </w:t>
      </w:r>
      <w:r w:rsidR="00DB04D5">
        <w:rPr>
          <w:rFonts w:ascii="3DS V2" w:hAnsi="3DS V2"/>
          <w:sz w:val="24"/>
          <w:szCs w:val="24"/>
        </w:rPr>
        <w:t>d</w:t>
      </w:r>
      <w:r>
        <w:rPr>
          <w:rFonts w:ascii="3DS V2" w:hAnsi="3DS V2"/>
          <w:sz w:val="24"/>
          <w:szCs w:val="24"/>
        </w:rPr>
        <w:t xml:space="preserve">es deux objets </w:t>
      </w:r>
      <w:r w:rsidR="003B62A6">
        <w:rPr>
          <w:rFonts w:ascii="3DS V2" w:hAnsi="3DS V2"/>
          <w:sz w:val="24"/>
          <w:szCs w:val="24"/>
        </w:rPr>
        <w:t>lors</w:t>
      </w:r>
      <w:r w:rsidR="00DB04D5">
        <w:rPr>
          <w:rFonts w:ascii="3DS V2" w:hAnsi="3DS V2"/>
          <w:sz w:val="24"/>
          <w:szCs w:val="24"/>
        </w:rPr>
        <w:t xml:space="preserve"> de</w:t>
      </w:r>
      <w:r>
        <w:rPr>
          <w:rFonts w:ascii="3DS V2" w:hAnsi="3DS V2"/>
          <w:sz w:val="24"/>
          <w:szCs w:val="24"/>
        </w:rPr>
        <w:t xml:space="preserve"> l’initialisation. </w:t>
      </w:r>
      <w:r w:rsidR="00ED7C57">
        <w:rPr>
          <w:rFonts w:ascii="3DS V2" w:hAnsi="3DS V2"/>
          <w:sz w:val="24"/>
          <w:szCs w:val="24"/>
        </w:rPr>
        <w:t>De cette façon nous possédons nous-même</w:t>
      </w:r>
      <w:r w:rsidR="00A82A7E">
        <w:rPr>
          <w:rFonts w:ascii="3DS V2" w:hAnsi="3DS V2"/>
          <w:sz w:val="24"/>
          <w:szCs w:val="24"/>
        </w:rPr>
        <w:t>s</w:t>
      </w:r>
      <w:r w:rsidR="00ED7C57">
        <w:rPr>
          <w:rFonts w:ascii="3DS V2" w:hAnsi="3DS V2"/>
          <w:sz w:val="24"/>
          <w:szCs w:val="24"/>
        </w:rPr>
        <w:t xml:space="preserve"> les informations </w:t>
      </w:r>
      <w:r w:rsidR="003A7A96">
        <w:rPr>
          <w:rFonts w:ascii="3DS V2" w:hAnsi="3DS V2"/>
          <w:sz w:val="24"/>
          <w:szCs w:val="24"/>
        </w:rPr>
        <w:t>dont</w:t>
      </w:r>
      <w:r w:rsidR="00ED7C57">
        <w:rPr>
          <w:rFonts w:ascii="3DS V2" w:hAnsi="3DS V2"/>
          <w:sz w:val="24"/>
          <w:szCs w:val="24"/>
        </w:rPr>
        <w:t xml:space="preserve"> nous avons besoin et nous </w:t>
      </w:r>
      <w:r w:rsidR="008644CB">
        <w:rPr>
          <w:rFonts w:ascii="3DS V2" w:hAnsi="3DS V2"/>
          <w:sz w:val="24"/>
          <w:szCs w:val="24"/>
        </w:rPr>
        <w:t xml:space="preserve">ne </w:t>
      </w:r>
      <w:r w:rsidR="00ED7C57">
        <w:rPr>
          <w:rFonts w:ascii="3DS V2" w:hAnsi="3DS V2"/>
          <w:sz w:val="24"/>
          <w:szCs w:val="24"/>
        </w:rPr>
        <w:t xml:space="preserve">nous inquiétons plus </w:t>
      </w:r>
      <w:r w:rsidR="00533FE8">
        <w:rPr>
          <w:rFonts w:ascii="3DS V2" w:hAnsi="3DS V2"/>
          <w:sz w:val="24"/>
          <w:szCs w:val="24"/>
        </w:rPr>
        <w:t>du</w:t>
      </w:r>
      <w:r w:rsidR="00ED7C57">
        <w:rPr>
          <w:rFonts w:ascii="3DS V2" w:hAnsi="3DS V2"/>
          <w:sz w:val="24"/>
          <w:szCs w:val="24"/>
        </w:rPr>
        <w:t xml:space="preserve"> problème de cycle de vie</w:t>
      </w:r>
      <w:r w:rsidR="00533FE8">
        <w:rPr>
          <w:rFonts w:ascii="3DS V2" w:hAnsi="3DS V2"/>
          <w:sz w:val="24"/>
          <w:szCs w:val="24"/>
        </w:rPr>
        <w:t xml:space="preserve"> et </w:t>
      </w:r>
      <w:r w:rsidR="00727842">
        <w:rPr>
          <w:rFonts w:ascii="3DS V2" w:hAnsi="3DS V2"/>
          <w:sz w:val="24"/>
          <w:szCs w:val="24"/>
        </w:rPr>
        <w:t>d’</w:t>
      </w:r>
      <w:r w:rsidR="00533FE8">
        <w:rPr>
          <w:rFonts w:ascii="3DS V2" w:hAnsi="3DS V2"/>
          <w:sz w:val="24"/>
          <w:szCs w:val="24"/>
        </w:rPr>
        <w:t xml:space="preserve">utilisation de </w:t>
      </w:r>
      <w:r w:rsidR="00690A17">
        <w:rPr>
          <w:rFonts w:ascii="3DS V2" w:hAnsi="3DS V2"/>
          <w:sz w:val="24"/>
          <w:szCs w:val="24"/>
        </w:rPr>
        <w:t>pointeur</w:t>
      </w:r>
      <w:r w:rsidR="00533FE8">
        <w:rPr>
          <w:rFonts w:ascii="3DS V2" w:hAnsi="3DS V2"/>
          <w:sz w:val="24"/>
          <w:szCs w:val="24"/>
        </w:rPr>
        <w:t xml:space="preserve"> invalide</w:t>
      </w:r>
      <w:r w:rsidR="00ED7C57">
        <w:rPr>
          <w:rFonts w:ascii="3DS V2" w:hAnsi="3DS V2"/>
          <w:sz w:val="24"/>
          <w:szCs w:val="24"/>
        </w:rPr>
        <w:t>.</w:t>
      </w:r>
      <w:r w:rsidR="0056288D">
        <w:rPr>
          <w:rFonts w:ascii="3DS V2" w:hAnsi="3DS V2"/>
          <w:sz w:val="24"/>
          <w:szCs w:val="24"/>
        </w:rPr>
        <w:t xml:space="preserve"> </w:t>
      </w:r>
      <w:r w:rsidR="00B6248A">
        <w:rPr>
          <w:rFonts w:ascii="3DS V2" w:hAnsi="3DS V2"/>
          <w:sz w:val="24"/>
          <w:szCs w:val="24"/>
        </w:rPr>
        <w:t xml:space="preserve">Elle améliore aussi </w:t>
      </w:r>
      <w:r w:rsidR="00C61950">
        <w:rPr>
          <w:rFonts w:ascii="3DS V2" w:hAnsi="3DS V2"/>
          <w:sz w:val="24"/>
          <w:szCs w:val="24"/>
        </w:rPr>
        <w:t>la performance</w:t>
      </w:r>
      <w:r w:rsidR="00B6248A">
        <w:rPr>
          <w:rFonts w:ascii="3DS V2" w:hAnsi="3DS V2"/>
          <w:sz w:val="24"/>
          <w:szCs w:val="24"/>
        </w:rPr>
        <w:t xml:space="preserve"> en limitant </w:t>
      </w:r>
      <w:r w:rsidR="00C61950">
        <w:rPr>
          <w:rFonts w:ascii="3DS V2" w:hAnsi="3DS V2"/>
          <w:sz w:val="24"/>
          <w:szCs w:val="24"/>
        </w:rPr>
        <w:t>l</w:t>
      </w:r>
      <w:r w:rsidR="007A6B8E">
        <w:rPr>
          <w:rFonts w:ascii="3DS V2" w:hAnsi="3DS V2"/>
          <w:sz w:val="24"/>
          <w:szCs w:val="24"/>
        </w:rPr>
        <w:t xml:space="preserve">es </w:t>
      </w:r>
      <w:r w:rsidR="00C61950">
        <w:rPr>
          <w:rFonts w:ascii="3DS V2" w:hAnsi="3DS V2"/>
          <w:sz w:val="24"/>
          <w:szCs w:val="24"/>
        </w:rPr>
        <w:t>appel</w:t>
      </w:r>
      <w:r w:rsidR="007A6B8E">
        <w:rPr>
          <w:rFonts w:ascii="3DS V2" w:hAnsi="3DS V2"/>
          <w:sz w:val="24"/>
          <w:szCs w:val="24"/>
        </w:rPr>
        <w:t>s</w:t>
      </w:r>
      <w:r w:rsidR="00C61950">
        <w:rPr>
          <w:rFonts w:ascii="3DS V2" w:hAnsi="3DS V2"/>
          <w:sz w:val="24"/>
          <w:szCs w:val="24"/>
        </w:rPr>
        <w:t xml:space="preserve"> fréquents</w:t>
      </w:r>
      <w:r w:rsidR="00B6248A">
        <w:rPr>
          <w:rFonts w:ascii="3DS V2" w:hAnsi="3DS V2"/>
          <w:sz w:val="24"/>
          <w:szCs w:val="24"/>
        </w:rPr>
        <w:t xml:space="preserve"> aux </w:t>
      </w:r>
      <w:r w:rsidR="0056288D">
        <w:rPr>
          <w:rFonts w:ascii="3DS V2" w:hAnsi="3DS V2"/>
          <w:sz w:val="24"/>
          <w:szCs w:val="24"/>
        </w:rPr>
        <w:t>fonctions</w:t>
      </w:r>
      <w:r w:rsidR="00B6248A">
        <w:rPr>
          <w:rFonts w:ascii="3DS V2" w:hAnsi="3DS V2"/>
          <w:sz w:val="24"/>
          <w:szCs w:val="24"/>
        </w:rPr>
        <w:t xml:space="preserve"> d’accès, qui </w:t>
      </w:r>
      <w:r w:rsidR="0046259B">
        <w:rPr>
          <w:rFonts w:ascii="3DS V2" w:hAnsi="3DS V2"/>
          <w:sz w:val="24"/>
          <w:szCs w:val="24"/>
        </w:rPr>
        <w:t>peuvent</w:t>
      </w:r>
      <w:r w:rsidR="00B6248A">
        <w:rPr>
          <w:rFonts w:ascii="3DS V2" w:hAnsi="3DS V2"/>
          <w:sz w:val="24"/>
          <w:szCs w:val="24"/>
        </w:rPr>
        <w:t xml:space="preserve"> coûter très cher pour un objet dans CATIA. </w:t>
      </w:r>
    </w:p>
    <w:p w14:paraId="48EE5F19" w14:textId="727217EC" w:rsidR="00A81575" w:rsidRDefault="00A81575" w:rsidP="0083419E">
      <w:pPr>
        <w:jc w:val="both"/>
        <w:rPr>
          <w:rFonts w:ascii="3DS V2" w:hAnsi="3DS V2"/>
          <w:sz w:val="24"/>
          <w:szCs w:val="24"/>
          <w:lang w:eastAsia="zh-CN"/>
        </w:rPr>
      </w:pPr>
      <w:r w:rsidRPr="00A81575">
        <w:rPr>
          <w:rFonts w:ascii="3DS V2" w:hAnsi="3DS V2"/>
          <w:sz w:val="24"/>
          <w:szCs w:val="24"/>
        </w:rPr>
        <w:t xml:space="preserve">Chaque objet </w:t>
      </w:r>
      <w:r w:rsidR="00E7489C" w:rsidRPr="00A81575">
        <w:rPr>
          <w:rFonts w:ascii="3DS V2" w:hAnsi="3DS V2"/>
          <w:sz w:val="24"/>
          <w:szCs w:val="24"/>
        </w:rPr>
        <w:t>CATELEditor3DCavity</w:t>
      </w:r>
      <w:r w:rsidR="00E7489C">
        <w:rPr>
          <w:rFonts w:ascii="3DS V2" w:hAnsi="3DS V2"/>
          <w:sz w:val="24"/>
          <w:szCs w:val="24"/>
        </w:rPr>
        <w:t>, nouvellement cré</w:t>
      </w:r>
      <w:r w:rsidR="00164866">
        <w:rPr>
          <w:rFonts w:ascii="3DS V2" w:hAnsi="3DS V2"/>
          <w:sz w:val="24"/>
          <w:szCs w:val="24"/>
        </w:rPr>
        <w:t>é</w:t>
      </w:r>
      <w:r w:rsidR="00E7489C">
        <w:rPr>
          <w:rFonts w:ascii="3DS V2" w:hAnsi="3DS V2"/>
          <w:sz w:val="24"/>
          <w:szCs w:val="24"/>
        </w:rPr>
        <w:t xml:space="preserve">, </w:t>
      </w:r>
      <w:r w:rsidRPr="00A81575">
        <w:rPr>
          <w:rFonts w:ascii="3DS V2" w:hAnsi="3DS V2"/>
          <w:sz w:val="24"/>
          <w:szCs w:val="24"/>
        </w:rPr>
        <w:t xml:space="preserve">est </w:t>
      </w:r>
      <w:r w:rsidR="00547B5F">
        <w:rPr>
          <w:rFonts w:ascii="3DS V2" w:hAnsi="3DS V2"/>
          <w:sz w:val="24"/>
          <w:szCs w:val="24"/>
        </w:rPr>
        <w:t>stocké</w:t>
      </w:r>
      <w:r w:rsidRPr="00A81575">
        <w:rPr>
          <w:rFonts w:ascii="3DS V2" w:hAnsi="3DS V2"/>
          <w:sz w:val="24"/>
          <w:szCs w:val="24"/>
        </w:rPr>
        <w:t xml:space="preserve"> </w:t>
      </w:r>
      <w:r w:rsidR="009F170C">
        <w:rPr>
          <w:rFonts w:ascii="3DS V2" w:hAnsi="3DS V2"/>
          <w:sz w:val="24"/>
          <w:szCs w:val="24"/>
        </w:rPr>
        <w:t>dans</w:t>
      </w:r>
      <w:r w:rsidRPr="00A81575">
        <w:rPr>
          <w:rFonts w:ascii="3DS V2" w:hAnsi="3DS V2"/>
          <w:sz w:val="24"/>
          <w:szCs w:val="24"/>
        </w:rPr>
        <w:t xml:space="preserve"> une table d’association par nom.</w:t>
      </w:r>
      <w:r w:rsidR="001A3E8C">
        <w:rPr>
          <w:rFonts w:ascii="3DS V2" w:hAnsi="3DS V2"/>
          <w:sz w:val="24"/>
          <w:szCs w:val="24"/>
        </w:rPr>
        <w:t xml:space="preserve"> </w:t>
      </w:r>
      <w:r w:rsidR="0038552A">
        <w:rPr>
          <w:rFonts w:ascii="3DS V2" w:hAnsi="3DS V2"/>
          <w:sz w:val="24"/>
          <w:szCs w:val="24"/>
        </w:rPr>
        <w:t>Vu que toutes les cavités d’un même conn</w:t>
      </w:r>
      <w:r w:rsidR="00B35D7D">
        <w:rPr>
          <w:rFonts w:ascii="3DS V2" w:hAnsi="3DS V2"/>
          <w:sz w:val="24"/>
          <w:szCs w:val="24"/>
        </w:rPr>
        <w:t>e</w:t>
      </w:r>
      <w:r w:rsidR="0038552A">
        <w:rPr>
          <w:rFonts w:ascii="3DS V2" w:hAnsi="3DS V2"/>
          <w:sz w:val="24"/>
          <w:szCs w:val="24"/>
        </w:rPr>
        <w:t xml:space="preserve">cteur sont sur </w:t>
      </w:r>
      <w:r w:rsidR="00B35D7D">
        <w:rPr>
          <w:rFonts w:ascii="3DS V2" w:hAnsi="3DS V2"/>
          <w:sz w:val="24"/>
          <w:szCs w:val="24"/>
        </w:rPr>
        <w:t>le</w:t>
      </w:r>
      <w:r w:rsidR="0038552A">
        <w:rPr>
          <w:rFonts w:ascii="3DS V2" w:hAnsi="3DS V2"/>
          <w:sz w:val="24"/>
          <w:szCs w:val="24"/>
        </w:rPr>
        <w:t xml:space="preserve"> même plan, </w:t>
      </w:r>
      <w:r w:rsidR="00B35D7D">
        <w:rPr>
          <w:rFonts w:ascii="3DS V2" w:hAnsi="3DS V2"/>
          <w:sz w:val="24"/>
          <w:szCs w:val="24"/>
        </w:rPr>
        <w:t>et que notre algorithme de triangulation Delaunay est conçu pour le cas 2D, il faut faire une réduction de dimensionnalité pour supprimer la troisième dimension inutile. CATIA propose des outils géométriques internes simple</w:t>
      </w:r>
      <w:r w:rsidR="005B12CF">
        <w:rPr>
          <w:rFonts w:ascii="3DS V2" w:hAnsi="3DS V2"/>
          <w:sz w:val="24"/>
          <w:szCs w:val="24"/>
        </w:rPr>
        <w:t>s</w:t>
      </w:r>
      <w:r w:rsidR="00B35D7D">
        <w:rPr>
          <w:rFonts w:ascii="3DS V2" w:hAnsi="3DS V2"/>
          <w:sz w:val="24"/>
          <w:szCs w:val="24"/>
        </w:rPr>
        <w:t xml:space="preserve"> et puissant</w:t>
      </w:r>
      <w:r w:rsidR="005B12CF">
        <w:rPr>
          <w:rFonts w:ascii="3DS V2" w:hAnsi="3DS V2"/>
          <w:sz w:val="24"/>
          <w:szCs w:val="24"/>
        </w:rPr>
        <w:t>s</w:t>
      </w:r>
      <w:r w:rsidR="00B35D7D">
        <w:rPr>
          <w:rFonts w:ascii="3DS V2" w:hAnsi="3DS V2"/>
          <w:sz w:val="24"/>
          <w:szCs w:val="24"/>
        </w:rPr>
        <w:t xml:space="preserve">. </w:t>
      </w:r>
      <w:r w:rsidR="001F3BBA">
        <w:rPr>
          <w:rFonts w:ascii="3DS V2" w:hAnsi="3DS V2"/>
          <w:sz w:val="24"/>
          <w:szCs w:val="24"/>
        </w:rPr>
        <w:t>Les trois premières cavités</w:t>
      </w:r>
      <w:r w:rsidR="00B35D7D">
        <w:rPr>
          <w:rFonts w:ascii="3DS V2" w:hAnsi="3DS V2"/>
          <w:sz w:val="24"/>
          <w:szCs w:val="24"/>
        </w:rPr>
        <w:t xml:space="preserve"> sur le connecteur sont </w:t>
      </w:r>
      <w:r w:rsidR="001F3BBA">
        <w:rPr>
          <w:rFonts w:ascii="3DS V2" w:hAnsi="3DS V2"/>
          <w:sz w:val="24"/>
          <w:szCs w:val="24"/>
        </w:rPr>
        <w:t>choisies</w:t>
      </w:r>
      <w:r w:rsidR="00B35D7D">
        <w:rPr>
          <w:rFonts w:ascii="3DS V2" w:hAnsi="3DS V2"/>
          <w:sz w:val="24"/>
          <w:szCs w:val="24"/>
        </w:rPr>
        <w:t xml:space="preserve"> pour construire un plan, puis les cavités restantes seront </w:t>
      </w:r>
      <w:r w:rsidR="001F3BBA">
        <w:rPr>
          <w:rFonts w:ascii="3DS V2" w:hAnsi="3DS V2"/>
          <w:sz w:val="24"/>
          <w:szCs w:val="24"/>
        </w:rPr>
        <w:t>projetées</w:t>
      </w:r>
      <w:r w:rsidR="00B35D7D">
        <w:rPr>
          <w:rFonts w:ascii="3DS V2" w:hAnsi="3DS V2"/>
          <w:sz w:val="24"/>
          <w:szCs w:val="24"/>
        </w:rPr>
        <w:t xml:space="preserve"> dans ce plan. </w:t>
      </w:r>
      <w:r w:rsidR="002F139B">
        <w:rPr>
          <w:rFonts w:ascii="3DS V2" w:hAnsi="3DS V2"/>
          <w:sz w:val="24"/>
          <w:szCs w:val="24"/>
        </w:rPr>
        <w:t xml:space="preserve">Après cette opération, les cavités seront </w:t>
      </w:r>
      <w:r w:rsidR="00E6104C">
        <w:rPr>
          <w:rFonts w:ascii="3DS V2" w:hAnsi="3DS V2"/>
          <w:sz w:val="24"/>
          <w:szCs w:val="24"/>
        </w:rPr>
        <w:t>envoyées</w:t>
      </w:r>
      <w:r w:rsidR="002F139B">
        <w:rPr>
          <w:rFonts w:ascii="3DS V2" w:hAnsi="3DS V2"/>
          <w:sz w:val="24"/>
          <w:szCs w:val="24"/>
        </w:rPr>
        <w:t xml:space="preserve"> à la fonction qui </w:t>
      </w:r>
      <w:r w:rsidR="00330C57">
        <w:rPr>
          <w:rFonts w:ascii="3DS V2" w:hAnsi="3DS V2"/>
          <w:sz w:val="24"/>
          <w:szCs w:val="24"/>
        </w:rPr>
        <w:t>réalise la</w:t>
      </w:r>
      <w:r w:rsidR="002F139B">
        <w:rPr>
          <w:rFonts w:ascii="3DS V2" w:hAnsi="3DS V2"/>
          <w:sz w:val="24"/>
          <w:szCs w:val="24"/>
        </w:rPr>
        <w:t xml:space="preserve"> triangulation Delaunay, pour la construction de la liste d’adjacence de cavité</w:t>
      </w:r>
      <w:r w:rsidR="006A02E3">
        <w:rPr>
          <w:rFonts w:ascii="3DS V2" w:hAnsi="3DS V2"/>
          <w:sz w:val="24"/>
          <w:szCs w:val="24"/>
        </w:rPr>
        <w:t>s</w:t>
      </w:r>
      <w:r w:rsidR="002F139B">
        <w:rPr>
          <w:rFonts w:ascii="3DS V2" w:hAnsi="3DS V2"/>
          <w:sz w:val="24"/>
          <w:szCs w:val="24"/>
        </w:rPr>
        <w:t xml:space="preserve"> dans le connect</w:t>
      </w:r>
      <w:r w:rsidR="00D77E3E">
        <w:rPr>
          <w:rFonts w:ascii="3DS V2" w:hAnsi="3DS V2"/>
          <w:sz w:val="24"/>
          <w:szCs w:val="24"/>
        </w:rPr>
        <w:t>eu</w:t>
      </w:r>
      <w:r w:rsidR="002F139B">
        <w:rPr>
          <w:rFonts w:ascii="3DS V2" w:hAnsi="3DS V2"/>
          <w:sz w:val="24"/>
          <w:szCs w:val="24"/>
        </w:rPr>
        <w:t>r actuel.</w:t>
      </w:r>
    </w:p>
    <w:p w14:paraId="4E9CDAA4" w14:textId="6982AD11" w:rsidR="002105DE" w:rsidRDefault="002105DE" w:rsidP="00E57E1E">
      <w:pPr>
        <w:keepNext/>
        <w:rPr>
          <w:rFonts w:ascii="3DS V2" w:eastAsiaTheme="majorEastAsia" w:hAnsi="3DS V2" w:cstheme="majorBidi"/>
          <w:b/>
          <w:bCs/>
          <w:color w:val="005386"/>
          <w:sz w:val="32"/>
          <w:szCs w:val="32"/>
        </w:rPr>
      </w:pPr>
      <w:r>
        <w:rPr>
          <w:rFonts w:ascii="3DS V2" w:eastAsiaTheme="majorEastAsia" w:hAnsi="3DS V2" w:cstheme="majorBidi"/>
          <w:b/>
          <w:bCs/>
          <w:color w:val="005386"/>
          <w:sz w:val="32"/>
          <w:szCs w:val="32"/>
        </w:rPr>
        <w:lastRenderedPageBreak/>
        <w:t>Résultat</w:t>
      </w:r>
    </w:p>
    <w:p w14:paraId="27927650" w14:textId="174FA83A" w:rsidR="00994F1D" w:rsidRDefault="00B9787F" w:rsidP="00133D71">
      <w:pPr>
        <w:jc w:val="both"/>
        <w:rPr>
          <w:rFonts w:ascii="3DS V2" w:hAnsi="3DS V2"/>
          <w:sz w:val="24"/>
          <w:szCs w:val="24"/>
        </w:rPr>
      </w:pPr>
      <w:r>
        <w:rPr>
          <w:rFonts w:ascii="3DS V2" w:hAnsi="3DS V2"/>
          <w:sz w:val="24"/>
          <w:szCs w:val="24"/>
        </w:rPr>
        <w:t>Un bouton pour la commande « </w:t>
      </w:r>
      <w:proofErr w:type="spellStart"/>
      <w:r w:rsidRPr="000F04C2">
        <w:rPr>
          <w:rFonts w:ascii="3DS V2" w:hAnsi="3DS V2"/>
          <w:sz w:val="24"/>
          <w:szCs w:val="24"/>
        </w:rPr>
        <w:t>Automatic</w:t>
      </w:r>
      <w:proofErr w:type="spellEnd"/>
      <w:r w:rsidRPr="000F04C2">
        <w:rPr>
          <w:rFonts w:ascii="3DS V2" w:hAnsi="3DS V2"/>
          <w:sz w:val="24"/>
          <w:szCs w:val="24"/>
        </w:rPr>
        <w:t xml:space="preserve"> Allocation</w:t>
      </w:r>
      <w:r>
        <w:rPr>
          <w:rFonts w:ascii="3DS V2" w:hAnsi="3DS V2"/>
          <w:sz w:val="24"/>
          <w:szCs w:val="24"/>
        </w:rPr>
        <w:t xml:space="preserve"> » est ajouté dans la barre d’outils du panneau. </w:t>
      </w:r>
    </w:p>
    <w:p w14:paraId="5658C11B" w14:textId="1E179932" w:rsidR="00994F1D" w:rsidRDefault="005919F8" w:rsidP="001B5736">
      <w:pPr>
        <w:keepNext/>
        <w:jc w:val="both"/>
      </w:pPr>
      <w:r>
        <w:rPr>
          <w:rFonts w:ascii="3DS V2" w:hAnsi="3DS V2"/>
          <w:noProof/>
          <w:sz w:val="24"/>
          <w:szCs w:val="24"/>
        </w:rPr>
        <mc:AlternateContent>
          <mc:Choice Requires="wps">
            <w:drawing>
              <wp:anchor distT="0" distB="0" distL="114300" distR="114300" simplePos="0" relativeHeight="251812352" behindDoc="0" locked="0" layoutInCell="1" allowOverlap="1" wp14:anchorId="443360BB" wp14:editId="4635356B">
                <wp:simplePos x="0" y="0"/>
                <wp:positionH relativeFrom="column">
                  <wp:posOffset>4387932</wp:posOffset>
                </wp:positionH>
                <wp:positionV relativeFrom="paragraph">
                  <wp:posOffset>192191</wp:posOffset>
                </wp:positionV>
                <wp:extent cx="982634" cy="256276"/>
                <wp:effectExtent l="38100" t="38100" r="84455" b="125095"/>
                <wp:wrapNone/>
                <wp:docPr id="1835339520" name="Connecteur droit avec flèche 1835339520"/>
                <wp:cNvGraphicFramePr/>
                <a:graphic xmlns:a="http://schemas.openxmlformats.org/drawingml/2006/main">
                  <a:graphicData uri="http://schemas.microsoft.com/office/word/2010/wordprocessingShape">
                    <wps:wsp>
                      <wps:cNvCnPr/>
                      <wps:spPr>
                        <a:xfrm>
                          <a:off x="0" y="0"/>
                          <a:ext cx="982634" cy="256276"/>
                        </a:xfrm>
                        <a:prstGeom prst="straightConnector1">
                          <a:avLst/>
                        </a:prstGeom>
                        <a:ln>
                          <a:solidFill>
                            <a:schemeClr val="bg2"/>
                          </a:solidFill>
                          <a:headEnd type="none" w="med" len="med"/>
                          <a:tailEnd type="arrow" w="med" len="med"/>
                        </a:ln>
                      </wps:spPr>
                      <wps:style>
                        <a:lnRef idx="2">
                          <a:schemeClr val="accent4"/>
                        </a:lnRef>
                        <a:fillRef idx="0">
                          <a:schemeClr val="accent4"/>
                        </a:fillRef>
                        <a:effectRef idx="1">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762719" id="Connecteur droit avec flèche 1835339520" o:spid="_x0000_s1026" type="#_x0000_t32" style="position:absolute;margin-left:345.5pt;margin-top:15.15pt;width:77.35pt;height:20.2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" strokecolor="#da291c [3214]" strokeweight="2pt">
                <v:stroke endarrow="open"/>
                <v:shadow on="t" color="black" opacity="24903f" origin=",.5" offset="0,.55556mm"/>
              </v:shape>
            </w:pict>
          </mc:Fallback>
        </mc:AlternateContent>
      </w:r>
      <w:r w:rsidRPr="00994F1D">
        <w:rPr>
          <w:rFonts w:ascii="3DS V2" w:hAnsi="3DS V2"/>
          <w:noProof/>
          <w:sz w:val="24"/>
          <w:szCs w:val="24"/>
        </w:rPr>
        <mc:AlternateContent>
          <mc:Choice Requires="wps">
            <w:drawing>
              <wp:anchor distT="45720" distB="45720" distL="114300" distR="114300" simplePos="0" relativeHeight="251811328" behindDoc="0" locked="0" layoutInCell="1" allowOverlap="1" wp14:anchorId="23069645" wp14:editId="31183218">
                <wp:simplePos x="0" y="0"/>
                <wp:positionH relativeFrom="column">
                  <wp:posOffset>2404167</wp:posOffset>
                </wp:positionH>
                <wp:positionV relativeFrom="paragraph">
                  <wp:posOffset>37803</wp:posOffset>
                </wp:positionV>
                <wp:extent cx="2011680" cy="238125"/>
                <wp:effectExtent l="0" t="0" r="26670" b="28575"/>
                <wp:wrapNone/>
                <wp:docPr id="18353395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238125"/>
                        </a:xfrm>
                        <a:prstGeom prst="rect">
                          <a:avLst/>
                        </a:prstGeom>
                        <a:solidFill>
                          <a:srgbClr val="FFFFFF"/>
                        </a:solidFill>
                        <a:ln w="9525">
                          <a:solidFill>
                            <a:srgbClr val="000000"/>
                          </a:solidFill>
                          <a:miter lim="800000"/>
                          <a:headEnd/>
                          <a:tailEnd/>
                        </a:ln>
                      </wps:spPr>
                      <wps:txbx>
                        <w:txbxContent>
                          <w:p w14:paraId="09700948" w14:textId="5D46EA68" w:rsidR="00994F1D" w:rsidRPr="00994F1D" w:rsidRDefault="00994F1D">
                            <w:pPr>
                              <w:rPr>
                                <w:rFonts w:ascii="3DS V2" w:hAnsi="3DS V2"/>
                                <w:sz w:val="18"/>
                                <w:szCs w:val="18"/>
                              </w:rPr>
                            </w:pPr>
                            <w:r w:rsidRPr="00994F1D">
                              <w:rPr>
                                <w:rFonts w:ascii="3DS V2" w:hAnsi="3DS V2"/>
                                <w:sz w:val="18"/>
                                <w:szCs w:val="18"/>
                              </w:rPr>
                              <w:t xml:space="preserve">Nouveau bouton pour la commande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069645" id="_x0000_s1048" type="#_x0000_t202" style="position:absolute;left:0;text-align:left;margin-left:189.3pt;margin-top:3pt;width:158.4pt;height:18.75pt;z-index:251811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">
                <v:textbox>
                  <w:txbxContent>
                    <w:p w14:paraId="09700948" w14:textId="5D46EA68" w:rsidR="00994F1D" w:rsidRPr="00994F1D" w:rsidRDefault="00994F1D">
                      <w:pPr>
                        <w:rPr>
                          <w:rFonts w:ascii="3DS V2" w:hAnsi="3DS V2"/>
                          <w:sz w:val="18"/>
                          <w:szCs w:val="18"/>
                        </w:rPr>
                      </w:pPr>
                      <w:r w:rsidRPr="00994F1D">
                        <w:rPr>
                          <w:rFonts w:ascii="3DS V2" w:hAnsi="3DS V2"/>
                          <w:sz w:val="18"/>
                          <w:szCs w:val="18"/>
                        </w:rPr>
                        <w:t xml:space="preserve">Nouveau bouton pour la commande </w:t>
                      </w:r>
                    </w:p>
                  </w:txbxContent>
                </v:textbox>
              </v:shape>
            </w:pict>
          </mc:Fallback>
        </mc:AlternateContent>
      </w:r>
      <w:r w:rsidR="00994F1D" w:rsidRPr="00994F1D">
        <w:rPr>
          <w:rFonts w:ascii="3DS V2" w:hAnsi="3DS V2"/>
          <w:noProof/>
          <w:sz w:val="24"/>
          <w:szCs w:val="24"/>
        </w:rPr>
        <w:drawing>
          <wp:inline distT="0" distB="0" distL="0" distR="0" wp14:anchorId="041EB96E" wp14:editId="3F286F64">
            <wp:extent cx="5731510" cy="840105"/>
            <wp:effectExtent l="0" t="0" r="254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840105"/>
                    </a:xfrm>
                    <a:prstGeom prst="rect">
                      <a:avLst/>
                    </a:prstGeom>
                  </pic:spPr>
                </pic:pic>
              </a:graphicData>
            </a:graphic>
          </wp:inline>
        </w:drawing>
      </w:r>
    </w:p>
    <w:p w14:paraId="5C24E0FB" w14:textId="2515A587" w:rsidR="00994F1D" w:rsidRDefault="00994F1D" w:rsidP="00133D71">
      <w:pPr>
        <w:pStyle w:val="Lgende"/>
        <w:jc w:val="center"/>
        <w:rPr>
          <w:rFonts w:ascii="3DS V2" w:hAnsi="3DS V2"/>
          <w:sz w:val="24"/>
          <w:szCs w:val="24"/>
        </w:rPr>
      </w:pPr>
      <w:r>
        <w:t xml:space="preserve">Figure </w:t>
      </w:r>
      <w:fldSimple w:instr=" SEQ Figure \* ARABIC ">
        <w:r w:rsidR="009C3AE0">
          <w:rPr>
            <w:noProof/>
          </w:rPr>
          <w:t>35</w:t>
        </w:r>
      </w:fldSimple>
      <w:r>
        <w:t xml:space="preserve"> : Position de bouton dans la barre d'outils</w:t>
      </w:r>
    </w:p>
    <w:p w14:paraId="660A13C7" w14:textId="0B60D86D" w:rsidR="00213885" w:rsidRDefault="00B9787F" w:rsidP="00133D71">
      <w:pPr>
        <w:jc w:val="both"/>
        <w:rPr>
          <w:rFonts w:ascii="3DS V2" w:hAnsi="3DS V2"/>
          <w:noProof/>
          <w:sz w:val="24"/>
          <w:szCs w:val="24"/>
          <w:lang w:eastAsia="zh-CN"/>
        </w:rPr>
      </w:pPr>
      <w:r>
        <w:rPr>
          <w:rFonts w:ascii="3DS V2" w:hAnsi="3DS V2"/>
          <w:sz w:val="24"/>
          <w:szCs w:val="24"/>
        </w:rPr>
        <w:t xml:space="preserve">En cliquant </w:t>
      </w:r>
      <w:r w:rsidR="00484BF1">
        <w:rPr>
          <w:rFonts w:ascii="3DS V2" w:hAnsi="3DS V2"/>
          <w:sz w:val="24"/>
          <w:szCs w:val="24"/>
        </w:rPr>
        <w:t xml:space="preserve">sur </w:t>
      </w:r>
      <w:r>
        <w:rPr>
          <w:rFonts w:ascii="3DS V2" w:hAnsi="3DS V2"/>
          <w:sz w:val="24"/>
          <w:szCs w:val="24"/>
        </w:rPr>
        <w:t>ce bouton,</w:t>
      </w:r>
      <w:r w:rsidR="00472ABE">
        <w:rPr>
          <w:rFonts w:ascii="3DS V2" w:hAnsi="3DS V2"/>
          <w:sz w:val="24"/>
          <w:szCs w:val="24"/>
        </w:rPr>
        <w:t xml:space="preserve"> </w:t>
      </w:r>
      <w:r w:rsidR="00974BF4">
        <w:rPr>
          <w:rFonts w:ascii="3DS V2" w:hAnsi="3DS V2"/>
          <w:sz w:val="24"/>
          <w:szCs w:val="24"/>
        </w:rPr>
        <w:t xml:space="preserve">tous </w:t>
      </w:r>
      <w:r w:rsidR="009043BD">
        <w:rPr>
          <w:rFonts w:ascii="3DS V2" w:hAnsi="3DS V2"/>
          <w:sz w:val="24"/>
          <w:szCs w:val="24"/>
        </w:rPr>
        <w:t>les</w:t>
      </w:r>
      <w:r w:rsidR="00472ABE">
        <w:rPr>
          <w:rFonts w:ascii="3DS V2" w:hAnsi="3DS V2"/>
          <w:sz w:val="24"/>
          <w:szCs w:val="24"/>
        </w:rPr>
        <w:t xml:space="preserve"> câbles </w:t>
      </w:r>
      <w:r w:rsidR="00974BF4">
        <w:rPr>
          <w:rFonts w:ascii="3DS V2" w:hAnsi="3DS V2"/>
          <w:sz w:val="24"/>
          <w:szCs w:val="24"/>
        </w:rPr>
        <w:t xml:space="preserve">à connecter </w:t>
      </w:r>
      <w:r w:rsidR="00472ABE">
        <w:rPr>
          <w:rFonts w:ascii="3DS V2" w:hAnsi="3DS V2"/>
          <w:sz w:val="24"/>
          <w:szCs w:val="24"/>
        </w:rPr>
        <w:t xml:space="preserve">dans le harnais actif </w:t>
      </w:r>
      <w:r w:rsidR="00C47670">
        <w:rPr>
          <w:rFonts w:ascii="3DS V2" w:hAnsi="3DS V2"/>
          <w:sz w:val="24"/>
          <w:szCs w:val="24"/>
        </w:rPr>
        <w:t xml:space="preserve">sélectionné </w:t>
      </w:r>
      <w:r w:rsidR="00472ABE">
        <w:rPr>
          <w:rFonts w:ascii="3DS V2" w:hAnsi="3DS V2"/>
          <w:sz w:val="24"/>
          <w:szCs w:val="24"/>
        </w:rPr>
        <w:t xml:space="preserve">vont être connectés </w:t>
      </w:r>
      <w:r w:rsidR="00974BF4" w:rsidRPr="00974BF4">
        <w:rPr>
          <w:rFonts w:ascii="3DS V2" w:hAnsi="3DS V2"/>
          <w:sz w:val="24"/>
          <w:szCs w:val="24"/>
        </w:rPr>
        <w:t xml:space="preserve">au premier connecteur disposant encore de cavités </w:t>
      </w:r>
      <w:r w:rsidR="001A7B8D">
        <w:rPr>
          <w:rFonts w:ascii="3DS V2" w:hAnsi="3DS V2"/>
          <w:sz w:val="24"/>
          <w:szCs w:val="24"/>
        </w:rPr>
        <w:t xml:space="preserve">disponibles </w:t>
      </w:r>
      <w:r w:rsidR="00CB0277">
        <w:rPr>
          <w:rFonts w:ascii="3DS V2" w:hAnsi="3DS V2"/>
          <w:sz w:val="24"/>
          <w:szCs w:val="24"/>
        </w:rPr>
        <w:t>(donc</w:t>
      </w:r>
      <w:r w:rsidR="00CB1F92">
        <w:rPr>
          <w:rFonts w:ascii="3DS V2" w:hAnsi="3DS V2"/>
          <w:sz w:val="24"/>
          <w:szCs w:val="24"/>
        </w:rPr>
        <w:t xml:space="preserve"> en état « Free » ou « </w:t>
      </w:r>
      <w:proofErr w:type="spellStart"/>
      <w:r w:rsidR="00CB1F92" w:rsidRPr="000F04C2">
        <w:rPr>
          <w:rFonts w:ascii="3DS V2" w:hAnsi="3DS V2"/>
          <w:sz w:val="24"/>
          <w:szCs w:val="24"/>
        </w:rPr>
        <w:t>Reserved</w:t>
      </w:r>
      <w:proofErr w:type="spellEnd"/>
      <w:r w:rsidR="00CB1F92" w:rsidRPr="000F04C2">
        <w:rPr>
          <w:rFonts w:ascii="3DS V2" w:hAnsi="3DS V2"/>
          <w:sz w:val="24"/>
          <w:szCs w:val="24"/>
        </w:rPr>
        <w:t xml:space="preserve"> </w:t>
      </w:r>
      <w:r w:rsidR="00065719" w:rsidRPr="000F04C2">
        <w:rPr>
          <w:rFonts w:ascii="3DS V2" w:hAnsi="3DS V2"/>
          <w:sz w:val="24"/>
          <w:szCs w:val="24"/>
        </w:rPr>
        <w:t>for</w:t>
      </w:r>
      <w:r w:rsidR="00CB1F92" w:rsidRPr="000F04C2">
        <w:rPr>
          <w:rFonts w:ascii="3DS V2" w:hAnsi="3DS V2"/>
          <w:sz w:val="24"/>
          <w:szCs w:val="24"/>
        </w:rPr>
        <w:t xml:space="preserve"> me</w:t>
      </w:r>
      <w:r w:rsidR="00CB1F92">
        <w:rPr>
          <w:rFonts w:ascii="3DS V2" w:hAnsi="3DS V2"/>
          <w:sz w:val="24"/>
          <w:szCs w:val="24"/>
        </w:rPr>
        <w:t> </w:t>
      </w:r>
      <w:r w:rsidR="00CB0277">
        <w:rPr>
          <w:rFonts w:ascii="3DS V2" w:hAnsi="3DS V2"/>
          <w:sz w:val="24"/>
          <w:szCs w:val="24"/>
        </w:rPr>
        <w:t>»)</w:t>
      </w:r>
      <w:r w:rsidR="00472ABE" w:rsidRPr="00974BF4">
        <w:rPr>
          <w:rFonts w:ascii="3DS V2" w:hAnsi="3DS V2"/>
          <w:sz w:val="24"/>
          <w:szCs w:val="24"/>
        </w:rPr>
        <w:t xml:space="preserve">. </w:t>
      </w:r>
      <w:r w:rsidR="00974BF4" w:rsidRPr="00974BF4">
        <w:rPr>
          <w:rFonts w:ascii="3DS V2" w:hAnsi="3DS V2"/>
          <w:sz w:val="24"/>
          <w:szCs w:val="24"/>
        </w:rPr>
        <w:t xml:space="preserve">Une fois qu’un connecteur est entièrement rempli, le processus continue avec le </w:t>
      </w:r>
      <w:r w:rsidR="00215B05">
        <w:rPr>
          <w:rFonts w:ascii="3DS V2" w:hAnsi="3DS V2"/>
          <w:sz w:val="24"/>
          <w:szCs w:val="24"/>
        </w:rPr>
        <w:t xml:space="preserve">prochain </w:t>
      </w:r>
      <w:r w:rsidR="00CA3A9B" w:rsidRPr="00974BF4">
        <w:rPr>
          <w:rFonts w:ascii="3DS V2" w:hAnsi="3DS V2"/>
          <w:sz w:val="24"/>
          <w:szCs w:val="24"/>
        </w:rPr>
        <w:t>connecteur</w:t>
      </w:r>
      <w:r w:rsidR="00974BF4" w:rsidRPr="00974BF4">
        <w:rPr>
          <w:rFonts w:ascii="3DS V2" w:hAnsi="3DS V2"/>
          <w:sz w:val="24"/>
          <w:szCs w:val="24"/>
        </w:rPr>
        <w:t>.</w:t>
      </w:r>
      <w:r w:rsidR="00974BF4" w:rsidRPr="00974BF4">
        <w:t xml:space="preserve"> </w:t>
      </w:r>
      <w:r w:rsidR="00974BF4" w:rsidRPr="00974BF4">
        <w:rPr>
          <w:rFonts w:ascii="3DS V2" w:hAnsi="3DS V2"/>
          <w:sz w:val="24"/>
          <w:szCs w:val="24"/>
        </w:rPr>
        <w:t xml:space="preserve">De plus, les câbles appartenant à des groupes de ségrégation différents sont automatiquement </w:t>
      </w:r>
      <w:r w:rsidR="00E02097">
        <w:rPr>
          <w:rFonts w:ascii="3DS V2" w:hAnsi="3DS V2"/>
          <w:sz w:val="24"/>
          <w:szCs w:val="24"/>
        </w:rPr>
        <w:t>connect</w:t>
      </w:r>
      <w:r w:rsidR="00C70DE3">
        <w:rPr>
          <w:rFonts w:ascii="3DS V2" w:hAnsi="3DS V2"/>
          <w:sz w:val="24"/>
          <w:szCs w:val="24"/>
        </w:rPr>
        <w:t>és</w:t>
      </w:r>
      <w:r w:rsidR="00974BF4" w:rsidRPr="00974BF4">
        <w:rPr>
          <w:rFonts w:ascii="3DS V2" w:hAnsi="3DS V2"/>
          <w:sz w:val="24"/>
          <w:szCs w:val="24"/>
        </w:rPr>
        <w:t xml:space="preserve"> à des connecteurs </w:t>
      </w:r>
      <w:r w:rsidR="00BF3E0B">
        <w:rPr>
          <w:rFonts w:ascii="3DS V2" w:hAnsi="3DS V2"/>
          <w:sz w:val="24"/>
          <w:szCs w:val="24"/>
        </w:rPr>
        <w:t>différents</w:t>
      </w:r>
      <w:r w:rsidR="00974BF4" w:rsidRPr="00974BF4">
        <w:rPr>
          <w:rFonts w:ascii="3DS V2" w:hAnsi="3DS V2"/>
          <w:sz w:val="24"/>
          <w:szCs w:val="24"/>
        </w:rPr>
        <w:t>, afin de garantir l’isolation physique entre ces groupes.</w:t>
      </w:r>
      <w:r w:rsidR="00767B7B" w:rsidRPr="00767B7B">
        <w:rPr>
          <w:rFonts w:ascii="3DS V2" w:hAnsi="3DS V2"/>
          <w:noProof/>
          <w:sz w:val="24"/>
          <w:szCs w:val="24"/>
          <w:lang w:eastAsia="zh-CN"/>
        </w:rPr>
        <w:t xml:space="preserve"> </w:t>
      </w:r>
    </w:p>
    <w:p w14:paraId="688FD5CB" w14:textId="680B7EEF" w:rsidR="00005B8C" w:rsidRDefault="00E410E0" w:rsidP="00133D71">
      <w:pPr>
        <w:jc w:val="both"/>
        <w:rPr>
          <w:rFonts w:ascii="3DS V2" w:hAnsi="3DS V2"/>
          <w:sz w:val="24"/>
          <w:szCs w:val="24"/>
        </w:rPr>
      </w:pPr>
      <w:r w:rsidRPr="00E410E0">
        <w:rPr>
          <w:rFonts w:ascii="3DS V2" w:hAnsi="3DS V2"/>
          <w:noProof/>
          <w:sz w:val="24"/>
          <w:szCs w:val="24"/>
          <w:lang w:eastAsia="zh-CN"/>
        </w:rPr>
        <w:drawing>
          <wp:anchor distT="0" distB="0" distL="114300" distR="114300" simplePos="0" relativeHeight="251815424" behindDoc="0" locked="0" layoutInCell="1" allowOverlap="1" wp14:anchorId="3EA6B904" wp14:editId="3BE24550">
            <wp:simplePos x="0" y="0"/>
            <wp:positionH relativeFrom="margin">
              <wp:posOffset>177165</wp:posOffset>
            </wp:positionH>
            <wp:positionV relativeFrom="paragraph">
              <wp:posOffset>873125</wp:posOffset>
            </wp:positionV>
            <wp:extent cx="5408295" cy="4039235"/>
            <wp:effectExtent l="0" t="0" r="0"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l="-168" t="8955" r="-1926" b="47038"/>
                    <a:stretch/>
                  </pic:blipFill>
                  <pic:spPr bwMode="auto">
                    <a:xfrm>
                      <a:off x="0" y="0"/>
                      <a:ext cx="5408295" cy="4039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4FCD">
        <w:rPr>
          <w:rFonts w:ascii="3DS V2" w:hAnsi="3DS V2"/>
          <w:sz w:val="24"/>
          <w:szCs w:val="24"/>
        </w:rPr>
        <w:t xml:space="preserve">Figure 34 </w:t>
      </w:r>
      <w:r w:rsidR="00F926BA" w:rsidRPr="00F926BA">
        <w:rPr>
          <w:rFonts w:ascii="3DS V2" w:hAnsi="3DS V2"/>
          <w:sz w:val="24"/>
          <w:szCs w:val="24"/>
        </w:rPr>
        <w:t>correspond à la solution proposée à l’utilisateur</w:t>
      </w:r>
      <w:r w:rsidR="00A16460">
        <w:rPr>
          <w:rFonts w:ascii="3DS V2" w:hAnsi="3DS V2"/>
          <w:sz w:val="24"/>
          <w:szCs w:val="24"/>
        </w:rPr>
        <w:t>.</w:t>
      </w:r>
      <w:r w:rsidR="007146CA">
        <w:rPr>
          <w:rFonts w:ascii="3DS V2" w:hAnsi="3DS V2"/>
          <w:sz w:val="24"/>
          <w:szCs w:val="24"/>
        </w:rPr>
        <w:t xml:space="preserve"> </w:t>
      </w:r>
      <w:r w:rsidR="00A16460">
        <w:rPr>
          <w:rFonts w:ascii="3DS V2" w:hAnsi="3DS V2"/>
          <w:sz w:val="24"/>
          <w:szCs w:val="24"/>
        </w:rPr>
        <w:t>E</w:t>
      </w:r>
      <w:r w:rsidR="007146CA">
        <w:rPr>
          <w:rFonts w:ascii="3DS V2" w:hAnsi="3DS V2"/>
          <w:sz w:val="24"/>
          <w:szCs w:val="24"/>
        </w:rPr>
        <w:t xml:space="preserve">lle </w:t>
      </w:r>
      <w:r w:rsidR="00634FCD">
        <w:rPr>
          <w:rFonts w:ascii="3DS V2" w:hAnsi="3DS V2"/>
          <w:sz w:val="24"/>
          <w:szCs w:val="24"/>
        </w:rPr>
        <w:t>assure que les cavités allouées au</w:t>
      </w:r>
      <w:r w:rsidR="00634FCD" w:rsidRPr="00634FCD">
        <w:rPr>
          <w:rFonts w:ascii="3DS V2" w:hAnsi="3DS V2"/>
          <w:sz w:val="24"/>
          <w:szCs w:val="24"/>
        </w:rPr>
        <w:t xml:space="preserve"> m</w:t>
      </w:r>
      <w:r w:rsidR="00634FCD">
        <w:rPr>
          <w:rFonts w:ascii="3DS V2" w:hAnsi="3DS V2"/>
          <w:sz w:val="24"/>
          <w:szCs w:val="24"/>
        </w:rPr>
        <w:t>ê</w:t>
      </w:r>
      <w:r w:rsidR="00634FCD" w:rsidRPr="00634FCD">
        <w:rPr>
          <w:rFonts w:ascii="3DS V2" w:hAnsi="3DS V2"/>
          <w:sz w:val="24"/>
          <w:szCs w:val="24"/>
        </w:rPr>
        <w:t>me câble sont adjacent</w:t>
      </w:r>
      <w:r w:rsidR="00634FCD">
        <w:rPr>
          <w:rFonts w:ascii="3DS V2" w:hAnsi="3DS V2"/>
          <w:sz w:val="24"/>
          <w:szCs w:val="24"/>
        </w:rPr>
        <w:t>e</w:t>
      </w:r>
      <w:r w:rsidR="00634FCD" w:rsidRPr="00634FCD">
        <w:rPr>
          <w:rFonts w:ascii="3DS V2" w:hAnsi="3DS V2"/>
          <w:sz w:val="24"/>
          <w:szCs w:val="24"/>
        </w:rPr>
        <w:t>s</w:t>
      </w:r>
      <w:r w:rsidR="00634FCD">
        <w:rPr>
          <w:rFonts w:ascii="3DS V2" w:hAnsi="3DS V2"/>
          <w:sz w:val="24"/>
          <w:szCs w:val="24"/>
        </w:rPr>
        <w:t xml:space="preserve"> et évite l</w:t>
      </w:r>
      <w:r w:rsidR="00823CFD">
        <w:rPr>
          <w:rFonts w:ascii="3DS V2" w:hAnsi="3DS V2"/>
          <w:sz w:val="24"/>
          <w:szCs w:val="24"/>
        </w:rPr>
        <w:t xml:space="preserve">’apparition </w:t>
      </w:r>
      <w:r w:rsidR="00634FCD">
        <w:rPr>
          <w:rFonts w:ascii="3DS V2" w:hAnsi="3DS V2"/>
          <w:sz w:val="24"/>
          <w:szCs w:val="24"/>
        </w:rPr>
        <w:t>de cavité libre isolée</w:t>
      </w:r>
      <w:r w:rsidR="00634FCD" w:rsidRPr="00634FCD">
        <w:rPr>
          <w:rFonts w:ascii="3DS V2" w:hAnsi="3DS V2"/>
          <w:sz w:val="24"/>
          <w:szCs w:val="24"/>
        </w:rPr>
        <w:t>.</w:t>
      </w:r>
      <w:r w:rsidR="007146CA">
        <w:rPr>
          <w:rFonts w:ascii="3DS V2" w:hAnsi="3DS V2"/>
          <w:sz w:val="24"/>
          <w:szCs w:val="24"/>
        </w:rPr>
        <w:t xml:space="preserve"> </w:t>
      </w:r>
      <w:r w:rsidR="00F926BA" w:rsidRPr="00F926BA">
        <w:rPr>
          <w:rFonts w:ascii="3DS V2" w:hAnsi="3DS V2"/>
          <w:sz w:val="24"/>
          <w:szCs w:val="24"/>
        </w:rPr>
        <w:t xml:space="preserve">Si cette allocation ne lui convient pas, l’utilisateur peut l’ajuster en détail </w:t>
      </w:r>
      <w:r w:rsidR="00EE5851">
        <w:rPr>
          <w:rFonts w:ascii="3DS V2" w:hAnsi="3DS V2"/>
          <w:sz w:val="24"/>
          <w:szCs w:val="24"/>
        </w:rPr>
        <w:t xml:space="preserve">avec les commandes existantes </w:t>
      </w:r>
      <w:r w:rsidR="00F926BA" w:rsidRPr="00F926BA">
        <w:rPr>
          <w:rFonts w:ascii="3DS V2" w:hAnsi="3DS V2"/>
          <w:sz w:val="24"/>
          <w:szCs w:val="24"/>
        </w:rPr>
        <w:t>selon s</w:t>
      </w:r>
      <w:r w:rsidR="00B97422">
        <w:rPr>
          <w:rFonts w:ascii="3DS V2" w:hAnsi="3DS V2"/>
          <w:sz w:val="24"/>
          <w:szCs w:val="24"/>
        </w:rPr>
        <w:t>a</w:t>
      </w:r>
      <w:r w:rsidR="00F926BA" w:rsidRPr="00F926BA">
        <w:rPr>
          <w:rFonts w:ascii="3DS V2" w:hAnsi="3DS V2"/>
          <w:sz w:val="24"/>
          <w:szCs w:val="24"/>
        </w:rPr>
        <w:t xml:space="preserve"> préférence.</w:t>
      </w:r>
    </w:p>
    <w:p w14:paraId="7BC38FEC" w14:textId="36A41BF2" w:rsidR="00753284" w:rsidRPr="00AC23E6" w:rsidRDefault="001A7B8D" w:rsidP="003774DA">
      <w:pPr>
        <w:pStyle w:val="Lgende"/>
        <w:jc w:val="center"/>
        <w:rPr>
          <w:rFonts w:ascii="3DS V2" w:hAnsi="3DS V2"/>
          <w:sz w:val="24"/>
          <w:szCs w:val="24"/>
        </w:rPr>
      </w:pPr>
      <w:r>
        <w:t xml:space="preserve">Figure </w:t>
      </w:r>
      <w:fldSimple w:instr=" SEQ Figure \* ARABIC ">
        <w:r w:rsidR="009C3AE0">
          <w:rPr>
            <w:noProof/>
          </w:rPr>
          <w:t>36</w:t>
        </w:r>
      </w:fldSimple>
      <w:r>
        <w:t xml:space="preserve"> : </w:t>
      </w:r>
      <w:r w:rsidR="00B21D9C">
        <w:t>Allocations en attendant de validation par l’utilisateur</w:t>
      </w:r>
      <w:r w:rsidR="00767B7B" w:rsidRPr="00767B7B">
        <w:rPr>
          <w:rFonts w:ascii="3DS V2" w:hAnsi="3DS V2"/>
          <w:noProof/>
          <w:sz w:val="24"/>
          <w:szCs w:val="24"/>
          <w:lang w:eastAsia="zh-CN"/>
        </w:rPr>
        <w:t xml:space="preserve"> </w:t>
      </w:r>
    </w:p>
    <w:p w14:paraId="52E2F210" w14:textId="0261722C" w:rsidR="003774DA" w:rsidRDefault="003774DA" w:rsidP="003774DA">
      <w:pPr>
        <w:pStyle w:val="Titre2"/>
        <w:jc w:val="both"/>
        <w:rPr>
          <w:rFonts w:ascii="3DS V2" w:eastAsia="宋体" w:hAnsi="3DS V2" w:cs="Arial"/>
          <w:sz w:val="40"/>
          <w:szCs w:val="40"/>
          <w:lang w:eastAsia="zh-CN"/>
        </w:rPr>
      </w:pPr>
      <w:bookmarkStart w:id="44" w:name="_Toc206168794"/>
      <w:r>
        <w:rPr>
          <w:rFonts w:ascii="3DS V2" w:hAnsi="3DS V2" w:cs="Arial"/>
          <w:sz w:val="40"/>
          <w:szCs w:val="40"/>
        </w:rPr>
        <w:lastRenderedPageBreak/>
        <w:t>Piste</w:t>
      </w:r>
      <w:r w:rsidR="00AD33A5">
        <w:rPr>
          <w:rFonts w:ascii="3DS V2" w:hAnsi="3DS V2" w:cs="Arial"/>
          <w:sz w:val="40"/>
          <w:szCs w:val="40"/>
        </w:rPr>
        <w:t>s</w:t>
      </w:r>
      <w:r>
        <w:rPr>
          <w:rFonts w:ascii="3DS V2" w:hAnsi="3DS V2" w:cs="Arial"/>
          <w:sz w:val="40"/>
          <w:szCs w:val="40"/>
        </w:rPr>
        <w:t xml:space="preserve"> d</w:t>
      </w:r>
      <w:r>
        <w:rPr>
          <w:rFonts w:ascii="3DS V2" w:eastAsia="宋体" w:hAnsi="3DS V2" w:cs="Arial"/>
          <w:sz w:val="40"/>
          <w:szCs w:val="40"/>
          <w:lang w:eastAsia="zh-CN"/>
        </w:rPr>
        <w:t>’amélioration</w:t>
      </w:r>
      <w:r w:rsidR="00AD33A5">
        <w:rPr>
          <w:rFonts w:ascii="3DS V2" w:eastAsia="宋体" w:hAnsi="3DS V2" w:cs="Arial"/>
          <w:sz w:val="40"/>
          <w:szCs w:val="40"/>
          <w:lang w:eastAsia="zh-CN"/>
        </w:rPr>
        <w:t>s</w:t>
      </w:r>
      <w:r>
        <w:rPr>
          <w:rFonts w:ascii="3DS V2" w:eastAsia="宋体" w:hAnsi="3DS V2" w:cs="Arial"/>
          <w:sz w:val="40"/>
          <w:szCs w:val="40"/>
          <w:lang w:eastAsia="zh-CN"/>
        </w:rPr>
        <w:t xml:space="preserve"> possible</w:t>
      </w:r>
      <w:bookmarkEnd w:id="44"/>
    </w:p>
    <w:p w14:paraId="50AD8FA8" w14:textId="69E5C29C" w:rsidR="00F74F33" w:rsidRDefault="00F74F33" w:rsidP="00F74F33">
      <w:pPr>
        <w:jc w:val="both"/>
        <w:rPr>
          <w:rFonts w:ascii="3DS V2" w:hAnsi="3DS V2"/>
          <w:sz w:val="24"/>
          <w:szCs w:val="24"/>
        </w:rPr>
      </w:pPr>
      <w:r>
        <w:rPr>
          <w:rFonts w:ascii="3DS V2" w:hAnsi="3DS V2"/>
          <w:sz w:val="24"/>
          <w:szCs w:val="24"/>
        </w:rPr>
        <w:t xml:space="preserve">Dans mon stage de six mois, le temps </w:t>
      </w:r>
      <w:r w:rsidR="007E0A85">
        <w:rPr>
          <w:rFonts w:ascii="3DS V2" w:hAnsi="3DS V2"/>
          <w:sz w:val="24"/>
          <w:szCs w:val="24"/>
        </w:rPr>
        <w:t>était limité</w:t>
      </w:r>
      <w:r>
        <w:rPr>
          <w:rFonts w:ascii="3DS V2" w:hAnsi="3DS V2"/>
          <w:sz w:val="24"/>
          <w:szCs w:val="24"/>
        </w:rPr>
        <w:t>. Durant la réalisation, beaucoup de notion</w:t>
      </w:r>
      <w:r w:rsidR="00666245">
        <w:rPr>
          <w:rFonts w:ascii="3DS V2" w:hAnsi="3DS V2"/>
          <w:sz w:val="24"/>
          <w:szCs w:val="24"/>
        </w:rPr>
        <w:t>s</w:t>
      </w:r>
      <w:r>
        <w:rPr>
          <w:rFonts w:ascii="3DS V2" w:hAnsi="3DS V2"/>
          <w:sz w:val="24"/>
          <w:szCs w:val="24"/>
        </w:rPr>
        <w:t xml:space="preserve"> technique</w:t>
      </w:r>
      <w:r w:rsidR="00666245">
        <w:rPr>
          <w:rFonts w:ascii="3DS V2" w:hAnsi="3DS V2"/>
          <w:sz w:val="24"/>
          <w:szCs w:val="24"/>
        </w:rPr>
        <w:t>s</w:t>
      </w:r>
      <w:r>
        <w:rPr>
          <w:rFonts w:ascii="3DS V2" w:hAnsi="3DS V2"/>
          <w:sz w:val="24"/>
          <w:szCs w:val="24"/>
        </w:rPr>
        <w:t xml:space="preserve"> ont été simplifié</w:t>
      </w:r>
      <w:r w:rsidR="001645BF">
        <w:rPr>
          <w:rFonts w:ascii="3DS V2" w:hAnsi="3DS V2"/>
          <w:sz w:val="24"/>
          <w:szCs w:val="24"/>
        </w:rPr>
        <w:t>es</w:t>
      </w:r>
      <w:r>
        <w:rPr>
          <w:rFonts w:ascii="3DS V2" w:hAnsi="3DS V2"/>
          <w:sz w:val="24"/>
          <w:szCs w:val="24"/>
        </w:rPr>
        <w:t xml:space="preserve"> pour gagner le temp</w:t>
      </w:r>
      <w:r w:rsidR="00A335A4">
        <w:rPr>
          <w:rFonts w:ascii="3DS V2" w:hAnsi="3DS V2"/>
          <w:sz w:val="24"/>
          <w:szCs w:val="24"/>
        </w:rPr>
        <w:t>s</w:t>
      </w:r>
      <w:r>
        <w:rPr>
          <w:rFonts w:ascii="3DS V2" w:hAnsi="3DS V2"/>
          <w:sz w:val="24"/>
          <w:szCs w:val="24"/>
        </w:rPr>
        <w:t>. A</w:t>
      </w:r>
      <w:r w:rsidR="00F80BF0">
        <w:rPr>
          <w:rFonts w:ascii="3DS V2" w:hAnsi="3DS V2"/>
          <w:sz w:val="24"/>
          <w:szCs w:val="24"/>
        </w:rPr>
        <w:t>u terme du projet</w:t>
      </w:r>
      <w:r>
        <w:rPr>
          <w:rFonts w:ascii="3DS V2" w:hAnsi="3DS V2"/>
          <w:sz w:val="24"/>
          <w:szCs w:val="24"/>
        </w:rPr>
        <w:t>, il y a plusieurs pistes d’amélioration possible</w:t>
      </w:r>
      <w:r w:rsidR="007A669A">
        <w:rPr>
          <w:rFonts w:ascii="3DS V2" w:hAnsi="3DS V2"/>
          <w:sz w:val="24"/>
          <w:szCs w:val="24"/>
        </w:rPr>
        <w:t>s</w:t>
      </w:r>
      <w:r>
        <w:rPr>
          <w:rFonts w:ascii="3DS V2" w:hAnsi="3DS V2"/>
          <w:sz w:val="24"/>
          <w:szCs w:val="24"/>
        </w:rPr>
        <w:t xml:space="preserve">. </w:t>
      </w:r>
    </w:p>
    <w:p w14:paraId="5556027B" w14:textId="77777777" w:rsidR="00F74F33" w:rsidRDefault="00F74F33" w:rsidP="00F74F33">
      <w:pPr>
        <w:jc w:val="both"/>
        <w:rPr>
          <w:rFonts w:ascii="3DS V2" w:hAnsi="3DS V2"/>
          <w:b/>
          <w:bCs/>
          <w:sz w:val="24"/>
          <w:szCs w:val="24"/>
        </w:rPr>
      </w:pPr>
      <w:r w:rsidRPr="00F74F33">
        <w:rPr>
          <w:rFonts w:ascii="3DS V2" w:hAnsi="3DS V2"/>
          <w:b/>
          <w:bCs/>
          <w:sz w:val="24"/>
          <w:szCs w:val="24"/>
        </w:rPr>
        <w:t>Plan technique :</w:t>
      </w:r>
    </w:p>
    <w:p w14:paraId="05398328" w14:textId="4A3803B1" w:rsidR="00CB5EAB" w:rsidRDefault="00F74F33" w:rsidP="00F74F33">
      <w:pPr>
        <w:jc w:val="both"/>
        <w:rPr>
          <w:rFonts w:ascii="3DS V2" w:hAnsi="3DS V2"/>
          <w:sz w:val="24"/>
          <w:szCs w:val="24"/>
        </w:rPr>
      </w:pPr>
      <w:r>
        <w:rPr>
          <w:rFonts w:ascii="3DS V2" w:hAnsi="3DS V2"/>
          <w:sz w:val="24"/>
          <w:szCs w:val="24"/>
        </w:rPr>
        <w:t>La première chose est la notion de compatibilité entre un fil et une cavité. Actuellement, cette compatibilité est vérifiée avec le critère </w:t>
      </w:r>
      <w:r w:rsidRPr="00F74F33">
        <w:rPr>
          <w:rFonts w:ascii="3DS V2" w:hAnsi="3DS V2"/>
          <w:i/>
          <w:iCs/>
          <w:sz w:val="24"/>
          <w:szCs w:val="24"/>
        </w:rPr>
        <w:t>gauge de fil = gauge de cavité</w:t>
      </w:r>
      <w:r>
        <w:rPr>
          <w:rFonts w:ascii="3DS V2" w:hAnsi="3DS V2"/>
          <w:sz w:val="24"/>
          <w:szCs w:val="24"/>
        </w:rPr>
        <w:t xml:space="preserve">. Or, en réalité, une cavité accepte une gamme de fils, qui ont un gauge non seulement égal mais aussi inférieur que son gauge. Cette compatibilité mécanique s’appelle « contact » et il existe des formules pour la calculer. </w:t>
      </w:r>
    </w:p>
    <w:p w14:paraId="2C16C5AB" w14:textId="2C2A5EE2" w:rsidR="00516CFB" w:rsidRDefault="00CB5EAB" w:rsidP="00F74F33">
      <w:pPr>
        <w:jc w:val="both"/>
        <w:rPr>
          <w:rFonts w:ascii="3DS V2" w:hAnsi="3DS V2"/>
          <w:sz w:val="24"/>
          <w:szCs w:val="24"/>
        </w:rPr>
      </w:pPr>
      <w:r>
        <w:rPr>
          <w:rFonts w:ascii="3DS V2" w:hAnsi="3DS V2"/>
          <w:sz w:val="24"/>
          <w:szCs w:val="24"/>
        </w:rPr>
        <w:t>La deuxième est la notion de ségrégation. En pratique industrielle, il est possible de placer les câbles de différentes ségrégations sur un même connecteur sous réserve de respecter une distance de sécurité minimale entre eux</w:t>
      </w:r>
      <w:r w:rsidR="00516CFB">
        <w:rPr>
          <w:rFonts w:ascii="3DS V2" w:hAnsi="3DS V2"/>
          <w:sz w:val="24"/>
          <w:szCs w:val="24"/>
        </w:rPr>
        <w:t>, t</w:t>
      </w:r>
      <w:r>
        <w:rPr>
          <w:rFonts w:ascii="3DS V2" w:hAnsi="3DS V2"/>
          <w:sz w:val="24"/>
          <w:szCs w:val="24"/>
        </w:rPr>
        <w:t xml:space="preserve">andis qu’aujourd’hui on les sépare sur deux connecteurs </w:t>
      </w:r>
      <w:r w:rsidR="00CD7944">
        <w:rPr>
          <w:rFonts w:ascii="3DS V2" w:hAnsi="3DS V2"/>
          <w:sz w:val="24"/>
          <w:szCs w:val="24"/>
        </w:rPr>
        <w:t>distincts</w:t>
      </w:r>
      <w:r>
        <w:rPr>
          <w:rFonts w:ascii="3DS V2" w:hAnsi="3DS V2"/>
          <w:sz w:val="24"/>
          <w:szCs w:val="24"/>
        </w:rPr>
        <w:t>.</w:t>
      </w:r>
      <w:r w:rsidR="00516CFB">
        <w:rPr>
          <w:rFonts w:ascii="3DS V2" w:hAnsi="3DS V2"/>
          <w:sz w:val="24"/>
          <w:szCs w:val="24"/>
        </w:rPr>
        <w:t xml:space="preserve"> La distance de sécurité est donnée par une matrice. </w:t>
      </w:r>
      <w:r>
        <w:rPr>
          <w:rFonts w:ascii="3DS V2" w:hAnsi="3DS V2"/>
          <w:sz w:val="24"/>
          <w:szCs w:val="24"/>
        </w:rPr>
        <w:t xml:space="preserve"> </w:t>
      </w:r>
    </w:p>
    <w:p w14:paraId="00A9F8FB" w14:textId="6D6089D1" w:rsidR="00516CFB" w:rsidRDefault="00516CFB" w:rsidP="00516CFB">
      <w:pPr>
        <w:jc w:val="both"/>
        <w:rPr>
          <w:rFonts w:ascii="3DS V2" w:hAnsi="3DS V2"/>
          <w:sz w:val="24"/>
          <w:szCs w:val="24"/>
        </w:rPr>
      </w:pPr>
      <w:r>
        <w:rPr>
          <w:rFonts w:ascii="3DS V2" w:hAnsi="3DS V2"/>
          <w:sz w:val="24"/>
          <w:szCs w:val="24"/>
        </w:rPr>
        <w:t xml:space="preserve">Il est possible de prendre en compte la notion de contact afin de mieux </w:t>
      </w:r>
      <w:r w:rsidR="00B727D9">
        <w:rPr>
          <w:rFonts w:ascii="3DS V2" w:hAnsi="3DS V2"/>
          <w:sz w:val="24"/>
          <w:szCs w:val="24"/>
        </w:rPr>
        <w:t>refléter</w:t>
      </w:r>
      <w:r>
        <w:rPr>
          <w:rFonts w:ascii="3DS V2" w:hAnsi="3DS V2"/>
          <w:sz w:val="24"/>
          <w:szCs w:val="24"/>
        </w:rPr>
        <w:t xml:space="preserve"> la réalité industrielle.</w:t>
      </w:r>
    </w:p>
    <w:p w14:paraId="12DABFC8" w14:textId="6843A131" w:rsidR="00D757CF" w:rsidRDefault="00D757CF" w:rsidP="00D757CF">
      <w:pPr>
        <w:jc w:val="both"/>
        <w:rPr>
          <w:rFonts w:ascii="3DS V2" w:hAnsi="3DS V2"/>
          <w:b/>
          <w:bCs/>
          <w:sz w:val="24"/>
          <w:szCs w:val="24"/>
        </w:rPr>
      </w:pPr>
      <w:r w:rsidRPr="00F74F33">
        <w:rPr>
          <w:rFonts w:ascii="3DS V2" w:hAnsi="3DS V2"/>
          <w:b/>
          <w:bCs/>
          <w:sz w:val="24"/>
          <w:szCs w:val="24"/>
        </w:rPr>
        <w:t xml:space="preserve">Plan </w:t>
      </w:r>
      <w:r w:rsidR="008149C2">
        <w:rPr>
          <w:rFonts w:ascii="3DS V2" w:hAnsi="3DS V2"/>
          <w:b/>
          <w:bCs/>
          <w:sz w:val="24"/>
          <w:szCs w:val="24"/>
        </w:rPr>
        <w:t>IHM (</w:t>
      </w:r>
      <w:r w:rsidR="00E87B82">
        <w:rPr>
          <w:rFonts w:ascii="3DS V2" w:hAnsi="3DS V2"/>
          <w:b/>
          <w:bCs/>
          <w:sz w:val="24"/>
          <w:szCs w:val="24"/>
        </w:rPr>
        <w:t xml:space="preserve">Interactions </w:t>
      </w:r>
      <w:r>
        <w:rPr>
          <w:rFonts w:ascii="3DS V2" w:hAnsi="3DS V2"/>
          <w:b/>
          <w:bCs/>
          <w:sz w:val="24"/>
          <w:szCs w:val="24"/>
        </w:rPr>
        <w:t>H</w:t>
      </w:r>
      <w:r w:rsidR="00E87B82">
        <w:rPr>
          <w:rFonts w:ascii="3DS V2" w:hAnsi="3DS V2"/>
          <w:b/>
          <w:bCs/>
          <w:sz w:val="24"/>
          <w:szCs w:val="24"/>
        </w:rPr>
        <w:t xml:space="preserve">umain </w:t>
      </w:r>
      <w:r>
        <w:rPr>
          <w:rFonts w:ascii="3DS V2" w:hAnsi="3DS V2"/>
          <w:b/>
          <w:bCs/>
          <w:sz w:val="24"/>
          <w:szCs w:val="24"/>
        </w:rPr>
        <w:t>M</w:t>
      </w:r>
      <w:r w:rsidR="00E87B82">
        <w:rPr>
          <w:rFonts w:ascii="3DS V2" w:hAnsi="3DS V2"/>
          <w:b/>
          <w:bCs/>
          <w:sz w:val="24"/>
          <w:szCs w:val="24"/>
        </w:rPr>
        <w:t>achine</w:t>
      </w:r>
      <w:r w:rsidR="001B6108">
        <w:rPr>
          <w:rFonts w:ascii="3DS V2" w:hAnsi="3DS V2"/>
          <w:b/>
          <w:bCs/>
          <w:sz w:val="24"/>
          <w:szCs w:val="24"/>
        </w:rPr>
        <w:t>)</w:t>
      </w:r>
      <w:r w:rsidRPr="00F74F33">
        <w:rPr>
          <w:rFonts w:ascii="3DS V2" w:hAnsi="3DS V2"/>
          <w:b/>
          <w:bCs/>
          <w:sz w:val="24"/>
          <w:szCs w:val="24"/>
        </w:rPr>
        <w:t> :</w:t>
      </w:r>
    </w:p>
    <w:p w14:paraId="082AAC11" w14:textId="77777777" w:rsidR="008149C2" w:rsidRDefault="008149C2" w:rsidP="008149C2">
      <w:pPr>
        <w:keepNext/>
        <w:jc w:val="center"/>
      </w:pPr>
      <w:r w:rsidRPr="008149C2">
        <w:rPr>
          <w:rFonts w:ascii="3DS V2" w:hAnsi="3DS V2"/>
          <w:b/>
          <w:bCs/>
          <w:noProof/>
          <w:sz w:val="24"/>
          <w:szCs w:val="24"/>
        </w:rPr>
        <w:drawing>
          <wp:inline distT="0" distB="0" distL="0" distR="0" wp14:anchorId="6AE33C74" wp14:editId="532483E6">
            <wp:extent cx="2712239" cy="2406701"/>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724985" cy="2418011"/>
                    </a:xfrm>
                    <a:prstGeom prst="rect">
                      <a:avLst/>
                    </a:prstGeom>
                  </pic:spPr>
                </pic:pic>
              </a:graphicData>
            </a:graphic>
          </wp:inline>
        </w:drawing>
      </w:r>
    </w:p>
    <w:p w14:paraId="473798DD" w14:textId="4D1EAB85" w:rsidR="00D757CF" w:rsidRDefault="008149C2" w:rsidP="008149C2">
      <w:pPr>
        <w:pStyle w:val="Lgende"/>
        <w:jc w:val="center"/>
        <w:rPr>
          <w:rFonts w:ascii="3DS V2" w:hAnsi="3DS V2"/>
          <w:b/>
          <w:bCs/>
          <w:sz w:val="24"/>
          <w:szCs w:val="24"/>
        </w:rPr>
      </w:pPr>
      <w:r>
        <w:t xml:space="preserve">Figure </w:t>
      </w:r>
      <w:fldSimple w:instr=" SEQ Figure \* ARABIC ">
        <w:r w:rsidR="009C3AE0">
          <w:rPr>
            <w:noProof/>
          </w:rPr>
          <w:t>37</w:t>
        </w:r>
      </w:fldSimple>
      <w:r>
        <w:t xml:space="preserve"> : Vue 3D d'une allocation</w:t>
      </w:r>
    </w:p>
    <w:p w14:paraId="72DC7971" w14:textId="1295514D" w:rsidR="003774DA" w:rsidRPr="00F74F33" w:rsidRDefault="008149C2" w:rsidP="00F74F33">
      <w:pPr>
        <w:jc w:val="both"/>
        <w:rPr>
          <w:rFonts w:ascii="3DS V2" w:hAnsi="3DS V2"/>
          <w:b/>
          <w:bCs/>
          <w:sz w:val="24"/>
          <w:szCs w:val="24"/>
        </w:rPr>
      </w:pPr>
      <w:r>
        <w:rPr>
          <w:rFonts w:ascii="3DS V2" w:hAnsi="3DS V2"/>
          <w:sz w:val="24"/>
          <w:szCs w:val="24"/>
        </w:rPr>
        <w:t>Le problème au niveau d’IHM est sur la vue 3D du résultat.</w:t>
      </w:r>
      <w:r w:rsidRPr="008149C2">
        <w:rPr>
          <w:rFonts w:ascii="3DS V2" w:hAnsi="3DS V2"/>
          <w:b/>
          <w:bCs/>
          <w:sz w:val="24"/>
          <w:szCs w:val="24"/>
        </w:rPr>
        <w:t xml:space="preserve"> </w:t>
      </w:r>
      <w:r w:rsidRPr="008149C2">
        <w:rPr>
          <w:rFonts w:ascii="3DS V2" w:hAnsi="3DS V2"/>
          <w:sz w:val="24"/>
          <w:szCs w:val="24"/>
        </w:rPr>
        <w:t>On voit très bien en général les cavités allouées pour les câbles, mais il est impossible d’identifier précisément la correspondance entre chaque cavité alloué</w:t>
      </w:r>
      <w:r>
        <w:rPr>
          <w:rFonts w:ascii="3DS V2" w:hAnsi="3DS V2"/>
          <w:sz w:val="24"/>
          <w:szCs w:val="24"/>
        </w:rPr>
        <w:t>e et le fil qui lui est associé. D’autre part, il est impossible d’identifier quelles cavités sont allouées à un même câble. Il est nécessaire de trouver une solution visuel</w:t>
      </w:r>
      <w:r w:rsidR="006E4EB1">
        <w:rPr>
          <w:rFonts w:ascii="3DS V2" w:hAnsi="3DS V2"/>
          <w:sz w:val="24"/>
          <w:szCs w:val="24"/>
        </w:rPr>
        <w:t xml:space="preserve">le qui permette à </w:t>
      </w:r>
      <w:r w:rsidR="004C20C6">
        <w:rPr>
          <w:rFonts w:ascii="3DS V2" w:hAnsi="3DS V2"/>
          <w:sz w:val="24"/>
          <w:szCs w:val="24"/>
        </w:rPr>
        <w:t>l’</w:t>
      </w:r>
      <w:r w:rsidR="006E4EB1">
        <w:rPr>
          <w:rFonts w:ascii="3DS V2" w:hAnsi="3DS V2"/>
          <w:sz w:val="24"/>
          <w:szCs w:val="24"/>
        </w:rPr>
        <w:t>utilisateur de voir ces relations, pour qu’il puisse confirmer ou modifier la solution proposée.</w:t>
      </w:r>
    </w:p>
    <w:p w14:paraId="4245A37F" w14:textId="05122D44" w:rsidR="004D41F8" w:rsidRDefault="004D41F8" w:rsidP="00386A31">
      <w:pPr>
        <w:pStyle w:val="Titre2"/>
        <w:jc w:val="both"/>
        <w:rPr>
          <w:rFonts w:ascii="3DS V2" w:hAnsi="3DS V2" w:cs="Arial"/>
          <w:sz w:val="40"/>
          <w:szCs w:val="40"/>
        </w:rPr>
      </w:pPr>
      <w:bookmarkStart w:id="45" w:name="_Toc206168795"/>
      <w:r>
        <w:rPr>
          <w:rFonts w:ascii="3DS V2" w:hAnsi="3DS V2" w:cs="Arial"/>
          <w:sz w:val="40"/>
          <w:szCs w:val="40"/>
        </w:rPr>
        <w:lastRenderedPageBreak/>
        <w:t>Bilan technique et professionnel</w:t>
      </w:r>
      <w:bookmarkEnd w:id="45"/>
    </w:p>
    <w:p w14:paraId="77451F8D" w14:textId="0846F11F" w:rsidR="00D50404" w:rsidRPr="00862212" w:rsidRDefault="00D50404" w:rsidP="00F73B07">
      <w:pPr>
        <w:jc w:val="both"/>
        <w:rPr>
          <w:rFonts w:ascii="3DS V2" w:hAnsi="3DS V2"/>
          <w:sz w:val="24"/>
          <w:szCs w:val="24"/>
        </w:rPr>
      </w:pPr>
      <w:r w:rsidRPr="00D50404">
        <w:rPr>
          <w:rFonts w:ascii="3DS V2" w:hAnsi="3DS V2"/>
          <w:sz w:val="24"/>
          <w:szCs w:val="24"/>
        </w:rPr>
        <w:t>Ce stage de fin d’études, réalisé au sein de l’équipe</w:t>
      </w:r>
      <w:r w:rsidR="002C43FA">
        <w:rPr>
          <w:rFonts w:ascii="3DS V2" w:hAnsi="3DS V2"/>
          <w:sz w:val="24"/>
          <w:szCs w:val="24"/>
        </w:rPr>
        <w:t xml:space="preserve"> de</w:t>
      </w:r>
      <w:r w:rsidRPr="00D50404">
        <w:rPr>
          <w:rFonts w:ascii="3DS V2" w:hAnsi="3DS V2"/>
          <w:sz w:val="24"/>
          <w:szCs w:val="24"/>
        </w:rPr>
        <w:t xml:space="preserve"> </w:t>
      </w:r>
      <w:r w:rsidR="006F247E">
        <w:rPr>
          <w:rFonts w:ascii="3DS V2" w:hAnsi="3DS V2"/>
          <w:sz w:val="24"/>
          <w:szCs w:val="24"/>
        </w:rPr>
        <w:t>CATIA Schématique Electrique</w:t>
      </w:r>
      <w:r w:rsidRPr="00D50404">
        <w:rPr>
          <w:rFonts w:ascii="3DS V2" w:hAnsi="3DS V2"/>
          <w:sz w:val="24"/>
          <w:szCs w:val="24"/>
        </w:rPr>
        <w:t xml:space="preserve">, m’a permis de m’immerger dans un environnement industriel structuré et stimulant. </w:t>
      </w:r>
      <w:r w:rsidR="00BE1A36">
        <w:rPr>
          <w:rFonts w:ascii="3DS V2" w:hAnsi="3DS V2"/>
          <w:sz w:val="24"/>
          <w:szCs w:val="24"/>
        </w:rPr>
        <w:t>La</w:t>
      </w:r>
      <w:r w:rsidRPr="00D50404">
        <w:rPr>
          <w:rFonts w:ascii="3DS V2" w:hAnsi="3DS V2"/>
          <w:sz w:val="24"/>
          <w:szCs w:val="24"/>
        </w:rPr>
        <w:t xml:space="preserve"> mission </w:t>
      </w:r>
      <w:r w:rsidR="00474B41">
        <w:rPr>
          <w:rFonts w:ascii="3DS V2" w:hAnsi="3DS V2"/>
          <w:sz w:val="24"/>
          <w:szCs w:val="24"/>
        </w:rPr>
        <w:t>du stage, l’a</w:t>
      </w:r>
      <w:r w:rsidR="00474B41" w:rsidRPr="00474B41">
        <w:rPr>
          <w:rFonts w:ascii="3DS V2" w:hAnsi="3DS V2"/>
          <w:sz w:val="24"/>
          <w:szCs w:val="24"/>
        </w:rPr>
        <w:t xml:space="preserve">utomatisation d’allocation de câbles aux connecteurs </w:t>
      </w:r>
      <w:r w:rsidR="000D79FC">
        <w:rPr>
          <w:rFonts w:ascii="3DS V2" w:hAnsi="3DS V2"/>
          <w:sz w:val="24"/>
          <w:szCs w:val="24"/>
        </w:rPr>
        <w:t xml:space="preserve">sur l’interface </w:t>
      </w:r>
      <w:r w:rsidR="00474B41" w:rsidRPr="00474B41">
        <w:rPr>
          <w:rFonts w:ascii="3DS V2" w:hAnsi="3DS V2"/>
          <w:sz w:val="24"/>
          <w:szCs w:val="24"/>
        </w:rPr>
        <w:t>de coupure</w:t>
      </w:r>
      <w:r w:rsidR="00474B41">
        <w:rPr>
          <w:rFonts w:ascii="3DS V2" w:hAnsi="3DS V2"/>
          <w:sz w:val="24"/>
          <w:szCs w:val="24"/>
        </w:rPr>
        <w:t xml:space="preserve">, </w:t>
      </w:r>
      <w:r w:rsidRPr="00D50404">
        <w:rPr>
          <w:rFonts w:ascii="3DS V2" w:hAnsi="3DS V2"/>
          <w:sz w:val="24"/>
          <w:szCs w:val="24"/>
        </w:rPr>
        <w:t xml:space="preserve">m’a offert une vision d’ensemble du processus de développement logiciel en </w:t>
      </w:r>
      <w:r w:rsidR="00826AFF">
        <w:rPr>
          <w:rFonts w:ascii="3DS V2" w:hAnsi="3DS V2"/>
          <w:sz w:val="24"/>
          <w:szCs w:val="24"/>
        </w:rPr>
        <w:t xml:space="preserve">grande </w:t>
      </w:r>
      <w:r w:rsidRPr="00D50404">
        <w:rPr>
          <w:rFonts w:ascii="3DS V2" w:hAnsi="3DS V2"/>
          <w:sz w:val="24"/>
          <w:szCs w:val="24"/>
        </w:rPr>
        <w:t xml:space="preserve">entreprise : de la modélisation du besoin jusqu’à l’intégration d’une commande dans </w:t>
      </w:r>
      <w:r w:rsidR="00862212" w:rsidRPr="00862212">
        <w:rPr>
          <w:rFonts w:ascii="3DS V2" w:hAnsi="3DS V2"/>
          <w:sz w:val="24"/>
          <w:szCs w:val="24"/>
        </w:rPr>
        <w:t>l’</w:t>
      </w:r>
      <w:r w:rsidRPr="00862212">
        <w:rPr>
          <w:rFonts w:ascii="3DS V2" w:hAnsi="3DS V2"/>
          <w:sz w:val="24"/>
          <w:szCs w:val="24"/>
        </w:rPr>
        <w:t xml:space="preserve">environnement </w:t>
      </w:r>
      <w:r w:rsidR="00862212" w:rsidRPr="00862212">
        <w:rPr>
          <w:rFonts w:ascii="3DS V2" w:hAnsi="3DS V2"/>
          <w:sz w:val="24"/>
          <w:szCs w:val="24"/>
        </w:rPr>
        <w:t>déployé</w:t>
      </w:r>
      <w:r w:rsidRPr="00862212">
        <w:rPr>
          <w:rFonts w:ascii="3DS V2" w:hAnsi="3DS V2"/>
          <w:sz w:val="24"/>
          <w:szCs w:val="24"/>
        </w:rPr>
        <w:t>.</w:t>
      </w:r>
    </w:p>
    <w:p w14:paraId="31D86181" w14:textId="7760376C" w:rsidR="00D50404" w:rsidRPr="00D50404" w:rsidRDefault="00D50404" w:rsidP="00F73B07">
      <w:pPr>
        <w:jc w:val="both"/>
        <w:rPr>
          <w:rFonts w:ascii="3DS V2" w:hAnsi="3DS V2"/>
          <w:sz w:val="24"/>
          <w:szCs w:val="24"/>
        </w:rPr>
      </w:pPr>
      <w:r w:rsidRPr="00D50404">
        <w:rPr>
          <w:rFonts w:ascii="3DS V2" w:hAnsi="3DS V2"/>
          <w:sz w:val="24"/>
          <w:szCs w:val="24"/>
        </w:rPr>
        <w:t xml:space="preserve">Au fil du stage, j’ai pu </w:t>
      </w:r>
      <w:r w:rsidR="00490A5E">
        <w:rPr>
          <w:rFonts w:ascii="3DS V2" w:hAnsi="3DS V2"/>
          <w:sz w:val="24"/>
          <w:szCs w:val="24"/>
        </w:rPr>
        <w:t>utiliser</w:t>
      </w:r>
      <w:r w:rsidRPr="00D50404">
        <w:rPr>
          <w:rFonts w:ascii="3DS V2" w:hAnsi="3DS V2"/>
          <w:sz w:val="24"/>
          <w:szCs w:val="24"/>
        </w:rPr>
        <w:t xml:space="preserve"> mes connaissances en algorithmique, en </w:t>
      </w:r>
      <w:r w:rsidR="00BA010C">
        <w:rPr>
          <w:rFonts w:ascii="3DS V2" w:hAnsi="3DS V2"/>
          <w:sz w:val="24"/>
          <w:szCs w:val="24"/>
        </w:rPr>
        <w:t>résolution du problème</w:t>
      </w:r>
      <w:r w:rsidRPr="00D50404">
        <w:rPr>
          <w:rFonts w:ascii="3DS V2" w:hAnsi="3DS V2"/>
          <w:sz w:val="24"/>
          <w:szCs w:val="24"/>
        </w:rPr>
        <w:t xml:space="preserve">, ainsi qu’en </w:t>
      </w:r>
      <w:r w:rsidR="001B00A9">
        <w:rPr>
          <w:rFonts w:ascii="3DS V2" w:hAnsi="3DS V2"/>
          <w:sz w:val="24"/>
          <w:szCs w:val="24"/>
        </w:rPr>
        <w:t>développement</w:t>
      </w:r>
      <w:r w:rsidRPr="00D50404">
        <w:rPr>
          <w:rFonts w:ascii="3DS V2" w:hAnsi="3DS V2"/>
          <w:sz w:val="24"/>
          <w:szCs w:val="24"/>
        </w:rPr>
        <w:t xml:space="preserve"> logiciel</w:t>
      </w:r>
      <w:r w:rsidR="00481F11">
        <w:rPr>
          <w:rFonts w:ascii="3DS V2" w:hAnsi="3DS V2"/>
          <w:sz w:val="24"/>
          <w:szCs w:val="24"/>
        </w:rPr>
        <w:t xml:space="preserve"> pour atteindre l’objectif</w:t>
      </w:r>
      <w:r w:rsidRPr="00D50404">
        <w:rPr>
          <w:rFonts w:ascii="3DS V2" w:hAnsi="3DS V2"/>
          <w:sz w:val="24"/>
          <w:szCs w:val="24"/>
        </w:rPr>
        <w:t>. Ce bilan revient sur les principaux enseignements que j’en ai tirés, aussi bien sur le plan technique que sur le plan humain et professionnel.</w:t>
      </w:r>
    </w:p>
    <w:p w14:paraId="1793A092" w14:textId="21B05BC4" w:rsidR="00C8751D" w:rsidRPr="0092555B" w:rsidRDefault="00C8751D" w:rsidP="00F73B07">
      <w:pPr>
        <w:jc w:val="both"/>
        <w:rPr>
          <w:rFonts w:ascii="3DS V2" w:hAnsi="3DS V2"/>
          <w:b/>
          <w:bCs/>
          <w:sz w:val="24"/>
          <w:szCs w:val="24"/>
        </w:rPr>
      </w:pPr>
      <w:r w:rsidRPr="0092555B">
        <w:rPr>
          <w:rFonts w:ascii="3DS V2" w:hAnsi="3DS V2"/>
          <w:b/>
          <w:bCs/>
          <w:sz w:val="24"/>
          <w:szCs w:val="24"/>
        </w:rPr>
        <w:t>Sur le plan technique</w:t>
      </w:r>
      <w:r w:rsidR="00DC0F68">
        <w:rPr>
          <w:rFonts w:ascii="3DS V2" w:hAnsi="3DS V2" w:hint="eastAsia"/>
          <w:b/>
          <w:bCs/>
          <w:sz w:val="24"/>
          <w:szCs w:val="24"/>
          <w:lang w:eastAsia="zh-CN"/>
        </w:rPr>
        <w:t xml:space="preserve"> </w:t>
      </w:r>
      <w:r w:rsidR="00DC0F68">
        <w:rPr>
          <w:rFonts w:ascii="3DS V2" w:hAnsi="3DS V2"/>
          <w:b/>
          <w:bCs/>
          <w:sz w:val="24"/>
          <w:szCs w:val="24"/>
          <w:lang w:eastAsia="zh-CN"/>
        </w:rPr>
        <w:t>personnel</w:t>
      </w:r>
      <w:r w:rsidRPr="0092555B">
        <w:rPr>
          <w:rFonts w:ascii="3DS V2" w:hAnsi="3DS V2"/>
          <w:b/>
          <w:bCs/>
          <w:sz w:val="24"/>
          <w:szCs w:val="24"/>
        </w:rPr>
        <w:t>, j’ai eu l’occasion :</w:t>
      </w:r>
    </w:p>
    <w:p w14:paraId="1583B08C" w14:textId="77856335" w:rsidR="00C8751D" w:rsidRDefault="00C8751D" w:rsidP="00F73B07">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 xml:space="preserve">De concevoir un algorithme </w:t>
      </w:r>
      <w:r w:rsidR="00626958">
        <w:rPr>
          <w:rFonts w:ascii="3DS V2" w:hAnsi="3DS V2"/>
          <w:sz w:val="24"/>
          <w:szCs w:val="24"/>
          <w:lang w:eastAsia="zh-CN"/>
        </w:rPr>
        <w:t xml:space="preserve">pour réaliser une </w:t>
      </w:r>
      <w:r w:rsidRPr="00C8751D">
        <w:rPr>
          <w:rFonts w:ascii="3DS V2" w:hAnsi="3DS V2"/>
          <w:sz w:val="24"/>
          <w:szCs w:val="24"/>
        </w:rPr>
        <w:t xml:space="preserve">allocation automatique </w:t>
      </w:r>
      <w:r w:rsidR="008F5627">
        <w:rPr>
          <w:rFonts w:ascii="3DS V2" w:hAnsi="3DS V2"/>
          <w:sz w:val="24"/>
          <w:szCs w:val="24"/>
        </w:rPr>
        <w:t xml:space="preserve">de câble sur des connecteurs de coupure, en </w:t>
      </w:r>
      <w:r w:rsidR="00336D9D">
        <w:rPr>
          <w:rFonts w:ascii="3DS V2" w:hAnsi="3DS V2"/>
          <w:sz w:val="24"/>
          <w:szCs w:val="24"/>
        </w:rPr>
        <w:t xml:space="preserve">répondant les besoins clients et en </w:t>
      </w:r>
      <w:r w:rsidRPr="00C8751D">
        <w:rPr>
          <w:rFonts w:ascii="3DS V2" w:hAnsi="3DS V2"/>
          <w:sz w:val="24"/>
          <w:szCs w:val="24"/>
        </w:rPr>
        <w:t>respectant des contraintes</w:t>
      </w:r>
      <w:r w:rsidR="00B157BB">
        <w:rPr>
          <w:rFonts w:ascii="3DS V2" w:hAnsi="3DS V2"/>
          <w:sz w:val="24"/>
          <w:szCs w:val="24"/>
        </w:rPr>
        <w:t>.</w:t>
      </w:r>
    </w:p>
    <w:p w14:paraId="650DB3F5" w14:textId="77777777" w:rsidR="0092555B" w:rsidRPr="00C8751D" w:rsidRDefault="0092555B" w:rsidP="00F73B07">
      <w:pPr>
        <w:pStyle w:val="Paragraphedeliste"/>
        <w:ind w:left="440"/>
        <w:jc w:val="both"/>
        <w:rPr>
          <w:rFonts w:ascii="3DS V2" w:hAnsi="3DS V2"/>
          <w:sz w:val="24"/>
          <w:szCs w:val="24"/>
        </w:rPr>
      </w:pPr>
    </w:p>
    <w:p w14:paraId="2A8B1CFF" w14:textId="7E5BA992" w:rsidR="0092555B" w:rsidRPr="005D12AD" w:rsidRDefault="00C8751D" w:rsidP="00F73B07">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D’explorer et d’appliquer des techniques d’optimisation géométrique, comme la triangulation de Delaunay et l’algorithme de Welzl pour le cercle englobant minimal, afin de formaliser la notion d’adjacence spatiale entre cavités</w:t>
      </w:r>
      <w:r w:rsidR="005D12AD">
        <w:rPr>
          <w:rFonts w:ascii="3DS V2" w:hAnsi="3DS V2"/>
          <w:sz w:val="24"/>
          <w:szCs w:val="24"/>
        </w:rPr>
        <w:t xml:space="preserve"> et évaluer une solution.</w:t>
      </w:r>
    </w:p>
    <w:p w14:paraId="602946B9" w14:textId="77777777" w:rsidR="0092555B" w:rsidRPr="00C8751D" w:rsidRDefault="0092555B" w:rsidP="00F73B07">
      <w:pPr>
        <w:pStyle w:val="Paragraphedeliste"/>
        <w:ind w:left="440"/>
        <w:jc w:val="both"/>
        <w:rPr>
          <w:rFonts w:ascii="3DS V2" w:hAnsi="3DS V2"/>
          <w:sz w:val="24"/>
          <w:szCs w:val="24"/>
        </w:rPr>
      </w:pPr>
    </w:p>
    <w:p w14:paraId="474E8F62" w14:textId="413B1CE0" w:rsidR="0092555B" w:rsidRPr="00781FE6" w:rsidRDefault="00C8751D" w:rsidP="00F73B07">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 xml:space="preserve">De mettre en œuvre </w:t>
      </w:r>
      <w:r w:rsidR="00930D68" w:rsidRPr="00C8751D">
        <w:rPr>
          <w:rFonts w:ascii="3DS V2" w:hAnsi="3DS V2"/>
          <w:sz w:val="24"/>
          <w:szCs w:val="24"/>
        </w:rPr>
        <w:t xml:space="preserve">un prototype </w:t>
      </w:r>
      <w:r w:rsidR="00930D68">
        <w:rPr>
          <w:rFonts w:ascii="3DS V2" w:hAnsi="3DS V2"/>
          <w:sz w:val="24"/>
          <w:szCs w:val="24"/>
        </w:rPr>
        <w:t xml:space="preserve">avec </w:t>
      </w:r>
      <w:r w:rsidR="00685B9D">
        <w:rPr>
          <w:rFonts w:ascii="3DS V2" w:hAnsi="3DS V2"/>
          <w:sz w:val="24"/>
          <w:szCs w:val="24"/>
        </w:rPr>
        <w:t>l’</w:t>
      </w:r>
      <w:r w:rsidRPr="00C8751D">
        <w:rPr>
          <w:rFonts w:ascii="3DS V2" w:hAnsi="3DS V2"/>
          <w:sz w:val="24"/>
          <w:szCs w:val="24"/>
        </w:rPr>
        <w:t xml:space="preserve">algorithme de </w:t>
      </w:r>
      <w:r w:rsidR="00DE0542" w:rsidRPr="00C8751D">
        <w:rPr>
          <w:rFonts w:ascii="3DS V2" w:hAnsi="3DS V2"/>
          <w:sz w:val="24"/>
          <w:szCs w:val="24"/>
        </w:rPr>
        <w:t>recherche</w:t>
      </w:r>
      <w:r w:rsidR="00DE0542">
        <w:rPr>
          <w:rFonts w:ascii="3DS V2" w:hAnsi="3DS V2"/>
          <w:sz w:val="24"/>
          <w:szCs w:val="24"/>
        </w:rPr>
        <w:t xml:space="preserve"> (</w:t>
      </w:r>
      <w:r w:rsidR="00304FD7">
        <w:rPr>
          <w:rFonts w:ascii="3DS V2" w:hAnsi="3DS V2"/>
          <w:sz w:val="24"/>
          <w:szCs w:val="24"/>
        </w:rPr>
        <w:t>un</w:t>
      </w:r>
      <w:r w:rsidR="003A66E5">
        <w:rPr>
          <w:rFonts w:ascii="3DS V2" w:hAnsi="3DS V2"/>
          <w:sz w:val="24"/>
          <w:szCs w:val="24"/>
        </w:rPr>
        <w:t xml:space="preserve"> parcours </w:t>
      </w:r>
      <w:r w:rsidR="00DE0542">
        <w:rPr>
          <w:rFonts w:ascii="3DS V2" w:hAnsi="3DS V2"/>
          <w:sz w:val="24"/>
          <w:szCs w:val="24"/>
        </w:rPr>
        <w:t>d’arbre)</w:t>
      </w:r>
      <w:r w:rsidRPr="00C8751D">
        <w:rPr>
          <w:rFonts w:ascii="3DS V2" w:hAnsi="3DS V2"/>
          <w:sz w:val="24"/>
          <w:szCs w:val="24"/>
        </w:rPr>
        <w:t xml:space="preserve"> </w:t>
      </w:r>
      <w:r w:rsidR="00685B9D">
        <w:rPr>
          <w:rFonts w:ascii="3DS V2" w:hAnsi="3DS V2"/>
          <w:sz w:val="24"/>
          <w:szCs w:val="24"/>
        </w:rPr>
        <w:t>de</w:t>
      </w:r>
      <w:r w:rsidRPr="00C8751D">
        <w:rPr>
          <w:rFonts w:ascii="3DS V2" w:hAnsi="3DS V2"/>
          <w:sz w:val="24"/>
          <w:szCs w:val="24"/>
        </w:rPr>
        <w:t xml:space="preserve"> retour sur trace</w:t>
      </w:r>
      <w:r w:rsidR="00F772FA">
        <w:rPr>
          <w:rFonts w:ascii="3DS V2" w:hAnsi="3DS V2"/>
          <w:sz w:val="24"/>
          <w:szCs w:val="24"/>
        </w:rPr>
        <w:t>,</w:t>
      </w:r>
      <w:r w:rsidRPr="00C8751D">
        <w:rPr>
          <w:rFonts w:ascii="3DS V2" w:hAnsi="3DS V2"/>
          <w:sz w:val="24"/>
          <w:szCs w:val="24"/>
        </w:rPr>
        <w:t xml:space="preserve"> </w:t>
      </w:r>
      <w:r w:rsidR="007F241F" w:rsidRPr="007F241F">
        <w:rPr>
          <w:rFonts w:ascii="3DS V2" w:hAnsi="3DS V2"/>
          <w:sz w:val="24"/>
          <w:szCs w:val="24"/>
        </w:rPr>
        <w:t>en analysant rigoureusement sa complexité, et en identifiant les cas non valides ou non pertinents.</w:t>
      </w:r>
    </w:p>
    <w:p w14:paraId="294B42CE" w14:textId="77777777" w:rsidR="0092555B" w:rsidRPr="00C8751D" w:rsidRDefault="0092555B" w:rsidP="00F73B07">
      <w:pPr>
        <w:pStyle w:val="Paragraphedeliste"/>
        <w:ind w:left="440"/>
        <w:jc w:val="both"/>
        <w:rPr>
          <w:rFonts w:ascii="3DS V2" w:hAnsi="3DS V2"/>
          <w:sz w:val="24"/>
          <w:szCs w:val="24"/>
        </w:rPr>
      </w:pPr>
    </w:p>
    <w:p w14:paraId="01AF33E9" w14:textId="21B3EAA2" w:rsidR="00C8751D" w:rsidRPr="00C8751D" w:rsidRDefault="00C8751D" w:rsidP="00F73B07">
      <w:pPr>
        <w:pStyle w:val="Paragraphedeliste"/>
        <w:numPr>
          <w:ilvl w:val="0"/>
          <w:numId w:val="14"/>
        </w:numPr>
        <w:tabs>
          <w:tab w:val="num" w:pos="720"/>
        </w:tabs>
        <w:jc w:val="both"/>
        <w:rPr>
          <w:rFonts w:ascii="3DS V2" w:hAnsi="3DS V2"/>
          <w:sz w:val="24"/>
          <w:szCs w:val="24"/>
        </w:rPr>
      </w:pPr>
      <w:r w:rsidRPr="00C8751D">
        <w:rPr>
          <w:rFonts w:ascii="3DS V2" w:hAnsi="3DS V2"/>
          <w:sz w:val="24"/>
          <w:szCs w:val="24"/>
        </w:rPr>
        <w:t xml:space="preserve">De </w:t>
      </w:r>
      <w:r w:rsidR="00DF4F77">
        <w:rPr>
          <w:rFonts w:ascii="3DS V2" w:hAnsi="3DS V2"/>
          <w:sz w:val="24"/>
          <w:szCs w:val="24"/>
        </w:rPr>
        <w:t>faire l’adaptation de l’algorithme</w:t>
      </w:r>
      <w:r w:rsidRPr="00C8751D">
        <w:rPr>
          <w:rFonts w:ascii="3DS V2" w:hAnsi="3DS V2"/>
          <w:sz w:val="24"/>
          <w:szCs w:val="24"/>
        </w:rPr>
        <w:t xml:space="preserve"> à </w:t>
      </w:r>
      <w:r w:rsidR="00DF4F77">
        <w:rPr>
          <w:rFonts w:ascii="3DS V2" w:hAnsi="3DS V2"/>
          <w:sz w:val="24"/>
          <w:szCs w:val="24"/>
        </w:rPr>
        <w:t xml:space="preserve">la plate-forme 3DEXPERIENCE CATIA, un </w:t>
      </w:r>
      <w:r w:rsidRPr="00C8751D">
        <w:rPr>
          <w:rFonts w:ascii="3DS V2" w:hAnsi="3DS V2"/>
          <w:sz w:val="24"/>
          <w:szCs w:val="24"/>
        </w:rPr>
        <w:t xml:space="preserve">environnement de développement complexe, dans lequel les outils modernes coexistent avec des infrastructures historiques non basées sur la </w:t>
      </w:r>
      <w:r w:rsidR="007B5EB6">
        <w:rPr>
          <w:rFonts w:ascii="3DS V2" w:hAnsi="3DS V2"/>
          <w:sz w:val="24"/>
          <w:szCs w:val="24"/>
        </w:rPr>
        <w:t>C</w:t>
      </w:r>
      <w:r w:rsidR="007B5EB6">
        <w:rPr>
          <w:rFonts w:ascii="3DS V2" w:hAnsi="3DS V2"/>
          <w:sz w:val="24"/>
          <w:szCs w:val="24"/>
          <w:lang w:eastAsia="zh-CN"/>
        </w:rPr>
        <w:t>/C++ standard</w:t>
      </w:r>
      <w:r w:rsidRPr="00C8751D">
        <w:rPr>
          <w:rFonts w:ascii="3DS V2" w:hAnsi="3DS V2"/>
          <w:sz w:val="24"/>
          <w:szCs w:val="24"/>
        </w:rPr>
        <w:t>.</w:t>
      </w:r>
    </w:p>
    <w:p w14:paraId="24E21F65" w14:textId="77777777" w:rsidR="006C09E5" w:rsidRDefault="001924D1" w:rsidP="00F73B07">
      <w:pPr>
        <w:pStyle w:val="NormalWeb"/>
        <w:spacing w:line="276" w:lineRule="auto"/>
        <w:jc w:val="both"/>
        <w:rPr>
          <w:rFonts w:ascii="3DS V2" w:hAnsi="3DS V2"/>
          <w:lang w:val="fr-FR"/>
        </w:rPr>
      </w:pPr>
      <w:r w:rsidRPr="00DE0542">
        <w:rPr>
          <w:rFonts w:ascii="3DS V2" w:hAnsi="3DS V2"/>
          <w:lang w:val="fr-FR"/>
        </w:rPr>
        <w:t>Dans ces étapes du stage, j’ai pris conscience que le développement logiciel en contexte industriel exige bien plus que des algorithmes performants ou une utilisation élégante du langage.</w:t>
      </w:r>
    </w:p>
    <w:p w14:paraId="7ACF003D" w14:textId="3D9482A8" w:rsidR="00543362" w:rsidRPr="001A4806" w:rsidRDefault="001924D1" w:rsidP="00F73B07">
      <w:pPr>
        <w:pStyle w:val="NormalWeb"/>
        <w:spacing w:line="276" w:lineRule="auto"/>
        <w:jc w:val="both"/>
        <w:rPr>
          <w:rFonts w:ascii="3DS V2" w:hAnsi="3DS V2"/>
          <w:lang w:val="fr-FR"/>
        </w:rPr>
      </w:pPr>
      <w:r w:rsidRPr="00DE0542">
        <w:rPr>
          <w:rFonts w:ascii="3DS V2" w:hAnsi="3DS V2"/>
          <w:lang w:val="fr-FR"/>
        </w:rPr>
        <w:t>La robustesse, la lisibilité du code, la réutilisabilité et la compatibilité avec l’existant priment souvent sur l’innovation technique pure ou l’optimisation marginale.</w:t>
      </w:r>
      <w:r w:rsidRPr="00DE0542">
        <w:rPr>
          <w:rFonts w:ascii="3DS V2" w:hAnsi="3DS V2"/>
          <w:lang w:val="fr-FR"/>
        </w:rPr>
        <w:br/>
        <w:t>J’ai également expérimenté l’importance du travail collaboratif, de l’écoute des besoins utilisateurs et de la progressivité dans la mise en œuvre des solutions, notamment en intégrant mes développements dans une chaîne d’outils existante.</w:t>
      </w:r>
    </w:p>
    <w:p w14:paraId="413AA828" w14:textId="7CE2A0E2" w:rsidR="001924D1" w:rsidRPr="001924D1" w:rsidRDefault="001924D1" w:rsidP="00F73B07">
      <w:pPr>
        <w:pStyle w:val="Commentaire"/>
        <w:spacing w:line="276" w:lineRule="auto"/>
        <w:jc w:val="both"/>
        <w:rPr>
          <w:rFonts w:ascii="3DS V2" w:hAnsi="3DS V2"/>
        </w:rPr>
      </w:pPr>
      <w:r w:rsidRPr="001924D1">
        <w:rPr>
          <w:rFonts w:ascii="3DS V2" w:hAnsi="3DS V2"/>
        </w:rPr>
        <w:lastRenderedPageBreak/>
        <w:t>Ce stage m’a permis d’observer de près le fonctionnement d’un logiciel industriel de très grande échelle comme 3DEXPERIENCE.</w:t>
      </w:r>
      <w:r w:rsidR="00543362">
        <w:rPr>
          <w:rFonts w:ascii="3DS V2" w:hAnsi="3DS V2"/>
        </w:rPr>
        <w:t xml:space="preserve"> </w:t>
      </w:r>
      <w:r w:rsidRPr="001924D1">
        <w:rPr>
          <w:rFonts w:ascii="3DS V2" w:hAnsi="3DS V2"/>
        </w:rPr>
        <w:t xml:space="preserve">Avant cette expérience, </w:t>
      </w:r>
      <w:r w:rsidR="00B841AF">
        <w:rPr>
          <w:rFonts w:ascii="3DS V2" w:hAnsi="3DS V2"/>
        </w:rPr>
        <w:t>j</w:t>
      </w:r>
      <w:r w:rsidR="009A267E" w:rsidRPr="009A267E">
        <w:rPr>
          <w:rFonts w:ascii="3DS V2" w:hAnsi="3DS V2"/>
        </w:rPr>
        <w:t>’étais curieux de comprendre comment un produit aussi massif</w:t>
      </w:r>
      <w:r w:rsidR="009A267E">
        <w:rPr>
          <w:rFonts w:ascii="3DS V2" w:hAnsi="3DS V2"/>
        </w:rPr>
        <w:t xml:space="preserve"> </w:t>
      </w:r>
      <w:r w:rsidRPr="001924D1">
        <w:rPr>
          <w:rFonts w:ascii="3DS V2" w:hAnsi="3DS V2"/>
        </w:rPr>
        <w:t>pouvait être conçu et maintenu. J’ai</w:t>
      </w:r>
      <w:r w:rsidR="00CD7CF0">
        <w:rPr>
          <w:rFonts w:ascii="3DS V2" w:hAnsi="3DS V2"/>
        </w:rPr>
        <w:t xml:space="preserve"> </w:t>
      </w:r>
      <w:r w:rsidRPr="001924D1">
        <w:rPr>
          <w:rFonts w:ascii="3DS V2" w:hAnsi="3DS V2"/>
        </w:rPr>
        <w:t>découvert une organisation rigoureuse, répartie à l’international, avec des milliers de développeurs travaillant dans des équipes spécialisées et souvent distantes.</w:t>
      </w:r>
      <w:r w:rsidR="001812C8">
        <w:rPr>
          <w:rFonts w:ascii="3DS V2" w:hAnsi="3DS V2"/>
        </w:rPr>
        <w:t xml:space="preserve"> </w:t>
      </w:r>
      <w:r w:rsidR="009A267E">
        <w:rPr>
          <w:rFonts w:ascii="3DS V2" w:hAnsi="3DS V2"/>
        </w:rPr>
        <w:t>J</w:t>
      </w:r>
      <w:r w:rsidRPr="001924D1">
        <w:rPr>
          <w:rFonts w:ascii="3DS V2" w:hAnsi="3DS V2"/>
        </w:rPr>
        <w:t>’ai compris comment est organisé le cycle de vie complet d’un logiciel industriel — de la spécification à la mise en production.</w:t>
      </w:r>
    </w:p>
    <w:p w14:paraId="0251D0F0" w14:textId="35872407" w:rsidR="001924D1" w:rsidRPr="001924D1" w:rsidRDefault="001924D1" w:rsidP="00F73B07">
      <w:pPr>
        <w:pStyle w:val="NormalWeb"/>
        <w:spacing w:line="276" w:lineRule="auto"/>
        <w:jc w:val="both"/>
        <w:rPr>
          <w:rFonts w:ascii="3DS V2" w:hAnsi="3DS V2"/>
          <w:lang w:val="fr-FR"/>
        </w:rPr>
      </w:pPr>
      <w:r w:rsidRPr="001924D1">
        <w:rPr>
          <w:rFonts w:ascii="3DS V2" w:hAnsi="3DS V2"/>
          <w:lang w:val="fr-FR"/>
        </w:rPr>
        <w:t>J’ai aussi appris à faire des compromis : accepter qu’un algorithme optimal en théorie puisse être inadapté en pratique, et qu’une solution simple mais stable est souvent plus précieuse qu’une solution brillante mais fragile.</w:t>
      </w:r>
      <w:r w:rsidR="00071135">
        <w:rPr>
          <w:rFonts w:ascii="3DS V2" w:hAnsi="3DS V2"/>
          <w:lang w:val="fr-FR"/>
        </w:rPr>
        <w:t xml:space="preserve"> </w:t>
      </w:r>
      <w:r w:rsidRPr="001924D1">
        <w:rPr>
          <w:rFonts w:ascii="3DS V2" w:hAnsi="3DS V2"/>
          <w:lang w:val="fr-FR"/>
        </w:rPr>
        <w:t>Cette logique industrielle, très différente de celle de la recherche ou de la programmation “en laboratoire”, m’a poussé à revoir mes priorités de développeur et à valoriser l’efficacité collective autant que la qualité technique.</w:t>
      </w:r>
    </w:p>
    <w:p w14:paraId="52E230DB" w14:textId="17C948D4" w:rsidR="00C8751D" w:rsidRPr="000F506D" w:rsidRDefault="00C8751D" w:rsidP="00F73B07">
      <w:pPr>
        <w:jc w:val="both"/>
        <w:rPr>
          <w:rFonts w:ascii="3DS V2" w:hAnsi="3DS V2"/>
          <w:b/>
          <w:bCs/>
          <w:sz w:val="24"/>
          <w:szCs w:val="24"/>
        </w:rPr>
      </w:pPr>
      <w:r w:rsidRPr="000F506D">
        <w:rPr>
          <w:rFonts w:ascii="3DS V2" w:hAnsi="3DS V2"/>
          <w:b/>
          <w:bCs/>
          <w:sz w:val="24"/>
          <w:szCs w:val="24"/>
        </w:rPr>
        <w:t>Sur le plan professionnel et humain</w:t>
      </w:r>
    </w:p>
    <w:p w14:paraId="4A792F2E" w14:textId="59732393" w:rsidR="00C8751D" w:rsidRPr="00C8751D" w:rsidRDefault="00C8751D" w:rsidP="00F73B07">
      <w:pPr>
        <w:jc w:val="both"/>
        <w:rPr>
          <w:rFonts w:ascii="3DS V2" w:hAnsi="3DS V2"/>
          <w:sz w:val="24"/>
          <w:szCs w:val="24"/>
        </w:rPr>
      </w:pPr>
      <w:r w:rsidRPr="00C8751D">
        <w:rPr>
          <w:rFonts w:ascii="3DS V2" w:hAnsi="3DS V2"/>
          <w:sz w:val="24"/>
          <w:szCs w:val="24"/>
        </w:rPr>
        <w:t>J’ai aussi beaucoup appris sur le fonctionnement du monde professionnel en France. Grâce à des échanges sincères avec mes collègues, j’ai pu mieux comprendre de nombreux concepts de la vie en entreprise, comme l’organisation du travail dans une équipe distribuée, les rôles respectifs des managers et des développeurs, ou encore les droits et devoirs des salariés – qu’il s’agisse de la durée légale du travail, des congés payés, des RTT,</w:t>
      </w:r>
      <w:r w:rsidR="00355D13">
        <w:rPr>
          <w:rFonts w:ascii="3DS V2" w:hAnsi="3DS V2"/>
          <w:sz w:val="24"/>
          <w:szCs w:val="24"/>
        </w:rPr>
        <w:t xml:space="preserve"> du CSE, </w:t>
      </w:r>
      <w:r w:rsidRPr="00C8751D">
        <w:rPr>
          <w:rFonts w:ascii="3DS V2" w:hAnsi="3DS V2"/>
          <w:sz w:val="24"/>
          <w:szCs w:val="24"/>
        </w:rPr>
        <w:t xml:space="preserve">des mécanismes de protection sociale et de dialogue social. Ces éléments étaient auparavant assez flous pour </w:t>
      </w:r>
      <w:r w:rsidR="005B6813">
        <w:rPr>
          <w:rFonts w:ascii="3DS V2" w:hAnsi="3DS V2"/>
          <w:sz w:val="24"/>
          <w:szCs w:val="24"/>
        </w:rPr>
        <w:t>un étudiant</w:t>
      </w:r>
      <w:r w:rsidRPr="00C8751D">
        <w:rPr>
          <w:rFonts w:ascii="3DS V2" w:hAnsi="3DS V2"/>
          <w:sz w:val="24"/>
          <w:szCs w:val="24"/>
        </w:rPr>
        <w:t>, et j’ai pu les découvrir dans un climat de bienveillance et de partage.</w:t>
      </w:r>
    </w:p>
    <w:p w14:paraId="2613C796" w14:textId="44CD4147" w:rsidR="00C8751D" w:rsidRDefault="00C8751D" w:rsidP="00F73B07">
      <w:pPr>
        <w:jc w:val="both"/>
        <w:rPr>
          <w:rFonts w:ascii="3DS V2" w:hAnsi="3DS V2"/>
          <w:sz w:val="24"/>
          <w:szCs w:val="24"/>
        </w:rPr>
      </w:pPr>
      <w:r w:rsidRPr="00C8751D">
        <w:rPr>
          <w:rFonts w:ascii="3DS V2" w:hAnsi="3DS V2"/>
          <w:sz w:val="24"/>
          <w:szCs w:val="24"/>
        </w:rPr>
        <w:t>Je suis particulièrement reconnaissant à mes collègues pour leur accueil chaleureux, leur disponibilité et leur volonté de m’intégrer pleinement à l’équipe. Ils ont partagé avec moi non seulement leur expertise technique, mais aussi leur vécu quotidien en tant qu’ingénieurs, leurs pratiques, leurs habitudes et leur vision du travail. Ces échanges humains ont été aussi formateurs que les compétences techniques acquises.</w:t>
      </w:r>
    </w:p>
    <w:p w14:paraId="114E091A" w14:textId="14B8CB3C" w:rsidR="00751699" w:rsidRPr="00751699" w:rsidRDefault="00DC7659" w:rsidP="00F73B07">
      <w:pPr>
        <w:jc w:val="both"/>
        <w:rPr>
          <w:rFonts w:ascii="3DS V2" w:hAnsi="3DS V2"/>
          <w:b/>
          <w:bCs/>
          <w:sz w:val="24"/>
          <w:szCs w:val="24"/>
        </w:rPr>
      </w:pPr>
      <w:r w:rsidRPr="00751699">
        <w:rPr>
          <w:rFonts w:ascii="3DS V2" w:hAnsi="3DS V2"/>
          <w:b/>
          <w:bCs/>
          <w:sz w:val="24"/>
          <w:szCs w:val="24"/>
        </w:rPr>
        <w:t>Enjeux</w:t>
      </w:r>
      <w:r>
        <w:rPr>
          <w:rFonts w:ascii="3DS V2" w:hAnsi="3DS V2"/>
          <w:b/>
          <w:bCs/>
          <w:sz w:val="24"/>
          <w:szCs w:val="24"/>
        </w:rPr>
        <w:t xml:space="preserve"> industriels</w:t>
      </w:r>
    </w:p>
    <w:p w14:paraId="149386A7" w14:textId="670CA8C3" w:rsidR="00727A11" w:rsidRDefault="00727A11" w:rsidP="00727A11">
      <w:pPr>
        <w:jc w:val="both"/>
        <w:rPr>
          <w:rFonts w:ascii="3DS V2" w:hAnsi="3DS V2"/>
          <w:sz w:val="24"/>
          <w:szCs w:val="24"/>
          <w:lang w:eastAsia="zh-CN"/>
        </w:rPr>
      </w:pPr>
      <w:r>
        <w:rPr>
          <w:rFonts w:ascii="3DS V2" w:hAnsi="3DS V2"/>
          <w:sz w:val="24"/>
          <w:szCs w:val="24"/>
        </w:rPr>
        <w:t>Au-delà des compétences acquises, ce stage m’a permis de contribuer à un enjeu industriel concret. La solution développée s’inscrit dans des processus employés quotidiennement par des acteurs majeurs d</w:t>
      </w:r>
      <w:r w:rsidR="00FB426F">
        <w:rPr>
          <w:rFonts w:ascii="3DS V2" w:hAnsi="3DS V2"/>
          <w:sz w:val="24"/>
          <w:szCs w:val="24"/>
        </w:rPr>
        <w:t xml:space="preserve">ans le domaine </w:t>
      </w:r>
      <w:r>
        <w:rPr>
          <w:rFonts w:ascii="3DS V2" w:hAnsi="3DS V2"/>
          <w:sz w:val="24"/>
          <w:szCs w:val="24"/>
        </w:rPr>
        <w:t>aéronautique tel</w:t>
      </w:r>
      <w:r w:rsidR="00A666E0">
        <w:rPr>
          <w:rFonts w:ascii="3DS V2" w:hAnsi="3DS V2"/>
          <w:sz w:val="24"/>
          <w:szCs w:val="24"/>
        </w:rPr>
        <w:t>s</w:t>
      </w:r>
      <w:r>
        <w:rPr>
          <w:rFonts w:ascii="3DS V2" w:hAnsi="3DS V2"/>
          <w:sz w:val="24"/>
          <w:szCs w:val="24"/>
        </w:rPr>
        <w:t xml:space="preserve"> qu’Airbus, Boeing, Dassault Aviation ou Lockheed Martin. </w:t>
      </w:r>
      <w:r w:rsidR="00A053FE">
        <w:rPr>
          <w:rFonts w:ascii="3DS V2" w:hAnsi="3DS V2"/>
          <w:sz w:val="24"/>
          <w:szCs w:val="24"/>
        </w:rPr>
        <w:t>J</w:t>
      </w:r>
      <w:r w:rsidRPr="00C8751D">
        <w:rPr>
          <w:rFonts w:ascii="3DS V2" w:hAnsi="3DS V2"/>
          <w:sz w:val="24"/>
          <w:szCs w:val="24"/>
        </w:rPr>
        <w:t xml:space="preserve">e me sens aujourd’hui davantage ingénieur que programmeur, conscient que la réussite d’un projet ne </w:t>
      </w:r>
      <w:r>
        <w:rPr>
          <w:rFonts w:ascii="3DS V2" w:hAnsi="3DS V2"/>
          <w:sz w:val="24"/>
          <w:szCs w:val="24"/>
        </w:rPr>
        <w:t>r</w:t>
      </w:r>
      <w:r w:rsidRPr="00C8751D">
        <w:rPr>
          <w:rFonts w:ascii="3DS V2" w:hAnsi="3DS V2"/>
          <w:sz w:val="24"/>
          <w:szCs w:val="24"/>
        </w:rPr>
        <w:t>epose pas uniquement sur la qualité du code, mais aussi sur la compréhension du contexte, la communication avec les utilisateurs, la coopération avec les collègues, et le respect des exigences.</w:t>
      </w:r>
      <w:r w:rsidR="006F7830">
        <w:rPr>
          <w:rFonts w:ascii="3DS V2" w:hAnsi="3DS V2"/>
          <w:sz w:val="24"/>
          <w:szCs w:val="24"/>
        </w:rPr>
        <w:t xml:space="preserve"> </w:t>
      </w:r>
      <w:r w:rsidR="00274633" w:rsidRPr="00274633">
        <w:rPr>
          <w:rFonts w:ascii="3DS V2" w:hAnsi="3DS V2"/>
          <w:sz w:val="24"/>
          <w:szCs w:val="24"/>
        </w:rPr>
        <w:t>L’ensemble de ces efforts vise à répondre aux besoins réels du monde industriel</w:t>
      </w:r>
      <w:r w:rsidR="00274633">
        <w:rPr>
          <w:rFonts w:ascii="3DS V2" w:hAnsi="3DS V2"/>
          <w:sz w:val="24"/>
          <w:szCs w:val="24"/>
        </w:rPr>
        <w:t>.</w:t>
      </w:r>
    </w:p>
    <w:p w14:paraId="22D35EE5" w14:textId="548B685E" w:rsidR="00C7175C" w:rsidRPr="00654A64" w:rsidRDefault="00C7175C" w:rsidP="00654A64">
      <w:pPr>
        <w:pStyle w:val="Titre2"/>
        <w:rPr>
          <w:rFonts w:ascii="3DS V2" w:hAnsi="3DS V2" w:cs="Arial"/>
          <w:sz w:val="40"/>
          <w:szCs w:val="40"/>
        </w:rPr>
      </w:pPr>
      <w:bookmarkStart w:id="46" w:name="_Toc206168796"/>
      <w:r>
        <w:rPr>
          <w:rFonts w:ascii="3DS V2" w:hAnsi="3DS V2" w:cs="Arial"/>
          <w:sz w:val="40"/>
          <w:szCs w:val="40"/>
        </w:rPr>
        <w:lastRenderedPageBreak/>
        <w:t>Enjeux socio-environnementaux</w:t>
      </w:r>
      <w:bookmarkEnd w:id="46"/>
    </w:p>
    <w:p w14:paraId="24F32B31" w14:textId="77777777" w:rsidR="00F41236" w:rsidRPr="00F41236" w:rsidRDefault="00F41236" w:rsidP="00F41236">
      <w:pPr>
        <w:jc w:val="both"/>
        <w:rPr>
          <w:rFonts w:ascii="3DS V2" w:hAnsi="3DS V2"/>
          <w:sz w:val="24"/>
          <w:szCs w:val="24"/>
        </w:rPr>
      </w:pPr>
      <w:r w:rsidRPr="00F41236">
        <w:rPr>
          <w:rFonts w:ascii="3DS V2" w:hAnsi="3DS V2"/>
          <w:sz w:val="24"/>
          <w:szCs w:val="24"/>
        </w:rPr>
        <w:t>En complément des aspects techniques, mon stage s’inscrit dans une perspective plus large, intégrant des enjeux humains et environnementaux :</w:t>
      </w:r>
    </w:p>
    <w:p w14:paraId="1FCCC3AE" w14:textId="77777777" w:rsidR="00F41236" w:rsidRPr="00F41236" w:rsidRDefault="00F41236" w:rsidP="00F41236">
      <w:pPr>
        <w:jc w:val="both"/>
        <w:rPr>
          <w:rFonts w:ascii="3DS V2" w:hAnsi="3DS V2"/>
          <w:sz w:val="24"/>
          <w:szCs w:val="24"/>
        </w:rPr>
      </w:pPr>
      <w:r w:rsidRPr="00F41236">
        <w:rPr>
          <w:rFonts w:ascii="3DS V2" w:hAnsi="3DS V2"/>
          <w:sz w:val="24"/>
          <w:szCs w:val="24"/>
        </w:rPr>
        <w:t>• Il réduit les opérations manuelles. En automatisant un processus fastidieux, il diminue les risques d’erreurs humaines, ce qui améliore la qualité et la fiabilité du résultat. Cela est particulièrement important dans des secteurs où la robustesse et la sûreté sont primordiales, comme l’aéronautique ou l’automobile.</w:t>
      </w:r>
    </w:p>
    <w:p w14:paraId="0D7BABA0" w14:textId="77777777" w:rsidR="00F41236" w:rsidRPr="00F41236" w:rsidRDefault="00F41236" w:rsidP="00F41236">
      <w:pPr>
        <w:jc w:val="both"/>
        <w:rPr>
          <w:rFonts w:ascii="3DS V2" w:hAnsi="3DS V2"/>
          <w:sz w:val="24"/>
          <w:szCs w:val="24"/>
        </w:rPr>
      </w:pPr>
      <w:r w:rsidRPr="00F41236">
        <w:rPr>
          <w:rFonts w:ascii="3DS V2" w:hAnsi="3DS V2"/>
          <w:sz w:val="24"/>
          <w:szCs w:val="24"/>
        </w:rPr>
        <w:t>• Il améliore la collaboration entre équipes. Une allocation claire et structurée limite les conflits entre intervenants, facilite la coordination et réduit les pertes de temps et de ressources liées aux incompréhensions ou aux modifications tardives.</w:t>
      </w:r>
    </w:p>
    <w:p w14:paraId="5C73E28E" w14:textId="77777777" w:rsidR="00F41236" w:rsidRPr="00F41236" w:rsidRDefault="00F41236" w:rsidP="00F41236">
      <w:pPr>
        <w:jc w:val="both"/>
        <w:rPr>
          <w:rFonts w:ascii="3DS V2" w:hAnsi="3DS V2"/>
          <w:sz w:val="24"/>
          <w:szCs w:val="24"/>
        </w:rPr>
      </w:pPr>
      <w:r w:rsidRPr="00F41236">
        <w:rPr>
          <w:rFonts w:ascii="3DS V2" w:hAnsi="3DS V2"/>
          <w:sz w:val="24"/>
          <w:szCs w:val="24"/>
        </w:rPr>
        <w:t>• Il optimise l’utilisation des ressources. En limitant les erreurs de conception, il réduit les itérations, les reconfigurations matérielles et les prototypes inutiles, contribuant ainsi à une utilisation plus responsable des matériaux et de l’énergie.</w:t>
      </w:r>
    </w:p>
    <w:p w14:paraId="64C73BB9" w14:textId="248012FB" w:rsidR="00F41236" w:rsidRPr="00F41236" w:rsidRDefault="00D16F62" w:rsidP="00F41236">
      <w:pPr>
        <w:jc w:val="both"/>
        <w:rPr>
          <w:rFonts w:ascii="3DS V2" w:hAnsi="3DS V2"/>
          <w:sz w:val="24"/>
          <w:szCs w:val="24"/>
        </w:rPr>
      </w:pPr>
      <w:r w:rsidRPr="00F41236">
        <w:rPr>
          <w:rFonts w:ascii="3DS V2" w:hAnsi="3DS V2"/>
          <w:sz w:val="24"/>
          <w:szCs w:val="24"/>
        </w:rPr>
        <w:t xml:space="preserve">Dans un contexte industriel, cette optimisation </w:t>
      </w:r>
      <w:r>
        <w:rPr>
          <w:rFonts w:ascii="3DS V2" w:hAnsi="3DS V2"/>
          <w:sz w:val="24"/>
          <w:szCs w:val="24"/>
        </w:rPr>
        <w:t xml:space="preserve">accélère la conception et la fabrication des avions et des automobiles, qui </w:t>
      </w:r>
      <w:r w:rsidRPr="00F41236">
        <w:rPr>
          <w:rFonts w:ascii="3DS V2" w:hAnsi="3DS V2"/>
          <w:sz w:val="24"/>
          <w:szCs w:val="24"/>
        </w:rPr>
        <w:t>contribue indirectement à limiter le gaspillage et à réduire l’empreinte carbone.</w:t>
      </w:r>
      <w:r>
        <w:rPr>
          <w:rFonts w:ascii="3DS V2" w:hAnsi="3DS V2"/>
          <w:sz w:val="24"/>
          <w:szCs w:val="24"/>
        </w:rPr>
        <w:t xml:space="preserve"> Elle donne un effet positif sur </w:t>
      </w:r>
      <w:r w:rsidR="00F41236" w:rsidRPr="00F41236">
        <w:rPr>
          <w:rFonts w:ascii="3DS V2" w:hAnsi="3DS V2"/>
          <w:sz w:val="24"/>
          <w:szCs w:val="24"/>
        </w:rPr>
        <w:t>le plan environnemental</w:t>
      </w:r>
      <w:r>
        <w:rPr>
          <w:rFonts w:ascii="3DS V2" w:hAnsi="3DS V2"/>
          <w:sz w:val="24"/>
          <w:szCs w:val="24"/>
        </w:rPr>
        <w:t>.</w:t>
      </w:r>
      <w:r w:rsidR="00F41236" w:rsidRPr="00F41236">
        <w:rPr>
          <w:rFonts w:ascii="3DS V2" w:hAnsi="3DS V2"/>
          <w:sz w:val="24"/>
          <w:szCs w:val="24"/>
        </w:rPr>
        <w:t xml:space="preserve"> </w:t>
      </w:r>
    </w:p>
    <w:p w14:paraId="4A4B15C0" w14:textId="646708CE" w:rsidR="00F41236" w:rsidRPr="00F41236" w:rsidRDefault="00F41236" w:rsidP="00F41236">
      <w:pPr>
        <w:jc w:val="both"/>
        <w:rPr>
          <w:rFonts w:ascii="3DS V2" w:hAnsi="3DS V2"/>
          <w:sz w:val="24"/>
          <w:szCs w:val="24"/>
        </w:rPr>
      </w:pPr>
      <w:r w:rsidRPr="00F41236">
        <w:rPr>
          <w:rFonts w:ascii="3DS V2" w:hAnsi="3DS V2"/>
          <w:sz w:val="24"/>
          <w:szCs w:val="24"/>
        </w:rPr>
        <w:t xml:space="preserve">Enfin, cette expérience m’a sensibilisé au fait que les choix effectués dans un projet industriel, même </w:t>
      </w:r>
      <w:r>
        <w:rPr>
          <w:rFonts w:ascii="3DS V2" w:hAnsi="3DS V2"/>
          <w:sz w:val="24"/>
          <w:szCs w:val="24"/>
        </w:rPr>
        <w:t>in</w:t>
      </w:r>
      <w:r w:rsidRPr="00F41236">
        <w:rPr>
          <w:rFonts w:ascii="3DS V2" w:hAnsi="3DS V2"/>
          <w:sz w:val="24"/>
          <w:szCs w:val="24"/>
        </w:rPr>
        <w:t>visibles dans le résultat final, ont un impact systémique sur l</w:t>
      </w:r>
      <w:r w:rsidR="00331EE9">
        <w:rPr>
          <w:rFonts w:ascii="3DS V2" w:hAnsi="3DS V2"/>
          <w:sz w:val="24"/>
          <w:szCs w:val="24"/>
        </w:rPr>
        <w:t>’impact environnemental</w:t>
      </w:r>
      <w:r w:rsidRPr="00F41236">
        <w:rPr>
          <w:rFonts w:ascii="3DS V2" w:hAnsi="3DS V2"/>
          <w:sz w:val="24"/>
          <w:szCs w:val="24"/>
        </w:rPr>
        <w:t>, la soutenabilité des processus industriels et l’efficacité humaine au sein des projets collaboratifs.</w:t>
      </w:r>
    </w:p>
    <w:p w14:paraId="724AAE6F" w14:textId="4BD3BBAD" w:rsidR="00C7175C" w:rsidRDefault="00C7175C">
      <w:pPr>
        <w:rPr>
          <w:rFonts w:ascii="3DS V2" w:hAnsi="3DS V2"/>
          <w:sz w:val="24"/>
          <w:szCs w:val="24"/>
        </w:rPr>
      </w:pPr>
      <w:r>
        <w:rPr>
          <w:rFonts w:ascii="3DS V2" w:hAnsi="3DS V2"/>
          <w:sz w:val="24"/>
          <w:szCs w:val="24"/>
        </w:rPr>
        <w:br w:type="page"/>
      </w:r>
    </w:p>
    <w:p w14:paraId="43DD6B04" w14:textId="3840EC58" w:rsidR="003878BC" w:rsidRDefault="003878BC" w:rsidP="003878BC">
      <w:pPr>
        <w:pStyle w:val="Titre2"/>
        <w:rPr>
          <w:rFonts w:ascii="3DS V2" w:hAnsi="3DS V2" w:cs="Arial"/>
          <w:sz w:val="40"/>
          <w:szCs w:val="40"/>
        </w:rPr>
      </w:pPr>
      <w:bookmarkStart w:id="47" w:name="_Toc206168797"/>
      <w:r>
        <w:rPr>
          <w:rFonts w:ascii="3DS V2" w:hAnsi="3DS V2" w:cs="Arial"/>
          <w:sz w:val="40"/>
          <w:szCs w:val="40"/>
        </w:rPr>
        <w:lastRenderedPageBreak/>
        <w:t>Conclusion</w:t>
      </w:r>
      <w:bookmarkEnd w:id="47"/>
    </w:p>
    <w:p w14:paraId="5EA66F9A" w14:textId="7DA9536E" w:rsidR="003E38F7" w:rsidRPr="003E38F7" w:rsidRDefault="003E38F7" w:rsidP="00957F8D">
      <w:pPr>
        <w:jc w:val="both"/>
        <w:rPr>
          <w:rFonts w:ascii="3DS V2" w:hAnsi="3DS V2"/>
          <w:noProof/>
          <w:sz w:val="24"/>
          <w:szCs w:val="24"/>
        </w:rPr>
      </w:pPr>
      <w:r w:rsidRPr="003E38F7">
        <w:rPr>
          <w:rFonts w:ascii="3DS V2" w:hAnsi="3DS V2"/>
          <w:noProof/>
          <w:sz w:val="24"/>
          <w:szCs w:val="24"/>
        </w:rPr>
        <w:t xml:space="preserve">Ce stage de fin d’études m’a permis de mettre en pratique mes compétences en algorithmique et en développement logiciel dans un contexte industriel concret. La mission portait sur l’automatisation de l’allocation des câbles dans les connecteurs de coupure, avec des contraintes de compatibilité, d’adjacence et de ségrégation. Pour y répondre, j’ai conçu un algorithme basé sur un parcours en profondeur avec retour sur trace </w:t>
      </w:r>
      <w:r>
        <w:rPr>
          <w:rFonts w:ascii="3DS V2" w:hAnsi="3DS V2"/>
          <w:noProof/>
          <w:sz w:val="24"/>
          <w:szCs w:val="24"/>
        </w:rPr>
        <w:t>avec</w:t>
      </w:r>
      <w:r w:rsidRPr="003E38F7">
        <w:rPr>
          <w:rFonts w:ascii="3DS V2" w:hAnsi="3DS V2"/>
          <w:noProof/>
          <w:sz w:val="24"/>
          <w:szCs w:val="24"/>
        </w:rPr>
        <w:t xml:space="preserve"> </w:t>
      </w:r>
      <w:r>
        <w:rPr>
          <w:rFonts w:ascii="3DS V2" w:hAnsi="3DS V2"/>
          <w:noProof/>
          <w:sz w:val="24"/>
          <w:szCs w:val="24"/>
        </w:rPr>
        <w:t xml:space="preserve">un </w:t>
      </w:r>
      <w:r w:rsidRPr="003E38F7">
        <w:rPr>
          <w:rFonts w:ascii="3DS V2" w:hAnsi="3DS V2"/>
          <w:noProof/>
          <w:sz w:val="24"/>
          <w:szCs w:val="24"/>
        </w:rPr>
        <w:t xml:space="preserve">filtrage </w:t>
      </w:r>
      <w:r>
        <w:rPr>
          <w:rFonts w:ascii="3DS V2" w:hAnsi="3DS V2"/>
          <w:noProof/>
          <w:sz w:val="24"/>
          <w:szCs w:val="24"/>
        </w:rPr>
        <w:t>qui</w:t>
      </w:r>
      <w:r w:rsidRPr="003E38F7">
        <w:rPr>
          <w:rFonts w:ascii="3DS V2" w:hAnsi="3DS V2"/>
          <w:noProof/>
          <w:sz w:val="24"/>
          <w:szCs w:val="24"/>
        </w:rPr>
        <w:t xml:space="preserve"> limite l’explosion combinatoire.</w:t>
      </w:r>
    </w:p>
    <w:p w14:paraId="32143CBD" w14:textId="12D4122E" w:rsidR="003E38F7" w:rsidRPr="003E38F7" w:rsidRDefault="003E38F7" w:rsidP="00957F8D">
      <w:pPr>
        <w:jc w:val="both"/>
        <w:rPr>
          <w:rFonts w:ascii="3DS V2" w:hAnsi="3DS V2"/>
          <w:noProof/>
          <w:sz w:val="24"/>
          <w:szCs w:val="24"/>
        </w:rPr>
      </w:pPr>
      <w:r w:rsidRPr="003E38F7">
        <w:rPr>
          <w:rFonts w:ascii="3DS V2" w:hAnsi="3DS V2"/>
          <w:noProof/>
          <w:sz w:val="24"/>
          <w:szCs w:val="24"/>
        </w:rPr>
        <w:t>Un prototype a d’abord été développé en C++ standard pour valider le comportement et les performances de la solution. Grâce aux choix de conception anticipés, la transition vers CATIA s’est faite de manière fluide. L’algorithme du prototype a été conservé tel quel, avec quelques adaptations liées aux contraintes techniques de la plateforme. La commande finale permet aujourd’hui de proposer automatiquement à l’utilisateur une solution optimale, selon une métrique de regroupement spatial, tout en laissant la possibilité d’ajuster manuellement l’allocation si besoin.</w:t>
      </w:r>
    </w:p>
    <w:p w14:paraId="55231827" w14:textId="13EC0ACC" w:rsidR="009B2C0E" w:rsidRDefault="00D40610" w:rsidP="00957F8D">
      <w:pPr>
        <w:jc w:val="both"/>
      </w:pPr>
      <w:r w:rsidRPr="00D40610">
        <w:rPr>
          <w:rFonts w:ascii="3DS V2" w:hAnsi="3DS V2"/>
          <w:noProof/>
          <w:sz w:val="24"/>
          <w:szCs w:val="24"/>
        </w:rPr>
        <w:t xml:space="preserve">Au-delà de </w:t>
      </w:r>
      <w:r w:rsidR="00901018">
        <w:rPr>
          <w:rFonts w:ascii="3DS V2" w:hAnsi="3DS V2"/>
          <w:noProof/>
          <w:sz w:val="24"/>
          <w:szCs w:val="24"/>
        </w:rPr>
        <w:t>code</w:t>
      </w:r>
      <w:r w:rsidRPr="00D40610">
        <w:rPr>
          <w:rFonts w:ascii="3DS V2" w:hAnsi="3DS V2"/>
          <w:noProof/>
          <w:sz w:val="24"/>
          <w:szCs w:val="24"/>
        </w:rPr>
        <w:t>, j’ai acquis une vision plus claire du cycle de développement d’un logiciel industriel</w:t>
      </w:r>
      <w:r w:rsidR="00B33B97">
        <w:rPr>
          <w:rFonts w:ascii="3DS V2" w:hAnsi="3DS V2"/>
          <w:noProof/>
          <w:sz w:val="24"/>
          <w:szCs w:val="24"/>
        </w:rPr>
        <w:t>.</w:t>
      </w:r>
      <w:r w:rsidR="00B33B97" w:rsidRPr="00B33B97">
        <w:rPr>
          <w:rFonts w:ascii="3DS V2" w:hAnsi="3DS V2"/>
          <w:noProof/>
          <w:sz w:val="24"/>
          <w:szCs w:val="24"/>
        </w:rPr>
        <w:t xml:space="preserve"> </w:t>
      </w:r>
      <w:r w:rsidR="004576C6" w:rsidRPr="00684397">
        <w:rPr>
          <w:rFonts w:ascii="3DS V2" w:hAnsi="3DS V2"/>
          <w:noProof/>
          <w:sz w:val="24"/>
          <w:szCs w:val="24"/>
        </w:rPr>
        <w:t xml:space="preserve">Ce stage a aussi </w:t>
      </w:r>
      <w:r w:rsidR="00223B8B">
        <w:rPr>
          <w:rFonts w:ascii="3DS V2" w:hAnsi="3DS V2"/>
          <w:noProof/>
          <w:sz w:val="24"/>
          <w:szCs w:val="24"/>
        </w:rPr>
        <w:t>changé</w:t>
      </w:r>
      <w:r w:rsidR="004576C6" w:rsidRPr="00684397">
        <w:rPr>
          <w:rFonts w:ascii="3DS V2" w:hAnsi="3DS V2"/>
          <w:noProof/>
          <w:sz w:val="24"/>
          <w:szCs w:val="24"/>
        </w:rPr>
        <w:t xml:space="preserve"> ma manière de penser le développement logiciel. J’ai compris que dans un contexte industriel, la priorité n’est pas l’innovation technique ou la recherche de performance extrême, mais</w:t>
      </w:r>
      <w:r w:rsidR="00983B8A">
        <w:rPr>
          <w:rFonts w:ascii="3DS V2" w:hAnsi="3DS V2"/>
          <w:noProof/>
          <w:sz w:val="24"/>
          <w:szCs w:val="24"/>
        </w:rPr>
        <w:t xml:space="preserve"> </w:t>
      </w:r>
      <w:r w:rsidR="004576C6" w:rsidRPr="00684397">
        <w:rPr>
          <w:rFonts w:ascii="3DS V2" w:hAnsi="3DS V2"/>
          <w:noProof/>
          <w:sz w:val="24"/>
          <w:szCs w:val="24"/>
        </w:rPr>
        <w:t xml:space="preserve">plutôt la stabilité, la maintenabilité et la robustesse des solutions. Cette prise de conscience m’a permis de dépasser une approche parfois trop </w:t>
      </w:r>
      <w:r w:rsidR="00957F8D">
        <w:rPr>
          <w:rFonts w:ascii="3DS V2" w:hAnsi="3DS V2"/>
          <w:noProof/>
          <w:sz w:val="24"/>
          <w:szCs w:val="24"/>
        </w:rPr>
        <w:t xml:space="preserve">radicale et </w:t>
      </w:r>
      <w:r w:rsidR="004576C6" w:rsidRPr="00684397">
        <w:rPr>
          <w:rFonts w:ascii="3DS V2" w:hAnsi="3DS V2"/>
          <w:noProof/>
          <w:sz w:val="24"/>
          <w:szCs w:val="24"/>
        </w:rPr>
        <w:t>théorique, pour adopter une vision plus pragmatique, orientée produit.</w:t>
      </w:r>
      <w:r w:rsidR="009B2C0E" w:rsidRPr="009B2C0E">
        <w:t xml:space="preserve"> </w:t>
      </w:r>
    </w:p>
    <w:p w14:paraId="605006E2" w14:textId="1F8C5FF3" w:rsidR="00D40610" w:rsidRPr="009B2C0E" w:rsidRDefault="009B2C0E" w:rsidP="00957F8D">
      <w:pPr>
        <w:jc w:val="both"/>
        <w:rPr>
          <w:rFonts w:ascii="3DS V2" w:hAnsi="3DS V2"/>
          <w:noProof/>
          <w:sz w:val="24"/>
          <w:szCs w:val="24"/>
        </w:rPr>
      </w:pPr>
      <w:r w:rsidRPr="009B2C0E">
        <w:rPr>
          <w:rFonts w:ascii="3DS V2" w:hAnsi="3DS V2"/>
          <w:noProof/>
          <w:sz w:val="24"/>
          <w:szCs w:val="24"/>
        </w:rPr>
        <w:t xml:space="preserve">Par ailleurs, ce travail a également été l’occasion d’évaluer l’usage de l’intelligence artificielle pour résoudre ce type de problématique. Bien que l’IA représente un outil puissant, son emploi </w:t>
      </w:r>
      <w:r w:rsidR="00983B8A">
        <w:rPr>
          <w:rFonts w:ascii="3DS V2" w:hAnsi="3DS V2"/>
          <w:noProof/>
          <w:sz w:val="24"/>
          <w:szCs w:val="24"/>
        </w:rPr>
        <w:t>d</w:t>
      </w:r>
      <w:r w:rsidR="00983B8A" w:rsidRPr="00983B8A">
        <w:rPr>
          <w:rFonts w:ascii="3DS V2" w:hAnsi="3DS V2"/>
          <w:noProof/>
          <w:sz w:val="24"/>
          <w:szCs w:val="24"/>
        </w:rPr>
        <w:t>oit être réfléchi et n’est pas adapté à tous les projets.</w:t>
      </w:r>
      <w:r w:rsidRPr="009B2C0E">
        <w:rPr>
          <w:rFonts w:ascii="3DS V2" w:hAnsi="3DS V2"/>
          <w:noProof/>
          <w:sz w:val="24"/>
          <w:szCs w:val="24"/>
        </w:rPr>
        <w:t xml:space="preserve"> Il est essentiel d’évaluer ses conditions d’application, ses limites et ses performances réelles, notamment en comparaison avec des approches algorithmiques classiques. Dans notre cas, l’absence de données d’apprentissage fiables et la difficulté à garantir un comportement stable en environnement industriel nous ont conduits à privilégier une solution déterministe. Une utilisation mal maîtrisée de l’IA peut non seulement s’avérer inefficace, mais aussi introduire une part d’incertitude susceptible d’engendrer des effets indésirables. </w:t>
      </w:r>
    </w:p>
    <w:p w14:paraId="3BFE57AF" w14:textId="495F56C3" w:rsidR="00684397" w:rsidRPr="00684397" w:rsidRDefault="00684397" w:rsidP="00957F8D">
      <w:pPr>
        <w:jc w:val="both"/>
        <w:rPr>
          <w:rFonts w:ascii="3DS V2" w:hAnsi="3DS V2"/>
          <w:noProof/>
          <w:sz w:val="24"/>
          <w:szCs w:val="24"/>
        </w:rPr>
      </w:pPr>
      <w:r w:rsidRPr="00684397">
        <w:rPr>
          <w:rFonts w:ascii="3DS V2" w:hAnsi="3DS V2"/>
          <w:noProof/>
          <w:sz w:val="24"/>
          <w:szCs w:val="24"/>
        </w:rPr>
        <w:t xml:space="preserve">Enfin, sur le plan humain, </w:t>
      </w:r>
      <w:r w:rsidR="00413B6D">
        <w:rPr>
          <w:rFonts w:ascii="3DS V2" w:hAnsi="3DS V2"/>
          <w:noProof/>
          <w:sz w:val="24"/>
          <w:szCs w:val="24"/>
        </w:rPr>
        <w:t>j’ai</w:t>
      </w:r>
      <w:r w:rsidRPr="00684397">
        <w:rPr>
          <w:rFonts w:ascii="3DS V2" w:hAnsi="3DS V2"/>
          <w:noProof/>
          <w:sz w:val="24"/>
          <w:szCs w:val="24"/>
        </w:rPr>
        <w:t xml:space="preserve"> mieux compr</w:t>
      </w:r>
      <w:r w:rsidR="00413B6D">
        <w:rPr>
          <w:rFonts w:ascii="3DS V2" w:hAnsi="3DS V2"/>
          <w:noProof/>
          <w:sz w:val="24"/>
          <w:szCs w:val="24"/>
        </w:rPr>
        <w:t>is</w:t>
      </w:r>
      <w:r w:rsidRPr="00684397">
        <w:rPr>
          <w:rFonts w:ascii="3DS V2" w:hAnsi="3DS V2"/>
          <w:noProof/>
          <w:sz w:val="24"/>
          <w:szCs w:val="24"/>
        </w:rPr>
        <w:t xml:space="preserve"> le fonctionnement d’une entreprise française, ses valeurs, ses règles et ses équilibres sociaux. Grâce à mes collègues, dont les conseils et les échanges m’ont beaucoup enrichi, j’ai pu évoluer dans un cadre à la fois bienveillant et professionnel, propice à l’apprentissage et à l’autonomie.</w:t>
      </w:r>
    </w:p>
    <w:p w14:paraId="27769CBB" w14:textId="4B3322F1" w:rsidR="00684397" w:rsidRPr="00684397" w:rsidRDefault="00684397" w:rsidP="00957F8D">
      <w:pPr>
        <w:jc w:val="both"/>
        <w:rPr>
          <w:rFonts w:ascii="3DS V2" w:hAnsi="3DS V2"/>
          <w:noProof/>
          <w:sz w:val="24"/>
          <w:szCs w:val="24"/>
        </w:rPr>
      </w:pPr>
      <w:r w:rsidRPr="00684397">
        <w:rPr>
          <w:rFonts w:ascii="3DS V2" w:hAnsi="3DS V2"/>
          <w:noProof/>
          <w:sz w:val="24"/>
          <w:szCs w:val="24"/>
        </w:rPr>
        <w:t xml:space="preserve">Je </w:t>
      </w:r>
      <w:r w:rsidR="004C795C">
        <w:rPr>
          <w:rFonts w:ascii="3DS V2" w:hAnsi="3DS V2"/>
          <w:noProof/>
          <w:sz w:val="24"/>
          <w:szCs w:val="24"/>
        </w:rPr>
        <w:t>finis</w:t>
      </w:r>
      <w:r w:rsidRPr="00684397">
        <w:rPr>
          <w:rFonts w:ascii="3DS V2" w:hAnsi="3DS V2"/>
          <w:noProof/>
          <w:sz w:val="24"/>
          <w:szCs w:val="24"/>
        </w:rPr>
        <w:t xml:space="preserve"> ce stage avec </w:t>
      </w:r>
      <w:r w:rsidR="006B2DE5">
        <w:rPr>
          <w:rFonts w:ascii="3DS V2" w:hAnsi="3DS V2"/>
          <w:noProof/>
          <w:sz w:val="24"/>
          <w:szCs w:val="24"/>
        </w:rPr>
        <w:t xml:space="preserve">des compétences </w:t>
      </w:r>
      <w:r w:rsidRPr="00684397">
        <w:rPr>
          <w:rFonts w:ascii="3DS V2" w:hAnsi="3DS V2"/>
          <w:noProof/>
          <w:sz w:val="24"/>
          <w:szCs w:val="24"/>
        </w:rPr>
        <w:t>technique</w:t>
      </w:r>
      <w:r w:rsidR="006B2DE5">
        <w:rPr>
          <w:rFonts w:ascii="3DS V2" w:hAnsi="3DS V2"/>
          <w:noProof/>
          <w:sz w:val="24"/>
          <w:szCs w:val="24"/>
        </w:rPr>
        <w:t>s</w:t>
      </w:r>
      <w:r w:rsidRPr="00684397">
        <w:rPr>
          <w:rFonts w:ascii="3DS V2" w:hAnsi="3DS V2"/>
          <w:noProof/>
          <w:sz w:val="24"/>
          <w:szCs w:val="24"/>
        </w:rPr>
        <w:t xml:space="preserve"> renforcé</w:t>
      </w:r>
      <w:r w:rsidR="00494EA8">
        <w:rPr>
          <w:rFonts w:ascii="3DS V2" w:hAnsi="3DS V2"/>
          <w:noProof/>
          <w:sz w:val="24"/>
          <w:szCs w:val="24"/>
        </w:rPr>
        <w:t>es</w:t>
      </w:r>
      <w:r w:rsidRPr="00684397">
        <w:rPr>
          <w:rFonts w:ascii="3DS V2" w:hAnsi="3DS V2"/>
          <w:noProof/>
          <w:sz w:val="24"/>
          <w:szCs w:val="24"/>
        </w:rPr>
        <w:t>, une vision plus large du développement logiciel, et une motivation accrue à poursuivre mon parcours professionnel dans le domaine de l’ingénierie logicielle.</w:t>
      </w:r>
    </w:p>
    <w:p w14:paraId="2781267E" w14:textId="4A8250C2" w:rsidR="00C203F4" w:rsidRPr="00C203F4" w:rsidRDefault="00E73EBF" w:rsidP="00C203F4">
      <w:pPr>
        <w:pStyle w:val="PartTitle"/>
        <w:jc w:val="left"/>
        <w:rPr>
          <w:rFonts w:ascii="3DS V2" w:hAnsi="3DS V2"/>
          <w:b/>
          <w:bCs w:val="0"/>
          <w:color w:val="005386"/>
          <w:sz w:val="56"/>
          <w:szCs w:val="56"/>
          <w:lang w:val="fr-FR"/>
        </w:rPr>
      </w:pPr>
      <w:bookmarkStart w:id="48" w:name="_Toc206168798"/>
      <w:r w:rsidRPr="003C3B30">
        <w:rPr>
          <w:rFonts w:ascii="3DS V2" w:hAnsi="3DS V2"/>
          <w:b/>
          <w:bCs w:val="0"/>
          <w:color w:val="005386"/>
          <w:sz w:val="56"/>
          <w:szCs w:val="56"/>
          <w:lang w:val="fr-FR"/>
        </w:rPr>
        <w:lastRenderedPageBreak/>
        <w:t>Annexes</w:t>
      </w:r>
      <w:bookmarkEnd w:id="48"/>
    </w:p>
    <w:p w14:paraId="5D79F9DD" w14:textId="7E62987E" w:rsidR="001906A5" w:rsidRPr="001906A5" w:rsidRDefault="009B794D" w:rsidP="001906A5">
      <w:pPr>
        <w:pStyle w:val="Titre2"/>
        <w:rPr>
          <w:rFonts w:ascii="3DS V2" w:hAnsi="3DS V2" w:cs="Arial"/>
          <w:sz w:val="40"/>
          <w:szCs w:val="40"/>
        </w:rPr>
      </w:pPr>
      <w:bookmarkStart w:id="49" w:name="_Toc206168799"/>
      <w:r>
        <w:rPr>
          <w:rFonts w:ascii="3DS V2" w:hAnsi="3DS V2" w:cs="Arial"/>
          <w:sz w:val="40"/>
          <w:szCs w:val="40"/>
        </w:rPr>
        <w:t>Annexe</w:t>
      </w:r>
      <w:r w:rsidR="000C4D7F">
        <w:rPr>
          <w:rFonts w:ascii="3DS V2" w:hAnsi="3DS V2" w:cs="Arial"/>
          <w:sz w:val="40"/>
          <w:szCs w:val="40"/>
        </w:rPr>
        <w:t>s</w:t>
      </w:r>
      <w:r>
        <w:rPr>
          <w:rFonts w:ascii="3DS V2" w:hAnsi="3DS V2" w:cs="Arial"/>
          <w:sz w:val="40"/>
          <w:szCs w:val="40"/>
        </w:rPr>
        <w:t xml:space="preserve"> </w:t>
      </w:r>
      <w:r w:rsidR="00BC5401">
        <w:rPr>
          <w:rFonts w:ascii="3DS V2" w:hAnsi="3DS V2" w:cs="Arial"/>
          <w:sz w:val="40"/>
          <w:szCs w:val="40"/>
        </w:rPr>
        <w:t>A</w:t>
      </w:r>
      <w:r w:rsidR="008C16FE">
        <w:rPr>
          <w:rFonts w:ascii="3DS V2" w:hAnsi="3DS V2" w:cs="Arial"/>
          <w:sz w:val="40"/>
          <w:szCs w:val="40"/>
        </w:rPr>
        <w:t> : Référence</w:t>
      </w:r>
      <w:bookmarkEnd w:id="49"/>
    </w:p>
    <w:sdt>
      <w:sdtPr>
        <w:rPr>
          <w:rFonts w:ascii="Arial" w:eastAsia="宋体" w:hAnsi="Arial" w:cstheme="minorBidi"/>
          <w:b w:val="0"/>
          <w:bCs w:val="0"/>
          <w:color w:val="auto"/>
          <w:sz w:val="22"/>
          <w:szCs w:val="22"/>
        </w:rPr>
        <w:id w:val="1958670474"/>
        <w:docPartObj>
          <w:docPartGallery w:val="Bibliographies"/>
          <w:docPartUnique/>
        </w:docPartObj>
      </w:sdtPr>
      <w:sdtContent>
        <w:p w14:paraId="60AF9D79" w14:textId="2F988402" w:rsidR="0083160D" w:rsidRPr="0083160D" w:rsidRDefault="0083160D" w:rsidP="008C16FE">
          <w:pPr>
            <w:pStyle w:val="Titre1"/>
          </w:pPr>
        </w:p>
        <w:sdt>
          <w:sdtPr>
            <w:rPr>
              <w:rFonts w:ascii="3DS V2" w:hAnsi="3DS V2"/>
            </w:rPr>
            <w:id w:val="-434522328"/>
            <w:bibliography/>
          </w:sdtPr>
          <w:sdtEndPr>
            <w:rPr>
              <w:rFonts w:ascii="Arial" w:hAnsi="Arial"/>
            </w:rPr>
          </w:sdtEndPr>
          <w:sdtContent>
            <w:p w14:paraId="5FB44043" w14:textId="77777777" w:rsidR="0083160D" w:rsidRDefault="00E721F6" w:rsidP="0083160D">
              <w:pPr>
                <w:pStyle w:val="Bibliographie"/>
                <w:spacing w:line="240" w:lineRule="exact"/>
                <w:rPr>
                  <w:rFonts w:ascii="3DS V2" w:hAnsi="3DS V2"/>
                  <w:i/>
                  <w:iCs/>
                  <w:noProof/>
                </w:rPr>
              </w:pPr>
              <w:r w:rsidRPr="00E721F6">
                <w:rPr>
                  <w:rFonts w:ascii="3DS V2" w:hAnsi="3DS V2"/>
                </w:rPr>
                <w:fldChar w:fldCharType="begin"/>
              </w:r>
              <w:r w:rsidRPr="00E721F6">
                <w:rPr>
                  <w:rFonts w:ascii="3DS V2" w:hAnsi="3DS V2"/>
                </w:rPr>
                <w:instrText>BIBLIOGRAPHY</w:instrText>
              </w:r>
              <w:r w:rsidRPr="00E721F6">
                <w:rPr>
                  <w:rFonts w:ascii="3DS V2" w:hAnsi="3DS V2"/>
                </w:rPr>
                <w:fldChar w:fldCharType="separate"/>
              </w:r>
              <w:r w:rsidRPr="00E721F6">
                <w:rPr>
                  <w:rFonts w:ascii="3DS V2" w:hAnsi="3DS V2"/>
                  <w:i/>
                  <w:iCs/>
                  <w:noProof/>
                </w:rPr>
                <w:t xml:space="preserve">Computing Dirichlet </w:t>
              </w:r>
              <w:r w:rsidRPr="009D4812">
                <w:rPr>
                  <w:rFonts w:ascii="3DS V2" w:hAnsi="3DS V2"/>
                  <w:i/>
                  <w:iCs/>
                  <w:noProof/>
                </w:rPr>
                <w:t>tessellations</w:t>
              </w:r>
              <w:r w:rsidRPr="00E721F6">
                <w:rPr>
                  <w:rFonts w:ascii="3DS V2" w:hAnsi="3DS V2"/>
                  <w:i/>
                  <w:iCs/>
                  <w:noProof/>
                </w:rPr>
                <w:t xml:space="preserve">. </w:t>
              </w:r>
            </w:p>
            <w:p w14:paraId="3F2EB5E3" w14:textId="416FCC2B" w:rsidR="00E721F6" w:rsidRPr="0040636C" w:rsidRDefault="00E721F6" w:rsidP="0083160D">
              <w:pPr>
                <w:pStyle w:val="Bibliographie"/>
                <w:spacing w:line="240" w:lineRule="exact"/>
                <w:rPr>
                  <w:rFonts w:ascii="3DS V2" w:hAnsi="3DS V2"/>
                  <w:noProof/>
                  <w:lang w:val="en-US"/>
                </w:rPr>
              </w:pPr>
              <w:r w:rsidRPr="00E721F6">
                <w:rPr>
                  <w:rFonts w:ascii="3DS V2" w:hAnsi="3DS V2"/>
                  <w:b/>
                  <w:bCs/>
                  <w:noProof/>
                </w:rPr>
                <w:t xml:space="preserve">Bowyer, Adrian. </w:t>
              </w:r>
              <w:r w:rsidRPr="0040636C">
                <w:rPr>
                  <w:rFonts w:ascii="3DS V2" w:hAnsi="3DS V2"/>
                  <w:b/>
                  <w:bCs/>
                  <w:noProof/>
                  <w:lang w:val="en-US"/>
                </w:rPr>
                <w:t>1981.</w:t>
              </w:r>
              <w:r w:rsidRPr="0040636C">
                <w:rPr>
                  <w:rFonts w:ascii="3DS V2" w:hAnsi="3DS V2"/>
                  <w:noProof/>
                  <w:lang w:val="en-US"/>
                </w:rPr>
                <w:t xml:space="preserve"> 2, Bath : The Computer Journal, 1981, Vol. 24. 105</w:t>
              </w:r>
              <w:r w:rsidRPr="0040636C">
                <w:rPr>
                  <w:rFonts w:ascii="3DS V2" w:hAnsi="3DS V2"/>
                  <w:noProof/>
                  <w:lang w:val="en-US"/>
                </w:rPr>
                <w:noBreakHyphen/>
                <w:t>114.</w:t>
              </w:r>
            </w:p>
            <w:p w14:paraId="78F86150" w14:textId="77777777" w:rsidR="0083160D" w:rsidRPr="0040636C" w:rsidRDefault="0083160D" w:rsidP="0083160D">
              <w:pPr>
                <w:spacing w:line="240" w:lineRule="exact"/>
                <w:rPr>
                  <w:lang w:val="en-US"/>
                </w:rPr>
              </w:pPr>
            </w:p>
            <w:p w14:paraId="33613F6F"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Computing the n</w:t>
              </w:r>
              <w:r w:rsidRPr="0040636C">
                <w:rPr>
                  <w:rFonts w:ascii="3DS V2" w:hAnsi="3DS V2"/>
                  <w:i/>
                  <w:iCs/>
                  <w:noProof/>
                  <w:lang w:val="en-US"/>
                </w:rPr>
                <w:noBreakHyphen/>
                <w:t>dimensional Delaunay tessellation with application to Voronoi polytopes.</w:t>
              </w:r>
            </w:p>
            <w:p w14:paraId="7E049543" w14:textId="70A6358C" w:rsidR="00E721F6" w:rsidRPr="0040636C" w:rsidRDefault="00E721F6" w:rsidP="0083160D">
              <w:pPr>
                <w:pStyle w:val="Bibliographie"/>
                <w:spacing w:line="240" w:lineRule="exact"/>
                <w:rPr>
                  <w:rFonts w:ascii="3DS V2" w:hAnsi="3DS V2"/>
                  <w:noProof/>
                  <w:lang w:val="en-US"/>
                </w:rPr>
              </w:pPr>
              <w:r w:rsidRPr="0040636C">
                <w:rPr>
                  <w:rFonts w:ascii="3DS V2" w:hAnsi="3DS V2"/>
                  <w:i/>
                  <w:iCs/>
                  <w:noProof/>
                  <w:lang w:val="en-US"/>
                </w:rPr>
                <w:t xml:space="preserve"> </w:t>
              </w:r>
              <w:r w:rsidRPr="0040636C">
                <w:rPr>
                  <w:rFonts w:ascii="3DS V2" w:hAnsi="3DS V2"/>
                  <w:b/>
                  <w:bCs/>
                  <w:noProof/>
                  <w:lang w:val="en-US"/>
                </w:rPr>
                <w:t>Watson, David F. 1981.</w:t>
              </w:r>
              <w:r w:rsidRPr="0040636C">
                <w:rPr>
                  <w:rFonts w:ascii="3DS V2" w:hAnsi="3DS V2"/>
                  <w:noProof/>
                  <w:lang w:val="en-US"/>
                </w:rPr>
                <w:t xml:space="preserve"> 2, s.l. : The Computer Journal, 1981, Vol. 24.</w:t>
              </w:r>
            </w:p>
            <w:p w14:paraId="1524D799" w14:textId="77777777" w:rsidR="0083160D" w:rsidRPr="0040636C" w:rsidRDefault="0083160D" w:rsidP="0083160D">
              <w:pPr>
                <w:spacing w:line="240" w:lineRule="exact"/>
                <w:rPr>
                  <w:lang w:val="en-US"/>
                </w:rPr>
              </w:pPr>
            </w:p>
            <w:p w14:paraId="506765DB" w14:textId="77777777" w:rsidR="0083160D" w:rsidRPr="0040636C" w:rsidRDefault="00E721F6" w:rsidP="0083160D">
              <w:pPr>
                <w:pStyle w:val="Bibliographie"/>
                <w:spacing w:line="240" w:lineRule="exact"/>
                <w:rPr>
                  <w:rFonts w:ascii="3DS V2" w:hAnsi="3DS V2"/>
                  <w:i/>
                  <w:iCs/>
                  <w:noProof/>
                  <w:lang w:val="en-US"/>
                </w:rPr>
              </w:pPr>
              <w:r w:rsidRPr="0040636C">
                <w:rPr>
                  <w:rFonts w:ascii="3DS V2" w:hAnsi="3DS V2"/>
                  <w:i/>
                  <w:iCs/>
                  <w:noProof/>
                  <w:lang w:val="en-US"/>
                </w:rPr>
                <w:t>Smallest enclosing disks (balls and ellipsoids).</w:t>
              </w:r>
            </w:p>
            <w:p w14:paraId="10DF1657" w14:textId="211226CE" w:rsidR="00E721F6" w:rsidRPr="00E721F6" w:rsidRDefault="00E721F6" w:rsidP="0083160D">
              <w:pPr>
                <w:pStyle w:val="Bibliographie"/>
                <w:spacing w:line="240" w:lineRule="exact"/>
                <w:rPr>
                  <w:rFonts w:ascii="3DS V2" w:hAnsi="3DS V2"/>
                  <w:noProof/>
                </w:rPr>
              </w:pPr>
              <w:r w:rsidRPr="0040636C">
                <w:rPr>
                  <w:rFonts w:ascii="3DS V2" w:hAnsi="3DS V2"/>
                  <w:i/>
                  <w:iCs/>
                  <w:noProof/>
                  <w:lang w:val="en-US"/>
                </w:rPr>
                <w:t xml:space="preserve"> </w:t>
              </w:r>
              <w:r w:rsidRPr="00E721F6">
                <w:rPr>
                  <w:rFonts w:ascii="3DS V2" w:hAnsi="3DS V2"/>
                  <w:b/>
                  <w:bCs/>
                  <w:noProof/>
                </w:rPr>
                <w:t>WELZL, Emo. 1991.</w:t>
              </w:r>
              <w:r w:rsidRPr="00E721F6">
                <w:rPr>
                  <w:rFonts w:ascii="3DS V2" w:hAnsi="3DS V2"/>
                  <w:noProof/>
                </w:rPr>
                <w:t xml:space="preserve"> Berlin : Lecture Notes in Computer Science</w:t>
              </w:r>
              <w:r w:rsidRPr="00E721F6">
                <w:rPr>
                  <w:rFonts w:ascii="3DS V2" w:hAnsi="3DS V2"/>
                  <w:noProof/>
                </w:rPr>
                <w:t>（</w:t>
              </w:r>
              <w:r w:rsidRPr="00E721F6">
                <w:rPr>
                  <w:rFonts w:ascii="3DS V2" w:hAnsi="3DS V2"/>
                  <w:noProof/>
                </w:rPr>
                <w:t>LNCS, Springer</w:t>
              </w:r>
              <w:r w:rsidRPr="00E721F6">
                <w:rPr>
                  <w:rFonts w:ascii="3DS V2" w:hAnsi="3DS V2"/>
                  <w:noProof/>
                </w:rPr>
                <w:t>）</w:t>
              </w:r>
              <w:r w:rsidRPr="00E721F6">
                <w:rPr>
                  <w:rFonts w:ascii="3DS V2" w:hAnsi="3DS V2"/>
                  <w:noProof/>
                </w:rPr>
                <w:t>, 1991, Vol. 555.</w:t>
              </w:r>
            </w:p>
            <w:p w14:paraId="590DE4A7" w14:textId="77777777" w:rsidR="009D25E9" w:rsidRDefault="00E721F6" w:rsidP="009D25E9">
              <w:pPr>
                <w:spacing w:line="240" w:lineRule="exact"/>
              </w:pPr>
              <w:r w:rsidRPr="00E721F6">
                <w:rPr>
                  <w:rFonts w:ascii="3DS V2" w:hAnsi="3DS V2"/>
                  <w:b/>
                  <w:bCs/>
                </w:rPr>
                <w:fldChar w:fldCharType="end"/>
              </w:r>
            </w:p>
          </w:sdtContent>
        </w:sdt>
      </w:sdtContent>
    </w:sdt>
    <w:p w14:paraId="280A28E6" w14:textId="57E721F0" w:rsidR="0083160D" w:rsidRPr="009D25E9" w:rsidRDefault="0083160D" w:rsidP="009D25E9">
      <w:pPr>
        <w:spacing w:line="240" w:lineRule="exact"/>
      </w:pPr>
      <w:r>
        <w:rPr>
          <w:rFonts w:ascii="3DS V2" w:hAnsi="3DS V2"/>
        </w:rPr>
        <w:br w:type="page"/>
      </w:r>
    </w:p>
    <w:p w14:paraId="34FA630C" w14:textId="0C60F2B5" w:rsidR="00C03F65" w:rsidRPr="003B22E4" w:rsidRDefault="00C03F65" w:rsidP="00FF6948">
      <w:pPr>
        <w:pStyle w:val="Titre2"/>
        <w:rPr>
          <w:rFonts w:ascii="3DS V2" w:hAnsi="3DS V2" w:cs="Arial"/>
          <w:sz w:val="40"/>
          <w:szCs w:val="40"/>
        </w:rPr>
      </w:pPr>
      <w:bookmarkStart w:id="50" w:name="_Annexes_B_:"/>
      <w:bookmarkStart w:id="51" w:name="_Toc206168800"/>
      <w:bookmarkEnd w:id="50"/>
      <w:r w:rsidRPr="000F04C2">
        <w:rPr>
          <w:rFonts w:ascii="3DS V2" w:hAnsi="3DS V2" w:cs="Arial"/>
          <w:sz w:val="40"/>
          <w:szCs w:val="40"/>
        </w:rPr>
        <w:lastRenderedPageBreak/>
        <w:t xml:space="preserve">Annexes B : </w:t>
      </w:r>
      <w:r w:rsidR="0000653D" w:rsidRPr="000F04C2">
        <w:rPr>
          <w:rFonts w:ascii="3DS V2" w:hAnsi="3DS V2" w:cs="Arial"/>
          <w:sz w:val="40"/>
          <w:szCs w:val="40"/>
        </w:rPr>
        <w:t xml:space="preserve">Net to Wire </w:t>
      </w:r>
      <w:r w:rsidR="00176612" w:rsidRPr="000F04C2">
        <w:rPr>
          <w:rFonts w:ascii="3DS V2" w:hAnsi="3DS V2" w:cs="Arial"/>
          <w:sz w:val="40"/>
          <w:szCs w:val="40"/>
        </w:rPr>
        <w:t xml:space="preserve">– </w:t>
      </w:r>
      <w:r w:rsidR="00176612" w:rsidRPr="003B22E4">
        <w:rPr>
          <w:rFonts w:ascii="3DS V2" w:hAnsi="3DS V2" w:cs="Arial"/>
          <w:sz w:val="40"/>
          <w:szCs w:val="40"/>
        </w:rPr>
        <w:t>Exemple chez Airbus</w:t>
      </w:r>
      <w:bookmarkEnd w:id="51"/>
    </w:p>
    <w:p w14:paraId="0493E684" w14:textId="73A23BC2" w:rsidR="00C03F65" w:rsidRDefault="00C03F65" w:rsidP="00C03F65">
      <w:pPr>
        <w:keepNext/>
      </w:pPr>
      <w:r w:rsidRPr="00C03F65">
        <w:rPr>
          <w:noProof/>
        </w:rPr>
        <w:drawing>
          <wp:inline distT="0" distB="0" distL="0" distR="0" wp14:anchorId="31DB794A" wp14:editId="1F6446B4">
            <wp:extent cx="5731510" cy="3461385"/>
            <wp:effectExtent l="0" t="0" r="2540" b="5715"/>
            <wp:docPr id="1835339529" name="Image 1835339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461385"/>
                    </a:xfrm>
                    <a:prstGeom prst="rect">
                      <a:avLst/>
                    </a:prstGeom>
                  </pic:spPr>
                </pic:pic>
              </a:graphicData>
            </a:graphic>
          </wp:inline>
        </w:drawing>
      </w:r>
    </w:p>
    <w:p w14:paraId="465E1418" w14:textId="77777777" w:rsidR="009730F2" w:rsidRDefault="009730F2" w:rsidP="00C03F65">
      <w:pPr>
        <w:pStyle w:val="Lgende"/>
        <w:jc w:val="center"/>
      </w:pPr>
    </w:p>
    <w:p w14:paraId="230C798F" w14:textId="6EE1389A" w:rsidR="00A76BDD" w:rsidRDefault="00C03F65" w:rsidP="00C03F65">
      <w:pPr>
        <w:pStyle w:val="Lgende"/>
        <w:jc w:val="center"/>
      </w:pPr>
      <w:r>
        <w:t xml:space="preserve">Figure </w:t>
      </w:r>
      <w:fldSimple w:instr=" SEQ Figure \* ARABIC ">
        <w:r w:rsidR="009C3AE0">
          <w:rPr>
            <w:noProof/>
          </w:rPr>
          <w:t>38</w:t>
        </w:r>
      </w:fldSimple>
      <w:r>
        <w:t xml:space="preserve"> : Processus de la réalisation</w:t>
      </w:r>
      <w:r w:rsidR="00873959">
        <w:t xml:space="preserve"> des</w:t>
      </w:r>
      <w:r>
        <w:t xml:space="preserve"> câblage</w:t>
      </w:r>
      <w:r w:rsidR="00873959">
        <w:t>s</w:t>
      </w:r>
      <w:r w:rsidR="007A49DE">
        <w:t xml:space="preserve"> chez Airbus</w:t>
      </w:r>
    </w:p>
    <w:p w14:paraId="02A6523F" w14:textId="77777777" w:rsidR="009730F2" w:rsidRPr="009730F2" w:rsidRDefault="009730F2" w:rsidP="009730F2"/>
    <w:p w14:paraId="6F5C9666" w14:textId="77777777" w:rsidR="009730F2" w:rsidRDefault="00A76BDD" w:rsidP="009730F2">
      <w:pPr>
        <w:pStyle w:val="Lgende"/>
        <w:keepNext/>
        <w:jc w:val="center"/>
      </w:pPr>
      <w:r w:rsidRPr="00A76BDD">
        <w:rPr>
          <w:noProof/>
        </w:rPr>
        <w:drawing>
          <wp:inline distT="0" distB="0" distL="0" distR="0" wp14:anchorId="685F1EB9" wp14:editId="3E2D9212">
            <wp:extent cx="5731510" cy="3150870"/>
            <wp:effectExtent l="0" t="0" r="2540" b="0"/>
            <wp:docPr id="1835339539" name="Image 183533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3150870"/>
                    </a:xfrm>
                    <a:prstGeom prst="rect">
                      <a:avLst/>
                    </a:prstGeom>
                  </pic:spPr>
                </pic:pic>
              </a:graphicData>
            </a:graphic>
          </wp:inline>
        </w:drawing>
      </w:r>
    </w:p>
    <w:p w14:paraId="38FEF832" w14:textId="4604C9A3" w:rsidR="00C03F65" w:rsidRDefault="009730F2" w:rsidP="009730F2">
      <w:pPr>
        <w:pStyle w:val="Lgende"/>
        <w:jc w:val="center"/>
      </w:pPr>
      <w:r>
        <w:t xml:space="preserve">Figure </w:t>
      </w:r>
      <w:fldSimple w:instr=" SEQ Figure \* ARABIC ">
        <w:r w:rsidR="009C3AE0">
          <w:rPr>
            <w:noProof/>
          </w:rPr>
          <w:t>39</w:t>
        </w:r>
      </w:fldSimple>
      <w:r>
        <w:t xml:space="preserve"> : De Net (équipotentielle) à Wire (Câblage)</w:t>
      </w:r>
    </w:p>
    <w:p w14:paraId="1E308A35" w14:textId="5259F377" w:rsidR="00873959" w:rsidRDefault="00873959" w:rsidP="00873959">
      <w:pPr>
        <w:keepNext/>
      </w:pPr>
      <w:r w:rsidRPr="00873959">
        <w:rPr>
          <w:noProof/>
          <w:lang w:val="en-US"/>
        </w:rPr>
        <w:lastRenderedPageBreak/>
        <w:drawing>
          <wp:inline distT="0" distB="0" distL="0" distR="0" wp14:anchorId="068D9953" wp14:editId="62C8501A">
            <wp:extent cx="5731510" cy="4076065"/>
            <wp:effectExtent l="0" t="0" r="2540" b="635"/>
            <wp:docPr id="1835339530" name="Image 1835339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4076065"/>
                    </a:xfrm>
                    <a:prstGeom prst="rect">
                      <a:avLst/>
                    </a:prstGeom>
                  </pic:spPr>
                </pic:pic>
              </a:graphicData>
            </a:graphic>
          </wp:inline>
        </w:drawing>
      </w:r>
    </w:p>
    <w:p w14:paraId="0719BC95" w14:textId="4DA12D92" w:rsidR="009730F2" w:rsidRDefault="007A49DE" w:rsidP="007A49DE">
      <w:pPr>
        <w:pStyle w:val="Lgende"/>
        <w:jc w:val="center"/>
      </w:pPr>
      <w:r>
        <w:rPr>
          <w:noProof/>
        </w:rPr>
        <w:drawing>
          <wp:anchor distT="0" distB="0" distL="114300" distR="114300" simplePos="0" relativeHeight="251854336" behindDoc="0" locked="0" layoutInCell="1" allowOverlap="1" wp14:anchorId="1188BE33" wp14:editId="0A656EE3">
            <wp:simplePos x="0" y="0"/>
            <wp:positionH relativeFrom="column">
              <wp:posOffset>3244850</wp:posOffset>
            </wp:positionH>
            <wp:positionV relativeFrom="paragraph">
              <wp:posOffset>396875</wp:posOffset>
            </wp:positionV>
            <wp:extent cx="2268855" cy="3746500"/>
            <wp:effectExtent l="0" t="0" r="0" b="6350"/>
            <wp:wrapTopAndBottom/>
            <wp:docPr id="84995" name="Picture 2" descr="C:\LOCAL\HOME\to41222\Divers\Images\CONNECTEURS RECT.jpg">
              <a:extLst xmlns:a="http://schemas.openxmlformats.org/drawingml/2006/main">
                <a:ext uri="{FF2B5EF4-FFF2-40B4-BE49-F238E27FC236}">
                  <a16:creationId xmlns:a16="http://schemas.microsoft.com/office/drawing/2014/main" id="{D0E6ADB8-B063-4FEF-9E72-0890A46E95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5" name="Picture 2" descr="C:\LOCAL\HOME\to41222\Divers\Images\CONNECTEURS RECT.jpg">
                      <a:extLst>
                        <a:ext uri="{FF2B5EF4-FFF2-40B4-BE49-F238E27FC236}">
                          <a16:creationId xmlns:a16="http://schemas.microsoft.com/office/drawing/2014/main" id="{D0E6ADB8-B063-4FEF-9E72-0890A46E9541}"/>
                        </a:ext>
                      </a:extLs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68855" cy="3746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53312" behindDoc="0" locked="0" layoutInCell="1" allowOverlap="1" wp14:anchorId="4D0E0C28" wp14:editId="279C9799">
            <wp:simplePos x="0" y="0"/>
            <wp:positionH relativeFrom="column">
              <wp:posOffset>139700</wp:posOffset>
            </wp:positionH>
            <wp:positionV relativeFrom="paragraph">
              <wp:posOffset>387985</wp:posOffset>
            </wp:positionV>
            <wp:extent cx="2662555" cy="3721735"/>
            <wp:effectExtent l="0" t="0" r="4445" b="0"/>
            <wp:wrapTopAndBottom/>
            <wp:docPr id="83971" name="Picture 2" descr="C:\LOCAL\HOME\to41222\Divers\Images\ELEMENTS EXTREMITE.jpg">
              <a:extLst xmlns:a="http://schemas.openxmlformats.org/drawingml/2006/main">
                <a:ext uri="{FF2B5EF4-FFF2-40B4-BE49-F238E27FC236}">
                  <a16:creationId xmlns:a16="http://schemas.microsoft.com/office/drawing/2014/main" id="{E4A92C17-5B92-4B07-B1A2-0ED6A4449C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 name="Picture 2" descr="C:\LOCAL\HOME\to41222\Divers\Images\ELEMENTS EXTREMITE.jpg">
                      <a:extLst>
                        <a:ext uri="{FF2B5EF4-FFF2-40B4-BE49-F238E27FC236}">
                          <a16:creationId xmlns:a16="http://schemas.microsoft.com/office/drawing/2014/main" id="{E4A92C17-5B92-4B07-B1A2-0ED6A4449C0C}"/>
                        </a:ext>
                      </a:extLs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662555" cy="3721735"/>
                    </a:xfrm>
                    <a:prstGeom prst="rect">
                      <a:avLst/>
                    </a:prstGeom>
                    <a:noFill/>
                    <a:ln>
                      <a:noFill/>
                    </a:ln>
                  </pic:spPr>
                </pic:pic>
              </a:graphicData>
            </a:graphic>
          </wp:anchor>
        </w:drawing>
      </w:r>
      <w:r w:rsidR="00873959">
        <w:t xml:space="preserve">Figure </w:t>
      </w:r>
      <w:fldSimple w:instr=" SEQ Figure \* ARABIC ">
        <w:r w:rsidR="009C3AE0">
          <w:rPr>
            <w:noProof/>
          </w:rPr>
          <w:t>40</w:t>
        </w:r>
      </w:fldSimple>
      <w:r w:rsidR="00873959">
        <w:t xml:space="preserve"> : Exemple d'un Wiring Diagramme (Schéma de câblage)</w:t>
      </w:r>
      <w:r w:rsidR="009730F2" w:rsidRPr="009730F2">
        <w:rPr>
          <w:noProof/>
        </w:rPr>
        <w:t xml:space="preserve"> </w:t>
      </w:r>
    </w:p>
    <w:p w14:paraId="720BACC5" w14:textId="77777777" w:rsidR="007A49DE" w:rsidRDefault="007A49DE" w:rsidP="009730F2">
      <w:pPr>
        <w:pStyle w:val="Lgende"/>
        <w:jc w:val="center"/>
      </w:pPr>
    </w:p>
    <w:p w14:paraId="01645602" w14:textId="2D140354" w:rsidR="009730F2" w:rsidRDefault="009730F2" w:rsidP="009730F2">
      <w:pPr>
        <w:pStyle w:val="Lgende"/>
        <w:jc w:val="center"/>
      </w:pPr>
      <w:r>
        <w:t xml:space="preserve">Figure </w:t>
      </w:r>
      <w:fldSimple w:instr=" SEQ Figure \* ARABIC ">
        <w:r w:rsidR="009C3AE0">
          <w:rPr>
            <w:noProof/>
          </w:rPr>
          <w:t>41</w:t>
        </w:r>
      </w:fldSimple>
      <w:r>
        <w:t xml:space="preserve"> : Catalogue des connecteurs utilisé chez Airbus</w:t>
      </w:r>
    </w:p>
    <w:p w14:paraId="2DC0B596" w14:textId="53CB61AC" w:rsidR="00FF6948" w:rsidRPr="003C3B30" w:rsidRDefault="00FF6948" w:rsidP="00FF6948">
      <w:pPr>
        <w:pStyle w:val="Titre2"/>
        <w:rPr>
          <w:rFonts w:ascii="3DS V2" w:hAnsi="3DS V2" w:cs="Arial"/>
          <w:sz w:val="40"/>
          <w:szCs w:val="40"/>
          <w:lang w:val="en-US"/>
        </w:rPr>
      </w:pPr>
      <w:bookmarkStart w:id="52" w:name="_Annexes_C_:"/>
      <w:bookmarkStart w:id="53" w:name="_Toc206168801"/>
      <w:bookmarkEnd w:id="52"/>
      <w:r w:rsidRPr="003C3B30">
        <w:rPr>
          <w:rFonts w:ascii="3DS V2" w:hAnsi="3DS V2" w:cs="Arial"/>
          <w:sz w:val="40"/>
          <w:szCs w:val="40"/>
          <w:lang w:val="en-US"/>
        </w:rPr>
        <w:lastRenderedPageBreak/>
        <w:t>Annexe</w:t>
      </w:r>
      <w:r w:rsidR="00606BCE" w:rsidRPr="003C3B30">
        <w:rPr>
          <w:rFonts w:ascii="3DS V2" w:hAnsi="3DS V2" w:cs="Arial"/>
          <w:sz w:val="40"/>
          <w:szCs w:val="40"/>
          <w:lang w:val="en-US"/>
        </w:rPr>
        <w:t>s</w:t>
      </w:r>
      <w:r w:rsidRPr="003C3B30">
        <w:rPr>
          <w:rFonts w:ascii="3DS V2" w:hAnsi="3DS V2" w:cs="Arial"/>
          <w:sz w:val="40"/>
          <w:szCs w:val="40"/>
          <w:lang w:val="en-US"/>
        </w:rPr>
        <w:t xml:space="preserve"> </w:t>
      </w:r>
      <w:proofErr w:type="gramStart"/>
      <w:r w:rsidR="00C03F65">
        <w:rPr>
          <w:rFonts w:ascii="3DS V2" w:hAnsi="3DS V2" w:cs="Arial"/>
          <w:sz w:val="40"/>
          <w:szCs w:val="40"/>
          <w:lang w:val="en-US"/>
        </w:rPr>
        <w:t>C</w:t>
      </w:r>
      <w:r w:rsidR="001D16D1" w:rsidRPr="003C3B30">
        <w:rPr>
          <w:rFonts w:ascii="3DS V2" w:hAnsi="3DS V2" w:cs="Arial"/>
          <w:sz w:val="40"/>
          <w:szCs w:val="40"/>
          <w:lang w:val="en-US"/>
        </w:rPr>
        <w:t> :</w:t>
      </w:r>
      <w:proofErr w:type="gramEnd"/>
      <w:r w:rsidR="001D16D1" w:rsidRPr="003C3B30">
        <w:rPr>
          <w:rFonts w:ascii="3DS V2" w:hAnsi="3DS V2" w:cs="Arial"/>
          <w:sz w:val="40"/>
          <w:szCs w:val="40"/>
          <w:lang w:val="en-US"/>
        </w:rPr>
        <w:t xml:space="preserve"> </w:t>
      </w:r>
      <w:r w:rsidR="001D16D1" w:rsidRPr="000F04C2">
        <w:rPr>
          <w:rFonts w:ascii="3DS V2" w:hAnsi="3DS V2" w:cs="Arial"/>
          <w:sz w:val="40"/>
          <w:szCs w:val="40"/>
          <w:lang w:val="en-US"/>
        </w:rPr>
        <w:t xml:space="preserve">Code </w:t>
      </w:r>
      <w:proofErr w:type="spellStart"/>
      <w:r w:rsidR="001D16D1" w:rsidRPr="000F04C2">
        <w:rPr>
          <w:rFonts w:ascii="3DS V2" w:hAnsi="3DS V2" w:cs="Arial"/>
          <w:sz w:val="40"/>
          <w:szCs w:val="40"/>
          <w:lang w:val="en-US"/>
        </w:rPr>
        <w:t>d’algorithmes</w:t>
      </w:r>
      <w:bookmarkEnd w:id="53"/>
      <w:proofErr w:type="spellEnd"/>
    </w:p>
    <w:p w14:paraId="67720CC1" w14:textId="58261ED0" w:rsidR="00882F64" w:rsidRPr="000F04C2" w:rsidRDefault="00882F64" w:rsidP="00882F64">
      <w:pPr>
        <w:pStyle w:val="Titre3"/>
        <w:rPr>
          <w:rFonts w:ascii="3DS V2" w:hAnsi="3DS V2"/>
          <w:sz w:val="32"/>
          <w:szCs w:val="32"/>
          <w:lang w:val="en-US"/>
        </w:rPr>
      </w:pPr>
      <w:bookmarkStart w:id="54" w:name="_Toc206168802"/>
      <w:r w:rsidRPr="000F04C2">
        <w:rPr>
          <w:rFonts w:ascii="3DS V2" w:hAnsi="3DS V2"/>
          <w:sz w:val="32"/>
          <w:szCs w:val="32"/>
          <w:lang w:val="en-US"/>
        </w:rPr>
        <w:t xml:space="preserve">Triangulation </w:t>
      </w:r>
      <w:proofErr w:type="gramStart"/>
      <w:r w:rsidR="004E1B47" w:rsidRPr="000F04C2">
        <w:rPr>
          <w:rFonts w:ascii="3DS V2" w:hAnsi="3DS V2"/>
          <w:sz w:val="32"/>
          <w:szCs w:val="32"/>
          <w:lang w:val="en-US"/>
        </w:rPr>
        <w:t>Delaunay :</w:t>
      </w:r>
      <w:proofErr w:type="gramEnd"/>
      <w:r w:rsidRPr="000F04C2">
        <w:rPr>
          <w:rFonts w:ascii="3DS V2" w:hAnsi="3DS V2"/>
          <w:sz w:val="32"/>
          <w:szCs w:val="32"/>
          <w:lang w:val="en-US"/>
        </w:rPr>
        <w:t xml:space="preserve"> </w:t>
      </w:r>
      <w:proofErr w:type="spellStart"/>
      <w:r w:rsidRPr="000F04C2">
        <w:rPr>
          <w:rFonts w:ascii="3DS V2" w:hAnsi="3DS V2"/>
          <w:sz w:val="32"/>
          <w:szCs w:val="32"/>
          <w:lang w:val="en-US"/>
        </w:rPr>
        <w:t>Algorithme</w:t>
      </w:r>
      <w:proofErr w:type="spellEnd"/>
      <w:r w:rsidRPr="000F04C2">
        <w:rPr>
          <w:rFonts w:ascii="3DS V2" w:hAnsi="3DS V2"/>
          <w:sz w:val="32"/>
          <w:szCs w:val="32"/>
          <w:lang w:val="en-US"/>
        </w:rPr>
        <w:t xml:space="preserve"> Boyer - Watson</w:t>
      </w:r>
      <w:bookmarkEnd w:id="54"/>
    </w:p>
    <w:p w14:paraId="5492F33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delaunay_triangulate</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point</w:t>
      </w:r>
      <w:r w:rsidRPr="00997C77">
        <w:rPr>
          <w:rFonts w:ascii="Cascadia Code" w:eastAsia="Times New Roman" w:hAnsi="Cascadia Code" w:cs="Times New Roman"/>
          <w:noProof/>
          <w:color w:val="4472C4"/>
          <w:sz w:val="18"/>
          <w:szCs w:val="18"/>
          <w:lang w:val="en-US" w:eastAsia="zh-CN"/>
        </w:rPr>
        <w:t>&gt;&amp;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2AE1A4C" w14:textId="329DEC72"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7C33A82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Construct a super triangle at first.</w:t>
      </w:r>
    </w:p>
    <w:p w14:paraId="64C7CCF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super_triangle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p>
    <w:p w14:paraId="28DFF674" w14:textId="02C11441" w:rsidR="00886920" w:rsidRPr="00997C77" w:rsidRDefault="007013B2" w:rsidP="0023022E">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r w:rsidR="00886920" w:rsidRPr="00997C77">
        <w:rPr>
          <w:rFonts w:ascii="Cascadia Code" w:eastAsia="Times New Roman" w:hAnsi="Cascadia Code" w:cs="Times New Roman"/>
          <w:noProof/>
          <w:color w:val="000000"/>
          <w:sz w:val="18"/>
          <w:szCs w:val="18"/>
          <w:lang w:val="en-US" w:eastAsia="zh-CN"/>
        </w:rPr>
        <w:t xml:space="preserve"> </w:t>
      </w:r>
    </w:p>
    <w:p w14:paraId="6422FD0C" w14:textId="5920556D" w:rsidR="007013B2" w:rsidRPr="00997C77" w:rsidRDefault="00886920"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 xml:space="preserve">// Incremental iteration </w:t>
      </w:r>
    </w:p>
    <w:p w14:paraId="2D529FA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5C4CCB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9EFA2D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set</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edge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7947CC3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5271D18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737F7AB5"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w:t>
      </w:r>
    </w:p>
    <w:p w14:paraId="7C93761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4025AEB7"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circum_circle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00AC670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70F9CC3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else</w:t>
      </w:r>
    </w:p>
    <w:p w14:paraId="3A1B3A4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get_edges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198CB3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1DB96AC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insert</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p>
    <w:p w14:paraId="6D43288A"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44772FD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2B723E2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58C7B7E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emplace_back</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e</w:t>
      </w:r>
      <w:r w:rsidRPr="00997C77">
        <w:rPr>
          <w:rFonts w:ascii="Cascadia Code" w:eastAsia="Times New Roman" w:hAnsi="Cascadia Code" w:cs="Times New Roman"/>
          <w:noProof/>
          <w:color w:val="4472C4"/>
          <w:sz w:val="18"/>
          <w:szCs w:val="18"/>
          <w:lang w:val="en-US" w:eastAsia="zh-CN"/>
        </w:rPr>
        <w:t>);</w:t>
      </w:r>
    </w:p>
    <w:p w14:paraId="419B13CE" w14:textId="49BA14E9"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553ADC2" w14:textId="0855BFDC"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Remove triangles that contain any of the super triangle</w:t>
      </w:r>
      <w:r w:rsidR="00792163" w:rsidRPr="00997C77">
        <w:rPr>
          <w:rFonts w:ascii="Cascadia Code" w:eastAsia="Times New Roman" w:hAnsi="Cascadia Code" w:cs="Times New Roman"/>
          <w:i/>
          <w:iCs/>
          <w:noProof/>
          <w:color w:val="A5A5A5"/>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vertices.</w:t>
      </w:r>
    </w:p>
    <w:p w14:paraId="263DF4A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31E0347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p>
    <w:p w14:paraId="0148913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 xml:space="preserve">) </w:t>
      </w:r>
    </w:p>
    <w:p w14:paraId="57F8C838"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E25FE3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p>
    <w:p w14:paraId="12972CB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containsVertex</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C9A8DE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60424CE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1CC92EF1" w14:textId="66491784" w:rsidR="007013B2" w:rsidRPr="00997C77" w:rsidRDefault="007013B2" w:rsidP="00523B23">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6D1AA11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move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all_triangles</w:t>
      </w:r>
      <w:r w:rsidRPr="00997C77">
        <w:rPr>
          <w:rFonts w:ascii="Cascadia Code" w:eastAsia="Times New Roman" w:hAnsi="Cascadia Code" w:cs="Times New Roman"/>
          <w:noProof/>
          <w:color w:val="4472C4"/>
          <w:sz w:val="18"/>
          <w:szCs w:val="18"/>
          <w:lang w:val="en-US" w:eastAsia="zh-CN"/>
        </w:rPr>
        <w:t>);</w:t>
      </w:r>
    </w:p>
    <w:p w14:paraId="0C46BA79" w14:textId="28CFDA4B" w:rsidR="009B794D" w:rsidRDefault="007013B2" w:rsidP="00997C77">
      <w:pPr>
        <w:shd w:val="clear" w:color="auto" w:fill="FFFFFF"/>
        <w:spacing w:after="0" w:line="240" w:lineRule="auto"/>
        <w:rPr>
          <w:rFonts w:ascii="Cascadia Code" w:eastAsia="Times New Roman" w:hAnsi="Cascadia Code" w:cs="Times New Roman"/>
          <w:noProof/>
          <w:color w:val="4472C4"/>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452FFD3A" w14:textId="55F5ABB2" w:rsidR="008F37AD" w:rsidRPr="000F04C2" w:rsidRDefault="009B4BEA" w:rsidP="008F37AD">
      <w:pPr>
        <w:pStyle w:val="Titre3"/>
        <w:rPr>
          <w:rFonts w:ascii="3DS V2" w:hAnsi="3DS V2"/>
          <w:sz w:val="32"/>
          <w:szCs w:val="32"/>
          <w:lang w:val="en-US"/>
        </w:rPr>
      </w:pPr>
      <w:bookmarkStart w:id="55" w:name="_Toc206168803"/>
      <w:r w:rsidRPr="000F04C2">
        <w:rPr>
          <w:rFonts w:ascii="3DS V2" w:hAnsi="3DS V2"/>
          <w:sz w:val="32"/>
          <w:szCs w:val="32"/>
          <w:lang w:val="en-US"/>
        </w:rPr>
        <w:t xml:space="preserve">Cercle </w:t>
      </w:r>
      <w:proofErr w:type="spellStart"/>
      <w:r w:rsidRPr="000F04C2">
        <w:rPr>
          <w:rFonts w:ascii="3DS V2" w:hAnsi="3DS V2"/>
          <w:sz w:val="32"/>
          <w:szCs w:val="32"/>
          <w:lang w:val="en-US"/>
        </w:rPr>
        <w:t>englobant</w:t>
      </w:r>
      <w:proofErr w:type="spellEnd"/>
      <w:r w:rsidRPr="000F04C2">
        <w:rPr>
          <w:rFonts w:ascii="3DS V2" w:hAnsi="3DS V2"/>
          <w:sz w:val="32"/>
          <w:szCs w:val="32"/>
          <w:lang w:val="en-US"/>
        </w:rPr>
        <w:t xml:space="preserve"> </w:t>
      </w:r>
      <w:proofErr w:type="gramStart"/>
      <w:r w:rsidRPr="000F04C2">
        <w:rPr>
          <w:rFonts w:ascii="3DS V2" w:hAnsi="3DS V2"/>
          <w:sz w:val="32"/>
          <w:szCs w:val="32"/>
          <w:lang w:val="en-US"/>
        </w:rPr>
        <w:t>minimum</w:t>
      </w:r>
      <w:r w:rsidR="004E1B47" w:rsidRPr="000F04C2">
        <w:rPr>
          <w:rFonts w:ascii="3DS V2" w:hAnsi="3DS V2"/>
          <w:sz w:val="32"/>
          <w:szCs w:val="32"/>
          <w:lang w:val="en-US"/>
        </w:rPr>
        <w:t xml:space="preserve"> </w:t>
      </w:r>
      <w:r w:rsidR="008F37AD" w:rsidRPr="000F04C2">
        <w:rPr>
          <w:rFonts w:ascii="3DS V2" w:hAnsi="3DS V2"/>
          <w:sz w:val="32"/>
          <w:szCs w:val="32"/>
          <w:lang w:val="en-US"/>
        </w:rPr>
        <w:t>:</w:t>
      </w:r>
      <w:proofErr w:type="gramEnd"/>
      <w:r w:rsidR="008F37AD" w:rsidRPr="000F04C2">
        <w:rPr>
          <w:rFonts w:ascii="3DS V2" w:hAnsi="3DS V2"/>
          <w:sz w:val="32"/>
          <w:szCs w:val="32"/>
          <w:lang w:val="en-US"/>
        </w:rPr>
        <w:t xml:space="preserve"> </w:t>
      </w:r>
      <w:proofErr w:type="spellStart"/>
      <w:r w:rsidR="008F37AD" w:rsidRPr="000F04C2">
        <w:rPr>
          <w:rFonts w:ascii="3DS V2" w:hAnsi="3DS V2"/>
          <w:sz w:val="32"/>
          <w:szCs w:val="32"/>
          <w:lang w:val="en-US"/>
        </w:rPr>
        <w:t>Algorithme</w:t>
      </w:r>
      <w:proofErr w:type="spellEnd"/>
      <w:r w:rsidR="008F37AD" w:rsidRPr="000F04C2">
        <w:rPr>
          <w:rFonts w:ascii="3DS V2" w:hAnsi="3DS V2"/>
          <w:sz w:val="32"/>
          <w:szCs w:val="32"/>
          <w:lang w:val="en-US"/>
        </w:rPr>
        <w:t xml:space="preserve"> </w:t>
      </w:r>
      <w:r w:rsidR="004E1B47" w:rsidRPr="000F04C2">
        <w:rPr>
          <w:rFonts w:ascii="3DS V2" w:hAnsi="3DS V2"/>
          <w:sz w:val="32"/>
          <w:szCs w:val="32"/>
          <w:lang w:val="en-US"/>
        </w:rPr>
        <w:t>Welzl</w:t>
      </w:r>
      <w:bookmarkEnd w:id="55"/>
    </w:p>
    <w:p w14:paraId="71755F56" w14:textId="77777777" w:rsidR="008F37AD" w:rsidRDefault="008F37AD" w:rsidP="00841C0E">
      <w:pPr>
        <w:shd w:val="clear" w:color="auto" w:fill="FFFFFF"/>
        <w:spacing w:after="0" w:line="240" w:lineRule="auto"/>
        <w:rPr>
          <w:rFonts w:ascii="Cascadia Code" w:eastAsia="Times New Roman" w:hAnsi="Cascadia Code" w:cs="Cascadia Code"/>
          <w:noProof/>
          <w:color w:val="70AD47"/>
          <w:sz w:val="18"/>
          <w:szCs w:val="18"/>
          <w:lang w:val="en-US" w:eastAsia="zh-CN"/>
        </w:rPr>
      </w:pPr>
    </w:p>
    <w:p w14:paraId="539F379F" w14:textId="1A19F915"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&gt;&amp;</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8064A2"/>
          <w:sz w:val="18"/>
          <w:szCs w:val="18"/>
          <w:lang w:val="en-US" w:eastAsia="zh-CN"/>
        </w:rPr>
        <w:t>int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p>
    <w:p w14:paraId="0ED750E3" w14:textId="103D3286"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7546DD71"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000000"/>
          <w:sz w:val="18"/>
          <w:szCs w:val="18"/>
          <w:lang w:val="en-US" w:eastAsia="zh-CN"/>
        </w:rPr>
        <w:t xml:space="preserve"> p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4472C4"/>
          <w:sz w:val="18"/>
          <w:szCs w:val="18"/>
          <w:lang w:val="en-US" w:eastAsia="zh-CN"/>
        </w:rPr>
        <w:t>;</w:t>
      </w:r>
    </w:p>
    <w:p w14:paraId="3AAA351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d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2EC42CC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36F7355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if</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contains</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d</w:t>
      </w:r>
      <w:r w:rsidRPr="00841C0E">
        <w:rPr>
          <w:rFonts w:ascii="Cascadia Code" w:eastAsia="Times New Roman" w:hAnsi="Cascadia Code" w:cs="Cascadia Code"/>
          <w:noProof/>
          <w:color w:val="4472C4"/>
          <w:sz w:val="18"/>
          <w:szCs w:val="18"/>
          <w:lang w:val="en-US" w:eastAsia="zh-CN"/>
        </w:rPr>
        <w:t>;</w:t>
      </w:r>
    </w:p>
    <w:p w14:paraId="44C75E3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2F775D78"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push_back</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p>
    <w:p w14:paraId="1149A27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50EB1303"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5AC04373" w14:textId="1AECE07B"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8064A2"/>
          <w:sz w:val="18"/>
          <w:szCs w:val="18"/>
          <w:lang w:val="en-US" w:eastAsia="zh-CN"/>
        </w:rPr>
        <w:t>double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geo_tools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calculate_min_enclosing_circle_radius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vector</w:t>
      </w:r>
      <w:r w:rsidRPr="009D738B">
        <w:rPr>
          <w:rFonts w:ascii="Cascadia Code" w:eastAsia="Times New Roman" w:hAnsi="Cascadia Code" w:cs="Cascadia Code"/>
          <w:noProof/>
          <w:color w:val="4472C4"/>
          <w:sz w:val="18"/>
          <w:szCs w:val="18"/>
          <w:lang w:val="en-US" w:eastAsia="zh-CN"/>
        </w:rPr>
        <w:t>&lt;</w:t>
      </w:r>
      <w:r w:rsidRPr="009D738B">
        <w:rPr>
          <w:rFonts w:ascii="Cascadia Code" w:eastAsia="Times New Roman" w:hAnsi="Cascadia Code" w:cs="Cascadia Code"/>
          <w:noProof/>
          <w:color w:val="70AD47"/>
          <w:sz w:val="18"/>
          <w:szCs w:val="18"/>
          <w:lang w:val="en-US" w:eastAsia="zh-CN"/>
        </w:rPr>
        <w:t>point</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B2A1C7"/>
          <w:sz w:val="18"/>
          <w:szCs w:val="18"/>
          <w:lang w:val="en-US" w:eastAsia="zh-CN"/>
        </w:rPr>
        <w:t>point</w:t>
      </w:r>
      <w:r>
        <w:rPr>
          <w:rFonts w:ascii="Cascadia Code" w:eastAsia="Times New Roman" w:hAnsi="Cascadia Code" w:cs="Cascadia Code"/>
          <w:noProof/>
          <w:color w:val="B2A1C7"/>
          <w:sz w:val="18"/>
          <w:szCs w:val="18"/>
          <w:lang w:val="en-US" w:eastAsia="zh-CN"/>
        </w:rPr>
        <w:t>s</w:t>
      </w:r>
      <w:r w:rsidRPr="009D738B">
        <w:rPr>
          <w:rFonts w:ascii="Cascadia Code" w:eastAsia="Times New Roman" w:hAnsi="Cascadia Code" w:cs="Cascadia Code"/>
          <w:noProof/>
          <w:color w:val="4472C4"/>
          <w:sz w:val="18"/>
          <w:szCs w:val="18"/>
          <w:lang w:val="en-US" w:eastAsia="zh-CN"/>
        </w:rPr>
        <w:t>)</w:t>
      </w:r>
    </w:p>
    <w:p w14:paraId="1D78E59B" w14:textId="557C40CF"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20D24C7"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mt19937</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(static_cast&lt;</w:t>
      </w:r>
      <w:r w:rsidRPr="009D738B">
        <w:rPr>
          <w:rFonts w:ascii="Cascadia Code" w:eastAsia="Times New Roman" w:hAnsi="Cascadia Code" w:cs="Cascadia Code"/>
          <w:noProof/>
          <w:color w:val="8064A2"/>
          <w:sz w:val="18"/>
          <w:szCs w:val="18"/>
          <w:lang w:val="en-US" w:eastAsia="zh-CN"/>
        </w:rPr>
        <w:t>unsigned</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time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E0A903"/>
          <w:sz w:val="18"/>
          <w:szCs w:val="18"/>
          <w:lang w:val="en-US" w:eastAsia="zh-CN"/>
        </w:rPr>
        <w:t>nullptr</w:t>
      </w:r>
      <w:r w:rsidRPr="009D738B">
        <w:rPr>
          <w:rFonts w:ascii="Cascadia Code" w:eastAsia="Times New Roman" w:hAnsi="Cascadia Code" w:cs="Cascadia Code"/>
          <w:noProof/>
          <w:color w:val="4472C4"/>
          <w:sz w:val="18"/>
          <w:szCs w:val="18"/>
          <w:lang w:val="en-US" w:eastAsia="zh-CN"/>
        </w:rPr>
        <w:t>)));</w:t>
      </w:r>
    </w:p>
    <w:p w14:paraId="3CD434F2" w14:textId="22BEE2E9" w:rsidR="009D738B" w:rsidRDefault="009D738B" w:rsidP="00E424F9">
      <w:pPr>
        <w:shd w:val="clear" w:color="auto" w:fill="FFFFFF"/>
        <w:spacing w:after="0" w:line="240" w:lineRule="auto"/>
        <w:ind w:firstLine="432"/>
        <w:rPr>
          <w:rFonts w:ascii="Cascadia Code" w:eastAsia="Times New Roman" w:hAnsi="Cascadia Code" w:cs="Cascadia Code"/>
          <w:noProof/>
          <w:color w:val="4472C4"/>
          <w:sz w:val="18"/>
          <w:szCs w:val="18"/>
          <w:lang w:val="en-US" w:eastAsia="zh-CN"/>
        </w:rPr>
      </w:pP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shuffle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begin</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end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w:t>
      </w:r>
    </w:p>
    <w:p w14:paraId="7E65CEE3" w14:textId="77777777" w:rsidR="00E424F9" w:rsidRPr="009D738B" w:rsidRDefault="00E424F9" w:rsidP="00E424F9">
      <w:pPr>
        <w:shd w:val="clear" w:color="auto" w:fill="FFFFFF"/>
        <w:spacing w:after="0" w:line="240" w:lineRule="auto"/>
        <w:ind w:firstLine="432"/>
        <w:rPr>
          <w:rFonts w:ascii="Cascadia Code" w:eastAsia="Times New Roman" w:hAnsi="Cascadia Code" w:cs="Cascadia Code"/>
          <w:noProof/>
          <w:color w:val="000000"/>
          <w:sz w:val="18"/>
          <w:szCs w:val="18"/>
          <w:lang w:val="en-US" w:eastAsia="zh-CN"/>
        </w:rPr>
      </w:pPr>
    </w:p>
    <w:p w14:paraId="33FFEDC0" w14:textId="767FC894"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circle</w:t>
      </w:r>
      <w:r w:rsidRPr="009D738B">
        <w:rPr>
          <w:rFonts w:ascii="Cascadia Code" w:eastAsia="Times New Roman" w:hAnsi="Cascadia Code" w:cs="Cascadia Code"/>
          <w:noProof/>
          <w:color w:val="000000"/>
          <w:sz w:val="18"/>
          <w:szCs w:val="18"/>
          <w:lang w:val="en-US" w:eastAsia="zh-CN"/>
        </w:rPr>
        <w:t xml:space="preserve"> m</w:t>
      </w:r>
      <w:r w:rsidR="00793D0A">
        <w:rPr>
          <w:rFonts w:ascii="Cascadia Code" w:eastAsia="Times New Roman" w:hAnsi="Cascadia Code" w:cs="Cascadia Code"/>
          <w:noProof/>
          <w:color w:val="000000"/>
          <w:sz w:val="18"/>
          <w:szCs w:val="18"/>
          <w:lang w:val="en-US" w:eastAsia="zh-CN"/>
        </w:rPr>
        <w:t>in_</w:t>
      </w:r>
      <w:r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5B9BD5"/>
          <w:sz w:val="18"/>
          <w:szCs w:val="18"/>
          <w:lang w:val="en-US" w:eastAsia="zh-CN"/>
        </w:rPr>
        <w:t>welzl</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size</w:t>
      </w:r>
      <w:r w:rsidRPr="009D738B">
        <w:rPr>
          <w:rFonts w:ascii="Cascadia Code" w:eastAsia="Times New Roman" w:hAnsi="Cascadia Code" w:cs="Cascadia Code"/>
          <w:noProof/>
          <w:color w:val="4472C4"/>
          <w:sz w:val="18"/>
          <w:szCs w:val="18"/>
          <w:lang w:val="en-US" w:eastAsia="zh-CN"/>
        </w:rPr>
        <w:t>());</w:t>
      </w:r>
    </w:p>
    <w:p w14:paraId="7C509D50" w14:textId="24D2E633"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return</w:t>
      </w:r>
      <w:r w:rsidRPr="009D738B">
        <w:rPr>
          <w:rFonts w:ascii="Cascadia Code" w:eastAsia="Times New Roman" w:hAnsi="Cascadia Code" w:cs="Cascadia Code"/>
          <w:noProof/>
          <w:color w:val="000000"/>
          <w:sz w:val="18"/>
          <w:szCs w:val="18"/>
          <w:lang w:val="en-US" w:eastAsia="zh-CN"/>
        </w:rPr>
        <w:t xml:space="preserve"> </w:t>
      </w:r>
      <w:r w:rsidR="00793D0A" w:rsidRPr="009D738B">
        <w:rPr>
          <w:rFonts w:ascii="Cascadia Code" w:eastAsia="Times New Roman" w:hAnsi="Cascadia Code" w:cs="Cascadia Code"/>
          <w:noProof/>
          <w:color w:val="000000"/>
          <w:sz w:val="18"/>
          <w:szCs w:val="18"/>
          <w:lang w:val="en-US" w:eastAsia="zh-CN"/>
        </w:rPr>
        <w:t>m</w:t>
      </w:r>
      <w:r w:rsidR="00793D0A">
        <w:rPr>
          <w:rFonts w:ascii="Cascadia Code" w:eastAsia="Times New Roman" w:hAnsi="Cascadia Code" w:cs="Cascadia Code"/>
          <w:noProof/>
          <w:color w:val="000000"/>
          <w:sz w:val="18"/>
          <w:szCs w:val="18"/>
          <w:lang w:val="en-US" w:eastAsia="zh-CN"/>
        </w:rPr>
        <w:t>in_</w:t>
      </w:r>
      <w:r w:rsidR="00793D0A"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00793D0A"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radius</w:t>
      </w:r>
      <w:r w:rsidRPr="009D738B">
        <w:rPr>
          <w:rFonts w:ascii="Cascadia Code" w:eastAsia="Times New Roman" w:hAnsi="Cascadia Code" w:cs="Cascadia Code"/>
          <w:noProof/>
          <w:color w:val="4472C4"/>
          <w:sz w:val="18"/>
          <w:szCs w:val="18"/>
          <w:lang w:val="en-US" w:eastAsia="zh-CN"/>
        </w:rPr>
        <w:t>;</w:t>
      </w:r>
    </w:p>
    <w:p w14:paraId="3BAFF99A" w14:textId="77777777" w:rsidR="009D738B" w:rsidRPr="003C3B30" w:rsidRDefault="009D738B" w:rsidP="009D738B">
      <w:pPr>
        <w:shd w:val="clear" w:color="auto" w:fill="FFFFFF"/>
        <w:spacing w:after="0" w:line="240" w:lineRule="auto"/>
        <w:rPr>
          <w:rFonts w:ascii="Cascadia Code" w:eastAsia="Times New Roman" w:hAnsi="Cascadia Code" w:cs="Cascadia Code"/>
          <w:noProof/>
          <w:color w:val="000000"/>
          <w:sz w:val="18"/>
          <w:szCs w:val="18"/>
          <w:lang w:eastAsia="zh-CN"/>
        </w:rPr>
      </w:pPr>
      <w:r w:rsidRPr="003C3B30">
        <w:rPr>
          <w:rFonts w:ascii="Cascadia Code" w:eastAsia="Times New Roman" w:hAnsi="Cascadia Code" w:cs="Cascadia Code"/>
          <w:noProof/>
          <w:color w:val="4472C4"/>
          <w:sz w:val="18"/>
          <w:szCs w:val="18"/>
          <w:lang w:eastAsia="zh-CN"/>
        </w:rPr>
        <w:t>}</w:t>
      </w:r>
    </w:p>
    <w:p w14:paraId="48F647D0" w14:textId="21A4FDA3" w:rsidR="00F255EA" w:rsidRDefault="00F255EA">
      <w:pPr>
        <w:rPr>
          <w:rFonts w:ascii="Cascadia Code" w:eastAsia="Times New Roman" w:hAnsi="Cascadia Code" w:cs="Times New Roman"/>
          <w:noProof/>
          <w:color w:val="000000"/>
          <w:sz w:val="18"/>
          <w:szCs w:val="18"/>
          <w:lang w:eastAsia="zh-CN"/>
        </w:rPr>
      </w:pPr>
      <w:r>
        <w:rPr>
          <w:rFonts w:ascii="Cascadia Code" w:eastAsia="Times New Roman" w:hAnsi="Cascadia Code" w:cs="Times New Roman"/>
          <w:noProof/>
          <w:color w:val="000000"/>
          <w:sz w:val="18"/>
          <w:szCs w:val="18"/>
          <w:lang w:eastAsia="zh-CN"/>
        </w:rPr>
        <w:br w:type="page"/>
      </w:r>
    </w:p>
    <w:p w14:paraId="775E5578" w14:textId="7691400E" w:rsidR="00F255EA" w:rsidRPr="0024093E" w:rsidRDefault="0024093E" w:rsidP="00F255EA">
      <w:pPr>
        <w:pStyle w:val="Titre2"/>
        <w:rPr>
          <w:rFonts w:ascii="3DS V2" w:hAnsi="3DS V2" w:cs="Arial"/>
          <w:sz w:val="40"/>
          <w:szCs w:val="40"/>
        </w:rPr>
      </w:pPr>
      <w:bookmarkStart w:id="56" w:name="_Toc206168804"/>
      <w:r w:rsidRPr="0024093E">
        <w:rPr>
          <w:rFonts w:ascii="3DS V2" w:hAnsi="3DS V2" w:cs="Arial"/>
          <w:sz w:val="40"/>
          <w:szCs w:val="40"/>
        </w:rPr>
        <w:lastRenderedPageBreak/>
        <w:t>Annexe</w:t>
      </w:r>
      <w:r w:rsidR="00606BCE">
        <w:rPr>
          <w:rFonts w:ascii="3DS V2" w:hAnsi="3DS V2" w:cs="Arial"/>
          <w:sz w:val="40"/>
          <w:szCs w:val="40"/>
        </w:rPr>
        <w:t>s</w:t>
      </w:r>
      <w:r w:rsidR="00F255EA" w:rsidRPr="0024093E">
        <w:rPr>
          <w:rFonts w:ascii="3DS V2" w:hAnsi="3DS V2" w:cs="Arial"/>
          <w:sz w:val="40"/>
          <w:szCs w:val="40"/>
        </w:rPr>
        <w:t xml:space="preserve"> </w:t>
      </w:r>
      <w:r w:rsidR="00C03F65">
        <w:rPr>
          <w:rFonts w:ascii="3DS V2" w:hAnsi="3DS V2" w:cs="Arial"/>
          <w:sz w:val="40"/>
          <w:szCs w:val="40"/>
        </w:rPr>
        <w:t>D</w:t>
      </w:r>
      <w:r w:rsidRPr="0024093E">
        <w:rPr>
          <w:rFonts w:ascii="3DS V2" w:hAnsi="3DS V2" w:cs="Arial"/>
          <w:sz w:val="40"/>
          <w:szCs w:val="40"/>
        </w:rPr>
        <w:t xml:space="preserve"> :</w:t>
      </w:r>
      <w:r w:rsidR="00F255EA" w:rsidRPr="0024093E">
        <w:rPr>
          <w:rFonts w:ascii="3DS V2" w:hAnsi="3DS V2" w:cs="Arial"/>
          <w:sz w:val="40"/>
          <w:szCs w:val="40"/>
        </w:rPr>
        <w:t xml:space="preserve"> Extension d’infrastructure</w:t>
      </w:r>
      <w:bookmarkEnd w:id="56"/>
    </w:p>
    <w:p w14:paraId="7901D380" w14:textId="60D1ABE4" w:rsidR="00F255EA" w:rsidRPr="00034F09" w:rsidRDefault="00034F09" w:rsidP="00730F35">
      <w:pPr>
        <w:jc w:val="both"/>
        <w:rPr>
          <w:rFonts w:ascii="3DS V2" w:hAnsi="3DS V2"/>
          <w:sz w:val="24"/>
          <w:szCs w:val="24"/>
        </w:rPr>
      </w:pPr>
      <w:r w:rsidRPr="00034F09">
        <w:rPr>
          <w:rFonts w:ascii="3DS V2" w:hAnsi="3DS V2"/>
          <w:sz w:val="24"/>
          <w:szCs w:val="24"/>
        </w:rPr>
        <w:t>L’utilisation de la STL a été historiquement interdite chez Dassault Systèmes. Bien que cette restriction ait été levée depuis 2019, la majorité du code existant continue de fonctionner sans recourir à la STL. Cela pose des difficultés lors de la migration et de l’intégration de code algorithmique dans CATIA. Toutefois, il est possible de remplacer les outils de la STL par des boucles et des instructions conditionnelles manuelles. La solution l</w:t>
      </w:r>
      <w:r w:rsidR="00FD4262">
        <w:rPr>
          <w:rFonts w:ascii="3DS V2" w:hAnsi="3DS V2"/>
          <w:sz w:val="24"/>
          <w:szCs w:val="24"/>
        </w:rPr>
        <w:t>a</w:t>
      </w:r>
      <w:r w:rsidRPr="00034F09">
        <w:rPr>
          <w:rFonts w:ascii="3DS V2" w:hAnsi="3DS V2"/>
          <w:sz w:val="24"/>
          <w:szCs w:val="24"/>
        </w:rPr>
        <w:t xml:space="preserve"> plus simple </w:t>
      </w:r>
      <w:r w:rsidR="0005374B">
        <w:rPr>
          <w:rFonts w:ascii="3DS V2" w:hAnsi="3DS V2"/>
          <w:sz w:val="24"/>
          <w:szCs w:val="24"/>
        </w:rPr>
        <w:t>est</w:t>
      </w:r>
      <w:r w:rsidRPr="00034F09">
        <w:rPr>
          <w:rFonts w:ascii="3DS V2" w:hAnsi="3DS V2"/>
          <w:sz w:val="24"/>
          <w:szCs w:val="24"/>
        </w:rPr>
        <w:t xml:space="preserve"> de réécrire ces outils algorithmiques en s’inspirant de l’implémentation de la STL</w:t>
      </w:r>
      <w:r w:rsidR="00F255EA" w:rsidRPr="00034F09">
        <w:rPr>
          <w:rFonts w:ascii="3DS V2" w:hAnsi="3DS V2"/>
          <w:sz w:val="24"/>
          <w:szCs w:val="24"/>
        </w:rPr>
        <w:t xml:space="preserve">. </w:t>
      </w:r>
    </w:p>
    <w:p w14:paraId="561BDFE4" w14:textId="77777777" w:rsidR="00F255EA" w:rsidRPr="003C3B30" w:rsidRDefault="00F255EA" w:rsidP="00E801D1">
      <w:pPr>
        <w:pStyle w:val="Titre3"/>
        <w:rPr>
          <w:rFonts w:ascii="3DS V2" w:hAnsi="3DS V2"/>
          <w:sz w:val="32"/>
          <w:szCs w:val="32"/>
        </w:rPr>
      </w:pPr>
      <w:bookmarkStart w:id="57" w:name="_Toc206168805"/>
      <w:proofErr w:type="gramStart"/>
      <w:r w:rsidRPr="003C3B30">
        <w:rPr>
          <w:rFonts w:ascii="3DS V2" w:hAnsi="3DS V2"/>
          <w:sz w:val="32"/>
          <w:szCs w:val="32"/>
        </w:rPr>
        <w:t>std::</w:t>
      </w:r>
      <w:proofErr w:type="gramEnd"/>
      <w:r w:rsidRPr="003C3B30">
        <w:rPr>
          <w:rFonts w:ascii="3DS V2" w:hAnsi="3DS V2"/>
          <w:sz w:val="32"/>
          <w:szCs w:val="32"/>
        </w:rPr>
        <w:t>erase_if</w:t>
      </w:r>
      <w:bookmarkEnd w:id="57"/>
    </w:p>
    <w:p w14:paraId="06691A8E" w14:textId="1CA7050C" w:rsidR="00F255EA" w:rsidRPr="000F04C2" w:rsidRDefault="003F4B59" w:rsidP="006C7EC4">
      <w:pPr>
        <w:jc w:val="both"/>
        <w:rPr>
          <w:rFonts w:ascii="3DS V2" w:hAnsi="3DS V2"/>
          <w:sz w:val="24"/>
          <w:szCs w:val="24"/>
          <w:lang w:eastAsia="zh-CN"/>
        </w:rPr>
      </w:pPr>
      <w:r>
        <w:rPr>
          <w:rFonts w:ascii="3DS V2" w:hAnsi="3DS V2"/>
          <w:sz w:val="24"/>
          <w:szCs w:val="24"/>
        </w:rPr>
        <w:t>C’</w:t>
      </w:r>
      <w:r w:rsidR="00F255EA">
        <w:rPr>
          <w:rFonts w:ascii="3DS V2" w:hAnsi="3DS V2"/>
          <w:sz w:val="24"/>
          <w:szCs w:val="24"/>
        </w:rPr>
        <w:t>est une de la fonction la plus utilisée</w:t>
      </w:r>
      <w:r w:rsidR="007D6AE5">
        <w:rPr>
          <w:rFonts w:ascii="3DS V2" w:hAnsi="3DS V2"/>
          <w:sz w:val="24"/>
          <w:szCs w:val="24"/>
        </w:rPr>
        <w:t xml:space="preserve"> dans </w:t>
      </w:r>
      <w:r w:rsidR="006C7EC4">
        <w:rPr>
          <w:rFonts w:ascii="3DS V2" w:hAnsi="3DS V2"/>
          <w:sz w:val="24"/>
          <w:szCs w:val="24"/>
        </w:rPr>
        <w:t xml:space="preserve">l’algorithme de Boyer – Watson pour </w:t>
      </w:r>
      <w:r w:rsidR="007D6AE5">
        <w:rPr>
          <w:rFonts w:ascii="3DS V2" w:hAnsi="3DS V2"/>
          <w:sz w:val="24"/>
          <w:szCs w:val="24"/>
        </w:rPr>
        <w:t>la triangulation Delaunay.</w:t>
      </w:r>
      <w:r w:rsidR="00F255EA">
        <w:rPr>
          <w:rFonts w:ascii="3DS V2" w:hAnsi="3DS V2"/>
          <w:sz w:val="24"/>
          <w:szCs w:val="24"/>
        </w:rPr>
        <w:t xml:space="preserve"> </w:t>
      </w:r>
    </w:p>
    <w:p w14:paraId="092C5C35" w14:textId="77777777" w:rsidR="00F255EA"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&gt;</w:t>
      </w:r>
    </w:p>
    <w:p w14:paraId="05DA0D9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1947ED0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775D5F4A" w14:textId="77777777" w:rsidR="00F255EA" w:rsidRDefault="00F255EA" w:rsidP="00F255EA">
      <w:pPr>
        <w:autoSpaceDE w:val="0"/>
        <w:autoSpaceDN w:val="0"/>
        <w:adjustRightInd w:val="0"/>
        <w:spacing w:after="0" w:line="240" w:lineRule="auto"/>
        <w:ind w:left="708"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i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 i &gt; 0; --i)</w:t>
      </w:r>
    </w:p>
    <w:p w14:paraId="541D7EBC" w14:textId="77777777" w:rsidR="00F255EA"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 xml:space="preserve">      </w:t>
      </w:r>
      <w:r>
        <w:rPr>
          <w:rFonts w:ascii="Cascadia Mono" w:hAnsi="Cascadia Mono" w:cs="Cascadia Mono"/>
          <w:noProof/>
          <w:color w:val="0000FF"/>
          <w:sz w:val="19"/>
          <w:szCs w:val="19"/>
          <w:lang w:val="en-US"/>
        </w:rPr>
        <w:tab/>
      </w:r>
      <w:r>
        <w:rPr>
          <w:rFonts w:ascii="Cascadia Mono" w:hAnsi="Cascadia Mono" w:cs="Cascadia Mono"/>
          <w:noProof/>
          <w:color w:val="0000FF"/>
          <w:sz w:val="19"/>
          <w:szCs w:val="19"/>
          <w:lang w:val="en-US"/>
        </w:rPr>
        <w:tab/>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[i]))</w:t>
      </w:r>
    </w:p>
    <w:p w14:paraId="0A93DF05" w14:textId="77777777" w:rsidR="00F255EA" w:rsidRDefault="00F255EA" w:rsidP="00F255EA">
      <w:pPr>
        <w:autoSpaceDE w:val="0"/>
        <w:autoSpaceDN w:val="0"/>
        <w:adjustRightInd w:val="0"/>
        <w:spacing w:after="0" w:line="240" w:lineRule="auto"/>
        <w:ind w:left="2124" w:firstLine="708"/>
        <w:rPr>
          <w:rFonts w:ascii="Cascadia Mono" w:hAnsi="Cascadia Mono" w:cs="Cascadia Mono"/>
          <w:noProof/>
          <w:color w:val="000000"/>
          <w:sz w:val="19"/>
          <w:szCs w:val="19"/>
          <w:lang w:val="en-US"/>
        </w:rPr>
      </w:pP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.Remove(i);</w:t>
      </w:r>
    </w:p>
    <w:p w14:paraId="65DF8BCB" w14:textId="77777777" w:rsidR="00F255EA" w:rsidRPr="0040636C" w:rsidRDefault="00F255EA" w:rsidP="00F255EA">
      <w:pPr>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sidRPr="0040636C">
        <w:rPr>
          <w:rFonts w:ascii="Cascadia Mono" w:hAnsi="Cascadia Mono" w:cs="Cascadia Mono"/>
          <w:noProof/>
          <w:color w:val="000000"/>
          <w:sz w:val="19"/>
          <w:szCs w:val="19"/>
        </w:rPr>
        <w:t>}</w:t>
      </w:r>
    </w:p>
    <w:p w14:paraId="3C604FD0" w14:textId="77777777" w:rsidR="00D81386" w:rsidRDefault="00F255EA" w:rsidP="00D81386">
      <w:pPr>
        <w:jc w:val="both"/>
        <w:rPr>
          <w:rFonts w:ascii="3DS V2" w:hAnsi="3DS V2"/>
          <w:sz w:val="24"/>
          <w:szCs w:val="24"/>
        </w:rPr>
      </w:pPr>
      <w:r>
        <w:rPr>
          <w:rFonts w:ascii="3DS V2" w:hAnsi="3DS V2"/>
          <w:noProof/>
          <w:sz w:val="24"/>
          <w:szCs w:val="24"/>
        </w:rPr>
        <w:t xml:space="preserve">Elle donne le même résultat final que </w:t>
      </w:r>
      <w:r w:rsidRPr="0040636C">
        <w:rPr>
          <w:rFonts w:ascii="Cascadia Code" w:eastAsia="Times New Roman" w:hAnsi="Cascadia Code" w:cs="Cascadia Code"/>
          <w:noProof/>
          <w:color w:val="00B050"/>
          <w:sz w:val="20"/>
          <w:szCs w:val="20"/>
          <w:lang w:eastAsia="zh-CN"/>
        </w:rPr>
        <w:t>std</w:t>
      </w:r>
      <w:r w:rsidRPr="0040636C">
        <w:rPr>
          <w:rFonts w:ascii="Cascadia Code" w:eastAsia="Times New Roman" w:hAnsi="Cascadia Code" w:cs="Times New Roman"/>
          <w:noProof/>
          <w:color w:val="4472C4"/>
          <w:sz w:val="24"/>
          <w:szCs w:val="24"/>
          <w:lang w:eastAsia="zh-CN"/>
        </w:rPr>
        <w:t>::</w:t>
      </w:r>
      <w:r w:rsidRPr="0040636C">
        <w:rPr>
          <w:rFonts w:ascii="Cascadia Code" w:eastAsia="Times New Roman" w:hAnsi="Cascadia Code" w:cs="Cascadia Code"/>
          <w:noProof/>
          <w:color w:val="00B050"/>
          <w:sz w:val="20"/>
          <w:szCs w:val="20"/>
          <w:lang w:eastAsia="zh-CN"/>
        </w:rPr>
        <w:t>erase_if</w:t>
      </w:r>
      <w:r>
        <w:rPr>
          <w:rFonts w:ascii="3DS V2" w:hAnsi="3DS V2"/>
          <w:sz w:val="24"/>
          <w:szCs w:val="24"/>
        </w:rPr>
        <w:t xml:space="preserve">, </w:t>
      </w:r>
      <w:r w:rsidR="00730F35">
        <w:rPr>
          <w:rFonts w:ascii="3DS V2" w:hAnsi="3DS V2"/>
          <w:sz w:val="24"/>
          <w:szCs w:val="24"/>
        </w:rPr>
        <w:t>mais elle</w:t>
      </w:r>
      <w:r>
        <w:rPr>
          <w:rFonts w:ascii="3DS V2" w:hAnsi="3DS V2"/>
          <w:sz w:val="24"/>
          <w:szCs w:val="24"/>
        </w:rPr>
        <w:t xml:space="preserve"> présente une performance médiocre : le fait qu’elle supprime l’élément trouvé dans chaque itération donne une complexité temporelle de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r>
        <w:rPr>
          <w:rFonts w:ascii="3DS V2" w:hAnsi="3DS V2"/>
          <w:sz w:val="24"/>
          <w:szCs w:val="24"/>
        </w:rPr>
        <w:t xml:space="preserve"> dans le pire cas.</w:t>
      </w:r>
    </w:p>
    <w:p w14:paraId="26838362" w14:textId="48AD5345" w:rsidR="00F255EA" w:rsidRDefault="00F255EA" w:rsidP="00D81386">
      <w:pPr>
        <w:jc w:val="both"/>
        <w:rPr>
          <w:rFonts w:ascii="3DS V2" w:hAnsi="3DS V2"/>
        </w:rPr>
      </w:pPr>
      <w:r>
        <w:rPr>
          <w:rFonts w:ascii="3DS V2" w:hAnsi="3DS V2"/>
          <w:sz w:val="24"/>
          <w:szCs w:val="24"/>
          <w:lang w:eastAsia="zh-CN"/>
        </w:rPr>
        <w:t>Une meilleure solution se trouve</w:t>
      </w:r>
      <w:r w:rsidRPr="00964EDB">
        <w:rPr>
          <w:rFonts w:ascii="3DS V2" w:hAnsi="3DS V2"/>
          <w:sz w:val="24"/>
          <w:szCs w:val="24"/>
          <w:lang w:eastAsia="zh-CN"/>
        </w:rPr>
        <w:t xml:space="preserve"> dans le code source de STL. L’implémentation de </w:t>
      </w:r>
      <w:r>
        <w:rPr>
          <w:rFonts w:ascii="3DS V2" w:hAnsi="3DS V2"/>
          <w:sz w:val="24"/>
          <w:szCs w:val="24"/>
          <w:lang w:eastAsia="zh-CN"/>
        </w:rPr>
        <w:t>GCC</w:t>
      </w:r>
      <w:r w:rsidRPr="00964EDB">
        <w:rPr>
          <w:rFonts w:ascii="3DS V2" w:hAnsi="3DS V2"/>
          <w:sz w:val="24"/>
          <w:szCs w:val="24"/>
          <w:lang w:eastAsia="zh-CN"/>
        </w:rPr>
        <w:t xml:space="preserve"> et de MSVC </w:t>
      </w:r>
      <w:r w:rsidR="006011C9">
        <w:rPr>
          <w:rFonts w:ascii="3DS V2" w:hAnsi="3DS V2"/>
          <w:sz w:val="24"/>
          <w:szCs w:val="24"/>
          <w:lang w:eastAsia="zh-CN"/>
        </w:rPr>
        <w:t>a</w:t>
      </w:r>
      <w:r w:rsidRPr="00964EDB">
        <w:rPr>
          <w:rFonts w:ascii="3DS V2" w:hAnsi="3DS V2"/>
          <w:sz w:val="24"/>
          <w:szCs w:val="24"/>
          <w:lang w:eastAsia="zh-CN"/>
        </w:rPr>
        <w:t xml:space="preserve"> appliqué la même stratégie : d’abord déplacer les éléments à conserver (donc ceux qui ne satisfont pas le prédicat) vers le début du tableau, ensuite supprimer la partie restante à la fin du tableau en une seule opération. Avec cette méthode on n’a que besoin de réallouer une fois la mémoire et la complexité temporelle devient </w:t>
      </w:r>
      <m:oMath>
        <m:r>
          <w:rPr>
            <w:rFonts w:ascii="Cambria Math" w:hAnsi="Cambria Math"/>
            <w:sz w:val="24"/>
            <w:szCs w:val="24"/>
          </w:rPr>
          <m:t>O(n)</m:t>
        </m:r>
      </m:oMath>
      <w:r w:rsidRPr="00964EDB">
        <w:rPr>
          <w:rFonts w:ascii="3DS V2" w:hAnsi="3DS V2"/>
          <w:sz w:val="24"/>
          <w:szCs w:val="24"/>
        </w:rPr>
        <w:t>. L’amélioration de</w:t>
      </w:r>
      <w:r w:rsidR="00590046">
        <w:rPr>
          <w:rFonts w:ascii="3DS V2" w:hAnsi="3DS V2"/>
          <w:sz w:val="24"/>
          <w:szCs w:val="24"/>
        </w:rPr>
        <w:t>s</w:t>
      </w:r>
      <w:r w:rsidRPr="00964EDB">
        <w:rPr>
          <w:rFonts w:ascii="3DS V2" w:hAnsi="3DS V2"/>
          <w:sz w:val="24"/>
          <w:szCs w:val="24"/>
        </w:rPr>
        <w:t xml:space="preserve"> performance</w:t>
      </w:r>
      <w:r w:rsidR="00590046">
        <w:rPr>
          <w:rFonts w:ascii="3DS V2" w:hAnsi="3DS V2"/>
          <w:sz w:val="24"/>
          <w:szCs w:val="24"/>
        </w:rPr>
        <w:t>s</w:t>
      </w:r>
      <w:r w:rsidRPr="00964EDB">
        <w:rPr>
          <w:rFonts w:ascii="3DS V2" w:hAnsi="3DS V2"/>
          <w:sz w:val="24"/>
          <w:szCs w:val="24"/>
        </w:rPr>
        <w:t xml:space="preserve"> est considérable</w:t>
      </w:r>
      <w:r>
        <w:rPr>
          <w:rFonts w:ascii="3DS V2" w:hAnsi="3DS V2"/>
        </w:rPr>
        <w:t xml:space="preserve">. </w:t>
      </w:r>
    </w:p>
    <w:p w14:paraId="1E540D43" w14:textId="77777777" w:rsidR="00F255EA" w:rsidRDefault="00F255EA" w:rsidP="00F255EA">
      <w:pPr>
        <w:autoSpaceDE w:val="0"/>
        <w:autoSpaceDN w:val="0"/>
        <w:adjustRightInd w:val="0"/>
        <w:spacing w:after="0" w:line="240" w:lineRule="auto"/>
        <w:rPr>
          <w:rFonts w:ascii="3DS V2" w:hAnsi="3DS V2"/>
        </w:rPr>
      </w:pPr>
    </w:p>
    <w:p w14:paraId="198D81D5" w14:textId="77777777" w:rsidR="00F255EA" w:rsidRPr="0040636C" w:rsidRDefault="00F255EA" w:rsidP="00F255EA">
      <w:pPr>
        <w:autoSpaceDE w:val="0"/>
        <w:autoSpaceDN w:val="0"/>
        <w:adjustRightInd w:val="0"/>
        <w:spacing w:after="0" w:line="240" w:lineRule="auto"/>
        <w:ind w:firstLine="708"/>
        <w:rPr>
          <w:rFonts w:ascii="Cascadia Mono" w:hAnsi="Cascadia Mono" w:cs="Cascadia Mono"/>
          <w:noProof/>
          <w:color w:val="000000"/>
          <w:sz w:val="19"/>
          <w:szCs w:val="19"/>
        </w:rPr>
      </w:pPr>
      <w:r w:rsidRPr="0040636C">
        <w:rPr>
          <w:rFonts w:ascii="Cascadia Mono" w:hAnsi="Cascadia Mono" w:cs="Cascadia Mono"/>
          <w:noProof/>
          <w:color w:val="0000FF"/>
          <w:sz w:val="19"/>
          <w:szCs w:val="19"/>
        </w:rPr>
        <w:t>template</w:t>
      </w:r>
      <w:r w:rsidRPr="0040636C">
        <w:rPr>
          <w:rFonts w:ascii="Cascadia Mono" w:hAnsi="Cascadia Mono" w:cs="Cascadia Mono"/>
          <w:noProof/>
          <w:color w:val="000000"/>
          <w:sz w:val="19"/>
          <w:szCs w:val="19"/>
        </w:rPr>
        <w:t>&lt;</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T</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0000FF"/>
          <w:sz w:val="19"/>
          <w:szCs w:val="19"/>
        </w:rPr>
        <w:t>typename</w:t>
      </w:r>
      <w:r w:rsidRPr="0040636C">
        <w:rPr>
          <w:rFonts w:ascii="Cascadia Mono" w:hAnsi="Cascadia Mono" w:cs="Cascadia Mono"/>
          <w:noProof/>
          <w:color w:val="000000"/>
          <w:sz w:val="19"/>
          <w:szCs w:val="19"/>
        </w:rPr>
        <w:t xml:space="preserve"> </w:t>
      </w:r>
      <w:r w:rsidRPr="0040636C">
        <w:rPr>
          <w:rFonts w:ascii="Cascadia Mono" w:hAnsi="Cascadia Mono" w:cs="Cascadia Mono"/>
          <w:noProof/>
          <w:color w:val="2B91AF"/>
          <w:sz w:val="19"/>
          <w:szCs w:val="19"/>
        </w:rPr>
        <w:t>UnaryPredicate</w:t>
      </w:r>
      <w:r w:rsidRPr="0040636C">
        <w:rPr>
          <w:rFonts w:ascii="Cascadia Mono" w:hAnsi="Cascadia Mono" w:cs="Cascadia Mono"/>
          <w:noProof/>
          <w:color w:val="000000"/>
          <w:sz w:val="19"/>
          <w:szCs w:val="19"/>
        </w:rPr>
        <w:t>&gt;</w:t>
      </w:r>
    </w:p>
    <w:p w14:paraId="64BA8E9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noProof/>
          <w:color w:val="000000"/>
          <w:sz w:val="19"/>
          <w:szCs w:val="19"/>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63FCF1E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79D8E37C"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Write   = 1;</w:t>
      </w:r>
    </w:p>
    <w:p w14:paraId="109C1193" w14:textId="5F039412"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OldSize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w:t>
      </w:r>
    </w:p>
    <w:p w14:paraId="4E5ADBE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Read = 1; Read &lt;= OldSize; ++Read)</w:t>
      </w:r>
    </w:p>
    <w:p w14:paraId="0EB2891B"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72428B0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7DDC6A8C"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(Write != Read)</w:t>
      </w:r>
    </w:p>
    <w:p w14:paraId="0BF0895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.Set(Write,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25D20B5A"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060A4461"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++Write;</w:t>
      </w:r>
    </w:p>
    <w:p w14:paraId="0E52217B" w14:textId="6ED3BD2B" w:rsidR="00F255EA" w:rsidRDefault="00F255EA" w:rsidP="00FF546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7FDB30D7"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RemoveCount = OldSize - (Write - 1);</w:t>
      </w:r>
    </w:p>
    <w:p w14:paraId="3461E76A" w14:textId="28981E6B" w:rsidR="00F255EA" w:rsidRDefault="00F255EA" w:rsidP="00FF546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(RemoveCount &gt; 0)</w:t>
      </w:r>
    </w:p>
    <w:p w14:paraId="76359D08" w14:textId="32765DE5"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.RemoveAt(Write, RemoveCount);</w:t>
      </w:r>
    </w:p>
    <w:p w14:paraId="01D6384B"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RemoveCount;</w:t>
      </w:r>
    </w:p>
    <w:p w14:paraId="123A3671"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713264CE" w14:textId="77777777" w:rsidR="00F255EA" w:rsidRPr="00E801D1" w:rsidRDefault="00F255EA" w:rsidP="00E801D1">
      <w:pPr>
        <w:pStyle w:val="Titre3"/>
        <w:rPr>
          <w:rFonts w:ascii="3DS V2" w:hAnsi="3DS V2"/>
          <w:noProof/>
          <w:sz w:val="32"/>
          <w:szCs w:val="32"/>
          <w:lang w:val="en-US"/>
        </w:rPr>
      </w:pPr>
      <w:bookmarkStart w:id="58" w:name="_Toc206168806"/>
      <w:r w:rsidRPr="00E801D1">
        <w:rPr>
          <w:rFonts w:ascii="3DS V2" w:hAnsi="3DS V2"/>
          <w:noProof/>
          <w:sz w:val="32"/>
          <w:szCs w:val="32"/>
          <w:lang w:val="en-US"/>
        </w:rPr>
        <w:lastRenderedPageBreak/>
        <w:t>std::vector&lt;T,Allocator&gt;::emplace_back</w:t>
      </w:r>
      <w:bookmarkEnd w:id="58"/>
    </w:p>
    <w:p w14:paraId="2DEFD335" w14:textId="2BECA671" w:rsidR="00F255EA" w:rsidRDefault="0061444C" w:rsidP="00730F35">
      <w:pPr>
        <w:jc w:val="both"/>
        <w:rPr>
          <w:rFonts w:ascii="3DS V2" w:hAnsi="3DS V2"/>
          <w:noProof/>
          <w:sz w:val="24"/>
          <w:szCs w:val="24"/>
        </w:rPr>
      </w:pPr>
      <w:r w:rsidRPr="0061444C">
        <w:rPr>
          <w:rFonts w:ascii="3DS V2" w:hAnsi="3DS V2"/>
          <w:noProof/>
          <w:sz w:val="24"/>
          <w:szCs w:val="24"/>
        </w:rPr>
        <w:t>Cette fonction a pour objectif de simplifier les cas où l’on doit créer un nouvel objet et l’ajouter à un vecteur</w:t>
      </w:r>
      <w:r w:rsidR="000D45B2">
        <w:rPr>
          <w:rFonts w:ascii="3DS V2" w:hAnsi="3DS V2"/>
          <w:noProof/>
          <w:sz w:val="24"/>
          <w:szCs w:val="24"/>
        </w:rPr>
        <w:t>. Elle permet d’</w:t>
      </w:r>
      <w:r w:rsidRPr="0061444C">
        <w:rPr>
          <w:rFonts w:ascii="3DS V2" w:hAnsi="3DS V2"/>
          <w:noProof/>
          <w:sz w:val="24"/>
          <w:szCs w:val="24"/>
        </w:rPr>
        <w:t>évit</w:t>
      </w:r>
      <w:r w:rsidR="00ED1E72">
        <w:rPr>
          <w:rFonts w:ascii="3DS V2" w:hAnsi="3DS V2"/>
          <w:noProof/>
          <w:sz w:val="24"/>
          <w:szCs w:val="24"/>
        </w:rPr>
        <w:t>er</w:t>
      </w:r>
      <w:r w:rsidRPr="0061444C">
        <w:rPr>
          <w:rFonts w:ascii="3DS V2" w:hAnsi="3DS V2"/>
          <w:noProof/>
          <w:sz w:val="24"/>
          <w:szCs w:val="24"/>
        </w:rPr>
        <w:t xml:space="preserve"> les coûts liés à la création d’un objet temporaire et à sa copie</w:t>
      </w:r>
      <w:r>
        <w:rPr>
          <w:rFonts w:ascii="3DS V2" w:hAnsi="3DS V2"/>
          <w:noProof/>
          <w:sz w:val="24"/>
          <w:szCs w:val="24"/>
        </w:rPr>
        <w:t xml:space="preserve">. </w:t>
      </w:r>
      <w:r w:rsidR="00F255EA">
        <w:rPr>
          <w:rFonts w:ascii="3DS V2" w:hAnsi="3DS V2"/>
          <w:noProof/>
          <w:sz w:val="24"/>
          <w:szCs w:val="24"/>
        </w:rPr>
        <w:t>Pour en profiter, on peut faire une extension </w:t>
      </w:r>
      <w:r w:rsidR="009678EC">
        <w:rPr>
          <w:rFonts w:ascii="3DS V2" w:hAnsi="3DS V2"/>
          <w:noProof/>
          <w:sz w:val="24"/>
          <w:szCs w:val="24"/>
        </w:rPr>
        <w:t>pour</w:t>
      </w:r>
      <w:r w:rsidR="00F255EA">
        <w:rPr>
          <w:rFonts w:ascii="3DS V2" w:hAnsi="3DS V2"/>
          <w:noProof/>
          <w:sz w:val="24"/>
          <w:szCs w:val="24"/>
        </w:rPr>
        <w:t xml:space="preserve"> CATOmxList :</w:t>
      </w:r>
    </w:p>
    <w:p w14:paraId="64866D38"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sidRPr="0040636C">
        <w:rPr>
          <w:rFonts w:ascii="Cascadia Mono" w:hAnsi="Cascadia Mono" w:cs="Cascadia Mono"/>
          <w:color w:val="000000"/>
          <w:sz w:val="19"/>
          <w:szCs w:val="19"/>
        </w:rPr>
        <w:tab/>
      </w: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p>
    <w:p w14:paraId="1418FCCD"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CATOmxListEmplaceBack(</w:t>
      </w:r>
      <w:r>
        <w:rPr>
          <w:rFonts w:ascii="Cascadia Mono" w:hAnsi="Cascadia Mono" w:cs="Cascadia Mono"/>
          <w:noProof/>
          <w:color w:val="0000FF"/>
          <w:sz w:val="19"/>
          <w:szCs w:val="19"/>
          <w:lang w:val="en-US"/>
        </w:rPr>
        <w:t>CATOmxList</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List</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 xml:space="preserve">&amp;&amp;... </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w:t>
      </w:r>
    </w:p>
    <w:p w14:paraId="1DA6F6D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2957D8E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&gt; obj(</w:t>
      </w:r>
      <w:r>
        <w:rPr>
          <w:rFonts w:ascii="Cascadia Mono" w:hAnsi="Cascadia Mono" w:cs="Cascadia Mono"/>
          <w:noProof/>
          <w:color w:val="0000FF"/>
          <w:sz w:val="19"/>
          <w:szCs w:val="19"/>
          <w:lang w:val="en-US"/>
        </w:rPr>
        <w:t>new</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(std::forward&lt;</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 xml:space="preserve">)...), </w:t>
      </w:r>
      <w:r>
        <w:rPr>
          <w:rFonts w:ascii="Cascadia Mono" w:hAnsi="Cascadia Mono" w:cs="Cascadia Mono"/>
          <w:noProof/>
          <w:color w:val="2F4F4F"/>
          <w:sz w:val="19"/>
          <w:szCs w:val="19"/>
          <w:lang w:val="en-US"/>
        </w:rPr>
        <w:t>Steal</w:t>
      </w:r>
      <w:r>
        <w:rPr>
          <w:rFonts w:ascii="Cascadia Mono" w:hAnsi="Cascadia Mono" w:cs="Cascadia Mono"/>
          <w:noProof/>
          <w:color w:val="000000"/>
          <w:sz w:val="19"/>
          <w:szCs w:val="19"/>
          <w:lang w:val="en-US"/>
        </w:rPr>
        <w:t>);</w:t>
      </w:r>
    </w:p>
    <w:p w14:paraId="2A286D4F"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808080"/>
          <w:sz w:val="19"/>
          <w:szCs w:val="19"/>
        </w:rPr>
        <w:t>List</w:t>
      </w:r>
      <w:r w:rsidRPr="0040636C">
        <w:rPr>
          <w:rFonts w:ascii="Cascadia Mono" w:hAnsi="Cascadia Mono" w:cs="Cascadia Mono"/>
          <w:noProof/>
          <w:color w:val="000000"/>
          <w:sz w:val="19"/>
          <w:szCs w:val="19"/>
        </w:rPr>
        <w:t>.Append(obj);</w:t>
      </w:r>
    </w:p>
    <w:p w14:paraId="6BF6384D" w14:textId="77777777" w:rsidR="00F255EA" w:rsidRPr="0040636C" w:rsidRDefault="00F255EA" w:rsidP="00F255EA">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t>}</w:t>
      </w:r>
    </w:p>
    <w:p w14:paraId="5FDAE28C" w14:textId="77777777" w:rsidR="00F255EA" w:rsidRPr="00E93628" w:rsidRDefault="00F255EA" w:rsidP="00E801D1">
      <w:pPr>
        <w:pStyle w:val="Titre3"/>
        <w:rPr>
          <w:rFonts w:ascii="3DS V2" w:hAnsi="3DS V2"/>
          <w:sz w:val="32"/>
          <w:szCs w:val="32"/>
        </w:rPr>
      </w:pPr>
      <w:bookmarkStart w:id="59" w:name="_Toc206168807"/>
      <w:r w:rsidRPr="00E93628">
        <w:rPr>
          <w:rFonts w:ascii="3DS V2" w:hAnsi="3DS V2"/>
          <w:sz w:val="32"/>
          <w:szCs w:val="32"/>
        </w:rPr>
        <w:t>Comparaison de nombre à virgule flottant et opérateur « &lt;=&gt; »</w:t>
      </w:r>
      <w:bookmarkEnd w:id="59"/>
    </w:p>
    <w:p w14:paraId="6B32095F" w14:textId="7A85456B" w:rsidR="00F255EA" w:rsidRDefault="00F255EA" w:rsidP="00730F35">
      <w:pPr>
        <w:jc w:val="both"/>
        <w:rPr>
          <w:rFonts w:ascii="3DS V2" w:hAnsi="3DS V2"/>
          <w:noProof/>
          <w:sz w:val="24"/>
          <w:szCs w:val="24"/>
        </w:rPr>
      </w:pPr>
      <w:hyperlink r:id="rId60" w:history="1">
        <w:r w:rsidRPr="003A7CFF">
          <w:rPr>
            <w:rStyle w:val="Lienhypertexte"/>
            <w:rFonts w:ascii="3DS V2" w:hAnsi="3DS V2"/>
            <w:noProof/>
            <w:sz w:val="24"/>
            <w:szCs w:val="24"/>
          </w:rPr>
          <w:t>Le célèbre problème de comparaison entre deux nombre</w:t>
        </w:r>
        <w:r w:rsidR="000A0892">
          <w:rPr>
            <w:rStyle w:val="Lienhypertexte"/>
            <w:rFonts w:ascii="3DS V2" w:hAnsi="3DS V2"/>
            <w:noProof/>
            <w:sz w:val="24"/>
            <w:szCs w:val="24"/>
          </w:rPr>
          <w:t>s</w:t>
        </w:r>
        <w:r w:rsidRPr="003A7CFF">
          <w:rPr>
            <w:rStyle w:val="Lienhypertexte"/>
            <w:rFonts w:ascii="3DS V2" w:hAnsi="3DS V2"/>
            <w:noProof/>
            <w:sz w:val="24"/>
            <w:szCs w:val="24"/>
          </w:rPr>
          <w:t xml:space="preserve"> à virgule flottant</w:t>
        </w:r>
      </w:hyperlink>
      <w:r>
        <w:rPr>
          <w:rFonts w:ascii="3DS V2" w:hAnsi="3DS V2"/>
          <w:noProof/>
          <w:sz w:val="24"/>
          <w:szCs w:val="24"/>
        </w:rPr>
        <w:t xml:space="preserve"> </w:t>
      </w:r>
      <w:r w:rsidR="00E93628">
        <w:rPr>
          <w:rFonts w:ascii="3DS V2" w:hAnsi="3DS V2"/>
          <w:noProof/>
          <w:sz w:val="24"/>
          <w:szCs w:val="24"/>
        </w:rPr>
        <w:t xml:space="preserve">peut être résolu grâce aux macros fournies par </w:t>
      </w:r>
      <w:r>
        <w:rPr>
          <w:rFonts w:ascii="3DS V2" w:hAnsi="3DS V2"/>
          <w:noProof/>
          <w:sz w:val="24"/>
          <w:szCs w:val="24"/>
        </w:rPr>
        <w:t xml:space="preserve">Dassault Systèmes. </w:t>
      </w:r>
    </w:p>
    <w:p w14:paraId="799E6CA8" w14:textId="0AF47B4A" w:rsidR="00F255EA" w:rsidRDefault="00F255EA" w:rsidP="00730F35">
      <w:pPr>
        <w:jc w:val="both"/>
        <w:rPr>
          <w:rFonts w:ascii="3DS V2" w:hAnsi="3DS V2"/>
          <w:noProof/>
          <w:sz w:val="24"/>
          <w:szCs w:val="24"/>
        </w:rPr>
      </w:pPr>
      <w:r>
        <w:rPr>
          <w:rFonts w:ascii="3DS V2" w:hAnsi="3DS V2"/>
          <w:noProof/>
          <w:sz w:val="24"/>
          <w:szCs w:val="24"/>
        </w:rPr>
        <w:t>Il y a cinq opérateurs de comparaison : &gt;, &gt;=, &lt;, &lt;=, =. Le symbol</w:t>
      </w:r>
      <w:r w:rsidR="00F95066">
        <w:rPr>
          <w:rFonts w:ascii="3DS V2" w:hAnsi="3DS V2"/>
          <w:noProof/>
          <w:sz w:val="24"/>
          <w:szCs w:val="24"/>
        </w:rPr>
        <w:t>e</w:t>
      </w:r>
      <w:r>
        <w:rPr>
          <w:rFonts w:ascii="3DS V2" w:hAnsi="3DS V2"/>
          <w:noProof/>
          <w:sz w:val="24"/>
          <w:szCs w:val="24"/>
        </w:rPr>
        <w:t xml:space="preserve"> de comparaison trilatérale &lt;=&gt; a été introduit dans C++20, qui est indisponible pour notre projet. Une extension vise à </w:t>
      </w:r>
      <w:r w:rsidR="00DB0FA7">
        <w:rPr>
          <w:rFonts w:ascii="3DS V2" w:hAnsi="3DS V2"/>
          <w:noProof/>
          <w:sz w:val="24"/>
          <w:szCs w:val="24"/>
        </w:rPr>
        <w:t>simuler</w:t>
      </w:r>
      <w:r>
        <w:rPr>
          <w:rFonts w:ascii="3DS V2" w:hAnsi="3DS V2"/>
          <w:noProof/>
          <w:sz w:val="24"/>
          <w:szCs w:val="24"/>
        </w:rPr>
        <w:t xml:space="preserve"> cet opérateur </w:t>
      </w:r>
      <w:r w:rsidR="005270A1">
        <w:rPr>
          <w:rFonts w:ascii="3DS V2" w:hAnsi="3DS V2"/>
          <w:noProof/>
          <w:sz w:val="24"/>
          <w:szCs w:val="24"/>
        </w:rPr>
        <w:t>a</w:t>
      </w:r>
      <w:r>
        <w:rPr>
          <w:rFonts w:ascii="3DS V2" w:hAnsi="3DS V2"/>
          <w:noProof/>
          <w:sz w:val="24"/>
          <w:szCs w:val="24"/>
        </w:rPr>
        <w:t xml:space="preserve"> donc </w:t>
      </w:r>
      <w:r w:rsidR="005270A1">
        <w:rPr>
          <w:rFonts w:ascii="3DS V2" w:hAnsi="3DS V2"/>
          <w:noProof/>
          <w:sz w:val="24"/>
          <w:szCs w:val="24"/>
        </w:rPr>
        <w:t xml:space="preserve">été </w:t>
      </w:r>
      <w:r>
        <w:rPr>
          <w:rFonts w:ascii="3DS V2" w:hAnsi="3DS V2"/>
          <w:noProof/>
          <w:sz w:val="24"/>
          <w:szCs w:val="24"/>
        </w:rPr>
        <w:t>mis en place :</w:t>
      </w:r>
    </w:p>
    <w:p w14:paraId="4DBB5FA4"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CATELEditorAllocationExtension::DblCompare(</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28510519"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473D66D9"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Diff   = 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99F79B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double</w:t>
      </w:r>
      <w:r>
        <w:rPr>
          <w:rFonts w:ascii="Cascadia Mono" w:hAnsi="Cascadia Mono" w:cs="Cascadia Mono"/>
          <w:noProof/>
          <w:color w:val="000000"/>
          <w:sz w:val="19"/>
          <w:szCs w:val="19"/>
          <w:lang w:val="en-US"/>
        </w:rPr>
        <w:t xml:space="preserve"> MaxAbs = (std::max)(std::fabs(</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std::fabs(</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160CFDA8"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p>
    <w:p w14:paraId="0B6BD4E6"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(Diff &lt;= CATEpsg || Diff &lt;= MaxAbs * CATEpsg)</w:t>
      </w:r>
    </w:p>
    <w:p w14:paraId="42D33E3E"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0;</w:t>
      </w:r>
    </w:p>
    <w:p w14:paraId="3D079D53" w14:textId="77777777" w:rsidR="00F255EA" w:rsidRDefault="00F255EA" w:rsidP="00F255EA">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else</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a</w:t>
      </w:r>
      <w:r>
        <w:rPr>
          <w:rFonts w:ascii="Cascadia Mono" w:hAnsi="Cascadia Mono" w:cs="Cascadia Mono"/>
          <w:noProof/>
          <w:color w:val="000000"/>
          <w:sz w:val="19"/>
          <w:szCs w:val="19"/>
          <w:lang w:val="en-US"/>
        </w:rPr>
        <w:t xml:space="preserve"> &lt; </w:t>
      </w:r>
      <w:r>
        <w:rPr>
          <w:rFonts w:ascii="Cascadia Mono" w:hAnsi="Cascadia Mono" w:cs="Cascadia Mono"/>
          <w:noProof/>
          <w:color w:val="808080"/>
          <w:sz w:val="19"/>
          <w:szCs w:val="19"/>
          <w:lang w:val="en-US"/>
        </w:rPr>
        <w:t>b</w:t>
      </w:r>
      <w:r>
        <w:rPr>
          <w:rFonts w:ascii="Cascadia Mono" w:hAnsi="Cascadia Mono" w:cs="Cascadia Mono"/>
          <w:noProof/>
          <w:color w:val="000000"/>
          <w:sz w:val="19"/>
          <w:szCs w:val="19"/>
          <w:lang w:val="en-US"/>
        </w:rPr>
        <w:t>)</w:t>
      </w:r>
    </w:p>
    <w:p w14:paraId="682B59F5"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6226FFEB"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else</w:t>
      </w:r>
    </w:p>
    <w:p w14:paraId="0D34B423" w14:textId="77777777" w:rsidR="00F255EA" w:rsidRPr="0040636C" w:rsidRDefault="00F255EA" w:rsidP="00F255EA">
      <w:pPr>
        <w:autoSpaceDE w:val="0"/>
        <w:autoSpaceDN w:val="0"/>
        <w:adjustRightInd w:val="0"/>
        <w:spacing w:after="0" w:line="240" w:lineRule="auto"/>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ab/>
      </w:r>
      <w:r w:rsidRPr="0040636C">
        <w:rPr>
          <w:rFonts w:ascii="Cascadia Mono" w:hAnsi="Cascadia Mono" w:cs="Cascadia Mono"/>
          <w:noProof/>
          <w:color w:val="000000"/>
          <w:sz w:val="19"/>
          <w:szCs w:val="19"/>
        </w:rPr>
        <w:tab/>
      </w:r>
      <w:r w:rsidRPr="0040636C">
        <w:rPr>
          <w:rFonts w:ascii="Cascadia Mono" w:hAnsi="Cascadia Mono" w:cs="Cascadia Mono"/>
          <w:noProof/>
          <w:color w:val="0000FF"/>
          <w:sz w:val="19"/>
          <w:szCs w:val="19"/>
        </w:rPr>
        <w:t>return</w:t>
      </w:r>
      <w:r w:rsidRPr="0040636C">
        <w:rPr>
          <w:rFonts w:ascii="Cascadia Mono" w:hAnsi="Cascadia Mono" w:cs="Cascadia Mono"/>
          <w:noProof/>
          <w:color w:val="000000"/>
          <w:sz w:val="19"/>
          <w:szCs w:val="19"/>
        </w:rPr>
        <w:t xml:space="preserve"> 1;</w:t>
      </w:r>
    </w:p>
    <w:p w14:paraId="39EF6D6B" w14:textId="77777777" w:rsidR="00F255EA" w:rsidRPr="0040636C" w:rsidRDefault="00F255EA" w:rsidP="00F255EA">
      <w:pPr>
        <w:rPr>
          <w:rFonts w:ascii="Cascadia Mono" w:hAnsi="Cascadia Mono" w:cs="Cascadia Mono"/>
          <w:noProof/>
          <w:color w:val="000000"/>
          <w:sz w:val="19"/>
          <w:szCs w:val="19"/>
        </w:rPr>
      </w:pPr>
      <w:r w:rsidRPr="0040636C">
        <w:rPr>
          <w:rFonts w:ascii="Cascadia Mono" w:hAnsi="Cascadia Mono" w:cs="Cascadia Mono"/>
          <w:noProof/>
          <w:color w:val="000000"/>
          <w:sz w:val="19"/>
          <w:szCs w:val="19"/>
        </w:rPr>
        <w:t>};</w:t>
      </w:r>
    </w:p>
    <w:p w14:paraId="51A30E09" w14:textId="5C8166EC" w:rsidR="0083160D" w:rsidRPr="008879EA" w:rsidRDefault="00F255EA" w:rsidP="008879EA">
      <w:pPr>
        <w:jc w:val="both"/>
        <w:rPr>
          <w:rFonts w:ascii="3DS V2" w:hAnsi="3DS V2"/>
          <w:noProof/>
          <w:sz w:val="24"/>
          <w:szCs w:val="24"/>
        </w:rPr>
      </w:pPr>
      <w:r>
        <w:rPr>
          <w:rFonts w:ascii="3DS V2" w:hAnsi="3DS V2"/>
          <w:noProof/>
          <w:sz w:val="24"/>
          <w:szCs w:val="24"/>
        </w:rPr>
        <w:t xml:space="preserve">Cette fonction garde le </w:t>
      </w:r>
      <w:r w:rsidR="00D42BEC" w:rsidRPr="00D42BEC">
        <w:rPr>
          <w:rFonts w:ascii="3DS V2" w:hAnsi="3DS V2"/>
          <w:noProof/>
          <w:sz w:val="24"/>
          <w:szCs w:val="24"/>
        </w:rPr>
        <w:t xml:space="preserve">principe </w:t>
      </w:r>
      <w:r>
        <w:rPr>
          <w:rFonts w:ascii="3DS V2" w:hAnsi="3DS V2"/>
          <w:noProof/>
          <w:sz w:val="24"/>
          <w:szCs w:val="24"/>
        </w:rPr>
        <w:t>de comparaison trilatérale : elle prend deux paramètre</w:t>
      </w:r>
      <w:r w:rsidR="00FE576C">
        <w:rPr>
          <w:rFonts w:ascii="3DS V2" w:hAnsi="3DS V2"/>
          <w:noProof/>
          <w:sz w:val="24"/>
          <w:szCs w:val="24"/>
        </w:rPr>
        <w:t>s</w:t>
      </w:r>
      <w:r>
        <w:rPr>
          <w:rFonts w:ascii="3DS V2" w:hAnsi="3DS V2"/>
          <w:noProof/>
          <w:sz w:val="24"/>
          <w:szCs w:val="24"/>
        </w:rPr>
        <w:t xml:space="preserve"> A et B, elle retourne -1 si A et inférieur à B, 0 si A est égal à B et 1 si A est supérieur à B. </w:t>
      </w:r>
      <w:r w:rsidR="00711F34" w:rsidRPr="00711F34">
        <w:rPr>
          <w:rFonts w:ascii="3DS V2" w:hAnsi="3DS V2"/>
          <w:noProof/>
          <w:sz w:val="24"/>
          <w:szCs w:val="24"/>
        </w:rPr>
        <w:t>Il n’y a donc plus besoin de définir cinq fonctions ou opérateurs surchargés différents</w:t>
      </w:r>
      <w:r>
        <w:rPr>
          <w:rFonts w:ascii="3DS V2" w:hAnsi="3DS V2"/>
          <w:noProof/>
          <w:sz w:val="24"/>
          <w:szCs w:val="24"/>
        </w:rPr>
        <w:t xml:space="preserve"> pour la comparaison.</w:t>
      </w:r>
    </w:p>
    <w:sectPr w:rsidR="0083160D" w:rsidRPr="008879EA" w:rsidSect="00C578C0">
      <w:headerReference w:type="default" r:id="rId61"/>
      <w:footerReference w:type="default" r:id="rId62"/>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6B324" w14:textId="77777777" w:rsidR="00AB7380" w:rsidRDefault="00AB7380" w:rsidP="00584320">
      <w:pPr>
        <w:spacing w:after="0" w:line="240" w:lineRule="auto"/>
      </w:pPr>
      <w:r>
        <w:separator/>
      </w:r>
    </w:p>
    <w:p w14:paraId="3B232C38" w14:textId="77777777" w:rsidR="00AB7380" w:rsidRDefault="00AB7380"/>
  </w:endnote>
  <w:endnote w:type="continuationSeparator" w:id="0">
    <w:p w14:paraId="502210E3" w14:textId="77777777" w:rsidR="00AB7380" w:rsidRDefault="00AB7380" w:rsidP="00584320">
      <w:pPr>
        <w:spacing w:after="0" w:line="240" w:lineRule="auto"/>
      </w:pPr>
      <w:r>
        <w:continuationSeparator/>
      </w:r>
    </w:p>
    <w:p w14:paraId="45EEBBA4" w14:textId="77777777" w:rsidR="00AB7380" w:rsidRDefault="00AB73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DS V2">
    <w:panose1 w:val="00000000000000000000"/>
    <w:charset w:val="00"/>
    <w:family w:val="auto"/>
    <w:pitch w:val="variable"/>
    <w:sig w:usb0="A00000AF" w:usb1="4000206B" w:usb2="00000000" w:usb3="00000000" w:csb0="00000193"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3ds">
    <w:altName w:val="Calibri"/>
    <w:panose1 w:val="00000000000000000000"/>
    <w:charset w:val="00"/>
    <w:family w:val="modern"/>
    <w:notTrueType/>
    <w:pitch w:val="variable"/>
    <w:sig w:usb0="A00000AF" w:usb1="40002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02FF" w:usb1="4000F9FB" w:usb2="0004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2436" w14:textId="77777777" w:rsidR="005005C8" w:rsidRDefault="00070463" w:rsidP="00111A3B">
    <w:pPr>
      <w:pStyle w:val="Pieddepage"/>
      <w:rPr>
        <w:sz w:val="20"/>
        <w:szCs w:val="20"/>
      </w:rPr>
    </w:pPr>
    <w:r w:rsidRPr="004D1196">
      <w:rPr>
        <w:rFonts w:cs="Arial"/>
        <w:noProof/>
        <w:sz w:val="44"/>
        <w:szCs w:val="44"/>
        <w:lang w:val="en-US"/>
      </w:rPr>
      <w:drawing>
        <wp:anchor distT="0" distB="0" distL="114300" distR="114300" simplePos="0" relativeHeight="251657728" behindDoc="0" locked="0" layoutInCell="1" allowOverlap="1" wp14:anchorId="50BCE224" wp14:editId="793C5A90">
          <wp:simplePos x="0" y="0"/>
          <wp:positionH relativeFrom="rightMargin">
            <wp:posOffset>-784546</wp:posOffset>
          </wp:positionH>
          <wp:positionV relativeFrom="paragraph">
            <wp:posOffset>79375</wp:posOffset>
          </wp:positionV>
          <wp:extent cx="1129434" cy="354965"/>
          <wp:effectExtent l="0" t="0" r="1270" b="63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29434" cy="354965"/>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34F2D760" w14:textId="77777777" w:rsidR="005005C8" w:rsidRDefault="005005C8" w:rsidP="00111A3B">
        <w:pPr>
          <w:pStyle w:val="Pieddepage"/>
          <w:rPr>
            <w:sz w:val="20"/>
            <w:szCs w:val="20"/>
          </w:rPr>
        </w:pPr>
      </w:p>
      <w:p w14:paraId="633D5AB6" w14:textId="77777777" w:rsidR="005005C8" w:rsidRPr="00111A3B" w:rsidRDefault="005005C8" w:rsidP="004D1196">
        <w:pPr>
          <w:pStyle w:val="Pieddepage"/>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960A80">
          <w:rPr>
            <w:noProof/>
            <w:color w:val="005386"/>
            <w:sz w:val="20"/>
            <w:szCs w:val="20"/>
          </w:rPr>
          <w:t>4</w:t>
        </w:r>
        <w:r w:rsidRPr="00111A3B">
          <w:rPr>
            <w:color w:val="005386"/>
            <w:sz w:val="20"/>
            <w:szCs w:val="20"/>
          </w:rPr>
          <w:fldChar w:fldCharType="end"/>
        </w:r>
        <w:r>
          <w:rPr>
            <w:color w:val="005386"/>
            <w:sz w:val="20"/>
            <w:szCs w:val="20"/>
          </w:rPr>
          <w:t xml:space="preserve">     </w:t>
        </w:r>
      </w:p>
    </w:sdtContent>
  </w:sdt>
  <w:p w14:paraId="43CDD3FB" w14:textId="77777777" w:rsidR="005005C8" w:rsidRDefault="005005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9632B" w14:textId="77777777" w:rsidR="00AB7380" w:rsidRDefault="00AB7380" w:rsidP="00584320">
      <w:pPr>
        <w:spacing w:after="0" w:line="240" w:lineRule="auto"/>
      </w:pPr>
      <w:r>
        <w:separator/>
      </w:r>
    </w:p>
    <w:p w14:paraId="333E580A" w14:textId="77777777" w:rsidR="00AB7380" w:rsidRDefault="00AB7380"/>
  </w:footnote>
  <w:footnote w:type="continuationSeparator" w:id="0">
    <w:p w14:paraId="7C08FA08" w14:textId="77777777" w:rsidR="00AB7380" w:rsidRDefault="00AB7380" w:rsidP="00584320">
      <w:pPr>
        <w:spacing w:after="0" w:line="240" w:lineRule="auto"/>
      </w:pPr>
      <w:r>
        <w:continuationSeparator/>
      </w:r>
    </w:p>
    <w:p w14:paraId="7F6CF25F" w14:textId="77777777" w:rsidR="00AB7380" w:rsidRDefault="00AB7380"/>
  </w:footnote>
  <w:footnote w:id="1">
    <w:p w14:paraId="7FFFED38" w14:textId="5F81F959" w:rsidR="00FC3493" w:rsidRDefault="00FC3493">
      <w:pPr>
        <w:pStyle w:val="Notedebasdepage"/>
      </w:pPr>
      <w:r>
        <w:rPr>
          <w:rStyle w:val="Appelnotedebasdep"/>
        </w:rPr>
        <w:footnoteRef/>
      </w:r>
      <w:r>
        <w:t xml:space="preserve"> Une </w:t>
      </w:r>
      <w:r>
        <w:rPr>
          <w:noProof/>
        </w:rPr>
        <w:t>proposition [</w:t>
      </w:r>
      <w:hyperlink r:id="rId1" w:history="1">
        <w:r w:rsidRPr="00FC3493">
          <w:rPr>
            <w:rStyle w:val="Lienhypertexte"/>
            <w:noProof/>
          </w:rPr>
          <w:t>P1240R2</w:t>
        </w:r>
      </w:hyperlink>
      <w:r>
        <w:rPr>
          <w:noProof/>
        </w:rPr>
        <w:t>]</w:t>
      </w:r>
      <w:r>
        <w:t xml:space="preserve"> a introduit l’introspection et la réflexion statique dans C++26, mais elle n’est pas encore officiellement finalisée ni intégrée dans la norme.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E319" w14:textId="77777777" w:rsidR="005005C8" w:rsidRDefault="005005C8" w:rsidP="00111A3B">
    <w:pPr>
      <w:pStyle w:val="En-tte"/>
      <w:tabs>
        <w:tab w:val="clear" w:pos="4513"/>
      </w:tabs>
    </w:pPr>
    <w:r>
      <w:rPr>
        <w:noProof/>
        <w:lang w:val="en-US"/>
      </w:rPr>
      <mc:AlternateContent>
        <mc:Choice Requires="wps">
          <w:drawing>
            <wp:anchor distT="0" distB="0" distL="114300" distR="114300" simplePos="0" relativeHeight="251663360" behindDoc="0" locked="0" layoutInCell="1" allowOverlap="1" wp14:anchorId="0FC43E6E" wp14:editId="769BC40B">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43E6E" id="_x0000_t202" coordsize="21600,21600" o:spt="202" path="m,l,21600r21600,l21600,xe">
              <v:stroke joinstyle="miter"/>
              <v:path gradientshapeok="t" o:connecttype="rect"/>
            </v:shapetype>
            <v:shape id="Text Box 6" o:spid="_x0000_s1049" type="#_x0000_t202" style="position:absolute;margin-left:41.85pt;margin-top:100.7pt;width:25.3pt;height:640.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" stroked="f" strokeweight="0">
              <v:textbox style="layout-flow:vertical;mso-layout-flow-alt:bottom-to-top">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xml:space="preserve">© Dassault Systèmes | </w:t>
                    </w:r>
                    <w:proofErr w:type="spellStart"/>
                    <w:r w:rsidRPr="00C72A0F">
                      <w:rPr>
                        <w:rFonts w:cs="Arial"/>
                        <w:color w:val="005386"/>
                        <w:sz w:val="12"/>
                        <w:szCs w:val="12"/>
                      </w:rPr>
                      <w:t>Confidential</w:t>
                    </w:r>
                    <w:proofErr w:type="spellEnd"/>
                    <w:r w:rsidRPr="00C72A0F">
                      <w:rPr>
                        <w:rFonts w:cs="Arial"/>
                        <w:color w:val="005386"/>
                        <w:sz w:val="12"/>
                        <w:szCs w:val="12"/>
                      </w:rPr>
                      <w:t xml:space="preserve">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v:textbox>
              <w10:wrap anchorx="margin" anchory="page"/>
            </v:shape>
          </w:pict>
        </mc:Fallback>
      </mc:AlternateContent>
    </w:r>
    <w:r>
      <w:softHyphen/>
    </w:r>
    <w:r>
      <w:tab/>
    </w:r>
    <w:r>
      <w:softHyphen/>
    </w:r>
  </w:p>
  <w:p w14:paraId="007F7A22" w14:textId="77777777" w:rsidR="000F23FD" w:rsidRDefault="000F23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1F9A"/>
    <w:multiLevelType w:val="multilevel"/>
    <w:tmpl w:val="928EF04C"/>
    <w:lvl w:ilvl="0">
      <w:start w:val="1"/>
      <w:numFmt w:val="decimal"/>
      <w:pStyle w:val="3DSoldTitle1"/>
      <w:lvlText w:val="%1."/>
      <w:lvlJc w:val="left"/>
      <w:pPr>
        <w:ind w:left="360" w:hanging="360"/>
      </w:pPr>
      <w:rPr>
        <w:b/>
        <w:sz w:val="32"/>
        <w:szCs w:val="32"/>
      </w:rPr>
    </w:lvl>
    <w:lvl w:ilvl="1">
      <w:start w:val="1"/>
      <w:numFmt w:val="decimal"/>
      <w:pStyle w:val="3DSoldTit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7B158C"/>
    <w:multiLevelType w:val="multilevel"/>
    <w:tmpl w:val="80269A9A"/>
    <w:lvl w:ilvl="0">
      <w:start w:val="1"/>
      <w:numFmt w:val="decimal"/>
      <w:pStyle w:val="3DSTitle1"/>
      <w:lvlText w:val="%1."/>
      <w:lvlJc w:val="left"/>
      <w:pPr>
        <w:ind w:left="360" w:hanging="360"/>
      </w:pPr>
    </w:lvl>
    <w:lvl w:ilvl="1">
      <w:start w:val="1"/>
      <w:numFmt w:val="decimal"/>
      <w:pStyle w:val="3DSTitle2"/>
      <w:lvlText w:val="%1.%2."/>
      <w:lvlJc w:val="left"/>
      <w:pPr>
        <w:ind w:left="792" w:hanging="432"/>
      </w:pPr>
    </w:lvl>
    <w:lvl w:ilvl="2">
      <w:start w:val="1"/>
      <w:numFmt w:val="decimal"/>
      <w:pStyle w:val="3DSTit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5052F7"/>
    <w:multiLevelType w:val="hybridMultilevel"/>
    <w:tmpl w:val="19788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032A5"/>
    <w:multiLevelType w:val="hybridMultilevel"/>
    <w:tmpl w:val="3CC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F1CBC"/>
    <w:multiLevelType w:val="hybridMultilevel"/>
    <w:tmpl w:val="7018D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71A56"/>
    <w:multiLevelType w:val="hybridMultilevel"/>
    <w:tmpl w:val="0DE8F84C"/>
    <w:lvl w:ilvl="0" w:tplc="132CF394">
      <w:start w:val="30"/>
      <w:numFmt w:val="bullet"/>
      <w:lvlText w:val="-"/>
      <w:lvlJc w:val="left"/>
      <w:pPr>
        <w:ind w:left="1080" w:hanging="360"/>
      </w:pPr>
      <w:rPr>
        <w:rFonts w:ascii="3DS V2" w:eastAsia="宋体" w:hAnsi="3DS V2"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E71F1D"/>
    <w:multiLevelType w:val="hybridMultilevel"/>
    <w:tmpl w:val="2598C02A"/>
    <w:lvl w:ilvl="0" w:tplc="5C9AD4DA">
      <w:start w:val="1"/>
      <w:numFmt w:val="decimal"/>
      <w:lvlText w:val="%1."/>
      <w:lvlJc w:val="left"/>
      <w:pPr>
        <w:ind w:left="720" w:hanging="360"/>
      </w:pPr>
      <w:rPr>
        <w:rFonts w:ascii="3DS V2" w:hAnsi="3DS V2"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FA199F"/>
    <w:multiLevelType w:val="multilevel"/>
    <w:tmpl w:val="531E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701A7"/>
    <w:multiLevelType w:val="multilevel"/>
    <w:tmpl w:val="2994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72B11"/>
    <w:multiLevelType w:val="hybridMultilevel"/>
    <w:tmpl w:val="BF20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936BAF"/>
    <w:multiLevelType w:val="hybridMultilevel"/>
    <w:tmpl w:val="250A4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1900EC"/>
    <w:multiLevelType w:val="hybridMultilevel"/>
    <w:tmpl w:val="0B342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490BDB"/>
    <w:multiLevelType w:val="multilevel"/>
    <w:tmpl w:val="0BD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C4CF4"/>
    <w:multiLevelType w:val="hybridMultilevel"/>
    <w:tmpl w:val="08760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E12B2D"/>
    <w:multiLevelType w:val="multilevel"/>
    <w:tmpl w:val="67B4D650"/>
    <w:lvl w:ilvl="0">
      <w:start w:val="1"/>
      <w:numFmt w:val="decimal"/>
      <w:lvlText w:val="%1."/>
      <w:lvlJc w:val="left"/>
      <w:pPr>
        <w:ind w:left="360" w:hanging="360"/>
      </w:pPr>
    </w:lvl>
    <w:lvl w:ilvl="1">
      <w:start w:val="1"/>
      <w:numFmt w:val="decimal"/>
      <w:pStyle w:val="Titre2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B9E3E03"/>
    <w:multiLevelType w:val="hybridMultilevel"/>
    <w:tmpl w:val="B572690E"/>
    <w:lvl w:ilvl="0" w:tplc="F6C2F80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9739E0"/>
    <w:multiLevelType w:val="hybridMultilevel"/>
    <w:tmpl w:val="B3D8162C"/>
    <w:lvl w:ilvl="0" w:tplc="FA7ADA78">
      <w:numFmt w:val="bullet"/>
      <w:lvlText w:val="–"/>
      <w:lvlJc w:val="left"/>
      <w:pPr>
        <w:ind w:left="720" w:hanging="360"/>
      </w:pPr>
      <w:rPr>
        <w:rFonts w:ascii="3DS V2" w:eastAsia="宋体" w:hAnsi="3DS V2"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835D4"/>
    <w:multiLevelType w:val="hybridMultilevel"/>
    <w:tmpl w:val="7854B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8444A3"/>
    <w:multiLevelType w:val="multilevel"/>
    <w:tmpl w:val="E45AE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30CF5"/>
    <w:multiLevelType w:val="multilevel"/>
    <w:tmpl w:val="5E6A68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itre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A56180"/>
    <w:multiLevelType w:val="multilevel"/>
    <w:tmpl w:val="872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D3314"/>
    <w:multiLevelType w:val="hybridMultilevel"/>
    <w:tmpl w:val="749020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92E59"/>
    <w:multiLevelType w:val="multilevel"/>
    <w:tmpl w:val="92B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22068"/>
    <w:multiLevelType w:val="hybridMultilevel"/>
    <w:tmpl w:val="CAEA31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770729E0"/>
    <w:multiLevelType w:val="hybridMultilevel"/>
    <w:tmpl w:val="BA141438"/>
    <w:lvl w:ilvl="0" w:tplc="227C65B0">
      <w:start w:val="1"/>
      <w:numFmt w:val="bullet"/>
      <w:pStyle w:val="3DSTitleChapter"/>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90805ED"/>
    <w:multiLevelType w:val="hybridMultilevel"/>
    <w:tmpl w:val="01A69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18103F"/>
    <w:multiLevelType w:val="hybridMultilevel"/>
    <w:tmpl w:val="C8B8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512851">
    <w:abstractNumId w:val="25"/>
  </w:num>
  <w:num w:numId="2" w16cid:durableId="1764256933">
    <w:abstractNumId w:val="0"/>
  </w:num>
  <w:num w:numId="3" w16cid:durableId="1163818464">
    <w:abstractNumId w:val="14"/>
  </w:num>
  <w:num w:numId="4" w16cid:durableId="1925605521">
    <w:abstractNumId w:val="20"/>
  </w:num>
  <w:num w:numId="5" w16cid:durableId="1074402240">
    <w:abstractNumId w:val="15"/>
  </w:num>
  <w:num w:numId="6" w16cid:durableId="1144081604">
    <w:abstractNumId w:val="1"/>
  </w:num>
  <w:num w:numId="7" w16cid:durableId="1285236990">
    <w:abstractNumId w:val="27"/>
  </w:num>
  <w:num w:numId="8" w16cid:durableId="1330792216">
    <w:abstractNumId w:val="13"/>
  </w:num>
  <w:num w:numId="9" w16cid:durableId="1583175793">
    <w:abstractNumId w:val="3"/>
  </w:num>
  <w:num w:numId="10" w16cid:durableId="445930533">
    <w:abstractNumId w:val="6"/>
  </w:num>
  <w:num w:numId="11" w16cid:durableId="434523380">
    <w:abstractNumId w:val="12"/>
  </w:num>
  <w:num w:numId="12" w16cid:durableId="542907842">
    <w:abstractNumId w:val="23"/>
  </w:num>
  <w:num w:numId="13" w16cid:durableId="804737414">
    <w:abstractNumId w:val="26"/>
  </w:num>
  <w:num w:numId="14" w16cid:durableId="2044556925">
    <w:abstractNumId w:val="24"/>
  </w:num>
  <w:num w:numId="15" w16cid:durableId="863598897">
    <w:abstractNumId w:val="16"/>
  </w:num>
  <w:num w:numId="16" w16cid:durableId="1650330944">
    <w:abstractNumId w:val="2"/>
  </w:num>
  <w:num w:numId="17" w16cid:durableId="599725379">
    <w:abstractNumId w:val="19"/>
  </w:num>
  <w:num w:numId="18" w16cid:durableId="1853182738">
    <w:abstractNumId w:val="7"/>
  </w:num>
  <w:num w:numId="19" w16cid:durableId="544030000">
    <w:abstractNumId w:val="8"/>
  </w:num>
  <w:num w:numId="20" w16cid:durableId="1543133768">
    <w:abstractNumId w:val="21"/>
  </w:num>
  <w:num w:numId="21" w16cid:durableId="282614259">
    <w:abstractNumId w:val="11"/>
  </w:num>
  <w:num w:numId="22" w16cid:durableId="1006520556">
    <w:abstractNumId w:val="10"/>
  </w:num>
  <w:num w:numId="23" w16cid:durableId="463157391">
    <w:abstractNumId w:val="4"/>
  </w:num>
  <w:num w:numId="24" w16cid:durableId="323507850">
    <w:abstractNumId w:val="5"/>
  </w:num>
  <w:num w:numId="25" w16cid:durableId="1278171638">
    <w:abstractNumId w:val="22"/>
  </w:num>
  <w:num w:numId="26" w16cid:durableId="1798523328">
    <w:abstractNumId w:val="18"/>
  </w:num>
  <w:num w:numId="27" w16cid:durableId="683020149">
    <w:abstractNumId w:val="17"/>
  </w:num>
  <w:num w:numId="28" w16cid:durableId="684785986">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style="mso-position-horizontal:center;mso-position-horizontal-relative:right-margin-area"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80"/>
    <w:rsid w:val="00000D2D"/>
    <w:rsid w:val="000012D5"/>
    <w:rsid w:val="000025F9"/>
    <w:rsid w:val="00002860"/>
    <w:rsid w:val="00002B89"/>
    <w:rsid w:val="000034DF"/>
    <w:rsid w:val="00004B9C"/>
    <w:rsid w:val="000051C9"/>
    <w:rsid w:val="00005B8C"/>
    <w:rsid w:val="00005D39"/>
    <w:rsid w:val="00005DB8"/>
    <w:rsid w:val="0000653D"/>
    <w:rsid w:val="000070E6"/>
    <w:rsid w:val="000100D2"/>
    <w:rsid w:val="00010396"/>
    <w:rsid w:val="00010C82"/>
    <w:rsid w:val="00011528"/>
    <w:rsid w:val="00011681"/>
    <w:rsid w:val="00011736"/>
    <w:rsid w:val="00011BED"/>
    <w:rsid w:val="0001243F"/>
    <w:rsid w:val="00012884"/>
    <w:rsid w:val="00012937"/>
    <w:rsid w:val="000129DC"/>
    <w:rsid w:val="00013066"/>
    <w:rsid w:val="000133DC"/>
    <w:rsid w:val="00013ED9"/>
    <w:rsid w:val="00014B8E"/>
    <w:rsid w:val="00015A9F"/>
    <w:rsid w:val="0001614D"/>
    <w:rsid w:val="0001615B"/>
    <w:rsid w:val="0001651C"/>
    <w:rsid w:val="000165B4"/>
    <w:rsid w:val="000176DA"/>
    <w:rsid w:val="00020012"/>
    <w:rsid w:val="000210EC"/>
    <w:rsid w:val="00021471"/>
    <w:rsid w:val="00021B5F"/>
    <w:rsid w:val="0002255F"/>
    <w:rsid w:val="00022C74"/>
    <w:rsid w:val="00023398"/>
    <w:rsid w:val="00023661"/>
    <w:rsid w:val="00023904"/>
    <w:rsid w:val="000239B5"/>
    <w:rsid w:val="00024310"/>
    <w:rsid w:val="00024C27"/>
    <w:rsid w:val="00025186"/>
    <w:rsid w:val="000266DD"/>
    <w:rsid w:val="00026BBB"/>
    <w:rsid w:val="00026F8E"/>
    <w:rsid w:val="0002785F"/>
    <w:rsid w:val="00027C19"/>
    <w:rsid w:val="0003048C"/>
    <w:rsid w:val="00032D6A"/>
    <w:rsid w:val="0003300E"/>
    <w:rsid w:val="0003322E"/>
    <w:rsid w:val="00034B3E"/>
    <w:rsid w:val="00034F09"/>
    <w:rsid w:val="00034FAA"/>
    <w:rsid w:val="00035AA6"/>
    <w:rsid w:val="0003606A"/>
    <w:rsid w:val="00036726"/>
    <w:rsid w:val="000367C3"/>
    <w:rsid w:val="00037668"/>
    <w:rsid w:val="00037ADF"/>
    <w:rsid w:val="000408B0"/>
    <w:rsid w:val="00040CC2"/>
    <w:rsid w:val="00040E55"/>
    <w:rsid w:val="00042632"/>
    <w:rsid w:val="00043B80"/>
    <w:rsid w:val="00043FBD"/>
    <w:rsid w:val="00046AA9"/>
    <w:rsid w:val="000476B2"/>
    <w:rsid w:val="00050048"/>
    <w:rsid w:val="000507A4"/>
    <w:rsid w:val="00053658"/>
    <w:rsid w:val="0005374B"/>
    <w:rsid w:val="00054067"/>
    <w:rsid w:val="00054763"/>
    <w:rsid w:val="00054B46"/>
    <w:rsid w:val="00055430"/>
    <w:rsid w:val="0005683D"/>
    <w:rsid w:val="00056EDD"/>
    <w:rsid w:val="00060139"/>
    <w:rsid w:val="00061140"/>
    <w:rsid w:val="00061FD7"/>
    <w:rsid w:val="00062186"/>
    <w:rsid w:val="0006249E"/>
    <w:rsid w:val="00063353"/>
    <w:rsid w:val="000637CE"/>
    <w:rsid w:val="00063C1B"/>
    <w:rsid w:val="00063E6F"/>
    <w:rsid w:val="0006421D"/>
    <w:rsid w:val="00064BFB"/>
    <w:rsid w:val="00065605"/>
    <w:rsid w:val="00065719"/>
    <w:rsid w:val="0006667A"/>
    <w:rsid w:val="00066BC0"/>
    <w:rsid w:val="00067A08"/>
    <w:rsid w:val="00070463"/>
    <w:rsid w:val="00070B08"/>
    <w:rsid w:val="00071135"/>
    <w:rsid w:val="000723DF"/>
    <w:rsid w:val="00072798"/>
    <w:rsid w:val="00072C66"/>
    <w:rsid w:val="00072F1A"/>
    <w:rsid w:val="00073242"/>
    <w:rsid w:val="00073357"/>
    <w:rsid w:val="00073537"/>
    <w:rsid w:val="00073D7E"/>
    <w:rsid w:val="00073E80"/>
    <w:rsid w:val="0007496A"/>
    <w:rsid w:val="00075BDF"/>
    <w:rsid w:val="00075F3C"/>
    <w:rsid w:val="00076611"/>
    <w:rsid w:val="00076CE4"/>
    <w:rsid w:val="00076DB4"/>
    <w:rsid w:val="000770A6"/>
    <w:rsid w:val="000772A7"/>
    <w:rsid w:val="00077BC3"/>
    <w:rsid w:val="00077DA9"/>
    <w:rsid w:val="000817CC"/>
    <w:rsid w:val="0008204C"/>
    <w:rsid w:val="000835ED"/>
    <w:rsid w:val="000846F0"/>
    <w:rsid w:val="00084A88"/>
    <w:rsid w:val="00085210"/>
    <w:rsid w:val="00085CF8"/>
    <w:rsid w:val="00085FF6"/>
    <w:rsid w:val="00087080"/>
    <w:rsid w:val="000876C0"/>
    <w:rsid w:val="00087F71"/>
    <w:rsid w:val="000900BF"/>
    <w:rsid w:val="000907BF"/>
    <w:rsid w:val="00092285"/>
    <w:rsid w:val="00092DCC"/>
    <w:rsid w:val="00093341"/>
    <w:rsid w:val="00095709"/>
    <w:rsid w:val="00095A4A"/>
    <w:rsid w:val="00095F16"/>
    <w:rsid w:val="00096022"/>
    <w:rsid w:val="000976C8"/>
    <w:rsid w:val="000979D9"/>
    <w:rsid w:val="00097AD1"/>
    <w:rsid w:val="000A0809"/>
    <w:rsid w:val="000A0892"/>
    <w:rsid w:val="000A0FFE"/>
    <w:rsid w:val="000A1DCB"/>
    <w:rsid w:val="000A2EA3"/>
    <w:rsid w:val="000A41CB"/>
    <w:rsid w:val="000A4B0C"/>
    <w:rsid w:val="000A4BE1"/>
    <w:rsid w:val="000A4F10"/>
    <w:rsid w:val="000A5180"/>
    <w:rsid w:val="000A6029"/>
    <w:rsid w:val="000A6D50"/>
    <w:rsid w:val="000A73F4"/>
    <w:rsid w:val="000A7E89"/>
    <w:rsid w:val="000B04BC"/>
    <w:rsid w:val="000B04F3"/>
    <w:rsid w:val="000B07E0"/>
    <w:rsid w:val="000B1546"/>
    <w:rsid w:val="000B372F"/>
    <w:rsid w:val="000B40E3"/>
    <w:rsid w:val="000B426C"/>
    <w:rsid w:val="000B564F"/>
    <w:rsid w:val="000B61F9"/>
    <w:rsid w:val="000B63AE"/>
    <w:rsid w:val="000B64CF"/>
    <w:rsid w:val="000B6D9C"/>
    <w:rsid w:val="000B7079"/>
    <w:rsid w:val="000B72AB"/>
    <w:rsid w:val="000B750E"/>
    <w:rsid w:val="000B7B73"/>
    <w:rsid w:val="000C0EB9"/>
    <w:rsid w:val="000C1A2C"/>
    <w:rsid w:val="000C20EC"/>
    <w:rsid w:val="000C3023"/>
    <w:rsid w:val="000C31E6"/>
    <w:rsid w:val="000C3DBC"/>
    <w:rsid w:val="000C3F3F"/>
    <w:rsid w:val="000C4083"/>
    <w:rsid w:val="000C4AF8"/>
    <w:rsid w:val="000C4D7F"/>
    <w:rsid w:val="000C5220"/>
    <w:rsid w:val="000C64BE"/>
    <w:rsid w:val="000C6584"/>
    <w:rsid w:val="000C6B3B"/>
    <w:rsid w:val="000C7CFC"/>
    <w:rsid w:val="000D18AF"/>
    <w:rsid w:val="000D1BEC"/>
    <w:rsid w:val="000D26F6"/>
    <w:rsid w:val="000D361F"/>
    <w:rsid w:val="000D3D95"/>
    <w:rsid w:val="000D45AD"/>
    <w:rsid w:val="000D45B2"/>
    <w:rsid w:val="000D60D5"/>
    <w:rsid w:val="000D6800"/>
    <w:rsid w:val="000D6BFD"/>
    <w:rsid w:val="000D6DAE"/>
    <w:rsid w:val="000D79FC"/>
    <w:rsid w:val="000D7F82"/>
    <w:rsid w:val="000E0073"/>
    <w:rsid w:val="000E1ACD"/>
    <w:rsid w:val="000E1C6E"/>
    <w:rsid w:val="000E2FB3"/>
    <w:rsid w:val="000E3C35"/>
    <w:rsid w:val="000E4127"/>
    <w:rsid w:val="000E4830"/>
    <w:rsid w:val="000E5719"/>
    <w:rsid w:val="000E5AED"/>
    <w:rsid w:val="000E5BCD"/>
    <w:rsid w:val="000E6008"/>
    <w:rsid w:val="000E6058"/>
    <w:rsid w:val="000E68BB"/>
    <w:rsid w:val="000E6F87"/>
    <w:rsid w:val="000E6FFF"/>
    <w:rsid w:val="000E706A"/>
    <w:rsid w:val="000E762B"/>
    <w:rsid w:val="000F04C2"/>
    <w:rsid w:val="000F106B"/>
    <w:rsid w:val="000F17BA"/>
    <w:rsid w:val="000F215D"/>
    <w:rsid w:val="000F23FD"/>
    <w:rsid w:val="000F2915"/>
    <w:rsid w:val="000F30A3"/>
    <w:rsid w:val="000F3AB7"/>
    <w:rsid w:val="000F4A49"/>
    <w:rsid w:val="000F506D"/>
    <w:rsid w:val="000F6585"/>
    <w:rsid w:val="00100ACF"/>
    <w:rsid w:val="0010285C"/>
    <w:rsid w:val="00103002"/>
    <w:rsid w:val="001032F7"/>
    <w:rsid w:val="001056A4"/>
    <w:rsid w:val="001059E4"/>
    <w:rsid w:val="00105B19"/>
    <w:rsid w:val="00106ED6"/>
    <w:rsid w:val="00110032"/>
    <w:rsid w:val="00110A37"/>
    <w:rsid w:val="0011127A"/>
    <w:rsid w:val="00111299"/>
    <w:rsid w:val="00111310"/>
    <w:rsid w:val="00111461"/>
    <w:rsid w:val="00111582"/>
    <w:rsid w:val="00111A3B"/>
    <w:rsid w:val="00112546"/>
    <w:rsid w:val="001139A2"/>
    <w:rsid w:val="00113DF8"/>
    <w:rsid w:val="001153A8"/>
    <w:rsid w:val="001158FB"/>
    <w:rsid w:val="001166F1"/>
    <w:rsid w:val="00117A5C"/>
    <w:rsid w:val="00117FF2"/>
    <w:rsid w:val="00120742"/>
    <w:rsid w:val="00120B07"/>
    <w:rsid w:val="00120EE1"/>
    <w:rsid w:val="001212C5"/>
    <w:rsid w:val="001215F2"/>
    <w:rsid w:val="00121CC2"/>
    <w:rsid w:val="00121EF0"/>
    <w:rsid w:val="00124665"/>
    <w:rsid w:val="00125079"/>
    <w:rsid w:val="00125B1E"/>
    <w:rsid w:val="00126266"/>
    <w:rsid w:val="00127609"/>
    <w:rsid w:val="001314A5"/>
    <w:rsid w:val="00132866"/>
    <w:rsid w:val="00133201"/>
    <w:rsid w:val="00133D71"/>
    <w:rsid w:val="001340CE"/>
    <w:rsid w:val="00135D50"/>
    <w:rsid w:val="00136E35"/>
    <w:rsid w:val="00137197"/>
    <w:rsid w:val="00137446"/>
    <w:rsid w:val="00137765"/>
    <w:rsid w:val="00140035"/>
    <w:rsid w:val="0014085E"/>
    <w:rsid w:val="00140E3E"/>
    <w:rsid w:val="001427D3"/>
    <w:rsid w:val="00142ADC"/>
    <w:rsid w:val="0014349D"/>
    <w:rsid w:val="00143821"/>
    <w:rsid w:val="0014479D"/>
    <w:rsid w:val="00144BA7"/>
    <w:rsid w:val="00144EF9"/>
    <w:rsid w:val="00145307"/>
    <w:rsid w:val="0014622F"/>
    <w:rsid w:val="00146CBE"/>
    <w:rsid w:val="00146F1C"/>
    <w:rsid w:val="00152A2D"/>
    <w:rsid w:val="00152DE6"/>
    <w:rsid w:val="00153CE4"/>
    <w:rsid w:val="00153D1D"/>
    <w:rsid w:val="00153DBA"/>
    <w:rsid w:val="001540F6"/>
    <w:rsid w:val="00154C58"/>
    <w:rsid w:val="00154EE4"/>
    <w:rsid w:val="00156961"/>
    <w:rsid w:val="001575C7"/>
    <w:rsid w:val="0015777D"/>
    <w:rsid w:val="00160137"/>
    <w:rsid w:val="00160ABE"/>
    <w:rsid w:val="001614E8"/>
    <w:rsid w:val="00161515"/>
    <w:rsid w:val="001623C3"/>
    <w:rsid w:val="00162C45"/>
    <w:rsid w:val="001633AE"/>
    <w:rsid w:val="001639C7"/>
    <w:rsid w:val="00164288"/>
    <w:rsid w:val="001645BF"/>
    <w:rsid w:val="00164866"/>
    <w:rsid w:val="00165282"/>
    <w:rsid w:val="001666B2"/>
    <w:rsid w:val="0016735C"/>
    <w:rsid w:val="0016763A"/>
    <w:rsid w:val="00167796"/>
    <w:rsid w:val="00170B32"/>
    <w:rsid w:val="00170EFB"/>
    <w:rsid w:val="001710D4"/>
    <w:rsid w:val="0017131F"/>
    <w:rsid w:val="001718DD"/>
    <w:rsid w:val="00173E62"/>
    <w:rsid w:val="00174231"/>
    <w:rsid w:val="001742E6"/>
    <w:rsid w:val="0017476C"/>
    <w:rsid w:val="00174FD0"/>
    <w:rsid w:val="001756C9"/>
    <w:rsid w:val="00175C7A"/>
    <w:rsid w:val="00176404"/>
    <w:rsid w:val="00176612"/>
    <w:rsid w:val="0017667C"/>
    <w:rsid w:val="00176C48"/>
    <w:rsid w:val="00176F2E"/>
    <w:rsid w:val="00176F34"/>
    <w:rsid w:val="001771FB"/>
    <w:rsid w:val="0017728E"/>
    <w:rsid w:val="00177B0F"/>
    <w:rsid w:val="00177E72"/>
    <w:rsid w:val="00180638"/>
    <w:rsid w:val="0018071A"/>
    <w:rsid w:val="001812C8"/>
    <w:rsid w:val="00181505"/>
    <w:rsid w:val="00181D3B"/>
    <w:rsid w:val="001824AD"/>
    <w:rsid w:val="00184054"/>
    <w:rsid w:val="0018465F"/>
    <w:rsid w:val="00184A89"/>
    <w:rsid w:val="00184DAE"/>
    <w:rsid w:val="00185640"/>
    <w:rsid w:val="001856D5"/>
    <w:rsid w:val="00185D54"/>
    <w:rsid w:val="00185E16"/>
    <w:rsid w:val="00186918"/>
    <w:rsid w:val="00186B1E"/>
    <w:rsid w:val="001874CD"/>
    <w:rsid w:val="00187B50"/>
    <w:rsid w:val="00190004"/>
    <w:rsid w:val="00190538"/>
    <w:rsid w:val="001906A5"/>
    <w:rsid w:val="00190BA5"/>
    <w:rsid w:val="001911ED"/>
    <w:rsid w:val="0019197E"/>
    <w:rsid w:val="00191BB0"/>
    <w:rsid w:val="001924D1"/>
    <w:rsid w:val="001926C9"/>
    <w:rsid w:val="001934E0"/>
    <w:rsid w:val="0019434B"/>
    <w:rsid w:val="0019475B"/>
    <w:rsid w:val="00195741"/>
    <w:rsid w:val="0019578B"/>
    <w:rsid w:val="00195DD1"/>
    <w:rsid w:val="001961F3"/>
    <w:rsid w:val="001963AF"/>
    <w:rsid w:val="00196D6A"/>
    <w:rsid w:val="001972C0"/>
    <w:rsid w:val="0019798F"/>
    <w:rsid w:val="00197994"/>
    <w:rsid w:val="00197C57"/>
    <w:rsid w:val="00197D77"/>
    <w:rsid w:val="00197F5A"/>
    <w:rsid w:val="001A004F"/>
    <w:rsid w:val="001A1579"/>
    <w:rsid w:val="001A185B"/>
    <w:rsid w:val="001A2C0B"/>
    <w:rsid w:val="001A3E8C"/>
    <w:rsid w:val="001A4806"/>
    <w:rsid w:val="001A49F3"/>
    <w:rsid w:val="001A4DFB"/>
    <w:rsid w:val="001A5179"/>
    <w:rsid w:val="001A6377"/>
    <w:rsid w:val="001A6636"/>
    <w:rsid w:val="001A6649"/>
    <w:rsid w:val="001A68A5"/>
    <w:rsid w:val="001A6C82"/>
    <w:rsid w:val="001A7A56"/>
    <w:rsid w:val="001A7AEF"/>
    <w:rsid w:val="001A7B8D"/>
    <w:rsid w:val="001A7EEC"/>
    <w:rsid w:val="001B00A9"/>
    <w:rsid w:val="001B018E"/>
    <w:rsid w:val="001B0257"/>
    <w:rsid w:val="001B09E3"/>
    <w:rsid w:val="001B2541"/>
    <w:rsid w:val="001B2E46"/>
    <w:rsid w:val="001B3621"/>
    <w:rsid w:val="001B3876"/>
    <w:rsid w:val="001B4329"/>
    <w:rsid w:val="001B4583"/>
    <w:rsid w:val="001B5736"/>
    <w:rsid w:val="001B6108"/>
    <w:rsid w:val="001B646D"/>
    <w:rsid w:val="001B6587"/>
    <w:rsid w:val="001B69AC"/>
    <w:rsid w:val="001B6F98"/>
    <w:rsid w:val="001B7AEA"/>
    <w:rsid w:val="001C190A"/>
    <w:rsid w:val="001C1A95"/>
    <w:rsid w:val="001C1F1C"/>
    <w:rsid w:val="001C29B1"/>
    <w:rsid w:val="001C2DF2"/>
    <w:rsid w:val="001C34CF"/>
    <w:rsid w:val="001C3F46"/>
    <w:rsid w:val="001C52C8"/>
    <w:rsid w:val="001C543C"/>
    <w:rsid w:val="001C60A7"/>
    <w:rsid w:val="001C6E70"/>
    <w:rsid w:val="001C7022"/>
    <w:rsid w:val="001C768E"/>
    <w:rsid w:val="001D049A"/>
    <w:rsid w:val="001D05F9"/>
    <w:rsid w:val="001D16D1"/>
    <w:rsid w:val="001D20B6"/>
    <w:rsid w:val="001D2BB5"/>
    <w:rsid w:val="001D493A"/>
    <w:rsid w:val="001E059C"/>
    <w:rsid w:val="001E0E7E"/>
    <w:rsid w:val="001E1B87"/>
    <w:rsid w:val="001E3481"/>
    <w:rsid w:val="001E3ECD"/>
    <w:rsid w:val="001E462E"/>
    <w:rsid w:val="001E613D"/>
    <w:rsid w:val="001E67BD"/>
    <w:rsid w:val="001F14E5"/>
    <w:rsid w:val="001F1F31"/>
    <w:rsid w:val="001F1F34"/>
    <w:rsid w:val="001F20EE"/>
    <w:rsid w:val="001F23AF"/>
    <w:rsid w:val="001F2FC5"/>
    <w:rsid w:val="001F3A25"/>
    <w:rsid w:val="001F3BBA"/>
    <w:rsid w:val="001F400F"/>
    <w:rsid w:val="001F4901"/>
    <w:rsid w:val="001F4B51"/>
    <w:rsid w:val="001F5A3F"/>
    <w:rsid w:val="001F5C48"/>
    <w:rsid w:val="001F67EC"/>
    <w:rsid w:val="001F7521"/>
    <w:rsid w:val="001F7BC2"/>
    <w:rsid w:val="00200047"/>
    <w:rsid w:val="00200109"/>
    <w:rsid w:val="00200196"/>
    <w:rsid w:val="00200BD9"/>
    <w:rsid w:val="00200D58"/>
    <w:rsid w:val="00203268"/>
    <w:rsid w:val="002039F3"/>
    <w:rsid w:val="002041F3"/>
    <w:rsid w:val="00205140"/>
    <w:rsid w:val="0020538A"/>
    <w:rsid w:val="00205EDD"/>
    <w:rsid w:val="00206804"/>
    <w:rsid w:val="002076D9"/>
    <w:rsid w:val="0021021F"/>
    <w:rsid w:val="002105DE"/>
    <w:rsid w:val="00210F28"/>
    <w:rsid w:val="00211878"/>
    <w:rsid w:val="002123CA"/>
    <w:rsid w:val="00212905"/>
    <w:rsid w:val="00212EE6"/>
    <w:rsid w:val="00212F6B"/>
    <w:rsid w:val="0021360F"/>
    <w:rsid w:val="00213885"/>
    <w:rsid w:val="00213DE4"/>
    <w:rsid w:val="00214A45"/>
    <w:rsid w:val="0021570E"/>
    <w:rsid w:val="00215B05"/>
    <w:rsid w:val="00215C87"/>
    <w:rsid w:val="00216518"/>
    <w:rsid w:val="002174A8"/>
    <w:rsid w:val="00217810"/>
    <w:rsid w:val="00217972"/>
    <w:rsid w:val="00220828"/>
    <w:rsid w:val="00220874"/>
    <w:rsid w:val="00221765"/>
    <w:rsid w:val="00221FDC"/>
    <w:rsid w:val="00222958"/>
    <w:rsid w:val="002237AD"/>
    <w:rsid w:val="00223B8B"/>
    <w:rsid w:val="00223D50"/>
    <w:rsid w:val="0022434B"/>
    <w:rsid w:val="00224DE6"/>
    <w:rsid w:val="00225199"/>
    <w:rsid w:val="002260BD"/>
    <w:rsid w:val="002268D4"/>
    <w:rsid w:val="00226955"/>
    <w:rsid w:val="00226F4A"/>
    <w:rsid w:val="00226F6C"/>
    <w:rsid w:val="0022771D"/>
    <w:rsid w:val="0023022E"/>
    <w:rsid w:val="00230CC7"/>
    <w:rsid w:val="00230D20"/>
    <w:rsid w:val="00231314"/>
    <w:rsid w:val="00233699"/>
    <w:rsid w:val="002338B8"/>
    <w:rsid w:val="00233D23"/>
    <w:rsid w:val="002342D1"/>
    <w:rsid w:val="002344E9"/>
    <w:rsid w:val="002349FD"/>
    <w:rsid w:val="00234C0F"/>
    <w:rsid w:val="002354D1"/>
    <w:rsid w:val="002355C1"/>
    <w:rsid w:val="00236516"/>
    <w:rsid w:val="00236FD8"/>
    <w:rsid w:val="00237015"/>
    <w:rsid w:val="0023764D"/>
    <w:rsid w:val="00237D31"/>
    <w:rsid w:val="002407B5"/>
    <w:rsid w:val="0024093E"/>
    <w:rsid w:val="0024134C"/>
    <w:rsid w:val="002414F3"/>
    <w:rsid w:val="00241B99"/>
    <w:rsid w:val="00243355"/>
    <w:rsid w:val="00243387"/>
    <w:rsid w:val="00244471"/>
    <w:rsid w:val="002446AB"/>
    <w:rsid w:val="00244B01"/>
    <w:rsid w:val="0024511C"/>
    <w:rsid w:val="00245E77"/>
    <w:rsid w:val="00247B3B"/>
    <w:rsid w:val="00247FCB"/>
    <w:rsid w:val="00250A42"/>
    <w:rsid w:val="00251307"/>
    <w:rsid w:val="00251A9B"/>
    <w:rsid w:val="00251CEB"/>
    <w:rsid w:val="00251FE0"/>
    <w:rsid w:val="0025207B"/>
    <w:rsid w:val="00252243"/>
    <w:rsid w:val="00252CD7"/>
    <w:rsid w:val="00253047"/>
    <w:rsid w:val="00253349"/>
    <w:rsid w:val="00253807"/>
    <w:rsid w:val="00253D92"/>
    <w:rsid w:val="002547B8"/>
    <w:rsid w:val="00254E79"/>
    <w:rsid w:val="002556D6"/>
    <w:rsid w:val="0025570F"/>
    <w:rsid w:val="00255E71"/>
    <w:rsid w:val="0025602A"/>
    <w:rsid w:val="0025743B"/>
    <w:rsid w:val="002576FC"/>
    <w:rsid w:val="0026032B"/>
    <w:rsid w:val="002623CD"/>
    <w:rsid w:val="00262833"/>
    <w:rsid w:val="00262BD9"/>
    <w:rsid w:val="002637E6"/>
    <w:rsid w:val="00264839"/>
    <w:rsid w:val="0026509D"/>
    <w:rsid w:val="00266C9F"/>
    <w:rsid w:val="002673BF"/>
    <w:rsid w:val="0026775C"/>
    <w:rsid w:val="00267A80"/>
    <w:rsid w:val="0027068B"/>
    <w:rsid w:val="00271A39"/>
    <w:rsid w:val="0027208D"/>
    <w:rsid w:val="00272856"/>
    <w:rsid w:val="00272B8F"/>
    <w:rsid w:val="002730F9"/>
    <w:rsid w:val="00273B04"/>
    <w:rsid w:val="00274633"/>
    <w:rsid w:val="00276D33"/>
    <w:rsid w:val="00276D7A"/>
    <w:rsid w:val="0027750A"/>
    <w:rsid w:val="002776A9"/>
    <w:rsid w:val="002777F8"/>
    <w:rsid w:val="00277876"/>
    <w:rsid w:val="00277DA8"/>
    <w:rsid w:val="00277EB5"/>
    <w:rsid w:val="00280F5E"/>
    <w:rsid w:val="00281353"/>
    <w:rsid w:val="00281976"/>
    <w:rsid w:val="00282270"/>
    <w:rsid w:val="002830F3"/>
    <w:rsid w:val="00283216"/>
    <w:rsid w:val="00283F1D"/>
    <w:rsid w:val="00284412"/>
    <w:rsid w:val="00284495"/>
    <w:rsid w:val="00285986"/>
    <w:rsid w:val="002867E2"/>
    <w:rsid w:val="0028692D"/>
    <w:rsid w:val="00286FD6"/>
    <w:rsid w:val="0028741A"/>
    <w:rsid w:val="002878DF"/>
    <w:rsid w:val="002879D7"/>
    <w:rsid w:val="00287A18"/>
    <w:rsid w:val="00290DBB"/>
    <w:rsid w:val="00291368"/>
    <w:rsid w:val="00291DC4"/>
    <w:rsid w:val="00292BA7"/>
    <w:rsid w:val="00292DAB"/>
    <w:rsid w:val="002933FB"/>
    <w:rsid w:val="00294598"/>
    <w:rsid w:val="00294A25"/>
    <w:rsid w:val="00295516"/>
    <w:rsid w:val="002956F6"/>
    <w:rsid w:val="00295A91"/>
    <w:rsid w:val="00296129"/>
    <w:rsid w:val="002969BB"/>
    <w:rsid w:val="002A01B8"/>
    <w:rsid w:val="002A09FA"/>
    <w:rsid w:val="002A1200"/>
    <w:rsid w:val="002A21B6"/>
    <w:rsid w:val="002A2289"/>
    <w:rsid w:val="002A2A60"/>
    <w:rsid w:val="002A2F80"/>
    <w:rsid w:val="002A3999"/>
    <w:rsid w:val="002A3A6E"/>
    <w:rsid w:val="002A3D43"/>
    <w:rsid w:val="002A43EB"/>
    <w:rsid w:val="002A503A"/>
    <w:rsid w:val="002A5639"/>
    <w:rsid w:val="002A5AEB"/>
    <w:rsid w:val="002A6294"/>
    <w:rsid w:val="002A62F6"/>
    <w:rsid w:val="002A65A2"/>
    <w:rsid w:val="002A6900"/>
    <w:rsid w:val="002A748D"/>
    <w:rsid w:val="002A76F7"/>
    <w:rsid w:val="002B0328"/>
    <w:rsid w:val="002B0E77"/>
    <w:rsid w:val="002B26DD"/>
    <w:rsid w:val="002B270D"/>
    <w:rsid w:val="002B342E"/>
    <w:rsid w:val="002B3B87"/>
    <w:rsid w:val="002B3E23"/>
    <w:rsid w:val="002B46C2"/>
    <w:rsid w:val="002B4B83"/>
    <w:rsid w:val="002B50DC"/>
    <w:rsid w:val="002B51E4"/>
    <w:rsid w:val="002B7F5C"/>
    <w:rsid w:val="002C1DC0"/>
    <w:rsid w:val="002C1DDF"/>
    <w:rsid w:val="002C29CE"/>
    <w:rsid w:val="002C3533"/>
    <w:rsid w:val="002C43FA"/>
    <w:rsid w:val="002C526F"/>
    <w:rsid w:val="002C5A3C"/>
    <w:rsid w:val="002C5ECB"/>
    <w:rsid w:val="002C612B"/>
    <w:rsid w:val="002C67BE"/>
    <w:rsid w:val="002C707E"/>
    <w:rsid w:val="002C79E6"/>
    <w:rsid w:val="002D0047"/>
    <w:rsid w:val="002D0BBC"/>
    <w:rsid w:val="002D0FD8"/>
    <w:rsid w:val="002D1074"/>
    <w:rsid w:val="002D129D"/>
    <w:rsid w:val="002D25C8"/>
    <w:rsid w:val="002D2A6E"/>
    <w:rsid w:val="002D3616"/>
    <w:rsid w:val="002D38A7"/>
    <w:rsid w:val="002D4846"/>
    <w:rsid w:val="002D53CC"/>
    <w:rsid w:val="002D5450"/>
    <w:rsid w:val="002D5BFC"/>
    <w:rsid w:val="002D6C04"/>
    <w:rsid w:val="002D6FE0"/>
    <w:rsid w:val="002D7126"/>
    <w:rsid w:val="002D7AD1"/>
    <w:rsid w:val="002E0970"/>
    <w:rsid w:val="002E1555"/>
    <w:rsid w:val="002E2909"/>
    <w:rsid w:val="002E2BA1"/>
    <w:rsid w:val="002E34F6"/>
    <w:rsid w:val="002E3BFC"/>
    <w:rsid w:val="002E5656"/>
    <w:rsid w:val="002E5EEE"/>
    <w:rsid w:val="002E670D"/>
    <w:rsid w:val="002E7810"/>
    <w:rsid w:val="002F0189"/>
    <w:rsid w:val="002F0A63"/>
    <w:rsid w:val="002F1242"/>
    <w:rsid w:val="002F139B"/>
    <w:rsid w:val="002F14A7"/>
    <w:rsid w:val="002F237F"/>
    <w:rsid w:val="002F2ADC"/>
    <w:rsid w:val="002F3A88"/>
    <w:rsid w:val="002F3BEA"/>
    <w:rsid w:val="002F4E05"/>
    <w:rsid w:val="002F4E0F"/>
    <w:rsid w:val="002F5565"/>
    <w:rsid w:val="002F55D1"/>
    <w:rsid w:val="002F5E98"/>
    <w:rsid w:val="002F5F41"/>
    <w:rsid w:val="002F5FE6"/>
    <w:rsid w:val="002F6973"/>
    <w:rsid w:val="002F7CA2"/>
    <w:rsid w:val="003017E6"/>
    <w:rsid w:val="00301905"/>
    <w:rsid w:val="00301916"/>
    <w:rsid w:val="003026A3"/>
    <w:rsid w:val="003027F6"/>
    <w:rsid w:val="00302F3B"/>
    <w:rsid w:val="0030302B"/>
    <w:rsid w:val="003036D6"/>
    <w:rsid w:val="00303BA7"/>
    <w:rsid w:val="00304753"/>
    <w:rsid w:val="00304FD7"/>
    <w:rsid w:val="003065BC"/>
    <w:rsid w:val="00306ACD"/>
    <w:rsid w:val="00307B90"/>
    <w:rsid w:val="00310B16"/>
    <w:rsid w:val="003111E5"/>
    <w:rsid w:val="00311857"/>
    <w:rsid w:val="003123AB"/>
    <w:rsid w:val="003126D0"/>
    <w:rsid w:val="003129A0"/>
    <w:rsid w:val="00314305"/>
    <w:rsid w:val="00314EE1"/>
    <w:rsid w:val="00315E9A"/>
    <w:rsid w:val="00317C52"/>
    <w:rsid w:val="003209EF"/>
    <w:rsid w:val="00320B4D"/>
    <w:rsid w:val="00320ECA"/>
    <w:rsid w:val="00321133"/>
    <w:rsid w:val="00321CC2"/>
    <w:rsid w:val="0032350F"/>
    <w:rsid w:val="00323EFB"/>
    <w:rsid w:val="0032452A"/>
    <w:rsid w:val="003247D1"/>
    <w:rsid w:val="00324967"/>
    <w:rsid w:val="00327A4F"/>
    <w:rsid w:val="003301AE"/>
    <w:rsid w:val="003305FA"/>
    <w:rsid w:val="003307DB"/>
    <w:rsid w:val="00330C57"/>
    <w:rsid w:val="00330F32"/>
    <w:rsid w:val="003310BF"/>
    <w:rsid w:val="00331500"/>
    <w:rsid w:val="00331D1E"/>
    <w:rsid w:val="00331EE9"/>
    <w:rsid w:val="003328A9"/>
    <w:rsid w:val="00332D10"/>
    <w:rsid w:val="003331CA"/>
    <w:rsid w:val="00333519"/>
    <w:rsid w:val="0033378E"/>
    <w:rsid w:val="00333CF8"/>
    <w:rsid w:val="0033586F"/>
    <w:rsid w:val="00335F24"/>
    <w:rsid w:val="00336CAD"/>
    <w:rsid w:val="00336D9D"/>
    <w:rsid w:val="00337745"/>
    <w:rsid w:val="00340CF4"/>
    <w:rsid w:val="003411A5"/>
    <w:rsid w:val="00341700"/>
    <w:rsid w:val="00341928"/>
    <w:rsid w:val="00341F35"/>
    <w:rsid w:val="003420A7"/>
    <w:rsid w:val="00342163"/>
    <w:rsid w:val="0034320F"/>
    <w:rsid w:val="00343E53"/>
    <w:rsid w:val="0034560D"/>
    <w:rsid w:val="00345ACC"/>
    <w:rsid w:val="003460C8"/>
    <w:rsid w:val="00346407"/>
    <w:rsid w:val="00346CFE"/>
    <w:rsid w:val="003474E2"/>
    <w:rsid w:val="00350538"/>
    <w:rsid w:val="00351349"/>
    <w:rsid w:val="0035153A"/>
    <w:rsid w:val="00351943"/>
    <w:rsid w:val="0035202E"/>
    <w:rsid w:val="003522F3"/>
    <w:rsid w:val="003525CE"/>
    <w:rsid w:val="003525E9"/>
    <w:rsid w:val="00354595"/>
    <w:rsid w:val="00354670"/>
    <w:rsid w:val="00354CF9"/>
    <w:rsid w:val="00355CCB"/>
    <w:rsid w:val="00355D13"/>
    <w:rsid w:val="00355DE4"/>
    <w:rsid w:val="00356252"/>
    <w:rsid w:val="00357E96"/>
    <w:rsid w:val="00360FB9"/>
    <w:rsid w:val="00362189"/>
    <w:rsid w:val="00362224"/>
    <w:rsid w:val="00362CEE"/>
    <w:rsid w:val="0036307C"/>
    <w:rsid w:val="003637DA"/>
    <w:rsid w:val="00363A53"/>
    <w:rsid w:val="003644FC"/>
    <w:rsid w:val="003651C3"/>
    <w:rsid w:val="003657E3"/>
    <w:rsid w:val="0036580D"/>
    <w:rsid w:val="00367BE6"/>
    <w:rsid w:val="003711B5"/>
    <w:rsid w:val="0037186E"/>
    <w:rsid w:val="00371917"/>
    <w:rsid w:val="00372380"/>
    <w:rsid w:val="00373721"/>
    <w:rsid w:val="00374243"/>
    <w:rsid w:val="00374E3A"/>
    <w:rsid w:val="00374E45"/>
    <w:rsid w:val="0037582B"/>
    <w:rsid w:val="003772C8"/>
    <w:rsid w:val="003774DA"/>
    <w:rsid w:val="003776F3"/>
    <w:rsid w:val="0037785F"/>
    <w:rsid w:val="00377D85"/>
    <w:rsid w:val="00377E69"/>
    <w:rsid w:val="00380684"/>
    <w:rsid w:val="00380D76"/>
    <w:rsid w:val="00380FD6"/>
    <w:rsid w:val="00381AFB"/>
    <w:rsid w:val="00381B67"/>
    <w:rsid w:val="00382FB4"/>
    <w:rsid w:val="00384545"/>
    <w:rsid w:val="00384E90"/>
    <w:rsid w:val="00385444"/>
    <w:rsid w:val="0038552A"/>
    <w:rsid w:val="0038601B"/>
    <w:rsid w:val="00386A31"/>
    <w:rsid w:val="00387424"/>
    <w:rsid w:val="00387694"/>
    <w:rsid w:val="003878BC"/>
    <w:rsid w:val="00387CB1"/>
    <w:rsid w:val="00390765"/>
    <w:rsid w:val="003907B5"/>
    <w:rsid w:val="00390924"/>
    <w:rsid w:val="00391E9A"/>
    <w:rsid w:val="003924CB"/>
    <w:rsid w:val="0039386F"/>
    <w:rsid w:val="00393B6D"/>
    <w:rsid w:val="00394553"/>
    <w:rsid w:val="00394611"/>
    <w:rsid w:val="00394BCA"/>
    <w:rsid w:val="00394BE1"/>
    <w:rsid w:val="00394D35"/>
    <w:rsid w:val="00394F4D"/>
    <w:rsid w:val="00395216"/>
    <w:rsid w:val="00395873"/>
    <w:rsid w:val="0039710E"/>
    <w:rsid w:val="00397208"/>
    <w:rsid w:val="00397289"/>
    <w:rsid w:val="0039763F"/>
    <w:rsid w:val="00397B7B"/>
    <w:rsid w:val="003A0578"/>
    <w:rsid w:val="003A0810"/>
    <w:rsid w:val="003A0B76"/>
    <w:rsid w:val="003A0B99"/>
    <w:rsid w:val="003A1B5E"/>
    <w:rsid w:val="003A1BBA"/>
    <w:rsid w:val="003A29F5"/>
    <w:rsid w:val="003A2BA0"/>
    <w:rsid w:val="003A349F"/>
    <w:rsid w:val="003A3BD2"/>
    <w:rsid w:val="003A3E6E"/>
    <w:rsid w:val="003A3F8A"/>
    <w:rsid w:val="003A41BB"/>
    <w:rsid w:val="003A4278"/>
    <w:rsid w:val="003A4500"/>
    <w:rsid w:val="003A514A"/>
    <w:rsid w:val="003A66E5"/>
    <w:rsid w:val="003A711D"/>
    <w:rsid w:val="003A73C7"/>
    <w:rsid w:val="003A7A96"/>
    <w:rsid w:val="003A7B66"/>
    <w:rsid w:val="003A7C4B"/>
    <w:rsid w:val="003A7CFF"/>
    <w:rsid w:val="003A7F59"/>
    <w:rsid w:val="003B22E4"/>
    <w:rsid w:val="003B2DC2"/>
    <w:rsid w:val="003B304F"/>
    <w:rsid w:val="003B3B09"/>
    <w:rsid w:val="003B439D"/>
    <w:rsid w:val="003B4940"/>
    <w:rsid w:val="003B556A"/>
    <w:rsid w:val="003B5943"/>
    <w:rsid w:val="003B62A6"/>
    <w:rsid w:val="003B63E4"/>
    <w:rsid w:val="003B6822"/>
    <w:rsid w:val="003B6AAE"/>
    <w:rsid w:val="003B7173"/>
    <w:rsid w:val="003B735C"/>
    <w:rsid w:val="003B7B9E"/>
    <w:rsid w:val="003C1633"/>
    <w:rsid w:val="003C197C"/>
    <w:rsid w:val="003C202D"/>
    <w:rsid w:val="003C2543"/>
    <w:rsid w:val="003C279E"/>
    <w:rsid w:val="003C2A4A"/>
    <w:rsid w:val="003C3673"/>
    <w:rsid w:val="003C3684"/>
    <w:rsid w:val="003C3B30"/>
    <w:rsid w:val="003C4501"/>
    <w:rsid w:val="003C4726"/>
    <w:rsid w:val="003C59CA"/>
    <w:rsid w:val="003C6418"/>
    <w:rsid w:val="003C6AB1"/>
    <w:rsid w:val="003C6CDC"/>
    <w:rsid w:val="003C7B96"/>
    <w:rsid w:val="003C7C82"/>
    <w:rsid w:val="003D0956"/>
    <w:rsid w:val="003D1A48"/>
    <w:rsid w:val="003D35DB"/>
    <w:rsid w:val="003D455B"/>
    <w:rsid w:val="003D470C"/>
    <w:rsid w:val="003D52B6"/>
    <w:rsid w:val="003D62AA"/>
    <w:rsid w:val="003D662F"/>
    <w:rsid w:val="003D6A11"/>
    <w:rsid w:val="003D7056"/>
    <w:rsid w:val="003D75B3"/>
    <w:rsid w:val="003E0B32"/>
    <w:rsid w:val="003E10DB"/>
    <w:rsid w:val="003E1639"/>
    <w:rsid w:val="003E1A5F"/>
    <w:rsid w:val="003E1D96"/>
    <w:rsid w:val="003E1E11"/>
    <w:rsid w:val="003E335F"/>
    <w:rsid w:val="003E38F7"/>
    <w:rsid w:val="003E462A"/>
    <w:rsid w:val="003E645A"/>
    <w:rsid w:val="003E6FB6"/>
    <w:rsid w:val="003E752C"/>
    <w:rsid w:val="003E78E0"/>
    <w:rsid w:val="003F0104"/>
    <w:rsid w:val="003F2B15"/>
    <w:rsid w:val="003F4B59"/>
    <w:rsid w:val="003F4BCC"/>
    <w:rsid w:val="003F4CEF"/>
    <w:rsid w:val="003F54D1"/>
    <w:rsid w:val="003F5C3C"/>
    <w:rsid w:val="003F62CA"/>
    <w:rsid w:val="003F64C6"/>
    <w:rsid w:val="003F64DA"/>
    <w:rsid w:val="003F71BA"/>
    <w:rsid w:val="003F76AE"/>
    <w:rsid w:val="003F7F4D"/>
    <w:rsid w:val="00400CDD"/>
    <w:rsid w:val="004018AE"/>
    <w:rsid w:val="00401953"/>
    <w:rsid w:val="00401F33"/>
    <w:rsid w:val="00402F42"/>
    <w:rsid w:val="00403224"/>
    <w:rsid w:val="0040325B"/>
    <w:rsid w:val="004042A3"/>
    <w:rsid w:val="004043AA"/>
    <w:rsid w:val="00405178"/>
    <w:rsid w:val="0040636C"/>
    <w:rsid w:val="004074C5"/>
    <w:rsid w:val="00407651"/>
    <w:rsid w:val="00410381"/>
    <w:rsid w:val="00410A66"/>
    <w:rsid w:val="00411013"/>
    <w:rsid w:val="00411074"/>
    <w:rsid w:val="004117DF"/>
    <w:rsid w:val="00411ABA"/>
    <w:rsid w:val="00412334"/>
    <w:rsid w:val="00412425"/>
    <w:rsid w:val="004129D1"/>
    <w:rsid w:val="00412C32"/>
    <w:rsid w:val="00413B6D"/>
    <w:rsid w:val="00413F2C"/>
    <w:rsid w:val="0041418D"/>
    <w:rsid w:val="004146E7"/>
    <w:rsid w:val="0041589A"/>
    <w:rsid w:val="00415CDC"/>
    <w:rsid w:val="0041626F"/>
    <w:rsid w:val="004162B3"/>
    <w:rsid w:val="00417CDA"/>
    <w:rsid w:val="0042068D"/>
    <w:rsid w:val="00420AC7"/>
    <w:rsid w:val="00421E08"/>
    <w:rsid w:val="004226BF"/>
    <w:rsid w:val="004229BA"/>
    <w:rsid w:val="00422FE6"/>
    <w:rsid w:val="00423031"/>
    <w:rsid w:val="00423570"/>
    <w:rsid w:val="00423BD9"/>
    <w:rsid w:val="0042481A"/>
    <w:rsid w:val="0042515C"/>
    <w:rsid w:val="00425172"/>
    <w:rsid w:val="0042549D"/>
    <w:rsid w:val="00425A43"/>
    <w:rsid w:val="00425FEA"/>
    <w:rsid w:val="00430229"/>
    <w:rsid w:val="00431796"/>
    <w:rsid w:val="00431A58"/>
    <w:rsid w:val="00432801"/>
    <w:rsid w:val="00433346"/>
    <w:rsid w:val="00435627"/>
    <w:rsid w:val="0043573A"/>
    <w:rsid w:val="00436FD1"/>
    <w:rsid w:val="00437512"/>
    <w:rsid w:val="00437782"/>
    <w:rsid w:val="00437FB2"/>
    <w:rsid w:val="004403F4"/>
    <w:rsid w:val="0044127C"/>
    <w:rsid w:val="00441B78"/>
    <w:rsid w:val="00441D9D"/>
    <w:rsid w:val="0044226A"/>
    <w:rsid w:val="004424B6"/>
    <w:rsid w:val="00443817"/>
    <w:rsid w:val="00443EEB"/>
    <w:rsid w:val="00444015"/>
    <w:rsid w:val="004442A5"/>
    <w:rsid w:val="00445929"/>
    <w:rsid w:val="0044697C"/>
    <w:rsid w:val="00446ACD"/>
    <w:rsid w:val="00446B25"/>
    <w:rsid w:val="00446D0B"/>
    <w:rsid w:val="004471F6"/>
    <w:rsid w:val="00450B97"/>
    <w:rsid w:val="004511C8"/>
    <w:rsid w:val="00451385"/>
    <w:rsid w:val="00451FD3"/>
    <w:rsid w:val="00452D20"/>
    <w:rsid w:val="0045308C"/>
    <w:rsid w:val="00453559"/>
    <w:rsid w:val="00453991"/>
    <w:rsid w:val="00453FAD"/>
    <w:rsid w:val="00454453"/>
    <w:rsid w:val="00454538"/>
    <w:rsid w:val="00454D09"/>
    <w:rsid w:val="00455B7C"/>
    <w:rsid w:val="00456626"/>
    <w:rsid w:val="00456AE2"/>
    <w:rsid w:val="00457686"/>
    <w:rsid w:val="004576C6"/>
    <w:rsid w:val="0046091D"/>
    <w:rsid w:val="00460C9C"/>
    <w:rsid w:val="00460E25"/>
    <w:rsid w:val="00460E4A"/>
    <w:rsid w:val="00460EAC"/>
    <w:rsid w:val="0046148D"/>
    <w:rsid w:val="00461660"/>
    <w:rsid w:val="00461CD3"/>
    <w:rsid w:val="00462352"/>
    <w:rsid w:val="0046259B"/>
    <w:rsid w:val="00462A07"/>
    <w:rsid w:val="00462CC9"/>
    <w:rsid w:val="004630CE"/>
    <w:rsid w:val="00463474"/>
    <w:rsid w:val="00463652"/>
    <w:rsid w:val="0046367F"/>
    <w:rsid w:val="00464933"/>
    <w:rsid w:val="00464CE6"/>
    <w:rsid w:val="004657DD"/>
    <w:rsid w:val="004659A3"/>
    <w:rsid w:val="00466521"/>
    <w:rsid w:val="004666A2"/>
    <w:rsid w:val="00466A49"/>
    <w:rsid w:val="00466FE0"/>
    <w:rsid w:val="004671EA"/>
    <w:rsid w:val="0046780C"/>
    <w:rsid w:val="00467A77"/>
    <w:rsid w:val="00467BB3"/>
    <w:rsid w:val="004705B0"/>
    <w:rsid w:val="00472ABE"/>
    <w:rsid w:val="00472FD7"/>
    <w:rsid w:val="00473D2B"/>
    <w:rsid w:val="00473E84"/>
    <w:rsid w:val="0047493C"/>
    <w:rsid w:val="00474B41"/>
    <w:rsid w:val="00474FB4"/>
    <w:rsid w:val="004753F7"/>
    <w:rsid w:val="00476E64"/>
    <w:rsid w:val="00477404"/>
    <w:rsid w:val="00480440"/>
    <w:rsid w:val="00481663"/>
    <w:rsid w:val="004819B6"/>
    <w:rsid w:val="00481F11"/>
    <w:rsid w:val="004825CD"/>
    <w:rsid w:val="004827AA"/>
    <w:rsid w:val="0048376F"/>
    <w:rsid w:val="00484BF1"/>
    <w:rsid w:val="004852F2"/>
    <w:rsid w:val="0048575E"/>
    <w:rsid w:val="00485AA1"/>
    <w:rsid w:val="0048621D"/>
    <w:rsid w:val="004868A0"/>
    <w:rsid w:val="004876D6"/>
    <w:rsid w:val="004906AB"/>
    <w:rsid w:val="0049074F"/>
    <w:rsid w:val="00490A5E"/>
    <w:rsid w:val="00490C36"/>
    <w:rsid w:val="0049111A"/>
    <w:rsid w:val="0049145A"/>
    <w:rsid w:val="004916DF"/>
    <w:rsid w:val="00491DDE"/>
    <w:rsid w:val="0049239B"/>
    <w:rsid w:val="00492B91"/>
    <w:rsid w:val="004933D3"/>
    <w:rsid w:val="004938DF"/>
    <w:rsid w:val="004948A3"/>
    <w:rsid w:val="004948D7"/>
    <w:rsid w:val="00494EA8"/>
    <w:rsid w:val="00494F6E"/>
    <w:rsid w:val="00495AA4"/>
    <w:rsid w:val="00495C97"/>
    <w:rsid w:val="00497107"/>
    <w:rsid w:val="004A16A9"/>
    <w:rsid w:val="004A36C0"/>
    <w:rsid w:val="004A49FA"/>
    <w:rsid w:val="004A4C02"/>
    <w:rsid w:val="004A6172"/>
    <w:rsid w:val="004A7E0C"/>
    <w:rsid w:val="004B00D7"/>
    <w:rsid w:val="004B2DAC"/>
    <w:rsid w:val="004B418B"/>
    <w:rsid w:val="004B76DC"/>
    <w:rsid w:val="004B7842"/>
    <w:rsid w:val="004B796D"/>
    <w:rsid w:val="004C10BF"/>
    <w:rsid w:val="004C1228"/>
    <w:rsid w:val="004C17F5"/>
    <w:rsid w:val="004C20C6"/>
    <w:rsid w:val="004C25BE"/>
    <w:rsid w:val="004C2719"/>
    <w:rsid w:val="004C293B"/>
    <w:rsid w:val="004C2A6F"/>
    <w:rsid w:val="004C2F85"/>
    <w:rsid w:val="004C35DD"/>
    <w:rsid w:val="004C4265"/>
    <w:rsid w:val="004C4676"/>
    <w:rsid w:val="004C5F71"/>
    <w:rsid w:val="004C605F"/>
    <w:rsid w:val="004C67C1"/>
    <w:rsid w:val="004C686B"/>
    <w:rsid w:val="004C795C"/>
    <w:rsid w:val="004D00C6"/>
    <w:rsid w:val="004D0830"/>
    <w:rsid w:val="004D0C66"/>
    <w:rsid w:val="004D1196"/>
    <w:rsid w:val="004D20FA"/>
    <w:rsid w:val="004D2563"/>
    <w:rsid w:val="004D25B0"/>
    <w:rsid w:val="004D344D"/>
    <w:rsid w:val="004D38F8"/>
    <w:rsid w:val="004D3950"/>
    <w:rsid w:val="004D3D21"/>
    <w:rsid w:val="004D41F8"/>
    <w:rsid w:val="004D4217"/>
    <w:rsid w:val="004D541E"/>
    <w:rsid w:val="004D5647"/>
    <w:rsid w:val="004D6202"/>
    <w:rsid w:val="004D6AF3"/>
    <w:rsid w:val="004D79AF"/>
    <w:rsid w:val="004E0C27"/>
    <w:rsid w:val="004E0E2A"/>
    <w:rsid w:val="004E1B47"/>
    <w:rsid w:val="004E2C2D"/>
    <w:rsid w:val="004E35E7"/>
    <w:rsid w:val="004E5B9D"/>
    <w:rsid w:val="004E6D42"/>
    <w:rsid w:val="004F0E84"/>
    <w:rsid w:val="004F126F"/>
    <w:rsid w:val="004F19D6"/>
    <w:rsid w:val="004F2DC8"/>
    <w:rsid w:val="004F35EC"/>
    <w:rsid w:val="004F489B"/>
    <w:rsid w:val="004F4AD9"/>
    <w:rsid w:val="004F517B"/>
    <w:rsid w:val="004F6877"/>
    <w:rsid w:val="004F6BAC"/>
    <w:rsid w:val="004F6F82"/>
    <w:rsid w:val="004F749C"/>
    <w:rsid w:val="004F7664"/>
    <w:rsid w:val="004F7C82"/>
    <w:rsid w:val="00500453"/>
    <w:rsid w:val="005005C8"/>
    <w:rsid w:val="00501184"/>
    <w:rsid w:val="00501377"/>
    <w:rsid w:val="00501FDD"/>
    <w:rsid w:val="00502DE0"/>
    <w:rsid w:val="00503481"/>
    <w:rsid w:val="005051EB"/>
    <w:rsid w:val="00505BDC"/>
    <w:rsid w:val="00506230"/>
    <w:rsid w:val="005065C2"/>
    <w:rsid w:val="005065DF"/>
    <w:rsid w:val="005070FF"/>
    <w:rsid w:val="00507257"/>
    <w:rsid w:val="00507AF5"/>
    <w:rsid w:val="00511175"/>
    <w:rsid w:val="005111B6"/>
    <w:rsid w:val="00511AC3"/>
    <w:rsid w:val="0051218F"/>
    <w:rsid w:val="00512492"/>
    <w:rsid w:val="00512BD7"/>
    <w:rsid w:val="005145B1"/>
    <w:rsid w:val="005148E0"/>
    <w:rsid w:val="005150B9"/>
    <w:rsid w:val="005159FF"/>
    <w:rsid w:val="00515DC7"/>
    <w:rsid w:val="005160D4"/>
    <w:rsid w:val="00516631"/>
    <w:rsid w:val="00516CFB"/>
    <w:rsid w:val="00517948"/>
    <w:rsid w:val="00517B77"/>
    <w:rsid w:val="0052002D"/>
    <w:rsid w:val="0052011B"/>
    <w:rsid w:val="0052068D"/>
    <w:rsid w:val="005216D6"/>
    <w:rsid w:val="0052186A"/>
    <w:rsid w:val="00521A24"/>
    <w:rsid w:val="00521CFE"/>
    <w:rsid w:val="005220F5"/>
    <w:rsid w:val="005221EF"/>
    <w:rsid w:val="00522B0A"/>
    <w:rsid w:val="00522EC2"/>
    <w:rsid w:val="00523B23"/>
    <w:rsid w:val="0052456E"/>
    <w:rsid w:val="00524861"/>
    <w:rsid w:val="0052610B"/>
    <w:rsid w:val="00526358"/>
    <w:rsid w:val="005270A1"/>
    <w:rsid w:val="00527EDB"/>
    <w:rsid w:val="00530312"/>
    <w:rsid w:val="005305B2"/>
    <w:rsid w:val="00532408"/>
    <w:rsid w:val="0053302D"/>
    <w:rsid w:val="005335D5"/>
    <w:rsid w:val="005338C0"/>
    <w:rsid w:val="00533FE8"/>
    <w:rsid w:val="00535041"/>
    <w:rsid w:val="00535698"/>
    <w:rsid w:val="005363EA"/>
    <w:rsid w:val="00536EA1"/>
    <w:rsid w:val="00536EA6"/>
    <w:rsid w:val="00536EBF"/>
    <w:rsid w:val="005371DC"/>
    <w:rsid w:val="0053762D"/>
    <w:rsid w:val="005378DF"/>
    <w:rsid w:val="00537D23"/>
    <w:rsid w:val="005402CB"/>
    <w:rsid w:val="005402FF"/>
    <w:rsid w:val="00540765"/>
    <w:rsid w:val="00540B43"/>
    <w:rsid w:val="00541235"/>
    <w:rsid w:val="005431D1"/>
    <w:rsid w:val="00543362"/>
    <w:rsid w:val="005437AA"/>
    <w:rsid w:val="00543867"/>
    <w:rsid w:val="005442CF"/>
    <w:rsid w:val="00544389"/>
    <w:rsid w:val="0054439C"/>
    <w:rsid w:val="0054506D"/>
    <w:rsid w:val="00545104"/>
    <w:rsid w:val="005454CE"/>
    <w:rsid w:val="00545789"/>
    <w:rsid w:val="00545E25"/>
    <w:rsid w:val="005461EC"/>
    <w:rsid w:val="00546A7F"/>
    <w:rsid w:val="00546B94"/>
    <w:rsid w:val="00547382"/>
    <w:rsid w:val="0054760C"/>
    <w:rsid w:val="00547B5F"/>
    <w:rsid w:val="00550F13"/>
    <w:rsid w:val="005515D1"/>
    <w:rsid w:val="00551CFA"/>
    <w:rsid w:val="00553ABF"/>
    <w:rsid w:val="0055425F"/>
    <w:rsid w:val="00555D17"/>
    <w:rsid w:val="005561B7"/>
    <w:rsid w:val="005563A1"/>
    <w:rsid w:val="005576B9"/>
    <w:rsid w:val="00557A34"/>
    <w:rsid w:val="00557AAF"/>
    <w:rsid w:val="00561506"/>
    <w:rsid w:val="005615A1"/>
    <w:rsid w:val="00561ADD"/>
    <w:rsid w:val="00561C40"/>
    <w:rsid w:val="0056288D"/>
    <w:rsid w:val="005634A3"/>
    <w:rsid w:val="0056570F"/>
    <w:rsid w:val="005657EF"/>
    <w:rsid w:val="00565A4B"/>
    <w:rsid w:val="00565F40"/>
    <w:rsid w:val="005667AD"/>
    <w:rsid w:val="005678AB"/>
    <w:rsid w:val="00567BC9"/>
    <w:rsid w:val="0057071E"/>
    <w:rsid w:val="00572931"/>
    <w:rsid w:val="00573176"/>
    <w:rsid w:val="00573544"/>
    <w:rsid w:val="00574B93"/>
    <w:rsid w:val="005762EB"/>
    <w:rsid w:val="00577910"/>
    <w:rsid w:val="00577DA3"/>
    <w:rsid w:val="00577DB7"/>
    <w:rsid w:val="00581276"/>
    <w:rsid w:val="00581306"/>
    <w:rsid w:val="00581E2B"/>
    <w:rsid w:val="00582A3E"/>
    <w:rsid w:val="00582AF2"/>
    <w:rsid w:val="00583289"/>
    <w:rsid w:val="00583634"/>
    <w:rsid w:val="00584320"/>
    <w:rsid w:val="0058502F"/>
    <w:rsid w:val="00585ECB"/>
    <w:rsid w:val="005862C6"/>
    <w:rsid w:val="00586736"/>
    <w:rsid w:val="00587B56"/>
    <w:rsid w:val="00590046"/>
    <w:rsid w:val="005919F8"/>
    <w:rsid w:val="00591EF2"/>
    <w:rsid w:val="00592042"/>
    <w:rsid w:val="0059282B"/>
    <w:rsid w:val="00592962"/>
    <w:rsid w:val="00592E96"/>
    <w:rsid w:val="00593217"/>
    <w:rsid w:val="0059399D"/>
    <w:rsid w:val="00594398"/>
    <w:rsid w:val="00595548"/>
    <w:rsid w:val="00595E56"/>
    <w:rsid w:val="005962D2"/>
    <w:rsid w:val="00596EF6"/>
    <w:rsid w:val="00597748"/>
    <w:rsid w:val="005979F9"/>
    <w:rsid w:val="005A0C74"/>
    <w:rsid w:val="005A1551"/>
    <w:rsid w:val="005A26AA"/>
    <w:rsid w:val="005A2AC0"/>
    <w:rsid w:val="005A36A3"/>
    <w:rsid w:val="005A3A93"/>
    <w:rsid w:val="005A4910"/>
    <w:rsid w:val="005A569C"/>
    <w:rsid w:val="005A56E0"/>
    <w:rsid w:val="005A58D0"/>
    <w:rsid w:val="005A5DD5"/>
    <w:rsid w:val="005A603B"/>
    <w:rsid w:val="005A643E"/>
    <w:rsid w:val="005A79DE"/>
    <w:rsid w:val="005A7A1E"/>
    <w:rsid w:val="005A7C1A"/>
    <w:rsid w:val="005A7F80"/>
    <w:rsid w:val="005B014B"/>
    <w:rsid w:val="005B077A"/>
    <w:rsid w:val="005B09C2"/>
    <w:rsid w:val="005B12CF"/>
    <w:rsid w:val="005B2AA6"/>
    <w:rsid w:val="005B52E8"/>
    <w:rsid w:val="005B569A"/>
    <w:rsid w:val="005B5DEC"/>
    <w:rsid w:val="005B63A4"/>
    <w:rsid w:val="005B6813"/>
    <w:rsid w:val="005B798C"/>
    <w:rsid w:val="005C1B41"/>
    <w:rsid w:val="005C2170"/>
    <w:rsid w:val="005C2847"/>
    <w:rsid w:val="005C2905"/>
    <w:rsid w:val="005C2BAF"/>
    <w:rsid w:val="005C368D"/>
    <w:rsid w:val="005C4A20"/>
    <w:rsid w:val="005C50DD"/>
    <w:rsid w:val="005C57BF"/>
    <w:rsid w:val="005C5A68"/>
    <w:rsid w:val="005C67FC"/>
    <w:rsid w:val="005C7766"/>
    <w:rsid w:val="005C7CEA"/>
    <w:rsid w:val="005D0D75"/>
    <w:rsid w:val="005D12AD"/>
    <w:rsid w:val="005D1751"/>
    <w:rsid w:val="005D19F4"/>
    <w:rsid w:val="005D2558"/>
    <w:rsid w:val="005D4AB6"/>
    <w:rsid w:val="005D4EEF"/>
    <w:rsid w:val="005D572A"/>
    <w:rsid w:val="005D66D5"/>
    <w:rsid w:val="005D6DDC"/>
    <w:rsid w:val="005D6F13"/>
    <w:rsid w:val="005D6F4E"/>
    <w:rsid w:val="005D7A65"/>
    <w:rsid w:val="005E0BEA"/>
    <w:rsid w:val="005E14A2"/>
    <w:rsid w:val="005E3497"/>
    <w:rsid w:val="005E3D7E"/>
    <w:rsid w:val="005E425D"/>
    <w:rsid w:val="005E5CD6"/>
    <w:rsid w:val="005E6411"/>
    <w:rsid w:val="005E6A9A"/>
    <w:rsid w:val="005E6F0F"/>
    <w:rsid w:val="005E773D"/>
    <w:rsid w:val="005E7ED5"/>
    <w:rsid w:val="005F025B"/>
    <w:rsid w:val="005F0BCC"/>
    <w:rsid w:val="005F0FBE"/>
    <w:rsid w:val="005F1D49"/>
    <w:rsid w:val="005F20A8"/>
    <w:rsid w:val="005F2245"/>
    <w:rsid w:val="005F25AE"/>
    <w:rsid w:val="005F398F"/>
    <w:rsid w:val="005F5BE6"/>
    <w:rsid w:val="005F64CC"/>
    <w:rsid w:val="005F7614"/>
    <w:rsid w:val="00600480"/>
    <w:rsid w:val="006011C9"/>
    <w:rsid w:val="006020F7"/>
    <w:rsid w:val="0060233B"/>
    <w:rsid w:val="0060242C"/>
    <w:rsid w:val="006036D1"/>
    <w:rsid w:val="00603711"/>
    <w:rsid w:val="00603A4F"/>
    <w:rsid w:val="00604301"/>
    <w:rsid w:val="00604590"/>
    <w:rsid w:val="00604EE4"/>
    <w:rsid w:val="00606BCE"/>
    <w:rsid w:val="00607256"/>
    <w:rsid w:val="006079CB"/>
    <w:rsid w:val="00607A22"/>
    <w:rsid w:val="00607DB8"/>
    <w:rsid w:val="006101F3"/>
    <w:rsid w:val="00610495"/>
    <w:rsid w:val="006115CA"/>
    <w:rsid w:val="00611B79"/>
    <w:rsid w:val="00611CA0"/>
    <w:rsid w:val="00613255"/>
    <w:rsid w:val="00613984"/>
    <w:rsid w:val="00613F4A"/>
    <w:rsid w:val="0061444C"/>
    <w:rsid w:val="00614BEA"/>
    <w:rsid w:val="0061555D"/>
    <w:rsid w:val="00615A00"/>
    <w:rsid w:val="00616D6F"/>
    <w:rsid w:val="00616DDA"/>
    <w:rsid w:val="00617649"/>
    <w:rsid w:val="0061785F"/>
    <w:rsid w:val="00620607"/>
    <w:rsid w:val="00621A12"/>
    <w:rsid w:val="00621E3E"/>
    <w:rsid w:val="0062247D"/>
    <w:rsid w:val="00622483"/>
    <w:rsid w:val="0062391F"/>
    <w:rsid w:val="00624292"/>
    <w:rsid w:val="0062508D"/>
    <w:rsid w:val="00626076"/>
    <w:rsid w:val="00626958"/>
    <w:rsid w:val="00626DBD"/>
    <w:rsid w:val="0062767F"/>
    <w:rsid w:val="00627C30"/>
    <w:rsid w:val="00627D2B"/>
    <w:rsid w:val="00630536"/>
    <w:rsid w:val="0063103B"/>
    <w:rsid w:val="0063231F"/>
    <w:rsid w:val="006333AD"/>
    <w:rsid w:val="00634290"/>
    <w:rsid w:val="00634334"/>
    <w:rsid w:val="00634FCD"/>
    <w:rsid w:val="00635880"/>
    <w:rsid w:val="00635FB0"/>
    <w:rsid w:val="006362E8"/>
    <w:rsid w:val="006363BD"/>
    <w:rsid w:val="00636506"/>
    <w:rsid w:val="0063665F"/>
    <w:rsid w:val="00636C93"/>
    <w:rsid w:val="006374EC"/>
    <w:rsid w:val="00637525"/>
    <w:rsid w:val="0063793E"/>
    <w:rsid w:val="00637D37"/>
    <w:rsid w:val="006427C3"/>
    <w:rsid w:val="00643456"/>
    <w:rsid w:val="006439E7"/>
    <w:rsid w:val="006449ED"/>
    <w:rsid w:val="00645F31"/>
    <w:rsid w:val="00646800"/>
    <w:rsid w:val="00647080"/>
    <w:rsid w:val="00647375"/>
    <w:rsid w:val="00647DEC"/>
    <w:rsid w:val="00650C4A"/>
    <w:rsid w:val="00653B79"/>
    <w:rsid w:val="0065432C"/>
    <w:rsid w:val="00654A64"/>
    <w:rsid w:val="00655FC5"/>
    <w:rsid w:val="00655FE1"/>
    <w:rsid w:val="00656C66"/>
    <w:rsid w:val="00657C4E"/>
    <w:rsid w:val="00660837"/>
    <w:rsid w:val="006623E3"/>
    <w:rsid w:val="00662E38"/>
    <w:rsid w:val="00663137"/>
    <w:rsid w:val="0066317B"/>
    <w:rsid w:val="006636B9"/>
    <w:rsid w:val="00664F47"/>
    <w:rsid w:val="0066528F"/>
    <w:rsid w:val="00666245"/>
    <w:rsid w:val="00666350"/>
    <w:rsid w:val="00667742"/>
    <w:rsid w:val="00667C4F"/>
    <w:rsid w:val="00667DF0"/>
    <w:rsid w:val="006709DC"/>
    <w:rsid w:val="00671CA8"/>
    <w:rsid w:val="00671CAB"/>
    <w:rsid w:val="0067512E"/>
    <w:rsid w:val="00675F3D"/>
    <w:rsid w:val="00676088"/>
    <w:rsid w:val="006766A2"/>
    <w:rsid w:val="00676AE3"/>
    <w:rsid w:val="00676DD7"/>
    <w:rsid w:val="0067798F"/>
    <w:rsid w:val="00680026"/>
    <w:rsid w:val="00680AEB"/>
    <w:rsid w:val="00680BF4"/>
    <w:rsid w:val="00681480"/>
    <w:rsid w:val="00681DC4"/>
    <w:rsid w:val="00682063"/>
    <w:rsid w:val="006821BC"/>
    <w:rsid w:val="00682231"/>
    <w:rsid w:val="0068273E"/>
    <w:rsid w:val="0068274B"/>
    <w:rsid w:val="00683871"/>
    <w:rsid w:val="00684397"/>
    <w:rsid w:val="0068536C"/>
    <w:rsid w:val="00685937"/>
    <w:rsid w:val="00685A92"/>
    <w:rsid w:val="00685B9D"/>
    <w:rsid w:val="00685C11"/>
    <w:rsid w:val="00687344"/>
    <w:rsid w:val="00687C49"/>
    <w:rsid w:val="00687EBF"/>
    <w:rsid w:val="00690612"/>
    <w:rsid w:val="006909E5"/>
    <w:rsid w:val="00690A17"/>
    <w:rsid w:val="00690B04"/>
    <w:rsid w:val="00691EF7"/>
    <w:rsid w:val="00692918"/>
    <w:rsid w:val="0069364A"/>
    <w:rsid w:val="00693C38"/>
    <w:rsid w:val="00693E64"/>
    <w:rsid w:val="00693EB3"/>
    <w:rsid w:val="00695B2F"/>
    <w:rsid w:val="0069616F"/>
    <w:rsid w:val="006A02E3"/>
    <w:rsid w:val="006A099B"/>
    <w:rsid w:val="006A0BDE"/>
    <w:rsid w:val="006A113A"/>
    <w:rsid w:val="006A276F"/>
    <w:rsid w:val="006A298E"/>
    <w:rsid w:val="006A2D44"/>
    <w:rsid w:val="006A2DA8"/>
    <w:rsid w:val="006A3250"/>
    <w:rsid w:val="006A3292"/>
    <w:rsid w:val="006A33A2"/>
    <w:rsid w:val="006A3D87"/>
    <w:rsid w:val="006A4251"/>
    <w:rsid w:val="006A44AF"/>
    <w:rsid w:val="006A5120"/>
    <w:rsid w:val="006A6135"/>
    <w:rsid w:val="006A737E"/>
    <w:rsid w:val="006B0926"/>
    <w:rsid w:val="006B0F1E"/>
    <w:rsid w:val="006B14DC"/>
    <w:rsid w:val="006B17EC"/>
    <w:rsid w:val="006B2DE5"/>
    <w:rsid w:val="006B2EB4"/>
    <w:rsid w:val="006B4088"/>
    <w:rsid w:val="006B439D"/>
    <w:rsid w:val="006B4422"/>
    <w:rsid w:val="006B4576"/>
    <w:rsid w:val="006B4ACE"/>
    <w:rsid w:val="006B5BE2"/>
    <w:rsid w:val="006B5BE5"/>
    <w:rsid w:val="006B5C5D"/>
    <w:rsid w:val="006B6F71"/>
    <w:rsid w:val="006B7856"/>
    <w:rsid w:val="006C09E5"/>
    <w:rsid w:val="006C2198"/>
    <w:rsid w:val="006C2E9B"/>
    <w:rsid w:val="006C3C0E"/>
    <w:rsid w:val="006C4C76"/>
    <w:rsid w:val="006C5719"/>
    <w:rsid w:val="006C602F"/>
    <w:rsid w:val="006C66BB"/>
    <w:rsid w:val="006C6CE1"/>
    <w:rsid w:val="006C7719"/>
    <w:rsid w:val="006C7CE5"/>
    <w:rsid w:val="006C7EC4"/>
    <w:rsid w:val="006D12A8"/>
    <w:rsid w:val="006D1680"/>
    <w:rsid w:val="006D3E22"/>
    <w:rsid w:val="006D4E34"/>
    <w:rsid w:val="006D5B9B"/>
    <w:rsid w:val="006D769E"/>
    <w:rsid w:val="006D7DF5"/>
    <w:rsid w:val="006E0664"/>
    <w:rsid w:val="006E0859"/>
    <w:rsid w:val="006E164F"/>
    <w:rsid w:val="006E2186"/>
    <w:rsid w:val="006E25C4"/>
    <w:rsid w:val="006E496F"/>
    <w:rsid w:val="006E4EB1"/>
    <w:rsid w:val="006E4FC3"/>
    <w:rsid w:val="006E5BBF"/>
    <w:rsid w:val="006E5FFB"/>
    <w:rsid w:val="006E6E30"/>
    <w:rsid w:val="006E71F5"/>
    <w:rsid w:val="006E72A1"/>
    <w:rsid w:val="006E7408"/>
    <w:rsid w:val="006F0C7E"/>
    <w:rsid w:val="006F18FB"/>
    <w:rsid w:val="006F1E6F"/>
    <w:rsid w:val="006F220C"/>
    <w:rsid w:val="006F247E"/>
    <w:rsid w:val="006F25F6"/>
    <w:rsid w:val="006F2839"/>
    <w:rsid w:val="006F3163"/>
    <w:rsid w:val="006F34C7"/>
    <w:rsid w:val="006F3877"/>
    <w:rsid w:val="006F4ED3"/>
    <w:rsid w:val="006F7830"/>
    <w:rsid w:val="00700622"/>
    <w:rsid w:val="00700C26"/>
    <w:rsid w:val="007013B2"/>
    <w:rsid w:val="00701428"/>
    <w:rsid w:val="007018A1"/>
    <w:rsid w:val="00702307"/>
    <w:rsid w:val="007037F3"/>
    <w:rsid w:val="00703908"/>
    <w:rsid w:val="00703BA6"/>
    <w:rsid w:val="00705599"/>
    <w:rsid w:val="00705C2E"/>
    <w:rsid w:val="00707A99"/>
    <w:rsid w:val="00707F01"/>
    <w:rsid w:val="00710F56"/>
    <w:rsid w:val="00710FEC"/>
    <w:rsid w:val="00711F34"/>
    <w:rsid w:val="00713457"/>
    <w:rsid w:val="007135C5"/>
    <w:rsid w:val="00714036"/>
    <w:rsid w:val="007140EF"/>
    <w:rsid w:val="00714234"/>
    <w:rsid w:val="007146CA"/>
    <w:rsid w:val="007147A8"/>
    <w:rsid w:val="0071501A"/>
    <w:rsid w:val="00715183"/>
    <w:rsid w:val="00715492"/>
    <w:rsid w:val="00715677"/>
    <w:rsid w:val="0071667A"/>
    <w:rsid w:val="0071764D"/>
    <w:rsid w:val="007179C2"/>
    <w:rsid w:val="00720102"/>
    <w:rsid w:val="00720E40"/>
    <w:rsid w:val="00720F9A"/>
    <w:rsid w:val="00721825"/>
    <w:rsid w:val="00721AB5"/>
    <w:rsid w:val="00722351"/>
    <w:rsid w:val="0072442A"/>
    <w:rsid w:val="00724AFF"/>
    <w:rsid w:val="00724D20"/>
    <w:rsid w:val="007258B4"/>
    <w:rsid w:val="007276FD"/>
    <w:rsid w:val="00727842"/>
    <w:rsid w:val="00727A11"/>
    <w:rsid w:val="00727CDA"/>
    <w:rsid w:val="00730F35"/>
    <w:rsid w:val="00731296"/>
    <w:rsid w:val="00731565"/>
    <w:rsid w:val="007317E6"/>
    <w:rsid w:val="00731B57"/>
    <w:rsid w:val="00732845"/>
    <w:rsid w:val="00732F5A"/>
    <w:rsid w:val="00733AE7"/>
    <w:rsid w:val="00733DD5"/>
    <w:rsid w:val="007343FE"/>
    <w:rsid w:val="007345C3"/>
    <w:rsid w:val="00734F25"/>
    <w:rsid w:val="00735BBE"/>
    <w:rsid w:val="007364AB"/>
    <w:rsid w:val="00736944"/>
    <w:rsid w:val="007379DC"/>
    <w:rsid w:val="0074121B"/>
    <w:rsid w:val="00741A08"/>
    <w:rsid w:val="00741B6C"/>
    <w:rsid w:val="00741E4A"/>
    <w:rsid w:val="00742078"/>
    <w:rsid w:val="00743B7B"/>
    <w:rsid w:val="00743E0E"/>
    <w:rsid w:val="007440A9"/>
    <w:rsid w:val="0074490C"/>
    <w:rsid w:val="007468F9"/>
    <w:rsid w:val="0074719A"/>
    <w:rsid w:val="00747597"/>
    <w:rsid w:val="00747B8B"/>
    <w:rsid w:val="00747C7B"/>
    <w:rsid w:val="00747E70"/>
    <w:rsid w:val="007501B8"/>
    <w:rsid w:val="007510D9"/>
    <w:rsid w:val="00751699"/>
    <w:rsid w:val="00751730"/>
    <w:rsid w:val="0075214E"/>
    <w:rsid w:val="007521EE"/>
    <w:rsid w:val="007528C3"/>
    <w:rsid w:val="00753120"/>
    <w:rsid w:val="00753217"/>
    <w:rsid w:val="00753284"/>
    <w:rsid w:val="00753467"/>
    <w:rsid w:val="007537B1"/>
    <w:rsid w:val="00753E42"/>
    <w:rsid w:val="00754252"/>
    <w:rsid w:val="007551F9"/>
    <w:rsid w:val="007553D3"/>
    <w:rsid w:val="00755E06"/>
    <w:rsid w:val="007575C0"/>
    <w:rsid w:val="0075760E"/>
    <w:rsid w:val="00760B40"/>
    <w:rsid w:val="007610F9"/>
    <w:rsid w:val="00761BEE"/>
    <w:rsid w:val="007631EC"/>
    <w:rsid w:val="007638C4"/>
    <w:rsid w:val="007638C9"/>
    <w:rsid w:val="00763B4B"/>
    <w:rsid w:val="007644BA"/>
    <w:rsid w:val="0076457E"/>
    <w:rsid w:val="00765172"/>
    <w:rsid w:val="00765529"/>
    <w:rsid w:val="007655D9"/>
    <w:rsid w:val="00765956"/>
    <w:rsid w:val="00766471"/>
    <w:rsid w:val="0076731C"/>
    <w:rsid w:val="00767AF1"/>
    <w:rsid w:val="00767B7B"/>
    <w:rsid w:val="007707C9"/>
    <w:rsid w:val="00770A70"/>
    <w:rsid w:val="00771C4A"/>
    <w:rsid w:val="007724B0"/>
    <w:rsid w:val="007738E2"/>
    <w:rsid w:val="00774890"/>
    <w:rsid w:val="00775822"/>
    <w:rsid w:val="00775D73"/>
    <w:rsid w:val="00776037"/>
    <w:rsid w:val="0077603D"/>
    <w:rsid w:val="0077724E"/>
    <w:rsid w:val="007778FB"/>
    <w:rsid w:val="00780161"/>
    <w:rsid w:val="007814FB"/>
    <w:rsid w:val="007815A1"/>
    <w:rsid w:val="00781889"/>
    <w:rsid w:val="00781D77"/>
    <w:rsid w:val="00781FE6"/>
    <w:rsid w:val="00782FA9"/>
    <w:rsid w:val="007846B8"/>
    <w:rsid w:val="007846F0"/>
    <w:rsid w:val="00784B84"/>
    <w:rsid w:val="00785539"/>
    <w:rsid w:val="00786371"/>
    <w:rsid w:val="00786EE3"/>
    <w:rsid w:val="00787DCF"/>
    <w:rsid w:val="00790392"/>
    <w:rsid w:val="0079094D"/>
    <w:rsid w:val="00791CCA"/>
    <w:rsid w:val="00792163"/>
    <w:rsid w:val="00792B57"/>
    <w:rsid w:val="007937EF"/>
    <w:rsid w:val="00793D0A"/>
    <w:rsid w:val="007947C2"/>
    <w:rsid w:val="00795934"/>
    <w:rsid w:val="0079640D"/>
    <w:rsid w:val="00796A18"/>
    <w:rsid w:val="0079736C"/>
    <w:rsid w:val="007974C7"/>
    <w:rsid w:val="0079765A"/>
    <w:rsid w:val="007A01EE"/>
    <w:rsid w:val="007A028A"/>
    <w:rsid w:val="007A085F"/>
    <w:rsid w:val="007A095B"/>
    <w:rsid w:val="007A307F"/>
    <w:rsid w:val="007A40D9"/>
    <w:rsid w:val="007A481A"/>
    <w:rsid w:val="007A49DE"/>
    <w:rsid w:val="007A4D51"/>
    <w:rsid w:val="007A5239"/>
    <w:rsid w:val="007A59D8"/>
    <w:rsid w:val="007A635E"/>
    <w:rsid w:val="007A669A"/>
    <w:rsid w:val="007A6B8E"/>
    <w:rsid w:val="007A72D5"/>
    <w:rsid w:val="007B0766"/>
    <w:rsid w:val="007B0A4D"/>
    <w:rsid w:val="007B13E9"/>
    <w:rsid w:val="007B157E"/>
    <w:rsid w:val="007B1B56"/>
    <w:rsid w:val="007B1D42"/>
    <w:rsid w:val="007B2ACC"/>
    <w:rsid w:val="007B2AFB"/>
    <w:rsid w:val="007B32B8"/>
    <w:rsid w:val="007B3331"/>
    <w:rsid w:val="007B3B28"/>
    <w:rsid w:val="007B4189"/>
    <w:rsid w:val="007B52B1"/>
    <w:rsid w:val="007B5C03"/>
    <w:rsid w:val="007B5D39"/>
    <w:rsid w:val="007B5EB6"/>
    <w:rsid w:val="007B6DA8"/>
    <w:rsid w:val="007B764E"/>
    <w:rsid w:val="007B7664"/>
    <w:rsid w:val="007C0365"/>
    <w:rsid w:val="007C0C0D"/>
    <w:rsid w:val="007C0C4F"/>
    <w:rsid w:val="007C184F"/>
    <w:rsid w:val="007C1CD0"/>
    <w:rsid w:val="007C27BA"/>
    <w:rsid w:val="007C392A"/>
    <w:rsid w:val="007C42CF"/>
    <w:rsid w:val="007C58D1"/>
    <w:rsid w:val="007C59B2"/>
    <w:rsid w:val="007C5E68"/>
    <w:rsid w:val="007C62D0"/>
    <w:rsid w:val="007C776B"/>
    <w:rsid w:val="007D0292"/>
    <w:rsid w:val="007D07D9"/>
    <w:rsid w:val="007D0E5B"/>
    <w:rsid w:val="007D146F"/>
    <w:rsid w:val="007D290B"/>
    <w:rsid w:val="007D4BAE"/>
    <w:rsid w:val="007D4F4E"/>
    <w:rsid w:val="007D5E83"/>
    <w:rsid w:val="007D6AE5"/>
    <w:rsid w:val="007D6F2A"/>
    <w:rsid w:val="007D7671"/>
    <w:rsid w:val="007D7E37"/>
    <w:rsid w:val="007E03A7"/>
    <w:rsid w:val="007E057C"/>
    <w:rsid w:val="007E08B1"/>
    <w:rsid w:val="007E0A85"/>
    <w:rsid w:val="007E0E9E"/>
    <w:rsid w:val="007E1084"/>
    <w:rsid w:val="007E1182"/>
    <w:rsid w:val="007E138B"/>
    <w:rsid w:val="007E1B05"/>
    <w:rsid w:val="007E39F7"/>
    <w:rsid w:val="007E434F"/>
    <w:rsid w:val="007E4C68"/>
    <w:rsid w:val="007E583E"/>
    <w:rsid w:val="007E5B31"/>
    <w:rsid w:val="007E684F"/>
    <w:rsid w:val="007F0616"/>
    <w:rsid w:val="007F095A"/>
    <w:rsid w:val="007F0B2B"/>
    <w:rsid w:val="007F1378"/>
    <w:rsid w:val="007F1467"/>
    <w:rsid w:val="007F15AB"/>
    <w:rsid w:val="007F192E"/>
    <w:rsid w:val="007F1E10"/>
    <w:rsid w:val="007F241F"/>
    <w:rsid w:val="007F2560"/>
    <w:rsid w:val="007F402B"/>
    <w:rsid w:val="007F5E6A"/>
    <w:rsid w:val="007F7169"/>
    <w:rsid w:val="007F79DE"/>
    <w:rsid w:val="00800221"/>
    <w:rsid w:val="008003D9"/>
    <w:rsid w:val="0080040E"/>
    <w:rsid w:val="008013B0"/>
    <w:rsid w:val="0080149A"/>
    <w:rsid w:val="008021B5"/>
    <w:rsid w:val="00802A24"/>
    <w:rsid w:val="00803C74"/>
    <w:rsid w:val="00804399"/>
    <w:rsid w:val="00805ECE"/>
    <w:rsid w:val="00807222"/>
    <w:rsid w:val="00807AE2"/>
    <w:rsid w:val="008120F4"/>
    <w:rsid w:val="0081275B"/>
    <w:rsid w:val="008143B1"/>
    <w:rsid w:val="0081455F"/>
    <w:rsid w:val="008149C2"/>
    <w:rsid w:val="00815C34"/>
    <w:rsid w:val="00816409"/>
    <w:rsid w:val="00816A76"/>
    <w:rsid w:val="00817272"/>
    <w:rsid w:val="008172B1"/>
    <w:rsid w:val="00817552"/>
    <w:rsid w:val="0081755F"/>
    <w:rsid w:val="008233F6"/>
    <w:rsid w:val="00823CFD"/>
    <w:rsid w:val="0082439A"/>
    <w:rsid w:val="0082460F"/>
    <w:rsid w:val="00824723"/>
    <w:rsid w:val="00824925"/>
    <w:rsid w:val="00825D2C"/>
    <w:rsid w:val="00826AFF"/>
    <w:rsid w:val="00826DD8"/>
    <w:rsid w:val="00830DB5"/>
    <w:rsid w:val="008311DD"/>
    <w:rsid w:val="008312D4"/>
    <w:rsid w:val="008313A3"/>
    <w:rsid w:val="0083160D"/>
    <w:rsid w:val="008319F3"/>
    <w:rsid w:val="00831E13"/>
    <w:rsid w:val="0083419E"/>
    <w:rsid w:val="008342A6"/>
    <w:rsid w:val="00834BD7"/>
    <w:rsid w:val="00834BE4"/>
    <w:rsid w:val="00834CC2"/>
    <w:rsid w:val="00834F18"/>
    <w:rsid w:val="0083501B"/>
    <w:rsid w:val="0083560B"/>
    <w:rsid w:val="00835686"/>
    <w:rsid w:val="00835A80"/>
    <w:rsid w:val="00836698"/>
    <w:rsid w:val="00836B41"/>
    <w:rsid w:val="00836B4B"/>
    <w:rsid w:val="00837931"/>
    <w:rsid w:val="00840120"/>
    <w:rsid w:val="00840376"/>
    <w:rsid w:val="008409F7"/>
    <w:rsid w:val="00841C0E"/>
    <w:rsid w:val="00842066"/>
    <w:rsid w:val="008424B2"/>
    <w:rsid w:val="00842B3C"/>
    <w:rsid w:val="008432B9"/>
    <w:rsid w:val="00844067"/>
    <w:rsid w:val="00844098"/>
    <w:rsid w:val="008444E3"/>
    <w:rsid w:val="008456AE"/>
    <w:rsid w:val="00845FFF"/>
    <w:rsid w:val="00847133"/>
    <w:rsid w:val="00847D2E"/>
    <w:rsid w:val="0085073F"/>
    <w:rsid w:val="00850C2A"/>
    <w:rsid w:val="00850F9C"/>
    <w:rsid w:val="00851893"/>
    <w:rsid w:val="00851D4E"/>
    <w:rsid w:val="0085206B"/>
    <w:rsid w:val="00852154"/>
    <w:rsid w:val="0085223C"/>
    <w:rsid w:val="008522F3"/>
    <w:rsid w:val="00853856"/>
    <w:rsid w:val="0085435E"/>
    <w:rsid w:val="00854D28"/>
    <w:rsid w:val="00854D2C"/>
    <w:rsid w:val="0085527A"/>
    <w:rsid w:val="00855BF3"/>
    <w:rsid w:val="00855E43"/>
    <w:rsid w:val="00861561"/>
    <w:rsid w:val="008619C1"/>
    <w:rsid w:val="00861BB9"/>
    <w:rsid w:val="008620A0"/>
    <w:rsid w:val="00862212"/>
    <w:rsid w:val="00862465"/>
    <w:rsid w:val="0086387C"/>
    <w:rsid w:val="00863E4E"/>
    <w:rsid w:val="008644CB"/>
    <w:rsid w:val="0086500C"/>
    <w:rsid w:val="00866683"/>
    <w:rsid w:val="00866F5D"/>
    <w:rsid w:val="008671B2"/>
    <w:rsid w:val="008701A9"/>
    <w:rsid w:val="0087093B"/>
    <w:rsid w:val="00870987"/>
    <w:rsid w:val="008709CC"/>
    <w:rsid w:val="00870ED7"/>
    <w:rsid w:val="008716A3"/>
    <w:rsid w:val="00872371"/>
    <w:rsid w:val="00872A23"/>
    <w:rsid w:val="008735A7"/>
    <w:rsid w:val="00873959"/>
    <w:rsid w:val="00873C42"/>
    <w:rsid w:val="008757F5"/>
    <w:rsid w:val="00875D11"/>
    <w:rsid w:val="00875E26"/>
    <w:rsid w:val="0087696A"/>
    <w:rsid w:val="008778CE"/>
    <w:rsid w:val="00881562"/>
    <w:rsid w:val="00881EAD"/>
    <w:rsid w:val="0088269D"/>
    <w:rsid w:val="00882F64"/>
    <w:rsid w:val="00883A14"/>
    <w:rsid w:val="00883F0E"/>
    <w:rsid w:val="008842C6"/>
    <w:rsid w:val="0088488E"/>
    <w:rsid w:val="008856FE"/>
    <w:rsid w:val="00885F2F"/>
    <w:rsid w:val="00886920"/>
    <w:rsid w:val="00886BAB"/>
    <w:rsid w:val="008878A8"/>
    <w:rsid w:val="008879EA"/>
    <w:rsid w:val="00887A22"/>
    <w:rsid w:val="00890312"/>
    <w:rsid w:val="00890ADD"/>
    <w:rsid w:val="00891A03"/>
    <w:rsid w:val="00892433"/>
    <w:rsid w:val="00892463"/>
    <w:rsid w:val="00892659"/>
    <w:rsid w:val="00892A59"/>
    <w:rsid w:val="0089314D"/>
    <w:rsid w:val="008935C0"/>
    <w:rsid w:val="00893618"/>
    <w:rsid w:val="00893C05"/>
    <w:rsid w:val="00895211"/>
    <w:rsid w:val="00895750"/>
    <w:rsid w:val="00895976"/>
    <w:rsid w:val="00897207"/>
    <w:rsid w:val="008972BD"/>
    <w:rsid w:val="008974D2"/>
    <w:rsid w:val="008A01D9"/>
    <w:rsid w:val="008A0565"/>
    <w:rsid w:val="008A13F2"/>
    <w:rsid w:val="008A1565"/>
    <w:rsid w:val="008A1B12"/>
    <w:rsid w:val="008A26E6"/>
    <w:rsid w:val="008A35C6"/>
    <w:rsid w:val="008A649F"/>
    <w:rsid w:val="008A6612"/>
    <w:rsid w:val="008A6FE7"/>
    <w:rsid w:val="008B2338"/>
    <w:rsid w:val="008B24F8"/>
    <w:rsid w:val="008B2983"/>
    <w:rsid w:val="008B29A6"/>
    <w:rsid w:val="008B2A82"/>
    <w:rsid w:val="008B2B89"/>
    <w:rsid w:val="008B2EBD"/>
    <w:rsid w:val="008B311C"/>
    <w:rsid w:val="008B424F"/>
    <w:rsid w:val="008B50C9"/>
    <w:rsid w:val="008B5882"/>
    <w:rsid w:val="008B5CE1"/>
    <w:rsid w:val="008B6348"/>
    <w:rsid w:val="008B644E"/>
    <w:rsid w:val="008C0691"/>
    <w:rsid w:val="008C0831"/>
    <w:rsid w:val="008C16FE"/>
    <w:rsid w:val="008C195B"/>
    <w:rsid w:val="008C1C19"/>
    <w:rsid w:val="008C1FF8"/>
    <w:rsid w:val="008C2069"/>
    <w:rsid w:val="008C24DD"/>
    <w:rsid w:val="008C2BE6"/>
    <w:rsid w:val="008C3620"/>
    <w:rsid w:val="008C3A11"/>
    <w:rsid w:val="008C3AC8"/>
    <w:rsid w:val="008C41A9"/>
    <w:rsid w:val="008C7989"/>
    <w:rsid w:val="008C7D8D"/>
    <w:rsid w:val="008D08E8"/>
    <w:rsid w:val="008D0C42"/>
    <w:rsid w:val="008D18FA"/>
    <w:rsid w:val="008D1CA2"/>
    <w:rsid w:val="008D2579"/>
    <w:rsid w:val="008D2698"/>
    <w:rsid w:val="008D3192"/>
    <w:rsid w:val="008D31D5"/>
    <w:rsid w:val="008D3AF4"/>
    <w:rsid w:val="008D41D9"/>
    <w:rsid w:val="008D42C6"/>
    <w:rsid w:val="008D4A2E"/>
    <w:rsid w:val="008D4C1D"/>
    <w:rsid w:val="008D4E3A"/>
    <w:rsid w:val="008D5518"/>
    <w:rsid w:val="008D5545"/>
    <w:rsid w:val="008D6A70"/>
    <w:rsid w:val="008D6F68"/>
    <w:rsid w:val="008D778B"/>
    <w:rsid w:val="008E0FDF"/>
    <w:rsid w:val="008E12AE"/>
    <w:rsid w:val="008E165D"/>
    <w:rsid w:val="008E4467"/>
    <w:rsid w:val="008E4DF7"/>
    <w:rsid w:val="008E57F1"/>
    <w:rsid w:val="008E59A9"/>
    <w:rsid w:val="008E5F2E"/>
    <w:rsid w:val="008E6569"/>
    <w:rsid w:val="008E7400"/>
    <w:rsid w:val="008E7649"/>
    <w:rsid w:val="008E766F"/>
    <w:rsid w:val="008F078D"/>
    <w:rsid w:val="008F120C"/>
    <w:rsid w:val="008F37AD"/>
    <w:rsid w:val="008F3D62"/>
    <w:rsid w:val="008F4FE6"/>
    <w:rsid w:val="008F5627"/>
    <w:rsid w:val="008F6D40"/>
    <w:rsid w:val="008F7536"/>
    <w:rsid w:val="00900109"/>
    <w:rsid w:val="00901018"/>
    <w:rsid w:val="009011E4"/>
    <w:rsid w:val="00902546"/>
    <w:rsid w:val="009025E5"/>
    <w:rsid w:val="0090396F"/>
    <w:rsid w:val="00903E3A"/>
    <w:rsid w:val="00903EC0"/>
    <w:rsid w:val="00904369"/>
    <w:rsid w:val="009043BD"/>
    <w:rsid w:val="00904F91"/>
    <w:rsid w:val="00905259"/>
    <w:rsid w:val="00905612"/>
    <w:rsid w:val="00905CDD"/>
    <w:rsid w:val="009061EA"/>
    <w:rsid w:val="00906786"/>
    <w:rsid w:val="00906DAC"/>
    <w:rsid w:val="0090760A"/>
    <w:rsid w:val="009110A1"/>
    <w:rsid w:val="0091163C"/>
    <w:rsid w:val="009117B1"/>
    <w:rsid w:val="00911AE7"/>
    <w:rsid w:val="0091335B"/>
    <w:rsid w:val="009158BD"/>
    <w:rsid w:val="009162D0"/>
    <w:rsid w:val="00916438"/>
    <w:rsid w:val="009173BC"/>
    <w:rsid w:val="009174CE"/>
    <w:rsid w:val="009177BA"/>
    <w:rsid w:val="00917D79"/>
    <w:rsid w:val="0092069B"/>
    <w:rsid w:val="0092100B"/>
    <w:rsid w:val="00921285"/>
    <w:rsid w:val="009224A7"/>
    <w:rsid w:val="0092428C"/>
    <w:rsid w:val="0092498A"/>
    <w:rsid w:val="00924A30"/>
    <w:rsid w:val="0092555B"/>
    <w:rsid w:val="00926F56"/>
    <w:rsid w:val="00927553"/>
    <w:rsid w:val="0092771E"/>
    <w:rsid w:val="00930197"/>
    <w:rsid w:val="0093034E"/>
    <w:rsid w:val="00930D68"/>
    <w:rsid w:val="009317D6"/>
    <w:rsid w:val="00932C44"/>
    <w:rsid w:val="0093438A"/>
    <w:rsid w:val="00934866"/>
    <w:rsid w:val="009349EF"/>
    <w:rsid w:val="00934A54"/>
    <w:rsid w:val="00934DDD"/>
    <w:rsid w:val="00935570"/>
    <w:rsid w:val="00935B6B"/>
    <w:rsid w:val="00935D77"/>
    <w:rsid w:val="009363D5"/>
    <w:rsid w:val="009364C0"/>
    <w:rsid w:val="00936A3A"/>
    <w:rsid w:val="00936D49"/>
    <w:rsid w:val="0093790F"/>
    <w:rsid w:val="009406A2"/>
    <w:rsid w:val="00940BF4"/>
    <w:rsid w:val="009420D2"/>
    <w:rsid w:val="009427B1"/>
    <w:rsid w:val="00943E92"/>
    <w:rsid w:val="00945272"/>
    <w:rsid w:val="009475A8"/>
    <w:rsid w:val="009475CF"/>
    <w:rsid w:val="0094770E"/>
    <w:rsid w:val="009509B5"/>
    <w:rsid w:val="00950B85"/>
    <w:rsid w:val="00950FAE"/>
    <w:rsid w:val="009526B2"/>
    <w:rsid w:val="00952AEB"/>
    <w:rsid w:val="00953636"/>
    <w:rsid w:val="00953A67"/>
    <w:rsid w:val="0095417E"/>
    <w:rsid w:val="009548EC"/>
    <w:rsid w:val="00955C80"/>
    <w:rsid w:val="00956513"/>
    <w:rsid w:val="00956B05"/>
    <w:rsid w:val="00956C76"/>
    <w:rsid w:val="00956EC8"/>
    <w:rsid w:val="00957851"/>
    <w:rsid w:val="00957F8D"/>
    <w:rsid w:val="009600B7"/>
    <w:rsid w:val="009605E8"/>
    <w:rsid w:val="00960A80"/>
    <w:rsid w:val="00961383"/>
    <w:rsid w:val="009623A4"/>
    <w:rsid w:val="00963CA1"/>
    <w:rsid w:val="00964A46"/>
    <w:rsid w:val="00964BCA"/>
    <w:rsid w:val="00964EDB"/>
    <w:rsid w:val="00965B38"/>
    <w:rsid w:val="0096665B"/>
    <w:rsid w:val="00967023"/>
    <w:rsid w:val="009678EC"/>
    <w:rsid w:val="009700A1"/>
    <w:rsid w:val="009711D1"/>
    <w:rsid w:val="00971C35"/>
    <w:rsid w:val="00971F40"/>
    <w:rsid w:val="00971FCE"/>
    <w:rsid w:val="0097259B"/>
    <w:rsid w:val="009730F2"/>
    <w:rsid w:val="00973350"/>
    <w:rsid w:val="00973C2B"/>
    <w:rsid w:val="00974BF4"/>
    <w:rsid w:val="00974CE9"/>
    <w:rsid w:val="009754F8"/>
    <w:rsid w:val="0097593D"/>
    <w:rsid w:val="00975D85"/>
    <w:rsid w:val="009810E4"/>
    <w:rsid w:val="00983711"/>
    <w:rsid w:val="00983B8A"/>
    <w:rsid w:val="00983C42"/>
    <w:rsid w:val="009842E1"/>
    <w:rsid w:val="009853CE"/>
    <w:rsid w:val="00987D42"/>
    <w:rsid w:val="00987F0A"/>
    <w:rsid w:val="00990D7C"/>
    <w:rsid w:val="00991051"/>
    <w:rsid w:val="0099155A"/>
    <w:rsid w:val="00991C4E"/>
    <w:rsid w:val="00992630"/>
    <w:rsid w:val="00992DC9"/>
    <w:rsid w:val="00994F1D"/>
    <w:rsid w:val="00994FF0"/>
    <w:rsid w:val="0099625C"/>
    <w:rsid w:val="0099699A"/>
    <w:rsid w:val="00996D31"/>
    <w:rsid w:val="00997505"/>
    <w:rsid w:val="0099798E"/>
    <w:rsid w:val="00997B2D"/>
    <w:rsid w:val="00997C48"/>
    <w:rsid w:val="00997C77"/>
    <w:rsid w:val="00997CFA"/>
    <w:rsid w:val="009A0265"/>
    <w:rsid w:val="009A0B5B"/>
    <w:rsid w:val="009A25A9"/>
    <w:rsid w:val="009A267E"/>
    <w:rsid w:val="009A2A95"/>
    <w:rsid w:val="009A365F"/>
    <w:rsid w:val="009A3700"/>
    <w:rsid w:val="009A3B68"/>
    <w:rsid w:val="009A45F0"/>
    <w:rsid w:val="009A4817"/>
    <w:rsid w:val="009A4EFC"/>
    <w:rsid w:val="009A5245"/>
    <w:rsid w:val="009A57EB"/>
    <w:rsid w:val="009A61C6"/>
    <w:rsid w:val="009A627C"/>
    <w:rsid w:val="009A6D2F"/>
    <w:rsid w:val="009A7E11"/>
    <w:rsid w:val="009B04ED"/>
    <w:rsid w:val="009B185A"/>
    <w:rsid w:val="009B27EC"/>
    <w:rsid w:val="009B299F"/>
    <w:rsid w:val="009B2C0E"/>
    <w:rsid w:val="009B2F06"/>
    <w:rsid w:val="009B34E5"/>
    <w:rsid w:val="009B3D0C"/>
    <w:rsid w:val="009B449E"/>
    <w:rsid w:val="009B4BEA"/>
    <w:rsid w:val="009B5665"/>
    <w:rsid w:val="009B5B4A"/>
    <w:rsid w:val="009B5CE5"/>
    <w:rsid w:val="009B5F18"/>
    <w:rsid w:val="009B689C"/>
    <w:rsid w:val="009B6D2C"/>
    <w:rsid w:val="009B7459"/>
    <w:rsid w:val="009B794D"/>
    <w:rsid w:val="009C01A9"/>
    <w:rsid w:val="009C02F2"/>
    <w:rsid w:val="009C0882"/>
    <w:rsid w:val="009C0904"/>
    <w:rsid w:val="009C1446"/>
    <w:rsid w:val="009C1F2D"/>
    <w:rsid w:val="009C202E"/>
    <w:rsid w:val="009C22E0"/>
    <w:rsid w:val="009C324F"/>
    <w:rsid w:val="009C3313"/>
    <w:rsid w:val="009C3AE0"/>
    <w:rsid w:val="009C4672"/>
    <w:rsid w:val="009C4FC3"/>
    <w:rsid w:val="009C57FB"/>
    <w:rsid w:val="009C5979"/>
    <w:rsid w:val="009C6791"/>
    <w:rsid w:val="009C6FB3"/>
    <w:rsid w:val="009C7E5D"/>
    <w:rsid w:val="009D0B06"/>
    <w:rsid w:val="009D1312"/>
    <w:rsid w:val="009D245A"/>
    <w:rsid w:val="009D2510"/>
    <w:rsid w:val="009D25E9"/>
    <w:rsid w:val="009D33B9"/>
    <w:rsid w:val="009D380D"/>
    <w:rsid w:val="009D3B16"/>
    <w:rsid w:val="009D3CE9"/>
    <w:rsid w:val="009D4812"/>
    <w:rsid w:val="009D505A"/>
    <w:rsid w:val="009D54C0"/>
    <w:rsid w:val="009D63F8"/>
    <w:rsid w:val="009D67A0"/>
    <w:rsid w:val="009D6971"/>
    <w:rsid w:val="009D6E1D"/>
    <w:rsid w:val="009D738B"/>
    <w:rsid w:val="009D7DF4"/>
    <w:rsid w:val="009E1B30"/>
    <w:rsid w:val="009E3036"/>
    <w:rsid w:val="009E30BB"/>
    <w:rsid w:val="009E40A9"/>
    <w:rsid w:val="009E5238"/>
    <w:rsid w:val="009E5323"/>
    <w:rsid w:val="009E54C3"/>
    <w:rsid w:val="009E596B"/>
    <w:rsid w:val="009E5BC7"/>
    <w:rsid w:val="009E6852"/>
    <w:rsid w:val="009E7207"/>
    <w:rsid w:val="009E7267"/>
    <w:rsid w:val="009E773C"/>
    <w:rsid w:val="009E7A25"/>
    <w:rsid w:val="009E7E28"/>
    <w:rsid w:val="009F163C"/>
    <w:rsid w:val="009F170C"/>
    <w:rsid w:val="009F19AE"/>
    <w:rsid w:val="009F22A5"/>
    <w:rsid w:val="009F2F4B"/>
    <w:rsid w:val="009F3E2F"/>
    <w:rsid w:val="009F40FD"/>
    <w:rsid w:val="009F48AC"/>
    <w:rsid w:val="009F5341"/>
    <w:rsid w:val="009F63AD"/>
    <w:rsid w:val="009F6C7E"/>
    <w:rsid w:val="009F71B7"/>
    <w:rsid w:val="009F740D"/>
    <w:rsid w:val="009F767D"/>
    <w:rsid w:val="00A0000C"/>
    <w:rsid w:val="00A00540"/>
    <w:rsid w:val="00A018BA"/>
    <w:rsid w:val="00A03050"/>
    <w:rsid w:val="00A030A1"/>
    <w:rsid w:val="00A0338D"/>
    <w:rsid w:val="00A03738"/>
    <w:rsid w:val="00A03A4A"/>
    <w:rsid w:val="00A0484D"/>
    <w:rsid w:val="00A053FE"/>
    <w:rsid w:val="00A05BC2"/>
    <w:rsid w:val="00A07E8E"/>
    <w:rsid w:val="00A07FF0"/>
    <w:rsid w:val="00A10277"/>
    <w:rsid w:val="00A10866"/>
    <w:rsid w:val="00A128D0"/>
    <w:rsid w:val="00A137D6"/>
    <w:rsid w:val="00A13C48"/>
    <w:rsid w:val="00A13F95"/>
    <w:rsid w:val="00A14FDB"/>
    <w:rsid w:val="00A1552E"/>
    <w:rsid w:val="00A15BD9"/>
    <w:rsid w:val="00A16460"/>
    <w:rsid w:val="00A2052E"/>
    <w:rsid w:val="00A20792"/>
    <w:rsid w:val="00A207E0"/>
    <w:rsid w:val="00A21BF7"/>
    <w:rsid w:val="00A22484"/>
    <w:rsid w:val="00A226CE"/>
    <w:rsid w:val="00A238AD"/>
    <w:rsid w:val="00A23AE3"/>
    <w:rsid w:val="00A2479B"/>
    <w:rsid w:val="00A24FDF"/>
    <w:rsid w:val="00A260E3"/>
    <w:rsid w:val="00A267C4"/>
    <w:rsid w:val="00A2741E"/>
    <w:rsid w:val="00A274C8"/>
    <w:rsid w:val="00A308C6"/>
    <w:rsid w:val="00A31298"/>
    <w:rsid w:val="00A3137E"/>
    <w:rsid w:val="00A3264B"/>
    <w:rsid w:val="00A3297D"/>
    <w:rsid w:val="00A32989"/>
    <w:rsid w:val="00A32F98"/>
    <w:rsid w:val="00A32FFA"/>
    <w:rsid w:val="00A335A4"/>
    <w:rsid w:val="00A348C3"/>
    <w:rsid w:val="00A34EB5"/>
    <w:rsid w:val="00A35293"/>
    <w:rsid w:val="00A35299"/>
    <w:rsid w:val="00A353FC"/>
    <w:rsid w:val="00A36EB3"/>
    <w:rsid w:val="00A372B4"/>
    <w:rsid w:val="00A3790C"/>
    <w:rsid w:val="00A379E2"/>
    <w:rsid w:val="00A37E54"/>
    <w:rsid w:val="00A4018E"/>
    <w:rsid w:val="00A40911"/>
    <w:rsid w:val="00A40BD4"/>
    <w:rsid w:val="00A41B3B"/>
    <w:rsid w:val="00A420D5"/>
    <w:rsid w:val="00A423F6"/>
    <w:rsid w:val="00A42ACA"/>
    <w:rsid w:val="00A43EFA"/>
    <w:rsid w:val="00A4649E"/>
    <w:rsid w:val="00A46968"/>
    <w:rsid w:val="00A47043"/>
    <w:rsid w:val="00A47619"/>
    <w:rsid w:val="00A47651"/>
    <w:rsid w:val="00A47FF1"/>
    <w:rsid w:val="00A50167"/>
    <w:rsid w:val="00A50502"/>
    <w:rsid w:val="00A505F0"/>
    <w:rsid w:val="00A50917"/>
    <w:rsid w:val="00A509F0"/>
    <w:rsid w:val="00A53520"/>
    <w:rsid w:val="00A545A7"/>
    <w:rsid w:val="00A5518D"/>
    <w:rsid w:val="00A5532A"/>
    <w:rsid w:val="00A558DC"/>
    <w:rsid w:val="00A56661"/>
    <w:rsid w:val="00A57B81"/>
    <w:rsid w:val="00A57BD6"/>
    <w:rsid w:val="00A607CF"/>
    <w:rsid w:val="00A60EE2"/>
    <w:rsid w:val="00A6188E"/>
    <w:rsid w:val="00A61A34"/>
    <w:rsid w:val="00A628E1"/>
    <w:rsid w:val="00A62988"/>
    <w:rsid w:val="00A62D25"/>
    <w:rsid w:val="00A63A91"/>
    <w:rsid w:val="00A64C23"/>
    <w:rsid w:val="00A64F7F"/>
    <w:rsid w:val="00A65BE0"/>
    <w:rsid w:val="00A660F6"/>
    <w:rsid w:val="00A66145"/>
    <w:rsid w:val="00A661C1"/>
    <w:rsid w:val="00A664B6"/>
    <w:rsid w:val="00A666E0"/>
    <w:rsid w:val="00A67501"/>
    <w:rsid w:val="00A676EF"/>
    <w:rsid w:val="00A67F69"/>
    <w:rsid w:val="00A70DE5"/>
    <w:rsid w:val="00A72F69"/>
    <w:rsid w:val="00A731C5"/>
    <w:rsid w:val="00A73E8F"/>
    <w:rsid w:val="00A745FD"/>
    <w:rsid w:val="00A7489C"/>
    <w:rsid w:val="00A75C0F"/>
    <w:rsid w:val="00A75CDB"/>
    <w:rsid w:val="00A76BDD"/>
    <w:rsid w:val="00A7754A"/>
    <w:rsid w:val="00A77BBB"/>
    <w:rsid w:val="00A77F77"/>
    <w:rsid w:val="00A804D2"/>
    <w:rsid w:val="00A81575"/>
    <w:rsid w:val="00A82A7E"/>
    <w:rsid w:val="00A8358A"/>
    <w:rsid w:val="00A839BC"/>
    <w:rsid w:val="00A85E00"/>
    <w:rsid w:val="00A861DB"/>
    <w:rsid w:val="00A86957"/>
    <w:rsid w:val="00A87087"/>
    <w:rsid w:val="00A912EA"/>
    <w:rsid w:val="00A9148B"/>
    <w:rsid w:val="00A91BA7"/>
    <w:rsid w:val="00A92141"/>
    <w:rsid w:val="00A931E6"/>
    <w:rsid w:val="00A938E8"/>
    <w:rsid w:val="00A939B7"/>
    <w:rsid w:val="00A94E82"/>
    <w:rsid w:val="00A967F8"/>
    <w:rsid w:val="00A96D0D"/>
    <w:rsid w:val="00A9792F"/>
    <w:rsid w:val="00A97AC5"/>
    <w:rsid w:val="00A97FF3"/>
    <w:rsid w:val="00AA01BB"/>
    <w:rsid w:val="00AA0B1C"/>
    <w:rsid w:val="00AA0FB0"/>
    <w:rsid w:val="00AA4446"/>
    <w:rsid w:val="00AA5ADD"/>
    <w:rsid w:val="00AA618B"/>
    <w:rsid w:val="00AA6203"/>
    <w:rsid w:val="00AA645D"/>
    <w:rsid w:val="00AA6B04"/>
    <w:rsid w:val="00AA71C8"/>
    <w:rsid w:val="00AA7B98"/>
    <w:rsid w:val="00AB1532"/>
    <w:rsid w:val="00AB2251"/>
    <w:rsid w:val="00AB2DD4"/>
    <w:rsid w:val="00AB3168"/>
    <w:rsid w:val="00AB348A"/>
    <w:rsid w:val="00AB3A5E"/>
    <w:rsid w:val="00AB4A60"/>
    <w:rsid w:val="00AB4C65"/>
    <w:rsid w:val="00AB54CE"/>
    <w:rsid w:val="00AB5956"/>
    <w:rsid w:val="00AB6032"/>
    <w:rsid w:val="00AB714C"/>
    <w:rsid w:val="00AB7213"/>
    <w:rsid w:val="00AB7380"/>
    <w:rsid w:val="00AB7A27"/>
    <w:rsid w:val="00AC0842"/>
    <w:rsid w:val="00AC0A63"/>
    <w:rsid w:val="00AC0D26"/>
    <w:rsid w:val="00AC156B"/>
    <w:rsid w:val="00AC1BCB"/>
    <w:rsid w:val="00AC1BDA"/>
    <w:rsid w:val="00AC23E6"/>
    <w:rsid w:val="00AC3950"/>
    <w:rsid w:val="00AC3A1F"/>
    <w:rsid w:val="00AC425F"/>
    <w:rsid w:val="00AC57C7"/>
    <w:rsid w:val="00AC58BA"/>
    <w:rsid w:val="00AC5CA0"/>
    <w:rsid w:val="00AC63A8"/>
    <w:rsid w:val="00AC64D9"/>
    <w:rsid w:val="00AC7336"/>
    <w:rsid w:val="00AC7BBC"/>
    <w:rsid w:val="00AD0CF3"/>
    <w:rsid w:val="00AD0EFF"/>
    <w:rsid w:val="00AD2388"/>
    <w:rsid w:val="00AD33A5"/>
    <w:rsid w:val="00AD34E7"/>
    <w:rsid w:val="00AD36E0"/>
    <w:rsid w:val="00AD3C81"/>
    <w:rsid w:val="00AD4576"/>
    <w:rsid w:val="00AD472D"/>
    <w:rsid w:val="00AD59AD"/>
    <w:rsid w:val="00AD6108"/>
    <w:rsid w:val="00AD6FCC"/>
    <w:rsid w:val="00AE00FC"/>
    <w:rsid w:val="00AE0146"/>
    <w:rsid w:val="00AE06ED"/>
    <w:rsid w:val="00AE1B50"/>
    <w:rsid w:val="00AE25FF"/>
    <w:rsid w:val="00AE2730"/>
    <w:rsid w:val="00AE2DB9"/>
    <w:rsid w:val="00AE3215"/>
    <w:rsid w:val="00AE4AAF"/>
    <w:rsid w:val="00AE4D4C"/>
    <w:rsid w:val="00AE537F"/>
    <w:rsid w:val="00AE571F"/>
    <w:rsid w:val="00AE5CE5"/>
    <w:rsid w:val="00AE5D95"/>
    <w:rsid w:val="00AE7B27"/>
    <w:rsid w:val="00AE7E33"/>
    <w:rsid w:val="00AF07E6"/>
    <w:rsid w:val="00AF16FF"/>
    <w:rsid w:val="00AF1B8A"/>
    <w:rsid w:val="00AF25EA"/>
    <w:rsid w:val="00AF2A89"/>
    <w:rsid w:val="00AF38F9"/>
    <w:rsid w:val="00AF3DB5"/>
    <w:rsid w:val="00AF4FF8"/>
    <w:rsid w:val="00AF57F2"/>
    <w:rsid w:val="00AF5C56"/>
    <w:rsid w:val="00AF6323"/>
    <w:rsid w:val="00AF66A3"/>
    <w:rsid w:val="00AF6791"/>
    <w:rsid w:val="00AF6DE8"/>
    <w:rsid w:val="00AF7050"/>
    <w:rsid w:val="00AF765D"/>
    <w:rsid w:val="00B01BEF"/>
    <w:rsid w:val="00B01DB4"/>
    <w:rsid w:val="00B03394"/>
    <w:rsid w:val="00B047FE"/>
    <w:rsid w:val="00B04BED"/>
    <w:rsid w:val="00B04F13"/>
    <w:rsid w:val="00B05CBC"/>
    <w:rsid w:val="00B06C75"/>
    <w:rsid w:val="00B06F60"/>
    <w:rsid w:val="00B0720D"/>
    <w:rsid w:val="00B07676"/>
    <w:rsid w:val="00B07892"/>
    <w:rsid w:val="00B07C8A"/>
    <w:rsid w:val="00B1053D"/>
    <w:rsid w:val="00B11565"/>
    <w:rsid w:val="00B12A6C"/>
    <w:rsid w:val="00B12B86"/>
    <w:rsid w:val="00B12CD2"/>
    <w:rsid w:val="00B13584"/>
    <w:rsid w:val="00B13CC3"/>
    <w:rsid w:val="00B13DA8"/>
    <w:rsid w:val="00B14250"/>
    <w:rsid w:val="00B146EC"/>
    <w:rsid w:val="00B14810"/>
    <w:rsid w:val="00B14BF8"/>
    <w:rsid w:val="00B15489"/>
    <w:rsid w:val="00B157BB"/>
    <w:rsid w:val="00B1582F"/>
    <w:rsid w:val="00B168B7"/>
    <w:rsid w:val="00B17168"/>
    <w:rsid w:val="00B20093"/>
    <w:rsid w:val="00B20F23"/>
    <w:rsid w:val="00B21865"/>
    <w:rsid w:val="00B21D9C"/>
    <w:rsid w:val="00B21EBF"/>
    <w:rsid w:val="00B21F81"/>
    <w:rsid w:val="00B22AA3"/>
    <w:rsid w:val="00B23177"/>
    <w:rsid w:val="00B232C5"/>
    <w:rsid w:val="00B235C6"/>
    <w:rsid w:val="00B23856"/>
    <w:rsid w:val="00B23C93"/>
    <w:rsid w:val="00B23FD5"/>
    <w:rsid w:val="00B243AF"/>
    <w:rsid w:val="00B24E19"/>
    <w:rsid w:val="00B24FDF"/>
    <w:rsid w:val="00B25332"/>
    <w:rsid w:val="00B25ABF"/>
    <w:rsid w:val="00B26CBE"/>
    <w:rsid w:val="00B26F9D"/>
    <w:rsid w:val="00B2794D"/>
    <w:rsid w:val="00B30706"/>
    <w:rsid w:val="00B30AAF"/>
    <w:rsid w:val="00B3354C"/>
    <w:rsid w:val="00B33B3C"/>
    <w:rsid w:val="00B33B97"/>
    <w:rsid w:val="00B34320"/>
    <w:rsid w:val="00B3459B"/>
    <w:rsid w:val="00B34A36"/>
    <w:rsid w:val="00B34AE7"/>
    <w:rsid w:val="00B34F8D"/>
    <w:rsid w:val="00B35036"/>
    <w:rsid w:val="00B35D7D"/>
    <w:rsid w:val="00B36405"/>
    <w:rsid w:val="00B36F36"/>
    <w:rsid w:val="00B3775E"/>
    <w:rsid w:val="00B37D62"/>
    <w:rsid w:val="00B400AC"/>
    <w:rsid w:val="00B4051F"/>
    <w:rsid w:val="00B40BE5"/>
    <w:rsid w:val="00B416B1"/>
    <w:rsid w:val="00B41A9A"/>
    <w:rsid w:val="00B41AF9"/>
    <w:rsid w:val="00B42174"/>
    <w:rsid w:val="00B429FE"/>
    <w:rsid w:val="00B42B1A"/>
    <w:rsid w:val="00B45330"/>
    <w:rsid w:val="00B46DED"/>
    <w:rsid w:val="00B508DE"/>
    <w:rsid w:val="00B50943"/>
    <w:rsid w:val="00B512BE"/>
    <w:rsid w:val="00B52143"/>
    <w:rsid w:val="00B521E1"/>
    <w:rsid w:val="00B52CF4"/>
    <w:rsid w:val="00B52DF2"/>
    <w:rsid w:val="00B545A4"/>
    <w:rsid w:val="00B54995"/>
    <w:rsid w:val="00B5500A"/>
    <w:rsid w:val="00B55A00"/>
    <w:rsid w:val="00B561D3"/>
    <w:rsid w:val="00B56756"/>
    <w:rsid w:val="00B56CB3"/>
    <w:rsid w:val="00B56F66"/>
    <w:rsid w:val="00B57244"/>
    <w:rsid w:val="00B576F4"/>
    <w:rsid w:val="00B57CDB"/>
    <w:rsid w:val="00B608D0"/>
    <w:rsid w:val="00B60FE0"/>
    <w:rsid w:val="00B614C8"/>
    <w:rsid w:val="00B61A45"/>
    <w:rsid w:val="00B6248A"/>
    <w:rsid w:val="00B62C48"/>
    <w:rsid w:val="00B6300A"/>
    <w:rsid w:val="00B634FD"/>
    <w:rsid w:val="00B6433A"/>
    <w:rsid w:val="00B64F67"/>
    <w:rsid w:val="00B66400"/>
    <w:rsid w:val="00B6649D"/>
    <w:rsid w:val="00B67419"/>
    <w:rsid w:val="00B6750E"/>
    <w:rsid w:val="00B67947"/>
    <w:rsid w:val="00B70103"/>
    <w:rsid w:val="00B70396"/>
    <w:rsid w:val="00B70855"/>
    <w:rsid w:val="00B70FC6"/>
    <w:rsid w:val="00B711FB"/>
    <w:rsid w:val="00B72063"/>
    <w:rsid w:val="00B727D9"/>
    <w:rsid w:val="00B7288C"/>
    <w:rsid w:val="00B72F53"/>
    <w:rsid w:val="00B740F0"/>
    <w:rsid w:val="00B7514E"/>
    <w:rsid w:val="00B76997"/>
    <w:rsid w:val="00B77273"/>
    <w:rsid w:val="00B7759A"/>
    <w:rsid w:val="00B77AD5"/>
    <w:rsid w:val="00B77C59"/>
    <w:rsid w:val="00B77F09"/>
    <w:rsid w:val="00B8000C"/>
    <w:rsid w:val="00B81CAB"/>
    <w:rsid w:val="00B82371"/>
    <w:rsid w:val="00B826CE"/>
    <w:rsid w:val="00B83344"/>
    <w:rsid w:val="00B841AF"/>
    <w:rsid w:val="00B845E5"/>
    <w:rsid w:val="00B85207"/>
    <w:rsid w:val="00B85E3D"/>
    <w:rsid w:val="00B86173"/>
    <w:rsid w:val="00B87053"/>
    <w:rsid w:val="00B87D83"/>
    <w:rsid w:val="00B907BA"/>
    <w:rsid w:val="00B90C44"/>
    <w:rsid w:val="00B91C3F"/>
    <w:rsid w:val="00B91DEC"/>
    <w:rsid w:val="00B91E3E"/>
    <w:rsid w:val="00B9351B"/>
    <w:rsid w:val="00B9414E"/>
    <w:rsid w:val="00B953D3"/>
    <w:rsid w:val="00B965A4"/>
    <w:rsid w:val="00B966C0"/>
    <w:rsid w:val="00B97422"/>
    <w:rsid w:val="00B9787F"/>
    <w:rsid w:val="00B97923"/>
    <w:rsid w:val="00BA010C"/>
    <w:rsid w:val="00BA143C"/>
    <w:rsid w:val="00BA26ED"/>
    <w:rsid w:val="00BA3773"/>
    <w:rsid w:val="00BA447A"/>
    <w:rsid w:val="00BA5556"/>
    <w:rsid w:val="00BA5890"/>
    <w:rsid w:val="00BA5AAF"/>
    <w:rsid w:val="00BA5E08"/>
    <w:rsid w:val="00BA7384"/>
    <w:rsid w:val="00BA7C18"/>
    <w:rsid w:val="00BB059A"/>
    <w:rsid w:val="00BB08AA"/>
    <w:rsid w:val="00BB1411"/>
    <w:rsid w:val="00BB1BD6"/>
    <w:rsid w:val="00BB2C99"/>
    <w:rsid w:val="00BB349B"/>
    <w:rsid w:val="00BB39A1"/>
    <w:rsid w:val="00BB3CAC"/>
    <w:rsid w:val="00BB5609"/>
    <w:rsid w:val="00BB5692"/>
    <w:rsid w:val="00BB6373"/>
    <w:rsid w:val="00BB6B43"/>
    <w:rsid w:val="00BB6D03"/>
    <w:rsid w:val="00BC0400"/>
    <w:rsid w:val="00BC0C64"/>
    <w:rsid w:val="00BC0ED3"/>
    <w:rsid w:val="00BC1AD3"/>
    <w:rsid w:val="00BC260D"/>
    <w:rsid w:val="00BC436E"/>
    <w:rsid w:val="00BC4EE9"/>
    <w:rsid w:val="00BC5401"/>
    <w:rsid w:val="00BC5DBA"/>
    <w:rsid w:val="00BC62CA"/>
    <w:rsid w:val="00BC6875"/>
    <w:rsid w:val="00BC7179"/>
    <w:rsid w:val="00BC7384"/>
    <w:rsid w:val="00BD017B"/>
    <w:rsid w:val="00BD01DD"/>
    <w:rsid w:val="00BD10EA"/>
    <w:rsid w:val="00BD204C"/>
    <w:rsid w:val="00BD2BAD"/>
    <w:rsid w:val="00BD3BFF"/>
    <w:rsid w:val="00BD3EBA"/>
    <w:rsid w:val="00BD4FC0"/>
    <w:rsid w:val="00BD57A1"/>
    <w:rsid w:val="00BD6888"/>
    <w:rsid w:val="00BD7D03"/>
    <w:rsid w:val="00BE0E64"/>
    <w:rsid w:val="00BE148A"/>
    <w:rsid w:val="00BE1A36"/>
    <w:rsid w:val="00BE35A1"/>
    <w:rsid w:val="00BE3BC5"/>
    <w:rsid w:val="00BE4F5B"/>
    <w:rsid w:val="00BE562A"/>
    <w:rsid w:val="00BE5F6C"/>
    <w:rsid w:val="00BE6108"/>
    <w:rsid w:val="00BE77D7"/>
    <w:rsid w:val="00BE7814"/>
    <w:rsid w:val="00BF0053"/>
    <w:rsid w:val="00BF0286"/>
    <w:rsid w:val="00BF0B1B"/>
    <w:rsid w:val="00BF0C6E"/>
    <w:rsid w:val="00BF1BD2"/>
    <w:rsid w:val="00BF1C5F"/>
    <w:rsid w:val="00BF21F0"/>
    <w:rsid w:val="00BF253F"/>
    <w:rsid w:val="00BF3058"/>
    <w:rsid w:val="00BF32EC"/>
    <w:rsid w:val="00BF3E0B"/>
    <w:rsid w:val="00BF3E30"/>
    <w:rsid w:val="00BF4119"/>
    <w:rsid w:val="00BF496A"/>
    <w:rsid w:val="00BF4A94"/>
    <w:rsid w:val="00BF507F"/>
    <w:rsid w:val="00BF5595"/>
    <w:rsid w:val="00BF5BEB"/>
    <w:rsid w:val="00BF6B62"/>
    <w:rsid w:val="00BF7354"/>
    <w:rsid w:val="00BF7982"/>
    <w:rsid w:val="00C007B6"/>
    <w:rsid w:val="00C00871"/>
    <w:rsid w:val="00C01961"/>
    <w:rsid w:val="00C02412"/>
    <w:rsid w:val="00C025BB"/>
    <w:rsid w:val="00C036F6"/>
    <w:rsid w:val="00C03F65"/>
    <w:rsid w:val="00C04DE7"/>
    <w:rsid w:val="00C051B6"/>
    <w:rsid w:val="00C05CA4"/>
    <w:rsid w:val="00C063C8"/>
    <w:rsid w:val="00C06AE4"/>
    <w:rsid w:val="00C10137"/>
    <w:rsid w:val="00C1064F"/>
    <w:rsid w:val="00C1115E"/>
    <w:rsid w:val="00C1216B"/>
    <w:rsid w:val="00C123FA"/>
    <w:rsid w:val="00C13B6A"/>
    <w:rsid w:val="00C1435F"/>
    <w:rsid w:val="00C150E0"/>
    <w:rsid w:val="00C15200"/>
    <w:rsid w:val="00C15FBA"/>
    <w:rsid w:val="00C1618A"/>
    <w:rsid w:val="00C173E4"/>
    <w:rsid w:val="00C177DF"/>
    <w:rsid w:val="00C17CD5"/>
    <w:rsid w:val="00C2006D"/>
    <w:rsid w:val="00C203F4"/>
    <w:rsid w:val="00C20553"/>
    <w:rsid w:val="00C20AF0"/>
    <w:rsid w:val="00C2153E"/>
    <w:rsid w:val="00C219D8"/>
    <w:rsid w:val="00C2239B"/>
    <w:rsid w:val="00C22E9C"/>
    <w:rsid w:val="00C22F71"/>
    <w:rsid w:val="00C2380F"/>
    <w:rsid w:val="00C238D5"/>
    <w:rsid w:val="00C26451"/>
    <w:rsid w:val="00C269C5"/>
    <w:rsid w:val="00C26B36"/>
    <w:rsid w:val="00C26F3A"/>
    <w:rsid w:val="00C2717D"/>
    <w:rsid w:val="00C27881"/>
    <w:rsid w:val="00C27A91"/>
    <w:rsid w:val="00C27E59"/>
    <w:rsid w:val="00C27F7A"/>
    <w:rsid w:val="00C30464"/>
    <w:rsid w:val="00C30974"/>
    <w:rsid w:val="00C31770"/>
    <w:rsid w:val="00C31FE5"/>
    <w:rsid w:val="00C32F89"/>
    <w:rsid w:val="00C3448E"/>
    <w:rsid w:val="00C3459B"/>
    <w:rsid w:val="00C36D80"/>
    <w:rsid w:val="00C36F81"/>
    <w:rsid w:val="00C374FE"/>
    <w:rsid w:val="00C37B32"/>
    <w:rsid w:val="00C4069E"/>
    <w:rsid w:val="00C411C4"/>
    <w:rsid w:val="00C41CDC"/>
    <w:rsid w:val="00C420E7"/>
    <w:rsid w:val="00C4239B"/>
    <w:rsid w:val="00C43375"/>
    <w:rsid w:val="00C44007"/>
    <w:rsid w:val="00C44E96"/>
    <w:rsid w:val="00C44E9D"/>
    <w:rsid w:val="00C4577D"/>
    <w:rsid w:val="00C45F60"/>
    <w:rsid w:val="00C474AD"/>
    <w:rsid w:val="00C47670"/>
    <w:rsid w:val="00C5011E"/>
    <w:rsid w:val="00C50270"/>
    <w:rsid w:val="00C50B88"/>
    <w:rsid w:val="00C51200"/>
    <w:rsid w:val="00C54C0C"/>
    <w:rsid w:val="00C55F13"/>
    <w:rsid w:val="00C56448"/>
    <w:rsid w:val="00C5675A"/>
    <w:rsid w:val="00C578C0"/>
    <w:rsid w:val="00C579DC"/>
    <w:rsid w:val="00C60D58"/>
    <w:rsid w:val="00C60DE7"/>
    <w:rsid w:val="00C60EF2"/>
    <w:rsid w:val="00C6116D"/>
    <w:rsid w:val="00C6125B"/>
    <w:rsid w:val="00C61950"/>
    <w:rsid w:val="00C61D33"/>
    <w:rsid w:val="00C61ED4"/>
    <w:rsid w:val="00C6260D"/>
    <w:rsid w:val="00C62E48"/>
    <w:rsid w:val="00C63B3B"/>
    <w:rsid w:val="00C6439A"/>
    <w:rsid w:val="00C64A14"/>
    <w:rsid w:val="00C652A8"/>
    <w:rsid w:val="00C653B6"/>
    <w:rsid w:val="00C666CB"/>
    <w:rsid w:val="00C66D55"/>
    <w:rsid w:val="00C674AC"/>
    <w:rsid w:val="00C67EFD"/>
    <w:rsid w:val="00C70A3A"/>
    <w:rsid w:val="00C70DE3"/>
    <w:rsid w:val="00C711EA"/>
    <w:rsid w:val="00C71288"/>
    <w:rsid w:val="00C7175C"/>
    <w:rsid w:val="00C72A0F"/>
    <w:rsid w:val="00C72AB5"/>
    <w:rsid w:val="00C72C50"/>
    <w:rsid w:val="00C72EC1"/>
    <w:rsid w:val="00C73AE5"/>
    <w:rsid w:val="00C742AC"/>
    <w:rsid w:val="00C744ED"/>
    <w:rsid w:val="00C749D2"/>
    <w:rsid w:val="00C74C92"/>
    <w:rsid w:val="00C752B1"/>
    <w:rsid w:val="00C7571A"/>
    <w:rsid w:val="00C75FF8"/>
    <w:rsid w:val="00C813FE"/>
    <w:rsid w:val="00C82BA6"/>
    <w:rsid w:val="00C8316B"/>
    <w:rsid w:val="00C831C4"/>
    <w:rsid w:val="00C8365D"/>
    <w:rsid w:val="00C8431F"/>
    <w:rsid w:val="00C8692B"/>
    <w:rsid w:val="00C8751D"/>
    <w:rsid w:val="00C87FA8"/>
    <w:rsid w:val="00C90065"/>
    <w:rsid w:val="00C9024A"/>
    <w:rsid w:val="00C91126"/>
    <w:rsid w:val="00C91489"/>
    <w:rsid w:val="00C919FC"/>
    <w:rsid w:val="00C94F55"/>
    <w:rsid w:val="00C96EC6"/>
    <w:rsid w:val="00C97DAF"/>
    <w:rsid w:val="00CA05D7"/>
    <w:rsid w:val="00CA2A0C"/>
    <w:rsid w:val="00CA3033"/>
    <w:rsid w:val="00CA3A9B"/>
    <w:rsid w:val="00CA4487"/>
    <w:rsid w:val="00CA474B"/>
    <w:rsid w:val="00CA5D34"/>
    <w:rsid w:val="00CA5F6E"/>
    <w:rsid w:val="00CA630A"/>
    <w:rsid w:val="00CA6477"/>
    <w:rsid w:val="00CA6821"/>
    <w:rsid w:val="00CA6F2A"/>
    <w:rsid w:val="00CA74AC"/>
    <w:rsid w:val="00CA7789"/>
    <w:rsid w:val="00CA7FA9"/>
    <w:rsid w:val="00CB0277"/>
    <w:rsid w:val="00CB1F92"/>
    <w:rsid w:val="00CB2A38"/>
    <w:rsid w:val="00CB39F5"/>
    <w:rsid w:val="00CB3E49"/>
    <w:rsid w:val="00CB4FCC"/>
    <w:rsid w:val="00CB5019"/>
    <w:rsid w:val="00CB52A7"/>
    <w:rsid w:val="00CB5442"/>
    <w:rsid w:val="00CB5C0F"/>
    <w:rsid w:val="00CB5EAB"/>
    <w:rsid w:val="00CB6E9D"/>
    <w:rsid w:val="00CC05CE"/>
    <w:rsid w:val="00CC0A82"/>
    <w:rsid w:val="00CC0C2A"/>
    <w:rsid w:val="00CC0D0B"/>
    <w:rsid w:val="00CC22A6"/>
    <w:rsid w:val="00CC324C"/>
    <w:rsid w:val="00CC41A7"/>
    <w:rsid w:val="00CC45EC"/>
    <w:rsid w:val="00CC48D6"/>
    <w:rsid w:val="00CC735D"/>
    <w:rsid w:val="00CC741A"/>
    <w:rsid w:val="00CD123C"/>
    <w:rsid w:val="00CD2314"/>
    <w:rsid w:val="00CD27F3"/>
    <w:rsid w:val="00CD2939"/>
    <w:rsid w:val="00CD2AD6"/>
    <w:rsid w:val="00CD33DE"/>
    <w:rsid w:val="00CD3F50"/>
    <w:rsid w:val="00CD42DC"/>
    <w:rsid w:val="00CD4925"/>
    <w:rsid w:val="00CD5135"/>
    <w:rsid w:val="00CD518B"/>
    <w:rsid w:val="00CD57AC"/>
    <w:rsid w:val="00CD625D"/>
    <w:rsid w:val="00CD6A47"/>
    <w:rsid w:val="00CD6C95"/>
    <w:rsid w:val="00CD7944"/>
    <w:rsid w:val="00CD7AE8"/>
    <w:rsid w:val="00CD7CF0"/>
    <w:rsid w:val="00CE2024"/>
    <w:rsid w:val="00CE2911"/>
    <w:rsid w:val="00CE3126"/>
    <w:rsid w:val="00CE34AC"/>
    <w:rsid w:val="00CE3765"/>
    <w:rsid w:val="00CE3D6E"/>
    <w:rsid w:val="00CE4086"/>
    <w:rsid w:val="00CE46CE"/>
    <w:rsid w:val="00CE51F4"/>
    <w:rsid w:val="00CE5418"/>
    <w:rsid w:val="00CE5838"/>
    <w:rsid w:val="00CE66D6"/>
    <w:rsid w:val="00CE674D"/>
    <w:rsid w:val="00CE678B"/>
    <w:rsid w:val="00CE6A0D"/>
    <w:rsid w:val="00CF195B"/>
    <w:rsid w:val="00CF24FA"/>
    <w:rsid w:val="00CF34F6"/>
    <w:rsid w:val="00CF3537"/>
    <w:rsid w:val="00CF3C72"/>
    <w:rsid w:val="00CF4950"/>
    <w:rsid w:val="00CF507C"/>
    <w:rsid w:val="00CF601E"/>
    <w:rsid w:val="00CF60AA"/>
    <w:rsid w:val="00CF6C25"/>
    <w:rsid w:val="00D01387"/>
    <w:rsid w:val="00D03B06"/>
    <w:rsid w:val="00D04CDC"/>
    <w:rsid w:val="00D053B4"/>
    <w:rsid w:val="00D05AFF"/>
    <w:rsid w:val="00D05EDF"/>
    <w:rsid w:val="00D0608F"/>
    <w:rsid w:val="00D06D40"/>
    <w:rsid w:val="00D077D2"/>
    <w:rsid w:val="00D0794B"/>
    <w:rsid w:val="00D1031E"/>
    <w:rsid w:val="00D105ED"/>
    <w:rsid w:val="00D10A30"/>
    <w:rsid w:val="00D1100B"/>
    <w:rsid w:val="00D11709"/>
    <w:rsid w:val="00D12A0B"/>
    <w:rsid w:val="00D12A44"/>
    <w:rsid w:val="00D12BFE"/>
    <w:rsid w:val="00D137D6"/>
    <w:rsid w:val="00D13BD5"/>
    <w:rsid w:val="00D15BE3"/>
    <w:rsid w:val="00D161D6"/>
    <w:rsid w:val="00D16496"/>
    <w:rsid w:val="00D16F62"/>
    <w:rsid w:val="00D17521"/>
    <w:rsid w:val="00D17A66"/>
    <w:rsid w:val="00D2089B"/>
    <w:rsid w:val="00D20C29"/>
    <w:rsid w:val="00D20CE1"/>
    <w:rsid w:val="00D212E3"/>
    <w:rsid w:val="00D2147E"/>
    <w:rsid w:val="00D22FFD"/>
    <w:rsid w:val="00D23BE4"/>
    <w:rsid w:val="00D24EC0"/>
    <w:rsid w:val="00D2651A"/>
    <w:rsid w:val="00D26F57"/>
    <w:rsid w:val="00D30B5A"/>
    <w:rsid w:val="00D3349E"/>
    <w:rsid w:val="00D33837"/>
    <w:rsid w:val="00D34404"/>
    <w:rsid w:val="00D348AC"/>
    <w:rsid w:val="00D353B6"/>
    <w:rsid w:val="00D35455"/>
    <w:rsid w:val="00D355B9"/>
    <w:rsid w:val="00D35D3E"/>
    <w:rsid w:val="00D365E6"/>
    <w:rsid w:val="00D3668D"/>
    <w:rsid w:val="00D3735A"/>
    <w:rsid w:val="00D37EE9"/>
    <w:rsid w:val="00D40610"/>
    <w:rsid w:val="00D406C6"/>
    <w:rsid w:val="00D40DB7"/>
    <w:rsid w:val="00D41A2A"/>
    <w:rsid w:val="00D42A13"/>
    <w:rsid w:val="00D42BEC"/>
    <w:rsid w:val="00D4343B"/>
    <w:rsid w:val="00D43B67"/>
    <w:rsid w:val="00D43D46"/>
    <w:rsid w:val="00D44050"/>
    <w:rsid w:val="00D44073"/>
    <w:rsid w:val="00D45737"/>
    <w:rsid w:val="00D45854"/>
    <w:rsid w:val="00D46010"/>
    <w:rsid w:val="00D476CD"/>
    <w:rsid w:val="00D50404"/>
    <w:rsid w:val="00D51A67"/>
    <w:rsid w:val="00D53F0E"/>
    <w:rsid w:val="00D548F6"/>
    <w:rsid w:val="00D550F1"/>
    <w:rsid w:val="00D558A4"/>
    <w:rsid w:val="00D57181"/>
    <w:rsid w:val="00D574DC"/>
    <w:rsid w:val="00D576E1"/>
    <w:rsid w:val="00D579FB"/>
    <w:rsid w:val="00D607D5"/>
    <w:rsid w:val="00D609E9"/>
    <w:rsid w:val="00D60E13"/>
    <w:rsid w:val="00D61C46"/>
    <w:rsid w:val="00D620F8"/>
    <w:rsid w:val="00D623D7"/>
    <w:rsid w:val="00D6242A"/>
    <w:rsid w:val="00D6281E"/>
    <w:rsid w:val="00D62A06"/>
    <w:rsid w:val="00D63254"/>
    <w:rsid w:val="00D63DEA"/>
    <w:rsid w:val="00D63E50"/>
    <w:rsid w:val="00D64B25"/>
    <w:rsid w:val="00D650D2"/>
    <w:rsid w:val="00D6528B"/>
    <w:rsid w:val="00D6570F"/>
    <w:rsid w:val="00D657D8"/>
    <w:rsid w:val="00D65C0F"/>
    <w:rsid w:val="00D66452"/>
    <w:rsid w:val="00D6665B"/>
    <w:rsid w:val="00D66986"/>
    <w:rsid w:val="00D669BE"/>
    <w:rsid w:val="00D701F3"/>
    <w:rsid w:val="00D703F3"/>
    <w:rsid w:val="00D70A01"/>
    <w:rsid w:val="00D71016"/>
    <w:rsid w:val="00D71834"/>
    <w:rsid w:val="00D72C1C"/>
    <w:rsid w:val="00D731D1"/>
    <w:rsid w:val="00D740C8"/>
    <w:rsid w:val="00D74DC6"/>
    <w:rsid w:val="00D757CF"/>
    <w:rsid w:val="00D771C3"/>
    <w:rsid w:val="00D77E3E"/>
    <w:rsid w:val="00D81386"/>
    <w:rsid w:val="00D8182F"/>
    <w:rsid w:val="00D81A5D"/>
    <w:rsid w:val="00D83439"/>
    <w:rsid w:val="00D836B4"/>
    <w:rsid w:val="00D83FAB"/>
    <w:rsid w:val="00D84D81"/>
    <w:rsid w:val="00D85C3F"/>
    <w:rsid w:val="00D86088"/>
    <w:rsid w:val="00D8678C"/>
    <w:rsid w:val="00D87D2F"/>
    <w:rsid w:val="00D90D25"/>
    <w:rsid w:val="00D90D5B"/>
    <w:rsid w:val="00D91223"/>
    <w:rsid w:val="00D91D63"/>
    <w:rsid w:val="00D91FF9"/>
    <w:rsid w:val="00D92293"/>
    <w:rsid w:val="00D9277A"/>
    <w:rsid w:val="00D94177"/>
    <w:rsid w:val="00D95CE7"/>
    <w:rsid w:val="00D962D4"/>
    <w:rsid w:val="00D962FA"/>
    <w:rsid w:val="00D9784E"/>
    <w:rsid w:val="00D97BD8"/>
    <w:rsid w:val="00DA0169"/>
    <w:rsid w:val="00DA0DF4"/>
    <w:rsid w:val="00DA12D1"/>
    <w:rsid w:val="00DA1A55"/>
    <w:rsid w:val="00DA2532"/>
    <w:rsid w:val="00DA25BA"/>
    <w:rsid w:val="00DA2E9C"/>
    <w:rsid w:val="00DA2F09"/>
    <w:rsid w:val="00DA332C"/>
    <w:rsid w:val="00DA3B46"/>
    <w:rsid w:val="00DA403C"/>
    <w:rsid w:val="00DA4DFD"/>
    <w:rsid w:val="00DA64D8"/>
    <w:rsid w:val="00DA69E6"/>
    <w:rsid w:val="00DA7B90"/>
    <w:rsid w:val="00DA7C61"/>
    <w:rsid w:val="00DA7E0E"/>
    <w:rsid w:val="00DB002E"/>
    <w:rsid w:val="00DB04D5"/>
    <w:rsid w:val="00DB0FA7"/>
    <w:rsid w:val="00DB3488"/>
    <w:rsid w:val="00DB4024"/>
    <w:rsid w:val="00DB4BD8"/>
    <w:rsid w:val="00DB5B2D"/>
    <w:rsid w:val="00DC034D"/>
    <w:rsid w:val="00DC035F"/>
    <w:rsid w:val="00DC08CC"/>
    <w:rsid w:val="00DC09FD"/>
    <w:rsid w:val="00DC0F68"/>
    <w:rsid w:val="00DC245B"/>
    <w:rsid w:val="00DC32BC"/>
    <w:rsid w:val="00DC37F6"/>
    <w:rsid w:val="00DC4446"/>
    <w:rsid w:val="00DC4722"/>
    <w:rsid w:val="00DC4779"/>
    <w:rsid w:val="00DC5007"/>
    <w:rsid w:val="00DC5407"/>
    <w:rsid w:val="00DC540D"/>
    <w:rsid w:val="00DC5A05"/>
    <w:rsid w:val="00DC5F73"/>
    <w:rsid w:val="00DC7659"/>
    <w:rsid w:val="00DD06C2"/>
    <w:rsid w:val="00DD219C"/>
    <w:rsid w:val="00DD281B"/>
    <w:rsid w:val="00DD2D2C"/>
    <w:rsid w:val="00DD3E08"/>
    <w:rsid w:val="00DD48A0"/>
    <w:rsid w:val="00DD570B"/>
    <w:rsid w:val="00DD5EC2"/>
    <w:rsid w:val="00DD667F"/>
    <w:rsid w:val="00DD6AE9"/>
    <w:rsid w:val="00DD6C52"/>
    <w:rsid w:val="00DD78CC"/>
    <w:rsid w:val="00DE01A5"/>
    <w:rsid w:val="00DE0542"/>
    <w:rsid w:val="00DE121F"/>
    <w:rsid w:val="00DE127E"/>
    <w:rsid w:val="00DE1C47"/>
    <w:rsid w:val="00DE2C6C"/>
    <w:rsid w:val="00DE31B1"/>
    <w:rsid w:val="00DE40E5"/>
    <w:rsid w:val="00DE49FD"/>
    <w:rsid w:val="00DE4ECA"/>
    <w:rsid w:val="00DE5482"/>
    <w:rsid w:val="00DE6B0C"/>
    <w:rsid w:val="00DE6D2A"/>
    <w:rsid w:val="00DE6EC9"/>
    <w:rsid w:val="00DE715D"/>
    <w:rsid w:val="00DE791E"/>
    <w:rsid w:val="00DE7D3A"/>
    <w:rsid w:val="00DF0E8B"/>
    <w:rsid w:val="00DF1B7E"/>
    <w:rsid w:val="00DF1C9E"/>
    <w:rsid w:val="00DF23F4"/>
    <w:rsid w:val="00DF3B88"/>
    <w:rsid w:val="00DF4E21"/>
    <w:rsid w:val="00DF4F77"/>
    <w:rsid w:val="00DF5D16"/>
    <w:rsid w:val="00DF5EDB"/>
    <w:rsid w:val="00DF7192"/>
    <w:rsid w:val="00DF72A3"/>
    <w:rsid w:val="00DF7BF3"/>
    <w:rsid w:val="00E00591"/>
    <w:rsid w:val="00E01020"/>
    <w:rsid w:val="00E02097"/>
    <w:rsid w:val="00E02854"/>
    <w:rsid w:val="00E03754"/>
    <w:rsid w:val="00E04342"/>
    <w:rsid w:val="00E04C7B"/>
    <w:rsid w:val="00E066AE"/>
    <w:rsid w:val="00E06CD0"/>
    <w:rsid w:val="00E07717"/>
    <w:rsid w:val="00E079B3"/>
    <w:rsid w:val="00E079D0"/>
    <w:rsid w:val="00E10595"/>
    <w:rsid w:val="00E105CD"/>
    <w:rsid w:val="00E105F7"/>
    <w:rsid w:val="00E11026"/>
    <w:rsid w:val="00E1142B"/>
    <w:rsid w:val="00E11718"/>
    <w:rsid w:val="00E11833"/>
    <w:rsid w:val="00E118CA"/>
    <w:rsid w:val="00E11981"/>
    <w:rsid w:val="00E1263A"/>
    <w:rsid w:val="00E1287D"/>
    <w:rsid w:val="00E13166"/>
    <w:rsid w:val="00E13803"/>
    <w:rsid w:val="00E13F9D"/>
    <w:rsid w:val="00E166B2"/>
    <w:rsid w:val="00E167E0"/>
    <w:rsid w:val="00E16EFC"/>
    <w:rsid w:val="00E16F13"/>
    <w:rsid w:val="00E1760B"/>
    <w:rsid w:val="00E177EA"/>
    <w:rsid w:val="00E17CAC"/>
    <w:rsid w:val="00E20971"/>
    <w:rsid w:val="00E210E1"/>
    <w:rsid w:val="00E218D4"/>
    <w:rsid w:val="00E22634"/>
    <w:rsid w:val="00E227B6"/>
    <w:rsid w:val="00E22D53"/>
    <w:rsid w:val="00E23AE3"/>
    <w:rsid w:val="00E2415D"/>
    <w:rsid w:val="00E24780"/>
    <w:rsid w:val="00E24C20"/>
    <w:rsid w:val="00E25F01"/>
    <w:rsid w:val="00E2699A"/>
    <w:rsid w:val="00E273D7"/>
    <w:rsid w:val="00E277CA"/>
    <w:rsid w:val="00E27DFF"/>
    <w:rsid w:val="00E30130"/>
    <w:rsid w:val="00E315FF"/>
    <w:rsid w:val="00E31FE6"/>
    <w:rsid w:val="00E32C2D"/>
    <w:rsid w:val="00E32C94"/>
    <w:rsid w:val="00E33452"/>
    <w:rsid w:val="00E3496B"/>
    <w:rsid w:val="00E34B9E"/>
    <w:rsid w:val="00E35D09"/>
    <w:rsid w:val="00E35E34"/>
    <w:rsid w:val="00E36619"/>
    <w:rsid w:val="00E37791"/>
    <w:rsid w:val="00E37A34"/>
    <w:rsid w:val="00E40596"/>
    <w:rsid w:val="00E40710"/>
    <w:rsid w:val="00E40A91"/>
    <w:rsid w:val="00E40E24"/>
    <w:rsid w:val="00E410E0"/>
    <w:rsid w:val="00E41BAC"/>
    <w:rsid w:val="00E424F9"/>
    <w:rsid w:val="00E42C40"/>
    <w:rsid w:val="00E43166"/>
    <w:rsid w:val="00E4318B"/>
    <w:rsid w:val="00E4384A"/>
    <w:rsid w:val="00E43F48"/>
    <w:rsid w:val="00E44209"/>
    <w:rsid w:val="00E44A77"/>
    <w:rsid w:val="00E44F86"/>
    <w:rsid w:val="00E44F9C"/>
    <w:rsid w:val="00E4538D"/>
    <w:rsid w:val="00E45EEE"/>
    <w:rsid w:val="00E45FCB"/>
    <w:rsid w:val="00E46EA1"/>
    <w:rsid w:val="00E47CA9"/>
    <w:rsid w:val="00E51189"/>
    <w:rsid w:val="00E51AB1"/>
    <w:rsid w:val="00E51F34"/>
    <w:rsid w:val="00E533F9"/>
    <w:rsid w:val="00E53705"/>
    <w:rsid w:val="00E5397A"/>
    <w:rsid w:val="00E53A9B"/>
    <w:rsid w:val="00E53C93"/>
    <w:rsid w:val="00E54B66"/>
    <w:rsid w:val="00E54ED4"/>
    <w:rsid w:val="00E55053"/>
    <w:rsid w:val="00E55922"/>
    <w:rsid w:val="00E55CB2"/>
    <w:rsid w:val="00E55D31"/>
    <w:rsid w:val="00E56553"/>
    <w:rsid w:val="00E56F0D"/>
    <w:rsid w:val="00E571C9"/>
    <w:rsid w:val="00E5770E"/>
    <w:rsid w:val="00E5784A"/>
    <w:rsid w:val="00E57E1E"/>
    <w:rsid w:val="00E6081B"/>
    <w:rsid w:val="00E6104C"/>
    <w:rsid w:val="00E61647"/>
    <w:rsid w:val="00E62F64"/>
    <w:rsid w:val="00E64AB5"/>
    <w:rsid w:val="00E64C74"/>
    <w:rsid w:val="00E66906"/>
    <w:rsid w:val="00E66D98"/>
    <w:rsid w:val="00E66EA9"/>
    <w:rsid w:val="00E675AB"/>
    <w:rsid w:val="00E67C7A"/>
    <w:rsid w:val="00E67EC1"/>
    <w:rsid w:val="00E718C3"/>
    <w:rsid w:val="00E71C04"/>
    <w:rsid w:val="00E71D31"/>
    <w:rsid w:val="00E7201D"/>
    <w:rsid w:val="00E721F6"/>
    <w:rsid w:val="00E734A7"/>
    <w:rsid w:val="00E73EBF"/>
    <w:rsid w:val="00E747E8"/>
    <w:rsid w:val="00E7489C"/>
    <w:rsid w:val="00E74B60"/>
    <w:rsid w:val="00E7509D"/>
    <w:rsid w:val="00E75896"/>
    <w:rsid w:val="00E7607A"/>
    <w:rsid w:val="00E76D23"/>
    <w:rsid w:val="00E77024"/>
    <w:rsid w:val="00E801D1"/>
    <w:rsid w:val="00E80653"/>
    <w:rsid w:val="00E80871"/>
    <w:rsid w:val="00E81303"/>
    <w:rsid w:val="00E81F73"/>
    <w:rsid w:val="00E8228F"/>
    <w:rsid w:val="00E82ADA"/>
    <w:rsid w:val="00E83A97"/>
    <w:rsid w:val="00E83C5C"/>
    <w:rsid w:val="00E841A9"/>
    <w:rsid w:val="00E842A3"/>
    <w:rsid w:val="00E84B08"/>
    <w:rsid w:val="00E850E7"/>
    <w:rsid w:val="00E8535F"/>
    <w:rsid w:val="00E85870"/>
    <w:rsid w:val="00E875B2"/>
    <w:rsid w:val="00E876BD"/>
    <w:rsid w:val="00E87B82"/>
    <w:rsid w:val="00E9023F"/>
    <w:rsid w:val="00E908DA"/>
    <w:rsid w:val="00E9181A"/>
    <w:rsid w:val="00E92699"/>
    <w:rsid w:val="00E92951"/>
    <w:rsid w:val="00E92DBD"/>
    <w:rsid w:val="00E93628"/>
    <w:rsid w:val="00E94152"/>
    <w:rsid w:val="00E94A17"/>
    <w:rsid w:val="00E94FA4"/>
    <w:rsid w:val="00E95031"/>
    <w:rsid w:val="00E95A82"/>
    <w:rsid w:val="00E95CB7"/>
    <w:rsid w:val="00E9626B"/>
    <w:rsid w:val="00E97F07"/>
    <w:rsid w:val="00EA0048"/>
    <w:rsid w:val="00EA0B91"/>
    <w:rsid w:val="00EA2C14"/>
    <w:rsid w:val="00EA2D9B"/>
    <w:rsid w:val="00EA321C"/>
    <w:rsid w:val="00EA3C33"/>
    <w:rsid w:val="00EA3EEF"/>
    <w:rsid w:val="00EA4CFE"/>
    <w:rsid w:val="00EA551C"/>
    <w:rsid w:val="00EA56B3"/>
    <w:rsid w:val="00EA5BCB"/>
    <w:rsid w:val="00EA60ED"/>
    <w:rsid w:val="00EA6C1B"/>
    <w:rsid w:val="00EA6CFD"/>
    <w:rsid w:val="00EA7371"/>
    <w:rsid w:val="00EA7BEE"/>
    <w:rsid w:val="00EA7E09"/>
    <w:rsid w:val="00EB09C8"/>
    <w:rsid w:val="00EB0FE0"/>
    <w:rsid w:val="00EB165C"/>
    <w:rsid w:val="00EB2530"/>
    <w:rsid w:val="00EB28D8"/>
    <w:rsid w:val="00EB3075"/>
    <w:rsid w:val="00EB3710"/>
    <w:rsid w:val="00EB4F4D"/>
    <w:rsid w:val="00EB5112"/>
    <w:rsid w:val="00EB693C"/>
    <w:rsid w:val="00EB709A"/>
    <w:rsid w:val="00EB7378"/>
    <w:rsid w:val="00EC08D9"/>
    <w:rsid w:val="00EC0C0F"/>
    <w:rsid w:val="00EC24CB"/>
    <w:rsid w:val="00EC3466"/>
    <w:rsid w:val="00EC37B9"/>
    <w:rsid w:val="00EC40E1"/>
    <w:rsid w:val="00EC49CB"/>
    <w:rsid w:val="00EC4C1D"/>
    <w:rsid w:val="00EC5842"/>
    <w:rsid w:val="00EC5F2C"/>
    <w:rsid w:val="00EC616A"/>
    <w:rsid w:val="00EC6A02"/>
    <w:rsid w:val="00EC6BFD"/>
    <w:rsid w:val="00EC790C"/>
    <w:rsid w:val="00ED00BE"/>
    <w:rsid w:val="00ED0B39"/>
    <w:rsid w:val="00ED0FAE"/>
    <w:rsid w:val="00ED1E32"/>
    <w:rsid w:val="00ED1E72"/>
    <w:rsid w:val="00ED3770"/>
    <w:rsid w:val="00ED4520"/>
    <w:rsid w:val="00ED5130"/>
    <w:rsid w:val="00ED5869"/>
    <w:rsid w:val="00ED6B1E"/>
    <w:rsid w:val="00ED740B"/>
    <w:rsid w:val="00ED76A7"/>
    <w:rsid w:val="00ED7C57"/>
    <w:rsid w:val="00EE20D7"/>
    <w:rsid w:val="00EE308D"/>
    <w:rsid w:val="00EE3401"/>
    <w:rsid w:val="00EE356A"/>
    <w:rsid w:val="00EE362E"/>
    <w:rsid w:val="00EE3B38"/>
    <w:rsid w:val="00EE3FD8"/>
    <w:rsid w:val="00EE4BE2"/>
    <w:rsid w:val="00EE4D2A"/>
    <w:rsid w:val="00EE4F2E"/>
    <w:rsid w:val="00EE5851"/>
    <w:rsid w:val="00EE6F74"/>
    <w:rsid w:val="00EE7663"/>
    <w:rsid w:val="00EF3070"/>
    <w:rsid w:val="00EF3F9D"/>
    <w:rsid w:val="00EF4612"/>
    <w:rsid w:val="00EF58A2"/>
    <w:rsid w:val="00EF6655"/>
    <w:rsid w:val="00EF7B68"/>
    <w:rsid w:val="00F009DA"/>
    <w:rsid w:val="00F00BEB"/>
    <w:rsid w:val="00F01B78"/>
    <w:rsid w:val="00F02313"/>
    <w:rsid w:val="00F035A7"/>
    <w:rsid w:val="00F041A2"/>
    <w:rsid w:val="00F049A9"/>
    <w:rsid w:val="00F0535F"/>
    <w:rsid w:val="00F05F23"/>
    <w:rsid w:val="00F0600E"/>
    <w:rsid w:val="00F06865"/>
    <w:rsid w:val="00F0712C"/>
    <w:rsid w:val="00F1086E"/>
    <w:rsid w:val="00F10A4D"/>
    <w:rsid w:val="00F10F31"/>
    <w:rsid w:val="00F1148A"/>
    <w:rsid w:val="00F11536"/>
    <w:rsid w:val="00F11824"/>
    <w:rsid w:val="00F12DD7"/>
    <w:rsid w:val="00F142E1"/>
    <w:rsid w:val="00F1451D"/>
    <w:rsid w:val="00F14767"/>
    <w:rsid w:val="00F149CF"/>
    <w:rsid w:val="00F14CAA"/>
    <w:rsid w:val="00F14D64"/>
    <w:rsid w:val="00F15D8B"/>
    <w:rsid w:val="00F16885"/>
    <w:rsid w:val="00F168FF"/>
    <w:rsid w:val="00F16CF0"/>
    <w:rsid w:val="00F17D70"/>
    <w:rsid w:val="00F21743"/>
    <w:rsid w:val="00F220FC"/>
    <w:rsid w:val="00F2235A"/>
    <w:rsid w:val="00F22BED"/>
    <w:rsid w:val="00F2386B"/>
    <w:rsid w:val="00F240BA"/>
    <w:rsid w:val="00F24861"/>
    <w:rsid w:val="00F252FA"/>
    <w:rsid w:val="00F25332"/>
    <w:rsid w:val="00F255EA"/>
    <w:rsid w:val="00F256A2"/>
    <w:rsid w:val="00F2587B"/>
    <w:rsid w:val="00F25D0C"/>
    <w:rsid w:val="00F25D35"/>
    <w:rsid w:val="00F2684D"/>
    <w:rsid w:val="00F2696C"/>
    <w:rsid w:val="00F27346"/>
    <w:rsid w:val="00F27D54"/>
    <w:rsid w:val="00F3018D"/>
    <w:rsid w:val="00F3074A"/>
    <w:rsid w:val="00F30C0A"/>
    <w:rsid w:val="00F31523"/>
    <w:rsid w:val="00F31944"/>
    <w:rsid w:val="00F34BF5"/>
    <w:rsid w:val="00F35193"/>
    <w:rsid w:val="00F36540"/>
    <w:rsid w:val="00F369AE"/>
    <w:rsid w:val="00F36A7B"/>
    <w:rsid w:val="00F36D73"/>
    <w:rsid w:val="00F37CF0"/>
    <w:rsid w:val="00F40D76"/>
    <w:rsid w:val="00F41236"/>
    <w:rsid w:val="00F427B0"/>
    <w:rsid w:val="00F42918"/>
    <w:rsid w:val="00F4315E"/>
    <w:rsid w:val="00F4331D"/>
    <w:rsid w:val="00F433F4"/>
    <w:rsid w:val="00F43889"/>
    <w:rsid w:val="00F45349"/>
    <w:rsid w:val="00F456CE"/>
    <w:rsid w:val="00F465E2"/>
    <w:rsid w:val="00F46CBD"/>
    <w:rsid w:val="00F47311"/>
    <w:rsid w:val="00F47941"/>
    <w:rsid w:val="00F47A78"/>
    <w:rsid w:val="00F502AD"/>
    <w:rsid w:val="00F51941"/>
    <w:rsid w:val="00F52163"/>
    <w:rsid w:val="00F522AE"/>
    <w:rsid w:val="00F5289A"/>
    <w:rsid w:val="00F5295E"/>
    <w:rsid w:val="00F52FA1"/>
    <w:rsid w:val="00F534CF"/>
    <w:rsid w:val="00F53EA1"/>
    <w:rsid w:val="00F54A34"/>
    <w:rsid w:val="00F54E21"/>
    <w:rsid w:val="00F555FD"/>
    <w:rsid w:val="00F559E0"/>
    <w:rsid w:val="00F576AC"/>
    <w:rsid w:val="00F577AA"/>
    <w:rsid w:val="00F57E48"/>
    <w:rsid w:val="00F60036"/>
    <w:rsid w:val="00F603CA"/>
    <w:rsid w:val="00F60A63"/>
    <w:rsid w:val="00F61EDB"/>
    <w:rsid w:val="00F64267"/>
    <w:rsid w:val="00F655DB"/>
    <w:rsid w:val="00F66D24"/>
    <w:rsid w:val="00F672DD"/>
    <w:rsid w:val="00F67720"/>
    <w:rsid w:val="00F67C77"/>
    <w:rsid w:val="00F67F02"/>
    <w:rsid w:val="00F713F9"/>
    <w:rsid w:val="00F715B0"/>
    <w:rsid w:val="00F716A1"/>
    <w:rsid w:val="00F72B7D"/>
    <w:rsid w:val="00F72EF5"/>
    <w:rsid w:val="00F73B07"/>
    <w:rsid w:val="00F7463E"/>
    <w:rsid w:val="00F74AF3"/>
    <w:rsid w:val="00F74F33"/>
    <w:rsid w:val="00F75553"/>
    <w:rsid w:val="00F7637F"/>
    <w:rsid w:val="00F7677A"/>
    <w:rsid w:val="00F76B1F"/>
    <w:rsid w:val="00F772FA"/>
    <w:rsid w:val="00F77904"/>
    <w:rsid w:val="00F77C56"/>
    <w:rsid w:val="00F804D4"/>
    <w:rsid w:val="00F80BF0"/>
    <w:rsid w:val="00F81756"/>
    <w:rsid w:val="00F81C65"/>
    <w:rsid w:val="00F84A8E"/>
    <w:rsid w:val="00F84E14"/>
    <w:rsid w:val="00F84E9A"/>
    <w:rsid w:val="00F860DC"/>
    <w:rsid w:val="00F86C94"/>
    <w:rsid w:val="00F872B9"/>
    <w:rsid w:val="00F87388"/>
    <w:rsid w:val="00F87C62"/>
    <w:rsid w:val="00F906DC"/>
    <w:rsid w:val="00F90F7A"/>
    <w:rsid w:val="00F90FC0"/>
    <w:rsid w:val="00F926BA"/>
    <w:rsid w:val="00F93E47"/>
    <w:rsid w:val="00F94248"/>
    <w:rsid w:val="00F94591"/>
    <w:rsid w:val="00F95066"/>
    <w:rsid w:val="00F9561E"/>
    <w:rsid w:val="00F95DFC"/>
    <w:rsid w:val="00F96040"/>
    <w:rsid w:val="00F962EC"/>
    <w:rsid w:val="00F962F7"/>
    <w:rsid w:val="00F96875"/>
    <w:rsid w:val="00F97453"/>
    <w:rsid w:val="00F97951"/>
    <w:rsid w:val="00FA03DD"/>
    <w:rsid w:val="00FA4E3C"/>
    <w:rsid w:val="00FA5234"/>
    <w:rsid w:val="00FA53B0"/>
    <w:rsid w:val="00FA55AA"/>
    <w:rsid w:val="00FA625E"/>
    <w:rsid w:val="00FA6459"/>
    <w:rsid w:val="00FA67E2"/>
    <w:rsid w:val="00FA7BEE"/>
    <w:rsid w:val="00FB00D7"/>
    <w:rsid w:val="00FB01CB"/>
    <w:rsid w:val="00FB1D7F"/>
    <w:rsid w:val="00FB21FC"/>
    <w:rsid w:val="00FB2868"/>
    <w:rsid w:val="00FB2D04"/>
    <w:rsid w:val="00FB3051"/>
    <w:rsid w:val="00FB3187"/>
    <w:rsid w:val="00FB3487"/>
    <w:rsid w:val="00FB35AB"/>
    <w:rsid w:val="00FB3D86"/>
    <w:rsid w:val="00FB426F"/>
    <w:rsid w:val="00FB431E"/>
    <w:rsid w:val="00FB4D05"/>
    <w:rsid w:val="00FB57CC"/>
    <w:rsid w:val="00FB5F16"/>
    <w:rsid w:val="00FB7FA2"/>
    <w:rsid w:val="00FC2043"/>
    <w:rsid w:val="00FC31FE"/>
    <w:rsid w:val="00FC3493"/>
    <w:rsid w:val="00FC362C"/>
    <w:rsid w:val="00FC39EE"/>
    <w:rsid w:val="00FC4566"/>
    <w:rsid w:val="00FC4792"/>
    <w:rsid w:val="00FC4B91"/>
    <w:rsid w:val="00FC4FAD"/>
    <w:rsid w:val="00FC530D"/>
    <w:rsid w:val="00FC565C"/>
    <w:rsid w:val="00FC6472"/>
    <w:rsid w:val="00FC68A4"/>
    <w:rsid w:val="00FC7439"/>
    <w:rsid w:val="00FC755F"/>
    <w:rsid w:val="00FC75DF"/>
    <w:rsid w:val="00FC79DC"/>
    <w:rsid w:val="00FC7AAE"/>
    <w:rsid w:val="00FC7E5C"/>
    <w:rsid w:val="00FD15B6"/>
    <w:rsid w:val="00FD1954"/>
    <w:rsid w:val="00FD2F51"/>
    <w:rsid w:val="00FD3301"/>
    <w:rsid w:val="00FD3CC6"/>
    <w:rsid w:val="00FD4262"/>
    <w:rsid w:val="00FD43A4"/>
    <w:rsid w:val="00FD5767"/>
    <w:rsid w:val="00FD623E"/>
    <w:rsid w:val="00FD627B"/>
    <w:rsid w:val="00FD69FD"/>
    <w:rsid w:val="00FD6BCF"/>
    <w:rsid w:val="00FD6E32"/>
    <w:rsid w:val="00FE049F"/>
    <w:rsid w:val="00FE0B55"/>
    <w:rsid w:val="00FE1AD4"/>
    <w:rsid w:val="00FE259C"/>
    <w:rsid w:val="00FE4BE1"/>
    <w:rsid w:val="00FE5649"/>
    <w:rsid w:val="00FE56DA"/>
    <w:rsid w:val="00FE576C"/>
    <w:rsid w:val="00FE6AC5"/>
    <w:rsid w:val="00FE73E8"/>
    <w:rsid w:val="00FE74F6"/>
    <w:rsid w:val="00FE75AD"/>
    <w:rsid w:val="00FF0D6A"/>
    <w:rsid w:val="00FF170F"/>
    <w:rsid w:val="00FF17A7"/>
    <w:rsid w:val="00FF1B7A"/>
    <w:rsid w:val="00FF2BF4"/>
    <w:rsid w:val="00FF3BC7"/>
    <w:rsid w:val="00FF3E74"/>
    <w:rsid w:val="00FF546B"/>
    <w:rsid w:val="00FF6031"/>
    <w:rsid w:val="00FF6948"/>
    <w:rsid w:val="00FF6AD4"/>
    <w:rsid w:val="00FF6CB5"/>
    <w:rsid w:val="00FF7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center;mso-position-horizontal-relative:right-margin-area" fillcolor="white">
      <v:fill color="white"/>
    </o:shapedefaults>
    <o:shapelayout v:ext="edit">
      <o:idmap v:ext="edit" data="2"/>
    </o:shapelayout>
  </w:shapeDefaults>
  <w:decimalSymbol w:val="."/>
  <w:listSeparator w:val=","/>
  <w14:docId w14:val="370E1702"/>
  <w15:docId w15:val="{18E53683-A233-4728-B6BF-82CED6476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6C6"/>
    <w:rPr>
      <w:rFonts w:ascii="Arial" w:hAnsi="Arial"/>
    </w:rPr>
  </w:style>
  <w:style w:type="paragraph" w:styleId="Titre1">
    <w:name w:val="heading 1"/>
    <w:basedOn w:val="Normal"/>
    <w:next w:val="Normal"/>
    <w:link w:val="Titre1Car"/>
    <w:uiPriority w:val="9"/>
    <w:qFormat/>
    <w:rsid w:val="004D1196"/>
    <w:pPr>
      <w:keepNext/>
      <w:keepLines/>
      <w:spacing w:before="480" w:after="0"/>
      <w:outlineLvl w:val="0"/>
    </w:pPr>
    <w:rPr>
      <w:rFonts w:ascii="Arial Narrow" w:eastAsiaTheme="majorEastAsia" w:hAnsi="Arial Narrow" w:cstheme="majorBidi"/>
      <w:b/>
      <w:bCs/>
      <w:color w:val="005386"/>
      <w:sz w:val="28"/>
      <w:szCs w:val="28"/>
    </w:rPr>
  </w:style>
  <w:style w:type="paragraph" w:styleId="Titre2">
    <w:name w:val="heading 2"/>
    <w:basedOn w:val="Normal"/>
    <w:next w:val="Normal"/>
    <w:link w:val="Titre2Car"/>
    <w:uiPriority w:val="9"/>
    <w:unhideWhenUsed/>
    <w:qFormat/>
    <w:rsid w:val="004D1196"/>
    <w:pPr>
      <w:keepNext/>
      <w:keepLines/>
      <w:spacing w:before="200" w:after="0"/>
      <w:outlineLvl w:val="1"/>
    </w:pPr>
    <w:rPr>
      <w:rFonts w:asciiTheme="majorHAnsi" w:eastAsiaTheme="majorEastAsia" w:hAnsiTheme="majorHAnsi" w:cstheme="majorBidi"/>
      <w:b/>
      <w:bCs/>
      <w:color w:val="005386"/>
      <w:sz w:val="26"/>
      <w:szCs w:val="26"/>
    </w:rPr>
  </w:style>
  <w:style w:type="paragraph" w:styleId="Titre3">
    <w:name w:val="heading 3"/>
    <w:basedOn w:val="Normal"/>
    <w:next w:val="Normal"/>
    <w:link w:val="Titre3Car"/>
    <w:uiPriority w:val="9"/>
    <w:unhideWhenUsed/>
    <w:qFormat/>
    <w:rsid w:val="004D1196"/>
    <w:pPr>
      <w:keepNext/>
      <w:keepLines/>
      <w:spacing w:before="200" w:after="0"/>
      <w:outlineLvl w:val="2"/>
    </w:pPr>
    <w:rPr>
      <w:rFonts w:asciiTheme="majorHAnsi" w:eastAsiaTheme="majorEastAsia" w:hAnsiTheme="majorHAnsi" w:cstheme="majorBidi"/>
      <w:b/>
      <w:bCs/>
      <w:color w:val="005386"/>
    </w:rPr>
  </w:style>
  <w:style w:type="paragraph" w:styleId="Titre4">
    <w:name w:val="heading 4"/>
    <w:basedOn w:val="Normal"/>
    <w:next w:val="Normal"/>
    <w:link w:val="Titre4Car"/>
    <w:uiPriority w:val="9"/>
    <w:semiHidden/>
    <w:unhideWhenUsed/>
    <w:qFormat/>
    <w:rsid w:val="00545104"/>
    <w:pPr>
      <w:keepNext/>
      <w:keepLines/>
      <w:spacing w:before="40" w:after="0"/>
      <w:outlineLvl w:val="3"/>
    </w:pPr>
    <w:rPr>
      <w:rFonts w:asciiTheme="majorHAnsi" w:eastAsiaTheme="majorEastAsia" w:hAnsiTheme="majorHAnsi" w:cstheme="majorBidi"/>
      <w:i/>
      <w:iCs/>
      <w:color w:val="445E6F"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976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976C8"/>
    <w:rPr>
      <w:rFonts w:ascii="Tahoma" w:hAnsi="Tahoma" w:cs="Tahoma"/>
      <w:sz w:val="16"/>
      <w:szCs w:val="16"/>
    </w:rPr>
  </w:style>
  <w:style w:type="character" w:styleId="Textedelespacerserv">
    <w:name w:val="Placeholder Text"/>
    <w:basedOn w:val="Policepardfaut"/>
    <w:uiPriority w:val="99"/>
    <w:semiHidden/>
    <w:rsid w:val="009E30BB"/>
    <w:rPr>
      <w:color w:val="808080"/>
    </w:rPr>
  </w:style>
  <w:style w:type="paragraph" w:styleId="Paragraphedeliste">
    <w:name w:val="List Paragraph"/>
    <w:basedOn w:val="Normal"/>
    <w:link w:val="ParagraphedelisteCar"/>
    <w:uiPriority w:val="34"/>
    <w:qFormat/>
    <w:rsid w:val="00584320"/>
    <w:pPr>
      <w:ind w:left="720"/>
      <w:contextualSpacing/>
    </w:pPr>
  </w:style>
  <w:style w:type="paragraph" w:styleId="En-tte">
    <w:name w:val="header"/>
    <w:basedOn w:val="Normal"/>
    <w:link w:val="En-tteCar"/>
    <w:uiPriority w:val="99"/>
    <w:unhideWhenUsed/>
    <w:rsid w:val="00584320"/>
    <w:pPr>
      <w:tabs>
        <w:tab w:val="center" w:pos="4513"/>
        <w:tab w:val="right" w:pos="9026"/>
      </w:tabs>
      <w:spacing w:after="0" w:line="240" w:lineRule="auto"/>
    </w:pPr>
  </w:style>
  <w:style w:type="character" w:customStyle="1" w:styleId="En-tteCar">
    <w:name w:val="En-tête Car"/>
    <w:basedOn w:val="Policepardfaut"/>
    <w:link w:val="En-tte"/>
    <w:uiPriority w:val="99"/>
    <w:rsid w:val="00584320"/>
  </w:style>
  <w:style w:type="paragraph" w:styleId="Pieddepage">
    <w:name w:val="footer"/>
    <w:basedOn w:val="Normal"/>
    <w:link w:val="PieddepageCar"/>
    <w:uiPriority w:val="99"/>
    <w:unhideWhenUsed/>
    <w:rsid w:val="0058432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84320"/>
  </w:style>
  <w:style w:type="paragraph" w:customStyle="1" w:styleId="3DSTitleChapter">
    <w:name w:val="3DS Title Chapter"/>
    <w:basedOn w:val="Paragraphedeliste"/>
    <w:link w:val="3DSTitleChapterCar"/>
    <w:rsid w:val="00021471"/>
    <w:pPr>
      <w:numPr>
        <w:numId w:val="1"/>
      </w:numPr>
      <w:tabs>
        <w:tab w:val="num" w:pos="360"/>
      </w:tabs>
      <w:ind w:firstLine="0"/>
    </w:pPr>
    <w:rPr>
      <w:rFonts w:cs="Arial"/>
      <w:sz w:val="40"/>
      <w:szCs w:val="40"/>
      <w:lang w:val="en-US"/>
    </w:rPr>
  </w:style>
  <w:style w:type="paragraph" w:customStyle="1" w:styleId="3DSoldTitle1">
    <w:name w:val="3DS old Title 1"/>
    <w:basedOn w:val="Paragraphedeliste"/>
    <w:link w:val="3DSoldTitle1Car"/>
    <w:rsid w:val="002879D7"/>
    <w:pPr>
      <w:numPr>
        <w:numId w:val="2"/>
      </w:numPr>
    </w:pPr>
    <w:rPr>
      <w:rFonts w:cs="Arial"/>
      <w:b/>
      <w:sz w:val="32"/>
      <w:szCs w:val="32"/>
    </w:rPr>
  </w:style>
  <w:style w:type="character" w:customStyle="1" w:styleId="ParagraphedelisteCar">
    <w:name w:val="Paragraphe de liste Car"/>
    <w:basedOn w:val="Policepardfaut"/>
    <w:link w:val="Paragraphedeliste"/>
    <w:uiPriority w:val="34"/>
    <w:rsid w:val="002879D7"/>
  </w:style>
  <w:style w:type="character" w:customStyle="1" w:styleId="3DSTitleChapterCar">
    <w:name w:val="3DS Title Chapter Car"/>
    <w:basedOn w:val="ParagraphedelisteCar"/>
    <w:link w:val="3DSTitleChapter"/>
    <w:rsid w:val="00021471"/>
    <w:rPr>
      <w:rFonts w:ascii="Arial" w:hAnsi="Arial" w:cs="Arial"/>
      <w:sz w:val="40"/>
      <w:szCs w:val="40"/>
      <w:lang w:val="en-US"/>
    </w:rPr>
  </w:style>
  <w:style w:type="character" w:customStyle="1" w:styleId="3DSoldTitle1Car">
    <w:name w:val="3DS old Title 1 Car"/>
    <w:basedOn w:val="ParagraphedelisteCar"/>
    <w:link w:val="3DSoldTitle1"/>
    <w:rsid w:val="002879D7"/>
    <w:rPr>
      <w:rFonts w:ascii="Arial" w:hAnsi="Arial" w:cs="Arial"/>
      <w:b/>
      <w:sz w:val="32"/>
      <w:szCs w:val="32"/>
    </w:rPr>
  </w:style>
  <w:style w:type="paragraph" w:customStyle="1" w:styleId="3DSoldTitle2">
    <w:name w:val="3DS old Title 2"/>
    <w:basedOn w:val="Paragraphedeliste"/>
    <w:link w:val="3DSoldTitle2Car"/>
    <w:rsid w:val="00F534CF"/>
    <w:pPr>
      <w:numPr>
        <w:ilvl w:val="1"/>
        <w:numId w:val="2"/>
      </w:numPr>
    </w:pPr>
    <w:rPr>
      <w:rFonts w:cs="Arial"/>
      <w:sz w:val="28"/>
      <w:szCs w:val="28"/>
    </w:rPr>
  </w:style>
  <w:style w:type="character" w:customStyle="1" w:styleId="3DSoldTitle2Car">
    <w:name w:val="3DS old Title 2 Car"/>
    <w:basedOn w:val="ParagraphedelisteCar"/>
    <w:link w:val="3DSoldTitle2"/>
    <w:rsid w:val="00F534CF"/>
    <w:rPr>
      <w:rFonts w:ascii="Arial" w:hAnsi="Arial" w:cs="Arial"/>
      <w:sz w:val="28"/>
      <w:szCs w:val="28"/>
    </w:rPr>
  </w:style>
  <w:style w:type="paragraph" w:customStyle="1" w:styleId="Title1">
    <w:name w:val="Title 1"/>
    <w:basedOn w:val="Titre1"/>
    <w:link w:val="Title1Char"/>
    <w:rsid w:val="004F749C"/>
    <w:rPr>
      <w:rFonts w:ascii="Arial" w:hAnsi="Arial"/>
      <w:color w:val="auto"/>
      <w:sz w:val="36"/>
    </w:rPr>
  </w:style>
  <w:style w:type="paragraph" w:customStyle="1" w:styleId="Titre21">
    <w:name w:val="Titre 21"/>
    <w:basedOn w:val="Titre2"/>
    <w:link w:val="Titre2Char"/>
    <w:rsid w:val="004F749C"/>
    <w:pPr>
      <w:numPr>
        <w:ilvl w:val="1"/>
        <w:numId w:val="3"/>
      </w:numPr>
      <w:tabs>
        <w:tab w:val="num" w:pos="360"/>
      </w:tabs>
      <w:ind w:left="0" w:firstLine="0"/>
    </w:pPr>
    <w:rPr>
      <w:rFonts w:ascii="Arial" w:hAnsi="Arial" w:cs="Arial"/>
      <w:b w:val="0"/>
      <w:color w:val="auto"/>
      <w:sz w:val="30"/>
      <w:szCs w:val="30"/>
    </w:rPr>
  </w:style>
  <w:style w:type="character" w:customStyle="1" w:styleId="Titre1Car">
    <w:name w:val="Titre 1 Car"/>
    <w:basedOn w:val="Policepardfaut"/>
    <w:link w:val="Titre1"/>
    <w:uiPriority w:val="9"/>
    <w:rsid w:val="004D1196"/>
    <w:rPr>
      <w:rFonts w:ascii="Arial Narrow" w:eastAsiaTheme="majorEastAsia" w:hAnsi="Arial Narrow" w:cstheme="majorBidi"/>
      <w:b/>
      <w:bCs/>
      <w:color w:val="005386"/>
      <w:sz w:val="28"/>
      <w:szCs w:val="28"/>
    </w:rPr>
  </w:style>
  <w:style w:type="character" w:customStyle="1" w:styleId="Title1Char">
    <w:name w:val="Title 1 Char"/>
    <w:basedOn w:val="Titre1Car"/>
    <w:link w:val="Title1"/>
    <w:rsid w:val="004F749C"/>
    <w:rPr>
      <w:rFonts w:ascii="Arial" w:eastAsiaTheme="majorEastAsia" w:hAnsi="Arial" w:cstheme="majorBidi"/>
      <w:b/>
      <w:bCs/>
      <w:color w:val="5B7F95" w:themeColor="text1"/>
      <w:sz w:val="36"/>
      <w:szCs w:val="28"/>
    </w:rPr>
  </w:style>
  <w:style w:type="paragraph" w:customStyle="1" w:styleId="Titre31">
    <w:name w:val="Titre 31"/>
    <w:basedOn w:val="Titre3"/>
    <w:link w:val="Titre3Char"/>
    <w:rsid w:val="004F749C"/>
    <w:pPr>
      <w:numPr>
        <w:ilvl w:val="2"/>
        <w:numId w:val="4"/>
      </w:numPr>
    </w:pPr>
    <w:rPr>
      <w:rFonts w:ascii="Arial" w:hAnsi="Arial"/>
      <w:b w:val="0"/>
      <w:color w:val="auto"/>
      <w:sz w:val="26"/>
      <w:szCs w:val="26"/>
    </w:rPr>
  </w:style>
  <w:style w:type="character" w:customStyle="1" w:styleId="Titre2Car">
    <w:name w:val="Titre 2 Car"/>
    <w:basedOn w:val="Policepardfaut"/>
    <w:link w:val="Titre2"/>
    <w:uiPriority w:val="9"/>
    <w:rsid w:val="004D1196"/>
    <w:rPr>
      <w:rFonts w:asciiTheme="majorHAnsi" w:eastAsiaTheme="majorEastAsia" w:hAnsiTheme="majorHAnsi" w:cstheme="majorBidi"/>
      <w:b/>
      <w:bCs/>
      <w:color w:val="005386"/>
      <w:sz w:val="26"/>
      <w:szCs w:val="26"/>
    </w:rPr>
  </w:style>
  <w:style w:type="character" w:customStyle="1" w:styleId="Titre2Char">
    <w:name w:val="Titre 2 Char"/>
    <w:basedOn w:val="Titre2Car"/>
    <w:link w:val="Titre21"/>
    <w:rsid w:val="004F749C"/>
    <w:rPr>
      <w:rFonts w:ascii="Arial" w:eastAsiaTheme="majorEastAsia" w:hAnsi="Arial" w:cs="Arial"/>
      <w:b w:val="0"/>
      <w:bCs/>
      <w:color w:val="005386"/>
      <w:sz w:val="30"/>
      <w:szCs w:val="30"/>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Titre3Car">
    <w:name w:val="Titre 3 Car"/>
    <w:basedOn w:val="Policepardfaut"/>
    <w:link w:val="Titre3"/>
    <w:uiPriority w:val="9"/>
    <w:rsid w:val="004D1196"/>
    <w:rPr>
      <w:rFonts w:asciiTheme="majorHAnsi" w:eastAsiaTheme="majorEastAsia" w:hAnsiTheme="majorHAnsi" w:cstheme="majorBidi"/>
      <w:b/>
      <w:bCs/>
      <w:color w:val="005386"/>
    </w:rPr>
  </w:style>
  <w:style w:type="character" w:customStyle="1" w:styleId="Titre3Char">
    <w:name w:val="Titre 3 Char"/>
    <w:basedOn w:val="Titre3Car"/>
    <w:link w:val="Titre31"/>
    <w:rsid w:val="004F749C"/>
    <w:rPr>
      <w:rFonts w:ascii="Arial" w:eastAsiaTheme="majorEastAsia" w:hAnsi="Arial" w:cstheme="majorBidi"/>
      <w:b w:val="0"/>
      <w:bCs/>
      <w:color w:val="005386"/>
      <w:sz w:val="26"/>
      <w:szCs w:val="26"/>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rPr>
  </w:style>
  <w:style w:type="paragraph" w:styleId="En-ttedetabledesmatires">
    <w:name w:val="TOC Heading"/>
    <w:basedOn w:val="Titre1"/>
    <w:next w:val="Normal"/>
    <w:uiPriority w:val="39"/>
    <w:unhideWhenUsed/>
    <w:qFormat/>
    <w:rsid w:val="008D1CA2"/>
    <w:pPr>
      <w:outlineLvl w:val="9"/>
    </w:pPr>
    <w:rPr>
      <w:lang w:val="en-US"/>
    </w:rPr>
  </w:style>
  <w:style w:type="paragraph" w:styleId="TM1">
    <w:name w:val="toc 1"/>
    <w:basedOn w:val="Normal"/>
    <w:next w:val="Normal"/>
    <w:autoRedefine/>
    <w:uiPriority w:val="39"/>
    <w:unhideWhenUsed/>
    <w:rsid w:val="00037ADF"/>
    <w:pPr>
      <w:tabs>
        <w:tab w:val="right" w:leader="dot" w:pos="9016"/>
      </w:tabs>
      <w:spacing w:after="100" w:line="240" w:lineRule="auto"/>
    </w:pPr>
  </w:style>
  <w:style w:type="paragraph" w:styleId="TM2">
    <w:name w:val="toc 2"/>
    <w:basedOn w:val="Normal"/>
    <w:next w:val="Normal"/>
    <w:autoRedefine/>
    <w:uiPriority w:val="39"/>
    <w:unhideWhenUsed/>
    <w:rsid w:val="00E92699"/>
    <w:pPr>
      <w:tabs>
        <w:tab w:val="right" w:leader="dot" w:pos="9016"/>
      </w:tabs>
      <w:spacing w:after="100" w:line="192" w:lineRule="auto"/>
      <w:ind w:left="221"/>
    </w:pPr>
  </w:style>
  <w:style w:type="paragraph" w:styleId="TM3">
    <w:name w:val="toc 3"/>
    <w:basedOn w:val="Normal"/>
    <w:next w:val="Normal"/>
    <w:autoRedefine/>
    <w:uiPriority w:val="39"/>
    <w:unhideWhenUsed/>
    <w:rsid w:val="0019434B"/>
    <w:pPr>
      <w:tabs>
        <w:tab w:val="right" w:leader="dot" w:pos="9016"/>
      </w:tabs>
      <w:spacing w:after="100" w:line="168" w:lineRule="auto"/>
      <w:ind w:left="442"/>
    </w:pPr>
  </w:style>
  <w:style w:type="character" w:styleId="Lienhypertexte">
    <w:name w:val="Hyperlink"/>
    <w:basedOn w:val="Policepardfaut"/>
    <w:uiPriority w:val="99"/>
    <w:unhideWhenUsed/>
    <w:rsid w:val="008D1CA2"/>
    <w:rPr>
      <w:color w:val="0000FF" w:themeColor="hyperlink"/>
      <w:u w:val="single"/>
    </w:rPr>
  </w:style>
  <w:style w:type="paragraph" w:customStyle="1" w:styleId="Titre11">
    <w:name w:val="Titre 11"/>
    <w:basedOn w:val="Titre1"/>
    <w:link w:val="Titre1Char"/>
    <w:rsid w:val="004C17F5"/>
    <w:pPr>
      <w:numPr>
        <w:numId w:val="5"/>
      </w:numPr>
    </w:pPr>
    <w:rPr>
      <w:rFonts w:ascii="Arial" w:hAnsi="Arial" w:cs="Arial"/>
      <w:color w:val="auto"/>
      <w:sz w:val="36"/>
    </w:rPr>
  </w:style>
  <w:style w:type="character" w:customStyle="1" w:styleId="Titre1Char">
    <w:name w:val="Titre 1 Char"/>
    <w:basedOn w:val="Titre1Car"/>
    <w:link w:val="Titre11"/>
    <w:rsid w:val="004C17F5"/>
    <w:rPr>
      <w:rFonts w:ascii="Arial" w:eastAsiaTheme="majorEastAsia" w:hAnsi="Arial" w:cs="Arial"/>
      <w:b/>
      <w:bCs/>
      <w:color w:val="005386"/>
      <w:sz w:val="36"/>
      <w:szCs w:val="28"/>
    </w:rPr>
  </w:style>
  <w:style w:type="paragraph" w:customStyle="1" w:styleId="3DSTitle1">
    <w:name w:val="3DS Title 1"/>
    <w:basedOn w:val="Titre11"/>
    <w:link w:val="3DSTitle1Car"/>
    <w:qFormat/>
    <w:rsid w:val="004D1196"/>
    <w:pPr>
      <w:numPr>
        <w:numId w:val="6"/>
      </w:numPr>
    </w:pPr>
    <w:rPr>
      <w:color w:val="005386"/>
      <w:sz w:val="32"/>
    </w:rPr>
  </w:style>
  <w:style w:type="paragraph" w:customStyle="1" w:styleId="3DSTitle2">
    <w:name w:val="3DS Title 2"/>
    <w:basedOn w:val="Titre11"/>
    <w:link w:val="3DSTitle2Car"/>
    <w:qFormat/>
    <w:rsid w:val="00FD627B"/>
    <w:pPr>
      <w:numPr>
        <w:ilvl w:val="1"/>
        <w:numId w:val="6"/>
      </w:numPr>
      <w:ind w:left="702"/>
    </w:pPr>
    <w:rPr>
      <w:b w:val="0"/>
      <w:sz w:val="28"/>
    </w:rPr>
  </w:style>
  <w:style w:type="character" w:customStyle="1" w:styleId="3DSTitle1Car">
    <w:name w:val="3DS Title 1 Car"/>
    <w:basedOn w:val="Titre1Char"/>
    <w:link w:val="3DSTitle1"/>
    <w:rsid w:val="004D1196"/>
    <w:rPr>
      <w:rFonts w:ascii="Arial" w:eastAsiaTheme="majorEastAsia" w:hAnsi="Arial" w:cs="Arial"/>
      <w:b/>
      <w:bCs/>
      <w:color w:val="005386"/>
      <w:sz w:val="32"/>
      <w:szCs w:val="28"/>
    </w:rPr>
  </w:style>
  <w:style w:type="paragraph" w:customStyle="1" w:styleId="3DSTitle3">
    <w:name w:val="3DS Title 3"/>
    <w:basedOn w:val="Titre11"/>
    <w:link w:val="3DSTitle3Car"/>
    <w:qFormat/>
    <w:rsid w:val="00FD627B"/>
    <w:pPr>
      <w:numPr>
        <w:ilvl w:val="2"/>
        <w:numId w:val="6"/>
      </w:numPr>
    </w:pPr>
    <w:rPr>
      <w:b w:val="0"/>
      <w:sz w:val="24"/>
    </w:rPr>
  </w:style>
  <w:style w:type="character" w:customStyle="1" w:styleId="3DSTitle2Car">
    <w:name w:val="3DS Title 2 Car"/>
    <w:basedOn w:val="Titre1Char"/>
    <w:link w:val="3DSTitle2"/>
    <w:rsid w:val="00FD627B"/>
    <w:rPr>
      <w:rFonts w:ascii="Arial" w:eastAsiaTheme="majorEastAsia" w:hAnsi="Arial" w:cs="Arial"/>
      <w:b w:val="0"/>
      <w:bCs/>
      <w:color w:val="005386"/>
      <w:sz w:val="28"/>
      <w:szCs w:val="28"/>
    </w:rPr>
  </w:style>
  <w:style w:type="character" w:customStyle="1" w:styleId="3DSTitle3Car">
    <w:name w:val="3DS Title 3 Car"/>
    <w:basedOn w:val="Titre1Char"/>
    <w:link w:val="3DSTitle3"/>
    <w:rsid w:val="00FD627B"/>
    <w:rPr>
      <w:rFonts w:ascii="Arial" w:eastAsiaTheme="majorEastAsia" w:hAnsi="Arial" w:cs="Arial"/>
      <w:b w:val="0"/>
      <w:bCs/>
      <w:color w:val="005386"/>
      <w:sz w:val="24"/>
      <w:szCs w:val="28"/>
    </w:rPr>
  </w:style>
  <w:style w:type="paragraph" w:customStyle="1" w:styleId="PartTitle">
    <w:name w:val="Part Title"/>
    <w:basedOn w:val="Title1"/>
    <w:link w:val="PartTitleCar"/>
    <w:qFormat/>
    <w:rsid w:val="00A85E00"/>
    <w:pPr>
      <w:jc w:val="right"/>
    </w:pPr>
    <w:rPr>
      <w:rFonts w:cs="Arial"/>
      <w:b w:val="0"/>
      <w:sz w:val="48"/>
      <w:szCs w:val="48"/>
      <w:lang w:val="en-US"/>
    </w:rPr>
  </w:style>
  <w:style w:type="paragraph" w:customStyle="1" w:styleId="PartSubtitle">
    <w:name w:val="Part Sub title"/>
    <w:basedOn w:val="Titre2"/>
    <w:link w:val="PartSubtitleCar"/>
    <w:qFormat/>
    <w:rsid w:val="00A85E00"/>
    <w:pPr>
      <w:jc w:val="right"/>
    </w:pPr>
    <w:rPr>
      <w:rFonts w:ascii="Arial" w:hAnsi="Arial" w:cs="Arial"/>
      <w:b w:val="0"/>
      <w:color w:val="auto"/>
      <w:sz w:val="36"/>
      <w:szCs w:val="36"/>
      <w:lang w:val="en-US"/>
    </w:rPr>
  </w:style>
  <w:style w:type="character" w:customStyle="1" w:styleId="PartTitleCar">
    <w:name w:val="Part Title Car"/>
    <w:basedOn w:val="Policepardfaut"/>
    <w:link w:val="PartTitle"/>
    <w:rsid w:val="00A85E00"/>
    <w:rPr>
      <w:rFonts w:ascii="Arial" w:eastAsiaTheme="majorEastAsia" w:hAnsi="Arial" w:cs="Arial"/>
      <w:bCs/>
      <w:sz w:val="48"/>
      <w:szCs w:val="48"/>
      <w:lang w:val="en-US"/>
    </w:rPr>
  </w:style>
  <w:style w:type="character" w:customStyle="1" w:styleId="PartSubtitleCar">
    <w:name w:val="Part Sub title Car"/>
    <w:basedOn w:val="Policepardfaut"/>
    <w:link w:val="PartSubtitle"/>
    <w:rsid w:val="00A85E00"/>
    <w:rPr>
      <w:rFonts w:ascii="Arial" w:eastAsiaTheme="majorEastAsia" w:hAnsi="Arial" w:cs="Arial"/>
      <w:bCs/>
      <w:sz w:val="36"/>
      <w:szCs w:val="36"/>
      <w:lang w:val="en-US"/>
    </w:rPr>
  </w:style>
  <w:style w:type="paragraph" w:customStyle="1" w:styleId="3DSTitre2">
    <w:name w:val="3DS Titre 2"/>
    <w:basedOn w:val="Titre11"/>
    <w:link w:val="3DSTitre2Char"/>
    <w:qFormat/>
    <w:rsid w:val="00C72A0F"/>
    <w:pPr>
      <w:numPr>
        <w:numId w:val="0"/>
      </w:numPr>
      <w:ind w:left="792" w:hanging="432"/>
    </w:pPr>
    <w:rPr>
      <w:b w:val="0"/>
      <w:color w:val="5B7F95" w:themeColor="text1"/>
      <w:sz w:val="30"/>
    </w:rPr>
  </w:style>
  <w:style w:type="paragraph" w:customStyle="1" w:styleId="3DSTitre3">
    <w:name w:val="3DS Titre 3"/>
    <w:basedOn w:val="Titre11"/>
    <w:link w:val="3DSTitre3Char"/>
    <w:qFormat/>
    <w:rsid w:val="00C72A0F"/>
    <w:pPr>
      <w:numPr>
        <w:numId w:val="0"/>
      </w:numPr>
      <w:ind w:left="1224" w:hanging="504"/>
    </w:pPr>
    <w:rPr>
      <w:b w:val="0"/>
      <w:color w:val="5B7F95" w:themeColor="text1"/>
      <w:sz w:val="26"/>
    </w:rPr>
  </w:style>
  <w:style w:type="character" w:customStyle="1" w:styleId="3DSTitre2Char">
    <w:name w:val="3DS Titre 2 Char"/>
    <w:basedOn w:val="Titre1Char"/>
    <w:link w:val="3DSTitre2"/>
    <w:rsid w:val="00C72A0F"/>
    <w:rPr>
      <w:rFonts w:ascii="Arial" w:eastAsiaTheme="majorEastAsia" w:hAnsi="Arial" w:cs="Arial"/>
      <w:b w:val="0"/>
      <w:bCs/>
      <w:color w:val="5B7F95" w:themeColor="text1"/>
      <w:sz w:val="30"/>
      <w:szCs w:val="28"/>
    </w:rPr>
  </w:style>
  <w:style w:type="character" w:customStyle="1" w:styleId="3DSTitre3Char">
    <w:name w:val="3DS Titre 3 Char"/>
    <w:basedOn w:val="Titre1Char"/>
    <w:link w:val="3DSTitre3"/>
    <w:rsid w:val="00C72A0F"/>
    <w:rPr>
      <w:rFonts w:ascii="Arial" w:eastAsiaTheme="majorEastAsia" w:hAnsi="Arial" w:cs="Arial"/>
      <w:b w:val="0"/>
      <w:bCs/>
      <w:color w:val="5B7F95" w:themeColor="text1"/>
      <w:sz w:val="26"/>
      <w:szCs w:val="28"/>
    </w:rPr>
  </w:style>
  <w:style w:type="paragraph" w:styleId="Corpsdetexte">
    <w:name w:val="Body Text"/>
    <w:basedOn w:val="Normal"/>
    <w:link w:val="CorpsdetexteCar"/>
    <w:uiPriority w:val="99"/>
    <w:rsid w:val="00C72A0F"/>
    <w:pPr>
      <w:spacing w:after="0" w:line="240" w:lineRule="auto"/>
      <w:jc w:val="both"/>
    </w:pPr>
    <w:rPr>
      <w:rFonts w:ascii="Times New Roman" w:eastAsia="Times New Roman" w:hAnsi="Times New Roman" w:cs="Times New Roman"/>
      <w:sz w:val="24"/>
      <w:szCs w:val="20"/>
    </w:rPr>
  </w:style>
  <w:style w:type="character" w:customStyle="1" w:styleId="CorpsdetexteCar">
    <w:name w:val="Corps de texte Car"/>
    <w:basedOn w:val="Policepardfaut"/>
    <w:link w:val="Corpsdetexte"/>
    <w:uiPriority w:val="99"/>
    <w:rsid w:val="00C72A0F"/>
    <w:rPr>
      <w:rFonts w:ascii="Times New Roman" w:eastAsia="Times New Roman" w:hAnsi="Times New Roman" w:cs="Times New Roman"/>
      <w:sz w:val="24"/>
      <w:szCs w:val="20"/>
    </w:rPr>
  </w:style>
  <w:style w:type="character" w:styleId="Marquedecommentaire">
    <w:name w:val="annotation reference"/>
    <w:basedOn w:val="Policepardfaut"/>
    <w:uiPriority w:val="99"/>
    <w:rsid w:val="00C72A0F"/>
    <w:rPr>
      <w:sz w:val="18"/>
    </w:rPr>
  </w:style>
  <w:style w:type="paragraph" w:styleId="Commentaire">
    <w:name w:val="annotation text"/>
    <w:basedOn w:val="Normal"/>
    <w:link w:val="CommentaireCar"/>
    <w:uiPriority w:val="99"/>
    <w:rsid w:val="00C72A0F"/>
    <w:pPr>
      <w:spacing w:after="0" w:line="240" w:lineRule="auto"/>
    </w:pPr>
    <w:rPr>
      <w:rFonts w:ascii="Times New Roman" w:eastAsia="Times New Roman" w:hAnsi="Times New Roman" w:cs="Times New Roman"/>
      <w:sz w:val="24"/>
      <w:szCs w:val="20"/>
    </w:rPr>
  </w:style>
  <w:style w:type="character" w:customStyle="1" w:styleId="CommentaireCar">
    <w:name w:val="Commentaire Car"/>
    <w:basedOn w:val="Policepardfaut"/>
    <w:link w:val="Commentaire"/>
    <w:uiPriority w:val="99"/>
    <w:rsid w:val="00C72A0F"/>
    <w:rPr>
      <w:rFonts w:ascii="Times New Roman" w:eastAsia="Times New Roman" w:hAnsi="Times New Roman" w:cs="Times New Roman"/>
      <w:sz w:val="24"/>
      <w:szCs w:val="20"/>
    </w:rPr>
  </w:style>
  <w:style w:type="paragraph" w:styleId="NormalWeb">
    <w:name w:val="Normal (Web)"/>
    <w:basedOn w:val="Normal"/>
    <w:uiPriority w:val="99"/>
    <w:unhideWhenUsed/>
    <w:rsid w:val="00D0794B"/>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lev">
    <w:name w:val="Strong"/>
    <w:basedOn w:val="Policepardfaut"/>
    <w:uiPriority w:val="22"/>
    <w:qFormat/>
    <w:rsid w:val="00D0794B"/>
    <w:rPr>
      <w:b/>
      <w:bCs/>
    </w:rPr>
  </w:style>
  <w:style w:type="paragraph" w:customStyle="1" w:styleId="Titre10">
    <w:name w:val="Titre1"/>
    <w:basedOn w:val="Titre2"/>
    <w:link w:val="Titre1Car0"/>
    <w:qFormat/>
    <w:rsid w:val="002F1242"/>
    <w:rPr>
      <w:rFonts w:ascii="3DS V2" w:hAnsi="3DS V2" w:cs="Arial"/>
      <w:b w:val="0"/>
      <w:bCs w:val="0"/>
      <w:sz w:val="32"/>
      <w:szCs w:val="28"/>
    </w:rPr>
  </w:style>
  <w:style w:type="character" w:customStyle="1" w:styleId="mord">
    <w:name w:val="mord"/>
    <w:basedOn w:val="Policepardfaut"/>
    <w:rsid w:val="00E841A9"/>
  </w:style>
  <w:style w:type="character" w:customStyle="1" w:styleId="Titre1Car0">
    <w:name w:val="Titre1 Car"/>
    <w:basedOn w:val="Titre2Car"/>
    <w:link w:val="Titre10"/>
    <w:rsid w:val="002F1242"/>
    <w:rPr>
      <w:rFonts w:ascii="3DS V2" w:eastAsiaTheme="majorEastAsia" w:hAnsi="3DS V2" w:cs="Arial"/>
      <w:b w:val="0"/>
      <w:bCs w:val="0"/>
      <w:color w:val="005386"/>
      <w:sz w:val="32"/>
      <w:szCs w:val="28"/>
    </w:rPr>
  </w:style>
  <w:style w:type="character" w:customStyle="1" w:styleId="mrel">
    <w:name w:val="mrel"/>
    <w:basedOn w:val="Policepardfaut"/>
    <w:rsid w:val="00E841A9"/>
  </w:style>
  <w:style w:type="character" w:customStyle="1" w:styleId="mopen">
    <w:name w:val="mopen"/>
    <w:basedOn w:val="Policepardfaut"/>
    <w:rsid w:val="00E841A9"/>
  </w:style>
  <w:style w:type="character" w:customStyle="1" w:styleId="vlist-s">
    <w:name w:val="vlist-s"/>
    <w:basedOn w:val="Policepardfaut"/>
    <w:rsid w:val="00E841A9"/>
  </w:style>
  <w:style w:type="character" w:customStyle="1" w:styleId="mpunct">
    <w:name w:val="mpunct"/>
    <w:basedOn w:val="Policepardfaut"/>
    <w:rsid w:val="00E841A9"/>
  </w:style>
  <w:style w:type="character" w:customStyle="1" w:styleId="minner">
    <w:name w:val="minner"/>
    <w:basedOn w:val="Policepardfaut"/>
    <w:rsid w:val="00E841A9"/>
  </w:style>
  <w:style w:type="character" w:customStyle="1" w:styleId="mclose">
    <w:name w:val="mclose"/>
    <w:basedOn w:val="Policepardfaut"/>
    <w:rsid w:val="00E841A9"/>
  </w:style>
  <w:style w:type="character" w:customStyle="1" w:styleId="katex-mathml">
    <w:name w:val="katex-mathml"/>
    <w:basedOn w:val="Policepardfaut"/>
    <w:rsid w:val="00B01DB4"/>
  </w:style>
  <w:style w:type="paragraph" w:customStyle="1" w:styleId="ds-markdown-paragraph">
    <w:name w:val="ds-markdown-paragraph"/>
    <w:basedOn w:val="Normal"/>
    <w:rsid w:val="00244B01"/>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Accentuation">
    <w:name w:val="Emphasis"/>
    <w:basedOn w:val="Policepardfaut"/>
    <w:uiPriority w:val="20"/>
    <w:qFormat/>
    <w:rsid w:val="00244B01"/>
    <w:rPr>
      <w:i/>
      <w:iCs/>
    </w:rPr>
  </w:style>
  <w:style w:type="paragraph" w:styleId="Lgende">
    <w:name w:val="caption"/>
    <w:basedOn w:val="Normal"/>
    <w:next w:val="Normal"/>
    <w:uiPriority w:val="35"/>
    <w:unhideWhenUsed/>
    <w:qFormat/>
    <w:rsid w:val="00A70DE5"/>
    <w:pPr>
      <w:spacing w:line="240" w:lineRule="auto"/>
    </w:pPr>
    <w:rPr>
      <w:i/>
      <w:iCs/>
      <w:color w:val="001871" w:themeColor="text2"/>
      <w:sz w:val="18"/>
      <w:szCs w:val="18"/>
    </w:rPr>
  </w:style>
  <w:style w:type="character" w:customStyle="1" w:styleId="Titre4Car">
    <w:name w:val="Titre 4 Car"/>
    <w:basedOn w:val="Policepardfaut"/>
    <w:link w:val="Titre4"/>
    <w:uiPriority w:val="9"/>
    <w:semiHidden/>
    <w:rsid w:val="00545104"/>
    <w:rPr>
      <w:rFonts w:asciiTheme="majorHAnsi" w:eastAsiaTheme="majorEastAsia" w:hAnsiTheme="majorHAnsi" w:cstheme="majorBidi"/>
      <w:i/>
      <w:iCs/>
      <w:color w:val="445E6F" w:themeColor="accent1" w:themeShade="BF"/>
    </w:rPr>
  </w:style>
  <w:style w:type="character" w:customStyle="1" w:styleId="delimsizing">
    <w:name w:val="delimsizing"/>
    <w:basedOn w:val="Policepardfaut"/>
    <w:rsid w:val="00E40A91"/>
  </w:style>
  <w:style w:type="character" w:customStyle="1" w:styleId="mbin">
    <w:name w:val="mbin"/>
    <w:basedOn w:val="Policepardfaut"/>
    <w:rsid w:val="00A660F6"/>
  </w:style>
  <w:style w:type="table" w:styleId="Grilledutableau">
    <w:name w:val="Table Grid"/>
    <w:basedOn w:val="TableauNormal"/>
    <w:uiPriority w:val="59"/>
    <w:rsid w:val="005C4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ie">
    <w:name w:val="Bibliography"/>
    <w:basedOn w:val="Normal"/>
    <w:next w:val="Normal"/>
    <w:uiPriority w:val="37"/>
    <w:unhideWhenUsed/>
    <w:rsid w:val="001906A5"/>
  </w:style>
  <w:style w:type="paragraph" w:styleId="Notedefin">
    <w:name w:val="endnote text"/>
    <w:basedOn w:val="Normal"/>
    <w:link w:val="NotedefinCar"/>
    <w:uiPriority w:val="99"/>
    <w:semiHidden/>
    <w:unhideWhenUsed/>
    <w:rsid w:val="001906A5"/>
    <w:pPr>
      <w:spacing w:after="0" w:line="240" w:lineRule="auto"/>
    </w:pPr>
    <w:rPr>
      <w:sz w:val="20"/>
      <w:szCs w:val="20"/>
    </w:rPr>
  </w:style>
  <w:style w:type="character" w:customStyle="1" w:styleId="NotedefinCar">
    <w:name w:val="Note de fin Car"/>
    <w:basedOn w:val="Policepardfaut"/>
    <w:link w:val="Notedefin"/>
    <w:uiPriority w:val="99"/>
    <w:semiHidden/>
    <w:rsid w:val="001906A5"/>
    <w:rPr>
      <w:rFonts w:ascii="Arial" w:hAnsi="Arial"/>
      <w:sz w:val="20"/>
      <w:szCs w:val="20"/>
    </w:rPr>
  </w:style>
  <w:style w:type="character" w:styleId="Appeldenotedefin">
    <w:name w:val="endnote reference"/>
    <w:basedOn w:val="Policepardfaut"/>
    <w:uiPriority w:val="99"/>
    <w:semiHidden/>
    <w:unhideWhenUsed/>
    <w:rsid w:val="001906A5"/>
    <w:rPr>
      <w:vertAlign w:val="superscript"/>
    </w:rPr>
  </w:style>
  <w:style w:type="character" w:styleId="CodeHTML">
    <w:name w:val="HTML Code"/>
    <w:basedOn w:val="Policepardfaut"/>
    <w:uiPriority w:val="99"/>
    <w:semiHidden/>
    <w:unhideWhenUsed/>
    <w:rsid w:val="00064BFB"/>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rsid w:val="00FC349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C3493"/>
    <w:rPr>
      <w:rFonts w:ascii="Arial" w:hAnsi="Arial"/>
      <w:sz w:val="20"/>
      <w:szCs w:val="20"/>
    </w:rPr>
  </w:style>
  <w:style w:type="character" w:styleId="Appelnotedebasdep">
    <w:name w:val="footnote reference"/>
    <w:basedOn w:val="Policepardfaut"/>
    <w:uiPriority w:val="99"/>
    <w:semiHidden/>
    <w:unhideWhenUsed/>
    <w:rsid w:val="00FC3493"/>
    <w:rPr>
      <w:vertAlign w:val="superscript"/>
    </w:rPr>
  </w:style>
  <w:style w:type="character" w:styleId="Mentionnonrsolue">
    <w:name w:val="Unresolved Mention"/>
    <w:basedOn w:val="Policepardfaut"/>
    <w:uiPriority w:val="99"/>
    <w:semiHidden/>
    <w:unhideWhenUsed/>
    <w:rsid w:val="00FC3493"/>
    <w:rPr>
      <w:color w:val="605E5C"/>
      <w:shd w:val="clear" w:color="auto" w:fill="E1DFDD"/>
    </w:rPr>
  </w:style>
  <w:style w:type="character" w:styleId="Lienhypertextesuivivisit">
    <w:name w:val="FollowedHyperlink"/>
    <w:basedOn w:val="Policepardfaut"/>
    <w:uiPriority w:val="99"/>
    <w:semiHidden/>
    <w:unhideWhenUsed/>
    <w:rsid w:val="00FC3493"/>
    <w:rPr>
      <w:color w:val="800080" w:themeColor="followedHyperlink"/>
      <w:u w:val="single"/>
    </w:rPr>
  </w:style>
  <w:style w:type="paragraph" w:styleId="Objetducommentaire">
    <w:name w:val="annotation subject"/>
    <w:basedOn w:val="Commentaire"/>
    <w:next w:val="Commentaire"/>
    <w:link w:val="ObjetducommentaireCar"/>
    <w:uiPriority w:val="99"/>
    <w:semiHidden/>
    <w:unhideWhenUsed/>
    <w:rsid w:val="0054760C"/>
    <w:pPr>
      <w:spacing w:after="200"/>
    </w:pPr>
    <w:rPr>
      <w:rFonts w:ascii="Arial" w:eastAsia="宋体" w:hAnsi="Arial" w:cstheme="minorBidi"/>
      <w:b/>
      <w:bCs/>
      <w:sz w:val="20"/>
    </w:rPr>
  </w:style>
  <w:style w:type="character" w:customStyle="1" w:styleId="ObjetducommentaireCar">
    <w:name w:val="Objet du commentaire Car"/>
    <w:basedOn w:val="CommentaireCar"/>
    <w:link w:val="Objetducommentaire"/>
    <w:uiPriority w:val="99"/>
    <w:semiHidden/>
    <w:rsid w:val="0054760C"/>
    <w:rPr>
      <w:rFonts w:ascii="Arial" w:eastAsia="Times New Roman" w:hAnsi="Arial" w:cs="Times New Roman"/>
      <w:b/>
      <w:bCs/>
      <w:sz w:val="20"/>
      <w:szCs w:val="20"/>
    </w:rPr>
  </w:style>
  <w:style w:type="paragraph" w:styleId="Sansinterligne">
    <w:name w:val="No Spacing"/>
    <w:uiPriority w:val="1"/>
    <w:qFormat/>
    <w:rsid w:val="008B644E"/>
    <w:pPr>
      <w:spacing w:after="0" w:line="240" w:lineRule="auto"/>
    </w:pPr>
    <w:rPr>
      <w:rFonts w:ascii="Arial" w:hAnsi="Arial"/>
    </w:rPr>
  </w:style>
  <w:style w:type="paragraph" w:styleId="Rvision">
    <w:name w:val="Revision"/>
    <w:hidden/>
    <w:uiPriority w:val="99"/>
    <w:semiHidden/>
    <w:rsid w:val="005221EF"/>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1965">
      <w:bodyDiv w:val="1"/>
      <w:marLeft w:val="0"/>
      <w:marRight w:val="0"/>
      <w:marTop w:val="0"/>
      <w:marBottom w:val="0"/>
      <w:divBdr>
        <w:top w:val="none" w:sz="0" w:space="0" w:color="auto"/>
        <w:left w:val="none" w:sz="0" w:space="0" w:color="auto"/>
        <w:bottom w:val="none" w:sz="0" w:space="0" w:color="auto"/>
        <w:right w:val="none" w:sz="0" w:space="0" w:color="auto"/>
      </w:divBdr>
    </w:div>
    <w:div w:id="11028748">
      <w:bodyDiv w:val="1"/>
      <w:marLeft w:val="0"/>
      <w:marRight w:val="0"/>
      <w:marTop w:val="0"/>
      <w:marBottom w:val="0"/>
      <w:divBdr>
        <w:top w:val="none" w:sz="0" w:space="0" w:color="auto"/>
        <w:left w:val="none" w:sz="0" w:space="0" w:color="auto"/>
        <w:bottom w:val="none" w:sz="0" w:space="0" w:color="auto"/>
        <w:right w:val="none" w:sz="0" w:space="0" w:color="auto"/>
      </w:divBdr>
      <w:divsChild>
        <w:div w:id="5063147">
          <w:marLeft w:val="0"/>
          <w:marRight w:val="0"/>
          <w:marTop w:val="0"/>
          <w:marBottom w:val="0"/>
          <w:divBdr>
            <w:top w:val="none" w:sz="0" w:space="0" w:color="auto"/>
            <w:left w:val="none" w:sz="0" w:space="0" w:color="auto"/>
            <w:bottom w:val="none" w:sz="0" w:space="0" w:color="auto"/>
            <w:right w:val="none" w:sz="0" w:space="0" w:color="auto"/>
          </w:divBdr>
          <w:divsChild>
            <w:div w:id="6517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525">
      <w:bodyDiv w:val="1"/>
      <w:marLeft w:val="0"/>
      <w:marRight w:val="0"/>
      <w:marTop w:val="0"/>
      <w:marBottom w:val="0"/>
      <w:divBdr>
        <w:top w:val="none" w:sz="0" w:space="0" w:color="auto"/>
        <w:left w:val="none" w:sz="0" w:space="0" w:color="auto"/>
        <w:bottom w:val="none" w:sz="0" w:space="0" w:color="auto"/>
        <w:right w:val="none" w:sz="0" w:space="0" w:color="auto"/>
      </w:divBdr>
    </w:div>
    <w:div w:id="26370909">
      <w:bodyDiv w:val="1"/>
      <w:marLeft w:val="0"/>
      <w:marRight w:val="0"/>
      <w:marTop w:val="0"/>
      <w:marBottom w:val="0"/>
      <w:divBdr>
        <w:top w:val="none" w:sz="0" w:space="0" w:color="auto"/>
        <w:left w:val="none" w:sz="0" w:space="0" w:color="auto"/>
        <w:bottom w:val="none" w:sz="0" w:space="0" w:color="auto"/>
        <w:right w:val="none" w:sz="0" w:space="0" w:color="auto"/>
      </w:divBdr>
    </w:div>
    <w:div w:id="39550484">
      <w:bodyDiv w:val="1"/>
      <w:marLeft w:val="0"/>
      <w:marRight w:val="0"/>
      <w:marTop w:val="0"/>
      <w:marBottom w:val="0"/>
      <w:divBdr>
        <w:top w:val="none" w:sz="0" w:space="0" w:color="auto"/>
        <w:left w:val="none" w:sz="0" w:space="0" w:color="auto"/>
        <w:bottom w:val="none" w:sz="0" w:space="0" w:color="auto"/>
        <w:right w:val="none" w:sz="0" w:space="0" w:color="auto"/>
      </w:divBdr>
    </w:div>
    <w:div w:id="84420406">
      <w:bodyDiv w:val="1"/>
      <w:marLeft w:val="0"/>
      <w:marRight w:val="0"/>
      <w:marTop w:val="0"/>
      <w:marBottom w:val="0"/>
      <w:divBdr>
        <w:top w:val="none" w:sz="0" w:space="0" w:color="auto"/>
        <w:left w:val="none" w:sz="0" w:space="0" w:color="auto"/>
        <w:bottom w:val="none" w:sz="0" w:space="0" w:color="auto"/>
        <w:right w:val="none" w:sz="0" w:space="0" w:color="auto"/>
      </w:divBdr>
    </w:div>
    <w:div w:id="90396432">
      <w:bodyDiv w:val="1"/>
      <w:marLeft w:val="0"/>
      <w:marRight w:val="0"/>
      <w:marTop w:val="0"/>
      <w:marBottom w:val="0"/>
      <w:divBdr>
        <w:top w:val="none" w:sz="0" w:space="0" w:color="auto"/>
        <w:left w:val="none" w:sz="0" w:space="0" w:color="auto"/>
        <w:bottom w:val="none" w:sz="0" w:space="0" w:color="auto"/>
        <w:right w:val="none" w:sz="0" w:space="0" w:color="auto"/>
      </w:divBdr>
    </w:div>
    <w:div w:id="92408559">
      <w:bodyDiv w:val="1"/>
      <w:marLeft w:val="0"/>
      <w:marRight w:val="0"/>
      <w:marTop w:val="0"/>
      <w:marBottom w:val="0"/>
      <w:divBdr>
        <w:top w:val="none" w:sz="0" w:space="0" w:color="auto"/>
        <w:left w:val="none" w:sz="0" w:space="0" w:color="auto"/>
        <w:bottom w:val="none" w:sz="0" w:space="0" w:color="auto"/>
        <w:right w:val="none" w:sz="0" w:space="0" w:color="auto"/>
      </w:divBdr>
    </w:div>
    <w:div w:id="103379445">
      <w:bodyDiv w:val="1"/>
      <w:marLeft w:val="0"/>
      <w:marRight w:val="0"/>
      <w:marTop w:val="0"/>
      <w:marBottom w:val="0"/>
      <w:divBdr>
        <w:top w:val="none" w:sz="0" w:space="0" w:color="auto"/>
        <w:left w:val="none" w:sz="0" w:space="0" w:color="auto"/>
        <w:bottom w:val="none" w:sz="0" w:space="0" w:color="auto"/>
        <w:right w:val="none" w:sz="0" w:space="0" w:color="auto"/>
      </w:divBdr>
    </w:div>
    <w:div w:id="108207516">
      <w:bodyDiv w:val="1"/>
      <w:marLeft w:val="0"/>
      <w:marRight w:val="0"/>
      <w:marTop w:val="0"/>
      <w:marBottom w:val="0"/>
      <w:divBdr>
        <w:top w:val="none" w:sz="0" w:space="0" w:color="auto"/>
        <w:left w:val="none" w:sz="0" w:space="0" w:color="auto"/>
        <w:bottom w:val="none" w:sz="0" w:space="0" w:color="auto"/>
        <w:right w:val="none" w:sz="0" w:space="0" w:color="auto"/>
      </w:divBdr>
    </w:div>
    <w:div w:id="116603922">
      <w:bodyDiv w:val="1"/>
      <w:marLeft w:val="0"/>
      <w:marRight w:val="0"/>
      <w:marTop w:val="0"/>
      <w:marBottom w:val="0"/>
      <w:divBdr>
        <w:top w:val="none" w:sz="0" w:space="0" w:color="auto"/>
        <w:left w:val="none" w:sz="0" w:space="0" w:color="auto"/>
        <w:bottom w:val="none" w:sz="0" w:space="0" w:color="auto"/>
        <w:right w:val="none" w:sz="0" w:space="0" w:color="auto"/>
      </w:divBdr>
    </w:div>
    <w:div w:id="118306936">
      <w:bodyDiv w:val="1"/>
      <w:marLeft w:val="0"/>
      <w:marRight w:val="0"/>
      <w:marTop w:val="0"/>
      <w:marBottom w:val="0"/>
      <w:divBdr>
        <w:top w:val="none" w:sz="0" w:space="0" w:color="auto"/>
        <w:left w:val="none" w:sz="0" w:space="0" w:color="auto"/>
        <w:bottom w:val="none" w:sz="0" w:space="0" w:color="auto"/>
        <w:right w:val="none" w:sz="0" w:space="0" w:color="auto"/>
      </w:divBdr>
      <w:divsChild>
        <w:div w:id="1242838674">
          <w:marLeft w:val="0"/>
          <w:marRight w:val="0"/>
          <w:marTop w:val="0"/>
          <w:marBottom w:val="0"/>
          <w:divBdr>
            <w:top w:val="none" w:sz="0" w:space="0" w:color="auto"/>
            <w:left w:val="none" w:sz="0" w:space="0" w:color="auto"/>
            <w:bottom w:val="none" w:sz="0" w:space="0" w:color="auto"/>
            <w:right w:val="none" w:sz="0" w:space="0" w:color="auto"/>
          </w:divBdr>
          <w:divsChild>
            <w:div w:id="580455323">
              <w:marLeft w:val="0"/>
              <w:marRight w:val="0"/>
              <w:marTop w:val="0"/>
              <w:marBottom w:val="0"/>
              <w:divBdr>
                <w:top w:val="none" w:sz="0" w:space="0" w:color="auto"/>
                <w:left w:val="none" w:sz="0" w:space="0" w:color="auto"/>
                <w:bottom w:val="none" w:sz="0" w:space="0" w:color="auto"/>
                <w:right w:val="none" w:sz="0" w:space="0" w:color="auto"/>
              </w:divBdr>
            </w:div>
            <w:div w:id="904805026">
              <w:marLeft w:val="0"/>
              <w:marRight w:val="0"/>
              <w:marTop w:val="0"/>
              <w:marBottom w:val="0"/>
              <w:divBdr>
                <w:top w:val="none" w:sz="0" w:space="0" w:color="auto"/>
                <w:left w:val="none" w:sz="0" w:space="0" w:color="auto"/>
                <w:bottom w:val="none" w:sz="0" w:space="0" w:color="auto"/>
                <w:right w:val="none" w:sz="0" w:space="0" w:color="auto"/>
              </w:divBdr>
            </w:div>
            <w:div w:id="1183976805">
              <w:marLeft w:val="0"/>
              <w:marRight w:val="0"/>
              <w:marTop w:val="0"/>
              <w:marBottom w:val="0"/>
              <w:divBdr>
                <w:top w:val="none" w:sz="0" w:space="0" w:color="auto"/>
                <w:left w:val="none" w:sz="0" w:space="0" w:color="auto"/>
                <w:bottom w:val="none" w:sz="0" w:space="0" w:color="auto"/>
                <w:right w:val="none" w:sz="0" w:space="0" w:color="auto"/>
              </w:divBdr>
            </w:div>
            <w:div w:id="1456027620">
              <w:marLeft w:val="0"/>
              <w:marRight w:val="0"/>
              <w:marTop w:val="0"/>
              <w:marBottom w:val="0"/>
              <w:divBdr>
                <w:top w:val="none" w:sz="0" w:space="0" w:color="auto"/>
                <w:left w:val="none" w:sz="0" w:space="0" w:color="auto"/>
                <w:bottom w:val="none" w:sz="0" w:space="0" w:color="auto"/>
                <w:right w:val="none" w:sz="0" w:space="0" w:color="auto"/>
              </w:divBdr>
            </w:div>
            <w:div w:id="1509054938">
              <w:marLeft w:val="0"/>
              <w:marRight w:val="0"/>
              <w:marTop w:val="0"/>
              <w:marBottom w:val="0"/>
              <w:divBdr>
                <w:top w:val="none" w:sz="0" w:space="0" w:color="auto"/>
                <w:left w:val="none" w:sz="0" w:space="0" w:color="auto"/>
                <w:bottom w:val="none" w:sz="0" w:space="0" w:color="auto"/>
                <w:right w:val="none" w:sz="0" w:space="0" w:color="auto"/>
              </w:divBdr>
            </w:div>
            <w:div w:id="1618759582">
              <w:marLeft w:val="0"/>
              <w:marRight w:val="0"/>
              <w:marTop w:val="0"/>
              <w:marBottom w:val="0"/>
              <w:divBdr>
                <w:top w:val="none" w:sz="0" w:space="0" w:color="auto"/>
                <w:left w:val="none" w:sz="0" w:space="0" w:color="auto"/>
                <w:bottom w:val="none" w:sz="0" w:space="0" w:color="auto"/>
                <w:right w:val="none" w:sz="0" w:space="0" w:color="auto"/>
              </w:divBdr>
            </w:div>
            <w:div w:id="20246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7304">
      <w:bodyDiv w:val="1"/>
      <w:marLeft w:val="0"/>
      <w:marRight w:val="0"/>
      <w:marTop w:val="0"/>
      <w:marBottom w:val="0"/>
      <w:divBdr>
        <w:top w:val="none" w:sz="0" w:space="0" w:color="auto"/>
        <w:left w:val="none" w:sz="0" w:space="0" w:color="auto"/>
        <w:bottom w:val="none" w:sz="0" w:space="0" w:color="auto"/>
        <w:right w:val="none" w:sz="0" w:space="0" w:color="auto"/>
      </w:divBdr>
    </w:div>
    <w:div w:id="126167065">
      <w:bodyDiv w:val="1"/>
      <w:marLeft w:val="0"/>
      <w:marRight w:val="0"/>
      <w:marTop w:val="0"/>
      <w:marBottom w:val="0"/>
      <w:divBdr>
        <w:top w:val="none" w:sz="0" w:space="0" w:color="auto"/>
        <w:left w:val="none" w:sz="0" w:space="0" w:color="auto"/>
        <w:bottom w:val="none" w:sz="0" w:space="0" w:color="auto"/>
        <w:right w:val="none" w:sz="0" w:space="0" w:color="auto"/>
      </w:divBdr>
    </w:div>
    <w:div w:id="139885786">
      <w:bodyDiv w:val="1"/>
      <w:marLeft w:val="0"/>
      <w:marRight w:val="0"/>
      <w:marTop w:val="0"/>
      <w:marBottom w:val="0"/>
      <w:divBdr>
        <w:top w:val="none" w:sz="0" w:space="0" w:color="auto"/>
        <w:left w:val="none" w:sz="0" w:space="0" w:color="auto"/>
        <w:bottom w:val="none" w:sz="0" w:space="0" w:color="auto"/>
        <w:right w:val="none" w:sz="0" w:space="0" w:color="auto"/>
      </w:divBdr>
    </w:div>
    <w:div w:id="149055917">
      <w:bodyDiv w:val="1"/>
      <w:marLeft w:val="0"/>
      <w:marRight w:val="0"/>
      <w:marTop w:val="0"/>
      <w:marBottom w:val="0"/>
      <w:divBdr>
        <w:top w:val="none" w:sz="0" w:space="0" w:color="auto"/>
        <w:left w:val="none" w:sz="0" w:space="0" w:color="auto"/>
        <w:bottom w:val="none" w:sz="0" w:space="0" w:color="auto"/>
        <w:right w:val="none" w:sz="0" w:space="0" w:color="auto"/>
      </w:divBdr>
    </w:div>
    <w:div w:id="169099494">
      <w:bodyDiv w:val="1"/>
      <w:marLeft w:val="0"/>
      <w:marRight w:val="0"/>
      <w:marTop w:val="0"/>
      <w:marBottom w:val="0"/>
      <w:divBdr>
        <w:top w:val="none" w:sz="0" w:space="0" w:color="auto"/>
        <w:left w:val="none" w:sz="0" w:space="0" w:color="auto"/>
        <w:bottom w:val="none" w:sz="0" w:space="0" w:color="auto"/>
        <w:right w:val="none" w:sz="0" w:space="0" w:color="auto"/>
      </w:divBdr>
    </w:div>
    <w:div w:id="180700899">
      <w:bodyDiv w:val="1"/>
      <w:marLeft w:val="0"/>
      <w:marRight w:val="0"/>
      <w:marTop w:val="0"/>
      <w:marBottom w:val="0"/>
      <w:divBdr>
        <w:top w:val="none" w:sz="0" w:space="0" w:color="auto"/>
        <w:left w:val="none" w:sz="0" w:space="0" w:color="auto"/>
        <w:bottom w:val="none" w:sz="0" w:space="0" w:color="auto"/>
        <w:right w:val="none" w:sz="0" w:space="0" w:color="auto"/>
      </w:divBdr>
    </w:div>
    <w:div w:id="208033615">
      <w:bodyDiv w:val="1"/>
      <w:marLeft w:val="0"/>
      <w:marRight w:val="0"/>
      <w:marTop w:val="0"/>
      <w:marBottom w:val="0"/>
      <w:divBdr>
        <w:top w:val="none" w:sz="0" w:space="0" w:color="auto"/>
        <w:left w:val="none" w:sz="0" w:space="0" w:color="auto"/>
        <w:bottom w:val="none" w:sz="0" w:space="0" w:color="auto"/>
        <w:right w:val="none" w:sz="0" w:space="0" w:color="auto"/>
      </w:divBdr>
      <w:divsChild>
        <w:div w:id="1638877886">
          <w:marLeft w:val="0"/>
          <w:marRight w:val="0"/>
          <w:marTop w:val="0"/>
          <w:marBottom w:val="0"/>
          <w:divBdr>
            <w:top w:val="none" w:sz="0" w:space="0" w:color="auto"/>
            <w:left w:val="none" w:sz="0" w:space="0" w:color="auto"/>
            <w:bottom w:val="none" w:sz="0" w:space="0" w:color="auto"/>
            <w:right w:val="none" w:sz="0" w:space="0" w:color="auto"/>
          </w:divBdr>
          <w:divsChild>
            <w:div w:id="147986471">
              <w:marLeft w:val="0"/>
              <w:marRight w:val="0"/>
              <w:marTop w:val="0"/>
              <w:marBottom w:val="0"/>
              <w:divBdr>
                <w:top w:val="none" w:sz="0" w:space="0" w:color="auto"/>
                <w:left w:val="none" w:sz="0" w:space="0" w:color="auto"/>
                <w:bottom w:val="none" w:sz="0" w:space="0" w:color="auto"/>
                <w:right w:val="none" w:sz="0" w:space="0" w:color="auto"/>
              </w:divBdr>
            </w:div>
            <w:div w:id="382294098">
              <w:marLeft w:val="0"/>
              <w:marRight w:val="0"/>
              <w:marTop w:val="0"/>
              <w:marBottom w:val="0"/>
              <w:divBdr>
                <w:top w:val="none" w:sz="0" w:space="0" w:color="auto"/>
                <w:left w:val="none" w:sz="0" w:space="0" w:color="auto"/>
                <w:bottom w:val="none" w:sz="0" w:space="0" w:color="auto"/>
                <w:right w:val="none" w:sz="0" w:space="0" w:color="auto"/>
              </w:divBdr>
            </w:div>
            <w:div w:id="1272664263">
              <w:marLeft w:val="0"/>
              <w:marRight w:val="0"/>
              <w:marTop w:val="0"/>
              <w:marBottom w:val="0"/>
              <w:divBdr>
                <w:top w:val="none" w:sz="0" w:space="0" w:color="auto"/>
                <w:left w:val="none" w:sz="0" w:space="0" w:color="auto"/>
                <w:bottom w:val="none" w:sz="0" w:space="0" w:color="auto"/>
                <w:right w:val="none" w:sz="0" w:space="0" w:color="auto"/>
              </w:divBdr>
            </w:div>
            <w:div w:id="137635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87507">
      <w:bodyDiv w:val="1"/>
      <w:marLeft w:val="0"/>
      <w:marRight w:val="0"/>
      <w:marTop w:val="0"/>
      <w:marBottom w:val="0"/>
      <w:divBdr>
        <w:top w:val="none" w:sz="0" w:space="0" w:color="auto"/>
        <w:left w:val="none" w:sz="0" w:space="0" w:color="auto"/>
        <w:bottom w:val="none" w:sz="0" w:space="0" w:color="auto"/>
        <w:right w:val="none" w:sz="0" w:space="0" w:color="auto"/>
      </w:divBdr>
      <w:divsChild>
        <w:div w:id="494616030">
          <w:marLeft w:val="0"/>
          <w:marRight w:val="0"/>
          <w:marTop w:val="0"/>
          <w:marBottom w:val="0"/>
          <w:divBdr>
            <w:top w:val="none" w:sz="0" w:space="0" w:color="auto"/>
            <w:left w:val="none" w:sz="0" w:space="0" w:color="auto"/>
            <w:bottom w:val="none" w:sz="0" w:space="0" w:color="auto"/>
            <w:right w:val="none" w:sz="0" w:space="0" w:color="auto"/>
          </w:divBdr>
          <w:divsChild>
            <w:div w:id="195506608">
              <w:marLeft w:val="0"/>
              <w:marRight w:val="0"/>
              <w:marTop w:val="0"/>
              <w:marBottom w:val="0"/>
              <w:divBdr>
                <w:top w:val="none" w:sz="0" w:space="0" w:color="auto"/>
                <w:left w:val="none" w:sz="0" w:space="0" w:color="auto"/>
                <w:bottom w:val="none" w:sz="0" w:space="0" w:color="auto"/>
                <w:right w:val="none" w:sz="0" w:space="0" w:color="auto"/>
              </w:divBdr>
            </w:div>
            <w:div w:id="11287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1534">
      <w:bodyDiv w:val="1"/>
      <w:marLeft w:val="0"/>
      <w:marRight w:val="0"/>
      <w:marTop w:val="0"/>
      <w:marBottom w:val="0"/>
      <w:divBdr>
        <w:top w:val="none" w:sz="0" w:space="0" w:color="auto"/>
        <w:left w:val="none" w:sz="0" w:space="0" w:color="auto"/>
        <w:bottom w:val="none" w:sz="0" w:space="0" w:color="auto"/>
        <w:right w:val="none" w:sz="0" w:space="0" w:color="auto"/>
      </w:divBdr>
    </w:div>
    <w:div w:id="268590436">
      <w:bodyDiv w:val="1"/>
      <w:marLeft w:val="0"/>
      <w:marRight w:val="0"/>
      <w:marTop w:val="0"/>
      <w:marBottom w:val="0"/>
      <w:divBdr>
        <w:top w:val="none" w:sz="0" w:space="0" w:color="auto"/>
        <w:left w:val="none" w:sz="0" w:space="0" w:color="auto"/>
        <w:bottom w:val="none" w:sz="0" w:space="0" w:color="auto"/>
        <w:right w:val="none" w:sz="0" w:space="0" w:color="auto"/>
      </w:divBdr>
      <w:divsChild>
        <w:div w:id="2023243544">
          <w:marLeft w:val="0"/>
          <w:marRight w:val="0"/>
          <w:marTop w:val="0"/>
          <w:marBottom w:val="0"/>
          <w:divBdr>
            <w:top w:val="none" w:sz="0" w:space="0" w:color="auto"/>
            <w:left w:val="none" w:sz="0" w:space="0" w:color="auto"/>
            <w:bottom w:val="none" w:sz="0" w:space="0" w:color="auto"/>
            <w:right w:val="none" w:sz="0" w:space="0" w:color="auto"/>
          </w:divBdr>
          <w:divsChild>
            <w:div w:id="635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5554">
      <w:bodyDiv w:val="1"/>
      <w:marLeft w:val="0"/>
      <w:marRight w:val="0"/>
      <w:marTop w:val="0"/>
      <w:marBottom w:val="0"/>
      <w:divBdr>
        <w:top w:val="none" w:sz="0" w:space="0" w:color="auto"/>
        <w:left w:val="none" w:sz="0" w:space="0" w:color="auto"/>
        <w:bottom w:val="none" w:sz="0" w:space="0" w:color="auto"/>
        <w:right w:val="none" w:sz="0" w:space="0" w:color="auto"/>
      </w:divBdr>
      <w:divsChild>
        <w:div w:id="1329596997">
          <w:marLeft w:val="0"/>
          <w:marRight w:val="0"/>
          <w:marTop w:val="0"/>
          <w:marBottom w:val="0"/>
          <w:divBdr>
            <w:top w:val="none" w:sz="0" w:space="0" w:color="auto"/>
            <w:left w:val="none" w:sz="0" w:space="0" w:color="auto"/>
            <w:bottom w:val="none" w:sz="0" w:space="0" w:color="auto"/>
            <w:right w:val="none" w:sz="0" w:space="0" w:color="auto"/>
          </w:divBdr>
          <w:divsChild>
            <w:div w:id="15184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41257">
      <w:bodyDiv w:val="1"/>
      <w:marLeft w:val="0"/>
      <w:marRight w:val="0"/>
      <w:marTop w:val="0"/>
      <w:marBottom w:val="0"/>
      <w:divBdr>
        <w:top w:val="none" w:sz="0" w:space="0" w:color="auto"/>
        <w:left w:val="none" w:sz="0" w:space="0" w:color="auto"/>
        <w:bottom w:val="none" w:sz="0" w:space="0" w:color="auto"/>
        <w:right w:val="none" w:sz="0" w:space="0" w:color="auto"/>
      </w:divBdr>
      <w:divsChild>
        <w:div w:id="1135293771">
          <w:marLeft w:val="0"/>
          <w:marRight w:val="0"/>
          <w:marTop w:val="0"/>
          <w:marBottom w:val="0"/>
          <w:divBdr>
            <w:top w:val="none" w:sz="0" w:space="0" w:color="auto"/>
            <w:left w:val="none" w:sz="0" w:space="0" w:color="auto"/>
            <w:bottom w:val="none" w:sz="0" w:space="0" w:color="auto"/>
            <w:right w:val="none" w:sz="0" w:space="0" w:color="auto"/>
          </w:divBdr>
          <w:divsChild>
            <w:div w:id="70781442">
              <w:marLeft w:val="0"/>
              <w:marRight w:val="0"/>
              <w:marTop w:val="0"/>
              <w:marBottom w:val="0"/>
              <w:divBdr>
                <w:top w:val="none" w:sz="0" w:space="0" w:color="auto"/>
                <w:left w:val="none" w:sz="0" w:space="0" w:color="auto"/>
                <w:bottom w:val="none" w:sz="0" w:space="0" w:color="auto"/>
                <w:right w:val="none" w:sz="0" w:space="0" w:color="auto"/>
              </w:divBdr>
            </w:div>
            <w:div w:id="89357066">
              <w:marLeft w:val="0"/>
              <w:marRight w:val="0"/>
              <w:marTop w:val="0"/>
              <w:marBottom w:val="0"/>
              <w:divBdr>
                <w:top w:val="none" w:sz="0" w:space="0" w:color="auto"/>
                <w:left w:val="none" w:sz="0" w:space="0" w:color="auto"/>
                <w:bottom w:val="none" w:sz="0" w:space="0" w:color="auto"/>
                <w:right w:val="none" w:sz="0" w:space="0" w:color="auto"/>
              </w:divBdr>
            </w:div>
            <w:div w:id="202325777">
              <w:marLeft w:val="0"/>
              <w:marRight w:val="0"/>
              <w:marTop w:val="0"/>
              <w:marBottom w:val="0"/>
              <w:divBdr>
                <w:top w:val="none" w:sz="0" w:space="0" w:color="auto"/>
                <w:left w:val="none" w:sz="0" w:space="0" w:color="auto"/>
                <w:bottom w:val="none" w:sz="0" w:space="0" w:color="auto"/>
                <w:right w:val="none" w:sz="0" w:space="0" w:color="auto"/>
              </w:divBdr>
            </w:div>
            <w:div w:id="263852416">
              <w:marLeft w:val="0"/>
              <w:marRight w:val="0"/>
              <w:marTop w:val="0"/>
              <w:marBottom w:val="0"/>
              <w:divBdr>
                <w:top w:val="none" w:sz="0" w:space="0" w:color="auto"/>
                <w:left w:val="none" w:sz="0" w:space="0" w:color="auto"/>
                <w:bottom w:val="none" w:sz="0" w:space="0" w:color="auto"/>
                <w:right w:val="none" w:sz="0" w:space="0" w:color="auto"/>
              </w:divBdr>
            </w:div>
            <w:div w:id="312608622">
              <w:marLeft w:val="0"/>
              <w:marRight w:val="0"/>
              <w:marTop w:val="0"/>
              <w:marBottom w:val="0"/>
              <w:divBdr>
                <w:top w:val="none" w:sz="0" w:space="0" w:color="auto"/>
                <w:left w:val="none" w:sz="0" w:space="0" w:color="auto"/>
                <w:bottom w:val="none" w:sz="0" w:space="0" w:color="auto"/>
                <w:right w:val="none" w:sz="0" w:space="0" w:color="auto"/>
              </w:divBdr>
            </w:div>
            <w:div w:id="410397869">
              <w:marLeft w:val="0"/>
              <w:marRight w:val="0"/>
              <w:marTop w:val="0"/>
              <w:marBottom w:val="0"/>
              <w:divBdr>
                <w:top w:val="none" w:sz="0" w:space="0" w:color="auto"/>
                <w:left w:val="none" w:sz="0" w:space="0" w:color="auto"/>
                <w:bottom w:val="none" w:sz="0" w:space="0" w:color="auto"/>
                <w:right w:val="none" w:sz="0" w:space="0" w:color="auto"/>
              </w:divBdr>
            </w:div>
            <w:div w:id="432745943">
              <w:marLeft w:val="0"/>
              <w:marRight w:val="0"/>
              <w:marTop w:val="0"/>
              <w:marBottom w:val="0"/>
              <w:divBdr>
                <w:top w:val="none" w:sz="0" w:space="0" w:color="auto"/>
                <w:left w:val="none" w:sz="0" w:space="0" w:color="auto"/>
                <w:bottom w:val="none" w:sz="0" w:space="0" w:color="auto"/>
                <w:right w:val="none" w:sz="0" w:space="0" w:color="auto"/>
              </w:divBdr>
            </w:div>
            <w:div w:id="474687246">
              <w:marLeft w:val="0"/>
              <w:marRight w:val="0"/>
              <w:marTop w:val="0"/>
              <w:marBottom w:val="0"/>
              <w:divBdr>
                <w:top w:val="none" w:sz="0" w:space="0" w:color="auto"/>
                <w:left w:val="none" w:sz="0" w:space="0" w:color="auto"/>
                <w:bottom w:val="none" w:sz="0" w:space="0" w:color="auto"/>
                <w:right w:val="none" w:sz="0" w:space="0" w:color="auto"/>
              </w:divBdr>
            </w:div>
            <w:div w:id="578443381">
              <w:marLeft w:val="0"/>
              <w:marRight w:val="0"/>
              <w:marTop w:val="0"/>
              <w:marBottom w:val="0"/>
              <w:divBdr>
                <w:top w:val="none" w:sz="0" w:space="0" w:color="auto"/>
                <w:left w:val="none" w:sz="0" w:space="0" w:color="auto"/>
                <w:bottom w:val="none" w:sz="0" w:space="0" w:color="auto"/>
                <w:right w:val="none" w:sz="0" w:space="0" w:color="auto"/>
              </w:divBdr>
            </w:div>
            <w:div w:id="743137753">
              <w:marLeft w:val="0"/>
              <w:marRight w:val="0"/>
              <w:marTop w:val="0"/>
              <w:marBottom w:val="0"/>
              <w:divBdr>
                <w:top w:val="none" w:sz="0" w:space="0" w:color="auto"/>
                <w:left w:val="none" w:sz="0" w:space="0" w:color="auto"/>
                <w:bottom w:val="none" w:sz="0" w:space="0" w:color="auto"/>
                <w:right w:val="none" w:sz="0" w:space="0" w:color="auto"/>
              </w:divBdr>
            </w:div>
            <w:div w:id="744033355">
              <w:marLeft w:val="0"/>
              <w:marRight w:val="0"/>
              <w:marTop w:val="0"/>
              <w:marBottom w:val="0"/>
              <w:divBdr>
                <w:top w:val="none" w:sz="0" w:space="0" w:color="auto"/>
                <w:left w:val="none" w:sz="0" w:space="0" w:color="auto"/>
                <w:bottom w:val="none" w:sz="0" w:space="0" w:color="auto"/>
                <w:right w:val="none" w:sz="0" w:space="0" w:color="auto"/>
              </w:divBdr>
            </w:div>
            <w:div w:id="744378480">
              <w:marLeft w:val="0"/>
              <w:marRight w:val="0"/>
              <w:marTop w:val="0"/>
              <w:marBottom w:val="0"/>
              <w:divBdr>
                <w:top w:val="none" w:sz="0" w:space="0" w:color="auto"/>
                <w:left w:val="none" w:sz="0" w:space="0" w:color="auto"/>
                <w:bottom w:val="none" w:sz="0" w:space="0" w:color="auto"/>
                <w:right w:val="none" w:sz="0" w:space="0" w:color="auto"/>
              </w:divBdr>
            </w:div>
            <w:div w:id="837964465">
              <w:marLeft w:val="0"/>
              <w:marRight w:val="0"/>
              <w:marTop w:val="0"/>
              <w:marBottom w:val="0"/>
              <w:divBdr>
                <w:top w:val="none" w:sz="0" w:space="0" w:color="auto"/>
                <w:left w:val="none" w:sz="0" w:space="0" w:color="auto"/>
                <w:bottom w:val="none" w:sz="0" w:space="0" w:color="auto"/>
                <w:right w:val="none" w:sz="0" w:space="0" w:color="auto"/>
              </w:divBdr>
            </w:div>
            <w:div w:id="850068718">
              <w:marLeft w:val="0"/>
              <w:marRight w:val="0"/>
              <w:marTop w:val="0"/>
              <w:marBottom w:val="0"/>
              <w:divBdr>
                <w:top w:val="none" w:sz="0" w:space="0" w:color="auto"/>
                <w:left w:val="none" w:sz="0" w:space="0" w:color="auto"/>
                <w:bottom w:val="none" w:sz="0" w:space="0" w:color="auto"/>
                <w:right w:val="none" w:sz="0" w:space="0" w:color="auto"/>
              </w:divBdr>
            </w:div>
            <w:div w:id="866065827">
              <w:marLeft w:val="0"/>
              <w:marRight w:val="0"/>
              <w:marTop w:val="0"/>
              <w:marBottom w:val="0"/>
              <w:divBdr>
                <w:top w:val="none" w:sz="0" w:space="0" w:color="auto"/>
                <w:left w:val="none" w:sz="0" w:space="0" w:color="auto"/>
                <w:bottom w:val="none" w:sz="0" w:space="0" w:color="auto"/>
                <w:right w:val="none" w:sz="0" w:space="0" w:color="auto"/>
              </w:divBdr>
            </w:div>
            <w:div w:id="914896993">
              <w:marLeft w:val="0"/>
              <w:marRight w:val="0"/>
              <w:marTop w:val="0"/>
              <w:marBottom w:val="0"/>
              <w:divBdr>
                <w:top w:val="none" w:sz="0" w:space="0" w:color="auto"/>
                <w:left w:val="none" w:sz="0" w:space="0" w:color="auto"/>
                <w:bottom w:val="none" w:sz="0" w:space="0" w:color="auto"/>
                <w:right w:val="none" w:sz="0" w:space="0" w:color="auto"/>
              </w:divBdr>
            </w:div>
            <w:div w:id="931548030">
              <w:marLeft w:val="0"/>
              <w:marRight w:val="0"/>
              <w:marTop w:val="0"/>
              <w:marBottom w:val="0"/>
              <w:divBdr>
                <w:top w:val="none" w:sz="0" w:space="0" w:color="auto"/>
                <w:left w:val="none" w:sz="0" w:space="0" w:color="auto"/>
                <w:bottom w:val="none" w:sz="0" w:space="0" w:color="auto"/>
                <w:right w:val="none" w:sz="0" w:space="0" w:color="auto"/>
              </w:divBdr>
            </w:div>
            <w:div w:id="1120805023">
              <w:marLeft w:val="0"/>
              <w:marRight w:val="0"/>
              <w:marTop w:val="0"/>
              <w:marBottom w:val="0"/>
              <w:divBdr>
                <w:top w:val="none" w:sz="0" w:space="0" w:color="auto"/>
                <w:left w:val="none" w:sz="0" w:space="0" w:color="auto"/>
                <w:bottom w:val="none" w:sz="0" w:space="0" w:color="auto"/>
                <w:right w:val="none" w:sz="0" w:space="0" w:color="auto"/>
              </w:divBdr>
            </w:div>
            <w:div w:id="1153134770">
              <w:marLeft w:val="0"/>
              <w:marRight w:val="0"/>
              <w:marTop w:val="0"/>
              <w:marBottom w:val="0"/>
              <w:divBdr>
                <w:top w:val="none" w:sz="0" w:space="0" w:color="auto"/>
                <w:left w:val="none" w:sz="0" w:space="0" w:color="auto"/>
                <w:bottom w:val="none" w:sz="0" w:space="0" w:color="auto"/>
                <w:right w:val="none" w:sz="0" w:space="0" w:color="auto"/>
              </w:divBdr>
            </w:div>
            <w:div w:id="1239708979">
              <w:marLeft w:val="0"/>
              <w:marRight w:val="0"/>
              <w:marTop w:val="0"/>
              <w:marBottom w:val="0"/>
              <w:divBdr>
                <w:top w:val="none" w:sz="0" w:space="0" w:color="auto"/>
                <w:left w:val="none" w:sz="0" w:space="0" w:color="auto"/>
                <w:bottom w:val="none" w:sz="0" w:space="0" w:color="auto"/>
                <w:right w:val="none" w:sz="0" w:space="0" w:color="auto"/>
              </w:divBdr>
            </w:div>
            <w:div w:id="1265189373">
              <w:marLeft w:val="0"/>
              <w:marRight w:val="0"/>
              <w:marTop w:val="0"/>
              <w:marBottom w:val="0"/>
              <w:divBdr>
                <w:top w:val="none" w:sz="0" w:space="0" w:color="auto"/>
                <w:left w:val="none" w:sz="0" w:space="0" w:color="auto"/>
                <w:bottom w:val="none" w:sz="0" w:space="0" w:color="auto"/>
                <w:right w:val="none" w:sz="0" w:space="0" w:color="auto"/>
              </w:divBdr>
            </w:div>
            <w:div w:id="1318653414">
              <w:marLeft w:val="0"/>
              <w:marRight w:val="0"/>
              <w:marTop w:val="0"/>
              <w:marBottom w:val="0"/>
              <w:divBdr>
                <w:top w:val="none" w:sz="0" w:space="0" w:color="auto"/>
                <w:left w:val="none" w:sz="0" w:space="0" w:color="auto"/>
                <w:bottom w:val="none" w:sz="0" w:space="0" w:color="auto"/>
                <w:right w:val="none" w:sz="0" w:space="0" w:color="auto"/>
              </w:divBdr>
            </w:div>
            <w:div w:id="1445034001">
              <w:marLeft w:val="0"/>
              <w:marRight w:val="0"/>
              <w:marTop w:val="0"/>
              <w:marBottom w:val="0"/>
              <w:divBdr>
                <w:top w:val="none" w:sz="0" w:space="0" w:color="auto"/>
                <w:left w:val="none" w:sz="0" w:space="0" w:color="auto"/>
                <w:bottom w:val="none" w:sz="0" w:space="0" w:color="auto"/>
                <w:right w:val="none" w:sz="0" w:space="0" w:color="auto"/>
              </w:divBdr>
            </w:div>
            <w:div w:id="1530219153">
              <w:marLeft w:val="0"/>
              <w:marRight w:val="0"/>
              <w:marTop w:val="0"/>
              <w:marBottom w:val="0"/>
              <w:divBdr>
                <w:top w:val="none" w:sz="0" w:space="0" w:color="auto"/>
                <w:left w:val="none" w:sz="0" w:space="0" w:color="auto"/>
                <w:bottom w:val="none" w:sz="0" w:space="0" w:color="auto"/>
                <w:right w:val="none" w:sz="0" w:space="0" w:color="auto"/>
              </w:divBdr>
            </w:div>
            <w:div w:id="1619525688">
              <w:marLeft w:val="0"/>
              <w:marRight w:val="0"/>
              <w:marTop w:val="0"/>
              <w:marBottom w:val="0"/>
              <w:divBdr>
                <w:top w:val="none" w:sz="0" w:space="0" w:color="auto"/>
                <w:left w:val="none" w:sz="0" w:space="0" w:color="auto"/>
                <w:bottom w:val="none" w:sz="0" w:space="0" w:color="auto"/>
                <w:right w:val="none" w:sz="0" w:space="0" w:color="auto"/>
              </w:divBdr>
            </w:div>
            <w:div w:id="1696614913">
              <w:marLeft w:val="0"/>
              <w:marRight w:val="0"/>
              <w:marTop w:val="0"/>
              <w:marBottom w:val="0"/>
              <w:divBdr>
                <w:top w:val="none" w:sz="0" w:space="0" w:color="auto"/>
                <w:left w:val="none" w:sz="0" w:space="0" w:color="auto"/>
                <w:bottom w:val="none" w:sz="0" w:space="0" w:color="auto"/>
                <w:right w:val="none" w:sz="0" w:space="0" w:color="auto"/>
              </w:divBdr>
            </w:div>
            <w:div w:id="1744831607">
              <w:marLeft w:val="0"/>
              <w:marRight w:val="0"/>
              <w:marTop w:val="0"/>
              <w:marBottom w:val="0"/>
              <w:divBdr>
                <w:top w:val="none" w:sz="0" w:space="0" w:color="auto"/>
                <w:left w:val="none" w:sz="0" w:space="0" w:color="auto"/>
                <w:bottom w:val="none" w:sz="0" w:space="0" w:color="auto"/>
                <w:right w:val="none" w:sz="0" w:space="0" w:color="auto"/>
              </w:divBdr>
            </w:div>
            <w:div w:id="1748842480">
              <w:marLeft w:val="0"/>
              <w:marRight w:val="0"/>
              <w:marTop w:val="0"/>
              <w:marBottom w:val="0"/>
              <w:divBdr>
                <w:top w:val="none" w:sz="0" w:space="0" w:color="auto"/>
                <w:left w:val="none" w:sz="0" w:space="0" w:color="auto"/>
                <w:bottom w:val="none" w:sz="0" w:space="0" w:color="auto"/>
                <w:right w:val="none" w:sz="0" w:space="0" w:color="auto"/>
              </w:divBdr>
            </w:div>
            <w:div w:id="1773086384">
              <w:marLeft w:val="0"/>
              <w:marRight w:val="0"/>
              <w:marTop w:val="0"/>
              <w:marBottom w:val="0"/>
              <w:divBdr>
                <w:top w:val="none" w:sz="0" w:space="0" w:color="auto"/>
                <w:left w:val="none" w:sz="0" w:space="0" w:color="auto"/>
                <w:bottom w:val="none" w:sz="0" w:space="0" w:color="auto"/>
                <w:right w:val="none" w:sz="0" w:space="0" w:color="auto"/>
              </w:divBdr>
            </w:div>
            <w:div w:id="1791044213">
              <w:marLeft w:val="0"/>
              <w:marRight w:val="0"/>
              <w:marTop w:val="0"/>
              <w:marBottom w:val="0"/>
              <w:divBdr>
                <w:top w:val="none" w:sz="0" w:space="0" w:color="auto"/>
                <w:left w:val="none" w:sz="0" w:space="0" w:color="auto"/>
                <w:bottom w:val="none" w:sz="0" w:space="0" w:color="auto"/>
                <w:right w:val="none" w:sz="0" w:space="0" w:color="auto"/>
              </w:divBdr>
            </w:div>
            <w:div w:id="1841265946">
              <w:marLeft w:val="0"/>
              <w:marRight w:val="0"/>
              <w:marTop w:val="0"/>
              <w:marBottom w:val="0"/>
              <w:divBdr>
                <w:top w:val="none" w:sz="0" w:space="0" w:color="auto"/>
                <w:left w:val="none" w:sz="0" w:space="0" w:color="auto"/>
                <w:bottom w:val="none" w:sz="0" w:space="0" w:color="auto"/>
                <w:right w:val="none" w:sz="0" w:space="0" w:color="auto"/>
              </w:divBdr>
            </w:div>
            <w:div w:id="1854103136">
              <w:marLeft w:val="0"/>
              <w:marRight w:val="0"/>
              <w:marTop w:val="0"/>
              <w:marBottom w:val="0"/>
              <w:divBdr>
                <w:top w:val="none" w:sz="0" w:space="0" w:color="auto"/>
                <w:left w:val="none" w:sz="0" w:space="0" w:color="auto"/>
                <w:bottom w:val="none" w:sz="0" w:space="0" w:color="auto"/>
                <w:right w:val="none" w:sz="0" w:space="0" w:color="auto"/>
              </w:divBdr>
            </w:div>
            <w:div w:id="1892839084">
              <w:marLeft w:val="0"/>
              <w:marRight w:val="0"/>
              <w:marTop w:val="0"/>
              <w:marBottom w:val="0"/>
              <w:divBdr>
                <w:top w:val="none" w:sz="0" w:space="0" w:color="auto"/>
                <w:left w:val="none" w:sz="0" w:space="0" w:color="auto"/>
                <w:bottom w:val="none" w:sz="0" w:space="0" w:color="auto"/>
                <w:right w:val="none" w:sz="0" w:space="0" w:color="auto"/>
              </w:divBdr>
            </w:div>
            <w:div w:id="1909607161">
              <w:marLeft w:val="0"/>
              <w:marRight w:val="0"/>
              <w:marTop w:val="0"/>
              <w:marBottom w:val="0"/>
              <w:divBdr>
                <w:top w:val="none" w:sz="0" w:space="0" w:color="auto"/>
                <w:left w:val="none" w:sz="0" w:space="0" w:color="auto"/>
                <w:bottom w:val="none" w:sz="0" w:space="0" w:color="auto"/>
                <w:right w:val="none" w:sz="0" w:space="0" w:color="auto"/>
              </w:divBdr>
            </w:div>
            <w:div w:id="1932547806">
              <w:marLeft w:val="0"/>
              <w:marRight w:val="0"/>
              <w:marTop w:val="0"/>
              <w:marBottom w:val="0"/>
              <w:divBdr>
                <w:top w:val="none" w:sz="0" w:space="0" w:color="auto"/>
                <w:left w:val="none" w:sz="0" w:space="0" w:color="auto"/>
                <w:bottom w:val="none" w:sz="0" w:space="0" w:color="auto"/>
                <w:right w:val="none" w:sz="0" w:space="0" w:color="auto"/>
              </w:divBdr>
            </w:div>
            <w:div w:id="1968584643">
              <w:marLeft w:val="0"/>
              <w:marRight w:val="0"/>
              <w:marTop w:val="0"/>
              <w:marBottom w:val="0"/>
              <w:divBdr>
                <w:top w:val="none" w:sz="0" w:space="0" w:color="auto"/>
                <w:left w:val="none" w:sz="0" w:space="0" w:color="auto"/>
                <w:bottom w:val="none" w:sz="0" w:space="0" w:color="auto"/>
                <w:right w:val="none" w:sz="0" w:space="0" w:color="auto"/>
              </w:divBdr>
            </w:div>
            <w:div w:id="2052997373">
              <w:marLeft w:val="0"/>
              <w:marRight w:val="0"/>
              <w:marTop w:val="0"/>
              <w:marBottom w:val="0"/>
              <w:divBdr>
                <w:top w:val="none" w:sz="0" w:space="0" w:color="auto"/>
                <w:left w:val="none" w:sz="0" w:space="0" w:color="auto"/>
                <w:bottom w:val="none" w:sz="0" w:space="0" w:color="auto"/>
                <w:right w:val="none" w:sz="0" w:space="0" w:color="auto"/>
              </w:divBdr>
            </w:div>
            <w:div w:id="20602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93859">
      <w:bodyDiv w:val="1"/>
      <w:marLeft w:val="0"/>
      <w:marRight w:val="0"/>
      <w:marTop w:val="0"/>
      <w:marBottom w:val="0"/>
      <w:divBdr>
        <w:top w:val="none" w:sz="0" w:space="0" w:color="auto"/>
        <w:left w:val="none" w:sz="0" w:space="0" w:color="auto"/>
        <w:bottom w:val="none" w:sz="0" w:space="0" w:color="auto"/>
        <w:right w:val="none" w:sz="0" w:space="0" w:color="auto"/>
      </w:divBdr>
      <w:divsChild>
        <w:div w:id="227496723">
          <w:marLeft w:val="0"/>
          <w:marRight w:val="0"/>
          <w:marTop w:val="0"/>
          <w:marBottom w:val="0"/>
          <w:divBdr>
            <w:top w:val="none" w:sz="0" w:space="0" w:color="auto"/>
            <w:left w:val="none" w:sz="0" w:space="0" w:color="auto"/>
            <w:bottom w:val="none" w:sz="0" w:space="0" w:color="auto"/>
            <w:right w:val="none" w:sz="0" w:space="0" w:color="auto"/>
          </w:divBdr>
          <w:divsChild>
            <w:div w:id="150466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644">
      <w:bodyDiv w:val="1"/>
      <w:marLeft w:val="0"/>
      <w:marRight w:val="0"/>
      <w:marTop w:val="0"/>
      <w:marBottom w:val="0"/>
      <w:divBdr>
        <w:top w:val="none" w:sz="0" w:space="0" w:color="auto"/>
        <w:left w:val="none" w:sz="0" w:space="0" w:color="auto"/>
        <w:bottom w:val="none" w:sz="0" w:space="0" w:color="auto"/>
        <w:right w:val="none" w:sz="0" w:space="0" w:color="auto"/>
      </w:divBdr>
      <w:divsChild>
        <w:div w:id="128978528">
          <w:marLeft w:val="0"/>
          <w:marRight w:val="0"/>
          <w:marTop w:val="0"/>
          <w:marBottom w:val="0"/>
          <w:divBdr>
            <w:top w:val="none" w:sz="0" w:space="0" w:color="auto"/>
            <w:left w:val="none" w:sz="0" w:space="0" w:color="auto"/>
            <w:bottom w:val="none" w:sz="0" w:space="0" w:color="auto"/>
            <w:right w:val="none" w:sz="0" w:space="0" w:color="auto"/>
          </w:divBdr>
          <w:divsChild>
            <w:div w:id="20047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566">
      <w:bodyDiv w:val="1"/>
      <w:marLeft w:val="0"/>
      <w:marRight w:val="0"/>
      <w:marTop w:val="0"/>
      <w:marBottom w:val="0"/>
      <w:divBdr>
        <w:top w:val="none" w:sz="0" w:space="0" w:color="auto"/>
        <w:left w:val="none" w:sz="0" w:space="0" w:color="auto"/>
        <w:bottom w:val="none" w:sz="0" w:space="0" w:color="auto"/>
        <w:right w:val="none" w:sz="0" w:space="0" w:color="auto"/>
      </w:divBdr>
      <w:divsChild>
        <w:div w:id="540283115">
          <w:marLeft w:val="0"/>
          <w:marRight w:val="0"/>
          <w:marTop w:val="0"/>
          <w:marBottom w:val="0"/>
          <w:divBdr>
            <w:top w:val="none" w:sz="0" w:space="0" w:color="auto"/>
            <w:left w:val="none" w:sz="0" w:space="0" w:color="auto"/>
            <w:bottom w:val="none" w:sz="0" w:space="0" w:color="auto"/>
            <w:right w:val="none" w:sz="0" w:space="0" w:color="auto"/>
          </w:divBdr>
          <w:divsChild>
            <w:div w:id="26488057">
              <w:marLeft w:val="0"/>
              <w:marRight w:val="0"/>
              <w:marTop w:val="0"/>
              <w:marBottom w:val="0"/>
              <w:divBdr>
                <w:top w:val="none" w:sz="0" w:space="0" w:color="auto"/>
                <w:left w:val="none" w:sz="0" w:space="0" w:color="auto"/>
                <w:bottom w:val="none" w:sz="0" w:space="0" w:color="auto"/>
                <w:right w:val="none" w:sz="0" w:space="0" w:color="auto"/>
              </w:divBdr>
            </w:div>
            <w:div w:id="62064195">
              <w:marLeft w:val="0"/>
              <w:marRight w:val="0"/>
              <w:marTop w:val="0"/>
              <w:marBottom w:val="0"/>
              <w:divBdr>
                <w:top w:val="none" w:sz="0" w:space="0" w:color="auto"/>
                <w:left w:val="none" w:sz="0" w:space="0" w:color="auto"/>
                <w:bottom w:val="none" w:sz="0" w:space="0" w:color="auto"/>
                <w:right w:val="none" w:sz="0" w:space="0" w:color="auto"/>
              </w:divBdr>
            </w:div>
            <w:div w:id="132989793">
              <w:marLeft w:val="0"/>
              <w:marRight w:val="0"/>
              <w:marTop w:val="0"/>
              <w:marBottom w:val="0"/>
              <w:divBdr>
                <w:top w:val="none" w:sz="0" w:space="0" w:color="auto"/>
                <w:left w:val="none" w:sz="0" w:space="0" w:color="auto"/>
                <w:bottom w:val="none" w:sz="0" w:space="0" w:color="auto"/>
                <w:right w:val="none" w:sz="0" w:space="0" w:color="auto"/>
              </w:divBdr>
            </w:div>
            <w:div w:id="155727800">
              <w:marLeft w:val="0"/>
              <w:marRight w:val="0"/>
              <w:marTop w:val="0"/>
              <w:marBottom w:val="0"/>
              <w:divBdr>
                <w:top w:val="none" w:sz="0" w:space="0" w:color="auto"/>
                <w:left w:val="none" w:sz="0" w:space="0" w:color="auto"/>
                <w:bottom w:val="none" w:sz="0" w:space="0" w:color="auto"/>
                <w:right w:val="none" w:sz="0" w:space="0" w:color="auto"/>
              </w:divBdr>
            </w:div>
            <w:div w:id="239874906">
              <w:marLeft w:val="0"/>
              <w:marRight w:val="0"/>
              <w:marTop w:val="0"/>
              <w:marBottom w:val="0"/>
              <w:divBdr>
                <w:top w:val="none" w:sz="0" w:space="0" w:color="auto"/>
                <w:left w:val="none" w:sz="0" w:space="0" w:color="auto"/>
                <w:bottom w:val="none" w:sz="0" w:space="0" w:color="auto"/>
                <w:right w:val="none" w:sz="0" w:space="0" w:color="auto"/>
              </w:divBdr>
            </w:div>
            <w:div w:id="268926359">
              <w:marLeft w:val="0"/>
              <w:marRight w:val="0"/>
              <w:marTop w:val="0"/>
              <w:marBottom w:val="0"/>
              <w:divBdr>
                <w:top w:val="none" w:sz="0" w:space="0" w:color="auto"/>
                <w:left w:val="none" w:sz="0" w:space="0" w:color="auto"/>
                <w:bottom w:val="none" w:sz="0" w:space="0" w:color="auto"/>
                <w:right w:val="none" w:sz="0" w:space="0" w:color="auto"/>
              </w:divBdr>
            </w:div>
            <w:div w:id="280915628">
              <w:marLeft w:val="0"/>
              <w:marRight w:val="0"/>
              <w:marTop w:val="0"/>
              <w:marBottom w:val="0"/>
              <w:divBdr>
                <w:top w:val="none" w:sz="0" w:space="0" w:color="auto"/>
                <w:left w:val="none" w:sz="0" w:space="0" w:color="auto"/>
                <w:bottom w:val="none" w:sz="0" w:space="0" w:color="auto"/>
                <w:right w:val="none" w:sz="0" w:space="0" w:color="auto"/>
              </w:divBdr>
            </w:div>
            <w:div w:id="359865847">
              <w:marLeft w:val="0"/>
              <w:marRight w:val="0"/>
              <w:marTop w:val="0"/>
              <w:marBottom w:val="0"/>
              <w:divBdr>
                <w:top w:val="none" w:sz="0" w:space="0" w:color="auto"/>
                <w:left w:val="none" w:sz="0" w:space="0" w:color="auto"/>
                <w:bottom w:val="none" w:sz="0" w:space="0" w:color="auto"/>
                <w:right w:val="none" w:sz="0" w:space="0" w:color="auto"/>
              </w:divBdr>
            </w:div>
            <w:div w:id="664012006">
              <w:marLeft w:val="0"/>
              <w:marRight w:val="0"/>
              <w:marTop w:val="0"/>
              <w:marBottom w:val="0"/>
              <w:divBdr>
                <w:top w:val="none" w:sz="0" w:space="0" w:color="auto"/>
                <w:left w:val="none" w:sz="0" w:space="0" w:color="auto"/>
                <w:bottom w:val="none" w:sz="0" w:space="0" w:color="auto"/>
                <w:right w:val="none" w:sz="0" w:space="0" w:color="auto"/>
              </w:divBdr>
            </w:div>
            <w:div w:id="694581741">
              <w:marLeft w:val="0"/>
              <w:marRight w:val="0"/>
              <w:marTop w:val="0"/>
              <w:marBottom w:val="0"/>
              <w:divBdr>
                <w:top w:val="none" w:sz="0" w:space="0" w:color="auto"/>
                <w:left w:val="none" w:sz="0" w:space="0" w:color="auto"/>
                <w:bottom w:val="none" w:sz="0" w:space="0" w:color="auto"/>
                <w:right w:val="none" w:sz="0" w:space="0" w:color="auto"/>
              </w:divBdr>
            </w:div>
            <w:div w:id="726950410">
              <w:marLeft w:val="0"/>
              <w:marRight w:val="0"/>
              <w:marTop w:val="0"/>
              <w:marBottom w:val="0"/>
              <w:divBdr>
                <w:top w:val="none" w:sz="0" w:space="0" w:color="auto"/>
                <w:left w:val="none" w:sz="0" w:space="0" w:color="auto"/>
                <w:bottom w:val="none" w:sz="0" w:space="0" w:color="auto"/>
                <w:right w:val="none" w:sz="0" w:space="0" w:color="auto"/>
              </w:divBdr>
            </w:div>
            <w:div w:id="803424660">
              <w:marLeft w:val="0"/>
              <w:marRight w:val="0"/>
              <w:marTop w:val="0"/>
              <w:marBottom w:val="0"/>
              <w:divBdr>
                <w:top w:val="none" w:sz="0" w:space="0" w:color="auto"/>
                <w:left w:val="none" w:sz="0" w:space="0" w:color="auto"/>
                <w:bottom w:val="none" w:sz="0" w:space="0" w:color="auto"/>
                <w:right w:val="none" w:sz="0" w:space="0" w:color="auto"/>
              </w:divBdr>
            </w:div>
            <w:div w:id="830604854">
              <w:marLeft w:val="0"/>
              <w:marRight w:val="0"/>
              <w:marTop w:val="0"/>
              <w:marBottom w:val="0"/>
              <w:divBdr>
                <w:top w:val="none" w:sz="0" w:space="0" w:color="auto"/>
                <w:left w:val="none" w:sz="0" w:space="0" w:color="auto"/>
                <w:bottom w:val="none" w:sz="0" w:space="0" w:color="auto"/>
                <w:right w:val="none" w:sz="0" w:space="0" w:color="auto"/>
              </w:divBdr>
            </w:div>
            <w:div w:id="869801021">
              <w:marLeft w:val="0"/>
              <w:marRight w:val="0"/>
              <w:marTop w:val="0"/>
              <w:marBottom w:val="0"/>
              <w:divBdr>
                <w:top w:val="none" w:sz="0" w:space="0" w:color="auto"/>
                <w:left w:val="none" w:sz="0" w:space="0" w:color="auto"/>
                <w:bottom w:val="none" w:sz="0" w:space="0" w:color="auto"/>
                <w:right w:val="none" w:sz="0" w:space="0" w:color="auto"/>
              </w:divBdr>
            </w:div>
            <w:div w:id="942612084">
              <w:marLeft w:val="0"/>
              <w:marRight w:val="0"/>
              <w:marTop w:val="0"/>
              <w:marBottom w:val="0"/>
              <w:divBdr>
                <w:top w:val="none" w:sz="0" w:space="0" w:color="auto"/>
                <w:left w:val="none" w:sz="0" w:space="0" w:color="auto"/>
                <w:bottom w:val="none" w:sz="0" w:space="0" w:color="auto"/>
                <w:right w:val="none" w:sz="0" w:space="0" w:color="auto"/>
              </w:divBdr>
            </w:div>
            <w:div w:id="1058164241">
              <w:marLeft w:val="0"/>
              <w:marRight w:val="0"/>
              <w:marTop w:val="0"/>
              <w:marBottom w:val="0"/>
              <w:divBdr>
                <w:top w:val="none" w:sz="0" w:space="0" w:color="auto"/>
                <w:left w:val="none" w:sz="0" w:space="0" w:color="auto"/>
                <w:bottom w:val="none" w:sz="0" w:space="0" w:color="auto"/>
                <w:right w:val="none" w:sz="0" w:space="0" w:color="auto"/>
              </w:divBdr>
            </w:div>
            <w:div w:id="1096293697">
              <w:marLeft w:val="0"/>
              <w:marRight w:val="0"/>
              <w:marTop w:val="0"/>
              <w:marBottom w:val="0"/>
              <w:divBdr>
                <w:top w:val="none" w:sz="0" w:space="0" w:color="auto"/>
                <w:left w:val="none" w:sz="0" w:space="0" w:color="auto"/>
                <w:bottom w:val="none" w:sz="0" w:space="0" w:color="auto"/>
                <w:right w:val="none" w:sz="0" w:space="0" w:color="auto"/>
              </w:divBdr>
            </w:div>
            <w:div w:id="1212696383">
              <w:marLeft w:val="0"/>
              <w:marRight w:val="0"/>
              <w:marTop w:val="0"/>
              <w:marBottom w:val="0"/>
              <w:divBdr>
                <w:top w:val="none" w:sz="0" w:space="0" w:color="auto"/>
                <w:left w:val="none" w:sz="0" w:space="0" w:color="auto"/>
                <w:bottom w:val="none" w:sz="0" w:space="0" w:color="auto"/>
                <w:right w:val="none" w:sz="0" w:space="0" w:color="auto"/>
              </w:divBdr>
            </w:div>
            <w:div w:id="1297444825">
              <w:marLeft w:val="0"/>
              <w:marRight w:val="0"/>
              <w:marTop w:val="0"/>
              <w:marBottom w:val="0"/>
              <w:divBdr>
                <w:top w:val="none" w:sz="0" w:space="0" w:color="auto"/>
                <w:left w:val="none" w:sz="0" w:space="0" w:color="auto"/>
                <w:bottom w:val="none" w:sz="0" w:space="0" w:color="auto"/>
                <w:right w:val="none" w:sz="0" w:space="0" w:color="auto"/>
              </w:divBdr>
            </w:div>
            <w:div w:id="1340502393">
              <w:marLeft w:val="0"/>
              <w:marRight w:val="0"/>
              <w:marTop w:val="0"/>
              <w:marBottom w:val="0"/>
              <w:divBdr>
                <w:top w:val="none" w:sz="0" w:space="0" w:color="auto"/>
                <w:left w:val="none" w:sz="0" w:space="0" w:color="auto"/>
                <w:bottom w:val="none" w:sz="0" w:space="0" w:color="auto"/>
                <w:right w:val="none" w:sz="0" w:space="0" w:color="auto"/>
              </w:divBdr>
            </w:div>
            <w:div w:id="1356494475">
              <w:marLeft w:val="0"/>
              <w:marRight w:val="0"/>
              <w:marTop w:val="0"/>
              <w:marBottom w:val="0"/>
              <w:divBdr>
                <w:top w:val="none" w:sz="0" w:space="0" w:color="auto"/>
                <w:left w:val="none" w:sz="0" w:space="0" w:color="auto"/>
                <w:bottom w:val="none" w:sz="0" w:space="0" w:color="auto"/>
                <w:right w:val="none" w:sz="0" w:space="0" w:color="auto"/>
              </w:divBdr>
            </w:div>
            <w:div w:id="1365473265">
              <w:marLeft w:val="0"/>
              <w:marRight w:val="0"/>
              <w:marTop w:val="0"/>
              <w:marBottom w:val="0"/>
              <w:divBdr>
                <w:top w:val="none" w:sz="0" w:space="0" w:color="auto"/>
                <w:left w:val="none" w:sz="0" w:space="0" w:color="auto"/>
                <w:bottom w:val="none" w:sz="0" w:space="0" w:color="auto"/>
                <w:right w:val="none" w:sz="0" w:space="0" w:color="auto"/>
              </w:divBdr>
            </w:div>
            <w:div w:id="1382434939">
              <w:marLeft w:val="0"/>
              <w:marRight w:val="0"/>
              <w:marTop w:val="0"/>
              <w:marBottom w:val="0"/>
              <w:divBdr>
                <w:top w:val="none" w:sz="0" w:space="0" w:color="auto"/>
                <w:left w:val="none" w:sz="0" w:space="0" w:color="auto"/>
                <w:bottom w:val="none" w:sz="0" w:space="0" w:color="auto"/>
                <w:right w:val="none" w:sz="0" w:space="0" w:color="auto"/>
              </w:divBdr>
            </w:div>
            <w:div w:id="1428425117">
              <w:marLeft w:val="0"/>
              <w:marRight w:val="0"/>
              <w:marTop w:val="0"/>
              <w:marBottom w:val="0"/>
              <w:divBdr>
                <w:top w:val="none" w:sz="0" w:space="0" w:color="auto"/>
                <w:left w:val="none" w:sz="0" w:space="0" w:color="auto"/>
                <w:bottom w:val="none" w:sz="0" w:space="0" w:color="auto"/>
                <w:right w:val="none" w:sz="0" w:space="0" w:color="auto"/>
              </w:divBdr>
            </w:div>
            <w:div w:id="1454129423">
              <w:marLeft w:val="0"/>
              <w:marRight w:val="0"/>
              <w:marTop w:val="0"/>
              <w:marBottom w:val="0"/>
              <w:divBdr>
                <w:top w:val="none" w:sz="0" w:space="0" w:color="auto"/>
                <w:left w:val="none" w:sz="0" w:space="0" w:color="auto"/>
                <w:bottom w:val="none" w:sz="0" w:space="0" w:color="auto"/>
                <w:right w:val="none" w:sz="0" w:space="0" w:color="auto"/>
              </w:divBdr>
            </w:div>
            <w:div w:id="1499080036">
              <w:marLeft w:val="0"/>
              <w:marRight w:val="0"/>
              <w:marTop w:val="0"/>
              <w:marBottom w:val="0"/>
              <w:divBdr>
                <w:top w:val="none" w:sz="0" w:space="0" w:color="auto"/>
                <w:left w:val="none" w:sz="0" w:space="0" w:color="auto"/>
                <w:bottom w:val="none" w:sz="0" w:space="0" w:color="auto"/>
                <w:right w:val="none" w:sz="0" w:space="0" w:color="auto"/>
              </w:divBdr>
            </w:div>
            <w:div w:id="1527257223">
              <w:marLeft w:val="0"/>
              <w:marRight w:val="0"/>
              <w:marTop w:val="0"/>
              <w:marBottom w:val="0"/>
              <w:divBdr>
                <w:top w:val="none" w:sz="0" w:space="0" w:color="auto"/>
                <w:left w:val="none" w:sz="0" w:space="0" w:color="auto"/>
                <w:bottom w:val="none" w:sz="0" w:space="0" w:color="auto"/>
                <w:right w:val="none" w:sz="0" w:space="0" w:color="auto"/>
              </w:divBdr>
            </w:div>
            <w:div w:id="1601253866">
              <w:marLeft w:val="0"/>
              <w:marRight w:val="0"/>
              <w:marTop w:val="0"/>
              <w:marBottom w:val="0"/>
              <w:divBdr>
                <w:top w:val="none" w:sz="0" w:space="0" w:color="auto"/>
                <w:left w:val="none" w:sz="0" w:space="0" w:color="auto"/>
                <w:bottom w:val="none" w:sz="0" w:space="0" w:color="auto"/>
                <w:right w:val="none" w:sz="0" w:space="0" w:color="auto"/>
              </w:divBdr>
            </w:div>
            <w:div w:id="1601598011">
              <w:marLeft w:val="0"/>
              <w:marRight w:val="0"/>
              <w:marTop w:val="0"/>
              <w:marBottom w:val="0"/>
              <w:divBdr>
                <w:top w:val="none" w:sz="0" w:space="0" w:color="auto"/>
                <w:left w:val="none" w:sz="0" w:space="0" w:color="auto"/>
                <w:bottom w:val="none" w:sz="0" w:space="0" w:color="auto"/>
                <w:right w:val="none" w:sz="0" w:space="0" w:color="auto"/>
              </w:divBdr>
            </w:div>
            <w:div w:id="1630084145">
              <w:marLeft w:val="0"/>
              <w:marRight w:val="0"/>
              <w:marTop w:val="0"/>
              <w:marBottom w:val="0"/>
              <w:divBdr>
                <w:top w:val="none" w:sz="0" w:space="0" w:color="auto"/>
                <w:left w:val="none" w:sz="0" w:space="0" w:color="auto"/>
                <w:bottom w:val="none" w:sz="0" w:space="0" w:color="auto"/>
                <w:right w:val="none" w:sz="0" w:space="0" w:color="auto"/>
              </w:divBdr>
            </w:div>
            <w:div w:id="1670138859">
              <w:marLeft w:val="0"/>
              <w:marRight w:val="0"/>
              <w:marTop w:val="0"/>
              <w:marBottom w:val="0"/>
              <w:divBdr>
                <w:top w:val="none" w:sz="0" w:space="0" w:color="auto"/>
                <w:left w:val="none" w:sz="0" w:space="0" w:color="auto"/>
                <w:bottom w:val="none" w:sz="0" w:space="0" w:color="auto"/>
                <w:right w:val="none" w:sz="0" w:space="0" w:color="auto"/>
              </w:divBdr>
            </w:div>
            <w:div w:id="1732340003">
              <w:marLeft w:val="0"/>
              <w:marRight w:val="0"/>
              <w:marTop w:val="0"/>
              <w:marBottom w:val="0"/>
              <w:divBdr>
                <w:top w:val="none" w:sz="0" w:space="0" w:color="auto"/>
                <w:left w:val="none" w:sz="0" w:space="0" w:color="auto"/>
                <w:bottom w:val="none" w:sz="0" w:space="0" w:color="auto"/>
                <w:right w:val="none" w:sz="0" w:space="0" w:color="auto"/>
              </w:divBdr>
            </w:div>
            <w:div w:id="1896893527">
              <w:marLeft w:val="0"/>
              <w:marRight w:val="0"/>
              <w:marTop w:val="0"/>
              <w:marBottom w:val="0"/>
              <w:divBdr>
                <w:top w:val="none" w:sz="0" w:space="0" w:color="auto"/>
                <w:left w:val="none" w:sz="0" w:space="0" w:color="auto"/>
                <w:bottom w:val="none" w:sz="0" w:space="0" w:color="auto"/>
                <w:right w:val="none" w:sz="0" w:space="0" w:color="auto"/>
              </w:divBdr>
            </w:div>
            <w:div w:id="1946960273">
              <w:marLeft w:val="0"/>
              <w:marRight w:val="0"/>
              <w:marTop w:val="0"/>
              <w:marBottom w:val="0"/>
              <w:divBdr>
                <w:top w:val="none" w:sz="0" w:space="0" w:color="auto"/>
                <w:left w:val="none" w:sz="0" w:space="0" w:color="auto"/>
                <w:bottom w:val="none" w:sz="0" w:space="0" w:color="auto"/>
                <w:right w:val="none" w:sz="0" w:space="0" w:color="auto"/>
              </w:divBdr>
            </w:div>
            <w:div w:id="1966932007">
              <w:marLeft w:val="0"/>
              <w:marRight w:val="0"/>
              <w:marTop w:val="0"/>
              <w:marBottom w:val="0"/>
              <w:divBdr>
                <w:top w:val="none" w:sz="0" w:space="0" w:color="auto"/>
                <w:left w:val="none" w:sz="0" w:space="0" w:color="auto"/>
                <w:bottom w:val="none" w:sz="0" w:space="0" w:color="auto"/>
                <w:right w:val="none" w:sz="0" w:space="0" w:color="auto"/>
              </w:divBdr>
            </w:div>
            <w:div w:id="1981032193">
              <w:marLeft w:val="0"/>
              <w:marRight w:val="0"/>
              <w:marTop w:val="0"/>
              <w:marBottom w:val="0"/>
              <w:divBdr>
                <w:top w:val="none" w:sz="0" w:space="0" w:color="auto"/>
                <w:left w:val="none" w:sz="0" w:space="0" w:color="auto"/>
                <w:bottom w:val="none" w:sz="0" w:space="0" w:color="auto"/>
                <w:right w:val="none" w:sz="0" w:space="0" w:color="auto"/>
              </w:divBdr>
            </w:div>
            <w:div w:id="2005426088">
              <w:marLeft w:val="0"/>
              <w:marRight w:val="0"/>
              <w:marTop w:val="0"/>
              <w:marBottom w:val="0"/>
              <w:divBdr>
                <w:top w:val="none" w:sz="0" w:space="0" w:color="auto"/>
                <w:left w:val="none" w:sz="0" w:space="0" w:color="auto"/>
                <w:bottom w:val="none" w:sz="0" w:space="0" w:color="auto"/>
                <w:right w:val="none" w:sz="0" w:space="0" w:color="auto"/>
              </w:divBdr>
            </w:div>
            <w:div w:id="21099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3497">
      <w:bodyDiv w:val="1"/>
      <w:marLeft w:val="0"/>
      <w:marRight w:val="0"/>
      <w:marTop w:val="0"/>
      <w:marBottom w:val="0"/>
      <w:divBdr>
        <w:top w:val="none" w:sz="0" w:space="0" w:color="auto"/>
        <w:left w:val="none" w:sz="0" w:space="0" w:color="auto"/>
        <w:bottom w:val="none" w:sz="0" w:space="0" w:color="auto"/>
        <w:right w:val="none" w:sz="0" w:space="0" w:color="auto"/>
      </w:divBdr>
    </w:div>
    <w:div w:id="340813859">
      <w:bodyDiv w:val="1"/>
      <w:marLeft w:val="0"/>
      <w:marRight w:val="0"/>
      <w:marTop w:val="0"/>
      <w:marBottom w:val="0"/>
      <w:divBdr>
        <w:top w:val="none" w:sz="0" w:space="0" w:color="auto"/>
        <w:left w:val="none" w:sz="0" w:space="0" w:color="auto"/>
        <w:bottom w:val="none" w:sz="0" w:space="0" w:color="auto"/>
        <w:right w:val="none" w:sz="0" w:space="0" w:color="auto"/>
      </w:divBdr>
    </w:div>
    <w:div w:id="377511520">
      <w:bodyDiv w:val="1"/>
      <w:marLeft w:val="0"/>
      <w:marRight w:val="0"/>
      <w:marTop w:val="0"/>
      <w:marBottom w:val="0"/>
      <w:divBdr>
        <w:top w:val="none" w:sz="0" w:space="0" w:color="auto"/>
        <w:left w:val="none" w:sz="0" w:space="0" w:color="auto"/>
        <w:bottom w:val="none" w:sz="0" w:space="0" w:color="auto"/>
        <w:right w:val="none" w:sz="0" w:space="0" w:color="auto"/>
      </w:divBdr>
    </w:div>
    <w:div w:id="396900338">
      <w:bodyDiv w:val="1"/>
      <w:marLeft w:val="0"/>
      <w:marRight w:val="0"/>
      <w:marTop w:val="0"/>
      <w:marBottom w:val="0"/>
      <w:divBdr>
        <w:top w:val="none" w:sz="0" w:space="0" w:color="auto"/>
        <w:left w:val="none" w:sz="0" w:space="0" w:color="auto"/>
        <w:bottom w:val="none" w:sz="0" w:space="0" w:color="auto"/>
        <w:right w:val="none" w:sz="0" w:space="0" w:color="auto"/>
      </w:divBdr>
    </w:div>
    <w:div w:id="397216472">
      <w:bodyDiv w:val="1"/>
      <w:marLeft w:val="0"/>
      <w:marRight w:val="0"/>
      <w:marTop w:val="0"/>
      <w:marBottom w:val="0"/>
      <w:divBdr>
        <w:top w:val="none" w:sz="0" w:space="0" w:color="auto"/>
        <w:left w:val="none" w:sz="0" w:space="0" w:color="auto"/>
        <w:bottom w:val="none" w:sz="0" w:space="0" w:color="auto"/>
        <w:right w:val="none" w:sz="0" w:space="0" w:color="auto"/>
      </w:divBdr>
    </w:div>
    <w:div w:id="400716718">
      <w:bodyDiv w:val="1"/>
      <w:marLeft w:val="0"/>
      <w:marRight w:val="0"/>
      <w:marTop w:val="0"/>
      <w:marBottom w:val="0"/>
      <w:divBdr>
        <w:top w:val="none" w:sz="0" w:space="0" w:color="auto"/>
        <w:left w:val="none" w:sz="0" w:space="0" w:color="auto"/>
        <w:bottom w:val="none" w:sz="0" w:space="0" w:color="auto"/>
        <w:right w:val="none" w:sz="0" w:space="0" w:color="auto"/>
      </w:divBdr>
    </w:div>
    <w:div w:id="402216232">
      <w:bodyDiv w:val="1"/>
      <w:marLeft w:val="0"/>
      <w:marRight w:val="0"/>
      <w:marTop w:val="0"/>
      <w:marBottom w:val="0"/>
      <w:divBdr>
        <w:top w:val="none" w:sz="0" w:space="0" w:color="auto"/>
        <w:left w:val="none" w:sz="0" w:space="0" w:color="auto"/>
        <w:bottom w:val="none" w:sz="0" w:space="0" w:color="auto"/>
        <w:right w:val="none" w:sz="0" w:space="0" w:color="auto"/>
      </w:divBdr>
      <w:divsChild>
        <w:div w:id="571357545">
          <w:marLeft w:val="0"/>
          <w:marRight w:val="0"/>
          <w:marTop w:val="0"/>
          <w:marBottom w:val="0"/>
          <w:divBdr>
            <w:top w:val="none" w:sz="0" w:space="0" w:color="auto"/>
            <w:left w:val="none" w:sz="0" w:space="0" w:color="auto"/>
            <w:bottom w:val="none" w:sz="0" w:space="0" w:color="auto"/>
            <w:right w:val="none" w:sz="0" w:space="0" w:color="auto"/>
          </w:divBdr>
          <w:divsChild>
            <w:div w:id="1275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5913">
      <w:bodyDiv w:val="1"/>
      <w:marLeft w:val="0"/>
      <w:marRight w:val="0"/>
      <w:marTop w:val="0"/>
      <w:marBottom w:val="0"/>
      <w:divBdr>
        <w:top w:val="none" w:sz="0" w:space="0" w:color="auto"/>
        <w:left w:val="none" w:sz="0" w:space="0" w:color="auto"/>
        <w:bottom w:val="none" w:sz="0" w:space="0" w:color="auto"/>
        <w:right w:val="none" w:sz="0" w:space="0" w:color="auto"/>
      </w:divBdr>
    </w:div>
    <w:div w:id="422841302">
      <w:bodyDiv w:val="1"/>
      <w:marLeft w:val="0"/>
      <w:marRight w:val="0"/>
      <w:marTop w:val="0"/>
      <w:marBottom w:val="0"/>
      <w:divBdr>
        <w:top w:val="none" w:sz="0" w:space="0" w:color="auto"/>
        <w:left w:val="none" w:sz="0" w:space="0" w:color="auto"/>
        <w:bottom w:val="none" w:sz="0" w:space="0" w:color="auto"/>
        <w:right w:val="none" w:sz="0" w:space="0" w:color="auto"/>
      </w:divBdr>
    </w:div>
    <w:div w:id="433283152">
      <w:bodyDiv w:val="1"/>
      <w:marLeft w:val="0"/>
      <w:marRight w:val="0"/>
      <w:marTop w:val="0"/>
      <w:marBottom w:val="0"/>
      <w:divBdr>
        <w:top w:val="none" w:sz="0" w:space="0" w:color="auto"/>
        <w:left w:val="none" w:sz="0" w:space="0" w:color="auto"/>
        <w:bottom w:val="none" w:sz="0" w:space="0" w:color="auto"/>
        <w:right w:val="none" w:sz="0" w:space="0" w:color="auto"/>
      </w:divBdr>
    </w:div>
    <w:div w:id="452552571">
      <w:bodyDiv w:val="1"/>
      <w:marLeft w:val="0"/>
      <w:marRight w:val="0"/>
      <w:marTop w:val="0"/>
      <w:marBottom w:val="0"/>
      <w:divBdr>
        <w:top w:val="none" w:sz="0" w:space="0" w:color="auto"/>
        <w:left w:val="none" w:sz="0" w:space="0" w:color="auto"/>
        <w:bottom w:val="none" w:sz="0" w:space="0" w:color="auto"/>
        <w:right w:val="none" w:sz="0" w:space="0" w:color="auto"/>
      </w:divBdr>
      <w:divsChild>
        <w:div w:id="236942018">
          <w:marLeft w:val="0"/>
          <w:marRight w:val="0"/>
          <w:marTop w:val="0"/>
          <w:marBottom w:val="0"/>
          <w:divBdr>
            <w:top w:val="none" w:sz="0" w:space="0" w:color="auto"/>
            <w:left w:val="none" w:sz="0" w:space="0" w:color="auto"/>
            <w:bottom w:val="none" w:sz="0" w:space="0" w:color="auto"/>
            <w:right w:val="none" w:sz="0" w:space="0" w:color="auto"/>
          </w:divBdr>
          <w:divsChild>
            <w:div w:id="9424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4422">
      <w:bodyDiv w:val="1"/>
      <w:marLeft w:val="0"/>
      <w:marRight w:val="0"/>
      <w:marTop w:val="0"/>
      <w:marBottom w:val="0"/>
      <w:divBdr>
        <w:top w:val="none" w:sz="0" w:space="0" w:color="auto"/>
        <w:left w:val="none" w:sz="0" w:space="0" w:color="auto"/>
        <w:bottom w:val="none" w:sz="0" w:space="0" w:color="auto"/>
        <w:right w:val="none" w:sz="0" w:space="0" w:color="auto"/>
      </w:divBdr>
    </w:div>
    <w:div w:id="471366039">
      <w:bodyDiv w:val="1"/>
      <w:marLeft w:val="0"/>
      <w:marRight w:val="0"/>
      <w:marTop w:val="0"/>
      <w:marBottom w:val="0"/>
      <w:divBdr>
        <w:top w:val="none" w:sz="0" w:space="0" w:color="auto"/>
        <w:left w:val="none" w:sz="0" w:space="0" w:color="auto"/>
        <w:bottom w:val="none" w:sz="0" w:space="0" w:color="auto"/>
        <w:right w:val="none" w:sz="0" w:space="0" w:color="auto"/>
      </w:divBdr>
    </w:div>
    <w:div w:id="483282329">
      <w:bodyDiv w:val="1"/>
      <w:marLeft w:val="0"/>
      <w:marRight w:val="0"/>
      <w:marTop w:val="0"/>
      <w:marBottom w:val="0"/>
      <w:divBdr>
        <w:top w:val="none" w:sz="0" w:space="0" w:color="auto"/>
        <w:left w:val="none" w:sz="0" w:space="0" w:color="auto"/>
        <w:bottom w:val="none" w:sz="0" w:space="0" w:color="auto"/>
        <w:right w:val="none" w:sz="0" w:space="0" w:color="auto"/>
      </w:divBdr>
      <w:divsChild>
        <w:div w:id="56052241">
          <w:marLeft w:val="0"/>
          <w:marRight w:val="0"/>
          <w:marTop w:val="0"/>
          <w:marBottom w:val="0"/>
          <w:divBdr>
            <w:top w:val="none" w:sz="0" w:space="0" w:color="auto"/>
            <w:left w:val="none" w:sz="0" w:space="0" w:color="auto"/>
            <w:bottom w:val="none" w:sz="0" w:space="0" w:color="auto"/>
            <w:right w:val="none" w:sz="0" w:space="0" w:color="auto"/>
          </w:divBdr>
          <w:divsChild>
            <w:div w:id="78909179">
              <w:marLeft w:val="0"/>
              <w:marRight w:val="0"/>
              <w:marTop w:val="0"/>
              <w:marBottom w:val="0"/>
              <w:divBdr>
                <w:top w:val="none" w:sz="0" w:space="0" w:color="auto"/>
                <w:left w:val="none" w:sz="0" w:space="0" w:color="auto"/>
                <w:bottom w:val="none" w:sz="0" w:space="0" w:color="auto"/>
                <w:right w:val="none" w:sz="0" w:space="0" w:color="auto"/>
              </w:divBdr>
            </w:div>
            <w:div w:id="153767084">
              <w:marLeft w:val="0"/>
              <w:marRight w:val="0"/>
              <w:marTop w:val="0"/>
              <w:marBottom w:val="0"/>
              <w:divBdr>
                <w:top w:val="none" w:sz="0" w:space="0" w:color="auto"/>
                <w:left w:val="none" w:sz="0" w:space="0" w:color="auto"/>
                <w:bottom w:val="none" w:sz="0" w:space="0" w:color="auto"/>
                <w:right w:val="none" w:sz="0" w:space="0" w:color="auto"/>
              </w:divBdr>
            </w:div>
            <w:div w:id="157768510">
              <w:marLeft w:val="0"/>
              <w:marRight w:val="0"/>
              <w:marTop w:val="0"/>
              <w:marBottom w:val="0"/>
              <w:divBdr>
                <w:top w:val="none" w:sz="0" w:space="0" w:color="auto"/>
                <w:left w:val="none" w:sz="0" w:space="0" w:color="auto"/>
                <w:bottom w:val="none" w:sz="0" w:space="0" w:color="auto"/>
                <w:right w:val="none" w:sz="0" w:space="0" w:color="auto"/>
              </w:divBdr>
            </w:div>
            <w:div w:id="455562655">
              <w:marLeft w:val="0"/>
              <w:marRight w:val="0"/>
              <w:marTop w:val="0"/>
              <w:marBottom w:val="0"/>
              <w:divBdr>
                <w:top w:val="none" w:sz="0" w:space="0" w:color="auto"/>
                <w:left w:val="none" w:sz="0" w:space="0" w:color="auto"/>
                <w:bottom w:val="none" w:sz="0" w:space="0" w:color="auto"/>
                <w:right w:val="none" w:sz="0" w:space="0" w:color="auto"/>
              </w:divBdr>
            </w:div>
            <w:div w:id="541744758">
              <w:marLeft w:val="0"/>
              <w:marRight w:val="0"/>
              <w:marTop w:val="0"/>
              <w:marBottom w:val="0"/>
              <w:divBdr>
                <w:top w:val="none" w:sz="0" w:space="0" w:color="auto"/>
                <w:left w:val="none" w:sz="0" w:space="0" w:color="auto"/>
                <w:bottom w:val="none" w:sz="0" w:space="0" w:color="auto"/>
                <w:right w:val="none" w:sz="0" w:space="0" w:color="auto"/>
              </w:divBdr>
            </w:div>
            <w:div w:id="566192066">
              <w:marLeft w:val="0"/>
              <w:marRight w:val="0"/>
              <w:marTop w:val="0"/>
              <w:marBottom w:val="0"/>
              <w:divBdr>
                <w:top w:val="none" w:sz="0" w:space="0" w:color="auto"/>
                <w:left w:val="none" w:sz="0" w:space="0" w:color="auto"/>
                <w:bottom w:val="none" w:sz="0" w:space="0" w:color="auto"/>
                <w:right w:val="none" w:sz="0" w:space="0" w:color="auto"/>
              </w:divBdr>
            </w:div>
            <w:div w:id="619996736">
              <w:marLeft w:val="0"/>
              <w:marRight w:val="0"/>
              <w:marTop w:val="0"/>
              <w:marBottom w:val="0"/>
              <w:divBdr>
                <w:top w:val="none" w:sz="0" w:space="0" w:color="auto"/>
                <w:left w:val="none" w:sz="0" w:space="0" w:color="auto"/>
                <w:bottom w:val="none" w:sz="0" w:space="0" w:color="auto"/>
                <w:right w:val="none" w:sz="0" w:space="0" w:color="auto"/>
              </w:divBdr>
            </w:div>
            <w:div w:id="677077564">
              <w:marLeft w:val="0"/>
              <w:marRight w:val="0"/>
              <w:marTop w:val="0"/>
              <w:marBottom w:val="0"/>
              <w:divBdr>
                <w:top w:val="none" w:sz="0" w:space="0" w:color="auto"/>
                <w:left w:val="none" w:sz="0" w:space="0" w:color="auto"/>
                <w:bottom w:val="none" w:sz="0" w:space="0" w:color="auto"/>
                <w:right w:val="none" w:sz="0" w:space="0" w:color="auto"/>
              </w:divBdr>
            </w:div>
            <w:div w:id="735322395">
              <w:marLeft w:val="0"/>
              <w:marRight w:val="0"/>
              <w:marTop w:val="0"/>
              <w:marBottom w:val="0"/>
              <w:divBdr>
                <w:top w:val="none" w:sz="0" w:space="0" w:color="auto"/>
                <w:left w:val="none" w:sz="0" w:space="0" w:color="auto"/>
                <w:bottom w:val="none" w:sz="0" w:space="0" w:color="auto"/>
                <w:right w:val="none" w:sz="0" w:space="0" w:color="auto"/>
              </w:divBdr>
            </w:div>
            <w:div w:id="918908338">
              <w:marLeft w:val="0"/>
              <w:marRight w:val="0"/>
              <w:marTop w:val="0"/>
              <w:marBottom w:val="0"/>
              <w:divBdr>
                <w:top w:val="none" w:sz="0" w:space="0" w:color="auto"/>
                <w:left w:val="none" w:sz="0" w:space="0" w:color="auto"/>
                <w:bottom w:val="none" w:sz="0" w:space="0" w:color="auto"/>
                <w:right w:val="none" w:sz="0" w:space="0" w:color="auto"/>
              </w:divBdr>
            </w:div>
            <w:div w:id="921989771">
              <w:marLeft w:val="0"/>
              <w:marRight w:val="0"/>
              <w:marTop w:val="0"/>
              <w:marBottom w:val="0"/>
              <w:divBdr>
                <w:top w:val="none" w:sz="0" w:space="0" w:color="auto"/>
                <w:left w:val="none" w:sz="0" w:space="0" w:color="auto"/>
                <w:bottom w:val="none" w:sz="0" w:space="0" w:color="auto"/>
                <w:right w:val="none" w:sz="0" w:space="0" w:color="auto"/>
              </w:divBdr>
            </w:div>
            <w:div w:id="961619287">
              <w:marLeft w:val="0"/>
              <w:marRight w:val="0"/>
              <w:marTop w:val="0"/>
              <w:marBottom w:val="0"/>
              <w:divBdr>
                <w:top w:val="none" w:sz="0" w:space="0" w:color="auto"/>
                <w:left w:val="none" w:sz="0" w:space="0" w:color="auto"/>
                <w:bottom w:val="none" w:sz="0" w:space="0" w:color="auto"/>
                <w:right w:val="none" w:sz="0" w:space="0" w:color="auto"/>
              </w:divBdr>
            </w:div>
            <w:div w:id="1006326444">
              <w:marLeft w:val="0"/>
              <w:marRight w:val="0"/>
              <w:marTop w:val="0"/>
              <w:marBottom w:val="0"/>
              <w:divBdr>
                <w:top w:val="none" w:sz="0" w:space="0" w:color="auto"/>
                <w:left w:val="none" w:sz="0" w:space="0" w:color="auto"/>
                <w:bottom w:val="none" w:sz="0" w:space="0" w:color="auto"/>
                <w:right w:val="none" w:sz="0" w:space="0" w:color="auto"/>
              </w:divBdr>
            </w:div>
            <w:div w:id="1137719225">
              <w:marLeft w:val="0"/>
              <w:marRight w:val="0"/>
              <w:marTop w:val="0"/>
              <w:marBottom w:val="0"/>
              <w:divBdr>
                <w:top w:val="none" w:sz="0" w:space="0" w:color="auto"/>
                <w:left w:val="none" w:sz="0" w:space="0" w:color="auto"/>
                <w:bottom w:val="none" w:sz="0" w:space="0" w:color="auto"/>
                <w:right w:val="none" w:sz="0" w:space="0" w:color="auto"/>
              </w:divBdr>
            </w:div>
            <w:div w:id="1194003380">
              <w:marLeft w:val="0"/>
              <w:marRight w:val="0"/>
              <w:marTop w:val="0"/>
              <w:marBottom w:val="0"/>
              <w:divBdr>
                <w:top w:val="none" w:sz="0" w:space="0" w:color="auto"/>
                <w:left w:val="none" w:sz="0" w:space="0" w:color="auto"/>
                <w:bottom w:val="none" w:sz="0" w:space="0" w:color="auto"/>
                <w:right w:val="none" w:sz="0" w:space="0" w:color="auto"/>
              </w:divBdr>
            </w:div>
            <w:div w:id="1473210454">
              <w:marLeft w:val="0"/>
              <w:marRight w:val="0"/>
              <w:marTop w:val="0"/>
              <w:marBottom w:val="0"/>
              <w:divBdr>
                <w:top w:val="none" w:sz="0" w:space="0" w:color="auto"/>
                <w:left w:val="none" w:sz="0" w:space="0" w:color="auto"/>
                <w:bottom w:val="none" w:sz="0" w:space="0" w:color="auto"/>
                <w:right w:val="none" w:sz="0" w:space="0" w:color="auto"/>
              </w:divBdr>
            </w:div>
            <w:div w:id="1501502217">
              <w:marLeft w:val="0"/>
              <w:marRight w:val="0"/>
              <w:marTop w:val="0"/>
              <w:marBottom w:val="0"/>
              <w:divBdr>
                <w:top w:val="none" w:sz="0" w:space="0" w:color="auto"/>
                <w:left w:val="none" w:sz="0" w:space="0" w:color="auto"/>
                <w:bottom w:val="none" w:sz="0" w:space="0" w:color="auto"/>
                <w:right w:val="none" w:sz="0" w:space="0" w:color="auto"/>
              </w:divBdr>
            </w:div>
            <w:div w:id="1504666925">
              <w:marLeft w:val="0"/>
              <w:marRight w:val="0"/>
              <w:marTop w:val="0"/>
              <w:marBottom w:val="0"/>
              <w:divBdr>
                <w:top w:val="none" w:sz="0" w:space="0" w:color="auto"/>
                <w:left w:val="none" w:sz="0" w:space="0" w:color="auto"/>
                <w:bottom w:val="none" w:sz="0" w:space="0" w:color="auto"/>
                <w:right w:val="none" w:sz="0" w:space="0" w:color="auto"/>
              </w:divBdr>
            </w:div>
            <w:div w:id="1505511357">
              <w:marLeft w:val="0"/>
              <w:marRight w:val="0"/>
              <w:marTop w:val="0"/>
              <w:marBottom w:val="0"/>
              <w:divBdr>
                <w:top w:val="none" w:sz="0" w:space="0" w:color="auto"/>
                <w:left w:val="none" w:sz="0" w:space="0" w:color="auto"/>
                <w:bottom w:val="none" w:sz="0" w:space="0" w:color="auto"/>
                <w:right w:val="none" w:sz="0" w:space="0" w:color="auto"/>
              </w:divBdr>
            </w:div>
            <w:div w:id="1585601283">
              <w:marLeft w:val="0"/>
              <w:marRight w:val="0"/>
              <w:marTop w:val="0"/>
              <w:marBottom w:val="0"/>
              <w:divBdr>
                <w:top w:val="none" w:sz="0" w:space="0" w:color="auto"/>
                <w:left w:val="none" w:sz="0" w:space="0" w:color="auto"/>
                <w:bottom w:val="none" w:sz="0" w:space="0" w:color="auto"/>
                <w:right w:val="none" w:sz="0" w:space="0" w:color="auto"/>
              </w:divBdr>
            </w:div>
            <w:div w:id="1616401566">
              <w:marLeft w:val="0"/>
              <w:marRight w:val="0"/>
              <w:marTop w:val="0"/>
              <w:marBottom w:val="0"/>
              <w:divBdr>
                <w:top w:val="none" w:sz="0" w:space="0" w:color="auto"/>
                <w:left w:val="none" w:sz="0" w:space="0" w:color="auto"/>
                <w:bottom w:val="none" w:sz="0" w:space="0" w:color="auto"/>
                <w:right w:val="none" w:sz="0" w:space="0" w:color="auto"/>
              </w:divBdr>
            </w:div>
            <w:div w:id="1760372944">
              <w:marLeft w:val="0"/>
              <w:marRight w:val="0"/>
              <w:marTop w:val="0"/>
              <w:marBottom w:val="0"/>
              <w:divBdr>
                <w:top w:val="none" w:sz="0" w:space="0" w:color="auto"/>
                <w:left w:val="none" w:sz="0" w:space="0" w:color="auto"/>
                <w:bottom w:val="none" w:sz="0" w:space="0" w:color="auto"/>
                <w:right w:val="none" w:sz="0" w:space="0" w:color="auto"/>
              </w:divBdr>
            </w:div>
            <w:div w:id="1966083619">
              <w:marLeft w:val="0"/>
              <w:marRight w:val="0"/>
              <w:marTop w:val="0"/>
              <w:marBottom w:val="0"/>
              <w:divBdr>
                <w:top w:val="none" w:sz="0" w:space="0" w:color="auto"/>
                <w:left w:val="none" w:sz="0" w:space="0" w:color="auto"/>
                <w:bottom w:val="none" w:sz="0" w:space="0" w:color="auto"/>
                <w:right w:val="none" w:sz="0" w:space="0" w:color="auto"/>
              </w:divBdr>
            </w:div>
            <w:div w:id="1975600479">
              <w:marLeft w:val="0"/>
              <w:marRight w:val="0"/>
              <w:marTop w:val="0"/>
              <w:marBottom w:val="0"/>
              <w:divBdr>
                <w:top w:val="none" w:sz="0" w:space="0" w:color="auto"/>
                <w:left w:val="none" w:sz="0" w:space="0" w:color="auto"/>
                <w:bottom w:val="none" w:sz="0" w:space="0" w:color="auto"/>
                <w:right w:val="none" w:sz="0" w:space="0" w:color="auto"/>
              </w:divBdr>
            </w:div>
            <w:div w:id="2010715782">
              <w:marLeft w:val="0"/>
              <w:marRight w:val="0"/>
              <w:marTop w:val="0"/>
              <w:marBottom w:val="0"/>
              <w:divBdr>
                <w:top w:val="none" w:sz="0" w:space="0" w:color="auto"/>
                <w:left w:val="none" w:sz="0" w:space="0" w:color="auto"/>
                <w:bottom w:val="none" w:sz="0" w:space="0" w:color="auto"/>
                <w:right w:val="none" w:sz="0" w:space="0" w:color="auto"/>
              </w:divBdr>
            </w:div>
            <w:div w:id="20363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36730">
      <w:bodyDiv w:val="1"/>
      <w:marLeft w:val="0"/>
      <w:marRight w:val="0"/>
      <w:marTop w:val="0"/>
      <w:marBottom w:val="0"/>
      <w:divBdr>
        <w:top w:val="none" w:sz="0" w:space="0" w:color="auto"/>
        <w:left w:val="none" w:sz="0" w:space="0" w:color="auto"/>
        <w:bottom w:val="none" w:sz="0" w:space="0" w:color="auto"/>
        <w:right w:val="none" w:sz="0" w:space="0" w:color="auto"/>
      </w:divBdr>
      <w:divsChild>
        <w:div w:id="1931424128">
          <w:marLeft w:val="0"/>
          <w:marRight w:val="0"/>
          <w:marTop w:val="0"/>
          <w:marBottom w:val="0"/>
          <w:divBdr>
            <w:top w:val="none" w:sz="0" w:space="0" w:color="auto"/>
            <w:left w:val="none" w:sz="0" w:space="0" w:color="auto"/>
            <w:bottom w:val="none" w:sz="0" w:space="0" w:color="auto"/>
            <w:right w:val="none" w:sz="0" w:space="0" w:color="auto"/>
          </w:divBdr>
          <w:divsChild>
            <w:div w:id="12859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2741">
      <w:bodyDiv w:val="1"/>
      <w:marLeft w:val="0"/>
      <w:marRight w:val="0"/>
      <w:marTop w:val="0"/>
      <w:marBottom w:val="0"/>
      <w:divBdr>
        <w:top w:val="none" w:sz="0" w:space="0" w:color="auto"/>
        <w:left w:val="none" w:sz="0" w:space="0" w:color="auto"/>
        <w:bottom w:val="none" w:sz="0" w:space="0" w:color="auto"/>
        <w:right w:val="none" w:sz="0" w:space="0" w:color="auto"/>
      </w:divBdr>
    </w:div>
    <w:div w:id="524709122">
      <w:bodyDiv w:val="1"/>
      <w:marLeft w:val="0"/>
      <w:marRight w:val="0"/>
      <w:marTop w:val="0"/>
      <w:marBottom w:val="0"/>
      <w:divBdr>
        <w:top w:val="none" w:sz="0" w:space="0" w:color="auto"/>
        <w:left w:val="none" w:sz="0" w:space="0" w:color="auto"/>
        <w:bottom w:val="none" w:sz="0" w:space="0" w:color="auto"/>
        <w:right w:val="none" w:sz="0" w:space="0" w:color="auto"/>
      </w:divBdr>
      <w:divsChild>
        <w:div w:id="1668704631">
          <w:marLeft w:val="0"/>
          <w:marRight w:val="0"/>
          <w:marTop w:val="0"/>
          <w:marBottom w:val="0"/>
          <w:divBdr>
            <w:top w:val="none" w:sz="0" w:space="0" w:color="auto"/>
            <w:left w:val="none" w:sz="0" w:space="0" w:color="auto"/>
            <w:bottom w:val="none" w:sz="0" w:space="0" w:color="auto"/>
            <w:right w:val="none" w:sz="0" w:space="0" w:color="auto"/>
          </w:divBdr>
          <w:divsChild>
            <w:div w:id="777457009">
              <w:marLeft w:val="0"/>
              <w:marRight w:val="0"/>
              <w:marTop w:val="0"/>
              <w:marBottom w:val="0"/>
              <w:divBdr>
                <w:top w:val="none" w:sz="0" w:space="0" w:color="auto"/>
                <w:left w:val="none" w:sz="0" w:space="0" w:color="auto"/>
                <w:bottom w:val="none" w:sz="0" w:space="0" w:color="auto"/>
                <w:right w:val="none" w:sz="0" w:space="0" w:color="auto"/>
              </w:divBdr>
            </w:div>
            <w:div w:id="11815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7625">
      <w:bodyDiv w:val="1"/>
      <w:marLeft w:val="0"/>
      <w:marRight w:val="0"/>
      <w:marTop w:val="0"/>
      <w:marBottom w:val="0"/>
      <w:divBdr>
        <w:top w:val="none" w:sz="0" w:space="0" w:color="auto"/>
        <w:left w:val="none" w:sz="0" w:space="0" w:color="auto"/>
        <w:bottom w:val="none" w:sz="0" w:space="0" w:color="auto"/>
        <w:right w:val="none" w:sz="0" w:space="0" w:color="auto"/>
      </w:divBdr>
    </w:div>
    <w:div w:id="534344431">
      <w:bodyDiv w:val="1"/>
      <w:marLeft w:val="0"/>
      <w:marRight w:val="0"/>
      <w:marTop w:val="0"/>
      <w:marBottom w:val="0"/>
      <w:divBdr>
        <w:top w:val="none" w:sz="0" w:space="0" w:color="auto"/>
        <w:left w:val="none" w:sz="0" w:space="0" w:color="auto"/>
        <w:bottom w:val="none" w:sz="0" w:space="0" w:color="auto"/>
        <w:right w:val="none" w:sz="0" w:space="0" w:color="auto"/>
      </w:divBdr>
      <w:divsChild>
        <w:div w:id="1716344585">
          <w:marLeft w:val="0"/>
          <w:marRight w:val="0"/>
          <w:marTop w:val="0"/>
          <w:marBottom w:val="0"/>
          <w:divBdr>
            <w:top w:val="none" w:sz="0" w:space="0" w:color="auto"/>
            <w:left w:val="none" w:sz="0" w:space="0" w:color="auto"/>
            <w:bottom w:val="none" w:sz="0" w:space="0" w:color="auto"/>
            <w:right w:val="none" w:sz="0" w:space="0" w:color="auto"/>
          </w:divBdr>
          <w:divsChild>
            <w:div w:id="84041892">
              <w:marLeft w:val="0"/>
              <w:marRight w:val="0"/>
              <w:marTop w:val="0"/>
              <w:marBottom w:val="0"/>
              <w:divBdr>
                <w:top w:val="none" w:sz="0" w:space="0" w:color="auto"/>
                <w:left w:val="none" w:sz="0" w:space="0" w:color="auto"/>
                <w:bottom w:val="none" w:sz="0" w:space="0" w:color="auto"/>
                <w:right w:val="none" w:sz="0" w:space="0" w:color="auto"/>
              </w:divBdr>
            </w:div>
            <w:div w:id="267661998">
              <w:marLeft w:val="0"/>
              <w:marRight w:val="0"/>
              <w:marTop w:val="0"/>
              <w:marBottom w:val="0"/>
              <w:divBdr>
                <w:top w:val="none" w:sz="0" w:space="0" w:color="auto"/>
                <w:left w:val="none" w:sz="0" w:space="0" w:color="auto"/>
                <w:bottom w:val="none" w:sz="0" w:space="0" w:color="auto"/>
                <w:right w:val="none" w:sz="0" w:space="0" w:color="auto"/>
              </w:divBdr>
            </w:div>
            <w:div w:id="523372193">
              <w:marLeft w:val="0"/>
              <w:marRight w:val="0"/>
              <w:marTop w:val="0"/>
              <w:marBottom w:val="0"/>
              <w:divBdr>
                <w:top w:val="none" w:sz="0" w:space="0" w:color="auto"/>
                <w:left w:val="none" w:sz="0" w:space="0" w:color="auto"/>
                <w:bottom w:val="none" w:sz="0" w:space="0" w:color="auto"/>
                <w:right w:val="none" w:sz="0" w:space="0" w:color="auto"/>
              </w:divBdr>
            </w:div>
            <w:div w:id="847716856">
              <w:marLeft w:val="0"/>
              <w:marRight w:val="0"/>
              <w:marTop w:val="0"/>
              <w:marBottom w:val="0"/>
              <w:divBdr>
                <w:top w:val="none" w:sz="0" w:space="0" w:color="auto"/>
                <w:left w:val="none" w:sz="0" w:space="0" w:color="auto"/>
                <w:bottom w:val="none" w:sz="0" w:space="0" w:color="auto"/>
                <w:right w:val="none" w:sz="0" w:space="0" w:color="auto"/>
              </w:divBdr>
            </w:div>
            <w:div w:id="1060979234">
              <w:marLeft w:val="0"/>
              <w:marRight w:val="0"/>
              <w:marTop w:val="0"/>
              <w:marBottom w:val="0"/>
              <w:divBdr>
                <w:top w:val="none" w:sz="0" w:space="0" w:color="auto"/>
                <w:left w:val="none" w:sz="0" w:space="0" w:color="auto"/>
                <w:bottom w:val="none" w:sz="0" w:space="0" w:color="auto"/>
                <w:right w:val="none" w:sz="0" w:space="0" w:color="auto"/>
              </w:divBdr>
            </w:div>
            <w:div w:id="1303775850">
              <w:marLeft w:val="0"/>
              <w:marRight w:val="0"/>
              <w:marTop w:val="0"/>
              <w:marBottom w:val="0"/>
              <w:divBdr>
                <w:top w:val="none" w:sz="0" w:space="0" w:color="auto"/>
                <w:left w:val="none" w:sz="0" w:space="0" w:color="auto"/>
                <w:bottom w:val="none" w:sz="0" w:space="0" w:color="auto"/>
                <w:right w:val="none" w:sz="0" w:space="0" w:color="auto"/>
              </w:divBdr>
            </w:div>
            <w:div w:id="1465390448">
              <w:marLeft w:val="0"/>
              <w:marRight w:val="0"/>
              <w:marTop w:val="0"/>
              <w:marBottom w:val="0"/>
              <w:divBdr>
                <w:top w:val="none" w:sz="0" w:space="0" w:color="auto"/>
                <w:left w:val="none" w:sz="0" w:space="0" w:color="auto"/>
                <w:bottom w:val="none" w:sz="0" w:space="0" w:color="auto"/>
                <w:right w:val="none" w:sz="0" w:space="0" w:color="auto"/>
              </w:divBdr>
            </w:div>
            <w:div w:id="172074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40135">
      <w:bodyDiv w:val="1"/>
      <w:marLeft w:val="0"/>
      <w:marRight w:val="0"/>
      <w:marTop w:val="0"/>
      <w:marBottom w:val="0"/>
      <w:divBdr>
        <w:top w:val="none" w:sz="0" w:space="0" w:color="auto"/>
        <w:left w:val="none" w:sz="0" w:space="0" w:color="auto"/>
        <w:bottom w:val="none" w:sz="0" w:space="0" w:color="auto"/>
        <w:right w:val="none" w:sz="0" w:space="0" w:color="auto"/>
      </w:divBdr>
    </w:div>
    <w:div w:id="578832111">
      <w:bodyDiv w:val="1"/>
      <w:marLeft w:val="0"/>
      <w:marRight w:val="0"/>
      <w:marTop w:val="0"/>
      <w:marBottom w:val="0"/>
      <w:divBdr>
        <w:top w:val="none" w:sz="0" w:space="0" w:color="auto"/>
        <w:left w:val="none" w:sz="0" w:space="0" w:color="auto"/>
        <w:bottom w:val="none" w:sz="0" w:space="0" w:color="auto"/>
        <w:right w:val="none" w:sz="0" w:space="0" w:color="auto"/>
      </w:divBdr>
    </w:div>
    <w:div w:id="600646212">
      <w:bodyDiv w:val="1"/>
      <w:marLeft w:val="0"/>
      <w:marRight w:val="0"/>
      <w:marTop w:val="0"/>
      <w:marBottom w:val="0"/>
      <w:divBdr>
        <w:top w:val="none" w:sz="0" w:space="0" w:color="auto"/>
        <w:left w:val="none" w:sz="0" w:space="0" w:color="auto"/>
        <w:bottom w:val="none" w:sz="0" w:space="0" w:color="auto"/>
        <w:right w:val="none" w:sz="0" w:space="0" w:color="auto"/>
      </w:divBdr>
    </w:div>
    <w:div w:id="609431575">
      <w:bodyDiv w:val="1"/>
      <w:marLeft w:val="0"/>
      <w:marRight w:val="0"/>
      <w:marTop w:val="0"/>
      <w:marBottom w:val="0"/>
      <w:divBdr>
        <w:top w:val="none" w:sz="0" w:space="0" w:color="auto"/>
        <w:left w:val="none" w:sz="0" w:space="0" w:color="auto"/>
        <w:bottom w:val="none" w:sz="0" w:space="0" w:color="auto"/>
        <w:right w:val="none" w:sz="0" w:space="0" w:color="auto"/>
      </w:divBdr>
    </w:div>
    <w:div w:id="622686199">
      <w:bodyDiv w:val="1"/>
      <w:marLeft w:val="0"/>
      <w:marRight w:val="0"/>
      <w:marTop w:val="0"/>
      <w:marBottom w:val="0"/>
      <w:divBdr>
        <w:top w:val="none" w:sz="0" w:space="0" w:color="auto"/>
        <w:left w:val="none" w:sz="0" w:space="0" w:color="auto"/>
        <w:bottom w:val="none" w:sz="0" w:space="0" w:color="auto"/>
        <w:right w:val="none" w:sz="0" w:space="0" w:color="auto"/>
      </w:divBdr>
    </w:div>
    <w:div w:id="643434422">
      <w:bodyDiv w:val="1"/>
      <w:marLeft w:val="0"/>
      <w:marRight w:val="0"/>
      <w:marTop w:val="0"/>
      <w:marBottom w:val="0"/>
      <w:divBdr>
        <w:top w:val="none" w:sz="0" w:space="0" w:color="auto"/>
        <w:left w:val="none" w:sz="0" w:space="0" w:color="auto"/>
        <w:bottom w:val="none" w:sz="0" w:space="0" w:color="auto"/>
        <w:right w:val="none" w:sz="0" w:space="0" w:color="auto"/>
      </w:divBdr>
      <w:divsChild>
        <w:div w:id="714238661">
          <w:marLeft w:val="0"/>
          <w:marRight w:val="0"/>
          <w:marTop w:val="0"/>
          <w:marBottom w:val="0"/>
          <w:divBdr>
            <w:top w:val="none" w:sz="0" w:space="0" w:color="auto"/>
            <w:left w:val="none" w:sz="0" w:space="0" w:color="auto"/>
            <w:bottom w:val="none" w:sz="0" w:space="0" w:color="auto"/>
            <w:right w:val="none" w:sz="0" w:space="0" w:color="auto"/>
          </w:divBdr>
          <w:divsChild>
            <w:div w:id="7597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1242">
      <w:bodyDiv w:val="1"/>
      <w:marLeft w:val="0"/>
      <w:marRight w:val="0"/>
      <w:marTop w:val="0"/>
      <w:marBottom w:val="0"/>
      <w:divBdr>
        <w:top w:val="none" w:sz="0" w:space="0" w:color="auto"/>
        <w:left w:val="none" w:sz="0" w:space="0" w:color="auto"/>
        <w:bottom w:val="none" w:sz="0" w:space="0" w:color="auto"/>
        <w:right w:val="none" w:sz="0" w:space="0" w:color="auto"/>
      </w:divBdr>
      <w:divsChild>
        <w:div w:id="2073035881">
          <w:marLeft w:val="0"/>
          <w:marRight w:val="0"/>
          <w:marTop w:val="0"/>
          <w:marBottom w:val="0"/>
          <w:divBdr>
            <w:top w:val="none" w:sz="0" w:space="0" w:color="auto"/>
            <w:left w:val="none" w:sz="0" w:space="0" w:color="auto"/>
            <w:bottom w:val="none" w:sz="0" w:space="0" w:color="auto"/>
            <w:right w:val="none" w:sz="0" w:space="0" w:color="auto"/>
          </w:divBdr>
          <w:divsChild>
            <w:div w:id="166600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48234">
      <w:bodyDiv w:val="1"/>
      <w:marLeft w:val="0"/>
      <w:marRight w:val="0"/>
      <w:marTop w:val="0"/>
      <w:marBottom w:val="0"/>
      <w:divBdr>
        <w:top w:val="none" w:sz="0" w:space="0" w:color="auto"/>
        <w:left w:val="none" w:sz="0" w:space="0" w:color="auto"/>
        <w:bottom w:val="none" w:sz="0" w:space="0" w:color="auto"/>
        <w:right w:val="none" w:sz="0" w:space="0" w:color="auto"/>
      </w:divBdr>
    </w:div>
    <w:div w:id="689064962">
      <w:bodyDiv w:val="1"/>
      <w:marLeft w:val="0"/>
      <w:marRight w:val="0"/>
      <w:marTop w:val="0"/>
      <w:marBottom w:val="0"/>
      <w:divBdr>
        <w:top w:val="none" w:sz="0" w:space="0" w:color="auto"/>
        <w:left w:val="none" w:sz="0" w:space="0" w:color="auto"/>
        <w:bottom w:val="none" w:sz="0" w:space="0" w:color="auto"/>
        <w:right w:val="none" w:sz="0" w:space="0" w:color="auto"/>
      </w:divBdr>
      <w:divsChild>
        <w:div w:id="1272519066">
          <w:marLeft w:val="0"/>
          <w:marRight w:val="0"/>
          <w:marTop w:val="0"/>
          <w:marBottom w:val="0"/>
          <w:divBdr>
            <w:top w:val="none" w:sz="0" w:space="0" w:color="auto"/>
            <w:left w:val="none" w:sz="0" w:space="0" w:color="auto"/>
            <w:bottom w:val="none" w:sz="0" w:space="0" w:color="auto"/>
            <w:right w:val="none" w:sz="0" w:space="0" w:color="auto"/>
          </w:divBdr>
          <w:divsChild>
            <w:div w:id="58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4646">
      <w:bodyDiv w:val="1"/>
      <w:marLeft w:val="0"/>
      <w:marRight w:val="0"/>
      <w:marTop w:val="0"/>
      <w:marBottom w:val="0"/>
      <w:divBdr>
        <w:top w:val="none" w:sz="0" w:space="0" w:color="auto"/>
        <w:left w:val="none" w:sz="0" w:space="0" w:color="auto"/>
        <w:bottom w:val="none" w:sz="0" w:space="0" w:color="auto"/>
        <w:right w:val="none" w:sz="0" w:space="0" w:color="auto"/>
      </w:divBdr>
      <w:divsChild>
        <w:div w:id="26181161">
          <w:marLeft w:val="0"/>
          <w:marRight w:val="0"/>
          <w:marTop w:val="0"/>
          <w:marBottom w:val="0"/>
          <w:divBdr>
            <w:top w:val="none" w:sz="0" w:space="0" w:color="auto"/>
            <w:left w:val="none" w:sz="0" w:space="0" w:color="auto"/>
            <w:bottom w:val="none" w:sz="0" w:space="0" w:color="auto"/>
            <w:right w:val="none" w:sz="0" w:space="0" w:color="auto"/>
          </w:divBdr>
          <w:divsChild>
            <w:div w:id="9117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74">
      <w:bodyDiv w:val="1"/>
      <w:marLeft w:val="0"/>
      <w:marRight w:val="0"/>
      <w:marTop w:val="0"/>
      <w:marBottom w:val="0"/>
      <w:divBdr>
        <w:top w:val="none" w:sz="0" w:space="0" w:color="auto"/>
        <w:left w:val="none" w:sz="0" w:space="0" w:color="auto"/>
        <w:bottom w:val="none" w:sz="0" w:space="0" w:color="auto"/>
        <w:right w:val="none" w:sz="0" w:space="0" w:color="auto"/>
      </w:divBdr>
    </w:div>
    <w:div w:id="698821578">
      <w:bodyDiv w:val="1"/>
      <w:marLeft w:val="0"/>
      <w:marRight w:val="0"/>
      <w:marTop w:val="0"/>
      <w:marBottom w:val="0"/>
      <w:divBdr>
        <w:top w:val="none" w:sz="0" w:space="0" w:color="auto"/>
        <w:left w:val="none" w:sz="0" w:space="0" w:color="auto"/>
        <w:bottom w:val="none" w:sz="0" w:space="0" w:color="auto"/>
        <w:right w:val="none" w:sz="0" w:space="0" w:color="auto"/>
      </w:divBdr>
    </w:div>
    <w:div w:id="711542108">
      <w:bodyDiv w:val="1"/>
      <w:marLeft w:val="0"/>
      <w:marRight w:val="0"/>
      <w:marTop w:val="0"/>
      <w:marBottom w:val="0"/>
      <w:divBdr>
        <w:top w:val="none" w:sz="0" w:space="0" w:color="auto"/>
        <w:left w:val="none" w:sz="0" w:space="0" w:color="auto"/>
        <w:bottom w:val="none" w:sz="0" w:space="0" w:color="auto"/>
        <w:right w:val="none" w:sz="0" w:space="0" w:color="auto"/>
      </w:divBdr>
    </w:div>
    <w:div w:id="717046698">
      <w:bodyDiv w:val="1"/>
      <w:marLeft w:val="0"/>
      <w:marRight w:val="0"/>
      <w:marTop w:val="0"/>
      <w:marBottom w:val="0"/>
      <w:divBdr>
        <w:top w:val="none" w:sz="0" w:space="0" w:color="auto"/>
        <w:left w:val="none" w:sz="0" w:space="0" w:color="auto"/>
        <w:bottom w:val="none" w:sz="0" w:space="0" w:color="auto"/>
        <w:right w:val="none" w:sz="0" w:space="0" w:color="auto"/>
      </w:divBdr>
    </w:div>
    <w:div w:id="727267768">
      <w:bodyDiv w:val="1"/>
      <w:marLeft w:val="0"/>
      <w:marRight w:val="0"/>
      <w:marTop w:val="0"/>
      <w:marBottom w:val="0"/>
      <w:divBdr>
        <w:top w:val="none" w:sz="0" w:space="0" w:color="auto"/>
        <w:left w:val="none" w:sz="0" w:space="0" w:color="auto"/>
        <w:bottom w:val="none" w:sz="0" w:space="0" w:color="auto"/>
        <w:right w:val="none" w:sz="0" w:space="0" w:color="auto"/>
      </w:divBdr>
    </w:div>
    <w:div w:id="742918843">
      <w:bodyDiv w:val="1"/>
      <w:marLeft w:val="0"/>
      <w:marRight w:val="0"/>
      <w:marTop w:val="0"/>
      <w:marBottom w:val="0"/>
      <w:divBdr>
        <w:top w:val="none" w:sz="0" w:space="0" w:color="auto"/>
        <w:left w:val="none" w:sz="0" w:space="0" w:color="auto"/>
        <w:bottom w:val="none" w:sz="0" w:space="0" w:color="auto"/>
        <w:right w:val="none" w:sz="0" w:space="0" w:color="auto"/>
      </w:divBdr>
      <w:divsChild>
        <w:div w:id="2107575615">
          <w:marLeft w:val="0"/>
          <w:marRight w:val="0"/>
          <w:marTop w:val="0"/>
          <w:marBottom w:val="0"/>
          <w:divBdr>
            <w:top w:val="none" w:sz="0" w:space="0" w:color="auto"/>
            <w:left w:val="none" w:sz="0" w:space="0" w:color="auto"/>
            <w:bottom w:val="none" w:sz="0" w:space="0" w:color="auto"/>
            <w:right w:val="none" w:sz="0" w:space="0" w:color="auto"/>
          </w:divBdr>
          <w:divsChild>
            <w:div w:id="8316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0549">
      <w:bodyDiv w:val="1"/>
      <w:marLeft w:val="0"/>
      <w:marRight w:val="0"/>
      <w:marTop w:val="0"/>
      <w:marBottom w:val="0"/>
      <w:divBdr>
        <w:top w:val="none" w:sz="0" w:space="0" w:color="auto"/>
        <w:left w:val="none" w:sz="0" w:space="0" w:color="auto"/>
        <w:bottom w:val="none" w:sz="0" w:space="0" w:color="auto"/>
        <w:right w:val="none" w:sz="0" w:space="0" w:color="auto"/>
      </w:divBdr>
      <w:divsChild>
        <w:div w:id="1919054650">
          <w:marLeft w:val="0"/>
          <w:marRight w:val="0"/>
          <w:marTop w:val="0"/>
          <w:marBottom w:val="0"/>
          <w:divBdr>
            <w:top w:val="none" w:sz="0" w:space="0" w:color="auto"/>
            <w:left w:val="none" w:sz="0" w:space="0" w:color="auto"/>
            <w:bottom w:val="none" w:sz="0" w:space="0" w:color="auto"/>
            <w:right w:val="none" w:sz="0" w:space="0" w:color="auto"/>
          </w:divBdr>
          <w:divsChild>
            <w:div w:id="1503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98795">
      <w:bodyDiv w:val="1"/>
      <w:marLeft w:val="0"/>
      <w:marRight w:val="0"/>
      <w:marTop w:val="0"/>
      <w:marBottom w:val="0"/>
      <w:divBdr>
        <w:top w:val="none" w:sz="0" w:space="0" w:color="auto"/>
        <w:left w:val="none" w:sz="0" w:space="0" w:color="auto"/>
        <w:bottom w:val="none" w:sz="0" w:space="0" w:color="auto"/>
        <w:right w:val="none" w:sz="0" w:space="0" w:color="auto"/>
      </w:divBdr>
    </w:div>
    <w:div w:id="772671003">
      <w:bodyDiv w:val="1"/>
      <w:marLeft w:val="0"/>
      <w:marRight w:val="0"/>
      <w:marTop w:val="0"/>
      <w:marBottom w:val="0"/>
      <w:divBdr>
        <w:top w:val="none" w:sz="0" w:space="0" w:color="auto"/>
        <w:left w:val="none" w:sz="0" w:space="0" w:color="auto"/>
        <w:bottom w:val="none" w:sz="0" w:space="0" w:color="auto"/>
        <w:right w:val="none" w:sz="0" w:space="0" w:color="auto"/>
      </w:divBdr>
    </w:div>
    <w:div w:id="786773466">
      <w:bodyDiv w:val="1"/>
      <w:marLeft w:val="0"/>
      <w:marRight w:val="0"/>
      <w:marTop w:val="0"/>
      <w:marBottom w:val="0"/>
      <w:divBdr>
        <w:top w:val="none" w:sz="0" w:space="0" w:color="auto"/>
        <w:left w:val="none" w:sz="0" w:space="0" w:color="auto"/>
        <w:bottom w:val="none" w:sz="0" w:space="0" w:color="auto"/>
        <w:right w:val="none" w:sz="0" w:space="0" w:color="auto"/>
      </w:divBdr>
    </w:div>
    <w:div w:id="796802217">
      <w:bodyDiv w:val="1"/>
      <w:marLeft w:val="0"/>
      <w:marRight w:val="0"/>
      <w:marTop w:val="0"/>
      <w:marBottom w:val="0"/>
      <w:divBdr>
        <w:top w:val="none" w:sz="0" w:space="0" w:color="auto"/>
        <w:left w:val="none" w:sz="0" w:space="0" w:color="auto"/>
        <w:bottom w:val="none" w:sz="0" w:space="0" w:color="auto"/>
        <w:right w:val="none" w:sz="0" w:space="0" w:color="auto"/>
      </w:divBdr>
    </w:div>
    <w:div w:id="810098914">
      <w:bodyDiv w:val="1"/>
      <w:marLeft w:val="0"/>
      <w:marRight w:val="0"/>
      <w:marTop w:val="0"/>
      <w:marBottom w:val="0"/>
      <w:divBdr>
        <w:top w:val="none" w:sz="0" w:space="0" w:color="auto"/>
        <w:left w:val="none" w:sz="0" w:space="0" w:color="auto"/>
        <w:bottom w:val="none" w:sz="0" w:space="0" w:color="auto"/>
        <w:right w:val="none" w:sz="0" w:space="0" w:color="auto"/>
      </w:divBdr>
    </w:div>
    <w:div w:id="815755771">
      <w:bodyDiv w:val="1"/>
      <w:marLeft w:val="0"/>
      <w:marRight w:val="0"/>
      <w:marTop w:val="0"/>
      <w:marBottom w:val="0"/>
      <w:divBdr>
        <w:top w:val="none" w:sz="0" w:space="0" w:color="auto"/>
        <w:left w:val="none" w:sz="0" w:space="0" w:color="auto"/>
        <w:bottom w:val="none" w:sz="0" w:space="0" w:color="auto"/>
        <w:right w:val="none" w:sz="0" w:space="0" w:color="auto"/>
      </w:divBdr>
    </w:div>
    <w:div w:id="816921842">
      <w:bodyDiv w:val="1"/>
      <w:marLeft w:val="0"/>
      <w:marRight w:val="0"/>
      <w:marTop w:val="0"/>
      <w:marBottom w:val="0"/>
      <w:divBdr>
        <w:top w:val="none" w:sz="0" w:space="0" w:color="auto"/>
        <w:left w:val="none" w:sz="0" w:space="0" w:color="auto"/>
        <w:bottom w:val="none" w:sz="0" w:space="0" w:color="auto"/>
        <w:right w:val="none" w:sz="0" w:space="0" w:color="auto"/>
      </w:divBdr>
    </w:div>
    <w:div w:id="836312199">
      <w:bodyDiv w:val="1"/>
      <w:marLeft w:val="0"/>
      <w:marRight w:val="0"/>
      <w:marTop w:val="0"/>
      <w:marBottom w:val="0"/>
      <w:divBdr>
        <w:top w:val="none" w:sz="0" w:space="0" w:color="auto"/>
        <w:left w:val="none" w:sz="0" w:space="0" w:color="auto"/>
        <w:bottom w:val="none" w:sz="0" w:space="0" w:color="auto"/>
        <w:right w:val="none" w:sz="0" w:space="0" w:color="auto"/>
      </w:divBdr>
    </w:div>
    <w:div w:id="861550681">
      <w:bodyDiv w:val="1"/>
      <w:marLeft w:val="0"/>
      <w:marRight w:val="0"/>
      <w:marTop w:val="0"/>
      <w:marBottom w:val="0"/>
      <w:divBdr>
        <w:top w:val="none" w:sz="0" w:space="0" w:color="auto"/>
        <w:left w:val="none" w:sz="0" w:space="0" w:color="auto"/>
        <w:bottom w:val="none" w:sz="0" w:space="0" w:color="auto"/>
        <w:right w:val="none" w:sz="0" w:space="0" w:color="auto"/>
      </w:divBdr>
    </w:div>
    <w:div w:id="873542569">
      <w:bodyDiv w:val="1"/>
      <w:marLeft w:val="0"/>
      <w:marRight w:val="0"/>
      <w:marTop w:val="0"/>
      <w:marBottom w:val="0"/>
      <w:divBdr>
        <w:top w:val="none" w:sz="0" w:space="0" w:color="auto"/>
        <w:left w:val="none" w:sz="0" w:space="0" w:color="auto"/>
        <w:bottom w:val="none" w:sz="0" w:space="0" w:color="auto"/>
        <w:right w:val="none" w:sz="0" w:space="0" w:color="auto"/>
      </w:divBdr>
    </w:div>
    <w:div w:id="897715069">
      <w:bodyDiv w:val="1"/>
      <w:marLeft w:val="0"/>
      <w:marRight w:val="0"/>
      <w:marTop w:val="0"/>
      <w:marBottom w:val="0"/>
      <w:divBdr>
        <w:top w:val="none" w:sz="0" w:space="0" w:color="auto"/>
        <w:left w:val="none" w:sz="0" w:space="0" w:color="auto"/>
        <w:bottom w:val="none" w:sz="0" w:space="0" w:color="auto"/>
        <w:right w:val="none" w:sz="0" w:space="0" w:color="auto"/>
      </w:divBdr>
    </w:div>
    <w:div w:id="898245495">
      <w:bodyDiv w:val="1"/>
      <w:marLeft w:val="0"/>
      <w:marRight w:val="0"/>
      <w:marTop w:val="0"/>
      <w:marBottom w:val="0"/>
      <w:divBdr>
        <w:top w:val="none" w:sz="0" w:space="0" w:color="auto"/>
        <w:left w:val="none" w:sz="0" w:space="0" w:color="auto"/>
        <w:bottom w:val="none" w:sz="0" w:space="0" w:color="auto"/>
        <w:right w:val="none" w:sz="0" w:space="0" w:color="auto"/>
      </w:divBdr>
    </w:div>
    <w:div w:id="907770444">
      <w:bodyDiv w:val="1"/>
      <w:marLeft w:val="0"/>
      <w:marRight w:val="0"/>
      <w:marTop w:val="0"/>
      <w:marBottom w:val="0"/>
      <w:divBdr>
        <w:top w:val="none" w:sz="0" w:space="0" w:color="auto"/>
        <w:left w:val="none" w:sz="0" w:space="0" w:color="auto"/>
        <w:bottom w:val="none" w:sz="0" w:space="0" w:color="auto"/>
        <w:right w:val="none" w:sz="0" w:space="0" w:color="auto"/>
      </w:divBdr>
      <w:divsChild>
        <w:div w:id="1942034151">
          <w:marLeft w:val="0"/>
          <w:marRight w:val="0"/>
          <w:marTop w:val="0"/>
          <w:marBottom w:val="0"/>
          <w:divBdr>
            <w:top w:val="none" w:sz="0" w:space="0" w:color="auto"/>
            <w:left w:val="none" w:sz="0" w:space="0" w:color="auto"/>
            <w:bottom w:val="none" w:sz="0" w:space="0" w:color="auto"/>
            <w:right w:val="none" w:sz="0" w:space="0" w:color="auto"/>
          </w:divBdr>
          <w:divsChild>
            <w:div w:id="6924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0514">
      <w:bodyDiv w:val="1"/>
      <w:marLeft w:val="0"/>
      <w:marRight w:val="0"/>
      <w:marTop w:val="0"/>
      <w:marBottom w:val="0"/>
      <w:divBdr>
        <w:top w:val="none" w:sz="0" w:space="0" w:color="auto"/>
        <w:left w:val="none" w:sz="0" w:space="0" w:color="auto"/>
        <w:bottom w:val="none" w:sz="0" w:space="0" w:color="auto"/>
        <w:right w:val="none" w:sz="0" w:space="0" w:color="auto"/>
      </w:divBdr>
    </w:div>
    <w:div w:id="921377918">
      <w:bodyDiv w:val="1"/>
      <w:marLeft w:val="0"/>
      <w:marRight w:val="0"/>
      <w:marTop w:val="0"/>
      <w:marBottom w:val="0"/>
      <w:divBdr>
        <w:top w:val="none" w:sz="0" w:space="0" w:color="auto"/>
        <w:left w:val="none" w:sz="0" w:space="0" w:color="auto"/>
        <w:bottom w:val="none" w:sz="0" w:space="0" w:color="auto"/>
        <w:right w:val="none" w:sz="0" w:space="0" w:color="auto"/>
      </w:divBdr>
    </w:div>
    <w:div w:id="924730809">
      <w:bodyDiv w:val="1"/>
      <w:marLeft w:val="0"/>
      <w:marRight w:val="0"/>
      <w:marTop w:val="0"/>
      <w:marBottom w:val="0"/>
      <w:divBdr>
        <w:top w:val="none" w:sz="0" w:space="0" w:color="auto"/>
        <w:left w:val="none" w:sz="0" w:space="0" w:color="auto"/>
        <w:bottom w:val="none" w:sz="0" w:space="0" w:color="auto"/>
        <w:right w:val="none" w:sz="0" w:space="0" w:color="auto"/>
      </w:divBdr>
    </w:div>
    <w:div w:id="925724527">
      <w:bodyDiv w:val="1"/>
      <w:marLeft w:val="0"/>
      <w:marRight w:val="0"/>
      <w:marTop w:val="0"/>
      <w:marBottom w:val="0"/>
      <w:divBdr>
        <w:top w:val="none" w:sz="0" w:space="0" w:color="auto"/>
        <w:left w:val="none" w:sz="0" w:space="0" w:color="auto"/>
        <w:bottom w:val="none" w:sz="0" w:space="0" w:color="auto"/>
        <w:right w:val="none" w:sz="0" w:space="0" w:color="auto"/>
      </w:divBdr>
    </w:div>
    <w:div w:id="927039308">
      <w:bodyDiv w:val="1"/>
      <w:marLeft w:val="0"/>
      <w:marRight w:val="0"/>
      <w:marTop w:val="0"/>
      <w:marBottom w:val="0"/>
      <w:divBdr>
        <w:top w:val="none" w:sz="0" w:space="0" w:color="auto"/>
        <w:left w:val="none" w:sz="0" w:space="0" w:color="auto"/>
        <w:bottom w:val="none" w:sz="0" w:space="0" w:color="auto"/>
        <w:right w:val="none" w:sz="0" w:space="0" w:color="auto"/>
      </w:divBdr>
    </w:div>
    <w:div w:id="934829109">
      <w:bodyDiv w:val="1"/>
      <w:marLeft w:val="0"/>
      <w:marRight w:val="0"/>
      <w:marTop w:val="0"/>
      <w:marBottom w:val="0"/>
      <w:divBdr>
        <w:top w:val="none" w:sz="0" w:space="0" w:color="auto"/>
        <w:left w:val="none" w:sz="0" w:space="0" w:color="auto"/>
        <w:bottom w:val="none" w:sz="0" w:space="0" w:color="auto"/>
        <w:right w:val="none" w:sz="0" w:space="0" w:color="auto"/>
      </w:divBdr>
      <w:divsChild>
        <w:div w:id="384835928">
          <w:marLeft w:val="0"/>
          <w:marRight w:val="0"/>
          <w:marTop w:val="0"/>
          <w:marBottom w:val="0"/>
          <w:divBdr>
            <w:top w:val="none" w:sz="0" w:space="0" w:color="auto"/>
            <w:left w:val="none" w:sz="0" w:space="0" w:color="auto"/>
            <w:bottom w:val="none" w:sz="0" w:space="0" w:color="auto"/>
            <w:right w:val="none" w:sz="0" w:space="0" w:color="auto"/>
          </w:divBdr>
          <w:divsChild>
            <w:div w:id="158263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41734">
      <w:bodyDiv w:val="1"/>
      <w:marLeft w:val="0"/>
      <w:marRight w:val="0"/>
      <w:marTop w:val="0"/>
      <w:marBottom w:val="0"/>
      <w:divBdr>
        <w:top w:val="none" w:sz="0" w:space="0" w:color="auto"/>
        <w:left w:val="none" w:sz="0" w:space="0" w:color="auto"/>
        <w:bottom w:val="none" w:sz="0" w:space="0" w:color="auto"/>
        <w:right w:val="none" w:sz="0" w:space="0" w:color="auto"/>
      </w:divBdr>
    </w:div>
    <w:div w:id="952135629">
      <w:bodyDiv w:val="1"/>
      <w:marLeft w:val="0"/>
      <w:marRight w:val="0"/>
      <w:marTop w:val="0"/>
      <w:marBottom w:val="0"/>
      <w:divBdr>
        <w:top w:val="none" w:sz="0" w:space="0" w:color="auto"/>
        <w:left w:val="none" w:sz="0" w:space="0" w:color="auto"/>
        <w:bottom w:val="none" w:sz="0" w:space="0" w:color="auto"/>
        <w:right w:val="none" w:sz="0" w:space="0" w:color="auto"/>
      </w:divBdr>
      <w:divsChild>
        <w:div w:id="1808670073">
          <w:marLeft w:val="0"/>
          <w:marRight w:val="0"/>
          <w:marTop w:val="0"/>
          <w:marBottom w:val="0"/>
          <w:divBdr>
            <w:top w:val="none" w:sz="0" w:space="0" w:color="auto"/>
            <w:left w:val="none" w:sz="0" w:space="0" w:color="auto"/>
            <w:bottom w:val="none" w:sz="0" w:space="0" w:color="auto"/>
            <w:right w:val="none" w:sz="0" w:space="0" w:color="auto"/>
          </w:divBdr>
          <w:divsChild>
            <w:div w:id="16182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78417">
      <w:bodyDiv w:val="1"/>
      <w:marLeft w:val="0"/>
      <w:marRight w:val="0"/>
      <w:marTop w:val="0"/>
      <w:marBottom w:val="0"/>
      <w:divBdr>
        <w:top w:val="none" w:sz="0" w:space="0" w:color="auto"/>
        <w:left w:val="none" w:sz="0" w:space="0" w:color="auto"/>
        <w:bottom w:val="none" w:sz="0" w:space="0" w:color="auto"/>
        <w:right w:val="none" w:sz="0" w:space="0" w:color="auto"/>
      </w:divBdr>
    </w:div>
    <w:div w:id="970281179">
      <w:bodyDiv w:val="1"/>
      <w:marLeft w:val="0"/>
      <w:marRight w:val="0"/>
      <w:marTop w:val="0"/>
      <w:marBottom w:val="0"/>
      <w:divBdr>
        <w:top w:val="none" w:sz="0" w:space="0" w:color="auto"/>
        <w:left w:val="none" w:sz="0" w:space="0" w:color="auto"/>
        <w:bottom w:val="none" w:sz="0" w:space="0" w:color="auto"/>
        <w:right w:val="none" w:sz="0" w:space="0" w:color="auto"/>
      </w:divBdr>
    </w:div>
    <w:div w:id="984237498">
      <w:bodyDiv w:val="1"/>
      <w:marLeft w:val="0"/>
      <w:marRight w:val="0"/>
      <w:marTop w:val="0"/>
      <w:marBottom w:val="0"/>
      <w:divBdr>
        <w:top w:val="none" w:sz="0" w:space="0" w:color="auto"/>
        <w:left w:val="none" w:sz="0" w:space="0" w:color="auto"/>
        <w:bottom w:val="none" w:sz="0" w:space="0" w:color="auto"/>
        <w:right w:val="none" w:sz="0" w:space="0" w:color="auto"/>
      </w:divBdr>
      <w:divsChild>
        <w:div w:id="1645281665">
          <w:marLeft w:val="0"/>
          <w:marRight w:val="0"/>
          <w:marTop w:val="0"/>
          <w:marBottom w:val="0"/>
          <w:divBdr>
            <w:top w:val="none" w:sz="0" w:space="0" w:color="auto"/>
            <w:left w:val="none" w:sz="0" w:space="0" w:color="auto"/>
            <w:bottom w:val="none" w:sz="0" w:space="0" w:color="auto"/>
            <w:right w:val="none" w:sz="0" w:space="0" w:color="auto"/>
          </w:divBdr>
          <w:divsChild>
            <w:div w:id="372466424">
              <w:marLeft w:val="0"/>
              <w:marRight w:val="0"/>
              <w:marTop w:val="0"/>
              <w:marBottom w:val="0"/>
              <w:divBdr>
                <w:top w:val="none" w:sz="0" w:space="0" w:color="auto"/>
                <w:left w:val="none" w:sz="0" w:space="0" w:color="auto"/>
                <w:bottom w:val="none" w:sz="0" w:space="0" w:color="auto"/>
                <w:right w:val="none" w:sz="0" w:space="0" w:color="auto"/>
              </w:divBdr>
            </w:div>
            <w:div w:id="641277350">
              <w:marLeft w:val="0"/>
              <w:marRight w:val="0"/>
              <w:marTop w:val="0"/>
              <w:marBottom w:val="0"/>
              <w:divBdr>
                <w:top w:val="none" w:sz="0" w:space="0" w:color="auto"/>
                <w:left w:val="none" w:sz="0" w:space="0" w:color="auto"/>
                <w:bottom w:val="none" w:sz="0" w:space="0" w:color="auto"/>
                <w:right w:val="none" w:sz="0" w:space="0" w:color="auto"/>
              </w:divBdr>
            </w:div>
            <w:div w:id="1022364504">
              <w:marLeft w:val="0"/>
              <w:marRight w:val="0"/>
              <w:marTop w:val="0"/>
              <w:marBottom w:val="0"/>
              <w:divBdr>
                <w:top w:val="none" w:sz="0" w:space="0" w:color="auto"/>
                <w:left w:val="none" w:sz="0" w:space="0" w:color="auto"/>
                <w:bottom w:val="none" w:sz="0" w:space="0" w:color="auto"/>
                <w:right w:val="none" w:sz="0" w:space="0" w:color="auto"/>
              </w:divBdr>
            </w:div>
            <w:div w:id="1064572343">
              <w:marLeft w:val="0"/>
              <w:marRight w:val="0"/>
              <w:marTop w:val="0"/>
              <w:marBottom w:val="0"/>
              <w:divBdr>
                <w:top w:val="none" w:sz="0" w:space="0" w:color="auto"/>
                <w:left w:val="none" w:sz="0" w:space="0" w:color="auto"/>
                <w:bottom w:val="none" w:sz="0" w:space="0" w:color="auto"/>
                <w:right w:val="none" w:sz="0" w:space="0" w:color="auto"/>
              </w:divBdr>
            </w:div>
            <w:div w:id="1242760180">
              <w:marLeft w:val="0"/>
              <w:marRight w:val="0"/>
              <w:marTop w:val="0"/>
              <w:marBottom w:val="0"/>
              <w:divBdr>
                <w:top w:val="none" w:sz="0" w:space="0" w:color="auto"/>
                <w:left w:val="none" w:sz="0" w:space="0" w:color="auto"/>
                <w:bottom w:val="none" w:sz="0" w:space="0" w:color="auto"/>
                <w:right w:val="none" w:sz="0" w:space="0" w:color="auto"/>
              </w:divBdr>
            </w:div>
            <w:div w:id="1774209590">
              <w:marLeft w:val="0"/>
              <w:marRight w:val="0"/>
              <w:marTop w:val="0"/>
              <w:marBottom w:val="0"/>
              <w:divBdr>
                <w:top w:val="none" w:sz="0" w:space="0" w:color="auto"/>
                <w:left w:val="none" w:sz="0" w:space="0" w:color="auto"/>
                <w:bottom w:val="none" w:sz="0" w:space="0" w:color="auto"/>
                <w:right w:val="none" w:sz="0" w:space="0" w:color="auto"/>
              </w:divBdr>
            </w:div>
            <w:div w:id="21273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7056">
      <w:bodyDiv w:val="1"/>
      <w:marLeft w:val="0"/>
      <w:marRight w:val="0"/>
      <w:marTop w:val="0"/>
      <w:marBottom w:val="0"/>
      <w:divBdr>
        <w:top w:val="none" w:sz="0" w:space="0" w:color="auto"/>
        <w:left w:val="none" w:sz="0" w:space="0" w:color="auto"/>
        <w:bottom w:val="none" w:sz="0" w:space="0" w:color="auto"/>
        <w:right w:val="none" w:sz="0" w:space="0" w:color="auto"/>
      </w:divBdr>
    </w:div>
    <w:div w:id="1057239875">
      <w:bodyDiv w:val="1"/>
      <w:marLeft w:val="0"/>
      <w:marRight w:val="0"/>
      <w:marTop w:val="0"/>
      <w:marBottom w:val="0"/>
      <w:divBdr>
        <w:top w:val="none" w:sz="0" w:space="0" w:color="auto"/>
        <w:left w:val="none" w:sz="0" w:space="0" w:color="auto"/>
        <w:bottom w:val="none" w:sz="0" w:space="0" w:color="auto"/>
        <w:right w:val="none" w:sz="0" w:space="0" w:color="auto"/>
      </w:divBdr>
    </w:div>
    <w:div w:id="1073577704">
      <w:bodyDiv w:val="1"/>
      <w:marLeft w:val="0"/>
      <w:marRight w:val="0"/>
      <w:marTop w:val="0"/>
      <w:marBottom w:val="0"/>
      <w:divBdr>
        <w:top w:val="none" w:sz="0" w:space="0" w:color="auto"/>
        <w:left w:val="none" w:sz="0" w:space="0" w:color="auto"/>
        <w:bottom w:val="none" w:sz="0" w:space="0" w:color="auto"/>
        <w:right w:val="none" w:sz="0" w:space="0" w:color="auto"/>
      </w:divBdr>
    </w:div>
    <w:div w:id="1074739295">
      <w:bodyDiv w:val="1"/>
      <w:marLeft w:val="0"/>
      <w:marRight w:val="0"/>
      <w:marTop w:val="0"/>
      <w:marBottom w:val="0"/>
      <w:divBdr>
        <w:top w:val="none" w:sz="0" w:space="0" w:color="auto"/>
        <w:left w:val="none" w:sz="0" w:space="0" w:color="auto"/>
        <w:bottom w:val="none" w:sz="0" w:space="0" w:color="auto"/>
        <w:right w:val="none" w:sz="0" w:space="0" w:color="auto"/>
      </w:divBdr>
    </w:div>
    <w:div w:id="1079519508">
      <w:bodyDiv w:val="1"/>
      <w:marLeft w:val="0"/>
      <w:marRight w:val="0"/>
      <w:marTop w:val="0"/>
      <w:marBottom w:val="0"/>
      <w:divBdr>
        <w:top w:val="none" w:sz="0" w:space="0" w:color="auto"/>
        <w:left w:val="none" w:sz="0" w:space="0" w:color="auto"/>
        <w:bottom w:val="none" w:sz="0" w:space="0" w:color="auto"/>
        <w:right w:val="none" w:sz="0" w:space="0" w:color="auto"/>
      </w:divBdr>
    </w:div>
    <w:div w:id="1090547434">
      <w:bodyDiv w:val="1"/>
      <w:marLeft w:val="0"/>
      <w:marRight w:val="0"/>
      <w:marTop w:val="0"/>
      <w:marBottom w:val="0"/>
      <w:divBdr>
        <w:top w:val="none" w:sz="0" w:space="0" w:color="auto"/>
        <w:left w:val="none" w:sz="0" w:space="0" w:color="auto"/>
        <w:bottom w:val="none" w:sz="0" w:space="0" w:color="auto"/>
        <w:right w:val="none" w:sz="0" w:space="0" w:color="auto"/>
      </w:divBdr>
    </w:div>
    <w:div w:id="1093747048">
      <w:bodyDiv w:val="1"/>
      <w:marLeft w:val="0"/>
      <w:marRight w:val="0"/>
      <w:marTop w:val="0"/>
      <w:marBottom w:val="0"/>
      <w:divBdr>
        <w:top w:val="none" w:sz="0" w:space="0" w:color="auto"/>
        <w:left w:val="none" w:sz="0" w:space="0" w:color="auto"/>
        <w:bottom w:val="none" w:sz="0" w:space="0" w:color="auto"/>
        <w:right w:val="none" w:sz="0" w:space="0" w:color="auto"/>
      </w:divBdr>
    </w:div>
    <w:div w:id="1097479644">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117913653">
      <w:bodyDiv w:val="1"/>
      <w:marLeft w:val="0"/>
      <w:marRight w:val="0"/>
      <w:marTop w:val="0"/>
      <w:marBottom w:val="0"/>
      <w:divBdr>
        <w:top w:val="none" w:sz="0" w:space="0" w:color="auto"/>
        <w:left w:val="none" w:sz="0" w:space="0" w:color="auto"/>
        <w:bottom w:val="none" w:sz="0" w:space="0" w:color="auto"/>
        <w:right w:val="none" w:sz="0" w:space="0" w:color="auto"/>
      </w:divBdr>
    </w:div>
    <w:div w:id="1118140339">
      <w:bodyDiv w:val="1"/>
      <w:marLeft w:val="0"/>
      <w:marRight w:val="0"/>
      <w:marTop w:val="0"/>
      <w:marBottom w:val="0"/>
      <w:divBdr>
        <w:top w:val="none" w:sz="0" w:space="0" w:color="auto"/>
        <w:left w:val="none" w:sz="0" w:space="0" w:color="auto"/>
        <w:bottom w:val="none" w:sz="0" w:space="0" w:color="auto"/>
        <w:right w:val="none" w:sz="0" w:space="0" w:color="auto"/>
      </w:divBdr>
    </w:div>
    <w:div w:id="1135486536">
      <w:bodyDiv w:val="1"/>
      <w:marLeft w:val="0"/>
      <w:marRight w:val="0"/>
      <w:marTop w:val="0"/>
      <w:marBottom w:val="0"/>
      <w:divBdr>
        <w:top w:val="none" w:sz="0" w:space="0" w:color="auto"/>
        <w:left w:val="none" w:sz="0" w:space="0" w:color="auto"/>
        <w:bottom w:val="none" w:sz="0" w:space="0" w:color="auto"/>
        <w:right w:val="none" w:sz="0" w:space="0" w:color="auto"/>
      </w:divBdr>
    </w:div>
    <w:div w:id="1160970379">
      <w:bodyDiv w:val="1"/>
      <w:marLeft w:val="0"/>
      <w:marRight w:val="0"/>
      <w:marTop w:val="0"/>
      <w:marBottom w:val="0"/>
      <w:divBdr>
        <w:top w:val="none" w:sz="0" w:space="0" w:color="auto"/>
        <w:left w:val="none" w:sz="0" w:space="0" w:color="auto"/>
        <w:bottom w:val="none" w:sz="0" w:space="0" w:color="auto"/>
        <w:right w:val="none" w:sz="0" w:space="0" w:color="auto"/>
      </w:divBdr>
      <w:divsChild>
        <w:div w:id="1316303067">
          <w:marLeft w:val="0"/>
          <w:marRight w:val="0"/>
          <w:marTop w:val="0"/>
          <w:marBottom w:val="0"/>
          <w:divBdr>
            <w:top w:val="none" w:sz="0" w:space="0" w:color="auto"/>
            <w:left w:val="none" w:sz="0" w:space="0" w:color="auto"/>
            <w:bottom w:val="none" w:sz="0" w:space="0" w:color="auto"/>
            <w:right w:val="none" w:sz="0" w:space="0" w:color="auto"/>
          </w:divBdr>
          <w:divsChild>
            <w:div w:id="50466856">
              <w:marLeft w:val="0"/>
              <w:marRight w:val="0"/>
              <w:marTop w:val="0"/>
              <w:marBottom w:val="0"/>
              <w:divBdr>
                <w:top w:val="none" w:sz="0" w:space="0" w:color="auto"/>
                <w:left w:val="none" w:sz="0" w:space="0" w:color="auto"/>
                <w:bottom w:val="none" w:sz="0" w:space="0" w:color="auto"/>
                <w:right w:val="none" w:sz="0" w:space="0" w:color="auto"/>
              </w:divBdr>
            </w:div>
            <w:div w:id="75595523">
              <w:marLeft w:val="0"/>
              <w:marRight w:val="0"/>
              <w:marTop w:val="0"/>
              <w:marBottom w:val="0"/>
              <w:divBdr>
                <w:top w:val="none" w:sz="0" w:space="0" w:color="auto"/>
                <w:left w:val="none" w:sz="0" w:space="0" w:color="auto"/>
                <w:bottom w:val="none" w:sz="0" w:space="0" w:color="auto"/>
                <w:right w:val="none" w:sz="0" w:space="0" w:color="auto"/>
              </w:divBdr>
            </w:div>
            <w:div w:id="120733081">
              <w:marLeft w:val="0"/>
              <w:marRight w:val="0"/>
              <w:marTop w:val="0"/>
              <w:marBottom w:val="0"/>
              <w:divBdr>
                <w:top w:val="none" w:sz="0" w:space="0" w:color="auto"/>
                <w:left w:val="none" w:sz="0" w:space="0" w:color="auto"/>
                <w:bottom w:val="none" w:sz="0" w:space="0" w:color="auto"/>
                <w:right w:val="none" w:sz="0" w:space="0" w:color="auto"/>
              </w:divBdr>
            </w:div>
            <w:div w:id="166867386">
              <w:marLeft w:val="0"/>
              <w:marRight w:val="0"/>
              <w:marTop w:val="0"/>
              <w:marBottom w:val="0"/>
              <w:divBdr>
                <w:top w:val="none" w:sz="0" w:space="0" w:color="auto"/>
                <w:left w:val="none" w:sz="0" w:space="0" w:color="auto"/>
                <w:bottom w:val="none" w:sz="0" w:space="0" w:color="auto"/>
                <w:right w:val="none" w:sz="0" w:space="0" w:color="auto"/>
              </w:divBdr>
            </w:div>
            <w:div w:id="269431177">
              <w:marLeft w:val="0"/>
              <w:marRight w:val="0"/>
              <w:marTop w:val="0"/>
              <w:marBottom w:val="0"/>
              <w:divBdr>
                <w:top w:val="none" w:sz="0" w:space="0" w:color="auto"/>
                <w:left w:val="none" w:sz="0" w:space="0" w:color="auto"/>
                <w:bottom w:val="none" w:sz="0" w:space="0" w:color="auto"/>
                <w:right w:val="none" w:sz="0" w:space="0" w:color="auto"/>
              </w:divBdr>
            </w:div>
            <w:div w:id="274216475">
              <w:marLeft w:val="0"/>
              <w:marRight w:val="0"/>
              <w:marTop w:val="0"/>
              <w:marBottom w:val="0"/>
              <w:divBdr>
                <w:top w:val="none" w:sz="0" w:space="0" w:color="auto"/>
                <w:left w:val="none" w:sz="0" w:space="0" w:color="auto"/>
                <w:bottom w:val="none" w:sz="0" w:space="0" w:color="auto"/>
                <w:right w:val="none" w:sz="0" w:space="0" w:color="auto"/>
              </w:divBdr>
            </w:div>
            <w:div w:id="322241877">
              <w:marLeft w:val="0"/>
              <w:marRight w:val="0"/>
              <w:marTop w:val="0"/>
              <w:marBottom w:val="0"/>
              <w:divBdr>
                <w:top w:val="none" w:sz="0" w:space="0" w:color="auto"/>
                <w:left w:val="none" w:sz="0" w:space="0" w:color="auto"/>
                <w:bottom w:val="none" w:sz="0" w:space="0" w:color="auto"/>
                <w:right w:val="none" w:sz="0" w:space="0" w:color="auto"/>
              </w:divBdr>
            </w:div>
            <w:div w:id="345637255">
              <w:marLeft w:val="0"/>
              <w:marRight w:val="0"/>
              <w:marTop w:val="0"/>
              <w:marBottom w:val="0"/>
              <w:divBdr>
                <w:top w:val="none" w:sz="0" w:space="0" w:color="auto"/>
                <w:left w:val="none" w:sz="0" w:space="0" w:color="auto"/>
                <w:bottom w:val="none" w:sz="0" w:space="0" w:color="auto"/>
                <w:right w:val="none" w:sz="0" w:space="0" w:color="auto"/>
              </w:divBdr>
            </w:div>
            <w:div w:id="347290069">
              <w:marLeft w:val="0"/>
              <w:marRight w:val="0"/>
              <w:marTop w:val="0"/>
              <w:marBottom w:val="0"/>
              <w:divBdr>
                <w:top w:val="none" w:sz="0" w:space="0" w:color="auto"/>
                <w:left w:val="none" w:sz="0" w:space="0" w:color="auto"/>
                <w:bottom w:val="none" w:sz="0" w:space="0" w:color="auto"/>
                <w:right w:val="none" w:sz="0" w:space="0" w:color="auto"/>
              </w:divBdr>
            </w:div>
            <w:div w:id="534851321">
              <w:marLeft w:val="0"/>
              <w:marRight w:val="0"/>
              <w:marTop w:val="0"/>
              <w:marBottom w:val="0"/>
              <w:divBdr>
                <w:top w:val="none" w:sz="0" w:space="0" w:color="auto"/>
                <w:left w:val="none" w:sz="0" w:space="0" w:color="auto"/>
                <w:bottom w:val="none" w:sz="0" w:space="0" w:color="auto"/>
                <w:right w:val="none" w:sz="0" w:space="0" w:color="auto"/>
              </w:divBdr>
            </w:div>
            <w:div w:id="701636980">
              <w:marLeft w:val="0"/>
              <w:marRight w:val="0"/>
              <w:marTop w:val="0"/>
              <w:marBottom w:val="0"/>
              <w:divBdr>
                <w:top w:val="none" w:sz="0" w:space="0" w:color="auto"/>
                <w:left w:val="none" w:sz="0" w:space="0" w:color="auto"/>
                <w:bottom w:val="none" w:sz="0" w:space="0" w:color="auto"/>
                <w:right w:val="none" w:sz="0" w:space="0" w:color="auto"/>
              </w:divBdr>
            </w:div>
            <w:div w:id="724065053">
              <w:marLeft w:val="0"/>
              <w:marRight w:val="0"/>
              <w:marTop w:val="0"/>
              <w:marBottom w:val="0"/>
              <w:divBdr>
                <w:top w:val="none" w:sz="0" w:space="0" w:color="auto"/>
                <w:left w:val="none" w:sz="0" w:space="0" w:color="auto"/>
                <w:bottom w:val="none" w:sz="0" w:space="0" w:color="auto"/>
                <w:right w:val="none" w:sz="0" w:space="0" w:color="auto"/>
              </w:divBdr>
            </w:div>
            <w:div w:id="783503434">
              <w:marLeft w:val="0"/>
              <w:marRight w:val="0"/>
              <w:marTop w:val="0"/>
              <w:marBottom w:val="0"/>
              <w:divBdr>
                <w:top w:val="none" w:sz="0" w:space="0" w:color="auto"/>
                <w:left w:val="none" w:sz="0" w:space="0" w:color="auto"/>
                <w:bottom w:val="none" w:sz="0" w:space="0" w:color="auto"/>
                <w:right w:val="none" w:sz="0" w:space="0" w:color="auto"/>
              </w:divBdr>
            </w:div>
            <w:div w:id="905142692">
              <w:marLeft w:val="0"/>
              <w:marRight w:val="0"/>
              <w:marTop w:val="0"/>
              <w:marBottom w:val="0"/>
              <w:divBdr>
                <w:top w:val="none" w:sz="0" w:space="0" w:color="auto"/>
                <w:left w:val="none" w:sz="0" w:space="0" w:color="auto"/>
                <w:bottom w:val="none" w:sz="0" w:space="0" w:color="auto"/>
                <w:right w:val="none" w:sz="0" w:space="0" w:color="auto"/>
              </w:divBdr>
            </w:div>
            <w:div w:id="914244699">
              <w:marLeft w:val="0"/>
              <w:marRight w:val="0"/>
              <w:marTop w:val="0"/>
              <w:marBottom w:val="0"/>
              <w:divBdr>
                <w:top w:val="none" w:sz="0" w:space="0" w:color="auto"/>
                <w:left w:val="none" w:sz="0" w:space="0" w:color="auto"/>
                <w:bottom w:val="none" w:sz="0" w:space="0" w:color="auto"/>
                <w:right w:val="none" w:sz="0" w:space="0" w:color="auto"/>
              </w:divBdr>
            </w:div>
            <w:div w:id="958991699">
              <w:marLeft w:val="0"/>
              <w:marRight w:val="0"/>
              <w:marTop w:val="0"/>
              <w:marBottom w:val="0"/>
              <w:divBdr>
                <w:top w:val="none" w:sz="0" w:space="0" w:color="auto"/>
                <w:left w:val="none" w:sz="0" w:space="0" w:color="auto"/>
                <w:bottom w:val="none" w:sz="0" w:space="0" w:color="auto"/>
                <w:right w:val="none" w:sz="0" w:space="0" w:color="auto"/>
              </w:divBdr>
            </w:div>
            <w:div w:id="986976670">
              <w:marLeft w:val="0"/>
              <w:marRight w:val="0"/>
              <w:marTop w:val="0"/>
              <w:marBottom w:val="0"/>
              <w:divBdr>
                <w:top w:val="none" w:sz="0" w:space="0" w:color="auto"/>
                <w:left w:val="none" w:sz="0" w:space="0" w:color="auto"/>
                <w:bottom w:val="none" w:sz="0" w:space="0" w:color="auto"/>
                <w:right w:val="none" w:sz="0" w:space="0" w:color="auto"/>
              </w:divBdr>
            </w:div>
            <w:div w:id="1062562151">
              <w:marLeft w:val="0"/>
              <w:marRight w:val="0"/>
              <w:marTop w:val="0"/>
              <w:marBottom w:val="0"/>
              <w:divBdr>
                <w:top w:val="none" w:sz="0" w:space="0" w:color="auto"/>
                <w:left w:val="none" w:sz="0" w:space="0" w:color="auto"/>
                <w:bottom w:val="none" w:sz="0" w:space="0" w:color="auto"/>
                <w:right w:val="none" w:sz="0" w:space="0" w:color="auto"/>
              </w:divBdr>
            </w:div>
            <w:div w:id="1190336232">
              <w:marLeft w:val="0"/>
              <w:marRight w:val="0"/>
              <w:marTop w:val="0"/>
              <w:marBottom w:val="0"/>
              <w:divBdr>
                <w:top w:val="none" w:sz="0" w:space="0" w:color="auto"/>
                <w:left w:val="none" w:sz="0" w:space="0" w:color="auto"/>
                <w:bottom w:val="none" w:sz="0" w:space="0" w:color="auto"/>
                <w:right w:val="none" w:sz="0" w:space="0" w:color="auto"/>
              </w:divBdr>
            </w:div>
            <w:div w:id="1217206340">
              <w:marLeft w:val="0"/>
              <w:marRight w:val="0"/>
              <w:marTop w:val="0"/>
              <w:marBottom w:val="0"/>
              <w:divBdr>
                <w:top w:val="none" w:sz="0" w:space="0" w:color="auto"/>
                <w:left w:val="none" w:sz="0" w:space="0" w:color="auto"/>
                <w:bottom w:val="none" w:sz="0" w:space="0" w:color="auto"/>
                <w:right w:val="none" w:sz="0" w:space="0" w:color="auto"/>
              </w:divBdr>
            </w:div>
            <w:div w:id="1234312839">
              <w:marLeft w:val="0"/>
              <w:marRight w:val="0"/>
              <w:marTop w:val="0"/>
              <w:marBottom w:val="0"/>
              <w:divBdr>
                <w:top w:val="none" w:sz="0" w:space="0" w:color="auto"/>
                <w:left w:val="none" w:sz="0" w:space="0" w:color="auto"/>
                <w:bottom w:val="none" w:sz="0" w:space="0" w:color="auto"/>
                <w:right w:val="none" w:sz="0" w:space="0" w:color="auto"/>
              </w:divBdr>
            </w:div>
            <w:div w:id="1305818362">
              <w:marLeft w:val="0"/>
              <w:marRight w:val="0"/>
              <w:marTop w:val="0"/>
              <w:marBottom w:val="0"/>
              <w:divBdr>
                <w:top w:val="none" w:sz="0" w:space="0" w:color="auto"/>
                <w:left w:val="none" w:sz="0" w:space="0" w:color="auto"/>
                <w:bottom w:val="none" w:sz="0" w:space="0" w:color="auto"/>
                <w:right w:val="none" w:sz="0" w:space="0" w:color="auto"/>
              </w:divBdr>
            </w:div>
            <w:div w:id="1338072637">
              <w:marLeft w:val="0"/>
              <w:marRight w:val="0"/>
              <w:marTop w:val="0"/>
              <w:marBottom w:val="0"/>
              <w:divBdr>
                <w:top w:val="none" w:sz="0" w:space="0" w:color="auto"/>
                <w:left w:val="none" w:sz="0" w:space="0" w:color="auto"/>
                <w:bottom w:val="none" w:sz="0" w:space="0" w:color="auto"/>
                <w:right w:val="none" w:sz="0" w:space="0" w:color="auto"/>
              </w:divBdr>
            </w:div>
            <w:div w:id="1648241239">
              <w:marLeft w:val="0"/>
              <w:marRight w:val="0"/>
              <w:marTop w:val="0"/>
              <w:marBottom w:val="0"/>
              <w:divBdr>
                <w:top w:val="none" w:sz="0" w:space="0" w:color="auto"/>
                <w:left w:val="none" w:sz="0" w:space="0" w:color="auto"/>
                <w:bottom w:val="none" w:sz="0" w:space="0" w:color="auto"/>
                <w:right w:val="none" w:sz="0" w:space="0" w:color="auto"/>
              </w:divBdr>
            </w:div>
            <w:div w:id="1654289548">
              <w:marLeft w:val="0"/>
              <w:marRight w:val="0"/>
              <w:marTop w:val="0"/>
              <w:marBottom w:val="0"/>
              <w:divBdr>
                <w:top w:val="none" w:sz="0" w:space="0" w:color="auto"/>
                <w:left w:val="none" w:sz="0" w:space="0" w:color="auto"/>
                <w:bottom w:val="none" w:sz="0" w:space="0" w:color="auto"/>
                <w:right w:val="none" w:sz="0" w:space="0" w:color="auto"/>
              </w:divBdr>
            </w:div>
            <w:div w:id="1677149402">
              <w:marLeft w:val="0"/>
              <w:marRight w:val="0"/>
              <w:marTop w:val="0"/>
              <w:marBottom w:val="0"/>
              <w:divBdr>
                <w:top w:val="none" w:sz="0" w:space="0" w:color="auto"/>
                <w:left w:val="none" w:sz="0" w:space="0" w:color="auto"/>
                <w:bottom w:val="none" w:sz="0" w:space="0" w:color="auto"/>
                <w:right w:val="none" w:sz="0" w:space="0" w:color="auto"/>
              </w:divBdr>
            </w:div>
            <w:div w:id="1730617627">
              <w:marLeft w:val="0"/>
              <w:marRight w:val="0"/>
              <w:marTop w:val="0"/>
              <w:marBottom w:val="0"/>
              <w:divBdr>
                <w:top w:val="none" w:sz="0" w:space="0" w:color="auto"/>
                <w:left w:val="none" w:sz="0" w:space="0" w:color="auto"/>
                <w:bottom w:val="none" w:sz="0" w:space="0" w:color="auto"/>
                <w:right w:val="none" w:sz="0" w:space="0" w:color="auto"/>
              </w:divBdr>
            </w:div>
            <w:div w:id="1785153229">
              <w:marLeft w:val="0"/>
              <w:marRight w:val="0"/>
              <w:marTop w:val="0"/>
              <w:marBottom w:val="0"/>
              <w:divBdr>
                <w:top w:val="none" w:sz="0" w:space="0" w:color="auto"/>
                <w:left w:val="none" w:sz="0" w:space="0" w:color="auto"/>
                <w:bottom w:val="none" w:sz="0" w:space="0" w:color="auto"/>
                <w:right w:val="none" w:sz="0" w:space="0" w:color="auto"/>
              </w:divBdr>
            </w:div>
            <w:div w:id="1793598316">
              <w:marLeft w:val="0"/>
              <w:marRight w:val="0"/>
              <w:marTop w:val="0"/>
              <w:marBottom w:val="0"/>
              <w:divBdr>
                <w:top w:val="none" w:sz="0" w:space="0" w:color="auto"/>
                <w:left w:val="none" w:sz="0" w:space="0" w:color="auto"/>
                <w:bottom w:val="none" w:sz="0" w:space="0" w:color="auto"/>
                <w:right w:val="none" w:sz="0" w:space="0" w:color="auto"/>
              </w:divBdr>
            </w:div>
            <w:div w:id="1834105814">
              <w:marLeft w:val="0"/>
              <w:marRight w:val="0"/>
              <w:marTop w:val="0"/>
              <w:marBottom w:val="0"/>
              <w:divBdr>
                <w:top w:val="none" w:sz="0" w:space="0" w:color="auto"/>
                <w:left w:val="none" w:sz="0" w:space="0" w:color="auto"/>
                <w:bottom w:val="none" w:sz="0" w:space="0" w:color="auto"/>
                <w:right w:val="none" w:sz="0" w:space="0" w:color="auto"/>
              </w:divBdr>
            </w:div>
            <w:div w:id="1885484408">
              <w:marLeft w:val="0"/>
              <w:marRight w:val="0"/>
              <w:marTop w:val="0"/>
              <w:marBottom w:val="0"/>
              <w:divBdr>
                <w:top w:val="none" w:sz="0" w:space="0" w:color="auto"/>
                <w:left w:val="none" w:sz="0" w:space="0" w:color="auto"/>
                <w:bottom w:val="none" w:sz="0" w:space="0" w:color="auto"/>
                <w:right w:val="none" w:sz="0" w:space="0" w:color="auto"/>
              </w:divBdr>
            </w:div>
            <w:div w:id="1889493456">
              <w:marLeft w:val="0"/>
              <w:marRight w:val="0"/>
              <w:marTop w:val="0"/>
              <w:marBottom w:val="0"/>
              <w:divBdr>
                <w:top w:val="none" w:sz="0" w:space="0" w:color="auto"/>
                <w:left w:val="none" w:sz="0" w:space="0" w:color="auto"/>
                <w:bottom w:val="none" w:sz="0" w:space="0" w:color="auto"/>
                <w:right w:val="none" w:sz="0" w:space="0" w:color="auto"/>
              </w:divBdr>
            </w:div>
            <w:div w:id="19586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7831">
      <w:bodyDiv w:val="1"/>
      <w:marLeft w:val="0"/>
      <w:marRight w:val="0"/>
      <w:marTop w:val="0"/>
      <w:marBottom w:val="0"/>
      <w:divBdr>
        <w:top w:val="none" w:sz="0" w:space="0" w:color="auto"/>
        <w:left w:val="none" w:sz="0" w:space="0" w:color="auto"/>
        <w:bottom w:val="none" w:sz="0" w:space="0" w:color="auto"/>
        <w:right w:val="none" w:sz="0" w:space="0" w:color="auto"/>
      </w:divBdr>
      <w:divsChild>
        <w:div w:id="1737849856">
          <w:marLeft w:val="0"/>
          <w:marRight w:val="0"/>
          <w:marTop w:val="0"/>
          <w:marBottom w:val="0"/>
          <w:divBdr>
            <w:top w:val="none" w:sz="0" w:space="0" w:color="auto"/>
            <w:left w:val="none" w:sz="0" w:space="0" w:color="auto"/>
            <w:bottom w:val="none" w:sz="0" w:space="0" w:color="auto"/>
            <w:right w:val="none" w:sz="0" w:space="0" w:color="auto"/>
          </w:divBdr>
          <w:divsChild>
            <w:div w:id="12804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9343">
      <w:bodyDiv w:val="1"/>
      <w:marLeft w:val="0"/>
      <w:marRight w:val="0"/>
      <w:marTop w:val="0"/>
      <w:marBottom w:val="0"/>
      <w:divBdr>
        <w:top w:val="none" w:sz="0" w:space="0" w:color="auto"/>
        <w:left w:val="none" w:sz="0" w:space="0" w:color="auto"/>
        <w:bottom w:val="none" w:sz="0" w:space="0" w:color="auto"/>
        <w:right w:val="none" w:sz="0" w:space="0" w:color="auto"/>
      </w:divBdr>
    </w:div>
    <w:div w:id="1180923620">
      <w:bodyDiv w:val="1"/>
      <w:marLeft w:val="0"/>
      <w:marRight w:val="0"/>
      <w:marTop w:val="0"/>
      <w:marBottom w:val="0"/>
      <w:divBdr>
        <w:top w:val="none" w:sz="0" w:space="0" w:color="auto"/>
        <w:left w:val="none" w:sz="0" w:space="0" w:color="auto"/>
        <w:bottom w:val="none" w:sz="0" w:space="0" w:color="auto"/>
        <w:right w:val="none" w:sz="0" w:space="0" w:color="auto"/>
      </w:divBdr>
    </w:div>
    <w:div w:id="1184318037">
      <w:bodyDiv w:val="1"/>
      <w:marLeft w:val="0"/>
      <w:marRight w:val="0"/>
      <w:marTop w:val="0"/>
      <w:marBottom w:val="0"/>
      <w:divBdr>
        <w:top w:val="none" w:sz="0" w:space="0" w:color="auto"/>
        <w:left w:val="none" w:sz="0" w:space="0" w:color="auto"/>
        <w:bottom w:val="none" w:sz="0" w:space="0" w:color="auto"/>
        <w:right w:val="none" w:sz="0" w:space="0" w:color="auto"/>
      </w:divBdr>
      <w:divsChild>
        <w:div w:id="1277299254">
          <w:marLeft w:val="0"/>
          <w:marRight w:val="0"/>
          <w:marTop w:val="0"/>
          <w:marBottom w:val="0"/>
          <w:divBdr>
            <w:top w:val="none" w:sz="0" w:space="0" w:color="auto"/>
            <w:left w:val="none" w:sz="0" w:space="0" w:color="auto"/>
            <w:bottom w:val="none" w:sz="0" w:space="0" w:color="auto"/>
            <w:right w:val="none" w:sz="0" w:space="0" w:color="auto"/>
          </w:divBdr>
          <w:divsChild>
            <w:div w:id="7724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859">
      <w:bodyDiv w:val="1"/>
      <w:marLeft w:val="0"/>
      <w:marRight w:val="0"/>
      <w:marTop w:val="0"/>
      <w:marBottom w:val="0"/>
      <w:divBdr>
        <w:top w:val="none" w:sz="0" w:space="0" w:color="auto"/>
        <w:left w:val="none" w:sz="0" w:space="0" w:color="auto"/>
        <w:bottom w:val="none" w:sz="0" w:space="0" w:color="auto"/>
        <w:right w:val="none" w:sz="0" w:space="0" w:color="auto"/>
      </w:divBdr>
    </w:div>
    <w:div w:id="1193425227">
      <w:bodyDiv w:val="1"/>
      <w:marLeft w:val="0"/>
      <w:marRight w:val="0"/>
      <w:marTop w:val="0"/>
      <w:marBottom w:val="0"/>
      <w:divBdr>
        <w:top w:val="none" w:sz="0" w:space="0" w:color="auto"/>
        <w:left w:val="none" w:sz="0" w:space="0" w:color="auto"/>
        <w:bottom w:val="none" w:sz="0" w:space="0" w:color="auto"/>
        <w:right w:val="none" w:sz="0" w:space="0" w:color="auto"/>
      </w:divBdr>
    </w:div>
    <w:div w:id="1202091021">
      <w:bodyDiv w:val="1"/>
      <w:marLeft w:val="0"/>
      <w:marRight w:val="0"/>
      <w:marTop w:val="0"/>
      <w:marBottom w:val="0"/>
      <w:divBdr>
        <w:top w:val="none" w:sz="0" w:space="0" w:color="auto"/>
        <w:left w:val="none" w:sz="0" w:space="0" w:color="auto"/>
        <w:bottom w:val="none" w:sz="0" w:space="0" w:color="auto"/>
        <w:right w:val="none" w:sz="0" w:space="0" w:color="auto"/>
      </w:divBdr>
      <w:divsChild>
        <w:div w:id="732391109">
          <w:marLeft w:val="0"/>
          <w:marRight w:val="0"/>
          <w:marTop w:val="0"/>
          <w:marBottom w:val="0"/>
          <w:divBdr>
            <w:top w:val="none" w:sz="0" w:space="0" w:color="auto"/>
            <w:left w:val="none" w:sz="0" w:space="0" w:color="auto"/>
            <w:bottom w:val="none" w:sz="0" w:space="0" w:color="auto"/>
            <w:right w:val="none" w:sz="0" w:space="0" w:color="auto"/>
          </w:divBdr>
          <w:divsChild>
            <w:div w:id="143013000">
              <w:marLeft w:val="0"/>
              <w:marRight w:val="0"/>
              <w:marTop w:val="0"/>
              <w:marBottom w:val="0"/>
              <w:divBdr>
                <w:top w:val="none" w:sz="0" w:space="0" w:color="auto"/>
                <w:left w:val="none" w:sz="0" w:space="0" w:color="auto"/>
                <w:bottom w:val="none" w:sz="0" w:space="0" w:color="auto"/>
                <w:right w:val="none" w:sz="0" w:space="0" w:color="auto"/>
              </w:divBdr>
            </w:div>
            <w:div w:id="144975561">
              <w:marLeft w:val="0"/>
              <w:marRight w:val="0"/>
              <w:marTop w:val="0"/>
              <w:marBottom w:val="0"/>
              <w:divBdr>
                <w:top w:val="none" w:sz="0" w:space="0" w:color="auto"/>
                <w:left w:val="none" w:sz="0" w:space="0" w:color="auto"/>
                <w:bottom w:val="none" w:sz="0" w:space="0" w:color="auto"/>
                <w:right w:val="none" w:sz="0" w:space="0" w:color="auto"/>
              </w:divBdr>
            </w:div>
            <w:div w:id="293487132">
              <w:marLeft w:val="0"/>
              <w:marRight w:val="0"/>
              <w:marTop w:val="0"/>
              <w:marBottom w:val="0"/>
              <w:divBdr>
                <w:top w:val="none" w:sz="0" w:space="0" w:color="auto"/>
                <w:left w:val="none" w:sz="0" w:space="0" w:color="auto"/>
                <w:bottom w:val="none" w:sz="0" w:space="0" w:color="auto"/>
                <w:right w:val="none" w:sz="0" w:space="0" w:color="auto"/>
              </w:divBdr>
            </w:div>
            <w:div w:id="313417732">
              <w:marLeft w:val="0"/>
              <w:marRight w:val="0"/>
              <w:marTop w:val="0"/>
              <w:marBottom w:val="0"/>
              <w:divBdr>
                <w:top w:val="none" w:sz="0" w:space="0" w:color="auto"/>
                <w:left w:val="none" w:sz="0" w:space="0" w:color="auto"/>
                <w:bottom w:val="none" w:sz="0" w:space="0" w:color="auto"/>
                <w:right w:val="none" w:sz="0" w:space="0" w:color="auto"/>
              </w:divBdr>
            </w:div>
            <w:div w:id="628170836">
              <w:marLeft w:val="0"/>
              <w:marRight w:val="0"/>
              <w:marTop w:val="0"/>
              <w:marBottom w:val="0"/>
              <w:divBdr>
                <w:top w:val="none" w:sz="0" w:space="0" w:color="auto"/>
                <w:left w:val="none" w:sz="0" w:space="0" w:color="auto"/>
                <w:bottom w:val="none" w:sz="0" w:space="0" w:color="auto"/>
                <w:right w:val="none" w:sz="0" w:space="0" w:color="auto"/>
              </w:divBdr>
            </w:div>
            <w:div w:id="751513921">
              <w:marLeft w:val="0"/>
              <w:marRight w:val="0"/>
              <w:marTop w:val="0"/>
              <w:marBottom w:val="0"/>
              <w:divBdr>
                <w:top w:val="none" w:sz="0" w:space="0" w:color="auto"/>
                <w:left w:val="none" w:sz="0" w:space="0" w:color="auto"/>
                <w:bottom w:val="none" w:sz="0" w:space="0" w:color="auto"/>
                <w:right w:val="none" w:sz="0" w:space="0" w:color="auto"/>
              </w:divBdr>
            </w:div>
            <w:div w:id="1017730312">
              <w:marLeft w:val="0"/>
              <w:marRight w:val="0"/>
              <w:marTop w:val="0"/>
              <w:marBottom w:val="0"/>
              <w:divBdr>
                <w:top w:val="none" w:sz="0" w:space="0" w:color="auto"/>
                <w:left w:val="none" w:sz="0" w:space="0" w:color="auto"/>
                <w:bottom w:val="none" w:sz="0" w:space="0" w:color="auto"/>
                <w:right w:val="none" w:sz="0" w:space="0" w:color="auto"/>
              </w:divBdr>
            </w:div>
            <w:div w:id="1233543103">
              <w:marLeft w:val="0"/>
              <w:marRight w:val="0"/>
              <w:marTop w:val="0"/>
              <w:marBottom w:val="0"/>
              <w:divBdr>
                <w:top w:val="none" w:sz="0" w:space="0" w:color="auto"/>
                <w:left w:val="none" w:sz="0" w:space="0" w:color="auto"/>
                <w:bottom w:val="none" w:sz="0" w:space="0" w:color="auto"/>
                <w:right w:val="none" w:sz="0" w:space="0" w:color="auto"/>
              </w:divBdr>
            </w:div>
            <w:div w:id="1234242533">
              <w:marLeft w:val="0"/>
              <w:marRight w:val="0"/>
              <w:marTop w:val="0"/>
              <w:marBottom w:val="0"/>
              <w:divBdr>
                <w:top w:val="none" w:sz="0" w:space="0" w:color="auto"/>
                <w:left w:val="none" w:sz="0" w:space="0" w:color="auto"/>
                <w:bottom w:val="none" w:sz="0" w:space="0" w:color="auto"/>
                <w:right w:val="none" w:sz="0" w:space="0" w:color="auto"/>
              </w:divBdr>
            </w:div>
            <w:div w:id="1274904337">
              <w:marLeft w:val="0"/>
              <w:marRight w:val="0"/>
              <w:marTop w:val="0"/>
              <w:marBottom w:val="0"/>
              <w:divBdr>
                <w:top w:val="none" w:sz="0" w:space="0" w:color="auto"/>
                <w:left w:val="none" w:sz="0" w:space="0" w:color="auto"/>
                <w:bottom w:val="none" w:sz="0" w:space="0" w:color="auto"/>
                <w:right w:val="none" w:sz="0" w:space="0" w:color="auto"/>
              </w:divBdr>
            </w:div>
            <w:div w:id="1497649588">
              <w:marLeft w:val="0"/>
              <w:marRight w:val="0"/>
              <w:marTop w:val="0"/>
              <w:marBottom w:val="0"/>
              <w:divBdr>
                <w:top w:val="none" w:sz="0" w:space="0" w:color="auto"/>
                <w:left w:val="none" w:sz="0" w:space="0" w:color="auto"/>
                <w:bottom w:val="none" w:sz="0" w:space="0" w:color="auto"/>
                <w:right w:val="none" w:sz="0" w:space="0" w:color="auto"/>
              </w:divBdr>
            </w:div>
            <w:div w:id="1567953071">
              <w:marLeft w:val="0"/>
              <w:marRight w:val="0"/>
              <w:marTop w:val="0"/>
              <w:marBottom w:val="0"/>
              <w:divBdr>
                <w:top w:val="none" w:sz="0" w:space="0" w:color="auto"/>
                <w:left w:val="none" w:sz="0" w:space="0" w:color="auto"/>
                <w:bottom w:val="none" w:sz="0" w:space="0" w:color="auto"/>
                <w:right w:val="none" w:sz="0" w:space="0" w:color="auto"/>
              </w:divBdr>
            </w:div>
            <w:div w:id="1683627413">
              <w:marLeft w:val="0"/>
              <w:marRight w:val="0"/>
              <w:marTop w:val="0"/>
              <w:marBottom w:val="0"/>
              <w:divBdr>
                <w:top w:val="none" w:sz="0" w:space="0" w:color="auto"/>
                <w:left w:val="none" w:sz="0" w:space="0" w:color="auto"/>
                <w:bottom w:val="none" w:sz="0" w:space="0" w:color="auto"/>
                <w:right w:val="none" w:sz="0" w:space="0" w:color="auto"/>
              </w:divBdr>
            </w:div>
            <w:div w:id="1917741257">
              <w:marLeft w:val="0"/>
              <w:marRight w:val="0"/>
              <w:marTop w:val="0"/>
              <w:marBottom w:val="0"/>
              <w:divBdr>
                <w:top w:val="none" w:sz="0" w:space="0" w:color="auto"/>
                <w:left w:val="none" w:sz="0" w:space="0" w:color="auto"/>
                <w:bottom w:val="none" w:sz="0" w:space="0" w:color="auto"/>
                <w:right w:val="none" w:sz="0" w:space="0" w:color="auto"/>
              </w:divBdr>
            </w:div>
            <w:div w:id="20615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15776488">
      <w:bodyDiv w:val="1"/>
      <w:marLeft w:val="0"/>
      <w:marRight w:val="0"/>
      <w:marTop w:val="0"/>
      <w:marBottom w:val="0"/>
      <w:divBdr>
        <w:top w:val="none" w:sz="0" w:space="0" w:color="auto"/>
        <w:left w:val="none" w:sz="0" w:space="0" w:color="auto"/>
        <w:bottom w:val="none" w:sz="0" w:space="0" w:color="auto"/>
        <w:right w:val="none" w:sz="0" w:space="0" w:color="auto"/>
      </w:divBdr>
      <w:divsChild>
        <w:div w:id="1606960091">
          <w:marLeft w:val="0"/>
          <w:marRight w:val="0"/>
          <w:marTop w:val="0"/>
          <w:marBottom w:val="0"/>
          <w:divBdr>
            <w:top w:val="none" w:sz="0" w:space="0" w:color="auto"/>
            <w:left w:val="none" w:sz="0" w:space="0" w:color="auto"/>
            <w:bottom w:val="none" w:sz="0" w:space="0" w:color="auto"/>
            <w:right w:val="none" w:sz="0" w:space="0" w:color="auto"/>
          </w:divBdr>
          <w:divsChild>
            <w:div w:id="255334264">
              <w:marLeft w:val="0"/>
              <w:marRight w:val="0"/>
              <w:marTop w:val="0"/>
              <w:marBottom w:val="0"/>
              <w:divBdr>
                <w:top w:val="none" w:sz="0" w:space="0" w:color="auto"/>
                <w:left w:val="none" w:sz="0" w:space="0" w:color="auto"/>
                <w:bottom w:val="none" w:sz="0" w:space="0" w:color="auto"/>
                <w:right w:val="none" w:sz="0" w:space="0" w:color="auto"/>
              </w:divBdr>
            </w:div>
            <w:div w:id="793134831">
              <w:marLeft w:val="0"/>
              <w:marRight w:val="0"/>
              <w:marTop w:val="0"/>
              <w:marBottom w:val="0"/>
              <w:divBdr>
                <w:top w:val="none" w:sz="0" w:space="0" w:color="auto"/>
                <w:left w:val="none" w:sz="0" w:space="0" w:color="auto"/>
                <w:bottom w:val="none" w:sz="0" w:space="0" w:color="auto"/>
                <w:right w:val="none" w:sz="0" w:space="0" w:color="auto"/>
              </w:divBdr>
            </w:div>
            <w:div w:id="852960243">
              <w:marLeft w:val="0"/>
              <w:marRight w:val="0"/>
              <w:marTop w:val="0"/>
              <w:marBottom w:val="0"/>
              <w:divBdr>
                <w:top w:val="none" w:sz="0" w:space="0" w:color="auto"/>
                <w:left w:val="none" w:sz="0" w:space="0" w:color="auto"/>
                <w:bottom w:val="none" w:sz="0" w:space="0" w:color="auto"/>
                <w:right w:val="none" w:sz="0" w:space="0" w:color="auto"/>
              </w:divBdr>
            </w:div>
            <w:div w:id="1074086943">
              <w:marLeft w:val="0"/>
              <w:marRight w:val="0"/>
              <w:marTop w:val="0"/>
              <w:marBottom w:val="0"/>
              <w:divBdr>
                <w:top w:val="none" w:sz="0" w:space="0" w:color="auto"/>
                <w:left w:val="none" w:sz="0" w:space="0" w:color="auto"/>
                <w:bottom w:val="none" w:sz="0" w:space="0" w:color="auto"/>
                <w:right w:val="none" w:sz="0" w:space="0" w:color="auto"/>
              </w:divBdr>
            </w:div>
            <w:div w:id="1123354001">
              <w:marLeft w:val="0"/>
              <w:marRight w:val="0"/>
              <w:marTop w:val="0"/>
              <w:marBottom w:val="0"/>
              <w:divBdr>
                <w:top w:val="none" w:sz="0" w:space="0" w:color="auto"/>
                <w:left w:val="none" w:sz="0" w:space="0" w:color="auto"/>
                <w:bottom w:val="none" w:sz="0" w:space="0" w:color="auto"/>
                <w:right w:val="none" w:sz="0" w:space="0" w:color="auto"/>
              </w:divBdr>
            </w:div>
            <w:div w:id="1414087880">
              <w:marLeft w:val="0"/>
              <w:marRight w:val="0"/>
              <w:marTop w:val="0"/>
              <w:marBottom w:val="0"/>
              <w:divBdr>
                <w:top w:val="none" w:sz="0" w:space="0" w:color="auto"/>
                <w:left w:val="none" w:sz="0" w:space="0" w:color="auto"/>
                <w:bottom w:val="none" w:sz="0" w:space="0" w:color="auto"/>
                <w:right w:val="none" w:sz="0" w:space="0" w:color="auto"/>
              </w:divBdr>
            </w:div>
            <w:div w:id="1519008723">
              <w:marLeft w:val="0"/>
              <w:marRight w:val="0"/>
              <w:marTop w:val="0"/>
              <w:marBottom w:val="0"/>
              <w:divBdr>
                <w:top w:val="none" w:sz="0" w:space="0" w:color="auto"/>
                <w:left w:val="none" w:sz="0" w:space="0" w:color="auto"/>
                <w:bottom w:val="none" w:sz="0" w:space="0" w:color="auto"/>
                <w:right w:val="none" w:sz="0" w:space="0" w:color="auto"/>
              </w:divBdr>
            </w:div>
            <w:div w:id="21222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2980">
      <w:bodyDiv w:val="1"/>
      <w:marLeft w:val="0"/>
      <w:marRight w:val="0"/>
      <w:marTop w:val="0"/>
      <w:marBottom w:val="0"/>
      <w:divBdr>
        <w:top w:val="none" w:sz="0" w:space="0" w:color="auto"/>
        <w:left w:val="none" w:sz="0" w:space="0" w:color="auto"/>
        <w:bottom w:val="none" w:sz="0" w:space="0" w:color="auto"/>
        <w:right w:val="none" w:sz="0" w:space="0" w:color="auto"/>
      </w:divBdr>
    </w:div>
    <w:div w:id="1229805101">
      <w:bodyDiv w:val="1"/>
      <w:marLeft w:val="0"/>
      <w:marRight w:val="0"/>
      <w:marTop w:val="0"/>
      <w:marBottom w:val="0"/>
      <w:divBdr>
        <w:top w:val="none" w:sz="0" w:space="0" w:color="auto"/>
        <w:left w:val="none" w:sz="0" w:space="0" w:color="auto"/>
        <w:bottom w:val="none" w:sz="0" w:space="0" w:color="auto"/>
        <w:right w:val="none" w:sz="0" w:space="0" w:color="auto"/>
      </w:divBdr>
      <w:divsChild>
        <w:div w:id="940720621">
          <w:marLeft w:val="0"/>
          <w:marRight w:val="0"/>
          <w:marTop w:val="0"/>
          <w:marBottom w:val="0"/>
          <w:divBdr>
            <w:top w:val="none" w:sz="0" w:space="0" w:color="auto"/>
            <w:left w:val="none" w:sz="0" w:space="0" w:color="auto"/>
            <w:bottom w:val="none" w:sz="0" w:space="0" w:color="auto"/>
            <w:right w:val="none" w:sz="0" w:space="0" w:color="auto"/>
          </w:divBdr>
          <w:divsChild>
            <w:div w:id="19809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2660">
      <w:bodyDiv w:val="1"/>
      <w:marLeft w:val="0"/>
      <w:marRight w:val="0"/>
      <w:marTop w:val="0"/>
      <w:marBottom w:val="0"/>
      <w:divBdr>
        <w:top w:val="none" w:sz="0" w:space="0" w:color="auto"/>
        <w:left w:val="none" w:sz="0" w:space="0" w:color="auto"/>
        <w:bottom w:val="none" w:sz="0" w:space="0" w:color="auto"/>
        <w:right w:val="none" w:sz="0" w:space="0" w:color="auto"/>
      </w:divBdr>
    </w:div>
    <w:div w:id="1250459135">
      <w:bodyDiv w:val="1"/>
      <w:marLeft w:val="0"/>
      <w:marRight w:val="0"/>
      <w:marTop w:val="0"/>
      <w:marBottom w:val="0"/>
      <w:divBdr>
        <w:top w:val="none" w:sz="0" w:space="0" w:color="auto"/>
        <w:left w:val="none" w:sz="0" w:space="0" w:color="auto"/>
        <w:bottom w:val="none" w:sz="0" w:space="0" w:color="auto"/>
        <w:right w:val="none" w:sz="0" w:space="0" w:color="auto"/>
      </w:divBdr>
      <w:divsChild>
        <w:div w:id="346753764">
          <w:marLeft w:val="0"/>
          <w:marRight w:val="0"/>
          <w:marTop w:val="0"/>
          <w:marBottom w:val="0"/>
          <w:divBdr>
            <w:top w:val="none" w:sz="0" w:space="0" w:color="auto"/>
            <w:left w:val="none" w:sz="0" w:space="0" w:color="auto"/>
            <w:bottom w:val="none" w:sz="0" w:space="0" w:color="auto"/>
            <w:right w:val="none" w:sz="0" w:space="0" w:color="auto"/>
          </w:divBdr>
          <w:divsChild>
            <w:div w:id="20208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4795">
      <w:bodyDiv w:val="1"/>
      <w:marLeft w:val="0"/>
      <w:marRight w:val="0"/>
      <w:marTop w:val="0"/>
      <w:marBottom w:val="0"/>
      <w:divBdr>
        <w:top w:val="none" w:sz="0" w:space="0" w:color="auto"/>
        <w:left w:val="none" w:sz="0" w:space="0" w:color="auto"/>
        <w:bottom w:val="none" w:sz="0" w:space="0" w:color="auto"/>
        <w:right w:val="none" w:sz="0" w:space="0" w:color="auto"/>
      </w:divBdr>
      <w:divsChild>
        <w:div w:id="1287463890">
          <w:marLeft w:val="0"/>
          <w:marRight w:val="0"/>
          <w:marTop w:val="0"/>
          <w:marBottom w:val="0"/>
          <w:divBdr>
            <w:top w:val="none" w:sz="0" w:space="0" w:color="auto"/>
            <w:left w:val="none" w:sz="0" w:space="0" w:color="auto"/>
            <w:bottom w:val="none" w:sz="0" w:space="0" w:color="auto"/>
            <w:right w:val="none" w:sz="0" w:space="0" w:color="auto"/>
          </w:divBdr>
          <w:divsChild>
            <w:div w:id="15473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4652">
      <w:bodyDiv w:val="1"/>
      <w:marLeft w:val="0"/>
      <w:marRight w:val="0"/>
      <w:marTop w:val="0"/>
      <w:marBottom w:val="0"/>
      <w:divBdr>
        <w:top w:val="none" w:sz="0" w:space="0" w:color="auto"/>
        <w:left w:val="none" w:sz="0" w:space="0" w:color="auto"/>
        <w:bottom w:val="none" w:sz="0" w:space="0" w:color="auto"/>
        <w:right w:val="none" w:sz="0" w:space="0" w:color="auto"/>
      </w:divBdr>
    </w:div>
    <w:div w:id="1283069782">
      <w:bodyDiv w:val="1"/>
      <w:marLeft w:val="0"/>
      <w:marRight w:val="0"/>
      <w:marTop w:val="0"/>
      <w:marBottom w:val="0"/>
      <w:divBdr>
        <w:top w:val="none" w:sz="0" w:space="0" w:color="auto"/>
        <w:left w:val="none" w:sz="0" w:space="0" w:color="auto"/>
        <w:bottom w:val="none" w:sz="0" w:space="0" w:color="auto"/>
        <w:right w:val="none" w:sz="0" w:space="0" w:color="auto"/>
      </w:divBdr>
      <w:divsChild>
        <w:div w:id="136340322">
          <w:marLeft w:val="0"/>
          <w:marRight w:val="0"/>
          <w:marTop w:val="0"/>
          <w:marBottom w:val="0"/>
          <w:divBdr>
            <w:top w:val="none" w:sz="0" w:space="0" w:color="auto"/>
            <w:left w:val="none" w:sz="0" w:space="0" w:color="auto"/>
            <w:bottom w:val="none" w:sz="0" w:space="0" w:color="auto"/>
            <w:right w:val="none" w:sz="0" w:space="0" w:color="auto"/>
          </w:divBdr>
          <w:divsChild>
            <w:div w:id="118763772">
              <w:marLeft w:val="0"/>
              <w:marRight w:val="0"/>
              <w:marTop w:val="0"/>
              <w:marBottom w:val="0"/>
              <w:divBdr>
                <w:top w:val="none" w:sz="0" w:space="0" w:color="auto"/>
                <w:left w:val="none" w:sz="0" w:space="0" w:color="auto"/>
                <w:bottom w:val="none" w:sz="0" w:space="0" w:color="auto"/>
                <w:right w:val="none" w:sz="0" w:space="0" w:color="auto"/>
              </w:divBdr>
            </w:div>
            <w:div w:id="254440964">
              <w:marLeft w:val="0"/>
              <w:marRight w:val="0"/>
              <w:marTop w:val="0"/>
              <w:marBottom w:val="0"/>
              <w:divBdr>
                <w:top w:val="none" w:sz="0" w:space="0" w:color="auto"/>
                <w:left w:val="none" w:sz="0" w:space="0" w:color="auto"/>
                <w:bottom w:val="none" w:sz="0" w:space="0" w:color="auto"/>
                <w:right w:val="none" w:sz="0" w:space="0" w:color="auto"/>
              </w:divBdr>
            </w:div>
            <w:div w:id="415320045">
              <w:marLeft w:val="0"/>
              <w:marRight w:val="0"/>
              <w:marTop w:val="0"/>
              <w:marBottom w:val="0"/>
              <w:divBdr>
                <w:top w:val="none" w:sz="0" w:space="0" w:color="auto"/>
                <w:left w:val="none" w:sz="0" w:space="0" w:color="auto"/>
                <w:bottom w:val="none" w:sz="0" w:space="0" w:color="auto"/>
                <w:right w:val="none" w:sz="0" w:space="0" w:color="auto"/>
              </w:divBdr>
            </w:div>
            <w:div w:id="434642227">
              <w:marLeft w:val="0"/>
              <w:marRight w:val="0"/>
              <w:marTop w:val="0"/>
              <w:marBottom w:val="0"/>
              <w:divBdr>
                <w:top w:val="none" w:sz="0" w:space="0" w:color="auto"/>
                <w:left w:val="none" w:sz="0" w:space="0" w:color="auto"/>
                <w:bottom w:val="none" w:sz="0" w:space="0" w:color="auto"/>
                <w:right w:val="none" w:sz="0" w:space="0" w:color="auto"/>
              </w:divBdr>
            </w:div>
            <w:div w:id="452986955">
              <w:marLeft w:val="0"/>
              <w:marRight w:val="0"/>
              <w:marTop w:val="0"/>
              <w:marBottom w:val="0"/>
              <w:divBdr>
                <w:top w:val="none" w:sz="0" w:space="0" w:color="auto"/>
                <w:left w:val="none" w:sz="0" w:space="0" w:color="auto"/>
                <w:bottom w:val="none" w:sz="0" w:space="0" w:color="auto"/>
                <w:right w:val="none" w:sz="0" w:space="0" w:color="auto"/>
              </w:divBdr>
            </w:div>
            <w:div w:id="703870421">
              <w:marLeft w:val="0"/>
              <w:marRight w:val="0"/>
              <w:marTop w:val="0"/>
              <w:marBottom w:val="0"/>
              <w:divBdr>
                <w:top w:val="none" w:sz="0" w:space="0" w:color="auto"/>
                <w:left w:val="none" w:sz="0" w:space="0" w:color="auto"/>
                <w:bottom w:val="none" w:sz="0" w:space="0" w:color="auto"/>
                <w:right w:val="none" w:sz="0" w:space="0" w:color="auto"/>
              </w:divBdr>
            </w:div>
            <w:div w:id="965043504">
              <w:marLeft w:val="0"/>
              <w:marRight w:val="0"/>
              <w:marTop w:val="0"/>
              <w:marBottom w:val="0"/>
              <w:divBdr>
                <w:top w:val="none" w:sz="0" w:space="0" w:color="auto"/>
                <w:left w:val="none" w:sz="0" w:space="0" w:color="auto"/>
                <w:bottom w:val="none" w:sz="0" w:space="0" w:color="auto"/>
                <w:right w:val="none" w:sz="0" w:space="0" w:color="auto"/>
              </w:divBdr>
            </w:div>
            <w:div w:id="1101296348">
              <w:marLeft w:val="0"/>
              <w:marRight w:val="0"/>
              <w:marTop w:val="0"/>
              <w:marBottom w:val="0"/>
              <w:divBdr>
                <w:top w:val="none" w:sz="0" w:space="0" w:color="auto"/>
                <w:left w:val="none" w:sz="0" w:space="0" w:color="auto"/>
                <w:bottom w:val="none" w:sz="0" w:space="0" w:color="auto"/>
                <w:right w:val="none" w:sz="0" w:space="0" w:color="auto"/>
              </w:divBdr>
            </w:div>
            <w:div w:id="1243561155">
              <w:marLeft w:val="0"/>
              <w:marRight w:val="0"/>
              <w:marTop w:val="0"/>
              <w:marBottom w:val="0"/>
              <w:divBdr>
                <w:top w:val="none" w:sz="0" w:space="0" w:color="auto"/>
                <w:left w:val="none" w:sz="0" w:space="0" w:color="auto"/>
                <w:bottom w:val="none" w:sz="0" w:space="0" w:color="auto"/>
                <w:right w:val="none" w:sz="0" w:space="0" w:color="auto"/>
              </w:divBdr>
            </w:div>
            <w:div w:id="1305815076">
              <w:marLeft w:val="0"/>
              <w:marRight w:val="0"/>
              <w:marTop w:val="0"/>
              <w:marBottom w:val="0"/>
              <w:divBdr>
                <w:top w:val="none" w:sz="0" w:space="0" w:color="auto"/>
                <w:left w:val="none" w:sz="0" w:space="0" w:color="auto"/>
                <w:bottom w:val="none" w:sz="0" w:space="0" w:color="auto"/>
                <w:right w:val="none" w:sz="0" w:space="0" w:color="auto"/>
              </w:divBdr>
            </w:div>
            <w:div w:id="1347365158">
              <w:marLeft w:val="0"/>
              <w:marRight w:val="0"/>
              <w:marTop w:val="0"/>
              <w:marBottom w:val="0"/>
              <w:divBdr>
                <w:top w:val="none" w:sz="0" w:space="0" w:color="auto"/>
                <w:left w:val="none" w:sz="0" w:space="0" w:color="auto"/>
                <w:bottom w:val="none" w:sz="0" w:space="0" w:color="auto"/>
                <w:right w:val="none" w:sz="0" w:space="0" w:color="auto"/>
              </w:divBdr>
            </w:div>
            <w:div w:id="1928612966">
              <w:marLeft w:val="0"/>
              <w:marRight w:val="0"/>
              <w:marTop w:val="0"/>
              <w:marBottom w:val="0"/>
              <w:divBdr>
                <w:top w:val="none" w:sz="0" w:space="0" w:color="auto"/>
                <w:left w:val="none" w:sz="0" w:space="0" w:color="auto"/>
                <w:bottom w:val="none" w:sz="0" w:space="0" w:color="auto"/>
                <w:right w:val="none" w:sz="0" w:space="0" w:color="auto"/>
              </w:divBdr>
            </w:div>
            <w:div w:id="2004355319">
              <w:marLeft w:val="0"/>
              <w:marRight w:val="0"/>
              <w:marTop w:val="0"/>
              <w:marBottom w:val="0"/>
              <w:divBdr>
                <w:top w:val="none" w:sz="0" w:space="0" w:color="auto"/>
                <w:left w:val="none" w:sz="0" w:space="0" w:color="auto"/>
                <w:bottom w:val="none" w:sz="0" w:space="0" w:color="auto"/>
                <w:right w:val="none" w:sz="0" w:space="0" w:color="auto"/>
              </w:divBdr>
            </w:div>
            <w:div w:id="2079814974">
              <w:marLeft w:val="0"/>
              <w:marRight w:val="0"/>
              <w:marTop w:val="0"/>
              <w:marBottom w:val="0"/>
              <w:divBdr>
                <w:top w:val="none" w:sz="0" w:space="0" w:color="auto"/>
                <w:left w:val="none" w:sz="0" w:space="0" w:color="auto"/>
                <w:bottom w:val="none" w:sz="0" w:space="0" w:color="auto"/>
                <w:right w:val="none" w:sz="0" w:space="0" w:color="auto"/>
              </w:divBdr>
            </w:div>
            <w:div w:id="2131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292636767">
      <w:bodyDiv w:val="1"/>
      <w:marLeft w:val="0"/>
      <w:marRight w:val="0"/>
      <w:marTop w:val="0"/>
      <w:marBottom w:val="0"/>
      <w:divBdr>
        <w:top w:val="none" w:sz="0" w:space="0" w:color="auto"/>
        <w:left w:val="none" w:sz="0" w:space="0" w:color="auto"/>
        <w:bottom w:val="none" w:sz="0" w:space="0" w:color="auto"/>
        <w:right w:val="none" w:sz="0" w:space="0" w:color="auto"/>
      </w:divBdr>
    </w:div>
    <w:div w:id="1299531156">
      <w:bodyDiv w:val="1"/>
      <w:marLeft w:val="0"/>
      <w:marRight w:val="0"/>
      <w:marTop w:val="0"/>
      <w:marBottom w:val="0"/>
      <w:divBdr>
        <w:top w:val="none" w:sz="0" w:space="0" w:color="auto"/>
        <w:left w:val="none" w:sz="0" w:space="0" w:color="auto"/>
        <w:bottom w:val="none" w:sz="0" w:space="0" w:color="auto"/>
        <w:right w:val="none" w:sz="0" w:space="0" w:color="auto"/>
      </w:divBdr>
      <w:divsChild>
        <w:div w:id="152181981">
          <w:marLeft w:val="0"/>
          <w:marRight w:val="0"/>
          <w:marTop w:val="0"/>
          <w:marBottom w:val="0"/>
          <w:divBdr>
            <w:top w:val="none" w:sz="0" w:space="0" w:color="auto"/>
            <w:left w:val="none" w:sz="0" w:space="0" w:color="auto"/>
            <w:bottom w:val="none" w:sz="0" w:space="0" w:color="auto"/>
            <w:right w:val="none" w:sz="0" w:space="0" w:color="auto"/>
          </w:divBdr>
          <w:divsChild>
            <w:div w:id="11607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1483">
      <w:bodyDiv w:val="1"/>
      <w:marLeft w:val="0"/>
      <w:marRight w:val="0"/>
      <w:marTop w:val="0"/>
      <w:marBottom w:val="0"/>
      <w:divBdr>
        <w:top w:val="none" w:sz="0" w:space="0" w:color="auto"/>
        <w:left w:val="none" w:sz="0" w:space="0" w:color="auto"/>
        <w:bottom w:val="none" w:sz="0" w:space="0" w:color="auto"/>
        <w:right w:val="none" w:sz="0" w:space="0" w:color="auto"/>
      </w:divBdr>
    </w:div>
    <w:div w:id="1314872301">
      <w:bodyDiv w:val="1"/>
      <w:marLeft w:val="0"/>
      <w:marRight w:val="0"/>
      <w:marTop w:val="0"/>
      <w:marBottom w:val="0"/>
      <w:divBdr>
        <w:top w:val="none" w:sz="0" w:space="0" w:color="auto"/>
        <w:left w:val="none" w:sz="0" w:space="0" w:color="auto"/>
        <w:bottom w:val="none" w:sz="0" w:space="0" w:color="auto"/>
        <w:right w:val="none" w:sz="0" w:space="0" w:color="auto"/>
      </w:divBdr>
    </w:div>
    <w:div w:id="1318268608">
      <w:bodyDiv w:val="1"/>
      <w:marLeft w:val="0"/>
      <w:marRight w:val="0"/>
      <w:marTop w:val="0"/>
      <w:marBottom w:val="0"/>
      <w:divBdr>
        <w:top w:val="none" w:sz="0" w:space="0" w:color="auto"/>
        <w:left w:val="none" w:sz="0" w:space="0" w:color="auto"/>
        <w:bottom w:val="none" w:sz="0" w:space="0" w:color="auto"/>
        <w:right w:val="none" w:sz="0" w:space="0" w:color="auto"/>
      </w:divBdr>
    </w:div>
    <w:div w:id="1324311234">
      <w:bodyDiv w:val="1"/>
      <w:marLeft w:val="0"/>
      <w:marRight w:val="0"/>
      <w:marTop w:val="0"/>
      <w:marBottom w:val="0"/>
      <w:divBdr>
        <w:top w:val="none" w:sz="0" w:space="0" w:color="auto"/>
        <w:left w:val="none" w:sz="0" w:space="0" w:color="auto"/>
        <w:bottom w:val="none" w:sz="0" w:space="0" w:color="auto"/>
        <w:right w:val="none" w:sz="0" w:space="0" w:color="auto"/>
      </w:divBdr>
      <w:divsChild>
        <w:div w:id="183860191">
          <w:marLeft w:val="0"/>
          <w:marRight w:val="0"/>
          <w:marTop w:val="0"/>
          <w:marBottom w:val="0"/>
          <w:divBdr>
            <w:top w:val="none" w:sz="0" w:space="0" w:color="auto"/>
            <w:left w:val="none" w:sz="0" w:space="0" w:color="auto"/>
            <w:bottom w:val="none" w:sz="0" w:space="0" w:color="auto"/>
            <w:right w:val="none" w:sz="0" w:space="0" w:color="auto"/>
          </w:divBdr>
          <w:divsChild>
            <w:div w:id="20025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5021">
      <w:bodyDiv w:val="1"/>
      <w:marLeft w:val="0"/>
      <w:marRight w:val="0"/>
      <w:marTop w:val="0"/>
      <w:marBottom w:val="0"/>
      <w:divBdr>
        <w:top w:val="none" w:sz="0" w:space="0" w:color="auto"/>
        <w:left w:val="none" w:sz="0" w:space="0" w:color="auto"/>
        <w:bottom w:val="none" w:sz="0" w:space="0" w:color="auto"/>
        <w:right w:val="none" w:sz="0" w:space="0" w:color="auto"/>
      </w:divBdr>
    </w:div>
    <w:div w:id="1340887167">
      <w:bodyDiv w:val="1"/>
      <w:marLeft w:val="0"/>
      <w:marRight w:val="0"/>
      <w:marTop w:val="0"/>
      <w:marBottom w:val="0"/>
      <w:divBdr>
        <w:top w:val="none" w:sz="0" w:space="0" w:color="auto"/>
        <w:left w:val="none" w:sz="0" w:space="0" w:color="auto"/>
        <w:bottom w:val="none" w:sz="0" w:space="0" w:color="auto"/>
        <w:right w:val="none" w:sz="0" w:space="0" w:color="auto"/>
      </w:divBdr>
      <w:divsChild>
        <w:div w:id="1240990635">
          <w:marLeft w:val="0"/>
          <w:marRight w:val="0"/>
          <w:marTop w:val="0"/>
          <w:marBottom w:val="0"/>
          <w:divBdr>
            <w:top w:val="none" w:sz="0" w:space="0" w:color="auto"/>
            <w:left w:val="none" w:sz="0" w:space="0" w:color="auto"/>
            <w:bottom w:val="none" w:sz="0" w:space="0" w:color="auto"/>
            <w:right w:val="none" w:sz="0" w:space="0" w:color="auto"/>
          </w:divBdr>
          <w:divsChild>
            <w:div w:id="12465672">
              <w:marLeft w:val="0"/>
              <w:marRight w:val="0"/>
              <w:marTop w:val="0"/>
              <w:marBottom w:val="0"/>
              <w:divBdr>
                <w:top w:val="none" w:sz="0" w:space="0" w:color="auto"/>
                <w:left w:val="none" w:sz="0" w:space="0" w:color="auto"/>
                <w:bottom w:val="none" w:sz="0" w:space="0" w:color="auto"/>
                <w:right w:val="none" w:sz="0" w:space="0" w:color="auto"/>
              </w:divBdr>
            </w:div>
            <w:div w:id="67269326">
              <w:marLeft w:val="0"/>
              <w:marRight w:val="0"/>
              <w:marTop w:val="0"/>
              <w:marBottom w:val="0"/>
              <w:divBdr>
                <w:top w:val="none" w:sz="0" w:space="0" w:color="auto"/>
                <w:left w:val="none" w:sz="0" w:space="0" w:color="auto"/>
                <w:bottom w:val="none" w:sz="0" w:space="0" w:color="auto"/>
                <w:right w:val="none" w:sz="0" w:space="0" w:color="auto"/>
              </w:divBdr>
            </w:div>
            <w:div w:id="132405213">
              <w:marLeft w:val="0"/>
              <w:marRight w:val="0"/>
              <w:marTop w:val="0"/>
              <w:marBottom w:val="0"/>
              <w:divBdr>
                <w:top w:val="none" w:sz="0" w:space="0" w:color="auto"/>
                <w:left w:val="none" w:sz="0" w:space="0" w:color="auto"/>
                <w:bottom w:val="none" w:sz="0" w:space="0" w:color="auto"/>
                <w:right w:val="none" w:sz="0" w:space="0" w:color="auto"/>
              </w:divBdr>
            </w:div>
            <w:div w:id="184828119">
              <w:marLeft w:val="0"/>
              <w:marRight w:val="0"/>
              <w:marTop w:val="0"/>
              <w:marBottom w:val="0"/>
              <w:divBdr>
                <w:top w:val="none" w:sz="0" w:space="0" w:color="auto"/>
                <w:left w:val="none" w:sz="0" w:space="0" w:color="auto"/>
                <w:bottom w:val="none" w:sz="0" w:space="0" w:color="auto"/>
                <w:right w:val="none" w:sz="0" w:space="0" w:color="auto"/>
              </w:divBdr>
            </w:div>
            <w:div w:id="195123990">
              <w:marLeft w:val="0"/>
              <w:marRight w:val="0"/>
              <w:marTop w:val="0"/>
              <w:marBottom w:val="0"/>
              <w:divBdr>
                <w:top w:val="none" w:sz="0" w:space="0" w:color="auto"/>
                <w:left w:val="none" w:sz="0" w:space="0" w:color="auto"/>
                <w:bottom w:val="none" w:sz="0" w:space="0" w:color="auto"/>
                <w:right w:val="none" w:sz="0" w:space="0" w:color="auto"/>
              </w:divBdr>
            </w:div>
            <w:div w:id="271016622">
              <w:marLeft w:val="0"/>
              <w:marRight w:val="0"/>
              <w:marTop w:val="0"/>
              <w:marBottom w:val="0"/>
              <w:divBdr>
                <w:top w:val="none" w:sz="0" w:space="0" w:color="auto"/>
                <w:left w:val="none" w:sz="0" w:space="0" w:color="auto"/>
                <w:bottom w:val="none" w:sz="0" w:space="0" w:color="auto"/>
                <w:right w:val="none" w:sz="0" w:space="0" w:color="auto"/>
              </w:divBdr>
            </w:div>
            <w:div w:id="299770222">
              <w:marLeft w:val="0"/>
              <w:marRight w:val="0"/>
              <w:marTop w:val="0"/>
              <w:marBottom w:val="0"/>
              <w:divBdr>
                <w:top w:val="none" w:sz="0" w:space="0" w:color="auto"/>
                <w:left w:val="none" w:sz="0" w:space="0" w:color="auto"/>
                <w:bottom w:val="none" w:sz="0" w:space="0" w:color="auto"/>
                <w:right w:val="none" w:sz="0" w:space="0" w:color="auto"/>
              </w:divBdr>
            </w:div>
            <w:div w:id="316110890">
              <w:marLeft w:val="0"/>
              <w:marRight w:val="0"/>
              <w:marTop w:val="0"/>
              <w:marBottom w:val="0"/>
              <w:divBdr>
                <w:top w:val="none" w:sz="0" w:space="0" w:color="auto"/>
                <w:left w:val="none" w:sz="0" w:space="0" w:color="auto"/>
                <w:bottom w:val="none" w:sz="0" w:space="0" w:color="auto"/>
                <w:right w:val="none" w:sz="0" w:space="0" w:color="auto"/>
              </w:divBdr>
            </w:div>
            <w:div w:id="335500373">
              <w:marLeft w:val="0"/>
              <w:marRight w:val="0"/>
              <w:marTop w:val="0"/>
              <w:marBottom w:val="0"/>
              <w:divBdr>
                <w:top w:val="none" w:sz="0" w:space="0" w:color="auto"/>
                <w:left w:val="none" w:sz="0" w:space="0" w:color="auto"/>
                <w:bottom w:val="none" w:sz="0" w:space="0" w:color="auto"/>
                <w:right w:val="none" w:sz="0" w:space="0" w:color="auto"/>
              </w:divBdr>
            </w:div>
            <w:div w:id="414016648">
              <w:marLeft w:val="0"/>
              <w:marRight w:val="0"/>
              <w:marTop w:val="0"/>
              <w:marBottom w:val="0"/>
              <w:divBdr>
                <w:top w:val="none" w:sz="0" w:space="0" w:color="auto"/>
                <w:left w:val="none" w:sz="0" w:space="0" w:color="auto"/>
                <w:bottom w:val="none" w:sz="0" w:space="0" w:color="auto"/>
                <w:right w:val="none" w:sz="0" w:space="0" w:color="auto"/>
              </w:divBdr>
            </w:div>
            <w:div w:id="482696007">
              <w:marLeft w:val="0"/>
              <w:marRight w:val="0"/>
              <w:marTop w:val="0"/>
              <w:marBottom w:val="0"/>
              <w:divBdr>
                <w:top w:val="none" w:sz="0" w:space="0" w:color="auto"/>
                <w:left w:val="none" w:sz="0" w:space="0" w:color="auto"/>
                <w:bottom w:val="none" w:sz="0" w:space="0" w:color="auto"/>
                <w:right w:val="none" w:sz="0" w:space="0" w:color="auto"/>
              </w:divBdr>
            </w:div>
            <w:div w:id="635642364">
              <w:marLeft w:val="0"/>
              <w:marRight w:val="0"/>
              <w:marTop w:val="0"/>
              <w:marBottom w:val="0"/>
              <w:divBdr>
                <w:top w:val="none" w:sz="0" w:space="0" w:color="auto"/>
                <w:left w:val="none" w:sz="0" w:space="0" w:color="auto"/>
                <w:bottom w:val="none" w:sz="0" w:space="0" w:color="auto"/>
                <w:right w:val="none" w:sz="0" w:space="0" w:color="auto"/>
              </w:divBdr>
            </w:div>
            <w:div w:id="680199518">
              <w:marLeft w:val="0"/>
              <w:marRight w:val="0"/>
              <w:marTop w:val="0"/>
              <w:marBottom w:val="0"/>
              <w:divBdr>
                <w:top w:val="none" w:sz="0" w:space="0" w:color="auto"/>
                <w:left w:val="none" w:sz="0" w:space="0" w:color="auto"/>
                <w:bottom w:val="none" w:sz="0" w:space="0" w:color="auto"/>
                <w:right w:val="none" w:sz="0" w:space="0" w:color="auto"/>
              </w:divBdr>
            </w:div>
            <w:div w:id="716053990">
              <w:marLeft w:val="0"/>
              <w:marRight w:val="0"/>
              <w:marTop w:val="0"/>
              <w:marBottom w:val="0"/>
              <w:divBdr>
                <w:top w:val="none" w:sz="0" w:space="0" w:color="auto"/>
                <w:left w:val="none" w:sz="0" w:space="0" w:color="auto"/>
                <w:bottom w:val="none" w:sz="0" w:space="0" w:color="auto"/>
                <w:right w:val="none" w:sz="0" w:space="0" w:color="auto"/>
              </w:divBdr>
            </w:div>
            <w:div w:id="725908211">
              <w:marLeft w:val="0"/>
              <w:marRight w:val="0"/>
              <w:marTop w:val="0"/>
              <w:marBottom w:val="0"/>
              <w:divBdr>
                <w:top w:val="none" w:sz="0" w:space="0" w:color="auto"/>
                <w:left w:val="none" w:sz="0" w:space="0" w:color="auto"/>
                <w:bottom w:val="none" w:sz="0" w:space="0" w:color="auto"/>
                <w:right w:val="none" w:sz="0" w:space="0" w:color="auto"/>
              </w:divBdr>
            </w:div>
            <w:div w:id="804086817">
              <w:marLeft w:val="0"/>
              <w:marRight w:val="0"/>
              <w:marTop w:val="0"/>
              <w:marBottom w:val="0"/>
              <w:divBdr>
                <w:top w:val="none" w:sz="0" w:space="0" w:color="auto"/>
                <w:left w:val="none" w:sz="0" w:space="0" w:color="auto"/>
                <w:bottom w:val="none" w:sz="0" w:space="0" w:color="auto"/>
                <w:right w:val="none" w:sz="0" w:space="0" w:color="auto"/>
              </w:divBdr>
            </w:div>
            <w:div w:id="823592627">
              <w:marLeft w:val="0"/>
              <w:marRight w:val="0"/>
              <w:marTop w:val="0"/>
              <w:marBottom w:val="0"/>
              <w:divBdr>
                <w:top w:val="none" w:sz="0" w:space="0" w:color="auto"/>
                <w:left w:val="none" w:sz="0" w:space="0" w:color="auto"/>
                <w:bottom w:val="none" w:sz="0" w:space="0" w:color="auto"/>
                <w:right w:val="none" w:sz="0" w:space="0" w:color="auto"/>
              </w:divBdr>
            </w:div>
            <w:div w:id="1011447352">
              <w:marLeft w:val="0"/>
              <w:marRight w:val="0"/>
              <w:marTop w:val="0"/>
              <w:marBottom w:val="0"/>
              <w:divBdr>
                <w:top w:val="none" w:sz="0" w:space="0" w:color="auto"/>
                <w:left w:val="none" w:sz="0" w:space="0" w:color="auto"/>
                <w:bottom w:val="none" w:sz="0" w:space="0" w:color="auto"/>
                <w:right w:val="none" w:sz="0" w:space="0" w:color="auto"/>
              </w:divBdr>
            </w:div>
            <w:div w:id="1238251901">
              <w:marLeft w:val="0"/>
              <w:marRight w:val="0"/>
              <w:marTop w:val="0"/>
              <w:marBottom w:val="0"/>
              <w:divBdr>
                <w:top w:val="none" w:sz="0" w:space="0" w:color="auto"/>
                <w:left w:val="none" w:sz="0" w:space="0" w:color="auto"/>
                <w:bottom w:val="none" w:sz="0" w:space="0" w:color="auto"/>
                <w:right w:val="none" w:sz="0" w:space="0" w:color="auto"/>
              </w:divBdr>
            </w:div>
            <w:div w:id="1241259340">
              <w:marLeft w:val="0"/>
              <w:marRight w:val="0"/>
              <w:marTop w:val="0"/>
              <w:marBottom w:val="0"/>
              <w:divBdr>
                <w:top w:val="none" w:sz="0" w:space="0" w:color="auto"/>
                <w:left w:val="none" w:sz="0" w:space="0" w:color="auto"/>
                <w:bottom w:val="none" w:sz="0" w:space="0" w:color="auto"/>
                <w:right w:val="none" w:sz="0" w:space="0" w:color="auto"/>
              </w:divBdr>
            </w:div>
            <w:div w:id="1305431030">
              <w:marLeft w:val="0"/>
              <w:marRight w:val="0"/>
              <w:marTop w:val="0"/>
              <w:marBottom w:val="0"/>
              <w:divBdr>
                <w:top w:val="none" w:sz="0" w:space="0" w:color="auto"/>
                <w:left w:val="none" w:sz="0" w:space="0" w:color="auto"/>
                <w:bottom w:val="none" w:sz="0" w:space="0" w:color="auto"/>
                <w:right w:val="none" w:sz="0" w:space="0" w:color="auto"/>
              </w:divBdr>
            </w:div>
            <w:div w:id="1410611717">
              <w:marLeft w:val="0"/>
              <w:marRight w:val="0"/>
              <w:marTop w:val="0"/>
              <w:marBottom w:val="0"/>
              <w:divBdr>
                <w:top w:val="none" w:sz="0" w:space="0" w:color="auto"/>
                <w:left w:val="none" w:sz="0" w:space="0" w:color="auto"/>
                <w:bottom w:val="none" w:sz="0" w:space="0" w:color="auto"/>
                <w:right w:val="none" w:sz="0" w:space="0" w:color="auto"/>
              </w:divBdr>
            </w:div>
            <w:div w:id="1410926002">
              <w:marLeft w:val="0"/>
              <w:marRight w:val="0"/>
              <w:marTop w:val="0"/>
              <w:marBottom w:val="0"/>
              <w:divBdr>
                <w:top w:val="none" w:sz="0" w:space="0" w:color="auto"/>
                <w:left w:val="none" w:sz="0" w:space="0" w:color="auto"/>
                <w:bottom w:val="none" w:sz="0" w:space="0" w:color="auto"/>
                <w:right w:val="none" w:sz="0" w:space="0" w:color="auto"/>
              </w:divBdr>
            </w:div>
            <w:div w:id="1466697831">
              <w:marLeft w:val="0"/>
              <w:marRight w:val="0"/>
              <w:marTop w:val="0"/>
              <w:marBottom w:val="0"/>
              <w:divBdr>
                <w:top w:val="none" w:sz="0" w:space="0" w:color="auto"/>
                <w:left w:val="none" w:sz="0" w:space="0" w:color="auto"/>
                <w:bottom w:val="none" w:sz="0" w:space="0" w:color="auto"/>
                <w:right w:val="none" w:sz="0" w:space="0" w:color="auto"/>
              </w:divBdr>
            </w:div>
            <w:div w:id="1535465994">
              <w:marLeft w:val="0"/>
              <w:marRight w:val="0"/>
              <w:marTop w:val="0"/>
              <w:marBottom w:val="0"/>
              <w:divBdr>
                <w:top w:val="none" w:sz="0" w:space="0" w:color="auto"/>
                <w:left w:val="none" w:sz="0" w:space="0" w:color="auto"/>
                <w:bottom w:val="none" w:sz="0" w:space="0" w:color="auto"/>
                <w:right w:val="none" w:sz="0" w:space="0" w:color="auto"/>
              </w:divBdr>
            </w:div>
            <w:div w:id="1566254476">
              <w:marLeft w:val="0"/>
              <w:marRight w:val="0"/>
              <w:marTop w:val="0"/>
              <w:marBottom w:val="0"/>
              <w:divBdr>
                <w:top w:val="none" w:sz="0" w:space="0" w:color="auto"/>
                <w:left w:val="none" w:sz="0" w:space="0" w:color="auto"/>
                <w:bottom w:val="none" w:sz="0" w:space="0" w:color="auto"/>
                <w:right w:val="none" w:sz="0" w:space="0" w:color="auto"/>
              </w:divBdr>
            </w:div>
            <w:div w:id="1575166778">
              <w:marLeft w:val="0"/>
              <w:marRight w:val="0"/>
              <w:marTop w:val="0"/>
              <w:marBottom w:val="0"/>
              <w:divBdr>
                <w:top w:val="none" w:sz="0" w:space="0" w:color="auto"/>
                <w:left w:val="none" w:sz="0" w:space="0" w:color="auto"/>
                <w:bottom w:val="none" w:sz="0" w:space="0" w:color="auto"/>
                <w:right w:val="none" w:sz="0" w:space="0" w:color="auto"/>
              </w:divBdr>
            </w:div>
            <w:div w:id="1622764936">
              <w:marLeft w:val="0"/>
              <w:marRight w:val="0"/>
              <w:marTop w:val="0"/>
              <w:marBottom w:val="0"/>
              <w:divBdr>
                <w:top w:val="none" w:sz="0" w:space="0" w:color="auto"/>
                <w:left w:val="none" w:sz="0" w:space="0" w:color="auto"/>
                <w:bottom w:val="none" w:sz="0" w:space="0" w:color="auto"/>
                <w:right w:val="none" w:sz="0" w:space="0" w:color="auto"/>
              </w:divBdr>
            </w:div>
            <w:div w:id="1747024794">
              <w:marLeft w:val="0"/>
              <w:marRight w:val="0"/>
              <w:marTop w:val="0"/>
              <w:marBottom w:val="0"/>
              <w:divBdr>
                <w:top w:val="none" w:sz="0" w:space="0" w:color="auto"/>
                <w:left w:val="none" w:sz="0" w:space="0" w:color="auto"/>
                <w:bottom w:val="none" w:sz="0" w:space="0" w:color="auto"/>
                <w:right w:val="none" w:sz="0" w:space="0" w:color="auto"/>
              </w:divBdr>
            </w:div>
            <w:div w:id="1797261071">
              <w:marLeft w:val="0"/>
              <w:marRight w:val="0"/>
              <w:marTop w:val="0"/>
              <w:marBottom w:val="0"/>
              <w:divBdr>
                <w:top w:val="none" w:sz="0" w:space="0" w:color="auto"/>
                <w:left w:val="none" w:sz="0" w:space="0" w:color="auto"/>
                <w:bottom w:val="none" w:sz="0" w:space="0" w:color="auto"/>
                <w:right w:val="none" w:sz="0" w:space="0" w:color="auto"/>
              </w:divBdr>
            </w:div>
            <w:div w:id="1829051651">
              <w:marLeft w:val="0"/>
              <w:marRight w:val="0"/>
              <w:marTop w:val="0"/>
              <w:marBottom w:val="0"/>
              <w:divBdr>
                <w:top w:val="none" w:sz="0" w:space="0" w:color="auto"/>
                <w:left w:val="none" w:sz="0" w:space="0" w:color="auto"/>
                <w:bottom w:val="none" w:sz="0" w:space="0" w:color="auto"/>
                <w:right w:val="none" w:sz="0" w:space="0" w:color="auto"/>
              </w:divBdr>
            </w:div>
            <w:div w:id="1950315649">
              <w:marLeft w:val="0"/>
              <w:marRight w:val="0"/>
              <w:marTop w:val="0"/>
              <w:marBottom w:val="0"/>
              <w:divBdr>
                <w:top w:val="none" w:sz="0" w:space="0" w:color="auto"/>
                <w:left w:val="none" w:sz="0" w:space="0" w:color="auto"/>
                <w:bottom w:val="none" w:sz="0" w:space="0" w:color="auto"/>
                <w:right w:val="none" w:sz="0" w:space="0" w:color="auto"/>
              </w:divBdr>
            </w:div>
            <w:div w:id="1977445067">
              <w:marLeft w:val="0"/>
              <w:marRight w:val="0"/>
              <w:marTop w:val="0"/>
              <w:marBottom w:val="0"/>
              <w:divBdr>
                <w:top w:val="none" w:sz="0" w:space="0" w:color="auto"/>
                <w:left w:val="none" w:sz="0" w:space="0" w:color="auto"/>
                <w:bottom w:val="none" w:sz="0" w:space="0" w:color="auto"/>
                <w:right w:val="none" w:sz="0" w:space="0" w:color="auto"/>
              </w:divBdr>
            </w:div>
            <w:div w:id="1989434948">
              <w:marLeft w:val="0"/>
              <w:marRight w:val="0"/>
              <w:marTop w:val="0"/>
              <w:marBottom w:val="0"/>
              <w:divBdr>
                <w:top w:val="none" w:sz="0" w:space="0" w:color="auto"/>
                <w:left w:val="none" w:sz="0" w:space="0" w:color="auto"/>
                <w:bottom w:val="none" w:sz="0" w:space="0" w:color="auto"/>
                <w:right w:val="none" w:sz="0" w:space="0" w:color="auto"/>
              </w:divBdr>
            </w:div>
            <w:div w:id="2002344994">
              <w:marLeft w:val="0"/>
              <w:marRight w:val="0"/>
              <w:marTop w:val="0"/>
              <w:marBottom w:val="0"/>
              <w:divBdr>
                <w:top w:val="none" w:sz="0" w:space="0" w:color="auto"/>
                <w:left w:val="none" w:sz="0" w:space="0" w:color="auto"/>
                <w:bottom w:val="none" w:sz="0" w:space="0" w:color="auto"/>
                <w:right w:val="none" w:sz="0" w:space="0" w:color="auto"/>
              </w:divBdr>
            </w:div>
            <w:div w:id="2062632913">
              <w:marLeft w:val="0"/>
              <w:marRight w:val="0"/>
              <w:marTop w:val="0"/>
              <w:marBottom w:val="0"/>
              <w:divBdr>
                <w:top w:val="none" w:sz="0" w:space="0" w:color="auto"/>
                <w:left w:val="none" w:sz="0" w:space="0" w:color="auto"/>
                <w:bottom w:val="none" w:sz="0" w:space="0" w:color="auto"/>
                <w:right w:val="none" w:sz="0" w:space="0" w:color="auto"/>
              </w:divBdr>
            </w:div>
            <w:div w:id="2089036277">
              <w:marLeft w:val="0"/>
              <w:marRight w:val="0"/>
              <w:marTop w:val="0"/>
              <w:marBottom w:val="0"/>
              <w:divBdr>
                <w:top w:val="none" w:sz="0" w:space="0" w:color="auto"/>
                <w:left w:val="none" w:sz="0" w:space="0" w:color="auto"/>
                <w:bottom w:val="none" w:sz="0" w:space="0" w:color="auto"/>
                <w:right w:val="none" w:sz="0" w:space="0" w:color="auto"/>
              </w:divBdr>
            </w:div>
            <w:div w:id="21452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5646">
      <w:bodyDiv w:val="1"/>
      <w:marLeft w:val="0"/>
      <w:marRight w:val="0"/>
      <w:marTop w:val="0"/>
      <w:marBottom w:val="0"/>
      <w:divBdr>
        <w:top w:val="none" w:sz="0" w:space="0" w:color="auto"/>
        <w:left w:val="none" w:sz="0" w:space="0" w:color="auto"/>
        <w:bottom w:val="none" w:sz="0" w:space="0" w:color="auto"/>
        <w:right w:val="none" w:sz="0" w:space="0" w:color="auto"/>
      </w:divBdr>
      <w:divsChild>
        <w:div w:id="1799109151">
          <w:marLeft w:val="0"/>
          <w:marRight w:val="0"/>
          <w:marTop w:val="0"/>
          <w:marBottom w:val="0"/>
          <w:divBdr>
            <w:top w:val="none" w:sz="0" w:space="0" w:color="auto"/>
            <w:left w:val="none" w:sz="0" w:space="0" w:color="auto"/>
            <w:bottom w:val="none" w:sz="0" w:space="0" w:color="auto"/>
            <w:right w:val="none" w:sz="0" w:space="0" w:color="auto"/>
          </w:divBdr>
          <w:divsChild>
            <w:div w:id="130944118">
              <w:marLeft w:val="0"/>
              <w:marRight w:val="0"/>
              <w:marTop w:val="0"/>
              <w:marBottom w:val="0"/>
              <w:divBdr>
                <w:top w:val="none" w:sz="0" w:space="0" w:color="auto"/>
                <w:left w:val="none" w:sz="0" w:space="0" w:color="auto"/>
                <w:bottom w:val="none" w:sz="0" w:space="0" w:color="auto"/>
                <w:right w:val="none" w:sz="0" w:space="0" w:color="auto"/>
              </w:divBdr>
            </w:div>
            <w:div w:id="446512138">
              <w:marLeft w:val="0"/>
              <w:marRight w:val="0"/>
              <w:marTop w:val="0"/>
              <w:marBottom w:val="0"/>
              <w:divBdr>
                <w:top w:val="none" w:sz="0" w:space="0" w:color="auto"/>
                <w:left w:val="none" w:sz="0" w:space="0" w:color="auto"/>
                <w:bottom w:val="none" w:sz="0" w:space="0" w:color="auto"/>
                <w:right w:val="none" w:sz="0" w:space="0" w:color="auto"/>
              </w:divBdr>
            </w:div>
            <w:div w:id="1360739281">
              <w:marLeft w:val="0"/>
              <w:marRight w:val="0"/>
              <w:marTop w:val="0"/>
              <w:marBottom w:val="0"/>
              <w:divBdr>
                <w:top w:val="none" w:sz="0" w:space="0" w:color="auto"/>
                <w:left w:val="none" w:sz="0" w:space="0" w:color="auto"/>
                <w:bottom w:val="none" w:sz="0" w:space="0" w:color="auto"/>
                <w:right w:val="none" w:sz="0" w:space="0" w:color="auto"/>
              </w:divBdr>
            </w:div>
            <w:div w:id="1457407111">
              <w:marLeft w:val="0"/>
              <w:marRight w:val="0"/>
              <w:marTop w:val="0"/>
              <w:marBottom w:val="0"/>
              <w:divBdr>
                <w:top w:val="none" w:sz="0" w:space="0" w:color="auto"/>
                <w:left w:val="none" w:sz="0" w:space="0" w:color="auto"/>
                <w:bottom w:val="none" w:sz="0" w:space="0" w:color="auto"/>
                <w:right w:val="none" w:sz="0" w:space="0" w:color="auto"/>
              </w:divBdr>
            </w:div>
            <w:div w:id="1462575779">
              <w:marLeft w:val="0"/>
              <w:marRight w:val="0"/>
              <w:marTop w:val="0"/>
              <w:marBottom w:val="0"/>
              <w:divBdr>
                <w:top w:val="none" w:sz="0" w:space="0" w:color="auto"/>
                <w:left w:val="none" w:sz="0" w:space="0" w:color="auto"/>
                <w:bottom w:val="none" w:sz="0" w:space="0" w:color="auto"/>
                <w:right w:val="none" w:sz="0" w:space="0" w:color="auto"/>
              </w:divBdr>
            </w:div>
            <w:div w:id="1610046066">
              <w:marLeft w:val="0"/>
              <w:marRight w:val="0"/>
              <w:marTop w:val="0"/>
              <w:marBottom w:val="0"/>
              <w:divBdr>
                <w:top w:val="none" w:sz="0" w:space="0" w:color="auto"/>
                <w:left w:val="none" w:sz="0" w:space="0" w:color="auto"/>
                <w:bottom w:val="none" w:sz="0" w:space="0" w:color="auto"/>
                <w:right w:val="none" w:sz="0" w:space="0" w:color="auto"/>
              </w:divBdr>
            </w:div>
            <w:div w:id="21006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0592">
      <w:bodyDiv w:val="1"/>
      <w:marLeft w:val="0"/>
      <w:marRight w:val="0"/>
      <w:marTop w:val="0"/>
      <w:marBottom w:val="0"/>
      <w:divBdr>
        <w:top w:val="none" w:sz="0" w:space="0" w:color="auto"/>
        <w:left w:val="none" w:sz="0" w:space="0" w:color="auto"/>
        <w:bottom w:val="none" w:sz="0" w:space="0" w:color="auto"/>
        <w:right w:val="none" w:sz="0" w:space="0" w:color="auto"/>
      </w:divBdr>
      <w:divsChild>
        <w:div w:id="1645155665">
          <w:marLeft w:val="0"/>
          <w:marRight w:val="0"/>
          <w:marTop w:val="0"/>
          <w:marBottom w:val="0"/>
          <w:divBdr>
            <w:top w:val="none" w:sz="0" w:space="0" w:color="auto"/>
            <w:left w:val="none" w:sz="0" w:space="0" w:color="auto"/>
            <w:bottom w:val="none" w:sz="0" w:space="0" w:color="auto"/>
            <w:right w:val="none" w:sz="0" w:space="0" w:color="auto"/>
          </w:divBdr>
          <w:divsChild>
            <w:div w:id="18323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8146">
      <w:bodyDiv w:val="1"/>
      <w:marLeft w:val="0"/>
      <w:marRight w:val="0"/>
      <w:marTop w:val="0"/>
      <w:marBottom w:val="0"/>
      <w:divBdr>
        <w:top w:val="none" w:sz="0" w:space="0" w:color="auto"/>
        <w:left w:val="none" w:sz="0" w:space="0" w:color="auto"/>
        <w:bottom w:val="none" w:sz="0" w:space="0" w:color="auto"/>
        <w:right w:val="none" w:sz="0" w:space="0" w:color="auto"/>
      </w:divBdr>
    </w:div>
    <w:div w:id="1400012171">
      <w:bodyDiv w:val="1"/>
      <w:marLeft w:val="0"/>
      <w:marRight w:val="0"/>
      <w:marTop w:val="0"/>
      <w:marBottom w:val="0"/>
      <w:divBdr>
        <w:top w:val="none" w:sz="0" w:space="0" w:color="auto"/>
        <w:left w:val="none" w:sz="0" w:space="0" w:color="auto"/>
        <w:bottom w:val="none" w:sz="0" w:space="0" w:color="auto"/>
        <w:right w:val="none" w:sz="0" w:space="0" w:color="auto"/>
      </w:divBdr>
    </w:div>
    <w:div w:id="1406369035">
      <w:bodyDiv w:val="1"/>
      <w:marLeft w:val="0"/>
      <w:marRight w:val="0"/>
      <w:marTop w:val="0"/>
      <w:marBottom w:val="0"/>
      <w:divBdr>
        <w:top w:val="none" w:sz="0" w:space="0" w:color="auto"/>
        <w:left w:val="none" w:sz="0" w:space="0" w:color="auto"/>
        <w:bottom w:val="none" w:sz="0" w:space="0" w:color="auto"/>
        <w:right w:val="none" w:sz="0" w:space="0" w:color="auto"/>
      </w:divBdr>
    </w:div>
    <w:div w:id="1420635609">
      <w:bodyDiv w:val="1"/>
      <w:marLeft w:val="0"/>
      <w:marRight w:val="0"/>
      <w:marTop w:val="0"/>
      <w:marBottom w:val="0"/>
      <w:divBdr>
        <w:top w:val="none" w:sz="0" w:space="0" w:color="auto"/>
        <w:left w:val="none" w:sz="0" w:space="0" w:color="auto"/>
        <w:bottom w:val="none" w:sz="0" w:space="0" w:color="auto"/>
        <w:right w:val="none" w:sz="0" w:space="0" w:color="auto"/>
      </w:divBdr>
      <w:divsChild>
        <w:div w:id="38552873">
          <w:marLeft w:val="0"/>
          <w:marRight w:val="0"/>
          <w:marTop w:val="0"/>
          <w:marBottom w:val="0"/>
          <w:divBdr>
            <w:top w:val="none" w:sz="0" w:space="0" w:color="auto"/>
            <w:left w:val="none" w:sz="0" w:space="0" w:color="auto"/>
            <w:bottom w:val="none" w:sz="0" w:space="0" w:color="auto"/>
            <w:right w:val="none" w:sz="0" w:space="0" w:color="auto"/>
          </w:divBdr>
          <w:divsChild>
            <w:div w:id="43524762">
              <w:marLeft w:val="0"/>
              <w:marRight w:val="0"/>
              <w:marTop w:val="0"/>
              <w:marBottom w:val="0"/>
              <w:divBdr>
                <w:top w:val="none" w:sz="0" w:space="0" w:color="auto"/>
                <w:left w:val="none" w:sz="0" w:space="0" w:color="auto"/>
                <w:bottom w:val="none" w:sz="0" w:space="0" w:color="auto"/>
                <w:right w:val="none" w:sz="0" w:space="0" w:color="auto"/>
              </w:divBdr>
            </w:div>
            <w:div w:id="103158823">
              <w:marLeft w:val="0"/>
              <w:marRight w:val="0"/>
              <w:marTop w:val="0"/>
              <w:marBottom w:val="0"/>
              <w:divBdr>
                <w:top w:val="none" w:sz="0" w:space="0" w:color="auto"/>
                <w:left w:val="none" w:sz="0" w:space="0" w:color="auto"/>
                <w:bottom w:val="none" w:sz="0" w:space="0" w:color="auto"/>
                <w:right w:val="none" w:sz="0" w:space="0" w:color="auto"/>
              </w:divBdr>
            </w:div>
            <w:div w:id="169875612">
              <w:marLeft w:val="0"/>
              <w:marRight w:val="0"/>
              <w:marTop w:val="0"/>
              <w:marBottom w:val="0"/>
              <w:divBdr>
                <w:top w:val="none" w:sz="0" w:space="0" w:color="auto"/>
                <w:left w:val="none" w:sz="0" w:space="0" w:color="auto"/>
                <w:bottom w:val="none" w:sz="0" w:space="0" w:color="auto"/>
                <w:right w:val="none" w:sz="0" w:space="0" w:color="auto"/>
              </w:divBdr>
            </w:div>
            <w:div w:id="169954654">
              <w:marLeft w:val="0"/>
              <w:marRight w:val="0"/>
              <w:marTop w:val="0"/>
              <w:marBottom w:val="0"/>
              <w:divBdr>
                <w:top w:val="none" w:sz="0" w:space="0" w:color="auto"/>
                <w:left w:val="none" w:sz="0" w:space="0" w:color="auto"/>
                <w:bottom w:val="none" w:sz="0" w:space="0" w:color="auto"/>
                <w:right w:val="none" w:sz="0" w:space="0" w:color="auto"/>
              </w:divBdr>
            </w:div>
            <w:div w:id="200553857">
              <w:marLeft w:val="0"/>
              <w:marRight w:val="0"/>
              <w:marTop w:val="0"/>
              <w:marBottom w:val="0"/>
              <w:divBdr>
                <w:top w:val="none" w:sz="0" w:space="0" w:color="auto"/>
                <w:left w:val="none" w:sz="0" w:space="0" w:color="auto"/>
                <w:bottom w:val="none" w:sz="0" w:space="0" w:color="auto"/>
                <w:right w:val="none" w:sz="0" w:space="0" w:color="auto"/>
              </w:divBdr>
            </w:div>
            <w:div w:id="221521883">
              <w:marLeft w:val="0"/>
              <w:marRight w:val="0"/>
              <w:marTop w:val="0"/>
              <w:marBottom w:val="0"/>
              <w:divBdr>
                <w:top w:val="none" w:sz="0" w:space="0" w:color="auto"/>
                <w:left w:val="none" w:sz="0" w:space="0" w:color="auto"/>
                <w:bottom w:val="none" w:sz="0" w:space="0" w:color="auto"/>
                <w:right w:val="none" w:sz="0" w:space="0" w:color="auto"/>
              </w:divBdr>
            </w:div>
            <w:div w:id="233127099">
              <w:marLeft w:val="0"/>
              <w:marRight w:val="0"/>
              <w:marTop w:val="0"/>
              <w:marBottom w:val="0"/>
              <w:divBdr>
                <w:top w:val="none" w:sz="0" w:space="0" w:color="auto"/>
                <w:left w:val="none" w:sz="0" w:space="0" w:color="auto"/>
                <w:bottom w:val="none" w:sz="0" w:space="0" w:color="auto"/>
                <w:right w:val="none" w:sz="0" w:space="0" w:color="auto"/>
              </w:divBdr>
            </w:div>
            <w:div w:id="265433434">
              <w:marLeft w:val="0"/>
              <w:marRight w:val="0"/>
              <w:marTop w:val="0"/>
              <w:marBottom w:val="0"/>
              <w:divBdr>
                <w:top w:val="none" w:sz="0" w:space="0" w:color="auto"/>
                <w:left w:val="none" w:sz="0" w:space="0" w:color="auto"/>
                <w:bottom w:val="none" w:sz="0" w:space="0" w:color="auto"/>
                <w:right w:val="none" w:sz="0" w:space="0" w:color="auto"/>
              </w:divBdr>
            </w:div>
            <w:div w:id="295766372">
              <w:marLeft w:val="0"/>
              <w:marRight w:val="0"/>
              <w:marTop w:val="0"/>
              <w:marBottom w:val="0"/>
              <w:divBdr>
                <w:top w:val="none" w:sz="0" w:space="0" w:color="auto"/>
                <w:left w:val="none" w:sz="0" w:space="0" w:color="auto"/>
                <w:bottom w:val="none" w:sz="0" w:space="0" w:color="auto"/>
                <w:right w:val="none" w:sz="0" w:space="0" w:color="auto"/>
              </w:divBdr>
            </w:div>
            <w:div w:id="352073464">
              <w:marLeft w:val="0"/>
              <w:marRight w:val="0"/>
              <w:marTop w:val="0"/>
              <w:marBottom w:val="0"/>
              <w:divBdr>
                <w:top w:val="none" w:sz="0" w:space="0" w:color="auto"/>
                <w:left w:val="none" w:sz="0" w:space="0" w:color="auto"/>
                <w:bottom w:val="none" w:sz="0" w:space="0" w:color="auto"/>
                <w:right w:val="none" w:sz="0" w:space="0" w:color="auto"/>
              </w:divBdr>
            </w:div>
            <w:div w:id="352191488">
              <w:marLeft w:val="0"/>
              <w:marRight w:val="0"/>
              <w:marTop w:val="0"/>
              <w:marBottom w:val="0"/>
              <w:divBdr>
                <w:top w:val="none" w:sz="0" w:space="0" w:color="auto"/>
                <w:left w:val="none" w:sz="0" w:space="0" w:color="auto"/>
                <w:bottom w:val="none" w:sz="0" w:space="0" w:color="auto"/>
                <w:right w:val="none" w:sz="0" w:space="0" w:color="auto"/>
              </w:divBdr>
            </w:div>
            <w:div w:id="616108479">
              <w:marLeft w:val="0"/>
              <w:marRight w:val="0"/>
              <w:marTop w:val="0"/>
              <w:marBottom w:val="0"/>
              <w:divBdr>
                <w:top w:val="none" w:sz="0" w:space="0" w:color="auto"/>
                <w:left w:val="none" w:sz="0" w:space="0" w:color="auto"/>
                <w:bottom w:val="none" w:sz="0" w:space="0" w:color="auto"/>
                <w:right w:val="none" w:sz="0" w:space="0" w:color="auto"/>
              </w:divBdr>
            </w:div>
            <w:div w:id="640500145">
              <w:marLeft w:val="0"/>
              <w:marRight w:val="0"/>
              <w:marTop w:val="0"/>
              <w:marBottom w:val="0"/>
              <w:divBdr>
                <w:top w:val="none" w:sz="0" w:space="0" w:color="auto"/>
                <w:left w:val="none" w:sz="0" w:space="0" w:color="auto"/>
                <w:bottom w:val="none" w:sz="0" w:space="0" w:color="auto"/>
                <w:right w:val="none" w:sz="0" w:space="0" w:color="auto"/>
              </w:divBdr>
            </w:div>
            <w:div w:id="722414359">
              <w:marLeft w:val="0"/>
              <w:marRight w:val="0"/>
              <w:marTop w:val="0"/>
              <w:marBottom w:val="0"/>
              <w:divBdr>
                <w:top w:val="none" w:sz="0" w:space="0" w:color="auto"/>
                <w:left w:val="none" w:sz="0" w:space="0" w:color="auto"/>
                <w:bottom w:val="none" w:sz="0" w:space="0" w:color="auto"/>
                <w:right w:val="none" w:sz="0" w:space="0" w:color="auto"/>
              </w:divBdr>
            </w:div>
            <w:div w:id="759715032">
              <w:marLeft w:val="0"/>
              <w:marRight w:val="0"/>
              <w:marTop w:val="0"/>
              <w:marBottom w:val="0"/>
              <w:divBdr>
                <w:top w:val="none" w:sz="0" w:space="0" w:color="auto"/>
                <w:left w:val="none" w:sz="0" w:space="0" w:color="auto"/>
                <w:bottom w:val="none" w:sz="0" w:space="0" w:color="auto"/>
                <w:right w:val="none" w:sz="0" w:space="0" w:color="auto"/>
              </w:divBdr>
            </w:div>
            <w:div w:id="822552211">
              <w:marLeft w:val="0"/>
              <w:marRight w:val="0"/>
              <w:marTop w:val="0"/>
              <w:marBottom w:val="0"/>
              <w:divBdr>
                <w:top w:val="none" w:sz="0" w:space="0" w:color="auto"/>
                <w:left w:val="none" w:sz="0" w:space="0" w:color="auto"/>
                <w:bottom w:val="none" w:sz="0" w:space="0" w:color="auto"/>
                <w:right w:val="none" w:sz="0" w:space="0" w:color="auto"/>
              </w:divBdr>
            </w:div>
            <w:div w:id="888226561">
              <w:marLeft w:val="0"/>
              <w:marRight w:val="0"/>
              <w:marTop w:val="0"/>
              <w:marBottom w:val="0"/>
              <w:divBdr>
                <w:top w:val="none" w:sz="0" w:space="0" w:color="auto"/>
                <w:left w:val="none" w:sz="0" w:space="0" w:color="auto"/>
                <w:bottom w:val="none" w:sz="0" w:space="0" w:color="auto"/>
                <w:right w:val="none" w:sz="0" w:space="0" w:color="auto"/>
              </w:divBdr>
            </w:div>
            <w:div w:id="983317898">
              <w:marLeft w:val="0"/>
              <w:marRight w:val="0"/>
              <w:marTop w:val="0"/>
              <w:marBottom w:val="0"/>
              <w:divBdr>
                <w:top w:val="none" w:sz="0" w:space="0" w:color="auto"/>
                <w:left w:val="none" w:sz="0" w:space="0" w:color="auto"/>
                <w:bottom w:val="none" w:sz="0" w:space="0" w:color="auto"/>
                <w:right w:val="none" w:sz="0" w:space="0" w:color="auto"/>
              </w:divBdr>
            </w:div>
            <w:div w:id="1010303917">
              <w:marLeft w:val="0"/>
              <w:marRight w:val="0"/>
              <w:marTop w:val="0"/>
              <w:marBottom w:val="0"/>
              <w:divBdr>
                <w:top w:val="none" w:sz="0" w:space="0" w:color="auto"/>
                <w:left w:val="none" w:sz="0" w:space="0" w:color="auto"/>
                <w:bottom w:val="none" w:sz="0" w:space="0" w:color="auto"/>
                <w:right w:val="none" w:sz="0" w:space="0" w:color="auto"/>
              </w:divBdr>
            </w:div>
            <w:div w:id="1023937694">
              <w:marLeft w:val="0"/>
              <w:marRight w:val="0"/>
              <w:marTop w:val="0"/>
              <w:marBottom w:val="0"/>
              <w:divBdr>
                <w:top w:val="none" w:sz="0" w:space="0" w:color="auto"/>
                <w:left w:val="none" w:sz="0" w:space="0" w:color="auto"/>
                <w:bottom w:val="none" w:sz="0" w:space="0" w:color="auto"/>
                <w:right w:val="none" w:sz="0" w:space="0" w:color="auto"/>
              </w:divBdr>
            </w:div>
            <w:div w:id="1131048209">
              <w:marLeft w:val="0"/>
              <w:marRight w:val="0"/>
              <w:marTop w:val="0"/>
              <w:marBottom w:val="0"/>
              <w:divBdr>
                <w:top w:val="none" w:sz="0" w:space="0" w:color="auto"/>
                <w:left w:val="none" w:sz="0" w:space="0" w:color="auto"/>
                <w:bottom w:val="none" w:sz="0" w:space="0" w:color="auto"/>
                <w:right w:val="none" w:sz="0" w:space="0" w:color="auto"/>
              </w:divBdr>
            </w:div>
            <w:div w:id="1205484525">
              <w:marLeft w:val="0"/>
              <w:marRight w:val="0"/>
              <w:marTop w:val="0"/>
              <w:marBottom w:val="0"/>
              <w:divBdr>
                <w:top w:val="none" w:sz="0" w:space="0" w:color="auto"/>
                <w:left w:val="none" w:sz="0" w:space="0" w:color="auto"/>
                <w:bottom w:val="none" w:sz="0" w:space="0" w:color="auto"/>
                <w:right w:val="none" w:sz="0" w:space="0" w:color="auto"/>
              </w:divBdr>
            </w:div>
            <w:div w:id="1276329705">
              <w:marLeft w:val="0"/>
              <w:marRight w:val="0"/>
              <w:marTop w:val="0"/>
              <w:marBottom w:val="0"/>
              <w:divBdr>
                <w:top w:val="none" w:sz="0" w:space="0" w:color="auto"/>
                <w:left w:val="none" w:sz="0" w:space="0" w:color="auto"/>
                <w:bottom w:val="none" w:sz="0" w:space="0" w:color="auto"/>
                <w:right w:val="none" w:sz="0" w:space="0" w:color="auto"/>
              </w:divBdr>
            </w:div>
            <w:div w:id="1318068481">
              <w:marLeft w:val="0"/>
              <w:marRight w:val="0"/>
              <w:marTop w:val="0"/>
              <w:marBottom w:val="0"/>
              <w:divBdr>
                <w:top w:val="none" w:sz="0" w:space="0" w:color="auto"/>
                <w:left w:val="none" w:sz="0" w:space="0" w:color="auto"/>
                <w:bottom w:val="none" w:sz="0" w:space="0" w:color="auto"/>
                <w:right w:val="none" w:sz="0" w:space="0" w:color="auto"/>
              </w:divBdr>
            </w:div>
            <w:div w:id="1355154925">
              <w:marLeft w:val="0"/>
              <w:marRight w:val="0"/>
              <w:marTop w:val="0"/>
              <w:marBottom w:val="0"/>
              <w:divBdr>
                <w:top w:val="none" w:sz="0" w:space="0" w:color="auto"/>
                <w:left w:val="none" w:sz="0" w:space="0" w:color="auto"/>
                <w:bottom w:val="none" w:sz="0" w:space="0" w:color="auto"/>
                <w:right w:val="none" w:sz="0" w:space="0" w:color="auto"/>
              </w:divBdr>
            </w:div>
            <w:div w:id="1355496584">
              <w:marLeft w:val="0"/>
              <w:marRight w:val="0"/>
              <w:marTop w:val="0"/>
              <w:marBottom w:val="0"/>
              <w:divBdr>
                <w:top w:val="none" w:sz="0" w:space="0" w:color="auto"/>
                <w:left w:val="none" w:sz="0" w:space="0" w:color="auto"/>
                <w:bottom w:val="none" w:sz="0" w:space="0" w:color="auto"/>
                <w:right w:val="none" w:sz="0" w:space="0" w:color="auto"/>
              </w:divBdr>
            </w:div>
            <w:div w:id="1422335318">
              <w:marLeft w:val="0"/>
              <w:marRight w:val="0"/>
              <w:marTop w:val="0"/>
              <w:marBottom w:val="0"/>
              <w:divBdr>
                <w:top w:val="none" w:sz="0" w:space="0" w:color="auto"/>
                <w:left w:val="none" w:sz="0" w:space="0" w:color="auto"/>
                <w:bottom w:val="none" w:sz="0" w:space="0" w:color="auto"/>
                <w:right w:val="none" w:sz="0" w:space="0" w:color="auto"/>
              </w:divBdr>
            </w:div>
            <w:div w:id="1564637940">
              <w:marLeft w:val="0"/>
              <w:marRight w:val="0"/>
              <w:marTop w:val="0"/>
              <w:marBottom w:val="0"/>
              <w:divBdr>
                <w:top w:val="none" w:sz="0" w:space="0" w:color="auto"/>
                <w:left w:val="none" w:sz="0" w:space="0" w:color="auto"/>
                <w:bottom w:val="none" w:sz="0" w:space="0" w:color="auto"/>
                <w:right w:val="none" w:sz="0" w:space="0" w:color="auto"/>
              </w:divBdr>
            </w:div>
            <w:div w:id="1723559832">
              <w:marLeft w:val="0"/>
              <w:marRight w:val="0"/>
              <w:marTop w:val="0"/>
              <w:marBottom w:val="0"/>
              <w:divBdr>
                <w:top w:val="none" w:sz="0" w:space="0" w:color="auto"/>
                <w:left w:val="none" w:sz="0" w:space="0" w:color="auto"/>
                <w:bottom w:val="none" w:sz="0" w:space="0" w:color="auto"/>
                <w:right w:val="none" w:sz="0" w:space="0" w:color="auto"/>
              </w:divBdr>
            </w:div>
            <w:div w:id="1833371265">
              <w:marLeft w:val="0"/>
              <w:marRight w:val="0"/>
              <w:marTop w:val="0"/>
              <w:marBottom w:val="0"/>
              <w:divBdr>
                <w:top w:val="none" w:sz="0" w:space="0" w:color="auto"/>
                <w:left w:val="none" w:sz="0" w:space="0" w:color="auto"/>
                <w:bottom w:val="none" w:sz="0" w:space="0" w:color="auto"/>
                <w:right w:val="none" w:sz="0" w:space="0" w:color="auto"/>
              </w:divBdr>
            </w:div>
            <w:div w:id="1891768763">
              <w:marLeft w:val="0"/>
              <w:marRight w:val="0"/>
              <w:marTop w:val="0"/>
              <w:marBottom w:val="0"/>
              <w:divBdr>
                <w:top w:val="none" w:sz="0" w:space="0" w:color="auto"/>
                <w:left w:val="none" w:sz="0" w:space="0" w:color="auto"/>
                <w:bottom w:val="none" w:sz="0" w:space="0" w:color="auto"/>
                <w:right w:val="none" w:sz="0" w:space="0" w:color="auto"/>
              </w:divBdr>
            </w:div>
            <w:div w:id="1934438179">
              <w:marLeft w:val="0"/>
              <w:marRight w:val="0"/>
              <w:marTop w:val="0"/>
              <w:marBottom w:val="0"/>
              <w:divBdr>
                <w:top w:val="none" w:sz="0" w:space="0" w:color="auto"/>
                <w:left w:val="none" w:sz="0" w:space="0" w:color="auto"/>
                <w:bottom w:val="none" w:sz="0" w:space="0" w:color="auto"/>
                <w:right w:val="none" w:sz="0" w:space="0" w:color="auto"/>
              </w:divBdr>
            </w:div>
            <w:div w:id="2030258094">
              <w:marLeft w:val="0"/>
              <w:marRight w:val="0"/>
              <w:marTop w:val="0"/>
              <w:marBottom w:val="0"/>
              <w:divBdr>
                <w:top w:val="none" w:sz="0" w:space="0" w:color="auto"/>
                <w:left w:val="none" w:sz="0" w:space="0" w:color="auto"/>
                <w:bottom w:val="none" w:sz="0" w:space="0" w:color="auto"/>
                <w:right w:val="none" w:sz="0" w:space="0" w:color="auto"/>
              </w:divBdr>
            </w:div>
            <w:div w:id="2031031279">
              <w:marLeft w:val="0"/>
              <w:marRight w:val="0"/>
              <w:marTop w:val="0"/>
              <w:marBottom w:val="0"/>
              <w:divBdr>
                <w:top w:val="none" w:sz="0" w:space="0" w:color="auto"/>
                <w:left w:val="none" w:sz="0" w:space="0" w:color="auto"/>
                <w:bottom w:val="none" w:sz="0" w:space="0" w:color="auto"/>
                <w:right w:val="none" w:sz="0" w:space="0" w:color="auto"/>
              </w:divBdr>
            </w:div>
            <w:div w:id="2102990559">
              <w:marLeft w:val="0"/>
              <w:marRight w:val="0"/>
              <w:marTop w:val="0"/>
              <w:marBottom w:val="0"/>
              <w:divBdr>
                <w:top w:val="none" w:sz="0" w:space="0" w:color="auto"/>
                <w:left w:val="none" w:sz="0" w:space="0" w:color="auto"/>
                <w:bottom w:val="none" w:sz="0" w:space="0" w:color="auto"/>
                <w:right w:val="none" w:sz="0" w:space="0" w:color="auto"/>
              </w:divBdr>
            </w:div>
            <w:div w:id="2104909997">
              <w:marLeft w:val="0"/>
              <w:marRight w:val="0"/>
              <w:marTop w:val="0"/>
              <w:marBottom w:val="0"/>
              <w:divBdr>
                <w:top w:val="none" w:sz="0" w:space="0" w:color="auto"/>
                <w:left w:val="none" w:sz="0" w:space="0" w:color="auto"/>
                <w:bottom w:val="none" w:sz="0" w:space="0" w:color="auto"/>
                <w:right w:val="none" w:sz="0" w:space="0" w:color="auto"/>
              </w:divBdr>
            </w:div>
            <w:div w:id="2140024930">
              <w:marLeft w:val="0"/>
              <w:marRight w:val="0"/>
              <w:marTop w:val="0"/>
              <w:marBottom w:val="0"/>
              <w:divBdr>
                <w:top w:val="none" w:sz="0" w:space="0" w:color="auto"/>
                <w:left w:val="none" w:sz="0" w:space="0" w:color="auto"/>
                <w:bottom w:val="none" w:sz="0" w:space="0" w:color="auto"/>
                <w:right w:val="none" w:sz="0" w:space="0" w:color="auto"/>
              </w:divBdr>
            </w:div>
            <w:div w:id="21453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6494">
      <w:bodyDiv w:val="1"/>
      <w:marLeft w:val="0"/>
      <w:marRight w:val="0"/>
      <w:marTop w:val="0"/>
      <w:marBottom w:val="0"/>
      <w:divBdr>
        <w:top w:val="none" w:sz="0" w:space="0" w:color="auto"/>
        <w:left w:val="none" w:sz="0" w:space="0" w:color="auto"/>
        <w:bottom w:val="none" w:sz="0" w:space="0" w:color="auto"/>
        <w:right w:val="none" w:sz="0" w:space="0" w:color="auto"/>
      </w:divBdr>
    </w:div>
    <w:div w:id="1424952381">
      <w:bodyDiv w:val="1"/>
      <w:marLeft w:val="0"/>
      <w:marRight w:val="0"/>
      <w:marTop w:val="0"/>
      <w:marBottom w:val="0"/>
      <w:divBdr>
        <w:top w:val="none" w:sz="0" w:space="0" w:color="auto"/>
        <w:left w:val="none" w:sz="0" w:space="0" w:color="auto"/>
        <w:bottom w:val="none" w:sz="0" w:space="0" w:color="auto"/>
        <w:right w:val="none" w:sz="0" w:space="0" w:color="auto"/>
      </w:divBdr>
    </w:div>
    <w:div w:id="1435788336">
      <w:bodyDiv w:val="1"/>
      <w:marLeft w:val="0"/>
      <w:marRight w:val="0"/>
      <w:marTop w:val="0"/>
      <w:marBottom w:val="0"/>
      <w:divBdr>
        <w:top w:val="none" w:sz="0" w:space="0" w:color="auto"/>
        <w:left w:val="none" w:sz="0" w:space="0" w:color="auto"/>
        <w:bottom w:val="none" w:sz="0" w:space="0" w:color="auto"/>
        <w:right w:val="none" w:sz="0" w:space="0" w:color="auto"/>
      </w:divBdr>
      <w:divsChild>
        <w:div w:id="1081567458">
          <w:marLeft w:val="0"/>
          <w:marRight w:val="0"/>
          <w:marTop w:val="0"/>
          <w:marBottom w:val="0"/>
          <w:divBdr>
            <w:top w:val="none" w:sz="0" w:space="0" w:color="auto"/>
            <w:left w:val="none" w:sz="0" w:space="0" w:color="auto"/>
            <w:bottom w:val="none" w:sz="0" w:space="0" w:color="auto"/>
            <w:right w:val="none" w:sz="0" w:space="0" w:color="auto"/>
          </w:divBdr>
          <w:divsChild>
            <w:div w:id="17564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3023">
      <w:bodyDiv w:val="1"/>
      <w:marLeft w:val="0"/>
      <w:marRight w:val="0"/>
      <w:marTop w:val="0"/>
      <w:marBottom w:val="0"/>
      <w:divBdr>
        <w:top w:val="none" w:sz="0" w:space="0" w:color="auto"/>
        <w:left w:val="none" w:sz="0" w:space="0" w:color="auto"/>
        <w:bottom w:val="none" w:sz="0" w:space="0" w:color="auto"/>
        <w:right w:val="none" w:sz="0" w:space="0" w:color="auto"/>
      </w:divBdr>
      <w:divsChild>
        <w:div w:id="3644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867326">
      <w:bodyDiv w:val="1"/>
      <w:marLeft w:val="0"/>
      <w:marRight w:val="0"/>
      <w:marTop w:val="0"/>
      <w:marBottom w:val="0"/>
      <w:divBdr>
        <w:top w:val="none" w:sz="0" w:space="0" w:color="auto"/>
        <w:left w:val="none" w:sz="0" w:space="0" w:color="auto"/>
        <w:bottom w:val="none" w:sz="0" w:space="0" w:color="auto"/>
        <w:right w:val="none" w:sz="0" w:space="0" w:color="auto"/>
      </w:divBdr>
    </w:div>
    <w:div w:id="1482964843">
      <w:bodyDiv w:val="1"/>
      <w:marLeft w:val="0"/>
      <w:marRight w:val="0"/>
      <w:marTop w:val="0"/>
      <w:marBottom w:val="0"/>
      <w:divBdr>
        <w:top w:val="none" w:sz="0" w:space="0" w:color="auto"/>
        <w:left w:val="none" w:sz="0" w:space="0" w:color="auto"/>
        <w:bottom w:val="none" w:sz="0" w:space="0" w:color="auto"/>
        <w:right w:val="none" w:sz="0" w:space="0" w:color="auto"/>
      </w:divBdr>
    </w:div>
    <w:div w:id="1526669519">
      <w:bodyDiv w:val="1"/>
      <w:marLeft w:val="0"/>
      <w:marRight w:val="0"/>
      <w:marTop w:val="0"/>
      <w:marBottom w:val="0"/>
      <w:divBdr>
        <w:top w:val="none" w:sz="0" w:space="0" w:color="auto"/>
        <w:left w:val="none" w:sz="0" w:space="0" w:color="auto"/>
        <w:bottom w:val="none" w:sz="0" w:space="0" w:color="auto"/>
        <w:right w:val="none" w:sz="0" w:space="0" w:color="auto"/>
      </w:divBdr>
    </w:div>
    <w:div w:id="1536581260">
      <w:bodyDiv w:val="1"/>
      <w:marLeft w:val="0"/>
      <w:marRight w:val="0"/>
      <w:marTop w:val="0"/>
      <w:marBottom w:val="0"/>
      <w:divBdr>
        <w:top w:val="none" w:sz="0" w:space="0" w:color="auto"/>
        <w:left w:val="none" w:sz="0" w:space="0" w:color="auto"/>
        <w:bottom w:val="none" w:sz="0" w:space="0" w:color="auto"/>
        <w:right w:val="none" w:sz="0" w:space="0" w:color="auto"/>
      </w:divBdr>
    </w:div>
    <w:div w:id="1569262807">
      <w:bodyDiv w:val="1"/>
      <w:marLeft w:val="0"/>
      <w:marRight w:val="0"/>
      <w:marTop w:val="0"/>
      <w:marBottom w:val="0"/>
      <w:divBdr>
        <w:top w:val="none" w:sz="0" w:space="0" w:color="auto"/>
        <w:left w:val="none" w:sz="0" w:space="0" w:color="auto"/>
        <w:bottom w:val="none" w:sz="0" w:space="0" w:color="auto"/>
        <w:right w:val="none" w:sz="0" w:space="0" w:color="auto"/>
      </w:divBdr>
    </w:div>
    <w:div w:id="1576166069">
      <w:bodyDiv w:val="1"/>
      <w:marLeft w:val="0"/>
      <w:marRight w:val="0"/>
      <w:marTop w:val="0"/>
      <w:marBottom w:val="0"/>
      <w:divBdr>
        <w:top w:val="none" w:sz="0" w:space="0" w:color="auto"/>
        <w:left w:val="none" w:sz="0" w:space="0" w:color="auto"/>
        <w:bottom w:val="none" w:sz="0" w:space="0" w:color="auto"/>
        <w:right w:val="none" w:sz="0" w:space="0" w:color="auto"/>
      </w:divBdr>
    </w:div>
    <w:div w:id="1616133195">
      <w:bodyDiv w:val="1"/>
      <w:marLeft w:val="0"/>
      <w:marRight w:val="0"/>
      <w:marTop w:val="0"/>
      <w:marBottom w:val="0"/>
      <w:divBdr>
        <w:top w:val="none" w:sz="0" w:space="0" w:color="auto"/>
        <w:left w:val="none" w:sz="0" w:space="0" w:color="auto"/>
        <w:bottom w:val="none" w:sz="0" w:space="0" w:color="auto"/>
        <w:right w:val="none" w:sz="0" w:space="0" w:color="auto"/>
      </w:divBdr>
      <w:divsChild>
        <w:div w:id="996804397">
          <w:marLeft w:val="0"/>
          <w:marRight w:val="0"/>
          <w:marTop w:val="0"/>
          <w:marBottom w:val="0"/>
          <w:divBdr>
            <w:top w:val="none" w:sz="0" w:space="0" w:color="auto"/>
            <w:left w:val="none" w:sz="0" w:space="0" w:color="auto"/>
            <w:bottom w:val="none" w:sz="0" w:space="0" w:color="auto"/>
            <w:right w:val="none" w:sz="0" w:space="0" w:color="auto"/>
          </w:divBdr>
          <w:divsChild>
            <w:div w:id="76083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793108">
      <w:bodyDiv w:val="1"/>
      <w:marLeft w:val="0"/>
      <w:marRight w:val="0"/>
      <w:marTop w:val="0"/>
      <w:marBottom w:val="0"/>
      <w:divBdr>
        <w:top w:val="none" w:sz="0" w:space="0" w:color="auto"/>
        <w:left w:val="none" w:sz="0" w:space="0" w:color="auto"/>
        <w:bottom w:val="none" w:sz="0" w:space="0" w:color="auto"/>
        <w:right w:val="none" w:sz="0" w:space="0" w:color="auto"/>
      </w:divBdr>
    </w:div>
    <w:div w:id="1631789190">
      <w:bodyDiv w:val="1"/>
      <w:marLeft w:val="0"/>
      <w:marRight w:val="0"/>
      <w:marTop w:val="0"/>
      <w:marBottom w:val="0"/>
      <w:divBdr>
        <w:top w:val="none" w:sz="0" w:space="0" w:color="auto"/>
        <w:left w:val="none" w:sz="0" w:space="0" w:color="auto"/>
        <w:bottom w:val="none" w:sz="0" w:space="0" w:color="auto"/>
        <w:right w:val="none" w:sz="0" w:space="0" w:color="auto"/>
      </w:divBdr>
    </w:div>
    <w:div w:id="1644188462">
      <w:bodyDiv w:val="1"/>
      <w:marLeft w:val="0"/>
      <w:marRight w:val="0"/>
      <w:marTop w:val="0"/>
      <w:marBottom w:val="0"/>
      <w:divBdr>
        <w:top w:val="none" w:sz="0" w:space="0" w:color="auto"/>
        <w:left w:val="none" w:sz="0" w:space="0" w:color="auto"/>
        <w:bottom w:val="none" w:sz="0" w:space="0" w:color="auto"/>
        <w:right w:val="none" w:sz="0" w:space="0" w:color="auto"/>
      </w:divBdr>
    </w:div>
    <w:div w:id="1653562894">
      <w:bodyDiv w:val="1"/>
      <w:marLeft w:val="0"/>
      <w:marRight w:val="0"/>
      <w:marTop w:val="0"/>
      <w:marBottom w:val="0"/>
      <w:divBdr>
        <w:top w:val="none" w:sz="0" w:space="0" w:color="auto"/>
        <w:left w:val="none" w:sz="0" w:space="0" w:color="auto"/>
        <w:bottom w:val="none" w:sz="0" w:space="0" w:color="auto"/>
        <w:right w:val="none" w:sz="0" w:space="0" w:color="auto"/>
      </w:divBdr>
      <w:divsChild>
        <w:div w:id="1110931453">
          <w:marLeft w:val="0"/>
          <w:marRight w:val="0"/>
          <w:marTop w:val="0"/>
          <w:marBottom w:val="0"/>
          <w:divBdr>
            <w:top w:val="none" w:sz="0" w:space="0" w:color="auto"/>
            <w:left w:val="none" w:sz="0" w:space="0" w:color="auto"/>
            <w:bottom w:val="none" w:sz="0" w:space="0" w:color="auto"/>
            <w:right w:val="none" w:sz="0" w:space="0" w:color="auto"/>
          </w:divBdr>
          <w:divsChild>
            <w:div w:id="281618269">
              <w:marLeft w:val="0"/>
              <w:marRight w:val="0"/>
              <w:marTop w:val="0"/>
              <w:marBottom w:val="0"/>
              <w:divBdr>
                <w:top w:val="none" w:sz="0" w:space="0" w:color="auto"/>
                <w:left w:val="none" w:sz="0" w:space="0" w:color="auto"/>
                <w:bottom w:val="none" w:sz="0" w:space="0" w:color="auto"/>
                <w:right w:val="none" w:sz="0" w:space="0" w:color="auto"/>
              </w:divBdr>
            </w:div>
            <w:div w:id="596133216">
              <w:marLeft w:val="0"/>
              <w:marRight w:val="0"/>
              <w:marTop w:val="0"/>
              <w:marBottom w:val="0"/>
              <w:divBdr>
                <w:top w:val="none" w:sz="0" w:space="0" w:color="auto"/>
                <w:left w:val="none" w:sz="0" w:space="0" w:color="auto"/>
                <w:bottom w:val="none" w:sz="0" w:space="0" w:color="auto"/>
                <w:right w:val="none" w:sz="0" w:space="0" w:color="auto"/>
              </w:divBdr>
            </w:div>
            <w:div w:id="895704392">
              <w:marLeft w:val="0"/>
              <w:marRight w:val="0"/>
              <w:marTop w:val="0"/>
              <w:marBottom w:val="0"/>
              <w:divBdr>
                <w:top w:val="none" w:sz="0" w:space="0" w:color="auto"/>
                <w:left w:val="none" w:sz="0" w:space="0" w:color="auto"/>
                <w:bottom w:val="none" w:sz="0" w:space="0" w:color="auto"/>
                <w:right w:val="none" w:sz="0" w:space="0" w:color="auto"/>
              </w:divBdr>
            </w:div>
            <w:div w:id="1003317503">
              <w:marLeft w:val="0"/>
              <w:marRight w:val="0"/>
              <w:marTop w:val="0"/>
              <w:marBottom w:val="0"/>
              <w:divBdr>
                <w:top w:val="none" w:sz="0" w:space="0" w:color="auto"/>
                <w:left w:val="none" w:sz="0" w:space="0" w:color="auto"/>
                <w:bottom w:val="none" w:sz="0" w:space="0" w:color="auto"/>
                <w:right w:val="none" w:sz="0" w:space="0" w:color="auto"/>
              </w:divBdr>
            </w:div>
            <w:div w:id="1045524310">
              <w:marLeft w:val="0"/>
              <w:marRight w:val="0"/>
              <w:marTop w:val="0"/>
              <w:marBottom w:val="0"/>
              <w:divBdr>
                <w:top w:val="none" w:sz="0" w:space="0" w:color="auto"/>
                <w:left w:val="none" w:sz="0" w:space="0" w:color="auto"/>
                <w:bottom w:val="none" w:sz="0" w:space="0" w:color="auto"/>
                <w:right w:val="none" w:sz="0" w:space="0" w:color="auto"/>
              </w:divBdr>
            </w:div>
            <w:div w:id="1654674583">
              <w:marLeft w:val="0"/>
              <w:marRight w:val="0"/>
              <w:marTop w:val="0"/>
              <w:marBottom w:val="0"/>
              <w:divBdr>
                <w:top w:val="none" w:sz="0" w:space="0" w:color="auto"/>
                <w:left w:val="none" w:sz="0" w:space="0" w:color="auto"/>
                <w:bottom w:val="none" w:sz="0" w:space="0" w:color="auto"/>
                <w:right w:val="none" w:sz="0" w:space="0" w:color="auto"/>
              </w:divBdr>
            </w:div>
            <w:div w:id="18778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71849">
      <w:bodyDiv w:val="1"/>
      <w:marLeft w:val="0"/>
      <w:marRight w:val="0"/>
      <w:marTop w:val="0"/>
      <w:marBottom w:val="0"/>
      <w:divBdr>
        <w:top w:val="none" w:sz="0" w:space="0" w:color="auto"/>
        <w:left w:val="none" w:sz="0" w:space="0" w:color="auto"/>
        <w:bottom w:val="none" w:sz="0" w:space="0" w:color="auto"/>
        <w:right w:val="none" w:sz="0" w:space="0" w:color="auto"/>
      </w:divBdr>
    </w:div>
    <w:div w:id="1660499074">
      <w:bodyDiv w:val="1"/>
      <w:marLeft w:val="0"/>
      <w:marRight w:val="0"/>
      <w:marTop w:val="0"/>
      <w:marBottom w:val="0"/>
      <w:divBdr>
        <w:top w:val="none" w:sz="0" w:space="0" w:color="auto"/>
        <w:left w:val="none" w:sz="0" w:space="0" w:color="auto"/>
        <w:bottom w:val="none" w:sz="0" w:space="0" w:color="auto"/>
        <w:right w:val="none" w:sz="0" w:space="0" w:color="auto"/>
      </w:divBdr>
    </w:div>
    <w:div w:id="1686593865">
      <w:bodyDiv w:val="1"/>
      <w:marLeft w:val="0"/>
      <w:marRight w:val="0"/>
      <w:marTop w:val="0"/>
      <w:marBottom w:val="0"/>
      <w:divBdr>
        <w:top w:val="none" w:sz="0" w:space="0" w:color="auto"/>
        <w:left w:val="none" w:sz="0" w:space="0" w:color="auto"/>
        <w:bottom w:val="none" w:sz="0" w:space="0" w:color="auto"/>
        <w:right w:val="none" w:sz="0" w:space="0" w:color="auto"/>
      </w:divBdr>
    </w:div>
    <w:div w:id="1702901431">
      <w:bodyDiv w:val="1"/>
      <w:marLeft w:val="0"/>
      <w:marRight w:val="0"/>
      <w:marTop w:val="0"/>
      <w:marBottom w:val="0"/>
      <w:divBdr>
        <w:top w:val="none" w:sz="0" w:space="0" w:color="auto"/>
        <w:left w:val="none" w:sz="0" w:space="0" w:color="auto"/>
        <w:bottom w:val="none" w:sz="0" w:space="0" w:color="auto"/>
        <w:right w:val="none" w:sz="0" w:space="0" w:color="auto"/>
      </w:divBdr>
    </w:div>
    <w:div w:id="1751349969">
      <w:bodyDiv w:val="1"/>
      <w:marLeft w:val="0"/>
      <w:marRight w:val="0"/>
      <w:marTop w:val="0"/>
      <w:marBottom w:val="0"/>
      <w:divBdr>
        <w:top w:val="none" w:sz="0" w:space="0" w:color="auto"/>
        <w:left w:val="none" w:sz="0" w:space="0" w:color="auto"/>
        <w:bottom w:val="none" w:sz="0" w:space="0" w:color="auto"/>
        <w:right w:val="none" w:sz="0" w:space="0" w:color="auto"/>
      </w:divBdr>
    </w:div>
    <w:div w:id="1759718098">
      <w:bodyDiv w:val="1"/>
      <w:marLeft w:val="0"/>
      <w:marRight w:val="0"/>
      <w:marTop w:val="0"/>
      <w:marBottom w:val="0"/>
      <w:divBdr>
        <w:top w:val="none" w:sz="0" w:space="0" w:color="auto"/>
        <w:left w:val="none" w:sz="0" w:space="0" w:color="auto"/>
        <w:bottom w:val="none" w:sz="0" w:space="0" w:color="auto"/>
        <w:right w:val="none" w:sz="0" w:space="0" w:color="auto"/>
      </w:divBdr>
    </w:div>
    <w:div w:id="1787695970">
      <w:bodyDiv w:val="1"/>
      <w:marLeft w:val="0"/>
      <w:marRight w:val="0"/>
      <w:marTop w:val="0"/>
      <w:marBottom w:val="0"/>
      <w:divBdr>
        <w:top w:val="none" w:sz="0" w:space="0" w:color="auto"/>
        <w:left w:val="none" w:sz="0" w:space="0" w:color="auto"/>
        <w:bottom w:val="none" w:sz="0" w:space="0" w:color="auto"/>
        <w:right w:val="none" w:sz="0" w:space="0" w:color="auto"/>
      </w:divBdr>
    </w:div>
    <w:div w:id="1789621827">
      <w:bodyDiv w:val="1"/>
      <w:marLeft w:val="0"/>
      <w:marRight w:val="0"/>
      <w:marTop w:val="0"/>
      <w:marBottom w:val="0"/>
      <w:divBdr>
        <w:top w:val="none" w:sz="0" w:space="0" w:color="auto"/>
        <w:left w:val="none" w:sz="0" w:space="0" w:color="auto"/>
        <w:bottom w:val="none" w:sz="0" w:space="0" w:color="auto"/>
        <w:right w:val="none" w:sz="0" w:space="0" w:color="auto"/>
      </w:divBdr>
    </w:div>
    <w:div w:id="1793742481">
      <w:bodyDiv w:val="1"/>
      <w:marLeft w:val="0"/>
      <w:marRight w:val="0"/>
      <w:marTop w:val="0"/>
      <w:marBottom w:val="0"/>
      <w:divBdr>
        <w:top w:val="none" w:sz="0" w:space="0" w:color="auto"/>
        <w:left w:val="none" w:sz="0" w:space="0" w:color="auto"/>
        <w:bottom w:val="none" w:sz="0" w:space="0" w:color="auto"/>
        <w:right w:val="none" w:sz="0" w:space="0" w:color="auto"/>
      </w:divBdr>
      <w:divsChild>
        <w:div w:id="1041709783">
          <w:marLeft w:val="0"/>
          <w:marRight w:val="0"/>
          <w:marTop w:val="0"/>
          <w:marBottom w:val="0"/>
          <w:divBdr>
            <w:top w:val="none" w:sz="0" w:space="0" w:color="auto"/>
            <w:left w:val="none" w:sz="0" w:space="0" w:color="auto"/>
            <w:bottom w:val="none" w:sz="0" w:space="0" w:color="auto"/>
            <w:right w:val="none" w:sz="0" w:space="0" w:color="auto"/>
          </w:divBdr>
          <w:divsChild>
            <w:div w:id="317996941">
              <w:marLeft w:val="0"/>
              <w:marRight w:val="0"/>
              <w:marTop w:val="0"/>
              <w:marBottom w:val="0"/>
              <w:divBdr>
                <w:top w:val="none" w:sz="0" w:space="0" w:color="auto"/>
                <w:left w:val="none" w:sz="0" w:space="0" w:color="auto"/>
                <w:bottom w:val="none" w:sz="0" w:space="0" w:color="auto"/>
                <w:right w:val="none" w:sz="0" w:space="0" w:color="auto"/>
              </w:divBdr>
            </w:div>
            <w:div w:id="806163372">
              <w:marLeft w:val="0"/>
              <w:marRight w:val="0"/>
              <w:marTop w:val="0"/>
              <w:marBottom w:val="0"/>
              <w:divBdr>
                <w:top w:val="none" w:sz="0" w:space="0" w:color="auto"/>
                <w:left w:val="none" w:sz="0" w:space="0" w:color="auto"/>
                <w:bottom w:val="none" w:sz="0" w:space="0" w:color="auto"/>
                <w:right w:val="none" w:sz="0" w:space="0" w:color="auto"/>
              </w:divBdr>
            </w:div>
            <w:div w:id="1807237868">
              <w:marLeft w:val="0"/>
              <w:marRight w:val="0"/>
              <w:marTop w:val="0"/>
              <w:marBottom w:val="0"/>
              <w:divBdr>
                <w:top w:val="none" w:sz="0" w:space="0" w:color="auto"/>
                <w:left w:val="none" w:sz="0" w:space="0" w:color="auto"/>
                <w:bottom w:val="none" w:sz="0" w:space="0" w:color="auto"/>
                <w:right w:val="none" w:sz="0" w:space="0" w:color="auto"/>
              </w:divBdr>
            </w:div>
            <w:div w:id="1868835243">
              <w:marLeft w:val="0"/>
              <w:marRight w:val="0"/>
              <w:marTop w:val="0"/>
              <w:marBottom w:val="0"/>
              <w:divBdr>
                <w:top w:val="none" w:sz="0" w:space="0" w:color="auto"/>
                <w:left w:val="none" w:sz="0" w:space="0" w:color="auto"/>
                <w:bottom w:val="none" w:sz="0" w:space="0" w:color="auto"/>
                <w:right w:val="none" w:sz="0" w:space="0" w:color="auto"/>
              </w:divBdr>
            </w:div>
            <w:div w:id="210842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84215">
      <w:bodyDiv w:val="1"/>
      <w:marLeft w:val="0"/>
      <w:marRight w:val="0"/>
      <w:marTop w:val="0"/>
      <w:marBottom w:val="0"/>
      <w:divBdr>
        <w:top w:val="none" w:sz="0" w:space="0" w:color="auto"/>
        <w:left w:val="none" w:sz="0" w:space="0" w:color="auto"/>
        <w:bottom w:val="none" w:sz="0" w:space="0" w:color="auto"/>
        <w:right w:val="none" w:sz="0" w:space="0" w:color="auto"/>
      </w:divBdr>
    </w:div>
    <w:div w:id="1808813883">
      <w:bodyDiv w:val="1"/>
      <w:marLeft w:val="0"/>
      <w:marRight w:val="0"/>
      <w:marTop w:val="0"/>
      <w:marBottom w:val="0"/>
      <w:divBdr>
        <w:top w:val="none" w:sz="0" w:space="0" w:color="auto"/>
        <w:left w:val="none" w:sz="0" w:space="0" w:color="auto"/>
        <w:bottom w:val="none" w:sz="0" w:space="0" w:color="auto"/>
        <w:right w:val="none" w:sz="0" w:space="0" w:color="auto"/>
      </w:divBdr>
    </w:div>
    <w:div w:id="1837498689">
      <w:bodyDiv w:val="1"/>
      <w:marLeft w:val="0"/>
      <w:marRight w:val="0"/>
      <w:marTop w:val="0"/>
      <w:marBottom w:val="0"/>
      <w:divBdr>
        <w:top w:val="none" w:sz="0" w:space="0" w:color="auto"/>
        <w:left w:val="none" w:sz="0" w:space="0" w:color="auto"/>
        <w:bottom w:val="none" w:sz="0" w:space="0" w:color="auto"/>
        <w:right w:val="none" w:sz="0" w:space="0" w:color="auto"/>
      </w:divBdr>
      <w:divsChild>
        <w:div w:id="928731021">
          <w:marLeft w:val="0"/>
          <w:marRight w:val="0"/>
          <w:marTop w:val="0"/>
          <w:marBottom w:val="0"/>
          <w:divBdr>
            <w:top w:val="none" w:sz="0" w:space="0" w:color="auto"/>
            <w:left w:val="none" w:sz="0" w:space="0" w:color="auto"/>
            <w:bottom w:val="none" w:sz="0" w:space="0" w:color="auto"/>
            <w:right w:val="none" w:sz="0" w:space="0" w:color="auto"/>
          </w:divBdr>
          <w:divsChild>
            <w:div w:id="8848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8302">
      <w:bodyDiv w:val="1"/>
      <w:marLeft w:val="0"/>
      <w:marRight w:val="0"/>
      <w:marTop w:val="0"/>
      <w:marBottom w:val="0"/>
      <w:divBdr>
        <w:top w:val="none" w:sz="0" w:space="0" w:color="auto"/>
        <w:left w:val="none" w:sz="0" w:space="0" w:color="auto"/>
        <w:bottom w:val="none" w:sz="0" w:space="0" w:color="auto"/>
        <w:right w:val="none" w:sz="0" w:space="0" w:color="auto"/>
      </w:divBdr>
      <w:divsChild>
        <w:div w:id="1812091973">
          <w:marLeft w:val="0"/>
          <w:marRight w:val="0"/>
          <w:marTop w:val="0"/>
          <w:marBottom w:val="0"/>
          <w:divBdr>
            <w:top w:val="none" w:sz="0" w:space="0" w:color="auto"/>
            <w:left w:val="none" w:sz="0" w:space="0" w:color="auto"/>
            <w:bottom w:val="none" w:sz="0" w:space="0" w:color="auto"/>
            <w:right w:val="none" w:sz="0" w:space="0" w:color="auto"/>
          </w:divBdr>
          <w:divsChild>
            <w:div w:id="135596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4202">
      <w:bodyDiv w:val="1"/>
      <w:marLeft w:val="0"/>
      <w:marRight w:val="0"/>
      <w:marTop w:val="0"/>
      <w:marBottom w:val="0"/>
      <w:divBdr>
        <w:top w:val="none" w:sz="0" w:space="0" w:color="auto"/>
        <w:left w:val="none" w:sz="0" w:space="0" w:color="auto"/>
        <w:bottom w:val="none" w:sz="0" w:space="0" w:color="auto"/>
        <w:right w:val="none" w:sz="0" w:space="0" w:color="auto"/>
      </w:divBdr>
      <w:divsChild>
        <w:div w:id="1376471315">
          <w:marLeft w:val="0"/>
          <w:marRight w:val="0"/>
          <w:marTop w:val="0"/>
          <w:marBottom w:val="0"/>
          <w:divBdr>
            <w:top w:val="none" w:sz="0" w:space="0" w:color="auto"/>
            <w:left w:val="none" w:sz="0" w:space="0" w:color="auto"/>
            <w:bottom w:val="none" w:sz="0" w:space="0" w:color="auto"/>
            <w:right w:val="none" w:sz="0" w:space="0" w:color="auto"/>
          </w:divBdr>
          <w:divsChild>
            <w:div w:id="7342101">
              <w:marLeft w:val="0"/>
              <w:marRight w:val="0"/>
              <w:marTop w:val="0"/>
              <w:marBottom w:val="0"/>
              <w:divBdr>
                <w:top w:val="none" w:sz="0" w:space="0" w:color="auto"/>
                <w:left w:val="none" w:sz="0" w:space="0" w:color="auto"/>
                <w:bottom w:val="none" w:sz="0" w:space="0" w:color="auto"/>
                <w:right w:val="none" w:sz="0" w:space="0" w:color="auto"/>
              </w:divBdr>
            </w:div>
            <w:div w:id="65300847">
              <w:marLeft w:val="0"/>
              <w:marRight w:val="0"/>
              <w:marTop w:val="0"/>
              <w:marBottom w:val="0"/>
              <w:divBdr>
                <w:top w:val="none" w:sz="0" w:space="0" w:color="auto"/>
                <w:left w:val="none" w:sz="0" w:space="0" w:color="auto"/>
                <w:bottom w:val="none" w:sz="0" w:space="0" w:color="auto"/>
                <w:right w:val="none" w:sz="0" w:space="0" w:color="auto"/>
              </w:divBdr>
            </w:div>
            <w:div w:id="66732824">
              <w:marLeft w:val="0"/>
              <w:marRight w:val="0"/>
              <w:marTop w:val="0"/>
              <w:marBottom w:val="0"/>
              <w:divBdr>
                <w:top w:val="none" w:sz="0" w:space="0" w:color="auto"/>
                <w:left w:val="none" w:sz="0" w:space="0" w:color="auto"/>
                <w:bottom w:val="none" w:sz="0" w:space="0" w:color="auto"/>
                <w:right w:val="none" w:sz="0" w:space="0" w:color="auto"/>
              </w:divBdr>
            </w:div>
            <w:div w:id="225530675">
              <w:marLeft w:val="0"/>
              <w:marRight w:val="0"/>
              <w:marTop w:val="0"/>
              <w:marBottom w:val="0"/>
              <w:divBdr>
                <w:top w:val="none" w:sz="0" w:space="0" w:color="auto"/>
                <w:left w:val="none" w:sz="0" w:space="0" w:color="auto"/>
                <w:bottom w:val="none" w:sz="0" w:space="0" w:color="auto"/>
                <w:right w:val="none" w:sz="0" w:space="0" w:color="auto"/>
              </w:divBdr>
            </w:div>
            <w:div w:id="225652598">
              <w:marLeft w:val="0"/>
              <w:marRight w:val="0"/>
              <w:marTop w:val="0"/>
              <w:marBottom w:val="0"/>
              <w:divBdr>
                <w:top w:val="none" w:sz="0" w:space="0" w:color="auto"/>
                <w:left w:val="none" w:sz="0" w:space="0" w:color="auto"/>
                <w:bottom w:val="none" w:sz="0" w:space="0" w:color="auto"/>
                <w:right w:val="none" w:sz="0" w:space="0" w:color="auto"/>
              </w:divBdr>
            </w:div>
            <w:div w:id="236284325">
              <w:marLeft w:val="0"/>
              <w:marRight w:val="0"/>
              <w:marTop w:val="0"/>
              <w:marBottom w:val="0"/>
              <w:divBdr>
                <w:top w:val="none" w:sz="0" w:space="0" w:color="auto"/>
                <w:left w:val="none" w:sz="0" w:space="0" w:color="auto"/>
                <w:bottom w:val="none" w:sz="0" w:space="0" w:color="auto"/>
                <w:right w:val="none" w:sz="0" w:space="0" w:color="auto"/>
              </w:divBdr>
            </w:div>
            <w:div w:id="305404866">
              <w:marLeft w:val="0"/>
              <w:marRight w:val="0"/>
              <w:marTop w:val="0"/>
              <w:marBottom w:val="0"/>
              <w:divBdr>
                <w:top w:val="none" w:sz="0" w:space="0" w:color="auto"/>
                <w:left w:val="none" w:sz="0" w:space="0" w:color="auto"/>
                <w:bottom w:val="none" w:sz="0" w:space="0" w:color="auto"/>
                <w:right w:val="none" w:sz="0" w:space="0" w:color="auto"/>
              </w:divBdr>
            </w:div>
            <w:div w:id="318921094">
              <w:marLeft w:val="0"/>
              <w:marRight w:val="0"/>
              <w:marTop w:val="0"/>
              <w:marBottom w:val="0"/>
              <w:divBdr>
                <w:top w:val="none" w:sz="0" w:space="0" w:color="auto"/>
                <w:left w:val="none" w:sz="0" w:space="0" w:color="auto"/>
                <w:bottom w:val="none" w:sz="0" w:space="0" w:color="auto"/>
                <w:right w:val="none" w:sz="0" w:space="0" w:color="auto"/>
              </w:divBdr>
            </w:div>
            <w:div w:id="390468821">
              <w:marLeft w:val="0"/>
              <w:marRight w:val="0"/>
              <w:marTop w:val="0"/>
              <w:marBottom w:val="0"/>
              <w:divBdr>
                <w:top w:val="none" w:sz="0" w:space="0" w:color="auto"/>
                <w:left w:val="none" w:sz="0" w:space="0" w:color="auto"/>
                <w:bottom w:val="none" w:sz="0" w:space="0" w:color="auto"/>
                <w:right w:val="none" w:sz="0" w:space="0" w:color="auto"/>
              </w:divBdr>
            </w:div>
            <w:div w:id="414671086">
              <w:marLeft w:val="0"/>
              <w:marRight w:val="0"/>
              <w:marTop w:val="0"/>
              <w:marBottom w:val="0"/>
              <w:divBdr>
                <w:top w:val="none" w:sz="0" w:space="0" w:color="auto"/>
                <w:left w:val="none" w:sz="0" w:space="0" w:color="auto"/>
                <w:bottom w:val="none" w:sz="0" w:space="0" w:color="auto"/>
                <w:right w:val="none" w:sz="0" w:space="0" w:color="auto"/>
              </w:divBdr>
            </w:div>
            <w:div w:id="454325189">
              <w:marLeft w:val="0"/>
              <w:marRight w:val="0"/>
              <w:marTop w:val="0"/>
              <w:marBottom w:val="0"/>
              <w:divBdr>
                <w:top w:val="none" w:sz="0" w:space="0" w:color="auto"/>
                <w:left w:val="none" w:sz="0" w:space="0" w:color="auto"/>
                <w:bottom w:val="none" w:sz="0" w:space="0" w:color="auto"/>
                <w:right w:val="none" w:sz="0" w:space="0" w:color="auto"/>
              </w:divBdr>
            </w:div>
            <w:div w:id="606159830">
              <w:marLeft w:val="0"/>
              <w:marRight w:val="0"/>
              <w:marTop w:val="0"/>
              <w:marBottom w:val="0"/>
              <w:divBdr>
                <w:top w:val="none" w:sz="0" w:space="0" w:color="auto"/>
                <w:left w:val="none" w:sz="0" w:space="0" w:color="auto"/>
                <w:bottom w:val="none" w:sz="0" w:space="0" w:color="auto"/>
                <w:right w:val="none" w:sz="0" w:space="0" w:color="auto"/>
              </w:divBdr>
            </w:div>
            <w:div w:id="715936256">
              <w:marLeft w:val="0"/>
              <w:marRight w:val="0"/>
              <w:marTop w:val="0"/>
              <w:marBottom w:val="0"/>
              <w:divBdr>
                <w:top w:val="none" w:sz="0" w:space="0" w:color="auto"/>
                <w:left w:val="none" w:sz="0" w:space="0" w:color="auto"/>
                <w:bottom w:val="none" w:sz="0" w:space="0" w:color="auto"/>
                <w:right w:val="none" w:sz="0" w:space="0" w:color="auto"/>
              </w:divBdr>
            </w:div>
            <w:div w:id="808672332">
              <w:marLeft w:val="0"/>
              <w:marRight w:val="0"/>
              <w:marTop w:val="0"/>
              <w:marBottom w:val="0"/>
              <w:divBdr>
                <w:top w:val="none" w:sz="0" w:space="0" w:color="auto"/>
                <w:left w:val="none" w:sz="0" w:space="0" w:color="auto"/>
                <w:bottom w:val="none" w:sz="0" w:space="0" w:color="auto"/>
                <w:right w:val="none" w:sz="0" w:space="0" w:color="auto"/>
              </w:divBdr>
            </w:div>
            <w:div w:id="968514573">
              <w:marLeft w:val="0"/>
              <w:marRight w:val="0"/>
              <w:marTop w:val="0"/>
              <w:marBottom w:val="0"/>
              <w:divBdr>
                <w:top w:val="none" w:sz="0" w:space="0" w:color="auto"/>
                <w:left w:val="none" w:sz="0" w:space="0" w:color="auto"/>
                <w:bottom w:val="none" w:sz="0" w:space="0" w:color="auto"/>
                <w:right w:val="none" w:sz="0" w:space="0" w:color="auto"/>
              </w:divBdr>
            </w:div>
            <w:div w:id="1057364991">
              <w:marLeft w:val="0"/>
              <w:marRight w:val="0"/>
              <w:marTop w:val="0"/>
              <w:marBottom w:val="0"/>
              <w:divBdr>
                <w:top w:val="none" w:sz="0" w:space="0" w:color="auto"/>
                <w:left w:val="none" w:sz="0" w:space="0" w:color="auto"/>
                <w:bottom w:val="none" w:sz="0" w:space="0" w:color="auto"/>
                <w:right w:val="none" w:sz="0" w:space="0" w:color="auto"/>
              </w:divBdr>
            </w:div>
            <w:div w:id="1156605254">
              <w:marLeft w:val="0"/>
              <w:marRight w:val="0"/>
              <w:marTop w:val="0"/>
              <w:marBottom w:val="0"/>
              <w:divBdr>
                <w:top w:val="none" w:sz="0" w:space="0" w:color="auto"/>
                <w:left w:val="none" w:sz="0" w:space="0" w:color="auto"/>
                <w:bottom w:val="none" w:sz="0" w:space="0" w:color="auto"/>
                <w:right w:val="none" w:sz="0" w:space="0" w:color="auto"/>
              </w:divBdr>
            </w:div>
            <w:div w:id="1196192272">
              <w:marLeft w:val="0"/>
              <w:marRight w:val="0"/>
              <w:marTop w:val="0"/>
              <w:marBottom w:val="0"/>
              <w:divBdr>
                <w:top w:val="none" w:sz="0" w:space="0" w:color="auto"/>
                <w:left w:val="none" w:sz="0" w:space="0" w:color="auto"/>
                <w:bottom w:val="none" w:sz="0" w:space="0" w:color="auto"/>
                <w:right w:val="none" w:sz="0" w:space="0" w:color="auto"/>
              </w:divBdr>
            </w:div>
            <w:div w:id="1272586765">
              <w:marLeft w:val="0"/>
              <w:marRight w:val="0"/>
              <w:marTop w:val="0"/>
              <w:marBottom w:val="0"/>
              <w:divBdr>
                <w:top w:val="none" w:sz="0" w:space="0" w:color="auto"/>
                <w:left w:val="none" w:sz="0" w:space="0" w:color="auto"/>
                <w:bottom w:val="none" w:sz="0" w:space="0" w:color="auto"/>
                <w:right w:val="none" w:sz="0" w:space="0" w:color="auto"/>
              </w:divBdr>
            </w:div>
            <w:div w:id="1373925518">
              <w:marLeft w:val="0"/>
              <w:marRight w:val="0"/>
              <w:marTop w:val="0"/>
              <w:marBottom w:val="0"/>
              <w:divBdr>
                <w:top w:val="none" w:sz="0" w:space="0" w:color="auto"/>
                <w:left w:val="none" w:sz="0" w:space="0" w:color="auto"/>
                <w:bottom w:val="none" w:sz="0" w:space="0" w:color="auto"/>
                <w:right w:val="none" w:sz="0" w:space="0" w:color="auto"/>
              </w:divBdr>
            </w:div>
            <w:div w:id="1463187870">
              <w:marLeft w:val="0"/>
              <w:marRight w:val="0"/>
              <w:marTop w:val="0"/>
              <w:marBottom w:val="0"/>
              <w:divBdr>
                <w:top w:val="none" w:sz="0" w:space="0" w:color="auto"/>
                <w:left w:val="none" w:sz="0" w:space="0" w:color="auto"/>
                <w:bottom w:val="none" w:sz="0" w:space="0" w:color="auto"/>
                <w:right w:val="none" w:sz="0" w:space="0" w:color="auto"/>
              </w:divBdr>
            </w:div>
            <w:div w:id="1486975128">
              <w:marLeft w:val="0"/>
              <w:marRight w:val="0"/>
              <w:marTop w:val="0"/>
              <w:marBottom w:val="0"/>
              <w:divBdr>
                <w:top w:val="none" w:sz="0" w:space="0" w:color="auto"/>
                <w:left w:val="none" w:sz="0" w:space="0" w:color="auto"/>
                <w:bottom w:val="none" w:sz="0" w:space="0" w:color="auto"/>
                <w:right w:val="none" w:sz="0" w:space="0" w:color="auto"/>
              </w:divBdr>
            </w:div>
            <w:div w:id="1555237193">
              <w:marLeft w:val="0"/>
              <w:marRight w:val="0"/>
              <w:marTop w:val="0"/>
              <w:marBottom w:val="0"/>
              <w:divBdr>
                <w:top w:val="none" w:sz="0" w:space="0" w:color="auto"/>
                <w:left w:val="none" w:sz="0" w:space="0" w:color="auto"/>
                <w:bottom w:val="none" w:sz="0" w:space="0" w:color="auto"/>
                <w:right w:val="none" w:sz="0" w:space="0" w:color="auto"/>
              </w:divBdr>
            </w:div>
            <w:div w:id="1874227105">
              <w:marLeft w:val="0"/>
              <w:marRight w:val="0"/>
              <w:marTop w:val="0"/>
              <w:marBottom w:val="0"/>
              <w:divBdr>
                <w:top w:val="none" w:sz="0" w:space="0" w:color="auto"/>
                <w:left w:val="none" w:sz="0" w:space="0" w:color="auto"/>
                <w:bottom w:val="none" w:sz="0" w:space="0" w:color="auto"/>
                <w:right w:val="none" w:sz="0" w:space="0" w:color="auto"/>
              </w:divBdr>
            </w:div>
            <w:div w:id="1882981163">
              <w:marLeft w:val="0"/>
              <w:marRight w:val="0"/>
              <w:marTop w:val="0"/>
              <w:marBottom w:val="0"/>
              <w:divBdr>
                <w:top w:val="none" w:sz="0" w:space="0" w:color="auto"/>
                <w:left w:val="none" w:sz="0" w:space="0" w:color="auto"/>
                <w:bottom w:val="none" w:sz="0" w:space="0" w:color="auto"/>
                <w:right w:val="none" w:sz="0" w:space="0" w:color="auto"/>
              </w:divBdr>
            </w:div>
            <w:div w:id="1896038762">
              <w:marLeft w:val="0"/>
              <w:marRight w:val="0"/>
              <w:marTop w:val="0"/>
              <w:marBottom w:val="0"/>
              <w:divBdr>
                <w:top w:val="none" w:sz="0" w:space="0" w:color="auto"/>
                <w:left w:val="none" w:sz="0" w:space="0" w:color="auto"/>
                <w:bottom w:val="none" w:sz="0" w:space="0" w:color="auto"/>
                <w:right w:val="none" w:sz="0" w:space="0" w:color="auto"/>
              </w:divBdr>
            </w:div>
            <w:div w:id="1981882582">
              <w:marLeft w:val="0"/>
              <w:marRight w:val="0"/>
              <w:marTop w:val="0"/>
              <w:marBottom w:val="0"/>
              <w:divBdr>
                <w:top w:val="none" w:sz="0" w:space="0" w:color="auto"/>
                <w:left w:val="none" w:sz="0" w:space="0" w:color="auto"/>
                <w:bottom w:val="none" w:sz="0" w:space="0" w:color="auto"/>
                <w:right w:val="none" w:sz="0" w:space="0" w:color="auto"/>
              </w:divBdr>
            </w:div>
            <w:div w:id="2019235724">
              <w:marLeft w:val="0"/>
              <w:marRight w:val="0"/>
              <w:marTop w:val="0"/>
              <w:marBottom w:val="0"/>
              <w:divBdr>
                <w:top w:val="none" w:sz="0" w:space="0" w:color="auto"/>
                <w:left w:val="none" w:sz="0" w:space="0" w:color="auto"/>
                <w:bottom w:val="none" w:sz="0" w:space="0" w:color="auto"/>
                <w:right w:val="none" w:sz="0" w:space="0" w:color="auto"/>
              </w:divBdr>
            </w:div>
            <w:div w:id="20808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19364">
      <w:bodyDiv w:val="1"/>
      <w:marLeft w:val="0"/>
      <w:marRight w:val="0"/>
      <w:marTop w:val="0"/>
      <w:marBottom w:val="0"/>
      <w:divBdr>
        <w:top w:val="none" w:sz="0" w:space="0" w:color="auto"/>
        <w:left w:val="none" w:sz="0" w:space="0" w:color="auto"/>
        <w:bottom w:val="none" w:sz="0" w:space="0" w:color="auto"/>
        <w:right w:val="none" w:sz="0" w:space="0" w:color="auto"/>
      </w:divBdr>
    </w:div>
    <w:div w:id="1895264801">
      <w:bodyDiv w:val="1"/>
      <w:marLeft w:val="0"/>
      <w:marRight w:val="0"/>
      <w:marTop w:val="0"/>
      <w:marBottom w:val="0"/>
      <w:divBdr>
        <w:top w:val="none" w:sz="0" w:space="0" w:color="auto"/>
        <w:left w:val="none" w:sz="0" w:space="0" w:color="auto"/>
        <w:bottom w:val="none" w:sz="0" w:space="0" w:color="auto"/>
        <w:right w:val="none" w:sz="0" w:space="0" w:color="auto"/>
      </w:divBdr>
      <w:divsChild>
        <w:div w:id="1077438027">
          <w:marLeft w:val="0"/>
          <w:marRight w:val="0"/>
          <w:marTop w:val="0"/>
          <w:marBottom w:val="0"/>
          <w:divBdr>
            <w:top w:val="none" w:sz="0" w:space="0" w:color="auto"/>
            <w:left w:val="none" w:sz="0" w:space="0" w:color="auto"/>
            <w:bottom w:val="none" w:sz="0" w:space="0" w:color="auto"/>
            <w:right w:val="none" w:sz="0" w:space="0" w:color="auto"/>
          </w:divBdr>
          <w:divsChild>
            <w:div w:id="8028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68532">
      <w:bodyDiv w:val="1"/>
      <w:marLeft w:val="0"/>
      <w:marRight w:val="0"/>
      <w:marTop w:val="0"/>
      <w:marBottom w:val="0"/>
      <w:divBdr>
        <w:top w:val="none" w:sz="0" w:space="0" w:color="auto"/>
        <w:left w:val="none" w:sz="0" w:space="0" w:color="auto"/>
        <w:bottom w:val="none" w:sz="0" w:space="0" w:color="auto"/>
        <w:right w:val="none" w:sz="0" w:space="0" w:color="auto"/>
      </w:divBdr>
    </w:div>
    <w:div w:id="1904634420">
      <w:bodyDiv w:val="1"/>
      <w:marLeft w:val="0"/>
      <w:marRight w:val="0"/>
      <w:marTop w:val="0"/>
      <w:marBottom w:val="0"/>
      <w:divBdr>
        <w:top w:val="none" w:sz="0" w:space="0" w:color="auto"/>
        <w:left w:val="none" w:sz="0" w:space="0" w:color="auto"/>
        <w:bottom w:val="none" w:sz="0" w:space="0" w:color="auto"/>
        <w:right w:val="none" w:sz="0" w:space="0" w:color="auto"/>
      </w:divBdr>
      <w:divsChild>
        <w:div w:id="769086112">
          <w:marLeft w:val="0"/>
          <w:marRight w:val="0"/>
          <w:marTop w:val="0"/>
          <w:marBottom w:val="0"/>
          <w:divBdr>
            <w:top w:val="none" w:sz="0" w:space="0" w:color="auto"/>
            <w:left w:val="none" w:sz="0" w:space="0" w:color="auto"/>
            <w:bottom w:val="none" w:sz="0" w:space="0" w:color="auto"/>
            <w:right w:val="none" w:sz="0" w:space="0" w:color="auto"/>
          </w:divBdr>
          <w:divsChild>
            <w:div w:id="173423108">
              <w:marLeft w:val="0"/>
              <w:marRight w:val="0"/>
              <w:marTop w:val="0"/>
              <w:marBottom w:val="0"/>
              <w:divBdr>
                <w:top w:val="none" w:sz="0" w:space="0" w:color="auto"/>
                <w:left w:val="none" w:sz="0" w:space="0" w:color="auto"/>
                <w:bottom w:val="none" w:sz="0" w:space="0" w:color="auto"/>
                <w:right w:val="none" w:sz="0" w:space="0" w:color="auto"/>
              </w:divBdr>
            </w:div>
            <w:div w:id="200022205">
              <w:marLeft w:val="0"/>
              <w:marRight w:val="0"/>
              <w:marTop w:val="0"/>
              <w:marBottom w:val="0"/>
              <w:divBdr>
                <w:top w:val="none" w:sz="0" w:space="0" w:color="auto"/>
                <w:left w:val="none" w:sz="0" w:space="0" w:color="auto"/>
                <w:bottom w:val="none" w:sz="0" w:space="0" w:color="auto"/>
                <w:right w:val="none" w:sz="0" w:space="0" w:color="auto"/>
              </w:divBdr>
            </w:div>
            <w:div w:id="200820786">
              <w:marLeft w:val="0"/>
              <w:marRight w:val="0"/>
              <w:marTop w:val="0"/>
              <w:marBottom w:val="0"/>
              <w:divBdr>
                <w:top w:val="none" w:sz="0" w:space="0" w:color="auto"/>
                <w:left w:val="none" w:sz="0" w:space="0" w:color="auto"/>
                <w:bottom w:val="none" w:sz="0" w:space="0" w:color="auto"/>
                <w:right w:val="none" w:sz="0" w:space="0" w:color="auto"/>
              </w:divBdr>
            </w:div>
            <w:div w:id="231238677">
              <w:marLeft w:val="0"/>
              <w:marRight w:val="0"/>
              <w:marTop w:val="0"/>
              <w:marBottom w:val="0"/>
              <w:divBdr>
                <w:top w:val="none" w:sz="0" w:space="0" w:color="auto"/>
                <w:left w:val="none" w:sz="0" w:space="0" w:color="auto"/>
                <w:bottom w:val="none" w:sz="0" w:space="0" w:color="auto"/>
                <w:right w:val="none" w:sz="0" w:space="0" w:color="auto"/>
              </w:divBdr>
            </w:div>
            <w:div w:id="258569322">
              <w:marLeft w:val="0"/>
              <w:marRight w:val="0"/>
              <w:marTop w:val="0"/>
              <w:marBottom w:val="0"/>
              <w:divBdr>
                <w:top w:val="none" w:sz="0" w:space="0" w:color="auto"/>
                <w:left w:val="none" w:sz="0" w:space="0" w:color="auto"/>
                <w:bottom w:val="none" w:sz="0" w:space="0" w:color="auto"/>
                <w:right w:val="none" w:sz="0" w:space="0" w:color="auto"/>
              </w:divBdr>
            </w:div>
            <w:div w:id="277105520">
              <w:marLeft w:val="0"/>
              <w:marRight w:val="0"/>
              <w:marTop w:val="0"/>
              <w:marBottom w:val="0"/>
              <w:divBdr>
                <w:top w:val="none" w:sz="0" w:space="0" w:color="auto"/>
                <w:left w:val="none" w:sz="0" w:space="0" w:color="auto"/>
                <w:bottom w:val="none" w:sz="0" w:space="0" w:color="auto"/>
                <w:right w:val="none" w:sz="0" w:space="0" w:color="auto"/>
              </w:divBdr>
            </w:div>
            <w:div w:id="397634122">
              <w:marLeft w:val="0"/>
              <w:marRight w:val="0"/>
              <w:marTop w:val="0"/>
              <w:marBottom w:val="0"/>
              <w:divBdr>
                <w:top w:val="none" w:sz="0" w:space="0" w:color="auto"/>
                <w:left w:val="none" w:sz="0" w:space="0" w:color="auto"/>
                <w:bottom w:val="none" w:sz="0" w:space="0" w:color="auto"/>
                <w:right w:val="none" w:sz="0" w:space="0" w:color="auto"/>
              </w:divBdr>
            </w:div>
            <w:div w:id="411777796">
              <w:marLeft w:val="0"/>
              <w:marRight w:val="0"/>
              <w:marTop w:val="0"/>
              <w:marBottom w:val="0"/>
              <w:divBdr>
                <w:top w:val="none" w:sz="0" w:space="0" w:color="auto"/>
                <w:left w:val="none" w:sz="0" w:space="0" w:color="auto"/>
                <w:bottom w:val="none" w:sz="0" w:space="0" w:color="auto"/>
                <w:right w:val="none" w:sz="0" w:space="0" w:color="auto"/>
              </w:divBdr>
            </w:div>
            <w:div w:id="513887798">
              <w:marLeft w:val="0"/>
              <w:marRight w:val="0"/>
              <w:marTop w:val="0"/>
              <w:marBottom w:val="0"/>
              <w:divBdr>
                <w:top w:val="none" w:sz="0" w:space="0" w:color="auto"/>
                <w:left w:val="none" w:sz="0" w:space="0" w:color="auto"/>
                <w:bottom w:val="none" w:sz="0" w:space="0" w:color="auto"/>
                <w:right w:val="none" w:sz="0" w:space="0" w:color="auto"/>
              </w:divBdr>
            </w:div>
            <w:div w:id="520512761">
              <w:marLeft w:val="0"/>
              <w:marRight w:val="0"/>
              <w:marTop w:val="0"/>
              <w:marBottom w:val="0"/>
              <w:divBdr>
                <w:top w:val="none" w:sz="0" w:space="0" w:color="auto"/>
                <w:left w:val="none" w:sz="0" w:space="0" w:color="auto"/>
                <w:bottom w:val="none" w:sz="0" w:space="0" w:color="auto"/>
                <w:right w:val="none" w:sz="0" w:space="0" w:color="auto"/>
              </w:divBdr>
            </w:div>
            <w:div w:id="526065719">
              <w:marLeft w:val="0"/>
              <w:marRight w:val="0"/>
              <w:marTop w:val="0"/>
              <w:marBottom w:val="0"/>
              <w:divBdr>
                <w:top w:val="none" w:sz="0" w:space="0" w:color="auto"/>
                <w:left w:val="none" w:sz="0" w:space="0" w:color="auto"/>
                <w:bottom w:val="none" w:sz="0" w:space="0" w:color="auto"/>
                <w:right w:val="none" w:sz="0" w:space="0" w:color="auto"/>
              </w:divBdr>
            </w:div>
            <w:div w:id="547495265">
              <w:marLeft w:val="0"/>
              <w:marRight w:val="0"/>
              <w:marTop w:val="0"/>
              <w:marBottom w:val="0"/>
              <w:divBdr>
                <w:top w:val="none" w:sz="0" w:space="0" w:color="auto"/>
                <w:left w:val="none" w:sz="0" w:space="0" w:color="auto"/>
                <w:bottom w:val="none" w:sz="0" w:space="0" w:color="auto"/>
                <w:right w:val="none" w:sz="0" w:space="0" w:color="auto"/>
              </w:divBdr>
            </w:div>
            <w:div w:id="577862414">
              <w:marLeft w:val="0"/>
              <w:marRight w:val="0"/>
              <w:marTop w:val="0"/>
              <w:marBottom w:val="0"/>
              <w:divBdr>
                <w:top w:val="none" w:sz="0" w:space="0" w:color="auto"/>
                <w:left w:val="none" w:sz="0" w:space="0" w:color="auto"/>
                <w:bottom w:val="none" w:sz="0" w:space="0" w:color="auto"/>
                <w:right w:val="none" w:sz="0" w:space="0" w:color="auto"/>
              </w:divBdr>
            </w:div>
            <w:div w:id="632902983">
              <w:marLeft w:val="0"/>
              <w:marRight w:val="0"/>
              <w:marTop w:val="0"/>
              <w:marBottom w:val="0"/>
              <w:divBdr>
                <w:top w:val="none" w:sz="0" w:space="0" w:color="auto"/>
                <w:left w:val="none" w:sz="0" w:space="0" w:color="auto"/>
                <w:bottom w:val="none" w:sz="0" w:space="0" w:color="auto"/>
                <w:right w:val="none" w:sz="0" w:space="0" w:color="auto"/>
              </w:divBdr>
            </w:div>
            <w:div w:id="671488521">
              <w:marLeft w:val="0"/>
              <w:marRight w:val="0"/>
              <w:marTop w:val="0"/>
              <w:marBottom w:val="0"/>
              <w:divBdr>
                <w:top w:val="none" w:sz="0" w:space="0" w:color="auto"/>
                <w:left w:val="none" w:sz="0" w:space="0" w:color="auto"/>
                <w:bottom w:val="none" w:sz="0" w:space="0" w:color="auto"/>
                <w:right w:val="none" w:sz="0" w:space="0" w:color="auto"/>
              </w:divBdr>
            </w:div>
            <w:div w:id="727074935">
              <w:marLeft w:val="0"/>
              <w:marRight w:val="0"/>
              <w:marTop w:val="0"/>
              <w:marBottom w:val="0"/>
              <w:divBdr>
                <w:top w:val="none" w:sz="0" w:space="0" w:color="auto"/>
                <w:left w:val="none" w:sz="0" w:space="0" w:color="auto"/>
                <w:bottom w:val="none" w:sz="0" w:space="0" w:color="auto"/>
                <w:right w:val="none" w:sz="0" w:space="0" w:color="auto"/>
              </w:divBdr>
            </w:div>
            <w:div w:id="770859884">
              <w:marLeft w:val="0"/>
              <w:marRight w:val="0"/>
              <w:marTop w:val="0"/>
              <w:marBottom w:val="0"/>
              <w:divBdr>
                <w:top w:val="none" w:sz="0" w:space="0" w:color="auto"/>
                <w:left w:val="none" w:sz="0" w:space="0" w:color="auto"/>
                <w:bottom w:val="none" w:sz="0" w:space="0" w:color="auto"/>
                <w:right w:val="none" w:sz="0" w:space="0" w:color="auto"/>
              </w:divBdr>
            </w:div>
            <w:div w:id="836269511">
              <w:marLeft w:val="0"/>
              <w:marRight w:val="0"/>
              <w:marTop w:val="0"/>
              <w:marBottom w:val="0"/>
              <w:divBdr>
                <w:top w:val="none" w:sz="0" w:space="0" w:color="auto"/>
                <w:left w:val="none" w:sz="0" w:space="0" w:color="auto"/>
                <w:bottom w:val="none" w:sz="0" w:space="0" w:color="auto"/>
                <w:right w:val="none" w:sz="0" w:space="0" w:color="auto"/>
              </w:divBdr>
            </w:div>
            <w:div w:id="985400162">
              <w:marLeft w:val="0"/>
              <w:marRight w:val="0"/>
              <w:marTop w:val="0"/>
              <w:marBottom w:val="0"/>
              <w:divBdr>
                <w:top w:val="none" w:sz="0" w:space="0" w:color="auto"/>
                <w:left w:val="none" w:sz="0" w:space="0" w:color="auto"/>
                <w:bottom w:val="none" w:sz="0" w:space="0" w:color="auto"/>
                <w:right w:val="none" w:sz="0" w:space="0" w:color="auto"/>
              </w:divBdr>
            </w:div>
            <w:div w:id="1005205749">
              <w:marLeft w:val="0"/>
              <w:marRight w:val="0"/>
              <w:marTop w:val="0"/>
              <w:marBottom w:val="0"/>
              <w:divBdr>
                <w:top w:val="none" w:sz="0" w:space="0" w:color="auto"/>
                <w:left w:val="none" w:sz="0" w:space="0" w:color="auto"/>
                <w:bottom w:val="none" w:sz="0" w:space="0" w:color="auto"/>
                <w:right w:val="none" w:sz="0" w:space="0" w:color="auto"/>
              </w:divBdr>
            </w:div>
            <w:div w:id="1112744374">
              <w:marLeft w:val="0"/>
              <w:marRight w:val="0"/>
              <w:marTop w:val="0"/>
              <w:marBottom w:val="0"/>
              <w:divBdr>
                <w:top w:val="none" w:sz="0" w:space="0" w:color="auto"/>
                <w:left w:val="none" w:sz="0" w:space="0" w:color="auto"/>
                <w:bottom w:val="none" w:sz="0" w:space="0" w:color="auto"/>
                <w:right w:val="none" w:sz="0" w:space="0" w:color="auto"/>
              </w:divBdr>
            </w:div>
            <w:div w:id="1128082556">
              <w:marLeft w:val="0"/>
              <w:marRight w:val="0"/>
              <w:marTop w:val="0"/>
              <w:marBottom w:val="0"/>
              <w:divBdr>
                <w:top w:val="none" w:sz="0" w:space="0" w:color="auto"/>
                <w:left w:val="none" w:sz="0" w:space="0" w:color="auto"/>
                <w:bottom w:val="none" w:sz="0" w:space="0" w:color="auto"/>
                <w:right w:val="none" w:sz="0" w:space="0" w:color="auto"/>
              </w:divBdr>
            </w:div>
            <w:div w:id="1217203077">
              <w:marLeft w:val="0"/>
              <w:marRight w:val="0"/>
              <w:marTop w:val="0"/>
              <w:marBottom w:val="0"/>
              <w:divBdr>
                <w:top w:val="none" w:sz="0" w:space="0" w:color="auto"/>
                <w:left w:val="none" w:sz="0" w:space="0" w:color="auto"/>
                <w:bottom w:val="none" w:sz="0" w:space="0" w:color="auto"/>
                <w:right w:val="none" w:sz="0" w:space="0" w:color="auto"/>
              </w:divBdr>
            </w:div>
            <w:div w:id="1249120425">
              <w:marLeft w:val="0"/>
              <w:marRight w:val="0"/>
              <w:marTop w:val="0"/>
              <w:marBottom w:val="0"/>
              <w:divBdr>
                <w:top w:val="none" w:sz="0" w:space="0" w:color="auto"/>
                <w:left w:val="none" w:sz="0" w:space="0" w:color="auto"/>
                <w:bottom w:val="none" w:sz="0" w:space="0" w:color="auto"/>
                <w:right w:val="none" w:sz="0" w:space="0" w:color="auto"/>
              </w:divBdr>
            </w:div>
            <w:div w:id="1290471915">
              <w:marLeft w:val="0"/>
              <w:marRight w:val="0"/>
              <w:marTop w:val="0"/>
              <w:marBottom w:val="0"/>
              <w:divBdr>
                <w:top w:val="none" w:sz="0" w:space="0" w:color="auto"/>
                <w:left w:val="none" w:sz="0" w:space="0" w:color="auto"/>
                <w:bottom w:val="none" w:sz="0" w:space="0" w:color="auto"/>
                <w:right w:val="none" w:sz="0" w:space="0" w:color="auto"/>
              </w:divBdr>
            </w:div>
            <w:div w:id="1342005711">
              <w:marLeft w:val="0"/>
              <w:marRight w:val="0"/>
              <w:marTop w:val="0"/>
              <w:marBottom w:val="0"/>
              <w:divBdr>
                <w:top w:val="none" w:sz="0" w:space="0" w:color="auto"/>
                <w:left w:val="none" w:sz="0" w:space="0" w:color="auto"/>
                <w:bottom w:val="none" w:sz="0" w:space="0" w:color="auto"/>
                <w:right w:val="none" w:sz="0" w:space="0" w:color="auto"/>
              </w:divBdr>
            </w:div>
            <w:div w:id="1343975166">
              <w:marLeft w:val="0"/>
              <w:marRight w:val="0"/>
              <w:marTop w:val="0"/>
              <w:marBottom w:val="0"/>
              <w:divBdr>
                <w:top w:val="none" w:sz="0" w:space="0" w:color="auto"/>
                <w:left w:val="none" w:sz="0" w:space="0" w:color="auto"/>
                <w:bottom w:val="none" w:sz="0" w:space="0" w:color="auto"/>
                <w:right w:val="none" w:sz="0" w:space="0" w:color="auto"/>
              </w:divBdr>
            </w:div>
            <w:div w:id="1355351299">
              <w:marLeft w:val="0"/>
              <w:marRight w:val="0"/>
              <w:marTop w:val="0"/>
              <w:marBottom w:val="0"/>
              <w:divBdr>
                <w:top w:val="none" w:sz="0" w:space="0" w:color="auto"/>
                <w:left w:val="none" w:sz="0" w:space="0" w:color="auto"/>
                <w:bottom w:val="none" w:sz="0" w:space="0" w:color="auto"/>
                <w:right w:val="none" w:sz="0" w:space="0" w:color="auto"/>
              </w:divBdr>
            </w:div>
            <w:div w:id="1406610425">
              <w:marLeft w:val="0"/>
              <w:marRight w:val="0"/>
              <w:marTop w:val="0"/>
              <w:marBottom w:val="0"/>
              <w:divBdr>
                <w:top w:val="none" w:sz="0" w:space="0" w:color="auto"/>
                <w:left w:val="none" w:sz="0" w:space="0" w:color="auto"/>
                <w:bottom w:val="none" w:sz="0" w:space="0" w:color="auto"/>
                <w:right w:val="none" w:sz="0" w:space="0" w:color="auto"/>
              </w:divBdr>
            </w:div>
            <w:div w:id="1554193711">
              <w:marLeft w:val="0"/>
              <w:marRight w:val="0"/>
              <w:marTop w:val="0"/>
              <w:marBottom w:val="0"/>
              <w:divBdr>
                <w:top w:val="none" w:sz="0" w:space="0" w:color="auto"/>
                <w:left w:val="none" w:sz="0" w:space="0" w:color="auto"/>
                <w:bottom w:val="none" w:sz="0" w:space="0" w:color="auto"/>
                <w:right w:val="none" w:sz="0" w:space="0" w:color="auto"/>
              </w:divBdr>
            </w:div>
            <w:div w:id="1570529621">
              <w:marLeft w:val="0"/>
              <w:marRight w:val="0"/>
              <w:marTop w:val="0"/>
              <w:marBottom w:val="0"/>
              <w:divBdr>
                <w:top w:val="none" w:sz="0" w:space="0" w:color="auto"/>
                <w:left w:val="none" w:sz="0" w:space="0" w:color="auto"/>
                <w:bottom w:val="none" w:sz="0" w:space="0" w:color="auto"/>
                <w:right w:val="none" w:sz="0" w:space="0" w:color="auto"/>
              </w:divBdr>
            </w:div>
            <w:div w:id="1718509710">
              <w:marLeft w:val="0"/>
              <w:marRight w:val="0"/>
              <w:marTop w:val="0"/>
              <w:marBottom w:val="0"/>
              <w:divBdr>
                <w:top w:val="none" w:sz="0" w:space="0" w:color="auto"/>
                <w:left w:val="none" w:sz="0" w:space="0" w:color="auto"/>
                <w:bottom w:val="none" w:sz="0" w:space="0" w:color="auto"/>
                <w:right w:val="none" w:sz="0" w:space="0" w:color="auto"/>
              </w:divBdr>
            </w:div>
            <w:div w:id="1758480756">
              <w:marLeft w:val="0"/>
              <w:marRight w:val="0"/>
              <w:marTop w:val="0"/>
              <w:marBottom w:val="0"/>
              <w:divBdr>
                <w:top w:val="none" w:sz="0" w:space="0" w:color="auto"/>
                <w:left w:val="none" w:sz="0" w:space="0" w:color="auto"/>
                <w:bottom w:val="none" w:sz="0" w:space="0" w:color="auto"/>
                <w:right w:val="none" w:sz="0" w:space="0" w:color="auto"/>
              </w:divBdr>
            </w:div>
            <w:div w:id="1913849314">
              <w:marLeft w:val="0"/>
              <w:marRight w:val="0"/>
              <w:marTop w:val="0"/>
              <w:marBottom w:val="0"/>
              <w:divBdr>
                <w:top w:val="none" w:sz="0" w:space="0" w:color="auto"/>
                <w:left w:val="none" w:sz="0" w:space="0" w:color="auto"/>
                <w:bottom w:val="none" w:sz="0" w:space="0" w:color="auto"/>
                <w:right w:val="none" w:sz="0" w:space="0" w:color="auto"/>
              </w:divBdr>
            </w:div>
            <w:div w:id="1920601852">
              <w:marLeft w:val="0"/>
              <w:marRight w:val="0"/>
              <w:marTop w:val="0"/>
              <w:marBottom w:val="0"/>
              <w:divBdr>
                <w:top w:val="none" w:sz="0" w:space="0" w:color="auto"/>
                <w:left w:val="none" w:sz="0" w:space="0" w:color="auto"/>
                <w:bottom w:val="none" w:sz="0" w:space="0" w:color="auto"/>
                <w:right w:val="none" w:sz="0" w:space="0" w:color="auto"/>
              </w:divBdr>
            </w:div>
            <w:div w:id="1976793788">
              <w:marLeft w:val="0"/>
              <w:marRight w:val="0"/>
              <w:marTop w:val="0"/>
              <w:marBottom w:val="0"/>
              <w:divBdr>
                <w:top w:val="none" w:sz="0" w:space="0" w:color="auto"/>
                <w:left w:val="none" w:sz="0" w:space="0" w:color="auto"/>
                <w:bottom w:val="none" w:sz="0" w:space="0" w:color="auto"/>
                <w:right w:val="none" w:sz="0" w:space="0" w:color="auto"/>
              </w:divBdr>
            </w:div>
            <w:div w:id="1993555174">
              <w:marLeft w:val="0"/>
              <w:marRight w:val="0"/>
              <w:marTop w:val="0"/>
              <w:marBottom w:val="0"/>
              <w:divBdr>
                <w:top w:val="none" w:sz="0" w:space="0" w:color="auto"/>
                <w:left w:val="none" w:sz="0" w:space="0" w:color="auto"/>
                <w:bottom w:val="none" w:sz="0" w:space="0" w:color="auto"/>
                <w:right w:val="none" w:sz="0" w:space="0" w:color="auto"/>
              </w:divBdr>
            </w:div>
            <w:div w:id="20765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1492">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1945114060">
      <w:bodyDiv w:val="1"/>
      <w:marLeft w:val="0"/>
      <w:marRight w:val="0"/>
      <w:marTop w:val="0"/>
      <w:marBottom w:val="0"/>
      <w:divBdr>
        <w:top w:val="none" w:sz="0" w:space="0" w:color="auto"/>
        <w:left w:val="none" w:sz="0" w:space="0" w:color="auto"/>
        <w:bottom w:val="none" w:sz="0" w:space="0" w:color="auto"/>
        <w:right w:val="none" w:sz="0" w:space="0" w:color="auto"/>
      </w:divBdr>
    </w:div>
    <w:div w:id="1984774448">
      <w:bodyDiv w:val="1"/>
      <w:marLeft w:val="0"/>
      <w:marRight w:val="0"/>
      <w:marTop w:val="0"/>
      <w:marBottom w:val="0"/>
      <w:divBdr>
        <w:top w:val="none" w:sz="0" w:space="0" w:color="auto"/>
        <w:left w:val="none" w:sz="0" w:space="0" w:color="auto"/>
        <w:bottom w:val="none" w:sz="0" w:space="0" w:color="auto"/>
        <w:right w:val="none" w:sz="0" w:space="0" w:color="auto"/>
      </w:divBdr>
    </w:div>
    <w:div w:id="2000422359">
      <w:bodyDiv w:val="1"/>
      <w:marLeft w:val="0"/>
      <w:marRight w:val="0"/>
      <w:marTop w:val="0"/>
      <w:marBottom w:val="0"/>
      <w:divBdr>
        <w:top w:val="none" w:sz="0" w:space="0" w:color="auto"/>
        <w:left w:val="none" w:sz="0" w:space="0" w:color="auto"/>
        <w:bottom w:val="none" w:sz="0" w:space="0" w:color="auto"/>
        <w:right w:val="none" w:sz="0" w:space="0" w:color="auto"/>
      </w:divBdr>
    </w:div>
    <w:div w:id="2010676219">
      <w:bodyDiv w:val="1"/>
      <w:marLeft w:val="0"/>
      <w:marRight w:val="0"/>
      <w:marTop w:val="0"/>
      <w:marBottom w:val="0"/>
      <w:divBdr>
        <w:top w:val="none" w:sz="0" w:space="0" w:color="auto"/>
        <w:left w:val="none" w:sz="0" w:space="0" w:color="auto"/>
        <w:bottom w:val="none" w:sz="0" w:space="0" w:color="auto"/>
        <w:right w:val="none" w:sz="0" w:space="0" w:color="auto"/>
      </w:divBdr>
    </w:div>
    <w:div w:id="2080976501">
      <w:bodyDiv w:val="1"/>
      <w:marLeft w:val="0"/>
      <w:marRight w:val="0"/>
      <w:marTop w:val="0"/>
      <w:marBottom w:val="0"/>
      <w:divBdr>
        <w:top w:val="none" w:sz="0" w:space="0" w:color="auto"/>
        <w:left w:val="none" w:sz="0" w:space="0" w:color="auto"/>
        <w:bottom w:val="none" w:sz="0" w:space="0" w:color="auto"/>
        <w:right w:val="none" w:sz="0" w:space="0" w:color="auto"/>
      </w:divBdr>
    </w:div>
    <w:div w:id="208348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jpe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3.png"/><Relationship Id="rId37" Type="http://schemas.openxmlformats.org/officeDocument/2006/relationships/hyperlink" Target="https://fr.wikipedia.org/wiki/Plan_(math%C3%A9matiques)" TargetMode="External"/><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floating-point-gui.de/errors/compariso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cid:image001.png@01DC02CE.B1131A90"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jpeg"/></Relationships>
</file>

<file path=word/_rels/footer1.xml.rels><?xml version="1.0" encoding="UTF-8" standalone="yes"?>
<Relationships xmlns="http://schemas.openxmlformats.org/package/2006/relationships"><Relationship Id="rId1" Type="http://schemas.openxmlformats.org/officeDocument/2006/relationships/image" Target="media/image50.png"/></Relationships>
</file>

<file path=word/_rels/footnotes.xml.rels><?xml version="1.0" encoding="UTF-8" standalone="yes"?>
<Relationships xmlns="http://schemas.openxmlformats.org/package/2006/relationships"><Relationship Id="rId1" Type="http://schemas.openxmlformats.org/officeDocument/2006/relationships/hyperlink" Target="https://www.open-std.org/jtc1/sc22/wg21/docs/papers/2022/p1240r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3DS%20Office%20Templates\3DS_Templates_A4\CORPORATE_Template.dotx" TargetMode="External"/></Relationship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Premier élément et date" Version="1987">
  <b:Source>
    <b:Tag>WEL91</b:Tag>
    <b:SourceType>JournalArticle</b:SourceType>
    <b:Guid>{964FEC62-38E2-426F-9436-E2D06B324337}</b:Guid>
    <b:Title>Smallest enclosing disks (balls and ellipsoids)</b:Title>
    <b:Year>1991</b:Year>
    <b:City>Berlin</b:City>
    <b:Author>
      <b:Author>
        <b:NameList>
          <b:Person>
            <b:Last>WELZL</b:Last>
            <b:First>Emo</b:First>
          </b:Person>
        </b:NameList>
      </b:Author>
    </b:Author>
    <b:Publisher>Lecture Notes in Computer Science（LNCS, Springer）</b:Publisher>
    <b:Volume>555</b:Volume>
    <b:RefOrder>3</b:RefOrder>
  </b:Source>
  <b:Source>
    <b:Tag>Bow81</b:Tag>
    <b:SourceType>JournalArticle</b:SourceType>
    <b:Guid>{5AE97311-158A-4008-9D61-76A83975C280}</b:Guid>
    <b:Title>Computing Dirichlet tessellations</b:Title>
    <b:Year>1981</b:Year>
    <b:Publisher>The Computer Journal</b:Publisher>
    <b:StandardNumber>105‑114</b:StandardNumber>
    <b:Author>
      <b:Author>
        <b:NameList>
          <b:Person>
            <b:Last>Bowyer</b:Last>
            <b:First>Adrian</b:First>
          </b:Person>
        </b:NameList>
      </b:Author>
    </b:Author>
    <b:Volume>24</b:Volume>
    <b:Issue>2</b:Issue>
    <b:City>Bath</b:City>
    <b:RefOrder>1</b:RefOrder>
  </b:Source>
  <b:Source>
    <b:Tag>Wat81</b:Tag>
    <b:SourceType>JournalArticle</b:SourceType>
    <b:Guid>{4DA6E51C-FF50-4DB9-A261-0066C673D8AD}</b:Guid>
    <b:Author>
      <b:Author>
        <b:NameList>
          <b:Person>
            <b:Last>Watson</b:Last>
            <b:First>David</b:First>
            <b:Middle>F.</b:Middle>
          </b:Person>
        </b:NameList>
      </b:Author>
    </b:Author>
    <b:Title>Computing the n‑dimensional Delaunay tessellation with application to Voronoi polytopes</b:Title>
    <b:Year>1981</b:Year>
    <b:Publisher>The Computer Journal</b:Publisher>
    <b:Volume>24</b:Volume>
    <b:Issue>2</b:Issu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BF2444-2139-4A42-9482-293815F66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CORPORATE_Template.dotx</Template>
  <TotalTime>562</TotalTime>
  <Pages>1</Pages>
  <Words>10443</Words>
  <Characters>59530</Characters>
  <Application>Microsoft Office Word</Application>
  <DocSecurity>0</DocSecurity>
  <Lines>496</Lines>
  <Paragraphs>139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stage fin d'étude - HUANG He</vt:lpstr>
      <vt:lpstr>Rapport de stage fin d'étude - HUANG He</vt:lpstr>
    </vt:vector>
  </TitlesOfParts>
  <Manager>MARQUES Claudia;</Manager>
  <Company>Dassault Systemes</Company>
  <LinksUpToDate>false</LinksUpToDate>
  <CharactersWithSpaces>69834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fin d'étude - HUANG He</dc:title>
  <dc:subject/>
  <dc:creator>He.HUANG.intern@3ds.com</dc:creator>
  <cp:keywords/>
  <dc:description/>
  <cp:lastModifiedBy>He HUANG</cp:lastModifiedBy>
  <cp:revision>175</cp:revision>
  <cp:lastPrinted>2025-08-17T11:05:00Z</cp:lastPrinted>
  <dcterms:created xsi:type="dcterms:W3CDTF">2025-08-14T14:19:00Z</dcterms:created>
  <dcterms:modified xsi:type="dcterms:W3CDTF">2025-08-17T11:07:00Z</dcterms:modified>
  <dc:language>English</dc:language>
</cp:coreProperties>
</file>