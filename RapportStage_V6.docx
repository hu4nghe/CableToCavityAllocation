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EndPr/>
      <w:sdtContent>
        <w:p w14:paraId="70C13CA9" w14:textId="5B8F4FF7" w:rsidR="009509B5" w:rsidRPr="0041418D" w:rsidRDefault="009C57FB" w:rsidP="00656C66">
          <w:pPr>
            <w:jc w:val="right"/>
            <w:rPr>
              <w:rFonts w:ascii="3DS V2" w:hAnsi="3DS V2" w:cs="Arial"/>
              <w:lang w:val="en-US"/>
            </w:rPr>
          </w:pPr>
          <w:r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2D06F4AF">
                <wp:simplePos x="0" y="0"/>
                <wp:positionH relativeFrom="margin">
                  <wp:align>center</wp:align>
                </wp:positionH>
                <wp:positionV relativeFrom="paragraph">
                  <wp:posOffset>-914364</wp:posOffset>
                </wp:positionV>
                <wp:extent cx="9264770" cy="11454125"/>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64770" cy="1145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49D" w:rsidRPr="004018AE">
            <w:rPr>
              <w:noProof/>
            </w:rPr>
            <w:drawing>
              <wp:anchor distT="0" distB="0" distL="114300" distR="114300" simplePos="0" relativeHeight="251793920" behindDoc="0" locked="0" layoutInCell="1" allowOverlap="1" wp14:anchorId="1C4C98C3" wp14:editId="5D084F8B">
                <wp:simplePos x="0" y="0"/>
                <wp:positionH relativeFrom="margin">
                  <wp:posOffset>3598647</wp:posOffset>
                </wp:positionH>
                <wp:positionV relativeFrom="paragraph">
                  <wp:posOffset>59537</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649D">
            <w:rPr>
              <w:noProof/>
            </w:rPr>
            <w:drawing>
              <wp:anchor distT="0" distB="0" distL="114300" distR="114300" simplePos="0" relativeHeight="251794944" behindDoc="0" locked="0" layoutInCell="1" allowOverlap="1" wp14:anchorId="06998B1D" wp14:editId="75613CAD">
                <wp:simplePos x="0" y="0"/>
                <wp:positionH relativeFrom="margin">
                  <wp:posOffset>-219380</wp:posOffset>
                </wp:positionH>
                <wp:positionV relativeFrom="paragraph">
                  <wp:posOffset>116713</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69BB8D07" w:rsidR="009509B5" w:rsidRPr="0041418D" w:rsidRDefault="009509B5" w:rsidP="00656C66">
          <w:pPr>
            <w:jc w:val="right"/>
            <w:rPr>
              <w:rFonts w:ascii="3DS V2" w:hAnsi="3DS V2" w:cs="Arial"/>
              <w:lang w:val="en-US"/>
            </w:rPr>
          </w:pP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88340679" w:displacedByCustomXml="next"/>
    <w:bookmarkStart w:id="2" w:name="_Toc181188180" w:displacedByCustomXml="next"/>
    <w:bookmarkStart w:id="3" w:name="_Toc181410982" w:displacedByCustomXml="next"/>
    <w:bookmarkStart w:id="4" w:name="_Ref181006413" w:displacedByCustomXml="next"/>
    <w:bookmarkStart w:id="5" w:name="_Toc180835501" w:displacedByCustomXml="next"/>
    <w:bookmarkStart w:id="6" w:name="_Toc180835435" w:displacedByCustomXml="next"/>
    <w:bookmarkStart w:id="7" w:name="_Toc180835369" w:displacedByCustomXml="next"/>
    <w:bookmarkStart w:id="8" w:name="_Toc180835303" w:displacedByCustomXml="next"/>
    <w:bookmarkStart w:id="9" w:name="_Toc171918586"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SimSun"/>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0423085A" w14:textId="39347589" w:rsidR="00B01BEF" w:rsidRDefault="00C674AC" w:rsidP="00B01BEF">
          <w:pPr>
            <w:pStyle w:val="TM2"/>
            <w:tabs>
              <w:tab w:val="right" w:leader="dot" w:pos="9016"/>
            </w:tabs>
            <w:spacing w:line="192" w:lineRule="auto"/>
            <w:rPr>
              <w:rFonts w:asciiTheme="minorHAnsi" w:eastAsiaTheme="minorEastAsia" w:hAnsiTheme="minorHAnsi"/>
              <w:noProof/>
              <w:lang w:val="en-US" w:eastAsia="zh-CN"/>
            </w:rPr>
          </w:pPr>
          <w:r w:rsidRPr="00763B4B">
            <w:rPr>
              <w:rFonts w:cs="Arial"/>
              <w:sz w:val="20"/>
              <w:szCs w:val="20"/>
              <w:lang w:val="en-US"/>
            </w:rPr>
            <w:fldChar w:fldCharType="begin"/>
          </w:r>
          <w:r w:rsidRPr="00763B4B">
            <w:rPr>
              <w:rFonts w:cs="Arial"/>
              <w:sz w:val="20"/>
              <w:szCs w:val="20"/>
              <w:lang w:val="en-US"/>
            </w:rPr>
            <w:instrText xml:space="preserve"> TOC \o "1-3" \h \z \u </w:instrText>
          </w:r>
          <w:r w:rsidRPr="00763B4B">
            <w:rPr>
              <w:rFonts w:cs="Arial"/>
              <w:sz w:val="20"/>
              <w:szCs w:val="20"/>
              <w:lang w:val="en-US"/>
            </w:rPr>
            <w:fldChar w:fldCharType="separate"/>
          </w:r>
          <w:hyperlink w:anchor="_Toc205383596" w:history="1">
            <w:r w:rsidR="00B01BEF" w:rsidRPr="006D3D37">
              <w:rPr>
                <w:rStyle w:val="Lienhypertexte"/>
                <w:rFonts w:ascii="3DS V2" w:hAnsi="3DS V2" w:cs="Arial"/>
                <w:noProof/>
              </w:rPr>
              <w:t>Remerciements</w:t>
            </w:r>
            <w:r w:rsidR="00B01BEF">
              <w:rPr>
                <w:noProof/>
                <w:webHidden/>
              </w:rPr>
              <w:tab/>
            </w:r>
            <w:r w:rsidR="00B01BEF">
              <w:rPr>
                <w:noProof/>
                <w:webHidden/>
              </w:rPr>
              <w:fldChar w:fldCharType="begin"/>
            </w:r>
            <w:r w:rsidR="00B01BEF">
              <w:rPr>
                <w:noProof/>
                <w:webHidden/>
              </w:rPr>
              <w:instrText xml:space="preserve"> PAGEREF _Toc205383596 \h </w:instrText>
            </w:r>
            <w:r w:rsidR="00B01BEF">
              <w:rPr>
                <w:noProof/>
                <w:webHidden/>
              </w:rPr>
            </w:r>
            <w:r w:rsidR="00B01BEF">
              <w:rPr>
                <w:noProof/>
                <w:webHidden/>
              </w:rPr>
              <w:fldChar w:fldCharType="separate"/>
            </w:r>
            <w:r w:rsidR="00276D33">
              <w:rPr>
                <w:noProof/>
                <w:webHidden/>
              </w:rPr>
              <w:t>3</w:t>
            </w:r>
            <w:r w:rsidR="00B01BEF">
              <w:rPr>
                <w:noProof/>
                <w:webHidden/>
              </w:rPr>
              <w:fldChar w:fldCharType="end"/>
            </w:r>
          </w:hyperlink>
        </w:p>
        <w:p w14:paraId="4F041A58" w14:textId="0D910F45" w:rsidR="00B01BEF" w:rsidRDefault="00B01BEF" w:rsidP="00B01BEF">
          <w:pPr>
            <w:pStyle w:val="TM1"/>
            <w:spacing w:line="192" w:lineRule="auto"/>
            <w:rPr>
              <w:rFonts w:asciiTheme="minorHAnsi" w:eastAsiaTheme="minorEastAsia" w:hAnsiTheme="minorHAnsi"/>
              <w:noProof/>
              <w:lang w:val="en-US" w:eastAsia="zh-CN"/>
            </w:rPr>
          </w:pPr>
          <w:hyperlink w:anchor="_Toc205383597" w:history="1">
            <w:r w:rsidRPr="006D3D37">
              <w:rPr>
                <w:rStyle w:val="Lienhypertexte"/>
                <w:rFonts w:ascii="3DS V2" w:hAnsi="3DS V2"/>
                <w:b/>
                <w:noProof/>
              </w:rPr>
              <w:t>Introduction</w:t>
            </w:r>
            <w:r>
              <w:rPr>
                <w:noProof/>
                <w:webHidden/>
              </w:rPr>
              <w:tab/>
            </w:r>
            <w:r>
              <w:rPr>
                <w:noProof/>
                <w:webHidden/>
              </w:rPr>
              <w:fldChar w:fldCharType="begin"/>
            </w:r>
            <w:r>
              <w:rPr>
                <w:noProof/>
                <w:webHidden/>
              </w:rPr>
              <w:instrText xml:space="preserve"> PAGEREF _Toc205383597 \h </w:instrText>
            </w:r>
            <w:r>
              <w:rPr>
                <w:noProof/>
                <w:webHidden/>
              </w:rPr>
            </w:r>
            <w:r>
              <w:rPr>
                <w:noProof/>
                <w:webHidden/>
              </w:rPr>
              <w:fldChar w:fldCharType="separate"/>
            </w:r>
            <w:r w:rsidR="00276D33">
              <w:rPr>
                <w:noProof/>
                <w:webHidden/>
              </w:rPr>
              <w:t>4</w:t>
            </w:r>
            <w:r>
              <w:rPr>
                <w:noProof/>
                <w:webHidden/>
              </w:rPr>
              <w:fldChar w:fldCharType="end"/>
            </w:r>
          </w:hyperlink>
        </w:p>
        <w:p w14:paraId="6B737DE7" w14:textId="517AA68F"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598" w:history="1">
            <w:r w:rsidRPr="006D3D37">
              <w:rPr>
                <w:rStyle w:val="Lienhypertexte"/>
                <w:rFonts w:ascii="3DS V2" w:hAnsi="3DS V2" w:cs="Arial"/>
                <w:noProof/>
              </w:rPr>
              <w:t>Présentation de l’entreprise : Dassault Systèmes</w:t>
            </w:r>
            <w:r>
              <w:rPr>
                <w:noProof/>
                <w:webHidden/>
              </w:rPr>
              <w:tab/>
            </w:r>
            <w:r>
              <w:rPr>
                <w:noProof/>
                <w:webHidden/>
              </w:rPr>
              <w:fldChar w:fldCharType="begin"/>
            </w:r>
            <w:r>
              <w:rPr>
                <w:noProof/>
                <w:webHidden/>
              </w:rPr>
              <w:instrText xml:space="preserve"> PAGEREF _Toc205383598 \h </w:instrText>
            </w:r>
            <w:r>
              <w:rPr>
                <w:noProof/>
                <w:webHidden/>
              </w:rPr>
            </w:r>
            <w:r>
              <w:rPr>
                <w:noProof/>
                <w:webHidden/>
              </w:rPr>
              <w:fldChar w:fldCharType="separate"/>
            </w:r>
            <w:r w:rsidR="00276D33">
              <w:rPr>
                <w:noProof/>
                <w:webHidden/>
              </w:rPr>
              <w:t>5</w:t>
            </w:r>
            <w:r>
              <w:rPr>
                <w:noProof/>
                <w:webHidden/>
              </w:rPr>
              <w:fldChar w:fldCharType="end"/>
            </w:r>
          </w:hyperlink>
        </w:p>
        <w:p w14:paraId="48B20240" w14:textId="6E7EA6FB"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599" w:history="1">
            <w:r w:rsidRPr="006D3D37">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_Toc205383599 \h </w:instrText>
            </w:r>
            <w:r>
              <w:rPr>
                <w:noProof/>
                <w:webHidden/>
              </w:rPr>
            </w:r>
            <w:r>
              <w:rPr>
                <w:noProof/>
                <w:webHidden/>
              </w:rPr>
              <w:fldChar w:fldCharType="separate"/>
            </w:r>
            <w:r w:rsidR="00276D33">
              <w:rPr>
                <w:noProof/>
                <w:webHidden/>
              </w:rPr>
              <w:t>6</w:t>
            </w:r>
            <w:r>
              <w:rPr>
                <w:noProof/>
                <w:webHidden/>
              </w:rPr>
              <w:fldChar w:fldCharType="end"/>
            </w:r>
          </w:hyperlink>
        </w:p>
        <w:p w14:paraId="700D2A7D" w14:textId="1AB15363"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0" w:history="1">
            <w:r w:rsidRPr="006D3D37">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_Toc205383600 \h </w:instrText>
            </w:r>
            <w:r>
              <w:rPr>
                <w:noProof/>
                <w:webHidden/>
              </w:rPr>
            </w:r>
            <w:r>
              <w:rPr>
                <w:noProof/>
                <w:webHidden/>
              </w:rPr>
              <w:fldChar w:fldCharType="separate"/>
            </w:r>
            <w:r w:rsidR="00276D33">
              <w:rPr>
                <w:noProof/>
                <w:webHidden/>
              </w:rPr>
              <w:t>6</w:t>
            </w:r>
            <w:r>
              <w:rPr>
                <w:noProof/>
                <w:webHidden/>
              </w:rPr>
              <w:fldChar w:fldCharType="end"/>
            </w:r>
          </w:hyperlink>
        </w:p>
        <w:p w14:paraId="4423E410" w14:textId="5AF7E28D"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1" w:history="1">
            <w:r w:rsidRPr="006D3D37">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_Toc205383601 \h </w:instrText>
            </w:r>
            <w:r>
              <w:rPr>
                <w:noProof/>
                <w:webHidden/>
              </w:rPr>
            </w:r>
            <w:r>
              <w:rPr>
                <w:noProof/>
                <w:webHidden/>
              </w:rPr>
              <w:fldChar w:fldCharType="separate"/>
            </w:r>
            <w:r w:rsidR="00276D33">
              <w:rPr>
                <w:noProof/>
                <w:webHidden/>
              </w:rPr>
              <w:t>7</w:t>
            </w:r>
            <w:r>
              <w:rPr>
                <w:noProof/>
                <w:webHidden/>
              </w:rPr>
              <w:fldChar w:fldCharType="end"/>
            </w:r>
          </w:hyperlink>
        </w:p>
        <w:p w14:paraId="2FF10DF5" w14:textId="11CFCE33"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2" w:history="1">
            <w:r w:rsidRPr="006D3D37">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_Toc205383602 \h </w:instrText>
            </w:r>
            <w:r>
              <w:rPr>
                <w:noProof/>
                <w:webHidden/>
              </w:rPr>
            </w:r>
            <w:r>
              <w:rPr>
                <w:noProof/>
                <w:webHidden/>
              </w:rPr>
              <w:fldChar w:fldCharType="separate"/>
            </w:r>
            <w:r w:rsidR="00276D33">
              <w:rPr>
                <w:noProof/>
                <w:webHidden/>
              </w:rPr>
              <w:t>7</w:t>
            </w:r>
            <w:r>
              <w:rPr>
                <w:noProof/>
                <w:webHidden/>
              </w:rPr>
              <w:fldChar w:fldCharType="end"/>
            </w:r>
          </w:hyperlink>
        </w:p>
        <w:p w14:paraId="4DB1492B" w14:textId="0EF67717"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3" w:history="1">
            <w:r w:rsidRPr="006D3D37">
              <w:rPr>
                <w:rStyle w:val="Lienhypertexte"/>
                <w:rFonts w:ascii="3DS V2" w:hAnsi="3DS V2"/>
                <w:noProof/>
              </w:rPr>
              <w:t>L’Equipe CATIA – Schématique Electrique</w:t>
            </w:r>
            <w:r>
              <w:rPr>
                <w:noProof/>
                <w:webHidden/>
              </w:rPr>
              <w:tab/>
            </w:r>
            <w:r>
              <w:rPr>
                <w:noProof/>
                <w:webHidden/>
              </w:rPr>
              <w:fldChar w:fldCharType="begin"/>
            </w:r>
            <w:r>
              <w:rPr>
                <w:noProof/>
                <w:webHidden/>
              </w:rPr>
              <w:instrText xml:space="preserve"> PAGEREF _Toc205383603 \h </w:instrText>
            </w:r>
            <w:r>
              <w:rPr>
                <w:noProof/>
                <w:webHidden/>
              </w:rPr>
            </w:r>
            <w:r>
              <w:rPr>
                <w:noProof/>
                <w:webHidden/>
              </w:rPr>
              <w:fldChar w:fldCharType="separate"/>
            </w:r>
            <w:r w:rsidR="00276D33">
              <w:rPr>
                <w:noProof/>
                <w:webHidden/>
              </w:rPr>
              <w:t>7</w:t>
            </w:r>
            <w:r>
              <w:rPr>
                <w:noProof/>
                <w:webHidden/>
              </w:rPr>
              <w:fldChar w:fldCharType="end"/>
            </w:r>
          </w:hyperlink>
        </w:p>
        <w:p w14:paraId="2550D64E" w14:textId="56D1FB6D" w:rsidR="00B01BEF" w:rsidRDefault="00B01BEF" w:rsidP="00B01BEF">
          <w:pPr>
            <w:pStyle w:val="TM1"/>
            <w:spacing w:line="192" w:lineRule="auto"/>
            <w:rPr>
              <w:rFonts w:asciiTheme="minorHAnsi" w:eastAsiaTheme="minorEastAsia" w:hAnsiTheme="minorHAnsi"/>
              <w:noProof/>
              <w:lang w:val="en-US" w:eastAsia="zh-CN"/>
            </w:rPr>
          </w:pPr>
          <w:hyperlink w:anchor="_Toc205383604" w:history="1">
            <w:r w:rsidRPr="006D3D37">
              <w:rPr>
                <w:rStyle w:val="Lienhypertexte"/>
                <w:rFonts w:ascii="3DS V2" w:hAnsi="3DS V2"/>
                <w:b/>
                <w:noProof/>
              </w:rPr>
              <w:t>Mission du stage</w:t>
            </w:r>
            <w:r>
              <w:rPr>
                <w:noProof/>
                <w:webHidden/>
              </w:rPr>
              <w:tab/>
            </w:r>
            <w:r>
              <w:rPr>
                <w:noProof/>
                <w:webHidden/>
              </w:rPr>
              <w:fldChar w:fldCharType="begin"/>
            </w:r>
            <w:r>
              <w:rPr>
                <w:noProof/>
                <w:webHidden/>
              </w:rPr>
              <w:instrText xml:space="preserve"> PAGEREF _Toc205383604 \h </w:instrText>
            </w:r>
            <w:r>
              <w:rPr>
                <w:noProof/>
                <w:webHidden/>
              </w:rPr>
            </w:r>
            <w:r>
              <w:rPr>
                <w:noProof/>
                <w:webHidden/>
              </w:rPr>
              <w:fldChar w:fldCharType="separate"/>
            </w:r>
            <w:r w:rsidR="00276D33">
              <w:rPr>
                <w:noProof/>
                <w:webHidden/>
              </w:rPr>
              <w:t>11</w:t>
            </w:r>
            <w:r>
              <w:rPr>
                <w:noProof/>
                <w:webHidden/>
              </w:rPr>
              <w:fldChar w:fldCharType="end"/>
            </w:r>
          </w:hyperlink>
        </w:p>
        <w:p w14:paraId="293A4674" w14:textId="4034FC7B"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05" w:history="1">
            <w:r w:rsidRPr="006D3D37">
              <w:rPr>
                <w:rStyle w:val="Lienhypertexte"/>
                <w:rFonts w:ascii="3DS V2" w:hAnsi="3DS V2" w:cs="Arial"/>
                <w:noProof/>
              </w:rPr>
              <w:t>Contexte</w:t>
            </w:r>
            <w:r>
              <w:rPr>
                <w:noProof/>
                <w:webHidden/>
              </w:rPr>
              <w:tab/>
            </w:r>
            <w:r>
              <w:rPr>
                <w:noProof/>
                <w:webHidden/>
              </w:rPr>
              <w:fldChar w:fldCharType="begin"/>
            </w:r>
            <w:r>
              <w:rPr>
                <w:noProof/>
                <w:webHidden/>
              </w:rPr>
              <w:instrText xml:space="preserve"> PAGEREF _Toc205383605 \h </w:instrText>
            </w:r>
            <w:r>
              <w:rPr>
                <w:noProof/>
                <w:webHidden/>
              </w:rPr>
            </w:r>
            <w:r>
              <w:rPr>
                <w:noProof/>
                <w:webHidden/>
              </w:rPr>
              <w:fldChar w:fldCharType="separate"/>
            </w:r>
            <w:r w:rsidR="00276D33">
              <w:rPr>
                <w:noProof/>
                <w:webHidden/>
              </w:rPr>
              <w:t>11</w:t>
            </w:r>
            <w:r>
              <w:rPr>
                <w:noProof/>
                <w:webHidden/>
              </w:rPr>
              <w:fldChar w:fldCharType="end"/>
            </w:r>
          </w:hyperlink>
        </w:p>
        <w:p w14:paraId="3BAD9AFF" w14:textId="247AF9DF"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6" w:history="1">
            <w:r w:rsidRPr="006D3D37">
              <w:rPr>
                <w:rStyle w:val="Lienhypertexte"/>
                <w:rFonts w:ascii="3DS V2" w:hAnsi="3DS V2"/>
                <w:noProof/>
              </w:rPr>
              <w:t>Net to Wire</w:t>
            </w:r>
            <w:r>
              <w:rPr>
                <w:noProof/>
                <w:webHidden/>
              </w:rPr>
              <w:tab/>
            </w:r>
            <w:r>
              <w:rPr>
                <w:noProof/>
                <w:webHidden/>
              </w:rPr>
              <w:fldChar w:fldCharType="begin"/>
            </w:r>
            <w:r>
              <w:rPr>
                <w:noProof/>
                <w:webHidden/>
              </w:rPr>
              <w:instrText xml:space="preserve"> PAGEREF _Toc205383606 \h </w:instrText>
            </w:r>
            <w:r>
              <w:rPr>
                <w:noProof/>
                <w:webHidden/>
              </w:rPr>
            </w:r>
            <w:r>
              <w:rPr>
                <w:noProof/>
                <w:webHidden/>
              </w:rPr>
              <w:fldChar w:fldCharType="separate"/>
            </w:r>
            <w:r w:rsidR="00276D33">
              <w:rPr>
                <w:noProof/>
                <w:webHidden/>
              </w:rPr>
              <w:t>11</w:t>
            </w:r>
            <w:r>
              <w:rPr>
                <w:noProof/>
                <w:webHidden/>
              </w:rPr>
              <w:fldChar w:fldCharType="end"/>
            </w:r>
          </w:hyperlink>
        </w:p>
        <w:p w14:paraId="0E1FEDB9" w14:textId="0DC479E4"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7" w:history="1">
            <w:r w:rsidRPr="006D3D37">
              <w:rPr>
                <w:rStyle w:val="Lienhypertexte"/>
                <w:rFonts w:ascii="3DS V2" w:hAnsi="3DS V2"/>
                <w:noProof/>
              </w:rPr>
              <w:t>Connecteur de coupure et branchement des câbles</w:t>
            </w:r>
            <w:r>
              <w:rPr>
                <w:noProof/>
                <w:webHidden/>
              </w:rPr>
              <w:tab/>
            </w:r>
            <w:r>
              <w:rPr>
                <w:noProof/>
                <w:webHidden/>
              </w:rPr>
              <w:fldChar w:fldCharType="begin"/>
            </w:r>
            <w:r>
              <w:rPr>
                <w:noProof/>
                <w:webHidden/>
              </w:rPr>
              <w:instrText xml:space="preserve"> PAGEREF _Toc205383607 \h </w:instrText>
            </w:r>
            <w:r>
              <w:rPr>
                <w:noProof/>
                <w:webHidden/>
              </w:rPr>
            </w:r>
            <w:r>
              <w:rPr>
                <w:noProof/>
                <w:webHidden/>
              </w:rPr>
              <w:fldChar w:fldCharType="separate"/>
            </w:r>
            <w:r w:rsidR="00276D33">
              <w:rPr>
                <w:noProof/>
                <w:webHidden/>
              </w:rPr>
              <w:t>13</w:t>
            </w:r>
            <w:r>
              <w:rPr>
                <w:noProof/>
                <w:webHidden/>
              </w:rPr>
              <w:fldChar w:fldCharType="end"/>
            </w:r>
          </w:hyperlink>
        </w:p>
        <w:p w14:paraId="79EF97D0" w14:textId="11A5C04A"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08" w:history="1">
            <w:r w:rsidRPr="006D3D37">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_Toc205383608 \h </w:instrText>
            </w:r>
            <w:r>
              <w:rPr>
                <w:noProof/>
                <w:webHidden/>
              </w:rPr>
            </w:r>
            <w:r>
              <w:rPr>
                <w:noProof/>
                <w:webHidden/>
              </w:rPr>
              <w:fldChar w:fldCharType="separate"/>
            </w:r>
            <w:r w:rsidR="00276D33">
              <w:rPr>
                <w:noProof/>
                <w:webHidden/>
              </w:rPr>
              <w:t>14</w:t>
            </w:r>
            <w:r>
              <w:rPr>
                <w:noProof/>
                <w:webHidden/>
              </w:rPr>
              <w:fldChar w:fldCharType="end"/>
            </w:r>
          </w:hyperlink>
        </w:p>
        <w:p w14:paraId="779FFCF2" w14:textId="767BE79F"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09" w:history="1">
            <w:r w:rsidRPr="006D3D37">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_Toc205383609 \h </w:instrText>
            </w:r>
            <w:r>
              <w:rPr>
                <w:noProof/>
                <w:webHidden/>
              </w:rPr>
            </w:r>
            <w:r>
              <w:rPr>
                <w:noProof/>
                <w:webHidden/>
              </w:rPr>
              <w:fldChar w:fldCharType="separate"/>
            </w:r>
            <w:r w:rsidR="00276D33">
              <w:rPr>
                <w:noProof/>
                <w:webHidden/>
              </w:rPr>
              <w:t>15</w:t>
            </w:r>
            <w:r>
              <w:rPr>
                <w:noProof/>
                <w:webHidden/>
              </w:rPr>
              <w:fldChar w:fldCharType="end"/>
            </w:r>
          </w:hyperlink>
        </w:p>
        <w:p w14:paraId="4FB7CFD1" w14:textId="499DD122"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0" w:history="1">
            <w:r w:rsidRPr="006D3D37">
              <w:rPr>
                <w:rStyle w:val="Lienhypertexte"/>
                <w:rFonts w:ascii="3DS V2" w:hAnsi="3DS V2"/>
                <w:noProof/>
              </w:rPr>
              <w:t>Modélisation de la problématique</w:t>
            </w:r>
            <w:r>
              <w:rPr>
                <w:noProof/>
                <w:webHidden/>
              </w:rPr>
              <w:tab/>
            </w:r>
            <w:r>
              <w:rPr>
                <w:noProof/>
                <w:webHidden/>
              </w:rPr>
              <w:fldChar w:fldCharType="begin"/>
            </w:r>
            <w:r>
              <w:rPr>
                <w:noProof/>
                <w:webHidden/>
              </w:rPr>
              <w:instrText xml:space="preserve"> PAGEREF _Toc205383610 \h </w:instrText>
            </w:r>
            <w:r>
              <w:rPr>
                <w:noProof/>
                <w:webHidden/>
              </w:rPr>
            </w:r>
            <w:r>
              <w:rPr>
                <w:noProof/>
                <w:webHidden/>
              </w:rPr>
              <w:fldChar w:fldCharType="separate"/>
            </w:r>
            <w:r w:rsidR="00276D33">
              <w:rPr>
                <w:noProof/>
                <w:webHidden/>
              </w:rPr>
              <w:t>15</w:t>
            </w:r>
            <w:r>
              <w:rPr>
                <w:noProof/>
                <w:webHidden/>
              </w:rPr>
              <w:fldChar w:fldCharType="end"/>
            </w:r>
          </w:hyperlink>
        </w:p>
        <w:p w14:paraId="59AC6129" w14:textId="574B6889"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1" w:history="1">
            <w:r w:rsidRPr="006D3D37">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_Toc205383611 \h </w:instrText>
            </w:r>
            <w:r>
              <w:rPr>
                <w:noProof/>
                <w:webHidden/>
              </w:rPr>
            </w:r>
            <w:r>
              <w:rPr>
                <w:noProof/>
                <w:webHidden/>
              </w:rPr>
              <w:fldChar w:fldCharType="separate"/>
            </w:r>
            <w:r w:rsidR="00276D33">
              <w:rPr>
                <w:noProof/>
                <w:webHidden/>
              </w:rPr>
              <w:t>16</w:t>
            </w:r>
            <w:r>
              <w:rPr>
                <w:noProof/>
                <w:webHidden/>
              </w:rPr>
              <w:fldChar w:fldCharType="end"/>
            </w:r>
          </w:hyperlink>
        </w:p>
        <w:p w14:paraId="451852BD" w14:textId="3A5EE38F"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2" w:history="1">
            <w:r w:rsidRPr="006D3D37">
              <w:rPr>
                <w:rStyle w:val="Lienhypertexte"/>
                <w:rFonts w:ascii="3DS V2" w:hAnsi="3DS V2"/>
                <w:noProof/>
              </w:rPr>
              <w:t>Le croisement des câbles</w:t>
            </w:r>
            <w:r>
              <w:rPr>
                <w:noProof/>
                <w:webHidden/>
              </w:rPr>
              <w:tab/>
            </w:r>
            <w:r>
              <w:rPr>
                <w:noProof/>
                <w:webHidden/>
              </w:rPr>
              <w:fldChar w:fldCharType="begin"/>
            </w:r>
            <w:r>
              <w:rPr>
                <w:noProof/>
                <w:webHidden/>
              </w:rPr>
              <w:instrText xml:space="preserve"> PAGEREF _Toc205383612 \h </w:instrText>
            </w:r>
            <w:r>
              <w:rPr>
                <w:noProof/>
                <w:webHidden/>
              </w:rPr>
            </w:r>
            <w:r>
              <w:rPr>
                <w:noProof/>
                <w:webHidden/>
              </w:rPr>
              <w:fldChar w:fldCharType="separate"/>
            </w:r>
            <w:r w:rsidR="00276D33">
              <w:rPr>
                <w:noProof/>
                <w:webHidden/>
              </w:rPr>
              <w:t>18</w:t>
            </w:r>
            <w:r>
              <w:rPr>
                <w:noProof/>
                <w:webHidden/>
              </w:rPr>
              <w:fldChar w:fldCharType="end"/>
            </w:r>
          </w:hyperlink>
        </w:p>
        <w:p w14:paraId="512AE544" w14:textId="49ADF1AC"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3" w:history="1">
            <w:r w:rsidRPr="006D3D37">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_Toc205383613 \h </w:instrText>
            </w:r>
            <w:r>
              <w:rPr>
                <w:noProof/>
                <w:webHidden/>
              </w:rPr>
            </w:r>
            <w:r>
              <w:rPr>
                <w:noProof/>
                <w:webHidden/>
              </w:rPr>
              <w:fldChar w:fldCharType="separate"/>
            </w:r>
            <w:r w:rsidR="00276D33">
              <w:rPr>
                <w:noProof/>
                <w:webHidden/>
              </w:rPr>
              <w:t>20</w:t>
            </w:r>
            <w:r>
              <w:rPr>
                <w:noProof/>
                <w:webHidden/>
              </w:rPr>
              <w:fldChar w:fldCharType="end"/>
            </w:r>
          </w:hyperlink>
        </w:p>
        <w:p w14:paraId="75AA3BEA" w14:textId="4966038C"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14" w:history="1">
            <w:r w:rsidRPr="006D3D37">
              <w:rPr>
                <w:rStyle w:val="Lienhypertexte"/>
                <w:rFonts w:ascii="3DS V2" w:hAnsi="3DS V2" w:cs="Arial"/>
                <w:noProof/>
              </w:rPr>
              <w:t>Phase 2 : Implémentation d’un prototype</w:t>
            </w:r>
            <w:r>
              <w:rPr>
                <w:noProof/>
                <w:webHidden/>
              </w:rPr>
              <w:tab/>
            </w:r>
            <w:r>
              <w:rPr>
                <w:noProof/>
                <w:webHidden/>
              </w:rPr>
              <w:fldChar w:fldCharType="begin"/>
            </w:r>
            <w:r>
              <w:rPr>
                <w:noProof/>
                <w:webHidden/>
              </w:rPr>
              <w:instrText xml:space="preserve"> PAGEREF _Toc205383614 \h </w:instrText>
            </w:r>
            <w:r>
              <w:rPr>
                <w:noProof/>
                <w:webHidden/>
              </w:rPr>
            </w:r>
            <w:r>
              <w:rPr>
                <w:noProof/>
                <w:webHidden/>
              </w:rPr>
              <w:fldChar w:fldCharType="separate"/>
            </w:r>
            <w:r w:rsidR="00276D33">
              <w:rPr>
                <w:noProof/>
                <w:webHidden/>
              </w:rPr>
              <w:t>23</w:t>
            </w:r>
            <w:r>
              <w:rPr>
                <w:noProof/>
                <w:webHidden/>
              </w:rPr>
              <w:fldChar w:fldCharType="end"/>
            </w:r>
          </w:hyperlink>
        </w:p>
        <w:p w14:paraId="1EC97486" w14:textId="28395AB9"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5" w:history="1">
            <w:r w:rsidRPr="006D3D37">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_Toc205383615 \h </w:instrText>
            </w:r>
            <w:r>
              <w:rPr>
                <w:noProof/>
                <w:webHidden/>
              </w:rPr>
            </w:r>
            <w:r>
              <w:rPr>
                <w:noProof/>
                <w:webHidden/>
              </w:rPr>
              <w:fldChar w:fldCharType="separate"/>
            </w:r>
            <w:r w:rsidR="00276D33">
              <w:rPr>
                <w:noProof/>
                <w:webHidden/>
              </w:rPr>
              <w:t>23</w:t>
            </w:r>
            <w:r>
              <w:rPr>
                <w:noProof/>
                <w:webHidden/>
              </w:rPr>
              <w:fldChar w:fldCharType="end"/>
            </w:r>
          </w:hyperlink>
        </w:p>
        <w:p w14:paraId="3187FD8A" w14:textId="0BF8EA02"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6" w:history="1">
            <w:r w:rsidRPr="006D3D37">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_Toc205383616 \h </w:instrText>
            </w:r>
            <w:r>
              <w:rPr>
                <w:noProof/>
                <w:webHidden/>
              </w:rPr>
            </w:r>
            <w:r>
              <w:rPr>
                <w:noProof/>
                <w:webHidden/>
              </w:rPr>
              <w:fldChar w:fldCharType="separate"/>
            </w:r>
            <w:r w:rsidR="00276D33">
              <w:rPr>
                <w:noProof/>
                <w:webHidden/>
              </w:rPr>
              <w:t>24</w:t>
            </w:r>
            <w:r>
              <w:rPr>
                <w:noProof/>
                <w:webHidden/>
              </w:rPr>
              <w:fldChar w:fldCharType="end"/>
            </w:r>
          </w:hyperlink>
        </w:p>
        <w:p w14:paraId="49166E33" w14:textId="1DD71860"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7" w:history="1">
            <w:r w:rsidRPr="006D3D37">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_Toc205383617 \h </w:instrText>
            </w:r>
            <w:r>
              <w:rPr>
                <w:noProof/>
                <w:webHidden/>
              </w:rPr>
            </w:r>
            <w:r>
              <w:rPr>
                <w:noProof/>
                <w:webHidden/>
              </w:rPr>
              <w:fldChar w:fldCharType="separate"/>
            </w:r>
            <w:r w:rsidR="00276D33">
              <w:rPr>
                <w:noProof/>
                <w:webHidden/>
              </w:rPr>
              <w:t>25</w:t>
            </w:r>
            <w:r>
              <w:rPr>
                <w:noProof/>
                <w:webHidden/>
              </w:rPr>
              <w:fldChar w:fldCharType="end"/>
            </w:r>
          </w:hyperlink>
        </w:p>
        <w:p w14:paraId="7C8E76E9" w14:textId="1EA383C8"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8" w:history="1">
            <w:r w:rsidRPr="006D3D37">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_Toc205383618 \h </w:instrText>
            </w:r>
            <w:r>
              <w:rPr>
                <w:noProof/>
                <w:webHidden/>
              </w:rPr>
            </w:r>
            <w:r>
              <w:rPr>
                <w:noProof/>
                <w:webHidden/>
              </w:rPr>
              <w:fldChar w:fldCharType="separate"/>
            </w:r>
            <w:r w:rsidR="00276D33">
              <w:rPr>
                <w:noProof/>
                <w:webHidden/>
              </w:rPr>
              <w:t>25</w:t>
            </w:r>
            <w:r>
              <w:rPr>
                <w:noProof/>
                <w:webHidden/>
              </w:rPr>
              <w:fldChar w:fldCharType="end"/>
            </w:r>
          </w:hyperlink>
        </w:p>
        <w:p w14:paraId="0074C76D" w14:textId="51BA8674"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19" w:history="1">
            <w:r w:rsidRPr="006D3D37">
              <w:rPr>
                <w:rStyle w:val="Lienhypertexte"/>
                <w:rFonts w:ascii="3DS V2" w:hAnsi="3DS V2"/>
                <w:noProof/>
              </w:rPr>
              <w:t>L’évaluation d’une solution</w:t>
            </w:r>
            <w:r>
              <w:rPr>
                <w:noProof/>
                <w:webHidden/>
              </w:rPr>
              <w:tab/>
            </w:r>
            <w:r>
              <w:rPr>
                <w:noProof/>
                <w:webHidden/>
              </w:rPr>
              <w:fldChar w:fldCharType="begin"/>
            </w:r>
            <w:r>
              <w:rPr>
                <w:noProof/>
                <w:webHidden/>
              </w:rPr>
              <w:instrText xml:space="preserve"> PAGEREF _Toc205383619 \h </w:instrText>
            </w:r>
            <w:r>
              <w:rPr>
                <w:noProof/>
                <w:webHidden/>
              </w:rPr>
            </w:r>
            <w:r>
              <w:rPr>
                <w:noProof/>
                <w:webHidden/>
              </w:rPr>
              <w:fldChar w:fldCharType="separate"/>
            </w:r>
            <w:r w:rsidR="00276D33">
              <w:rPr>
                <w:noProof/>
                <w:webHidden/>
              </w:rPr>
              <w:t>26</w:t>
            </w:r>
            <w:r>
              <w:rPr>
                <w:noProof/>
                <w:webHidden/>
              </w:rPr>
              <w:fldChar w:fldCharType="end"/>
            </w:r>
          </w:hyperlink>
        </w:p>
        <w:p w14:paraId="1B1360F7" w14:textId="4F3109C0"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0" w:history="1">
            <w:r w:rsidRPr="006D3D37">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_Toc205383620 \h </w:instrText>
            </w:r>
            <w:r>
              <w:rPr>
                <w:noProof/>
                <w:webHidden/>
              </w:rPr>
            </w:r>
            <w:r>
              <w:rPr>
                <w:noProof/>
                <w:webHidden/>
              </w:rPr>
              <w:fldChar w:fldCharType="separate"/>
            </w:r>
            <w:r w:rsidR="00276D33">
              <w:rPr>
                <w:noProof/>
                <w:webHidden/>
              </w:rPr>
              <w:t>26</w:t>
            </w:r>
            <w:r>
              <w:rPr>
                <w:noProof/>
                <w:webHidden/>
              </w:rPr>
              <w:fldChar w:fldCharType="end"/>
            </w:r>
          </w:hyperlink>
        </w:p>
        <w:p w14:paraId="517B9855" w14:textId="4076F5B7"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21" w:history="1">
            <w:r w:rsidRPr="006D3D37">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_Toc205383621 \h </w:instrText>
            </w:r>
            <w:r>
              <w:rPr>
                <w:noProof/>
                <w:webHidden/>
              </w:rPr>
            </w:r>
            <w:r>
              <w:rPr>
                <w:noProof/>
                <w:webHidden/>
              </w:rPr>
              <w:fldChar w:fldCharType="separate"/>
            </w:r>
            <w:r w:rsidR="00276D33">
              <w:rPr>
                <w:noProof/>
                <w:webHidden/>
              </w:rPr>
              <w:t>27</w:t>
            </w:r>
            <w:r>
              <w:rPr>
                <w:noProof/>
                <w:webHidden/>
              </w:rPr>
              <w:fldChar w:fldCharType="end"/>
            </w:r>
          </w:hyperlink>
        </w:p>
        <w:p w14:paraId="0D8FC77E" w14:textId="2E8864E9"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2" w:history="1">
            <w:r w:rsidRPr="006D3D37">
              <w:rPr>
                <w:rStyle w:val="Lienhypertexte"/>
                <w:rFonts w:ascii="3DS V2" w:hAnsi="3DS V2"/>
                <w:noProof/>
              </w:rPr>
              <w:t>Introduction d’infrastructure</w:t>
            </w:r>
            <w:r>
              <w:rPr>
                <w:noProof/>
                <w:webHidden/>
              </w:rPr>
              <w:tab/>
            </w:r>
            <w:r>
              <w:rPr>
                <w:noProof/>
                <w:webHidden/>
              </w:rPr>
              <w:fldChar w:fldCharType="begin"/>
            </w:r>
            <w:r>
              <w:rPr>
                <w:noProof/>
                <w:webHidden/>
              </w:rPr>
              <w:instrText xml:space="preserve"> PAGEREF _Toc205383622 \h </w:instrText>
            </w:r>
            <w:r>
              <w:rPr>
                <w:noProof/>
                <w:webHidden/>
              </w:rPr>
            </w:r>
            <w:r>
              <w:rPr>
                <w:noProof/>
                <w:webHidden/>
              </w:rPr>
              <w:fldChar w:fldCharType="separate"/>
            </w:r>
            <w:r w:rsidR="00276D33">
              <w:rPr>
                <w:noProof/>
                <w:webHidden/>
              </w:rPr>
              <w:t>27</w:t>
            </w:r>
            <w:r>
              <w:rPr>
                <w:noProof/>
                <w:webHidden/>
              </w:rPr>
              <w:fldChar w:fldCharType="end"/>
            </w:r>
          </w:hyperlink>
        </w:p>
        <w:p w14:paraId="5FE4D708" w14:textId="67C172A2"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3" w:history="1">
            <w:r w:rsidRPr="006D3D37">
              <w:rPr>
                <w:rStyle w:val="Lienhypertexte"/>
                <w:rFonts w:ascii="3DS V2" w:hAnsi="3DS V2"/>
                <w:noProof/>
              </w:rPr>
              <w:t>Solution existante</w:t>
            </w:r>
            <w:r>
              <w:rPr>
                <w:noProof/>
                <w:webHidden/>
              </w:rPr>
              <w:tab/>
            </w:r>
            <w:r>
              <w:rPr>
                <w:noProof/>
                <w:webHidden/>
              </w:rPr>
              <w:fldChar w:fldCharType="begin"/>
            </w:r>
            <w:r>
              <w:rPr>
                <w:noProof/>
                <w:webHidden/>
              </w:rPr>
              <w:instrText xml:space="preserve"> PAGEREF _Toc205383623 \h </w:instrText>
            </w:r>
            <w:r>
              <w:rPr>
                <w:noProof/>
                <w:webHidden/>
              </w:rPr>
            </w:r>
            <w:r>
              <w:rPr>
                <w:noProof/>
                <w:webHidden/>
              </w:rPr>
              <w:fldChar w:fldCharType="separate"/>
            </w:r>
            <w:r w:rsidR="00276D33">
              <w:rPr>
                <w:noProof/>
                <w:webHidden/>
              </w:rPr>
              <w:t>28</w:t>
            </w:r>
            <w:r>
              <w:rPr>
                <w:noProof/>
                <w:webHidden/>
              </w:rPr>
              <w:fldChar w:fldCharType="end"/>
            </w:r>
          </w:hyperlink>
        </w:p>
        <w:p w14:paraId="691A38D4" w14:textId="537E56CC"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4" w:history="1">
            <w:r w:rsidRPr="006D3D37">
              <w:rPr>
                <w:rStyle w:val="Lienhypertexte"/>
                <w:rFonts w:ascii="3DS V2" w:hAnsi="3DS V2"/>
                <w:noProof/>
              </w:rPr>
              <w:t>Création d’une nouvelle commande CATIA</w:t>
            </w:r>
            <w:r>
              <w:rPr>
                <w:noProof/>
                <w:webHidden/>
              </w:rPr>
              <w:tab/>
            </w:r>
            <w:r>
              <w:rPr>
                <w:noProof/>
                <w:webHidden/>
              </w:rPr>
              <w:fldChar w:fldCharType="begin"/>
            </w:r>
            <w:r>
              <w:rPr>
                <w:noProof/>
                <w:webHidden/>
              </w:rPr>
              <w:instrText xml:space="preserve"> PAGEREF _Toc205383624 \h </w:instrText>
            </w:r>
            <w:r>
              <w:rPr>
                <w:noProof/>
                <w:webHidden/>
              </w:rPr>
            </w:r>
            <w:r>
              <w:rPr>
                <w:noProof/>
                <w:webHidden/>
              </w:rPr>
              <w:fldChar w:fldCharType="separate"/>
            </w:r>
            <w:r w:rsidR="00276D33">
              <w:rPr>
                <w:noProof/>
                <w:webHidden/>
              </w:rPr>
              <w:t>29</w:t>
            </w:r>
            <w:r>
              <w:rPr>
                <w:noProof/>
                <w:webHidden/>
              </w:rPr>
              <w:fldChar w:fldCharType="end"/>
            </w:r>
          </w:hyperlink>
        </w:p>
        <w:p w14:paraId="2E02FE93" w14:textId="68357035"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5" w:history="1">
            <w:r w:rsidRPr="006D3D37">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_Toc205383625 \h </w:instrText>
            </w:r>
            <w:r>
              <w:rPr>
                <w:noProof/>
                <w:webHidden/>
              </w:rPr>
            </w:r>
            <w:r>
              <w:rPr>
                <w:noProof/>
                <w:webHidden/>
              </w:rPr>
              <w:fldChar w:fldCharType="separate"/>
            </w:r>
            <w:r w:rsidR="00276D33">
              <w:rPr>
                <w:noProof/>
                <w:webHidden/>
              </w:rPr>
              <w:t>30</w:t>
            </w:r>
            <w:r>
              <w:rPr>
                <w:noProof/>
                <w:webHidden/>
              </w:rPr>
              <w:fldChar w:fldCharType="end"/>
            </w:r>
          </w:hyperlink>
        </w:p>
        <w:p w14:paraId="43ED13E9" w14:textId="61366D6B"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26" w:history="1">
            <w:r w:rsidRPr="006D3D37">
              <w:rPr>
                <w:rStyle w:val="Lienhypertexte"/>
                <w:rFonts w:ascii="3DS V2" w:hAnsi="3DS V2"/>
                <w:noProof/>
              </w:rPr>
              <w:t>Nouvelle classe de cavité</w:t>
            </w:r>
            <w:r>
              <w:rPr>
                <w:noProof/>
                <w:webHidden/>
              </w:rPr>
              <w:tab/>
            </w:r>
            <w:r>
              <w:rPr>
                <w:noProof/>
                <w:webHidden/>
              </w:rPr>
              <w:fldChar w:fldCharType="begin"/>
            </w:r>
            <w:r>
              <w:rPr>
                <w:noProof/>
                <w:webHidden/>
              </w:rPr>
              <w:instrText xml:space="preserve"> PAGEREF _Toc205383626 \h </w:instrText>
            </w:r>
            <w:r>
              <w:rPr>
                <w:noProof/>
                <w:webHidden/>
              </w:rPr>
            </w:r>
            <w:r>
              <w:rPr>
                <w:noProof/>
                <w:webHidden/>
              </w:rPr>
              <w:fldChar w:fldCharType="separate"/>
            </w:r>
            <w:r w:rsidR="00276D33">
              <w:rPr>
                <w:noProof/>
                <w:webHidden/>
              </w:rPr>
              <w:t>32</w:t>
            </w:r>
            <w:r>
              <w:rPr>
                <w:noProof/>
                <w:webHidden/>
              </w:rPr>
              <w:fldChar w:fldCharType="end"/>
            </w:r>
          </w:hyperlink>
        </w:p>
        <w:p w14:paraId="7921A88F" w14:textId="1612E803"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27" w:history="1">
            <w:r w:rsidRPr="006D3D37">
              <w:rPr>
                <w:rStyle w:val="Lienhypertexte"/>
                <w:rFonts w:ascii="3DS V2" w:hAnsi="3DS V2" w:cs="Arial"/>
                <w:noProof/>
              </w:rPr>
              <w:t>Bilan technique et professionnel</w:t>
            </w:r>
            <w:r>
              <w:rPr>
                <w:noProof/>
                <w:webHidden/>
              </w:rPr>
              <w:tab/>
            </w:r>
            <w:r>
              <w:rPr>
                <w:noProof/>
                <w:webHidden/>
              </w:rPr>
              <w:fldChar w:fldCharType="begin"/>
            </w:r>
            <w:r>
              <w:rPr>
                <w:noProof/>
                <w:webHidden/>
              </w:rPr>
              <w:instrText xml:space="preserve"> PAGEREF _Toc205383627 \h </w:instrText>
            </w:r>
            <w:r>
              <w:rPr>
                <w:noProof/>
                <w:webHidden/>
              </w:rPr>
            </w:r>
            <w:r>
              <w:rPr>
                <w:noProof/>
                <w:webHidden/>
              </w:rPr>
              <w:fldChar w:fldCharType="separate"/>
            </w:r>
            <w:r w:rsidR="00276D33">
              <w:rPr>
                <w:noProof/>
                <w:webHidden/>
              </w:rPr>
              <w:t>34</w:t>
            </w:r>
            <w:r>
              <w:rPr>
                <w:noProof/>
                <w:webHidden/>
              </w:rPr>
              <w:fldChar w:fldCharType="end"/>
            </w:r>
          </w:hyperlink>
        </w:p>
        <w:p w14:paraId="1B4C6AC4" w14:textId="471A7412"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28" w:history="1">
            <w:r w:rsidRPr="006D3D37">
              <w:rPr>
                <w:rStyle w:val="Lienhypertexte"/>
                <w:rFonts w:ascii="3DS V2" w:hAnsi="3DS V2" w:cs="Arial"/>
                <w:noProof/>
              </w:rPr>
              <w:t>Conclusion</w:t>
            </w:r>
            <w:r>
              <w:rPr>
                <w:noProof/>
                <w:webHidden/>
              </w:rPr>
              <w:tab/>
            </w:r>
            <w:r>
              <w:rPr>
                <w:noProof/>
                <w:webHidden/>
              </w:rPr>
              <w:fldChar w:fldCharType="begin"/>
            </w:r>
            <w:r>
              <w:rPr>
                <w:noProof/>
                <w:webHidden/>
              </w:rPr>
              <w:instrText xml:space="preserve"> PAGEREF _Toc205383628 \h </w:instrText>
            </w:r>
            <w:r>
              <w:rPr>
                <w:noProof/>
                <w:webHidden/>
              </w:rPr>
            </w:r>
            <w:r>
              <w:rPr>
                <w:noProof/>
                <w:webHidden/>
              </w:rPr>
              <w:fldChar w:fldCharType="separate"/>
            </w:r>
            <w:r w:rsidR="00276D33">
              <w:rPr>
                <w:noProof/>
                <w:webHidden/>
              </w:rPr>
              <w:t>36</w:t>
            </w:r>
            <w:r>
              <w:rPr>
                <w:noProof/>
                <w:webHidden/>
              </w:rPr>
              <w:fldChar w:fldCharType="end"/>
            </w:r>
          </w:hyperlink>
        </w:p>
        <w:p w14:paraId="5DA89B92" w14:textId="23E162B5" w:rsidR="00B01BEF" w:rsidRDefault="00B01BEF" w:rsidP="00B01BEF">
          <w:pPr>
            <w:pStyle w:val="TM1"/>
            <w:spacing w:line="192" w:lineRule="auto"/>
            <w:rPr>
              <w:rFonts w:asciiTheme="minorHAnsi" w:eastAsiaTheme="minorEastAsia" w:hAnsiTheme="minorHAnsi"/>
              <w:noProof/>
              <w:lang w:val="en-US" w:eastAsia="zh-CN"/>
            </w:rPr>
          </w:pPr>
          <w:hyperlink w:anchor="_Toc205383629" w:history="1">
            <w:r w:rsidRPr="006D3D37">
              <w:rPr>
                <w:rStyle w:val="Lienhypertexte"/>
                <w:rFonts w:ascii="3DS V2" w:hAnsi="3DS V2"/>
                <w:b/>
                <w:noProof/>
              </w:rPr>
              <w:t>Annexes</w:t>
            </w:r>
            <w:r>
              <w:rPr>
                <w:noProof/>
                <w:webHidden/>
              </w:rPr>
              <w:tab/>
            </w:r>
            <w:r>
              <w:rPr>
                <w:noProof/>
                <w:webHidden/>
              </w:rPr>
              <w:fldChar w:fldCharType="begin"/>
            </w:r>
            <w:r>
              <w:rPr>
                <w:noProof/>
                <w:webHidden/>
              </w:rPr>
              <w:instrText xml:space="preserve"> PAGEREF _Toc205383629 \h </w:instrText>
            </w:r>
            <w:r>
              <w:rPr>
                <w:noProof/>
                <w:webHidden/>
              </w:rPr>
            </w:r>
            <w:r>
              <w:rPr>
                <w:noProof/>
                <w:webHidden/>
              </w:rPr>
              <w:fldChar w:fldCharType="separate"/>
            </w:r>
            <w:r w:rsidR="00276D33">
              <w:rPr>
                <w:noProof/>
                <w:webHidden/>
              </w:rPr>
              <w:t>37</w:t>
            </w:r>
            <w:r>
              <w:rPr>
                <w:noProof/>
                <w:webHidden/>
              </w:rPr>
              <w:fldChar w:fldCharType="end"/>
            </w:r>
          </w:hyperlink>
        </w:p>
        <w:p w14:paraId="28651CFD" w14:textId="1584D030"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30" w:history="1">
            <w:r w:rsidRPr="006D3D37">
              <w:rPr>
                <w:rStyle w:val="Lienhypertexte"/>
                <w:rFonts w:ascii="3DS V2" w:hAnsi="3DS V2" w:cs="Arial"/>
                <w:noProof/>
              </w:rPr>
              <w:t>Annexes A : Référence</w:t>
            </w:r>
            <w:r>
              <w:rPr>
                <w:noProof/>
                <w:webHidden/>
              </w:rPr>
              <w:tab/>
            </w:r>
            <w:r>
              <w:rPr>
                <w:noProof/>
                <w:webHidden/>
              </w:rPr>
              <w:fldChar w:fldCharType="begin"/>
            </w:r>
            <w:r>
              <w:rPr>
                <w:noProof/>
                <w:webHidden/>
              </w:rPr>
              <w:instrText xml:space="preserve"> PAGEREF _Toc205383630 \h </w:instrText>
            </w:r>
            <w:r>
              <w:rPr>
                <w:noProof/>
                <w:webHidden/>
              </w:rPr>
            </w:r>
            <w:r>
              <w:rPr>
                <w:noProof/>
                <w:webHidden/>
              </w:rPr>
              <w:fldChar w:fldCharType="separate"/>
            </w:r>
            <w:r w:rsidR="00276D33">
              <w:rPr>
                <w:noProof/>
                <w:webHidden/>
              </w:rPr>
              <w:t>37</w:t>
            </w:r>
            <w:r>
              <w:rPr>
                <w:noProof/>
                <w:webHidden/>
              </w:rPr>
              <w:fldChar w:fldCharType="end"/>
            </w:r>
          </w:hyperlink>
        </w:p>
        <w:p w14:paraId="4A15CD6F" w14:textId="0B1B6406"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31" w:history="1">
            <w:r w:rsidRPr="006D3D37">
              <w:rPr>
                <w:rStyle w:val="Lienhypertexte"/>
                <w:rFonts w:ascii="3DS V2" w:hAnsi="3DS V2" w:cs="Arial"/>
                <w:noProof/>
                <w:lang w:val="en-US"/>
              </w:rPr>
              <w:t>Annexes B : Code d’algorithmes</w:t>
            </w:r>
            <w:r>
              <w:rPr>
                <w:noProof/>
                <w:webHidden/>
              </w:rPr>
              <w:tab/>
            </w:r>
            <w:r>
              <w:rPr>
                <w:noProof/>
                <w:webHidden/>
              </w:rPr>
              <w:fldChar w:fldCharType="begin"/>
            </w:r>
            <w:r>
              <w:rPr>
                <w:noProof/>
                <w:webHidden/>
              </w:rPr>
              <w:instrText xml:space="preserve"> PAGEREF _Toc205383631 \h </w:instrText>
            </w:r>
            <w:r>
              <w:rPr>
                <w:noProof/>
                <w:webHidden/>
              </w:rPr>
            </w:r>
            <w:r>
              <w:rPr>
                <w:noProof/>
                <w:webHidden/>
              </w:rPr>
              <w:fldChar w:fldCharType="separate"/>
            </w:r>
            <w:r w:rsidR="00276D33">
              <w:rPr>
                <w:noProof/>
                <w:webHidden/>
              </w:rPr>
              <w:t>38</w:t>
            </w:r>
            <w:r>
              <w:rPr>
                <w:noProof/>
                <w:webHidden/>
              </w:rPr>
              <w:fldChar w:fldCharType="end"/>
            </w:r>
          </w:hyperlink>
        </w:p>
        <w:p w14:paraId="4176E5A7" w14:textId="02474A84"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32" w:history="1">
            <w:r w:rsidRPr="006D3D37">
              <w:rPr>
                <w:rStyle w:val="Lienhypertexte"/>
                <w:rFonts w:ascii="3DS V2" w:hAnsi="3DS V2"/>
                <w:noProof/>
                <w:lang w:val="en-US"/>
              </w:rPr>
              <w:t>Triangulation Delaunay : Algorithme Boyer - Watson</w:t>
            </w:r>
            <w:r>
              <w:rPr>
                <w:noProof/>
                <w:webHidden/>
              </w:rPr>
              <w:tab/>
            </w:r>
            <w:r>
              <w:rPr>
                <w:noProof/>
                <w:webHidden/>
              </w:rPr>
              <w:fldChar w:fldCharType="begin"/>
            </w:r>
            <w:r>
              <w:rPr>
                <w:noProof/>
                <w:webHidden/>
              </w:rPr>
              <w:instrText xml:space="preserve"> PAGEREF _Toc205383632 \h </w:instrText>
            </w:r>
            <w:r>
              <w:rPr>
                <w:noProof/>
                <w:webHidden/>
              </w:rPr>
            </w:r>
            <w:r>
              <w:rPr>
                <w:noProof/>
                <w:webHidden/>
              </w:rPr>
              <w:fldChar w:fldCharType="separate"/>
            </w:r>
            <w:r w:rsidR="00276D33">
              <w:rPr>
                <w:noProof/>
                <w:webHidden/>
              </w:rPr>
              <w:t>38</w:t>
            </w:r>
            <w:r>
              <w:rPr>
                <w:noProof/>
                <w:webHidden/>
              </w:rPr>
              <w:fldChar w:fldCharType="end"/>
            </w:r>
          </w:hyperlink>
        </w:p>
        <w:p w14:paraId="095518B4" w14:textId="69F51490"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33" w:history="1">
            <w:r w:rsidRPr="006D3D37">
              <w:rPr>
                <w:rStyle w:val="Lienhypertexte"/>
                <w:rFonts w:ascii="3DS V2" w:hAnsi="3DS V2"/>
                <w:noProof/>
                <w:lang w:val="en-US"/>
              </w:rPr>
              <w:t>Smallest enclosing circle : Algorithme Welzl</w:t>
            </w:r>
            <w:r>
              <w:rPr>
                <w:noProof/>
                <w:webHidden/>
              </w:rPr>
              <w:tab/>
            </w:r>
            <w:r>
              <w:rPr>
                <w:noProof/>
                <w:webHidden/>
              </w:rPr>
              <w:fldChar w:fldCharType="begin"/>
            </w:r>
            <w:r>
              <w:rPr>
                <w:noProof/>
                <w:webHidden/>
              </w:rPr>
              <w:instrText xml:space="preserve"> PAGEREF _Toc205383633 \h </w:instrText>
            </w:r>
            <w:r>
              <w:rPr>
                <w:noProof/>
                <w:webHidden/>
              </w:rPr>
            </w:r>
            <w:r>
              <w:rPr>
                <w:noProof/>
                <w:webHidden/>
              </w:rPr>
              <w:fldChar w:fldCharType="separate"/>
            </w:r>
            <w:r w:rsidR="00276D33">
              <w:rPr>
                <w:noProof/>
                <w:webHidden/>
              </w:rPr>
              <w:t>38</w:t>
            </w:r>
            <w:r>
              <w:rPr>
                <w:noProof/>
                <w:webHidden/>
              </w:rPr>
              <w:fldChar w:fldCharType="end"/>
            </w:r>
          </w:hyperlink>
        </w:p>
        <w:p w14:paraId="20A16D7C" w14:textId="25181E48" w:rsidR="00B01BEF" w:rsidRDefault="00B01BEF" w:rsidP="00B01BEF">
          <w:pPr>
            <w:pStyle w:val="TM2"/>
            <w:tabs>
              <w:tab w:val="right" w:leader="dot" w:pos="9016"/>
            </w:tabs>
            <w:spacing w:line="192" w:lineRule="auto"/>
            <w:rPr>
              <w:rFonts w:asciiTheme="minorHAnsi" w:eastAsiaTheme="minorEastAsia" w:hAnsiTheme="minorHAnsi"/>
              <w:noProof/>
              <w:lang w:val="en-US" w:eastAsia="zh-CN"/>
            </w:rPr>
          </w:pPr>
          <w:hyperlink w:anchor="_Toc205383634" w:history="1">
            <w:r w:rsidRPr="006D3D37">
              <w:rPr>
                <w:rStyle w:val="Lienhypertexte"/>
                <w:rFonts w:ascii="3DS V2" w:hAnsi="3DS V2" w:cs="Arial"/>
                <w:noProof/>
              </w:rPr>
              <w:t>Annexes C : Extension d’infrastructure DS</w:t>
            </w:r>
            <w:r>
              <w:rPr>
                <w:noProof/>
                <w:webHidden/>
              </w:rPr>
              <w:tab/>
            </w:r>
            <w:r>
              <w:rPr>
                <w:noProof/>
                <w:webHidden/>
              </w:rPr>
              <w:fldChar w:fldCharType="begin"/>
            </w:r>
            <w:r>
              <w:rPr>
                <w:noProof/>
                <w:webHidden/>
              </w:rPr>
              <w:instrText xml:space="preserve"> PAGEREF _Toc205383634 \h </w:instrText>
            </w:r>
            <w:r>
              <w:rPr>
                <w:noProof/>
                <w:webHidden/>
              </w:rPr>
            </w:r>
            <w:r>
              <w:rPr>
                <w:noProof/>
                <w:webHidden/>
              </w:rPr>
              <w:fldChar w:fldCharType="separate"/>
            </w:r>
            <w:r w:rsidR="00276D33">
              <w:rPr>
                <w:noProof/>
                <w:webHidden/>
              </w:rPr>
              <w:t>39</w:t>
            </w:r>
            <w:r>
              <w:rPr>
                <w:noProof/>
                <w:webHidden/>
              </w:rPr>
              <w:fldChar w:fldCharType="end"/>
            </w:r>
          </w:hyperlink>
        </w:p>
        <w:p w14:paraId="6BF1FB72" w14:textId="401486BB"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35" w:history="1">
            <w:r w:rsidRPr="006D3D37">
              <w:rPr>
                <w:rStyle w:val="Lienhypertexte"/>
                <w:rFonts w:ascii="3DS V2" w:hAnsi="3DS V2"/>
                <w:noProof/>
              </w:rPr>
              <w:t>std::erase_if</w:t>
            </w:r>
            <w:r>
              <w:rPr>
                <w:noProof/>
                <w:webHidden/>
              </w:rPr>
              <w:tab/>
            </w:r>
            <w:r>
              <w:rPr>
                <w:noProof/>
                <w:webHidden/>
              </w:rPr>
              <w:fldChar w:fldCharType="begin"/>
            </w:r>
            <w:r>
              <w:rPr>
                <w:noProof/>
                <w:webHidden/>
              </w:rPr>
              <w:instrText xml:space="preserve"> PAGEREF _Toc205383635 \h </w:instrText>
            </w:r>
            <w:r>
              <w:rPr>
                <w:noProof/>
                <w:webHidden/>
              </w:rPr>
            </w:r>
            <w:r>
              <w:rPr>
                <w:noProof/>
                <w:webHidden/>
              </w:rPr>
              <w:fldChar w:fldCharType="separate"/>
            </w:r>
            <w:r w:rsidR="00276D33">
              <w:rPr>
                <w:noProof/>
                <w:webHidden/>
              </w:rPr>
              <w:t>39</w:t>
            </w:r>
            <w:r>
              <w:rPr>
                <w:noProof/>
                <w:webHidden/>
              </w:rPr>
              <w:fldChar w:fldCharType="end"/>
            </w:r>
          </w:hyperlink>
        </w:p>
        <w:p w14:paraId="3D48369B" w14:textId="79570B8D"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36" w:history="1">
            <w:r w:rsidRPr="006D3D37">
              <w:rPr>
                <w:rStyle w:val="Lienhypertexte"/>
                <w:rFonts w:ascii="3DS V2" w:hAnsi="3DS V2"/>
                <w:noProof/>
                <w:lang w:val="en-US"/>
              </w:rPr>
              <w:t>std::vector&lt;T,Allocator&gt;::emplace_back</w:t>
            </w:r>
            <w:r>
              <w:rPr>
                <w:noProof/>
                <w:webHidden/>
              </w:rPr>
              <w:tab/>
            </w:r>
            <w:r>
              <w:rPr>
                <w:noProof/>
                <w:webHidden/>
              </w:rPr>
              <w:fldChar w:fldCharType="begin"/>
            </w:r>
            <w:r>
              <w:rPr>
                <w:noProof/>
                <w:webHidden/>
              </w:rPr>
              <w:instrText xml:space="preserve"> PAGEREF _Toc205383636 \h </w:instrText>
            </w:r>
            <w:r>
              <w:rPr>
                <w:noProof/>
                <w:webHidden/>
              </w:rPr>
            </w:r>
            <w:r>
              <w:rPr>
                <w:noProof/>
                <w:webHidden/>
              </w:rPr>
              <w:fldChar w:fldCharType="separate"/>
            </w:r>
            <w:r w:rsidR="00276D33">
              <w:rPr>
                <w:noProof/>
                <w:webHidden/>
              </w:rPr>
              <w:t>40</w:t>
            </w:r>
            <w:r>
              <w:rPr>
                <w:noProof/>
                <w:webHidden/>
              </w:rPr>
              <w:fldChar w:fldCharType="end"/>
            </w:r>
          </w:hyperlink>
        </w:p>
        <w:p w14:paraId="1663AB42" w14:textId="415EEFB2" w:rsidR="00B01BEF" w:rsidRDefault="00B01BEF" w:rsidP="00B01BEF">
          <w:pPr>
            <w:pStyle w:val="TM3"/>
            <w:tabs>
              <w:tab w:val="right" w:leader="dot" w:pos="9016"/>
            </w:tabs>
            <w:spacing w:line="192" w:lineRule="auto"/>
            <w:rPr>
              <w:rFonts w:asciiTheme="minorHAnsi" w:eastAsiaTheme="minorEastAsia" w:hAnsiTheme="minorHAnsi"/>
              <w:noProof/>
              <w:lang w:val="en-US" w:eastAsia="zh-CN"/>
            </w:rPr>
          </w:pPr>
          <w:hyperlink w:anchor="_Toc205383637" w:history="1">
            <w:r w:rsidRPr="006D3D37">
              <w:rPr>
                <w:rStyle w:val="Lienhypertexte"/>
                <w:rFonts w:ascii="3DS V2" w:hAnsi="3DS V2"/>
                <w:noProof/>
              </w:rPr>
              <w:t>Comparaison de nombre à virgule flottant et opérateur « &lt;=&gt; »</w:t>
            </w:r>
            <w:r>
              <w:rPr>
                <w:noProof/>
                <w:webHidden/>
              </w:rPr>
              <w:tab/>
            </w:r>
            <w:r>
              <w:rPr>
                <w:noProof/>
                <w:webHidden/>
              </w:rPr>
              <w:fldChar w:fldCharType="begin"/>
            </w:r>
            <w:r>
              <w:rPr>
                <w:noProof/>
                <w:webHidden/>
              </w:rPr>
              <w:instrText xml:space="preserve"> PAGEREF _Toc205383637 \h </w:instrText>
            </w:r>
            <w:r>
              <w:rPr>
                <w:noProof/>
                <w:webHidden/>
              </w:rPr>
            </w:r>
            <w:r>
              <w:rPr>
                <w:noProof/>
                <w:webHidden/>
              </w:rPr>
              <w:fldChar w:fldCharType="separate"/>
            </w:r>
            <w:r w:rsidR="00276D33">
              <w:rPr>
                <w:noProof/>
                <w:webHidden/>
              </w:rPr>
              <w:t>40</w:t>
            </w:r>
            <w:r>
              <w:rPr>
                <w:noProof/>
                <w:webHidden/>
              </w:rPr>
              <w:fldChar w:fldCharType="end"/>
            </w:r>
          </w:hyperlink>
        </w:p>
        <w:p w14:paraId="612DB096" w14:textId="25F1602C" w:rsidR="00C674AC" w:rsidRPr="00747E70" w:rsidRDefault="00C674AC" w:rsidP="00B01BEF">
          <w:pPr>
            <w:spacing w:line="192" w:lineRule="auto"/>
            <w:rPr>
              <w:rFonts w:ascii="3DS V2" w:hAnsi="3DS V2"/>
              <w:sz w:val="24"/>
              <w:szCs w:val="24"/>
              <w:lang w:val="en-US"/>
            </w:rPr>
          </w:pPr>
          <w:r w:rsidRPr="00763B4B">
            <w:rPr>
              <w:rFonts w:cs="Arial"/>
              <w:sz w:val="20"/>
              <w:szCs w:val="20"/>
              <w:lang w:val="en-US"/>
            </w:rPr>
            <w:fldChar w:fldCharType="end"/>
          </w:r>
        </w:p>
      </w:sdtContent>
    </w:sdt>
    <w:p w14:paraId="52BF0EBA" w14:textId="5891FEE2" w:rsidR="00357E96" w:rsidRPr="009F63AD" w:rsidRDefault="00357E96" w:rsidP="00357E96">
      <w:pPr>
        <w:pStyle w:val="Titre2"/>
        <w:rPr>
          <w:rFonts w:ascii="3DS V2" w:hAnsi="3DS V2" w:cs="Arial"/>
          <w:sz w:val="40"/>
          <w:szCs w:val="40"/>
        </w:rPr>
      </w:pPr>
      <w:bookmarkStart w:id="10" w:name="_Toc205383596"/>
      <w:r>
        <w:rPr>
          <w:rFonts w:ascii="3DS V2" w:hAnsi="3DS V2" w:cs="Arial"/>
          <w:sz w:val="40"/>
          <w:szCs w:val="40"/>
        </w:rPr>
        <w:lastRenderedPageBreak/>
        <w:t>Remerciement</w:t>
      </w:r>
      <w:r w:rsidR="003D662F">
        <w:rPr>
          <w:rFonts w:ascii="3DS V2" w:hAnsi="3DS V2" w:cs="Arial"/>
          <w:sz w:val="40"/>
          <w:szCs w:val="40"/>
        </w:rPr>
        <w:t>s</w:t>
      </w:r>
      <w:bookmarkEnd w:id="10"/>
    </w:p>
    <w:p w14:paraId="1D25EBA2" w14:textId="7F733DEB" w:rsidR="00391E9A" w:rsidRPr="00BC1AD3" w:rsidRDefault="00E079B3" w:rsidP="00B1582F">
      <w:pPr>
        <w:jc w:val="both"/>
        <w:rPr>
          <w:rFonts w:ascii="3DS V2" w:hAnsi="3DS V2" w:cs="Arial"/>
          <w:sz w:val="24"/>
          <w:szCs w:val="24"/>
          <w:lang w:val="en-US" w:eastAsia="zh-CN"/>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B20F23">
        <w:rPr>
          <w:rFonts w:ascii="3DS V2" w:hAnsi="3DS V2" w:cs="Arial"/>
          <w:sz w:val="24"/>
          <w:szCs w:val="24"/>
        </w:rPr>
        <w:t>Son</w:t>
      </w:r>
      <w:r w:rsidR="007724B0" w:rsidRPr="00747E70">
        <w:rPr>
          <w:rFonts w:ascii="3DS V2" w:hAnsi="3DS V2" w:cs="Arial"/>
          <w:sz w:val="24"/>
          <w:szCs w:val="24"/>
        </w:rPr>
        <w:t xml:space="preserve"> aide et conseil</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m’ont permis de monter en compétence</w:t>
      </w:r>
      <w:r w:rsidR="007B7664">
        <w:rPr>
          <w:rFonts w:ascii="3DS V2" w:hAnsi="3DS V2" w:cs="Arial"/>
          <w:sz w:val="24"/>
          <w:szCs w:val="24"/>
        </w:rPr>
        <w:t>s</w:t>
      </w:r>
      <w:r w:rsidR="00D0794B" w:rsidRPr="00747E70">
        <w:rPr>
          <w:rFonts w:ascii="3DS V2" w:hAnsi="3DS V2" w:cs="Arial"/>
          <w:sz w:val="24"/>
          <w:szCs w:val="24"/>
        </w:rPr>
        <w:t xml:space="preserve"> rapidement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0B8E4BD1" w:rsidR="00391E9A" w:rsidRDefault="00D0794B" w:rsidP="00B1582F">
      <w:pPr>
        <w:jc w:val="both"/>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6CFF49A5" w14:textId="318F60C4" w:rsidR="00BE4F5B" w:rsidRPr="00747E70" w:rsidRDefault="00BE4F5B" w:rsidP="00B1582F">
      <w:pPr>
        <w:jc w:val="both"/>
        <w:rPr>
          <w:rFonts w:ascii="3DS V2" w:hAnsi="3DS V2" w:cs="Arial"/>
          <w:sz w:val="24"/>
          <w:szCs w:val="24"/>
        </w:rPr>
      </w:pPr>
      <w:r w:rsidRPr="00BE4F5B">
        <w:rPr>
          <w:rFonts w:ascii="3DS V2" w:hAnsi="3DS V2" w:cs="Arial"/>
          <w:sz w:val="24"/>
          <w:szCs w:val="24"/>
        </w:rPr>
        <w:t xml:space="preserve">Je souhaite également exprimer ma reconnaissance à Monsieur Maxime MOSTKOWY, pour le temps qu’il m’a accordé dans la relecture et l’amélioration de ce rapport, ainsi que pour les conseils </w:t>
      </w:r>
      <w:r w:rsidR="00371917">
        <w:rPr>
          <w:rFonts w:ascii="3DS V2" w:hAnsi="3DS V2" w:cs="Arial"/>
          <w:sz w:val="24"/>
          <w:szCs w:val="24"/>
          <w:lang w:eastAsia="zh-CN"/>
        </w:rPr>
        <w:t xml:space="preserve">précieux </w:t>
      </w:r>
      <w:r w:rsidRPr="00BE4F5B">
        <w:rPr>
          <w:rFonts w:ascii="3DS V2" w:hAnsi="3DS V2" w:cs="Arial"/>
          <w:sz w:val="24"/>
          <w:szCs w:val="24"/>
        </w:rPr>
        <w:t xml:space="preserve">qu’il m’a </w:t>
      </w:r>
      <w:r w:rsidR="000C64BE" w:rsidRPr="00BE4F5B">
        <w:rPr>
          <w:rFonts w:ascii="3DS V2" w:hAnsi="3DS V2" w:cs="Arial"/>
          <w:sz w:val="24"/>
          <w:szCs w:val="24"/>
        </w:rPr>
        <w:t>donnés</w:t>
      </w:r>
      <w:r w:rsidRPr="00BE4F5B">
        <w:rPr>
          <w:rFonts w:ascii="3DS V2" w:hAnsi="3DS V2" w:cs="Arial"/>
          <w:sz w:val="24"/>
          <w:szCs w:val="24"/>
        </w:rPr>
        <w:t xml:space="preserve"> concernant</w:t>
      </w:r>
      <w:r w:rsidR="000C64BE">
        <w:rPr>
          <w:rFonts w:ascii="3DS V2" w:hAnsi="3DS V2" w:cs="Arial"/>
          <w:sz w:val="24"/>
          <w:szCs w:val="24"/>
        </w:rPr>
        <w:t xml:space="preserve"> </w:t>
      </w:r>
      <w:r w:rsidR="001C3F46">
        <w:rPr>
          <w:rFonts w:ascii="3DS V2" w:hAnsi="3DS V2" w:cs="Arial"/>
          <w:sz w:val="24"/>
          <w:szCs w:val="24"/>
        </w:rPr>
        <w:t xml:space="preserve">mon avenir </w:t>
      </w:r>
      <w:r w:rsidR="001C3F46" w:rsidRPr="00BE4F5B">
        <w:rPr>
          <w:rFonts w:ascii="3DS V2" w:hAnsi="3DS V2" w:cs="Arial"/>
          <w:sz w:val="24"/>
          <w:szCs w:val="24"/>
        </w:rPr>
        <w:t>professionnel</w:t>
      </w:r>
      <w:r w:rsidRPr="00BE4F5B">
        <w:rPr>
          <w:rFonts w:ascii="3DS V2" w:hAnsi="3DS V2" w:cs="Arial"/>
          <w:sz w:val="24"/>
          <w:szCs w:val="24"/>
        </w:rPr>
        <w:t xml:space="preserve">. </w:t>
      </w:r>
    </w:p>
    <w:p w14:paraId="21C04188" w14:textId="40D4BBDE" w:rsidR="00881EAD" w:rsidRPr="00747E70" w:rsidRDefault="00881EAD" w:rsidP="00B1582F">
      <w:pPr>
        <w:jc w:val="both"/>
        <w:rPr>
          <w:rFonts w:ascii="3DS V2" w:hAnsi="3DS V2" w:cs="Arial"/>
          <w:sz w:val="24"/>
          <w:szCs w:val="24"/>
        </w:rPr>
      </w:pPr>
      <w:r w:rsidRPr="00747E70">
        <w:rPr>
          <w:rFonts w:ascii="3DS V2" w:hAnsi="3DS V2" w:cs="Arial"/>
          <w:sz w:val="24"/>
          <w:szCs w:val="24"/>
        </w:rPr>
        <w:t xml:space="preserve">Enfin, je souhaite remercier l’ensemble de mes collègues </w:t>
      </w:r>
      <w:r w:rsidR="000C64BE">
        <w:rPr>
          <w:rFonts w:ascii="3DS V2" w:hAnsi="3DS V2" w:cs="Arial"/>
          <w:sz w:val="24"/>
          <w:szCs w:val="24"/>
        </w:rPr>
        <w:t xml:space="preserve">dans le bureau de Dassault Systèmes Lyon </w:t>
      </w:r>
      <w:r w:rsidRPr="00747E70">
        <w:rPr>
          <w:rFonts w:ascii="3DS V2" w:hAnsi="3DS V2" w:cs="Arial"/>
          <w:sz w:val="24"/>
          <w:szCs w:val="24"/>
        </w:rPr>
        <w:t xml:space="preserve">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426BBFC1" w14:textId="77777777" w:rsidR="00C674AC" w:rsidRPr="0040636C" w:rsidRDefault="00C674AC" w:rsidP="00C674AC">
      <w:pPr>
        <w:jc w:val="right"/>
        <w:rPr>
          <w:rFonts w:ascii="3DS V2" w:hAnsi="3DS V2" w:cs="Arial"/>
          <w:sz w:val="44"/>
          <w:szCs w:val="44"/>
        </w:rPr>
      </w:pPr>
    </w:p>
    <w:p w14:paraId="3AA82595" w14:textId="63881534" w:rsidR="0028692D" w:rsidRPr="0040636C" w:rsidRDefault="0028692D">
      <w:pPr>
        <w:rPr>
          <w:rFonts w:ascii="3DS V2" w:hAnsi="3DS V2" w:cs="Arial"/>
          <w:sz w:val="44"/>
          <w:szCs w:val="44"/>
        </w:rPr>
      </w:pPr>
      <w:r w:rsidRPr="0040636C">
        <w:rPr>
          <w:rFonts w:ascii="3DS V2" w:hAnsi="3DS V2" w:cs="Arial"/>
          <w:sz w:val="44"/>
          <w:szCs w:val="44"/>
        </w:rPr>
        <w:br w:type="page"/>
      </w:r>
    </w:p>
    <w:p w14:paraId="3E5BBCF1" w14:textId="3DAD0C60" w:rsidR="003E1D96" w:rsidRPr="003C3B30" w:rsidRDefault="003E1D96" w:rsidP="003E1D96">
      <w:pPr>
        <w:pStyle w:val="PartTitle"/>
        <w:jc w:val="left"/>
        <w:rPr>
          <w:rFonts w:ascii="3DS V2" w:hAnsi="3DS V2"/>
          <w:b/>
          <w:bCs w:val="0"/>
          <w:color w:val="005386"/>
          <w:sz w:val="56"/>
          <w:szCs w:val="56"/>
          <w:lang w:val="fr-FR"/>
        </w:rPr>
      </w:pPr>
      <w:bookmarkStart w:id="11" w:name="_Toc205383597"/>
      <w:r w:rsidRPr="003C3B30">
        <w:rPr>
          <w:rFonts w:ascii="3DS V2" w:hAnsi="3DS V2"/>
          <w:b/>
          <w:bCs w:val="0"/>
          <w:color w:val="005386"/>
          <w:sz w:val="56"/>
          <w:szCs w:val="56"/>
          <w:lang w:val="fr-FR"/>
        </w:rPr>
        <w:lastRenderedPageBreak/>
        <w:t>Introduction</w:t>
      </w:r>
      <w:bookmarkEnd w:id="11"/>
    </w:p>
    <w:p w14:paraId="1BA5AAFC" w14:textId="2602DB56" w:rsidR="00D35455" w:rsidRDefault="00321133" w:rsidP="00DD281B">
      <w:pPr>
        <w:pStyle w:val="NormalWeb"/>
        <w:spacing w:line="276" w:lineRule="auto"/>
        <w:jc w:val="both"/>
        <w:rPr>
          <w:rFonts w:ascii="3DS V2" w:hAnsi="3DS V2"/>
          <w:lang w:val="fr-FR"/>
        </w:rPr>
      </w:pPr>
      <w:r w:rsidRPr="00321133">
        <w:rPr>
          <w:rFonts w:ascii="3DS V2" w:hAnsi="3DS V2"/>
          <w:lang w:val="fr-FR"/>
        </w:rPr>
        <w:t xml:space="preserve">Ce stage de fin d’études s’est déroulé au sein de Dassault Systèmes, </w:t>
      </w:r>
      <w:r w:rsidR="001710D4">
        <w:rPr>
          <w:rFonts w:ascii="3DS V2" w:hAnsi="3DS V2"/>
          <w:lang w:val="fr-FR"/>
        </w:rPr>
        <w:t>le</w:t>
      </w:r>
      <w:r w:rsidRPr="00321133">
        <w:rPr>
          <w:rFonts w:ascii="3DS V2" w:hAnsi="3DS V2"/>
          <w:lang w:val="fr-FR"/>
        </w:rPr>
        <w:t xml:space="preserve"> leader mondial dans le domaine des logiciels de conception 3D, de simulation et de gestion du cycle de vie des produits (PLM).</w:t>
      </w:r>
    </w:p>
    <w:p w14:paraId="0DED4891" w14:textId="60DF6411"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Intégré à l’équipe de </w:t>
      </w:r>
      <w:r w:rsidR="006F247E">
        <w:rPr>
          <w:rFonts w:ascii="3DS V2" w:hAnsi="3DS V2"/>
          <w:lang w:val="fr-FR"/>
        </w:rPr>
        <w:t>CATIA Schématique Electrique</w:t>
      </w:r>
      <w:r w:rsidRPr="00321133">
        <w:rPr>
          <w:rFonts w:ascii="3DS V2" w:hAnsi="3DS V2"/>
          <w:lang w:val="fr-FR"/>
        </w:rPr>
        <w:t>, j’ai contribué à l’automatisation et à l’amélioration d’un module de routage de câbles dans l</w:t>
      </w:r>
      <w:r w:rsidR="00E533F9">
        <w:rPr>
          <w:rFonts w:ascii="3DS V2" w:hAnsi="3DS V2"/>
          <w:lang w:val="fr-FR"/>
        </w:rPr>
        <w:t xml:space="preserve">es </w:t>
      </w:r>
      <w:r w:rsidRPr="00321133">
        <w:rPr>
          <w:rFonts w:ascii="3DS V2" w:hAnsi="3DS V2"/>
          <w:lang w:val="fr-FR"/>
        </w:rPr>
        <w:t>interface</w:t>
      </w:r>
      <w:r w:rsidR="006B2EB4">
        <w:rPr>
          <w:rFonts w:ascii="3DS V2" w:hAnsi="3DS V2"/>
          <w:lang w:val="fr-FR"/>
        </w:rPr>
        <w:t>s</w:t>
      </w:r>
      <w:r w:rsidRPr="00321133">
        <w:rPr>
          <w:rFonts w:ascii="3DS V2" w:hAnsi="3DS V2"/>
          <w:lang w:val="fr-FR"/>
        </w:rPr>
        <w:t xml:space="preserve"> de coupure</w:t>
      </w:r>
      <w:r w:rsidR="00E533F9">
        <w:rPr>
          <w:rFonts w:ascii="3DS V2" w:hAnsi="3DS V2"/>
          <w:lang w:val="fr-FR"/>
        </w:rPr>
        <w:t>s</w:t>
      </w:r>
      <w:r w:rsidRPr="00321133">
        <w:rPr>
          <w:rFonts w:ascii="3DS V2" w:hAnsi="3DS V2"/>
          <w:lang w:val="fr-FR"/>
        </w:rPr>
        <w:t>, dans un contexte de maquette numérique appliquée à l’aéronautique et à l’automobile.</w:t>
      </w:r>
    </w:p>
    <w:p w14:paraId="7EE8B8AB" w14:textId="3E394AFD" w:rsidR="00CE3765" w:rsidRDefault="00321133" w:rsidP="00DD281B">
      <w:pPr>
        <w:pStyle w:val="NormalWeb"/>
        <w:spacing w:line="276" w:lineRule="auto"/>
        <w:jc w:val="both"/>
        <w:rPr>
          <w:rFonts w:ascii="3DS V2" w:hAnsi="3DS V2"/>
          <w:lang w:val="fr-FR"/>
        </w:rPr>
      </w:pPr>
      <w:r w:rsidRPr="00321133">
        <w:rPr>
          <w:rFonts w:ascii="3DS V2" w:hAnsi="3DS V2"/>
          <w:lang w:val="fr-FR"/>
        </w:rPr>
        <w:t xml:space="preserve">L’objectif principal de la mission </w:t>
      </w:r>
      <w:r w:rsidR="003C3B30">
        <w:rPr>
          <w:rFonts w:ascii="3DS V2" w:hAnsi="3DS V2"/>
          <w:lang w:val="fr-FR"/>
        </w:rPr>
        <w:t xml:space="preserve">est </w:t>
      </w:r>
      <w:r w:rsidRPr="00321133">
        <w:rPr>
          <w:rFonts w:ascii="3DS V2" w:hAnsi="3DS V2"/>
          <w:lang w:val="fr-FR"/>
        </w:rPr>
        <w:t xml:space="preserve">de concevoir, expérimenter et valider un algorithme capable de connecter automatiquement des câbles </w:t>
      </w:r>
      <w:r w:rsidR="00D35455">
        <w:rPr>
          <w:rFonts w:ascii="3DS V2" w:hAnsi="3DS V2"/>
          <w:lang w:val="fr-FR"/>
        </w:rPr>
        <w:t>à</w:t>
      </w:r>
      <w:r w:rsidRPr="00321133">
        <w:rPr>
          <w:rFonts w:ascii="3DS V2" w:hAnsi="3DS V2"/>
          <w:lang w:val="fr-FR"/>
        </w:rPr>
        <w:t xml:space="preserve"> une série de connecteurs de coupure en respectant </w:t>
      </w:r>
      <w:r w:rsidR="00ED5869">
        <w:rPr>
          <w:rFonts w:ascii="3DS V2" w:hAnsi="3DS V2"/>
          <w:lang w:val="fr-FR"/>
        </w:rPr>
        <w:t>certaines contraintes techniques</w:t>
      </w:r>
      <w:r w:rsidRPr="00321133">
        <w:rPr>
          <w:rFonts w:ascii="3DS V2" w:hAnsi="3DS V2"/>
          <w:lang w:val="fr-FR"/>
        </w:rPr>
        <w:t>.</w:t>
      </w:r>
    </w:p>
    <w:p w14:paraId="6A946E5C" w14:textId="51C4E12E" w:rsidR="00321133" w:rsidRPr="00321133" w:rsidRDefault="00054067" w:rsidP="00DD281B">
      <w:pPr>
        <w:pStyle w:val="NormalWeb"/>
        <w:spacing w:line="276" w:lineRule="auto"/>
        <w:jc w:val="both"/>
        <w:rPr>
          <w:rFonts w:ascii="3DS V2" w:hAnsi="3DS V2"/>
          <w:lang w:val="fr-FR"/>
        </w:rPr>
      </w:pPr>
      <w:r w:rsidRPr="00627D2B">
        <w:rPr>
          <w:rFonts w:ascii="3DS V2" w:hAnsi="3DS V2"/>
          <w:lang w:val="fr-FR"/>
        </w:rPr>
        <w:t xml:space="preserve">Pour atteindre cet objectif, des algorithmes ont été adaptés à la problématique. </w:t>
      </w:r>
      <w:r w:rsidR="00321133" w:rsidRPr="00321133">
        <w:rPr>
          <w:rFonts w:ascii="3DS V2" w:hAnsi="3DS V2"/>
          <w:lang w:val="fr-FR"/>
        </w:rPr>
        <w:t xml:space="preserve">Une phase de validation </w:t>
      </w:r>
      <w:r w:rsidR="009162D0">
        <w:rPr>
          <w:rFonts w:ascii="3DS V2" w:hAnsi="3DS V2"/>
          <w:lang w:val="fr-FR"/>
        </w:rPr>
        <w:t>par un</w:t>
      </w:r>
      <w:r w:rsidR="00321133" w:rsidRPr="00321133">
        <w:rPr>
          <w:rFonts w:ascii="3DS V2" w:hAnsi="3DS V2"/>
          <w:lang w:val="fr-FR"/>
        </w:rPr>
        <w:t xml:space="preserve"> prototype a ensuite permis de tester la robustesse, la précision et la pertinence de la solution développée.</w:t>
      </w:r>
      <w:r w:rsidR="00574B93" w:rsidRPr="00574B93">
        <w:rPr>
          <w:rFonts w:ascii="3DS V2" w:hAnsi="3DS V2"/>
          <w:lang w:val="fr-FR"/>
        </w:rPr>
        <w:t xml:space="preserve"> Finalement, cette fonctionnalité a été mise en œuvre au sein de la plateforme 3DEXPERIENCE CATIA.</w:t>
      </w:r>
    </w:p>
    <w:p w14:paraId="7AA26C36" w14:textId="12D0C26E" w:rsidR="00E83A97" w:rsidRDefault="00321133" w:rsidP="00DD281B">
      <w:pPr>
        <w:pStyle w:val="NormalWeb"/>
        <w:spacing w:line="276" w:lineRule="auto"/>
        <w:jc w:val="both"/>
        <w:rPr>
          <w:rFonts w:ascii="3DS V2" w:hAnsi="3DS V2"/>
          <w:lang w:val="fr-FR"/>
        </w:rPr>
      </w:pPr>
      <w:r w:rsidRPr="00321133">
        <w:rPr>
          <w:rFonts w:ascii="3DS V2" w:hAnsi="3DS V2"/>
          <w:lang w:val="fr-FR"/>
        </w:rPr>
        <w:t>Ce stage m’a offert l’opportunité d’approfondir mes compétences en algorithmique appliquée à la CAO, en optimisation géométrique, ainsi qu’en ingénierie logicielle dans un cadre industriel exigeant.</w:t>
      </w:r>
    </w:p>
    <w:p w14:paraId="6DBFB439" w14:textId="1C88BF5C" w:rsidR="008935C0" w:rsidRDefault="008935C0" w:rsidP="00DD281B">
      <w:pPr>
        <w:pStyle w:val="NormalWeb"/>
        <w:spacing w:line="276" w:lineRule="auto"/>
        <w:jc w:val="both"/>
        <w:rPr>
          <w:rFonts w:ascii="3DS V2" w:hAnsi="3DS V2"/>
          <w:lang w:val="fr-FR"/>
        </w:rPr>
      </w:pPr>
      <w:r w:rsidRPr="008935C0">
        <w:rPr>
          <w:rFonts w:ascii="3DS V2" w:hAnsi="3DS V2"/>
          <w:lang w:val="fr-FR"/>
        </w:rPr>
        <w:t>Une piste explorée au cours de la mission a été l’utilisation de techniques d’intelligence artificielle pour résoudre le problème de routage. Cependant, cette approche s’est heurtée à un manque de données d’apprentissage et à l’impossibilité de démontrer sa fiabilité dans un contexte industriel exigeant. La bonne nouvelle est que l’algorithme classique développé dans ce projet fonctionne correctement, même s’il reste encore des axes d’amélioration possibles.</w:t>
      </w:r>
    </w:p>
    <w:p w14:paraId="5B5AB8F4" w14:textId="1B931482"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Il a eu pour moi une résonance toute particulière : presque tous les étudiants de l’UTT apprennent à utiliser CATIA durant leur cursus. J’avais moi-même manipulé ce logiciel en tant qu’étudiant</w:t>
      </w:r>
      <w:r w:rsidR="00F93E47">
        <w:rPr>
          <w:rFonts w:ascii="3DS V2" w:hAnsi="3DS V2"/>
          <w:lang w:val="fr-FR"/>
        </w:rPr>
        <w:t>.</w:t>
      </w:r>
      <w:r w:rsidRPr="00321133">
        <w:rPr>
          <w:rFonts w:ascii="3DS V2" w:hAnsi="3DS V2"/>
          <w:lang w:val="fr-FR"/>
        </w:rPr>
        <w:t xml:space="preserve"> </w:t>
      </w:r>
      <w:r w:rsidR="004A16A9">
        <w:rPr>
          <w:rFonts w:ascii="3DS V2" w:hAnsi="3DS V2"/>
          <w:lang w:val="fr-FR"/>
        </w:rPr>
        <w:t>Pour moi, c</w:t>
      </w:r>
      <w:r w:rsidRPr="00321133">
        <w:rPr>
          <w:rFonts w:ascii="3DS V2" w:hAnsi="3DS V2"/>
          <w:lang w:val="fr-FR"/>
        </w:rPr>
        <w:t xml:space="preserve">ontribuer aujourd’hui à son développement </w:t>
      </w:r>
      <w:r w:rsidR="002C29CE">
        <w:rPr>
          <w:rFonts w:ascii="3DS V2" w:hAnsi="3DS V2"/>
          <w:lang w:val="fr-FR"/>
        </w:rPr>
        <w:t>est</w:t>
      </w:r>
      <w:r w:rsidRPr="00321133">
        <w:rPr>
          <w:rFonts w:ascii="3DS V2" w:hAnsi="3DS V2"/>
          <w:lang w:val="fr-FR"/>
        </w:rPr>
        <w:t xml:space="preserve"> à la fois</w:t>
      </w:r>
      <w:r w:rsidR="00230D20">
        <w:rPr>
          <w:rFonts w:ascii="3DS V2" w:hAnsi="3DS V2"/>
          <w:lang w:val="fr-FR"/>
        </w:rPr>
        <w:t xml:space="preserve"> </w:t>
      </w:r>
      <w:r w:rsidRPr="00321133">
        <w:rPr>
          <w:rFonts w:ascii="3DS V2" w:hAnsi="3DS V2"/>
          <w:lang w:val="fr-FR"/>
        </w:rPr>
        <w:t>inattend</w:t>
      </w:r>
      <w:r w:rsidR="00230D20">
        <w:rPr>
          <w:rFonts w:ascii="3DS V2" w:hAnsi="3DS V2"/>
          <w:lang w:val="fr-FR"/>
        </w:rPr>
        <w:t xml:space="preserve">u, intéressant </w:t>
      </w:r>
      <w:r w:rsidRPr="00321133">
        <w:rPr>
          <w:rFonts w:ascii="3DS V2" w:hAnsi="3DS V2"/>
          <w:lang w:val="fr-FR"/>
        </w:rPr>
        <w:t>et très formateur.</w:t>
      </w:r>
    </w:p>
    <w:p w14:paraId="5B6BB960" w14:textId="77777777" w:rsidR="00B9351B" w:rsidRPr="009E7207" w:rsidRDefault="00B9351B" w:rsidP="00B9351B">
      <w:pPr>
        <w:pStyle w:val="NormalWeb"/>
        <w:rPr>
          <w:rFonts w:ascii="3DS V2" w:hAnsi="3DS V2"/>
          <w:b/>
          <w:bCs/>
          <w:lang w:val="fr-FR"/>
        </w:rPr>
      </w:pPr>
      <w:r w:rsidRPr="009E7207">
        <w:rPr>
          <w:rFonts w:ascii="3DS V2" w:hAnsi="3DS V2"/>
          <w:b/>
          <w:bCs/>
          <w:lang w:val="fr-FR"/>
        </w:rPr>
        <w:t>Mots-clés :</w:t>
      </w:r>
    </w:p>
    <w:p w14:paraId="4EB37D54" w14:textId="7597B4D6" w:rsidR="00B9351B" w:rsidRDefault="006F247E" w:rsidP="004F6F82">
      <w:pPr>
        <w:pStyle w:val="NormalWeb"/>
        <w:numPr>
          <w:ilvl w:val="0"/>
          <w:numId w:val="13"/>
        </w:numPr>
        <w:rPr>
          <w:rFonts w:ascii="3DS V2" w:hAnsi="3DS V2"/>
          <w:lang w:val="fr-FR"/>
        </w:rPr>
      </w:pPr>
      <w:r>
        <w:rPr>
          <w:rFonts w:ascii="3DS V2" w:hAnsi="3DS V2"/>
          <w:lang w:val="fr-FR"/>
        </w:rPr>
        <w:t xml:space="preserve">CATIA </w:t>
      </w:r>
      <w:r w:rsidR="00EC40E1">
        <w:rPr>
          <w:rFonts w:ascii="3DS V2" w:hAnsi="3DS V2"/>
          <w:lang w:val="fr-FR"/>
        </w:rPr>
        <w:t>Electrical System Design</w:t>
      </w:r>
      <w:r>
        <w:rPr>
          <w:rFonts w:ascii="3DS V2" w:hAnsi="3DS V2"/>
          <w:lang w:val="fr-FR"/>
        </w:rPr>
        <w:t xml:space="preserve"> </w:t>
      </w:r>
    </w:p>
    <w:p w14:paraId="580164EF" w14:textId="6B15CA27" w:rsidR="00004B9C" w:rsidRDefault="00004B9C" w:rsidP="004F6F82">
      <w:pPr>
        <w:pStyle w:val="NormalWeb"/>
        <w:numPr>
          <w:ilvl w:val="0"/>
          <w:numId w:val="13"/>
        </w:numPr>
        <w:rPr>
          <w:rFonts w:ascii="3DS V2" w:hAnsi="3DS V2"/>
          <w:lang w:val="fr-FR"/>
        </w:rPr>
      </w:pPr>
      <w:r>
        <w:rPr>
          <w:rFonts w:ascii="3DS V2" w:hAnsi="3DS V2"/>
          <w:lang w:val="fr-FR"/>
        </w:rPr>
        <w:t>Graph de proximité</w:t>
      </w:r>
    </w:p>
    <w:p w14:paraId="5EE49A63" w14:textId="77777777" w:rsidR="00B42174" w:rsidRPr="00E66906" w:rsidRDefault="00B42174" w:rsidP="00B42174">
      <w:pPr>
        <w:pStyle w:val="NormalWeb"/>
        <w:numPr>
          <w:ilvl w:val="0"/>
          <w:numId w:val="13"/>
        </w:numPr>
        <w:rPr>
          <w:rFonts w:ascii="3DS V2" w:hAnsi="3DS V2"/>
          <w:lang w:val="fr-FR"/>
        </w:rPr>
      </w:pPr>
      <w:r>
        <w:rPr>
          <w:rFonts w:ascii="3DS V2" w:hAnsi="3DS V2"/>
          <w:lang w:val="fr-FR"/>
        </w:rPr>
        <w:t>Optimisation combinatoire</w:t>
      </w:r>
    </w:p>
    <w:p w14:paraId="56DBD71B" w14:textId="77777777" w:rsidR="00B9351B" w:rsidRPr="00B9351B" w:rsidRDefault="00B9351B" w:rsidP="004F6F82">
      <w:pPr>
        <w:pStyle w:val="NormalWeb"/>
        <w:numPr>
          <w:ilvl w:val="0"/>
          <w:numId w:val="13"/>
        </w:numPr>
        <w:rPr>
          <w:rFonts w:ascii="3DS V2" w:hAnsi="3DS V2"/>
          <w:lang w:val="fr-FR"/>
        </w:rPr>
      </w:pPr>
      <w:r w:rsidRPr="00B9351B">
        <w:rPr>
          <w:rFonts w:ascii="3DS V2" w:hAnsi="3DS V2"/>
          <w:lang w:val="fr-FR"/>
        </w:rPr>
        <w:t>C/C++</w:t>
      </w:r>
    </w:p>
    <w:p w14:paraId="49871D37" w14:textId="04238B1C" w:rsidR="00FE4BE1" w:rsidRPr="009F63AD" w:rsidRDefault="00526358" w:rsidP="00DD281B">
      <w:pPr>
        <w:pStyle w:val="Titre2"/>
        <w:rPr>
          <w:rFonts w:ascii="3DS V2" w:hAnsi="3DS V2" w:cs="Arial"/>
          <w:sz w:val="40"/>
          <w:szCs w:val="40"/>
        </w:rPr>
      </w:pPr>
      <w:bookmarkStart w:id="12" w:name="_Toc205383598"/>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7E7715F6" w:rsidR="00F16CF0" w:rsidRPr="0054760C" w:rsidRDefault="00FE4BE1" w:rsidP="00446ACD">
      <w:pPr>
        <w:pStyle w:val="NormalWeb"/>
        <w:spacing w:line="276" w:lineRule="auto"/>
        <w:jc w:val="both"/>
        <w:rPr>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SimSun" w:hAnsi="3DS V2"/>
          <w:lang w:val="fr-FR"/>
        </w:rPr>
        <w:t xml:space="preserve">Voici </w:t>
      </w:r>
      <w:r w:rsidR="008C2069">
        <w:rPr>
          <w:rFonts w:ascii="3DS V2" w:eastAsia="SimSun" w:hAnsi="3DS V2"/>
          <w:lang w:val="fr-FR"/>
        </w:rPr>
        <w:t>une petite histoire</w:t>
      </w:r>
      <w:r w:rsidR="00F16CF0">
        <w:rPr>
          <w:rFonts w:ascii="3DS V2" w:eastAsia="SimSun" w:hAnsi="3DS V2"/>
          <w:lang w:val="fr-FR"/>
        </w:rPr>
        <w:t xml:space="preserve"> de son </w:t>
      </w:r>
      <w:r w:rsidR="008C2069">
        <w:rPr>
          <w:rFonts w:ascii="3DS V2" w:eastAsia="SimSun" w:hAnsi="3DS V2"/>
          <w:lang w:val="fr-FR"/>
        </w:rPr>
        <w:t>parcours</w:t>
      </w:r>
      <w:r w:rsidR="00F16CF0">
        <w:rPr>
          <w:rFonts w:ascii="3DS V2" w:eastAsia="SimSun" w:hAnsi="3DS V2"/>
          <w:lang w:val="fr-FR"/>
        </w:rPr>
        <w:t> :</w:t>
      </w:r>
      <w:r w:rsidR="00D62A06" w:rsidRPr="00D62A06">
        <w:rPr>
          <w:rFonts w:ascii="3ds" w:hAnsi="3ds"/>
          <w:spacing w:val="-3"/>
          <w:shd w:val="clear" w:color="auto" w:fill="FFFFFF"/>
          <w:lang w:val="fr-FR"/>
        </w:rPr>
        <w:t xml:space="preserve"> </w:t>
      </w:r>
    </w:p>
    <w:p w14:paraId="18325E47" w14:textId="286980CE" w:rsidR="00077DA9" w:rsidRPr="00077DA9" w:rsidRDefault="00F16CF0" w:rsidP="00077DA9">
      <w:pPr>
        <w:pStyle w:val="NormalWeb"/>
        <w:jc w:val="both"/>
        <w:rPr>
          <w:rFonts w:ascii="3ds" w:hAnsi="3ds"/>
          <w:spacing w:val="-3"/>
          <w:shd w:val="clear" w:color="auto" w:fill="FFFFFF"/>
          <w:lang w:val="fr-FR"/>
        </w:rPr>
      </w:pPr>
      <w:r w:rsidRPr="00FD5767">
        <w:rPr>
          <w:rStyle w:val="lev"/>
          <w:rFonts w:ascii="3DS V2" w:hAnsi="3DS V2"/>
          <w:lang w:val="fr-FR"/>
        </w:rPr>
        <w:t>CATIA</w:t>
      </w:r>
      <w:r w:rsidR="00950B85" w:rsidRPr="00FD5767">
        <w:rPr>
          <w:rStyle w:val="lev"/>
          <w:rFonts w:ascii="3DS V2" w:hAnsi="3DS V2"/>
          <w:lang w:val="fr-FR"/>
        </w:rPr>
        <w:t xml:space="preserve"> -</w:t>
      </w:r>
      <w:r w:rsidRPr="00FD5767">
        <w:rPr>
          <w:rFonts w:ascii="3DS V2" w:hAnsi="3DS V2"/>
          <w:lang w:val="fr-FR"/>
        </w:rPr>
        <w:t xml:space="preserve"> </w:t>
      </w:r>
      <w:r w:rsidR="00950B85" w:rsidRPr="00FD5767">
        <w:rPr>
          <w:rStyle w:val="lev"/>
          <w:rFonts w:ascii="3DS V2" w:hAnsi="3DS V2"/>
          <w:lang w:val="fr-FR"/>
        </w:rPr>
        <w:t xml:space="preserve">3D </w:t>
      </w:r>
      <w:r w:rsidR="00943E92" w:rsidRPr="00FD5767">
        <w:rPr>
          <w:rStyle w:val="lev"/>
          <w:rFonts w:ascii="3DS V2" w:hAnsi="3DS V2"/>
          <w:lang w:val="fr-FR"/>
        </w:rPr>
        <w:t>Design (</w:t>
      </w:r>
      <w:r w:rsidR="00950B85" w:rsidRPr="00FD5767">
        <w:rPr>
          <w:rStyle w:val="lev"/>
          <w:rFonts w:ascii="3DS V2" w:hAnsi="3DS V2"/>
          <w:lang w:val="fr-FR"/>
        </w:rPr>
        <w:t xml:space="preserve">1981) </w:t>
      </w:r>
      <w:r w:rsidRPr="00FD5767">
        <w:rPr>
          <w:rFonts w:ascii="3DS V2" w:hAnsi="3DS V2"/>
          <w:lang w:val="fr-FR"/>
        </w:rPr>
        <w:t xml:space="preserve">: </w:t>
      </w:r>
      <w:r w:rsidR="00FD5767" w:rsidRPr="00FD5767">
        <w:rPr>
          <w:rFonts w:ascii="3ds" w:hAnsi="3ds"/>
          <w:spacing w:val="-3"/>
          <w:shd w:val="clear" w:color="auto" w:fill="FFFFFF"/>
          <w:lang w:val="fr-FR"/>
        </w:rPr>
        <w:t>Dassault Systèmes a été fondé à la suite de l’essaimage d’une équipe d’ingénieurs de Dassault Aviation, dans le but de développer des solutions de conception en trois dimensions. Cette initiative a donné naissance à CATIA (</w:t>
      </w:r>
      <w:r w:rsidR="00FD5767" w:rsidRPr="00AC0A63">
        <w:rPr>
          <w:rFonts w:ascii="3ds" w:hAnsi="3ds"/>
          <w:b/>
          <w:bCs/>
          <w:spacing w:val="-3"/>
          <w:shd w:val="clear" w:color="auto" w:fill="FFFFFF"/>
          <w:lang w:val="fr-FR"/>
        </w:rPr>
        <w:t>C</w:t>
      </w:r>
      <w:r w:rsidR="00D62A06">
        <w:rPr>
          <w:rFonts w:ascii="3ds" w:hAnsi="3ds"/>
          <w:spacing w:val="-3"/>
          <w:shd w:val="clear" w:color="auto" w:fill="FFFFFF"/>
          <w:lang w:val="fr-FR"/>
        </w:rPr>
        <w:t>onception</w:t>
      </w:r>
      <w:r w:rsidR="00FD5767" w:rsidRPr="00AC0A63">
        <w:rPr>
          <w:rFonts w:ascii="3ds" w:hAnsi="3ds"/>
          <w:spacing w:val="-3"/>
          <w:shd w:val="clear" w:color="auto" w:fill="FFFFFF"/>
          <w:lang w:val="fr-FR"/>
        </w:rPr>
        <w:t xml:space="preserve"> </w:t>
      </w:r>
      <w:r w:rsidR="00FD5767" w:rsidRPr="00AC0A63">
        <w:rPr>
          <w:rFonts w:ascii="3ds" w:hAnsi="3ds"/>
          <w:b/>
          <w:bCs/>
          <w:spacing w:val="-3"/>
          <w:shd w:val="clear" w:color="auto" w:fill="FFFFFF"/>
          <w:lang w:val="fr-FR"/>
        </w:rPr>
        <w:t>A</w:t>
      </w:r>
      <w:r w:rsidR="00D62A06">
        <w:rPr>
          <w:rFonts w:ascii="3ds" w:hAnsi="3ds"/>
          <w:spacing w:val="-3"/>
          <w:shd w:val="clear" w:color="auto" w:fill="FFFFFF"/>
          <w:lang w:val="fr-FR"/>
        </w:rPr>
        <w:t>ssistée</w:t>
      </w:r>
      <w:r w:rsidR="00FD5767" w:rsidRPr="00AC0A63">
        <w:rPr>
          <w:rFonts w:ascii="3ds" w:hAnsi="3ds"/>
          <w:spacing w:val="-3"/>
          <w:shd w:val="clear" w:color="auto" w:fill="FFFFFF"/>
          <w:lang w:val="fr-FR"/>
        </w:rPr>
        <w:t xml:space="preserve"> </w:t>
      </w:r>
      <w:r w:rsidR="00D62A06" w:rsidRPr="00D62A06">
        <w:rPr>
          <w:rFonts w:ascii="3ds" w:hAnsi="3ds"/>
          <w:b/>
          <w:bCs/>
          <w:spacing w:val="-3"/>
          <w:shd w:val="clear" w:color="auto" w:fill="FFFFFF"/>
          <w:lang w:val="fr-FR"/>
        </w:rPr>
        <w:t>T</w:t>
      </w:r>
      <w:r w:rsidR="00D62A06" w:rsidRPr="00D62A06">
        <w:rPr>
          <w:rFonts w:ascii="3ds" w:hAnsi="3ds"/>
          <w:spacing w:val="-3"/>
          <w:shd w:val="clear" w:color="auto" w:fill="FFFFFF"/>
          <w:lang w:val="fr-FR"/>
        </w:rPr>
        <w:t>ridimensionnelle</w:t>
      </w:r>
      <w:r w:rsidR="00D62A06" w:rsidRPr="00AC0A63">
        <w:rPr>
          <w:rFonts w:ascii="3ds" w:hAnsi="3ds"/>
          <w:b/>
          <w:bCs/>
          <w:spacing w:val="-3"/>
          <w:shd w:val="clear" w:color="auto" w:fill="FFFFFF"/>
          <w:lang w:val="fr-FR"/>
        </w:rPr>
        <w:t xml:space="preserve"> </w:t>
      </w:r>
      <w:r w:rsidR="00FD5767" w:rsidRPr="00AC0A63">
        <w:rPr>
          <w:rFonts w:ascii="3ds" w:hAnsi="3ds"/>
          <w:b/>
          <w:bCs/>
          <w:spacing w:val="-3"/>
          <w:shd w:val="clear" w:color="auto" w:fill="FFFFFF"/>
          <w:lang w:val="fr-FR"/>
        </w:rPr>
        <w:t>I</w:t>
      </w:r>
      <w:r w:rsidR="00FD5767" w:rsidRPr="00AC0A63">
        <w:rPr>
          <w:rFonts w:ascii="3ds" w:hAnsi="3ds"/>
          <w:spacing w:val="-3"/>
          <w:shd w:val="clear" w:color="auto" w:fill="FFFFFF"/>
          <w:lang w:val="fr-FR"/>
        </w:rPr>
        <w:t xml:space="preserve">nteractive </w:t>
      </w:r>
      <w:r w:rsidR="00D04CDC" w:rsidRPr="00D04CDC">
        <w:rPr>
          <w:rFonts w:ascii="3ds" w:hAnsi="3ds"/>
          <w:b/>
          <w:bCs/>
          <w:spacing w:val="-3"/>
          <w:shd w:val="clear" w:color="auto" w:fill="FFFFFF"/>
          <w:lang w:val="fr-FR"/>
        </w:rPr>
        <w:t>A</w:t>
      </w:r>
      <w:r w:rsidR="00D04CDC" w:rsidRPr="00D62A06">
        <w:rPr>
          <w:rFonts w:ascii="3ds" w:hAnsi="3ds"/>
          <w:spacing w:val="-3"/>
          <w:shd w:val="clear" w:color="auto" w:fill="FFFFFF"/>
          <w:lang w:val="fr-FR"/>
        </w:rPr>
        <w:t>ppliquée</w:t>
      </w:r>
      <w:r w:rsidR="00FD5767" w:rsidRPr="00FD5767">
        <w:rPr>
          <w:rFonts w:ascii="3ds" w:hAnsi="3ds"/>
          <w:spacing w:val="-3"/>
          <w:shd w:val="clear" w:color="auto" w:fill="FFFFFF"/>
          <w:lang w:val="fr-FR"/>
        </w:rPr>
        <w:t>), la solution emblématique de l’entreprise, dédiée à la Conception Assistée par Ordinateur (CAO), notamment pour les industries aéronautique et automobile.</w:t>
      </w:r>
    </w:p>
    <w:p w14:paraId="278EF41B" w14:textId="3A06D03A" w:rsidR="00077DA9" w:rsidRPr="00077DA9" w:rsidRDefault="00445929" w:rsidP="00077DA9">
      <w:pPr>
        <w:pStyle w:val="NormalWeb"/>
        <w:jc w:val="both"/>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r w:rsidR="00027C19" w:rsidRPr="0040636C">
        <w:rPr>
          <w:rStyle w:val="lev"/>
          <w:rFonts w:ascii="3DS V2" w:hAnsi="3DS V2"/>
          <w:lang w:val="fr-FR"/>
        </w:rPr>
        <w:t>PLM</w:t>
      </w:r>
      <w:r w:rsidR="00027C19" w:rsidRPr="00D66986">
        <w:rPr>
          <w:rStyle w:val="lev"/>
          <w:rFonts w:ascii="3DS V2" w:hAnsi="3DS V2"/>
          <w:lang w:val="fr-FR"/>
        </w:rPr>
        <w:t xml:space="preserve"> (</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 xml:space="preserve">Acquisition de la solution Product Manager Software d'IBM, qui deviendra ensuite ENOVIA, afin de gérer </w:t>
      </w:r>
      <w:r w:rsidR="00027C19" w:rsidRPr="00C8431F">
        <w:rPr>
          <w:rFonts w:ascii="3ds" w:hAnsi="3ds"/>
          <w:spacing w:val="-3"/>
          <w:shd w:val="clear" w:color="auto" w:fill="FFFFFF"/>
          <w:lang w:val="fr-FR"/>
        </w:rPr>
        <w:t>les données produites</w:t>
      </w:r>
      <w:r w:rsidR="00D66986" w:rsidRPr="00C8431F">
        <w:rPr>
          <w:rFonts w:ascii="3ds" w:hAnsi="3ds"/>
          <w:spacing w:val="-3"/>
          <w:shd w:val="clear" w:color="auto" w:fill="FFFFFF"/>
          <w:lang w:val="fr-FR"/>
        </w:rPr>
        <w:t xml:space="preserve"> </w:t>
      </w:r>
      <w:r w:rsidR="00C17CD5">
        <w:rPr>
          <w:rFonts w:ascii="3ds" w:hAnsi="3ds"/>
          <w:spacing w:val="-3"/>
          <w:shd w:val="clear" w:color="auto" w:fill="FFFFFF"/>
          <w:lang w:val="fr-FR"/>
        </w:rPr>
        <w:t>par</w:t>
      </w:r>
      <w:r w:rsidR="00D66986" w:rsidRPr="00C8431F">
        <w:rPr>
          <w:rFonts w:ascii="3ds" w:hAnsi="3ds"/>
          <w:spacing w:val="-3"/>
          <w:shd w:val="clear" w:color="auto" w:fill="FFFFFF"/>
          <w:lang w:val="fr-FR"/>
        </w:rPr>
        <w:t xml:space="preserv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68F86A61" w:rsidR="002C1DDF" w:rsidRPr="002C1DDF" w:rsidRDefault="00077DA9" w:rsidP="00077DA9">
      <w:pPr>
        <w:pStyle w:val="NormalWeb"/>
        <w:jc w:val="both"/>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418C32AE">
            <wp:simplePos x="0" y="0"/>
            <wp:positionH relativeFrom="margin">
              <wp:posOffset>175421</wp:posOffset>
            </wp:positionH>
            <wp:positionV relativeFrom="paragraph">
              <wp:posOffset>1411188</wp:posOffset>
            </wp:positionV>
            <wp:extent cx="5252085" cy="2273300"/>
            <wp:effectExtent l="0" t="0" r="5715" b="0"/>
            <wp:wrapTight wrapText="bothSides">
              <wp:wrapPolygon edited="0">
                <wp:start x="0" y="0"/>
                <wp:lineTo x="0" y="21359"/>
                <wp:lineTo x="21545" y="21359"/>
                <wp:lineTo x="21545"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25208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1" locked="0" layoutInCell="1" allowOverlap="1" wp14:anchorId="14A0B869" wp14:editId="4941B0F5">
                <wp:simplePos x="0" y="0"/>
                <wp:positionH relativeFrom="margin">
                  <wp:posOffset>-232012</wp:posOffset>
                </wp:positionH>
                <wp:positionV relativeFrom="paragraph">
                  <wp:posOffset>3891564</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375CC1B2" w:rsidR="0049111A" w:rsidRPr="000E0A96" w:rsidRDefault="0049111A" w:rsidP="0049111A">
                            <w:pPr>
                              <w:pStyle w:val="Lgende"/>
                              <w:jc w:val="center"/>
                              <w:rPr>
                                <w:rFonts w:ascii="3DS V2" w:eastAsia="Times New Roman" w:hAnsi="3DS V2" w:cs="Times New Roman"/>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w:t>
                            </w:r>
                            <w:r w:rsidR="005402FF">
                              <w:rPr>
                                <w:noProof/>
                              </w:rPr>
                              <w:fldChar w:fldCharType="end"/>
                            </w:r>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18.25pt;margin-top:306.4pt;width:448.25pt;height:.05pt;z-index:-251600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" stroked="f">
                <v:textbox style="mso-fit-shape-to-text:t" inset="0,0,0,0">
                  <w:txbxContent>
                    <w:p w14:paraId="426E692D" w14:textId="375CC1B2" w:rsidR="0049111A" w:rsidRPr="000E0A96" w:rsidRDefault="0049111A" w:rsidP="0049111A">
                      <w:pPr>
                        <w:pStyle w:val="Lgende"/>
                        <w:jc w:val="center"/>
                        <w:rPr>
                          <w:rFonts w:ascii="3DS V2" w:eastAsia="Times New Roman" w:hAnsi="3DS V2" w:cs="Times New Roman"/>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w:t>
                      </w:r>
                      <w:r w:rsidR="005402FF">
                        <w:rPr>
                          <w:noProof/>
                        </w:rPr>
                        <w:fldChar w:fldCharType="end"/>
                      </w:r>
                      <w:r>
                        <w:t xml:space="preserve"> : Histoire de Dassault Systèmes</w:t>
                      </w:r>
                    </w:p>
                  </w:txbxContent>
                </v:textbox>
                <w10:wrap type="tight" anchorx="margin"/>
              </v:shape>
            </w:pict>
          </mc:Fallback>
        </mc:AlternateContent>
      </w:r>
      <w:r w:rsidR="00F16CF0" w:rsidRPr="002C1DDF">
        <w:rPr>
          <w:rStyle w:val="lev"/>
          <w:rFonts w:ascii="3DS V2" w:hAnsi="3DS V2"/>
          <w:lang w:val="fr-FR"/>
        </w:rPr>
        <w:t>3</w:t>
      </w:r>
      <w:r w:rsidR="00027C19" w:rsidRPr="002C1DDF">
        <w:rPr>
          <w:rStyle w:val="lev"/>
          <w:rFonts w:ascii="3DS V2" w:hAnsi="3DS V2"/>
          <w:lang w:val="fr-FR"/>
        </w:rPr>
        <w:t>DEXPERIENC</w:t>
      </w:r>
      <w:r w:rsidR="00027C19">
        <w:rPr>
          <w:rStyle w:val="lev"/>
          <w:rFonts w:ascii="3DS V2" w:hAnsi="3DS V2"/>
          <w:lang w:val="fr-FR"/>
        </w:rPr>
        <w:t>E (</w:t>
      </w:r>
      <w:r w:rsidR="001032F7">
        <w:rPr>
          <w:rStyle w:val="lev"/>
          <w:rFonts w:ascii="3DS V2" w:hAnsi="3DS V2"/>
          <w:lang w:val="fr-FR"/>
        </w:rPr>
        <w:t>2012)</w:t>
      </w:r>
      <w:r w:rsidR="00B243AF">
        <w:rPr>
          <w:rStyle w:val="lev"/>
          <w:rFonts w:ascii="3DS V2" w:hAnsi="3DS V2"/>
          <w:lang w:val="fr-FR"/>
        </w:rPr>
        <w:t xml:space="preserve"> </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54760C">
        <w:rPr>
          <w:rFonts w:ascii="3ds" w:hAnsi="3ds"/>
          <w:spacing w:val="-3"/>
          <w:shd w:val="clear" w:color="auto" w:fill="FFFFFF"/>
          <w:lang w:val="fr-FR"/>
        </w:rPr>
        <w:t>Industry</w:t>
      </w:r>
      <w:proofErr w:type="spellEnd"/>
      <w:r w:rsidR="002C1DDF" w:rsidRPr="0054760C">
        <w:rPr>
          <w:rFonts w:ascii="3ds" w:hAnsi="3ds"/>
          <w:spacing w:val="-3"/>
          <w:shd w:val="clear" w:color="auto" w:fill="FFFFFF"/>
          <w:lang w:val="fr-FR"/>
        </w:rPr>
        <w:t xml:space="preserve"> Solution </w:t>
      </w:r>
      <w:proofErr w:type="spellStart"/>
      <w:r w:rsidR="002C1DDF" w:rsidRPr="0054760C">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3" w:name="_Toc205383599"/>
      <w:r w:rsidRPr="00540B43">
        <w:rPr>
          <w:rFonts w:ascii="3DS V2" w:hAnsi="3DS V2"/>
          <w:sz w:val="32"/>
          <w:szCs w:val="32"/>
        </w:rPr>
        <w:lastRenderedPageBreak/>
        <w:t>Une présence mondiale</w:t>
      </w:r>
      <w:bookmarkEnd w:id="13"/>
    </w:p>
    <w:p w14:paraId="0432F103" w14:textId="5EDC66F1"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emploie environ 25 000 collaborateurs passionnés, répartis sur les cinq continents, avec une forte concentration en Europe (41 %), en Asie-Pacifique (32 %) et en Amériques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4" w:name="_Toc205383600"/>
      <w:r w:rsidRPr="00540B43">
        <w:rPr>
          <w:rFonts w:ascii="3DS V2" w:hAnsi="3DS V2"/>
          <w:sz w:val="32"/>
          <w:szCs w:val="32"/>
        </w:rPr>
        <w:t>Une vision forte : le virtuel au service du réel</w:t>
      </w:r>
      <w:bookmarkEnd w:id="14"/>
    </w:p>
    <w:p w14:paraId="70D47283"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B1EDF5E" w14:textId="2CE790DD" w:rsidR="00B1582F"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r w:rsidR="00B1582F">
        <w:rPr>
          <w:rFonts w:ascii="3DS V2" w:eastAsia="Times New Roman" w:hAnsi="3DS V2" w:cs="Times New Roman"/>
          <w:sz w:val="24"/>
          <w:szCs w:val="24"/>
          <w:lang w:eastAsia="zh-CN"/>
        </w:rPr>
        <w:br w:type="page"/>
      </w:r>
    </w:p>
    <w:p w14:paraId="4F2A0FE5" w14:textId="77777777" w:rsidR="00FE259C" w:rsidRDefault="00FE259C" w:rsidP="00FE259C">
      <w:pPr>
        <w:pStyle w:val="Titre3"/>
        <w:rPr>
          <w:rFonts w:ascii="3DS V2" w:hAnsi="3DS V2"/>
          <w:sz w:val="32"/>
          <w:szCs w:val="32"/>
        </w:rPr>
      </w:pPr>
      <w:bookmarkStart w:id="15" w:name="_Toc204789485"/>
      <w:bookmarkStart w:id="16" w:name="_Toc205383601"/>
      <w:r>
        <w:rPr>
          <w:rFonts w:ascii="3DS V2" w:hAnsi="3DS V2"/>
          <w:sz w:val="32"/>
          <w:szCs w:val="32"/>
        </w:rPr>
        <w:lastRenderedPageBreak/>
        <w:t>Une culture d’innovation portée par l’esprit « IFWE »</w:t>
      </w:r>
      <w:bookmarkEnd w:id="15"/>
      <w:bookmarkEnd w:id="16"/>
    </w:p>
    <w:p w14:paraId="63CAB222" w14:textId="16965C16" w:rsidR="00FE259C" w:rsidRDefault="00FE259C" w:rsidP="003B6822">
      <w:pPr>
        <w:pStyle w:val="NormalWeb"/>
        <w:jc w:val="both"/>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176E14AB" w:rsidR="00FE259C" w:rsidRPr="003B682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can dream it, we can make it."</w:t>
      </w:r>
      <w:r w:rsidRPr="003B6822">
        <w:rPr>
          <w:rFonts w:ascii="3DS V2" w:hAnsi="3DS V2"/>
        </w:rPr>
        <w:br/>
      </w:r>
      <w:r w:rsidRPr="003B6822">
        <w:rPr>
          <w:rFonts w:ascii="3DS V2" w:hAnsi="3DS V2"/>
          <w:lang w:val="fr-FR"/>
        </w:rPr>
        <w:t>→ Slogan plus global de l’entreprise, proche de sa philosophie.</w:t>
      </w:r>
    </w:p>
    <w:p w14:paraId="273C1DFB" w14:textId="77777777" w:rsidR="00FE259C" w:rsidRDefault="00FE259C" w:rsidP="003B6822">
      <w:pPr>
        <w:pStyle w:val="NormalWeb"/>
        <w:jc w:val="both"/>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7" w:name="_Toc204789486"/>
      <w:bookmarkStart w:id="18" w:name="_Toc205383602"/>
      <w:r>
        <w:rPr>
          <w:rFonts w:ascii="3DS V2" w:hAnsi="3DS V2"/>
          <w:sz w:val="32"/>
          <w:szCs w:val="32"/>
        </w:rPr>
        <w:t>Une stratégie autour de l’humain, l’industrie et les expériences</w:t>
      </w:r>
      <w:bookmarkEnd w:id="17"/>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760B40">
      <w:pPr>
        <w:pStyle w:val="NormalWeb"/>
        <w:numPr>
          <w:ilvl w:val="0"/>
          <w:numId w:val="12"/>
        </w:numPr>
        <w:spacing w:line="276" w:lineRule="auto"/>
        <w:ind w:left="714" w:hanging="357"/>
        <w:jc w:val="both"/>
        <w:rPr>
          <w:rFonts w:ascii="3DS V2" w:hAnsi="3DS V2"/>
          <w:lang w:val="fr-FR"/>
        </w:rPr>
      </w:pPr>
      <w:r w:rsidRPr="003C3B30">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9981334" w:rsidR="00FE259C" w:rsidRDefault="00FE259C" w:rsidP="00760B40">
      <w:pPr>
        <w:pStyle w:val="NormalWeb"/>
        <w:numPr>
          <w:ilvl w:val="0"/>
          <w:numId w:val="12"/>
        </w:numPr>
        <w:spacing w:line="276" w:lineRule="auto"/>
        <w:ind w:left="714" w:hanging="357"/>
        <w:jc w:val="both"/>
        <w:rPr>
          <w:rFonts w:ascii="3DS V2" w:hAnsi="3DS V2"/>
          <w:lang w:val="fr-FR"/>
        </w:rPr>
      </w:pPr>
      <w:proofErr w:type="gramStart"/>
      <w:r w:rsidRPr="00413F2C">
        <w:rPr>
          <w:rStyle w:val="lev"/>
          <w:rFonts w:ascii="3DS V2" w:hAnsi="3DS V2"/>
        </w:rPr>
        <w:t>Industry</w:t>
      </w:r>
      <w:r w:rsidR="009623A4">
        <w:rPr>
          <w:rStyle w:val="lev"/>
          <w:rFonts w:ascii="3DS V2" w:hAnsi="3DS V2"/>
          <w:lang w:val="fr-FR"/>
        </w:rPr>
        <w:t xml:space="preserve"> </w:t>
      </w:r>
      <w:r>
        <w:rPr>
          <w:rFonts w:ascii="3DS V2" w:hAnsi="3DS V2"/>
          <w:lang w:val="fr-FR"/>
        </w:rPr>
        <w:t>:</w:t>
      </w:r>
      <w:proofErr w:type="gramEnd"/>
      <w:r>
        <w:rPr>
          <w:rFonts w:ascii="3DS V2" w:hAnsi="3DS V2"/>
          <w:lang w:val="fr-FR"/>
        </w:rPr>
        <w:t xml:space="preserve"> offrir à chaque secteur industriel des solutions personnalisées pour atteindre des résultats durables et compétitifs.</w:t>
      </w:r>
    </w:p>
    <w:p w14:paraId="7924788C" w14:textId="54EDB18F" w:rsidR="00FE259C" w:rsidRDefault="00FE259C" w:rsidP="00760B40">
      <w:pPr>
        <w:pStyle w:val="NormalWeb"/>
        <w:numPr>
          <w:ilvl w:val="0"/>
          <w:numId w:val="12"/>
        </w:numPr>
        <w:spacing w:line="276" w:lineRule="auto"/>
        <w:ind w:left="714" w:hanging="357"/>
        <w:jc w:val="both"/>
        <w:rPr>
          <w:rFonts w:ascii="3DS V2" w:hAnsi="3DS V2"/>
          <w:lang w:val="fr-FR"/>
        </w:rPr>
      </w:pPr>
      <w:proofErr w:type="gramStart"/>
      <w:r w:rsidRPr="00413F2C">
        <w:rPr>
          <w:rStyle w:val="lev"/>
          <w:rFonts w:ascii="3DS V2" w:hAnsi="3DS V2"/>
        </w:rPr>
        <w:t>Experiences</w:t>
      </w:r>
      <w:r w:rsidR="009623A4">
        <w:rPr>
          <w:rStyle w:val="lev"/>
          <w:rFonts w:ascii="3DS V2" w:hAnsi="3DS V2"/>
          <w:lang w:val="fr-FR"/>
        </w:rPr>
        <w:t xml:space="preserve"> </w:t>
      </w:r>
      <w:r>
        <w:rPr>
          <w:rFonts w:ascii="3DS V2" w:hAnsi="3DS V2"/>
          <w:lang w:val="fr-FR"/>
        </w:rPr>
        <w:t>:</w:t>
      </w:r>
      <w:proofErr w:type="gramEnd"/>
      <w:r>
        <w:rPr>
          <w:rFonts w:ascii="3DS V2" w:hAnsi="3DS V2"/>
          <w:lang w:val="fr-FR"/>
        </w:rPr>
        <w:t xml:space="preserve"> promouvoir une nouvelle économie de l’expérience, où les solutions ne sont plus simplement des produits, mais des expériences à vivre.</w:t>
      </w:r>
    </w:p>
    <w:p w14:paraId="49CE7484" w14:textId="71FC0CD0" w:rsidR="00A226CE" w:rsidRDefault="00A226CE" w:rsidP="00A226CE">
      <w:pPr>
        <w:pStyle w:val="Titre3"/>
        <w:rPr>
          <w:rFonts w:ascii="3DS V2" w:hAnsi="3DS V2"/>
          <w:sz w:val="32"/>
          <w:szCs w:val="32"/>
        </w:rPr>
      </w:pPr>
      <w:bookmarkStart w:id="19" w:name="_Toc205383603"/>
      <w:r>
        <w:rPr>
          <w:rFonts w:ascii="3DS V2" w:hAnsi="3DS V2"/>
          <w:sz w:val="32"/>
          <w:szCs w:val="32"/>
        </w:rPr>
        <w:t>L’</w:t>
      </w:r>
      <w:r w:rsidRPr="004F2DC8">
        <w:rPr>
          <w:rFonts w:ascii="3DS V2" w:hAnsi="3DS V2"/>
          <w:sz w:val="32"/>
          <w:szCs w:val="32"/>
        </w:rPr>
        <w:t>E</w:t>
      </w:r>
      <w:r>
        <w:rPr>
          <w:rFonts w:ascii="3DS V2" w:hAnsi="3DS V2"/>
          <w:sz w:val="32"/>
          <w:szCs w:val="32"/>
        </w:rPr>
        <w:t>quipe CATIA – Schématique Electrique</w:t>
      </w:r>
      <w:bookmarkEnd w:id="19"/>
    </w:p>
    <w:p w14:paraId="649ED84A" w14:textId="0C2676DA" w:rsidR="00D65C0F" w:rsidRDefault="00A226CE" w:rsidP="00A226CE">
      <w:pPr>
        <w:jc w:val="both"/>
        <w:rPr>
          <w:rFonts w:ascii="3DS V2" w:hAnsi="3DS V2" w:cs="Arial"/>
          <w:sz w:val="24"/>
          <w:szCs w:val="24"/>
        </w:rPr>
      </w:pPr>
      <w:r w:rsidRPr="00EC24CB">
        <w:rPr>
          <w:rFonts w:ascii="3DS V2" w:hAnsi="3DS V2" w:cs="Arial"/>
          <w:sz w:val="24"/>
          <w:szCs w:val="24"/>
        </w:rPr>
        <w:t>J’ai effectué mon stage dans une équipe composée de sept personnes : un manager et six développeurs. Parmi ces développeurs, trois sont basés à Dassault Systèmes Lyon,</w:t>
      </w:r>
      <w:r w:rsidR="00DF3B88">
        <w:rPr>
          <w:rFonts w:ascii="3DS V2" w:hAnsi="3DS V2" w:cs="Arial"/>
          <w:sz w:val="24"/>
          <w:szCs w:val="24"/>
        </w:rPr>
        <w:t xml:space="preserve"> </w:t>
      </w:r>
      <w:r w:rsidRPr="00EC24CB">
        <w:rPr>
          <w:rFonts w:ascii="3DS V2" w:hAnsi="3DS V2" w:cs="Arial"/>
          <w:sz w:val="24"/>
          <w:szCs w:val="24"/>
        </w:rPr>
        <w:t>tandis que les trois autres travaillent depuis la Belgique.</w:t>
      </w:r>
      <w:r w:rsidR="00D65C0F">
        <w:rPr>
          <w:rFonts w:ascii="3DS V2" w:hAnsi="3DS V2" w:cs="Arial"/>
          <w:sz w:val="24"/>
          <w:szCs w:val="24"/>
        </w:rPr>
        <w:t xml:space="preserve"> </w:t>
      </w:r>
      <w:r w:rsidRPr="00EC24CB">
        <w:rPr>
          <w:rFonts w:ascii="3DS V2" w:hAnsi="3DS V2" w:cs="Arial"/>
          <w:sz w:val="24"/>
          <w:szCs w:val="24"/>
        </w:rPr>
        <w:t xml:space="preserve">Cette organisation répartie </w:t>
      </w:r>
      <w:r>
        <w:rPr>
          <w:rFonts w:ascii="3DS V2" w:hAnsi="3DS V2" w:cs="Arial"/>
          <w:sz w:val="24"/>
          <w:szCs w:val="24"/>
        </w:rPr>
        <w:t xml:space="preserve">souligne l’importance </w:t>
      </w:r>
      <w:r w:rsidR="00C17CD5">
        <w:rPr>
          <w:rFonts w:ascii="3DS V2" w:hAnsi="3DS V2" w:cs="Arial"/>
          <w:sz w:val="24"/>
          <w:szCs w:val="24"/>
        </w:rPr>
        <w:t>du</w:t>
      </w:r>
      <w:r w:rsidRPr="00EC24CB">
        <w:rPr>
          <w:rFonts w:ascii="3DS V2" w:hAnsi="3DS V2" w:cs="Arial"/>
          <w:sz w:val="24"/>
          <w:szCs w:val="24"/>
        </w:rPr>
        <w:t xml:space="preserve"> travail collaboratif à distance</w:t>
      </w:r>
      <w:r w:rsidR="00A10866">
        <w:rPr>
          <w:rFonts w:ascii="3DS V2" w:hAnsi="3DS V2" w:cs="Arial"/>
          <w:sz w:val="24"/>
          <w:szCs w:val="24"/>
        </w:rPr>
        <w:t xml:space="preserve">. </w:t>
      </w:r>
    </w:p>
    <w:p w14:paraId="1058C4E5" w14:textId="09738395" w:rsidR="00A226CE" w:rsidRPr="00D65C0F" w:rsidRDefault="006909E5" w:rsidP="00A226CE">
      <w:pPr>
        <w:jc w:val="both"/>
        <w:rPr>
          <w:rFonts w:ascii="3DS V2" w:hAnsi="3DS V2" w:cs="Arial"/>
          <w:sz w:val="24"/>
          <w:szCs w:val="24"/>
        </w:rPr>
      </w:pPr>
      <w:r>
        <w:rPr>
          <w:rFonts w:ascii="3DS V2" w:hAnsi="3DS V2" w:cs="Arial"/>
          <w:sz w:val="24"/>
          <w:szCs w:val="24"/>
        </w:rPr>
        <w:t xml:space="preserve">Nous travaillons </w:t>
      </w:r>
      <w:r w:rsidR="00D65C0F">
        <w:rPr>
          <w:rFonts w:ascii="3DS V2" w:hAnsi="3DS V2" w:cs="Arial"/>
          <w:sz w:val="24"/>
          <w:szCs w:val="24"/>
        </w:rPr>
        <w:t xml:space="preserve">principalement </w:t>
      </w:r>
      <w:r>
        <w:rPr>
          <w:rFonts w:ascii="3DS V2" w:hAnsi="3DS V2" w:cs="Arial"/>
          <w:sz w:val="24"/>
          <w:szCs w:val="24"/>
        </w:rPr>
        <w:t xml:space="preserve">sur </w:t>
      </w:r>
      <w:r w:rsidR="008C0831">
        <w:rPr>
          <w:rFonts w:ascii="3DS V2" w:hAnsi="3DS V2" w:cs="Arial"/>
          <w:sz w:val="24"/>
          <w:szCs w:val="24"/>
        </w:rPr>
        <w:t>des</w:t>
      </w:r>
      <w:r>
        <w:rPr>
          <w:rFonts w:ascii="3DS V2" w:hAnsi="3DS V2" w:cs="Arial"/>
          <w:sz w:val="24"/>
          <w:szCs w:val="24"/>
        </w:rPr>
        <w:t xml:space="preserve"> machine</w:t>
      </w:r>
      <w:r w:rsidR="00023398">
        <w:rPr>
          <w:rFonts w:ascii="3DS V2" w:hAnsi="3DS V2" w:cs="Arial"/>
          <w:sz w:val="24"/>
          <w:szCs w:val="24"/>
        </w:rPr>
        <w:t>s</w:t>
      </w:r>
      <w:r>
        <w:rPr>
          <w:rFonts w:ascii="3DS V2" w:hAnsi="3DS V2" w:cs="Arial"/>
          <w:sz w:val="24"/>
          <w:szCs w:val="24"/>
        </w:rPr>
        <w:t xml:space="preserve"> à distance qui se situe</w:t>
      </w:r>
      <w:r w:rsidR="008C0831">
        <w:rPr>
          <w:rFonts w:ascii="3DS V2" w:hAnsi="3DS V2" w:cs="Arial"/>
          <w:sz w:val="24"/>
          <w:szCs w:val="24"/>
        </w:rPr>
        <w:t>nt</w:t>
      </w:r>
      <w:r>
        <w:rPr>
          <w:rFonts w:ascii="3DS V2" w:hAnsi="3DS V2" w:cs="Arial"/>
          <w:sz w:val="24"/>
          <w:szCs w:val="24"/>
        </w:rPr>
        <w:t xml:space="preserve"> dans le siège social de Dassault Systèmes à Vélizy–Villacoublay. </w:t>
      </w:r>
      <w:r w:rsidR="00A10866">
        <w:rPr>
          <w:rFonts w:ascii="3DS V2" w:hAnsi="3DS V2" w:cs="Arial"/>
          <w:sz w:val="24"/>
          <w:szCs w:val="24"/>
        </w:rPr>
        <w:t>Nous sommes</w:t>
      </w:r>
      <w:r w:rsidR="00A226CE" w:rsidRPr="00EC24CB">
        <w:rPr>
          <w:rFonts w:ascii="3DS V2" w:hAnsi="3DS V2" w:cs="Arial"/>
          <w:sz w:val="24"/>
          <w:szCs w:val="24"/>
        </w:rPr>
        <w:t xml:space="preserve"> sous la supervision de notre manager qui coordonne les projets et assure la cohérence des développements.</w:t>
      </w:r>
    </w:p>
    <w:p w14:paraId="3DC1AB1E" w14:textId="77777777" w:rsidR="00A226CE" w:rsidRDefault="00A226CE" w:rsidP="00A226CE">
      <w:pPr>
        <w:pStyle w:val="NormalWeb"/>
        <w:spacing w:line="360" w:lineRule="auto"/>
        <w:ind w:left="714"/>
        <w:jc w:val="both"/>
        <w:rPr>
          <w:rFonts w:ascii="3DS V2" w:hAnsi="3DS V2"/>
          <w:lang w:val="fr-FR"/>
        </w:rPr>
      </w:pP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46B55F8E" w:rsidR="001F4B51" w:rsidRDefault="0041418D" w:rsidP="0041418D">
      <w:pPr>
        <w:pStyle w:val="Lgende"/>
        <w:jc w:val="center"/>
        <w:rPr>
          <w:noProof/>
        </w:rPr>
      </w:pPr>
      <w:r>
        <w:t xml:space="preserve">Figure </w:t>
      </w:r>
      <w:r w:rsidR="005402FF">
        <w:fldChar w:fldCharType="begin"/>
      </w:r>
      <w:r w:rsidR="005402FF">
        <w:instrText xml:space="preserve"> SEQ Figure \* ARABIC </w:instrText>
      </w:r>
      <w:r w:rsidR="005402FF">
        <w:fldChar w:fldCharType="separate"/>
      </w:r>
      <w:r w:rsidR="00276D33">
        <w:rPr>
          <w:noProof/>
        </w:rPr>
        <w:t>2</w:t>
      </w:r>
      <w:r w:rsidR="005402FF">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1A709A9D" w:rsidR="001C2DF2" w:rsidRPr="00381802" w:rsidRDefault="001C2DF2" w:rsidP="001C2DF2">
                            <w:pPr>
                              <w:pStyle w:val="Lgende"/>
                              <w:jc w:val="center"/>
                              <w:rPr>
                                <w:rFonts w:ascii="3DS V2" w:hAnsi="3DS V2"/>
                                <w:b/>
                                <w:bCs/>
                                <w:color w:val="005386"/>
                                <w:sz w:val="22"/>
                                <w:szCs w:val="22"/>
                              </w:rPr>
                            </w:pPr>
                            <w:r>
                              <w:t xml:space="preserve">Figure </w:t>
                            </w:r>
                            <w:r w:rsidR="005402FF">
                              <w:fldChar w:fldCharType="begin"/>
                            </w:r>
                            <w:r w:rsidR="005402FF">
                              <w:instrText xml:space="preserve"> SEQ Figure \* ARABIC </w:instrText>
                            </w:r>
                            <w:r w:rsidR="005402FF">
                              <w:fldChar w:fldCharType="separate"/>
                            </w:r>
                            <w:r w:rsidR="00276D33">
                              <w:rPr>
                                <w:noProof/>
                              </w:rPr>
                              <w:t>3</w:t>
                            </w:r>
                            <w:r w:rsidR="005402FF">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" stroked="f">
                <v:textbox style="mso-fit-shape-to-text:t" inset="0,0,0,0">
                  <w:txbxContent>
                    <w:p w14:paraId="4C2B4B90" w14:textId="1A709A9D" w:rsidR="001C2DF2" w:rsidRPr="00381802" w:rsidRDefault="001C2DF2" w:rsidP="001C2DF2">
                      <w:pPr>
                        <w:pStyle w:val="Lgende"/>
                        <w:jc w:val="center"/>
                        <w:rPr>
                          <w:rFonts w:ascii="3DS V2" w:hAnsi="3DS V2"/>
                          <w:b/>
                          <w:bCs/>
                          <w:color w:val="005386"/>
                          <w:sz w:val="22"/>
                          <w:szCs w:val="22"/>
                        </w:rPr>
                      </w:pPr>
                      <w:r>
                        <w:t xml:space="preserve">Figure </w:t>
                      </w:r>
                      <w:r w:rsidR="005402FF">
                        <w:fldChar w:fldCharType="begin"/>
                      </w:r>
                      <w:r w:rsidR="005402FF">
                        <w:instrText xml:space="preserve"> SEQ Figure \* ARABIC </w:instrText>
                      </w:r>
                      <w:r w:rsidR="005402FF">
                        <w:fldChar w:fldCharType="separate"/>
                      </w:r>
                      <w:r w:rsidR="00276D33">
                        <w:rPr>
                          <w:noProof/>
                        </w:rPr>
                        <w:t>3</w:t>
                      </w:r>
                      <w:r w:rsidR="005402FF">
                        <w:rPr>
                          <w:noProof/>
                        </w:rPr>
                        <w:fldChar w:fldCharType="end"/>
                      </w:r>
                      <w:r>
                        <w:t xml:space="preserve"> : Le modèle d'affaires de Dassault Systèmes</w:t>
                      </w:r>
                    </w:p>
                  </w:txbxContent>
                </v:textbox>
                <w10:wrap type="tight"/>
              </v:shape>
            </w:pict>
          </mc:Fallback>
        </mc:AlternateContent>
      </w:r>
    </w:p>
    <w:p w14:paraId="74D5872F" w14:textId="2BE51FE3" w:rsidR="00540B43" w:rsidRDefault="00125079">
      <w:pPr>
        <w:rPr>
          <w:rFonts w:ascii="3DS V2" w:eastAsiaTheme="majorEastAsia" w:hAnsi="3DS V2" w:cstheme="majorBidi"/>
          <w:b/>
          <w:bCs/>
          <w:color w:val="005386"/>
        </w:rPr>
      </w:pPr>
      <w:r w:rsidRPr="00540B43">
        <w:rPr>
          <w:rFonts w:ascii="3DS V2" w:hAnsi="3DS V2"/>
          <w:noProof/>
        </w:rPr>
        <w:lastRenderedPageBreak/>
        <w:drawing>
          <wp:anchor distT="0" distB="0" distL="114300" distR="114300" simplePos="0" relativeHeight="251694592" behindDoc="1" locked="0" layoutInCell="1" allowOverlap="1" wp14:anchorId="0238EC32" wp14:editId="66861695">
            <wp:simplePos x="0" y="0"/>
            <wp:positionH relativeFrom="column">
              <wp:posOffset>-396240</wp:posOffset>
            </wp:positionH>
            <wp:positionV relativeFrom="page">
              <wp:posOffset>1322070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B43">
        <w:rPr>
          <w:noProof/>
        </w:rPr>
        <mc:AlternateContent>
          <mc:Choice Requires="wps">
            <w:drawing>
              <wp:anchor distT="0" distB="0" distL="114300" distR="114300" simplePos="0" relativeHeight="251696640" behindDoc="1" locked="0" layoutInCell="1" allowOverlap="1" wp14:anchorId="1CE18BE3" wp14:editId="554DEF06">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5DFD3BB5" w:rsidR="00540B43" w:rsidRPr="00F91AFF" w:rsidRDefault="00540B43" w:rsidP="00540B43">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4</w:t>
                            </w:r>
                            <w:r w:rsidR="005402FF">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" stroked="f">
                <v:textbox style="mso-fit-shape-to-text:t" inset="0,0,0,0">
                  <w:txbxContent>
                    <w:p w14:paraId="5E562B2B" w14:textId="5DFD3BB5" w:rsidR="00540B43" w:rsidRPr="00F91AFF" w:rsidRDefault="00540B43" w:rsidP="00540B43">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4</w:t>
                      </w:r>
                      <w:r w:rsidR="005402FF">
                        <w:rPr>
                          <w:noProof/>
                        </w:rPr>
                        <w:fldChar w:fldCharType="end"/>
                      </w:r>
                      <w:r>
                        <w:t xml:space="preserve"> : Modèle d'affaires &amp; Valeur créée et partagée</w:t>
                      </w:r>
                    </w:p>
                  </w:txbxContent>
                </v:textbox>
                <w10:wrap type="tight"/>
              </v:shape>
            </w:pict>
          </mc:Fallback>
        </mc:AlternateContent>
      </w:r>
      <w:r w:rsidR="00540B43">
        <w:rPr>
          <w:rFonts w:ascii="3DS V2" w:hAnsi="3DS V2"/>
        </w:rPr>
        <w:br w:type="page"/>
      </w:r>
    </w:p>
    <w:p w14:paraId="72D0874B" w14:textId="5A867990" w:rsidR="00F555FD" w:rsidRPr="00F555FD" w:rsidRDefault="00BF32EC" w:rsidP="00F555FD">
      <w:pPr>
        <w:pStyle w:val="PartTitle"/>
        <w:jc w:val="left"/>
        <w:rPr>
          <w:rFonts w:ascii="3DS V2" w:hAnsi="3DS V2"/>
          <w:b/>
          <w:bCs w:val="0"/>
          <w:color w:val="005386"/>
          <w:sz w:val="56"/>
          <w:szCs w:val="56"/>
          <w:lang w:val="fr-FR"/>
        </w:rPr>
      </w:pPr>
      <w:bookmarkStart w:id="20" w:name="_Toc205383604"/>
      <w:r w:rsidRPr="003C3B30">
        <w:rPr>
          <w:rFonts w:ascii="3DS V2" w:hAnsi="3DS V2"/>
          <w:b/>
          <w:bCs w:val="0"/>
          <w:color w:val="005386"/>
          <w:sz w:val="56"/>
          <w:szCs w:val="56"/>
          <w:lang w:val="fr-FR"/>
        </w:rPr>
        <w:lastRenderedPageBreak/>
        <w:t>Mission du stage</w:t>
      </w:r>
      <w:bookmarkEnd w:id="20"/>
    </w:p>
    <w:p w14:paraId="11C6A2DF" w14:textId="456FF32B" w:rsidR="003331CA" w:rsidRDefault="003331CA" w:rsidP="003331CA">
      <w:pPr>
        <w:pStyle w:val="Titre2"/>
        <w:rPr>
          <w:rFonts w:ascii="3DS V2" w:hAnsi="3DS V2" w:cs="Arial"/>
          <w:sz w:val="40"/>
          <w:szCs w:val="40"/>
        </w:rPr>
      </w:pPr>
      <w:bookmarkStart w:id="21" w:name="_Toc205383605"/>
      <w:r>
        <w:rPr>
          <w:rFonts w:ascii="3DS V2" w:hAnsi="3DS V2" w:cs="Arial"/>
          <w:sz w:val="40"/>
          <w:szCs w:val="40"/>
        </w:rPr>
        <w:t>Contexte</w:t>
      </w:r>
      <w:bookmarkEnd w:id="21"/>
      <w:r>
        <w:rPr>
          <w:rFonts w:ascii="3DS V2" w:hAnsi="3DS V2" w:cs="Arial"/>
          <w:sz w:val="40"/>
          <w:szCs w:val="40"/>
        </w:rPr>
        <w:t xml:space="preserve"> </w:t>
      </w:r>
    </w:p>
    <w:p w14:paraId="620B53EA" w14:textId="0F8D1AB9" w:rsidR="003A3E6E" w:rsidRPr="003A3E6E" w:rsidRDefault="003A3E6E" w:rsidP="003A3E6E">
      <w:pPr>
        <w:pStyle w:val="Titre3"/>
        <w:rPr>
          <w:rFonts w:ascii="3DS V2" w:hAnsi="3DS V2"/>
          <w:sz w:val="32"/>
          <w:szCs w:val="32"/>
        </w:rPr>
      </w:pPr>
      <w:bookmarkStart w:id="22" w:name="_Toc205383606"/>
      <w:r>
        <w:rPr>
          <w:rFonts w:ascii="3DS V2" w:hAnsi="3DS V2"/>
          <w:sz w:val="32"/>
          <w:szCs w:val="32"/>
        </w:rPr>
        <w:t>Net to Wire</w:t>
      </w:r>
      <w:bookmarkEnd w:id="22"/>
      <w:r>
        <w:rPr>
          <w:rFonts w:ascii="3DS V2" w:hAnsi="3DS V2"/>
          <w:sz w:val="32"/>
          <w:szCs w:val="32"/>
        </w:rPr>
        <w:t> </w:t>
      </w:r>
    </w:p>
    <w:p w14:paraId="51D87FB1" w14:textId="79A777E6" w:rsidR="00F555FD" w:rsidRDefault="00C4239B" w:rsidP="003651C3">
      <w:pPr>
        <w:spacing w:line="240" w:lineRule="auto"/>
        <w:jc w:val="both"/>
        <w:rPr>
          <w:rFonts w:ascii="3DS V2" w:hAnsi="3DS V2" w:cs="Arial"/>
          <w:sz w:val="24"/>
          <w:szCs w:val="24"/>
        </w:rPr>
      </w:pPr>
      <w:r>
        <w:rPr>
          <w:rFonts w:ascii="3DS V2" w:hAnsi="3DS V2" w:cs="Arial"/>
          <w:sz w:val="24"/>
          <w:szCs w:val="24"/>
        </w:rPr>
        <w:t xml:space="preserve">Un </w:t>
      </w:r>
      <w:r w:rsidR="001A6649" w:rsidRPr="001A6649">
        <w:rPr>
          <w:rFonts w:ascii="3DS V2" w:hAnsi="3DS V2" w:cs="Arial"/>
          <w:sz w:val="24"/>
          <w:szCs w:val="24"/>
        </w:rPr>
        <w:t xml:space="preserve">schéma électrique est une représentation logique des connexions physiques </w:t>
      </w:r>
      <w:r w:rsidR="000E4127">
        <w:rPr>
          <w:rFonts w:ascii="3DS V2" w:hAnsi="3DS V2" w:cs="Arial"/>
          <w:sz w:val="24"/>
          <w:szCs w:val="24"/>
        </w:rPr>
        <w:t>ainsi que</w:t>
      </w:r>
      <w:r w:rsidR="001A6649" w:rsidRPr="001A6649">
        <w:rPr>
          <w:rFonts w:ascii="3DS V2" w:hAnsi="3DS V2" w:cs="Arial"/>
          <w:sz w:val="24"/>
          <w:szCs w:val="24"/>
        </w:rPr>
        <w:t xml:space="preserve"> de la disposition d'un système électrique. Un schéma décrit le fonctionnement d'un circuit électrique et </w:t>
      </w:r>
      <w:r w:rsidR="00120EE1">
        <w:rPr>
          <w:rFonts w:ascii="3DS V2" w:hAnsi="3DS V2" w:cs="Arial"/>
          <w:sz w:val="24"/>
          <w:szCs w:val="24"/>
        </w:rPr>
        <w:t>constitue</w:t>
      </w:r>
      <w:r w:rsidR="00F577AA">
        <w:rPr>
          <w:rFonts w:ascii="3DS V2" w:hAnsi="3DS V2" w:cs="Arial"/>
          <w:sz w:val="24"/>
          <w:szCs w:val="24"/>
        </w:rPr>
        <w:t xml:space="preserve"> la</w:t>
      </w:r>
      <w:r w:rsidR="001A6649" w:rsidRPr="001A6649">
        <w:rPr>
          <w:rFonts w:ascii="3DS V2" w:hAnsi="3DS V2" w:cs="Arial"/>
          <w:sz w:val="24"/>
          <w:szCs w:val="24"/>
        </w:rPr>
        <w:t xml:space="preserve"> base pour l'assemblage d'un système</w:t>
      </w:r>
      <w:r w:rsidR="00A21BF7">
        <w:rPr>
          <w:rFonts w:ascii="3DS V2" w:hAnsi="3DS V2" w:cs="Arial"/>
          <w:sz w:val="24"/>
          <w:szCs w:val="24"/>
        </w:rPr>
        <w:t xml:space="preserve"> </w:t>
      </w:r>
      <w:r w:rsidR="00A21BF7" w:rsidRPr="001A6649">
        <w:rPr>
          <w:rFonts w:ascii="3DS V2" w:hAnsi="3DS V2" w:cs="Arial"/>
          <w:sz w:val="24"/>
          <w:szCs w:val="24"/>
        </w:rPr>
        <w:t>électrique</w:t>
      </w:r>
      <w:r w:rsidR="001A6649" w:rsidRPr="001A6649">
        <w:rPr>
          <w:rFonts w:ascii="3DS V2" w:hAnsi="3DS V2" w:cs="Arial"/>
          <w:sz w:val="24"/>
          <w:szCs w:val="24"/>
        </w:rPr>
        <w:t>.</w:t>
      </w:r>
      <w:r w:rsidR="00F555FD">
        <w:rPr>
          <w:rFonts w:ascii="3DS V2" w:hAnsi="3DS V2" w:cs="Arial"/>
          <w:sz w:val="24"/>
          <w:szCs w:val="24"/>
        </w:rPr>
        <w:t xml:space="preserve"> </w:t>
      </w:r>
    </w:p>
    <w:p w14:paraId="67C46EB7" w14:textId="0FF5555D" w:rsidR="00040CC2" w:rsidRDefault="00A5532A" w:rsidP="003651C3">
      <w:pPr>
        <w:spacing w:line="240" w:lineRule="auto"/>
        <w:jc w:val="both"/>
        <w:rPr>
          <w:rFonts w:ascii="3DS V2" w:hAnsi="3DS V2" w:cs="Arial"/>
          <w:sz w:val="24"/>
          <w:szCs w:val="24"/>
        </w:rPr>
      </w:pPr>
      <w:r>
        <w:rPr>
          <w:rFonts w:ascii="3DS V2" w:hAnsi="3DS V2" w:cs="Arial"/>
          <w:sz w:val="24"/>
          <w:szCs w:val="24"/>
        </w:rPr>
        <w:t xml:space="preserve">Dans le cadre de la conception électrique, </w:t>
      </w:r>
      <w:r w:rsidR="00971FCE">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sidR="00AE5CE5">
        <w:rPr>
          <w:rFonts w:ascii="3DS V2" w:hAnsi="3DS V2" w:cs="Arial"/>
          <w:sz w:val="24"/>
          <w:szCs w:val="24"/>
        </w:rPr>
        <w:t> :</w:t>
      </w:r>
    </w:p>
    <w:p w14:paraId="5CE2E3CE" w14:textId="709E88B6" w:rsidR="00267A80" w:rsidRDefault="005D4AB6" w:rsidP="003651C3">
      <w:pPr>
        <w:keepNext/>
        <w:spacing w:line="240" w:lineRule="auto"/>
        <w:jc w:val="both"/>
      </w:pPr>
      <w:r>
        <w:rPr>
          <w:rFonts w:ascii="3DS V2" w:hAnsi="3DS V2" w:cs="Arial"/>
          <w:noProof/>
          <w:sz w:val="24"/>
          <w:szCs w:val="24"/>
        </w:rPr>
        <w:drawing>
          <wp:anchor distT="0" distB="0" distL="114300" distR="114300" simplePos="0" relativeHeight="251718144" behindDoc="0" locked="0" layoutInCell="1" allowOverlap="1" wp14:anchorId="3FEB272A" wp14:editId="1CE0A408">
            <wp:simplePos x="0" y="0"/>
            <wp:positionH relativeFrom="margin">
              <wp:align>center</wp:align>
            </wp:positionH>
            <wp:positionV relativeFrom="paragraph">
              <wp:posOffset>612605</wp:posOffset>
            </wp:positionV>
            <wp:extent cx="5196840" cy="2064385"/>
            <wp:effectExtent l="0" t="0" r="381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840" cy="206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 xml:space="preserve">les fils et </w:t>
      </w:r>
      <w:r w:rsidR="00B232C5">
        <w:rPr>
          <w:rFonts w:ascii="3DS V2" w:hAnsi="3DS V2" w:cs="Arial"/>
          <w:sz w:val="24"/>
          <w:szCs w:val="24"/>
        </w:rPr>
        <w:t xml:space="preserve">les </w:t>
      </w:r>
      <w:r w:rsidR="009A7E11">
        <w:rPr>
          <w:rFonts w:ascii="3DS V2" w:hAnsi="3DS V2" w:cs="Arial"/>
          <w:sz w:val="24"/>
          <w:szCs w:val="24"/>
        </w:rPr>
        <w:t>équipements</w:t>
      </w:r>
      <w:r w:rsidR="009A7E11" w:rsidRPr="00186918">
        <w:rPr>
          <w:rFonts w:ascii="3DS V2" w:hAnsi="3DS V2" w:cs="Arial"/>
          <w:sz w:val="24"/>
          <w:szCs w:val="24"/>
        </w:rPr>
        <w:t xml:space="preserve"> </w:t>
      </w:r>
      <w:r w:rsidR="00690612" w:rsidRPr="00186918">
        <w:rPr>
          <w:rFonts w:ascii="3DS V2" w:hAnsi="3DS V2" w:cs="Arial"/>
          <w:sz w:val="24"/>
          <w:szCs w:val="24"/>
        </w:rPr>
        <w:t>sont placés.</w:t>
      </w:r>
      <w:r w:rsidR="00690612">
        <w:rPr>
          <w:rFonts w:ascii="3DS V2" w:hAnsi="3DS V2" w:cs="Arial"/>
          <w:noProof/>
          <w:sz w:val="24"/>
          <w:szCs w:val="24"/>
        </w:rPr>
        <w:t xml:space="preserve"> </w:t>
      </w:r>
      <w:r w:rsidR="00276D7A">
        <w:rPr>
          <w:rFonts w:ascii="3DS V2" w:hAnsi="3DS V2" w:cs="Arial"/>
          <w:noProof/>
          <w:sz w:val="24"/>
          <w:szCs w:val="24"/>
        </w:rPr>
        <w:t>La figure 5 montre</w:t>
      </w:r>
      <w:r w:rsidR="00DC5407">
        <w:rPr>
          <w:rFonts w:ascii="3DS V2" w:hAnsi="3DS V2" w:cs="Arial"/>
          <w:noProof/>
          <w:sz w:val="24"/>
          <w:szCs w:val="24"/>
        </w:rPr>
        <w:t xml:space="preserve"> un schéma d’équipotentielles (nets)</w:t>
      </w:r>
      <w:r w:rsidR="003651C3">
        <w:rPr>
          <w:rFonts w:ascii="3DS V2" w:hAnsi="3DS V2" w:cs="Arial"/>
          <w:noProof/>
          <w:sz w:val="24"/>
          <w:szCs w:val="24"/>
        </w:rPr>
        <w:t> :</w:t>
      </w:r>
    </w:p>
    <w:p w14:paraId="6B340C27" w14:textId="7ABD44B2" w:rsidR="008E7400" w:rsidRPr="00747E70" w:rsidRDefault="00267A80" w:rsidP="00267A80">
      <w:pPr>
        <w:pStyle w:val="Lgende"/>
        <w:jc w:val="center"/>
        <w:rPr>
          <w:rFonts w:ascii="3DS V2" w:hAnsi="3DS V2" w:cs="Arial"/>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5</w:t>
      </w:r>
      <w:r w:rsidR="005402FF">
        <w:rPr>
          <w:noProof/>
        </w:rPr>
        <w:fldChar w:fldCharType="end"/>
      </w:r>
      <w:r>
        <w:t xml:space="preserve"> : Net Diagram</w:t>
      </w:r>
    </w:p>
    <w:p w14:paraId="4CE8A6F4" w14:textId="021E1AD2" w:rsidR="001A4DFB" w:rsidRDefault="00463652" w:rsidP="003651C3">
      <w:pPr>
        <w:spacing w:line="240" w:lineRule="auto"/>
        <w:jc w:val="both"/>
      </w:pPr>
      <w:r>
        <w:rPr>
          <w:rFonts w:ascii="3DS V2" w:hAnsi="3DS V2" w:cs="Arial"/>
          <w:noProof/>
          <w:sz w:val="24"/>
          <w:szCs w:val="24"/>
        </w:rPr>
        <w:drawing>
          <wp:anchor distT="0" distB="0" distL="114300" distR="114300" simplePos="0" relativeHeight="251719168" behindDoc="0" locked="0" layoutInCell="1" allowOverlap="1" wp14:anchorId="04111FEC" wp14:editId="5BE23418">
            <wp:simplePos x="0" y="0"/>
            <wp:positionH relativeFrom="margin">
              <wp:align>center</wp:align>
            </wp:positionH>
            <wp:positionV relativeFrom="paragraph">
              <wp:posOffset>431819</wp:posOffset>
            </wp:positionV>
            <wp:extent cx="5215890" cy="2564130"/>
            <wp:effectExtent l="0" t="0" r="3810" b="762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7">
                      <a:extLst>
                        <a:ext uri="{28A0092B-C50C-407E-A947-70E740481C1C}">
                          <a14:useLocalDpi xmlns:a14="http://schemas.microsoft.com/office/drawing/2010/main" val="0"/>
                        </a:ext>
                      </a:extLst>
                    </a:blip>
                    <a:srcRect t="8386" r="969"/>
                    <a:stretch/>
                  </pic:blipFill>
                  <pic:spPr bwMode="auto">
                    <a:xfrm>
                      <a:off x="0" y="0"/>
                      <a:ext cx="5215890" cy="2564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203">
        <w:rPr>
          <w:rFonts w:ascii="3DS V2" w:hAnsi="3DS V2" w:cs="Arial"/>
          <w:sz w:val="24"/>
          <w:szCs w:val="24"/>
        </w:rPr>
        <w:t xml:space="preserve">Le </w:t>
      </w:r>
      <w:r w:rsidR="00AA6203" w:rsidRPr="0040636C">
        <w:rPr>
          <w:rFonts w:ascii="3DS V2" w:hAnsi="3DS V2" w:cs="Arial"/>
          <w:b/>
          <w:bCs/>
          <w:sz w:val="24"/>
          <w:szCs w:val="24"/>
        </w:rPr>
        <w:t>Wiring diagram</w:t>
      </w:r>
      <w:r w:rsidR="00AA6203">
        <w:rPr>
          <w:rFonts w:ascii="3DS V2" w:hAnsi="3DS V2" w:cs="Arial"/>
          <w:sz w:val="24"/>
          <w:szCs w:val="24"/>
        </w:rPr>
        <w:t>, ou</w:t>
      </w:r>
      <w:r w:rsidR="00C9024A">
        <w:rPr>
          <w:rFonts w:ascii="3DS V2" w:hAnsi="3DS V2" w:cs="Arial"/>
          <w:sz w:val="24"/>
          <w:szCs w:val="24"/>
        </w:rPr>
        <w:t xml:space="preserve"> </w:t>
      </w:r>
      <w:r w:rsidR="00AA6203">
        <w:rPr>
          <w:rFonts w:ascii="3DS V2" w:hAnsi="3DS V2" w:cs="Arial"/>
          <w:sz w:val="24"/>
          <w:szCs w:val="24"/>
        </w:rPr>
        <w:t xml:space="preserve">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00AA6203" w:rsidRPr="00AA6203">
        <w:rPr>
          <w:rFonts w:ascii="3DS V2" w:hAnsi="3DS V2" w:cs="Arial"/>
          <w:sz w:val="24"/>
          <w:szCs w:val="24"/>
        </w:rPr>
        <w:t>les composants physiques nécessaires à la réalisation du système</w:t>
      </w:r>
      <w:r w:rsidR="002237AD">
        <w:rPr>
          <w:rFonts w:ascii="3DS V2" w:hAnsi="3DS V2" w:cs="Arial"/>
          <w:sz w:val="24"/>
          <w:szCs w:val="24"/>
        </w:rPr>
        <w:t xml:space="preserve"> selon</w:t>
      </w:r>
      <w:r w:rsidR="00F2587B" w:rsidRPr="00AA6203">
        <w:rPr>
          <w:rFonts w:ascii="3DS V2" w:hAnsi="3DS V2" w:cs="Arial"/>
          <w:sz w:val="24"/>
          <w:szCs w:val="24"/>
        </w:rPr>
        <w:t xml:space="preserve"> la topologie de l'architecture </w:t>
      </w:r>
      <w:r w:rsidR="00F2587B">
        <w:rPr>
          <w:rFonts w:ascii="3DS V2" w:hAnsi="3DS V2" w:cs="Arial"/>
          <w:sz w:val="24"/>
          <w:szCs w:val="24"/>
        </w:rPr>
        <w:t>3D.</w:t>
      </w:r>
    </w:p>
    <w:p w14:paraId="4CCF7059" w14:textId="4DEB241F" w:rsidR="00AA6203" w:rsidRDefault="001A4DFB" w:rsidP="00F555FD">
      <w:pPr>
        <w:pStyle w:val="Lgende"/>
        <w:jc w:val="center"/>
        <w:rPr>
          <w:rFonts w:ascii="3DS V2" w:hAnsi="3DS V2" w:cs="Arial"/>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6</w:t>
      </w:r>
      <w:r w:rsidR="005402FF">
        <w:rPr>
          <w:noProof/>
        </w:rPr>
        <w:fldChar w:fldCharType="end"/>
      </w:r>
      <w:r>
        <w:t xml:space="preserve"> : </w:t>
      </w:r>
      <w:r w:rsidRPr="0040636C">
        <w:t>Wiring Diagram</w:t>
      </w:r>
    </w:p>
    <w:p w14:paraId="109B43C8" w14:textId="551084C6" w:rsidR="00C10137" w:rsidRPr="00EE20D7" w:rsidRDefault="00541235" w:rsidP="00E11833">
      <w:pPr>
        <w:jc w:val="both"/>
        <w:rPr>
          <w:rFonts w:ascii="3DS V2" w:hAnsi="3DS V2" w:cs="Arial"/>
          <w:sz w:val="24"/>
          <w:szCs w:val="24"/>
        </w:rPr>
      </w:pPr>
      <w:r>
        <w:rPr>
          <w:rFonts w:ascii="3DS V2" w:hAnsi="3DS V2" w:cs="Arial"/>
          <w:sz w:val="24"/>
          <w:szCs w:val="24"/>
        </w:rPr>
        <w:lastRenderedPageBreak/>
        <w:t>Ces deux types de schéma</w:t>
      </w:r>
      <w:r w:rsidR="005150B9">
        <w:rPr>
          <w:rFonts w:ascii="3DS V2" w:hAnsi="3DS V2" w:cs="Arial"/>
          <w:sz w:val="24"/>
          <w:szCs w:val="24"/>
        </w:rPr>
        <w:t>s</w:t>
      </w:r>
      <w:r>
        <w:rPr>
          <w:rFonts w:ascii="3DS V2" w:hAnsi="3DS V2" w:cs="Arial"/>
          <w:sz w:val="24"/>
          <w:szCs w:val="24"/>
        </w:rPr>
        <w:t xml:space="preserve"> représentent </w:t>
      </w:r>
      <w:r w:rsidR="00E64C74" w:rsidRPr="00747E70">
        <w:rPr>
          <w:rFonts w:ascii="3DS V2" w:hAnsi="3DS V2" w:cs="Arial"/>
          <w:sz w:val="24"/>
          <w:szCs w:val="24"/>
        </w:rPr>
        <w:t xml:space="preserve">deux phases </w:t>
      </w:r>
      <w:r w:rsidR="00CF601E">
        <w:rPr>
          <w:rFonts w:ascii="3DS V2" w:hAnsi="3DS V2" w:cs="Arial"/>
          <w:sz w:val="24"/>
          <w:szCs w:val="24"/>
        </w:rPr>
        <w:t>essentielles</w:t>
      </w:r>
      <w:r w:rsidR="00E64C74" w:rsidRPr="00747E70">
        <w:rPr>
          <w:rFonts w:ascii="3DS V2" w:hAnsi="3DS V2" w:cs="Arial"/>
          <w:sz w:val="24"/>
          <w:szCs w:val="24"/>
        </w:rPr>
        <w:t xml:space="preserve">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w:t>
      </w:r>
      <w:r w:rsidR="0026775C">
        <w:rPr>
          <w:rFonts w:ascii="3DS V2" w:hAnsi="3DS V2" w:cs="Arial"/>
          <w:sz w:val="24"/>
          <w:szCs w:val="24"/>
        </w:rPr>
        <w:t>. L</w:t>
      </w:r>
      <w:r w:rsidR="00463652">
        <w:rPr>
          <w:rFonts w:ascii="3DS V2" w:hAnsi="3DS V2" w:cs="Arial"/>
          <w:sz w:val="24"/>
          <w:szCs w:val="24"/>
        </w:rPr>
        <w:t xml:space="preserve">a première </w:t>
      </w:r>
      <w:r w:rsidR="00743B7B">
        <w:rPr>
          <w:rFonts w:ascii="3DS V2" w:hAnsi="3DS V2" w:cs="Arial"/>
          <w:sz w:val="24"/>
          <w:szCs w:val="24"/>
        </w:rPr>
        <w:t xml:space="preserve">phase </w:t>
      </w:r>
      <w:r w:rsidR="001D05F9" w:rsidRPr="001D05F9">
        <w:rPr>
          <w:rFonts w:ascii="3DS V2" w:hAnsi="3DS V2" w:cs="Arial"/>
          <w:sz w:val="24"/>
          <w:szCs w:val="24"/>
        </w:rPr>
        <w:t>consiste à</w:t>
      </w:r>
      <w:r w:rsidR="001D05F9" w:rsidRPr="001D05F9">
        <w:rPr>
          <w:rFonts w:ascii="3DS V2" w:hAnsi="3DS V2" w:cs="Arial"/>
          <w:sz w:val="24"/>
          <w:szCs w:val="24"/>
        </w:rPr>
        <w:t xml:space="preserve"> </w:t>
      </w:r>
      <w:r w:rsidR="00463652">
        <w:rPr>
          <w:rFonts w:ascii="3DS V2" w:hAnsi="3DS V2" w:cs="Arial"/>
          <w:sz w:val="24"/>
          <w:szCs w:val="24"/>
        </w:rPr>
        <w:t>établir</w:t>
      </w:r>
      <w:r w:rsidR="001C34CF">
        <w:rPr>
          <w:rFonts w:ascii="3DS V2" w:hAnsi="3DS V2" w:cs="Arial"/>
          <w:sz w:val="24"/>
          <w:szCs w:val="24"/>
        </w:rPr>
        <w:t xml:space="preserve"> </w:t>
      </w:r>
      <w:r w:rsidR="00446B25">
        <w:rPr>
          <w:rFonts w:ascii="3DS V2" w:hAnsi="3DS V2" w:cs="Arial"/>
          <w:sz w:val="24"/>
          <w:szCs w:val="24"/>
        </w:rPr>
        <w:t xml:space="preserve">un </w:t>
      </w:r>
      <w:r w:rsidR="00446B25" w:rsidRPr="00446B25">
        <w:rPr>
          <w:rFonts w:ascii="3DS V2" w:hAnsi="3DS V2" w:cs="Arial"/>
          <w:sz w:val="24"/>
          <w:szCs w:val="24"/>
        </w:rPr>
        <w:t>schéma fonctionnel électrique</w:t>
      </w:r>
      <w:r w:rsidR="002A2A60">
        <w:rPr>
          <w:rFonts w:ascii="3DS V2" w:hAnsi="3DS V2" w:cs="Arial"/>
          <w:sz w:val="24"/>
          <w:szCs w:val="24"/>
        </w:rPr>
        <w:t>,</w:t>
      </w:r>
      <w:r w:rsidR="00387424" w:rsidRPr="00387424">
        <w:rPr>
          <w:rFonts w:ascii="3DS V2" w:hAnsi="3DS V2" w:cs="Arial"/>
          <w:sz w:val="24"/>
          <w:szCs w:val="24"/>
        </w:rPr>
        <w:t xml:space="preserve"> </w:t>
      </w:r>
      <w:r w:rsidR="00AC425F" w:rsidRPr="00AC425F">
        <w:rPr>
          <w:rFonts w:ascii="3DS V2" w:hAnsi="3DS V2" w:cs="Arial"/>
          <w:sz w:val="24"/>
          <w:szCs w:val="24"/>
        </w:rPr>
        <w:t>qui définit les éléments électriques et leurs interconnexions</w:t>
      </w:r>
      <w:r w:rsidR="00AC425F" w:rsidRPr="00AC425F">
        <w:rPr>
          <w:rFonts w:ascii="3DS V2" w:hAnsi="3DS V2" w:cs="Arial"/>
          <w:sz w:val="24"/>
          <w:szCs w:val="24"/>
        </w:rPr>
        <w:t>. P</w:t>
      </w:r>
      <w:r w:rsidR="00E25F01">
        <w:rPr>
          <w:rFonts w:ascii="3DS V2" w:hAnsi="3DS V2" w:cs="Arial"/>
          <w:sz w:val="24"/>
          <w:szCs w:val="24"/>
        </w:rPr>
        <w:t>uis</w:t>
      </w:r>
      <w:r w:rsidR="00743B7B">
        <w:rPr>
          <w:rFonts w:ascii="3DS V2" w:hAnsi="3DS V2" w:cs="Arial"/>
          <w:sz w:val="24"/>
          <w:szCs w:val="24"/>
        </w:rPr>
        <w:t xml:space="preserve"> la deuxième phase </w:t>
      </w:r>
      <w:r w:rsidR="001D05F9" w:rsidRPr="001D05F9">
        <w:rPr>
          <w:rFonts w:ascii="3DS V2" w:hAnsi="3DS V2" w:cs="Arial"/>
          <w:sz w:val="24"/>
          <w:szCs w:val="24"/>
        </w:rPr>
        <w:t>consiste à</w:t>
      </w:r>
      <w:r w:rsidR="001D05F9" w:rsidRPr="00A7489C">
        <w:rPr>
          <w:rFonts w:ascii="3DS V2" w:hAnsi="3DS V2" w:cs="Arial"/>
          <w:sz w:val="24"/>
          <w:szCs w:val="24"/>
        </w:rPr>
        <w:t xml:space="preserve"> </w:t>
      </w:r>
      <w:r w:rsidR="00A7489C" w:rsidRPr="00A7489C">
        <w:rPr>
          <w:rFonts w:ascii="3DS V2" w:hAnsi="3DS V2" w:cs="Arial"/>
          <w:sz w:val="24"/>
          <w:szCs w:val="24"/>
        </w:rPr>
        <w:t>préciser l’emplacement des composants électriques et des câbles dans l’environnement physique du système, en tenant compte de sa topologie 3D.</w:t>
      </w:r>
      <w:r w:rsidR="004F0E84">
        <w:rPr>
          <w:rFonts w:ascii="3DS V2" w:hAnsi="3DS V2" w:cs="Arial"/>
          <w:sz w:val="24"/>
          <w:szCs w:val="24"/>
        </w:rPr>
        <w:t xml:space="preserve"> </w:t>
      </w:r>
      <w:r w:rsidR="0042481A">
        <w:rPr>
          <w:rFonts w:ascii="3DS V2" w:hAnsi="3DS V2" w:cs="Arial"/>
          <w:sz w:val="24"/>
          <w:szCs w:val="24"/>
        </w:rPr>
        <w:t xml:space="preserve">En pratique, </w:t>
      </w:r>
      <w:r w:rsidR="00281353">
        <w:rPr>
          <w:rFonts w:ascii="3DS V2" w:hAnsi="3DS V2" w:cs="Arial"/>
          <w:sz w:val="24"/>
          <w:szCs w:val="24"/>
        </w:rPr>
        <w:t>la</w:t>
      </w:r>
      <w:r w:rsidR="00217810">
        <w:rPr>
          <w:rFonts w:ascii="3DS V2" w:hAnsi="3DS V2" w:cs="Arial"/>
          <w:sz w:val="24"/>
          <w:szCs w:val="24"/>
        </w:rPr>
        <w:t xml:space="preserve"> transition</w:t>
      </w:r>
      <w:r w:rsidR="00281353">
        <w:rPr>
          <w:rFonts w:ascii="3DS V2" w:hAnsi="3DS V2" w:cs="Arial"/>
          <w:sz w:val="24"/>
          <w:szCs w:val="24"/>
        </w:rPr>
        <w:t xml:space="preserve"> de la première phase à la deuxième</w:t>
      </w:r>
      <w:r w:rsidR="00217810">
        <w:rPr>
          <w:rFonts w:ascii="3DS V2" w:hAnsi="3DS V2" w:cs="Arial"/>
          <w:sz w:val="24"/>
          <w:szCs w:val="24"/>
        </w:rPr>
        <w:t xml:space="preserve"> est</w:t>
      </w:r>
      <w:r w:rsidR="00BA7384" w:rsidRPr="00747E70">
        <w:rPr>
          <w:rFonts w:ascii="3DS V2" w:hAnsi="3DS V2" w:cs="Arial"/>
          <w:sz w:val="24"/>
          <w:szCs w:val="24"/>
        </w:rPr>
        <w:t xml:space="preserve"> un véritable défi</w:t>
      </w:r>
      <w:r w:rsidR="00930197">
        <w:rPr>
          <w:rFonts w:ascii="3DS V2" w:hAnsi="3DS V2" w:cs="Arial"/>
          <w:sz w:val="24"/>
          <w:szCs w:val="24"/>
        </w:rPr>
        <w:t>,</w:t>
      </w:r>
      <w:r w:rsidR="00BA7384" w:rsidRPr="00747E70">
        <w:rPr>
          <w:rFonts w:ascii="3DS V2" w:hAnsi="3DS V2" w:cs="Arial"/>
          <w:sz w:val="24"/>
          <w:szCs w:val="24"/>
        </w:rPr>
        <w:t xml:space="preserve"> car </w:t>
      </w:r>
      <w:r w:rsidR="00EE20D7" w:rsidRPr="00EE20D7">
        <w:rPr>
          <w:rFonts w:ascii="3DS V2" w:hAnsi="3DS V2" w:cs="Arial"/>
          <w:sz w:val="24"/>
          <w:szCs w:val="24"/>
        </w:rPr>
        <w:t xml:space="preserve">il est nécessaire </w:t>
      </w:r>
      <w:r w:rsidR="004F0E84">
        <w:rPr>
          <w:rFonts w:ascii="3DS V2" w:hAnsi="3DS V2" w:cs="Arial"/>
          <w:sz w:val="24"/>
          <w:szCs w:val="24"/>
        </w:rPr>
        <w:t>de pr</w:t>
      </w:r>
      <w:r w:rsidR="00AC425F">
        <w:rPr>
          <w:rFonts w:ascii="3DS V2" w:hAnsi="3DS V2" w:cs="Arial"/>
          <w:sz w:val="24"/>
          <w:szCs w:val="24"/>
        </w:rPr>
        <w:t>endre</w:t>
      </w:r>
      <w:r w:rsidR="004F0E84">
        <w:rPr>
          <w:rFonts w:ascii="3DS V2" w:hAnsi="3DS V2" w:cs="Arial"/>
          <w:sz w:val="24"/>
          <w:szCs w:val="24"/>
        </w:rPr>
        <w:t xml:space="preserve"> en compte </w:t>
      </w:r>
      <w:r w:rsidR="00C90065">
        <w:rPr>
          <w:rFonts w:ascii="3DS V2" w:hAnsi="3DS V2" w:cs="Arial"/>
          <w:sz w:val="24"/>
          <w:szCs w:val="24"/>
        </w:rPr>
        <w:t>l’ensemble des</w:t>
      </w:r>
      <w:r w:rsidR="00EE20D7" w:rsidRPr="00EE20D7">
        <w:rPr>
          <w:rFonts w:ascii="3DS V2" w:hAnsi="3DS V2" w:cs="Arial"/>
          <w:sz w:val="24"/>
          <w:szCs w:val="24"/>
        </w:rPr>
        <w:t xml:space="preserve"> contraintes techniques</w:t>
      </w:r>
      <w:r w:rsidR="00EE20D7">
        <w:rPr>
          <w:rFonts w:ascii="3DS V2" w:hAnsi="3DS V2" w:cs="Arial"/>
          <w:sz w:val="24"/>
          <w:szCs w:val="24"/>
        </w:rPr>
        <w:t>.</w:t>
      </w:r>
    </w:p>
    <w:p w14:paraId="49BC82BA" w14:textId="40DA4524" w:rsidR="008619C1" w:rsidRDefault="008619C1" w:rsidP="008619C1">
      <w:pPr>
        <w:keepNext/>
        <w:spacing w:line="240" w:lineRule="auto"/>
      </w:pPr>
      <w:r>
        <w:rPr>
          <w:rFonts w:ascii="3DS V2" w:hAnsi="3DS V2" w:cs="Arial"/>
          <w:noProof/>
          <w:sz w:val="24"/>
          <w:szCs w:val="24"/>
        </w:rPr>
        <w:drawing>
          <wp:inline distT="0" distB="0" distL="0" distR="0" wp14:anchorId="18F68166" wp14:editId="4DAAA300">
            <wp:extent cx="5825100" cy="1613104"/>
            <wp:effectExtent l="0" t="0" r="4445" b="635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8">
                      <a:extLst>
                        <a:ext uri="{28A0092B-C50C-407E-A947-70E740481C1C}">
                          <a14:useLocalDpi xmlns:a14="http://schemas.microsoft.com/office/drawing/2010/main" val="0"/>
                        </a:ext>
                      </a:extLst>
                    </a:blip>
                    <a:srcRect r="742" b="9942"/>
                    <a:stretch/>
                  </pic:blipFill>
                  <pic:spPr bwMode="auto">
                    <a:xfrm>
                      <a:off x="0" y="0"/>
                      <a:ext cx="5863621" cy="1623771"/>
                    </a:xfrm>
                    <a:prstGeom prst="rect">
                      <a:avLst/>
                    </a:prstGeom>
                    <a:noFill/>
                    <a:ln>
                      <a:noFill/>
                    </a:ln>
                    <a:extLst>
                      <a:ext uri="{53640926-AAD7-44D8-BBD7-CCE9431645EC}">
                        <a14:shadowObscured xmlns:a14="http://schemas.microsoft.com/office/drawing/2010/main"/>
                      </a:ext>
                    </a:extLst>
                  </pic:spPr>
                </pic:pic>
              </a:graphicData>
            </a:graphic>
          </wp:inline>
        </w:drawing>
      </w:r>
    </w:p>
    <w:p w14:paraId="5B38F81F" w14:textId="77777777" w:rsidR="00F06865" w:rsidRDefault="00F06865" w:rsidP="008619C1">
      <w:pPr>
        <w:pStyle w:val="Lgende"/>
        <w:jc w:val="center"/>
      </w:pPr>
    </w:p>
    <w:p w14:paraId="19BA5ED9" w14:textId="5A2DAD81" w:rsidR="00C91489" w:rsidRDefault="008619C1" w:rsidP="008619C1">
      <w:pPr>
        <w:pStyle w:val="Lgende"/>
        <w:jc w:val="center"/>
        <w:rPr>
          <w:rFonts w:ascii="3DS V2" w:hAnsi="3DS V2" w:cs="Arial"/>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7</w:t>
      </w:r>
      <w:r w:rsidR="005402FF">
        <w:rPr>
          <w:noProof/>
        </w:rPr>
        <w:fldChar w:fldCharType="end"/>
      </w:r>
      <w:r>
        <w:t xml:space="preserve"> : Exemple de routage dans un hélicoptère</w:t>
      </w:r>
      <w:r w:rsidR="005F0FBE">
        <w:t xml:space="preserve"> /</w:t>
      </w:r>
      <w:r>
        <w:t xml:space="preserve"> une voiture</w:t>
      </w:r>
    </w:p>
    <w:p w14:paraId="3D88F6AF" w14:textId="6534453A" w:rsidR="007A635E" w:rsidRDefault="0063231F" w:rsidP="007A635E">
      <w:pPr>
        <w:jc w:val="both"/>
        <w:rPr>
          <w:rFonts w:ascii="3DS V2" w:hAnsi="3DS V2" w:cs="Arial"/>
          <w:sz w:val="24"/>
          <w:szCs w:val="24"/>
        </w:rPr>
      </w:pPr>
      <w:r w:rsidRPr="0063231F">
        <w:rPr>
          <w:rFonts w:ascii="3DS V2" w:hAnsi="3DS V2" w:cs="Arial"/>
          <w:sz w:val="24"/>
          <w:szCs w:val="24"/>
        </w:rPr>
        <w:t xml:space="preserve">Dans ce contexte, l’équipe de </w:t>
      </w:r>
      <w:r w:rsidR="006F247E">
        <w:rPr>
          <w:rFonts w:ascii="3DS V2" w:hAnsi="3DS V2" w:cs="Arial"/>
          <w:sz w:val="24"/>
          <w:szCs w:val="24"/>
        </w:rPr>
        <w:t xml:space="preserve">CATIA Schématique Electrique </w:t>
      </w:r>
      <w:r w:rsidRPr="0063231F">
        <w:rPr>
          <w:rFonts w:ascii="3DS V2" w:hAnsi="3DS V2" w:cs="Arial"/>
          <w:sz w:val="24"/>
          <w:szCs w:val="24"/>
        </w:rPr>
        <w:t xml:space="preserve">propose un outil innovant et puissant </w:t>
      </w:r>
      <w:r w:rsidR="00B50943" w:rsidRPr="0063231F">
        <w:rPr>
          <w:rFonts w:ascii="3DS V2" w:hAnsi="3DS V2" w:cs="Arial"/>
          <w:sz w:val="24"/>
          <w:szCs w:val="24"/>
        </w:rPr>
        <w:t>: «</w:t>
      </w:r>
      <w:r w:rsidRPr="0063231F">
        <w:rPr>
          <w:rFonts w:ascii="3DS V2" w:hAnsi="3DS V2" w:cs="Arial"/>
          <w:sz w:val="24"/>
          <w:szCs w:val="24"/>
        </w:rPr>
        <w:t xml:space="preserve"> Net To Wire ». Il permet de </w:t>
      </w:r>
      <w:r w:rsidR="00AE537F">
        <w:rPr>
          <w:rFonts w:ascii="3DS V2" w:hAnsi="3DS V2" w:cs="Arial"/>
          <w:sz w:val="24"/>
          <w:szCs w:val="24"/>
        </w:rPr>
        <w:t xml:space="preserve">faire la transition </w:t>
      </w:r>
      <w:r w:rsidR="00C269C5">
        <w:rPr>
          <w:rFonts w:ascii="3DS V2" w:hAnsi="3DS V2" w:cs="Arial"/>
          <w:sz w:val="24"/>
          <w:szCs w:val="24"/>
        </w:rPr>
        <w:t>du</w:t>
      </w:r>
      <w:r w:rsidR="00AE537F">
        <w:rPr>
          <w:rFonts w:ascii="3DS V2" w:hAnsi="3DS V2" w:cs="Arial"/>
          <w:sz w:val="24"/>
          <w:szCs w:val="24"/>
        </w:rPr>
        <w:t xml:space="preserve"> </w:t>
      </w:r>
      <w:r w:rsidRPr="0063231F">
        <w:rPr>
          <w:rFonts w:ascii="3DS V2" w:hAnsi="3DS V2" w:cs="Arial"/>
          <w:sz w:val="24"/>
          <w:szCs w:val="24"/>
        </w:rPr>
        <w:t xml:space="preserve">Net Diagram </w:t>
      </w:r>
      <w:r w:rsidR="00C269C5">
        <w:rPr>
          <w:rFonts w:ascii="3DS V2" w:hAnsi="3DS V2" w:cs="Arial"/>
          <w:sz w:val="24"/>
          <w:szCs w:val="24"/>
        </w:rPr>
        <w:t>au</w:t>
      </w:r>
      <w:r w:rsidRPr="0063231F">
        <w:rPr>
          <w:rFonts w:ascii="3DS V2" w:hAnsi="3DS V2" w:cs="Arial"/>
          <w:sz w:val="24"/>
          <w:szCs w:val="24"/>
        </w:rPr>
        <w:t xml:space="preserve"> Wiring Diagram</w:t>
      </w:r>
      <w:r w:rsidR="00AE537F">
        <w:rPr>
          <w:rFonts w:ascii="3DS V2" w:hAnsi="3DS V2" w:cs="Arial"/>
          <w:sz w:val="24"/>
          <w:szCs w:val="24"/>
        </w:rPr>
        <w:t xml:space="preserve">, </w:t>
      </w:r>
      <w:r w:rsidR="00AE537F" w:rsidRPr="00AE537F">
        <w:rPr>
          <w:rFonts w:ascii="3DS V2" w:hAnsi="3DS V2" w:cs="Arial"/>
          <w:sz w:val="24"/>
          <w:szCs w:val="24"/>
        </w:rPr>
        <w:t xml:space="preserve">afin d’accompagner les clients dans la </w:t>
      </w:r>
      <w:r w:rsidR="007A635E" w:rsidRPr="007A635E">
        <w:rPr>
          <w:rFonts w:ascii="3DS V2" w:hAnsi="3DS V2" w:cs="Arial"/>
          <w:sz w:val="24"/>
          <w:szCs w:val="24"/>
        </w:rPr>
        <w:t>réalisation physique de leurs systèmes électriques complexes</w:t>
      </w:r>
      <w:r w:rsidR="007A635E">
        <w:rPr>
          <w:rFonts w:ascii="3DS V2" w:hAnsi="3DS V2" w:cs="Arial"/>
          <w:sz w:val="24"/>
          <w:szCs w:val="24"/>
        </w:rPr>
        <w:t>.</w:t>
      </w:r>
    </w:p>
    <w:p w14:paraId="23111502" w14:textId="4416E62C" w:rsidR="00F465E2" w:rsidRPr="00E22D53" w:rsidRDefault="00184054" w:rsidP="007A635E">
      <w:pPr>
        <w:jc w:val="both"/>
        <w:rPr>
          <w:rFonts w:ascii="3DS V2" w:hAnsi="3DS V2" w:cs="Arial"/>
          <w:sz w:val="24"/>
          <w:szCs w:val="24"/>
        </w:rPr>
      </w:pPr>
      <w:r>
        <w:rPr>
          <w:rFonts w:ascii="3DS V2" w:hAnsi="3DS V2" w:cs="Arial"/>
          <w:sz w:val="24"/>
          <w:szCs w:val="24"/>
        </w:rPr>
        <w:drawing>
          <wp:inline distT="0" distB="0" distL="0" distR="0" wp14:anchorId="011B3F8D" wp14:editId="239CC14F">
            <wp:extent cx="5944612" cy="316589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0872" cy="3206508"/>
                    </a:xfrm>
                    <a:prstGeom prst="rect">
                      <a:avLst/>
                    </a:prstGeom>
                    <a:noFill/>
                    <a:ln>
                      <a:noFill/>
                    </a:ln>
                  </pic:spPr>
                </pic:pic>
              </a:graphicData>
            </a:graphic>
          </wp:inline>
        </w:drawing>
      </w:r>
    </w:p>
    <w:p w14:paraId="052F2983" w14:textId="2042E67B" w:rsidR="00E22D53" w:rsidRDefault="00A5518D">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722240" behindDoc="0" locked="0" layoutInCell="1" allowOverlap="1" wp14:anchorId="181A02B2" wp14:editId="4190CC1C">
                <wp:simplePos x="0" y="0"/>
                <wp:positionH relativeFrom="margin">
                  <wp:align>center</wp:align>
                </wp:positionH>
                <wp:positionV relativeFrom="paragraph">
                  <wp:posOffset>248036</wp:posOffset>
                </wp:positionV>
                <wp:extent cx="6758305" cy="635"/>
                <wp:effectExtent l="0" t="0" r="4445" b="825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635"/>
                        </a:xfrm>
                        <a:prstGeom prst="rect">
                          <a:avLst/>
                        </a:prstGeom>
                        <a:solidFill>
                          <a:prstClr val="white"/>
                        </a:solidFill>
                        <a:ln>
                          <a:noFill/>
                        </a:ln>
                      </wps:spPr>
                      <wps:txbx>
                        <w:txbxContent>
                          <w:p w14:paraId="29092EC7" w14:textId="764EA6F9" w:rsidR="00F465E2" w:rsidRPr="009E52BC" w:rsidRDefault="00F465E2" w:rsidP="00F465E2">
                            <w:pPr>
                              <w:pStyle w:val="Lgende"/>
                              <w:jc w:val="center"/>
                              <w:rPr>
                                <w:rFonts w:ascii="3DS V2" w:hAnsi="3DS V2" w:cs="Arial"/>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8</w:t>
                            </w:r>
                            <w:r w:rsidR="005402FF">
                              <w:rPr>
                                <w:noProof/>
                              </w:rPr>
                              <w:fldChar w:fldCharType="end"/>
                            </w:r>
                            <w:r>
                              <w:t xml:space="preserve"> : </w:t>
                            </w:r>
                            <w:r w:rsidR="00184054">
                              <w:t>Net To Wire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A02B2" id="Zone de texte 55" o:spid="_x0000_s1029" type="#_x0000_t202" style="position:absolute;margin-left:0;margin-top:19.55pt;width:532.15pt;height:.05pt;z-index:251722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" stroked="f">
                <v:textbox style="mso-fit-shape-to-text:t" inset="0,0,0,0">
                  <w:txbxContent>
                    <w:p w14:paraId="29092EC7" w14:textId="764EA6F9" w:rsidR="00F465E2" w:rsidRPr="009E52BC" w:rsidRDefault="00F465E2" w:rsidP="00F465E2">
                      <w:pPr>
                        <w:pStyle w:val="Lgende"/>
                        <w:jc w:val="center"/>
                        <w:rPr>
                          <w:rFonts w:ascii="3DS V2" w:hAnsi="3DS V2" w:cs="Arial"/>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8</w:t>
                      </w:r>
                      <w:r w:rsidR="005402FF">
                        <w:rPr>
                          <w:noProof/>
                        </w:rPr>
                        <w:fldChar w:fldCharType="end"/>
                      </w:r>
                      <w:r>
                        <w:t xml:space="preserve"> : </w:t>
                      </w:r>
                      <w:r w:rsidR="00184054">
                        <w:t>Net To Wire </w:t>
                      </w:r>
                    </w:p>
                  </w:txbxContent>
                </v:textbox>
                <w10:wrap type="square" anchorx="margin"/>
              </v:shape>
            </w:pict>
          </mc:Fallback>
        </mc:AlternateContent>
      </w:r>
      <w:r w:rsidR="00E22D53">
        <w:rPr>
          <w:rFonts w:ascii="3DS V2" w:hAnsi="3DS V2"/>
          <w:sz w:val="32"/>
          <w:szCs w:val="32"/>
        </w:rPr>
        <w:br w:type="page"/>
      </w:r>
    </w:p>
    <w:p w14:paraId="10C93304" w14:textId="76EFE0AA" w:rsidR="00FC4566" w:rsidRPr="003A3E6E" w:rsidRDefault="00983C42" w:rsidP="00FC4566">
      <w:pPr>
        <w:pStyle w:val="Titre3"/>
        <w:rPr>
          <w:rFonts w:ascii="3DS V2" w:hAnsi="3DS V2"/>
          <w:sz w:val="32"/>
          <w:szCs w:val="32"/>
        </w:rPr>
      </w:pPr>
      <w:bookmarkStart w:id="23" w:name="_Toc205383607"/>
      <w:r>
        <w:rPr>
          <w:rFonts w:ascii="3DS V2" w:hAnsi="3DS V2"/>
          <w:sz w:val="32"/>
          <w:szCs w:val="32"/>
        </w:rPr>
        <w:lastRenderedPageBreak/>
        <w:t>Connecteur</w:t>
      </w:r>
      <w:r w:rsidR="00F465E2">
        <w:rPr>
          <w:rFonts w:ascii="3DS V2" w:hAnsi="3DS V2"/>
          <w:sz w:val="32"/>
          <w:szCs w:val="32"/>
        </w:rPr>
        <w:t xml:space="preserve"> de coupure et branchement des câbles</w:t>
      </w:r>
      <w:bookmarkEnd w:id="23"/>
    </w:p>
    <w:p w14:paraId="59F89E66" w14:textId="77518A5D" w:rsidR="00C96EC6" w:rsidRDefault="00710F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7360" behindDoc="0" locked="0" layoutInCell="1" allowOverlap="1" wp14:anchorId="6C326E0C" wp14:editId="6D671D62">
                <wp:simplePos x="0" y="0"/>
                <wp:positionH relativeFrom="column">
                  <wp:posOffset>3069590</wp:posOffset>
                </wp:positionH>
                <wp:positionV relativeFrom="paragraph">
                  <wp:posOffset>473075</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0B1B729" id="Ellipse 59" o:spid="_x0000_s1026" style="position:absolute;margin-left:241.7pt;margin-top:37.25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" filled="f" strokecolor="#da291c [3214]" strokeweight="2pt"/>
            </w:pict>
          </mc:Fallback>
        </mc:AlternateContent>
      </w:r>
      <w:r w:rsidR="00E07717">
        <w:rPr>
          <w:rFonts w:ascii="3DS V2" w:hAnsi="3DS V2" w:cs="Arial"/>
          <w:noProof/>
          <w:sz w:val="24"/>
          <w:szCs w:val="24"/>
        </w:rPr>
        <w:drawing>
          <wp:anchor distT="0" distB="0" distL="114300" distR="114300" simplePos="0" relativeHeight="251724288" behindDoc="0" locked="0" layoutInCell="1" allowOverlap="1" wp14:anchorId="6071CE90" wp14:editId="5396FF63">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0">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8F00AFE">
                <wp:simplePos x="0" y="0"/>
                <wp:positionH relativeFrom="column">
                  <wp:posOffset>3832860</wp:posOffset>
                </wp:positionH>
                <wp:positionV relativeFrom="paragraph">
                  <wp:posOffset>1840230</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0" type="#_x0000_t202" style="position:absolute;margin-left:301.8pt;margin-top:144.9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">
                <v:textbox>
                  <w:txbxContent>
                    <w:p w14:paraId="30CC2220" w14:textId="39782896"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 de coupure</w:t>
                      </w:r>
                    </w:p>
                  </w:txbxContent>
                </v:textbox>
                <w10:wrap type="square"/>
              </v:shape>
            </w:pict>
          </mc:Fallback>
        </mc:AlternateContent>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4E3A00B"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5BAD6D9C" w:rsidR="000165B4" w:rsidRPr="0040636C" w:rsidRDefault="000165B4" w:rsidP="000165B4">
                            <w:pPr>
                              <w:pStyle w:val="Lgende"/>
                              <w:jc w:val="center"/>
                              <w:rPr>
                                <w:rFonts w:ascii="3DS V2" w:hAnsi="3DS V2" w:cs="Arial"/>
                                <w:b/>
                                <w:bCs/>
                                <w:noProof/>
                                <w:color w:val="005386"/>
                              </w:rPr>
                            </w:pPr>
                            <w:r>
                              <w:t xml:space="preserve">Figure </w:t>
                            </w:r>
                            <w:r w:rsidR="005402FF">
                              <w:fldChar w:fldCharType="begin"/>
                            </w:r>
                            <w:r w:rsidR="005402FF">
                              <w:instrText xml:space="preserve"> SEQ Figure \* ARABIC </w:instrText>
                            </w:r>
                            <w:r w:rsidR="005402FF">
                              <w:fldChar w:fldCharType="separate"/>
                            </w:r>
                            <w:r w:rsidR="00276D33">
                              <w:rPr>
                                <w:noProof/>
                              </w:rPr>
                              <w:t>9</w:t>
                            </w:r>
                            <w:r w:rsidR="005402FF">
                              <w:rPr>
                                <w:noProof/>
                              </w:rPr>
                              <w:fldChar w:fldCharType="end"/>
                            </w:r>
                            <w:r>
                              <w:t xml:space="preserve"> : </w:t>
                            </w:r>
                            <w:r w:rsidR="00852154">
                              <w:t>Connecteur</w:t>
                            </w:r>
                            <w:r>
                              <w:t xml:space="preserve"> de coupure dans le </w:t>
                            </w:r>
                            <w:r w:rsidRPr="0040636C">
                              <w:t>Wiring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1"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" stroked="f">
                <v:textbox style="mso-fit-shape-to-text:t" inset="0,0,0,0">
                  <w:txbxContent>
                    <w:p w14:paraId="6B3D5D57" w14:textId="5BAD6D9C" w:rsidR="000165B4" w:rsidRPr="0040636C" w:rsidRDefault="000165B4" w:rsidP="000165B4">
                      <w:pPr>
                        <w:pStyle w:val="Lgende"/>
                        <w:jc w:val="center"/>
                        <w:rPr>
                          <w:rFonts w:ascii="3DS V2" w:hAnsi="3DS V2" w:cs="Arial"/>
                          <w:b/>
                          <w:bCs/>
                          <w:noProof/>
                          <w:color w:val="005386"/>
                        </w:rPr>
                      </w:pPr>
                      <w:r>
                        <w:t xml:space="preserve">Figure </w:t>
                      </w:r>
                      <w:r w:rsidR="005402FF">
                        <w:fldChar w:fldCharType="begin"/>
                      </w:r>
                      <w:r w:rsidR="005402FF">
                        <w:instrText xml:space="preserve"> SEQ Figure \* ARABIC </w:instrText>
                      </w:r>
                      <w:r w:rsidR="005402FF">
                        <w:fldChar w:fldCharType="separate"/>
                      </w:r>
                      <w:r w:rsidR="00276D33">
                        <w:rPr>
                          <w:noProof/>
                        </w:rPr>
                        <w:t>9</w:t>
                      </w:r>
                      <w:r w:rsidR="005402FF">
                        <w:rPr>
                          <w:noProof/>
                        </w:rPr>
                        <w:fldChar w:fldCharType="end"/>
                      </w:r>
                      <w:r>
                        <w:t xml:space="preserve"> : </w:t>
                      </w:r>
                      <w:r w:rsidR="00852154">
                        <w:t>Connecteur</w:t>
                      </w:r>
                      <w:r>
                        <w:t xml:space="preserve"> de coupure dans le </w:t>
                      </w:r>
                      <w:r w:rsidRPr="0040636C">
                        <w:t>Wiring Diagram</w:t>
                      </w:r>
                    </w:p>
                  </w:txbxContent>
                </v:textbox>
                <w10:wrap type="square" anchorx="margin"/>
              </v:shape>
            </w:pict>
          </mc:Fallback>
        </mc:AlternateContent>
      </w:r>
    </w:p>
    <w:p w14:paraId="587659F2" w14:textId="77777777" w:rsidR="008E5F2E" w:rsidRDefault="008E5F2E" w:rsidP="00E11833">
      <w:pPr>
        <w:jc w:val="both"/>
        <w:rPr>
          <w:rFonts w:ascii="3DS V2" w:hAnsi="3DS V2" w:cs="Arial"/>
          <w:sz w:val="24"/>
          <w:szCs w:val="24"/>
        </w:rPr>
      </w:pPr>
    </w:p>
    <w:p w14:paraId="2506AF3E" w14:textId="440EF1A4" w:rsidR="00690B04" w:rsidRDefault="00D70A01" w:rsidP="00E11833">
      <w:pPr>
        <w:jc w:val="both"/>
        <w:rPr>
          <w:rFonts w:ascii="3DS V2" w:hAnsi="3DS V2" w:cs="Arial"/>
          <w:sz w:val="24"/>
          <w:szCs w:val="24"/>
        </w:rPr>
      </w:pPr>
      <w:r>
        <w:rPr>
          <w:rFonts w:ascii="3DS V2" w:hAnsi="3DS V2" w:cs="Arial"/>
          <w:sz w:val="24"/>
          <w:szCs w:val="24"/>
        </w:rPr>
        <w:t>La f</w:t>
      </w:r>
      <w:r w:rsidR="007947C2">
        <w:rPr>
          <w:rFonts w:ascii="3DS V2" w:hAnsi="3DS V2" w:cs="Arial"/>
          <w:sz w:val="24"/>
          <w:szCs w:val="24"/>
        </w:rPr>
        <w:t>igue 9 montre</w:t>
      </w:r>
      <w:r w:rsidR="00D74DC6">
        <w:rPr>
          <w:rFonts w:ascii="3DS V2" w:hAnsi="3DS V2" w:cs="Arial"/>
          <w:sz w:val="24"/>
          <w:szCs w:val="24"/>
        </w:rPr>
        <w:t xml:space="preserve"> un exemple d</w:t>
      </w:r>
      <w:r w:rsidR="009F163C">
        <w:rPr>
          <w:rFonts w:ascii="3DS V2" w:hAnsi="3DS V2" w:cs="Arial"/>
          <w:sz w:val="24"/>
          <w:szCs w:val="24"/>
        </w:rPr>
        <w:t>’</w:t>
      </w:r>
      <w:r w:rsidR="005F025B">
        <w:rPr>
          <w:rFonts w:ascii="3DS V2" w:hAnsi="3DS V2" w:cs="Arial"/>
          <w:sz w:val="24"/>
          <w:szCs w:val="24"/>
        </w:rPr>
        <w:t xml:space="preserve">interface de coupure </w:t>
      </w:r>
      <w:r w:rsidR="00C00871">
        <w:rPr>
          <w:rFonts w:ascii="3DS V2" w:hAnsi="3DS V2" w:cs="Arial"/>
          <w:sz w:val="24"/>
          <w:szCs w:val="24"/>
        </w:rPr>
        <w:t>et</w:t>
      </w:r>
      <w:r w:rsidR="00F220FC">
        <w:rPr>
          <w:rFonts w:ascii="3DS V2" w:hAnsi="3DS V2" w:cs="Arial"/>
          <w:sz w:val="24"/>
          <w:szCs w:val="24"/>
        </w:rPr>
        <w:t xml:space="preserve"> </w:t>
      </w:r>
      <w:r w:rsidR="005F025B">
        <w:rPr>
          <w:rFonts w:ascii="3DS V2" w:hAnsi="3DS V2" w:cs="Arial"/>
          <w:sz w:val="24"/>
          <w:szCs w:val="24"/>
        </w:rPr>
        <w:t>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 xml:space="preserve">Dans </w:t>
      </w:r>
      <w:r w:rsidR="005E773D">
        <w:rPr>
          <w:rFonts w:ascii="3DS V2" w:hAnsi="3DS V2" w:cs="Arial"/>
          <w:sz w:val="24"/>
          <w:szCs w:val="24"/>
        </w:rPr>
        <w:t>l</w:t>
      </w:r>
      <w:r w:rsidR="00536EA6">
        <w:rPr>
          <w:rFonts w:ascii="3DS V2" w:hAnsi="3DS V2" w:cs="Arial"/>
          <w:sz w:val="24"/>
          <w:szCs w:val="24"/>
        </w:rPr>
        <w:t>e</w:t>
      </w:r>
      <w:r w:rsidR="005E773D">
        <w:rPr>
          <w:rFonts w:ascii="3DS V2" w:hAnsi="3DS V2" w:cs="Arial"/>
          <w:sz w:val="24"/>
          <w:szCs w:val="24"/>
        </w:rPr>
        <w:t xml:space="preserve"> domaine d</w:t>
      </w:r>
      <w:r w:rsidR="0086387C">
        <w:rPr>
          <w:rFonts w:ascii="3DS V2" w:hAnsi="3DS V2" w:cs="Arial"/>
          <w:sz w:val="24"/>
          <w:szCs w:val="24"/>
        </w:rPr>
        <w:t>e l</w:t>
      </w:r>
      <w:r w:rsidR="005E773D">
        <w:rPr>
          <w:rFonts w:ascii="3DS V2" w:hAnsi="3DS V2" w:cs="Arial"/>
          <w:sz w:val="24"/>
          <w:szCs w:val="24"/>
        </w:rPr>
        <w:t>’aéronautique ou d</w:t>
      </w:r>
      <w:r w:rsidR="0086387C">
        <w:rPr>
          <w:rFonts w:ascii="3DS V2" w:hAnsi="3DS V2" w:cs="Arial"/>
          <w:sz w:val="24"/>
          <w:szCs w:val="24"/>
        </w:rPr>
        <w:t>e l</w:t>
      </w:r>
      <w:r w:rsidR="005E773D">
        <w:rPr>
          <w:rFonts w:ascii="3DS V2" w:hAnsi="3DS V2" w:cs="Arial"/>
          <w:sz w:val="24"/>
          <w:szCs w:val="24"/>
        </w:rPr>
        <w:t>’automobile</w:t>
      </w:r>
      <w:r w:rsidR="00983C42" w:rsidRPr="00983C42">
        <w:rPr>
          <w:rFonts w:ascii="3DS V2" w:hAnsi="3DS V2" w:cs="Arial"/>
          <w:sz w:val="24"/>
          <w:szCs w:val="24"/>
        </w:rPr>
        <w:t>, la structure est souvent divisée en plusieurs sous-ensembles. Lorsqu’un câble traverse une coupure structurelle, il doit obligatoirement passer par un</w:t>
      </w:r>
      <w:r w:rsidR="00F220FC">
        <w:rPr>
          <w:rFonts w:ascii="3DS V2" w:hAnsi="3DS V2" w:cs="Arial"/>
          <w:sz w:val="24"/>
          <w:szCs w:val="24"/>
        </w:rPr>
        <w:t xml:space="preserve"> </w:t>
      </w:r>
      <w:r w:rsidR="00983C42" w:rsidRPr="00983C42">
        <w:rPr>
          <w:rFonts w:ascii="3DS V2" w:hAnsi="3DS V2" w:cs="Arial"/>
          <w:b/>
          <w:bCs/>
          <w:sz w:val="24"/>
          <w:szCs w:val="24"/>
        </w:rPr>
        <w:t>connecteur</w:t>
      </w:r>
      <w:r w:rsidR="00F220FC">
        <w:rPr>
          <w:rFonts w:ascii="3DS V2" w:hAnsi="3DS V2" w:cs="Arial"/>
          <w:b/>
          <w:bCs/>
          <w:sz w:val="24"/>
          <w:szCs w:val="24"/>
        </w:rPr>
        <w:t xml:space="preserve"> </w:t>
      </w:r>
      <w:r w:rsidR="00983C42" w:rsidRPr="00983C42">
        <w:rPr>
          <w:rFonts w:ascii="3DS V2" w:hAnsi="3DS V2" w:cs="Arial"/>
          <w:b/>
          <w:bCs/>
          <w:sz w:val="24"/>
          <w:szCs w:val="24"/>
        </w:rPr>
        <w:t>de</w:t>
      </w:r>
      <w:r w:rsidR="00F220FC">
        <w:rPr>
          <w:rFonts w:ascii="3DS V2" w:hAnsi="3DS V2" w:cs="Arial"/>
          <w:b/>
          <w:bCs/>
          <w:sz w:val="24"/>
          <w:szCs w:val="24"/>
        </w:rPr>
        <w:t xml:space="preserve"> </w:t>
      </w:r>
      <w:r w:rsidR="00983C42" w:rsidRPr="00983C42">
        <w:rPr>
          <w:rFonts w:ascii="3DS V2" w:hAnsi="3DS V2" w:cs="Arial"/>
          <w:b/>
          <w:bCs/>
          <w:sz w:val="24"/>
          <w:szCs w:val="24"/>
        </w:rPr>
        <w:t>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00394BE1" w:rsidRPr="00394BE1">
        <w:rPr>
          <w:rFonts w:ascii="3DS V2" w:hAnsi="3DS V2" w:cs="Arial"/>
          <w:sz w:val="24"/>
          <w:szCs w:val="24"/>
        </w:rPr>
        <w:t>Les câbles entrants sont connectés aux connecteurs, permettant aux signaux de traverser l’interface et de ressortir de l’autre côté</w:t>
      </w:r>
      <w:r w:rsidR="00653B79">
        <w:rPr>
          <w:rFonts w:ascii="3DS V2" w:hAnsi="3DS V2" w:cs="Arial"/>
          <w:sz w:val="24"/>
          <w:szCs w:val="24"/>
        </w:rPr>
        <w:t>,</w:t>
      </w:r>
      <w:r w:rsidR="00394BE1" w:rsidRPr="00394BE1">
        <w:rPr>
          <w:rFonts w:ascii="3DS V2" w:hAnsi="3DS V2" w:cs="Arial"/>
          <w:sz w:val="24"/>
          <w:szCs w:val="24"/>
        </w:rPr>
        <w:t xml:space="preserve"> via des câbles reliés aux connecteurs opposés.</w:t>
      </w:r>
    </w:p>
    <w:p w14:paraId="3A25BFFD" w14:textId="1E2170D1" w:rsidR="00690B04" w:rsidRPr="00394BE1" w:rsidRDefault="00690B04" w:rsidP="00E11833">
      <w:pPr>
        <w:jc w:val="both"/>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49E5444">
            <wp:simplePos x="0" y="0"/>
            <wp:positionH relativeFrom="column">
              <wp:posOffset>3120390</wp:posOffset>
            </wp:positionH>
            <wp:positionV relativeFrom="paragraph">
              <wp:posOffset>219075</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1">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6DF95D5C">
            <wp:simplePos x="0" y="0"/>
            <wp:positionH relativeFrom="margin">
              <wp:posOffset>-66040</wp:posOffset>
            </wp:positionH>
            <wp:positionV relativeFrom="paragraph">
              <wp:posOffset>218440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2">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609D3" w14:textId="4B38EB19" w:rsidR="004442A5" w:rsidRDefault="004442A5" w:rsidP="007D290B">
      <w:pPr>
        <w:spacing w:line="240" w:lineRule="auto"/>
        <w:rPr>
          <w:rFonts w:ascii="3DS V2" w:hAnsi="3DS V2" w:cs="Arial"/>
          <w:sz w:val="24"/>
          <w:szCs w:val="24"/>
        </w:rPr>
      </w:pPr>
    </w:p>
    <w:p w14:paraId="3047EB99" w14:textId="50A7AA31"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3F1CCFF6">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46CB9C1C" w:rsidR="00C96EC6" w:rsidRPr="00A95CC8" w:rsidRDefault="00C96EC6" w:rsidP="00C96EC6">
                            <w:pPr>
                              <w:pStyle w:val="Lgende"/>
                              <w:jc w:val="center"/>
                              <w:rPr>
                                <w:noProof/>
                              </w:rPr>
                            </w:pPr>
                            <w:r>
                              <w:t xml:space="preserve">Figure </w:t>
                            </w:r>
                            <w:r w:rsidR="005402FF">
                              <w:fldChar w:fldCharType="begin"/>
                            </w:r>
                            <w:r w:rsidR="005402FF">
                              <w:instrText xml:space="preserve"> SEQ Figure \* ARABIC </w:instrText>
                            </w:r>
                            <w:r w:rsidR="005402FF">
                              <w:fldChar w:fldCharType="separate"/>
                            </w:r>
                            <w:r w:rsidR="00276D33">
                              <w:rPr>
                                <w:noProof/>
                              </w:rPr>
                              <w:t>10</w:t>
                            </w:r>
                            <w:r w:rsidR="005402FF">
                              <w:rPr>
                                <w:noProof/>
                              </w:rPr>
                              <w:fldChar w:fldCharType="end"/>
                            </w:r>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2"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" stroked="f">
                <v:textbox style="mso-fit-shape-to-text:t" inset="0,0,0,0">
                  <w:txbxContent>
                    <w:p w14:paraId="444DC54C" w14:textId="46CB9C1C" w:rsidR="00C96EC6" w:rsidRPr="00A95CC8" w:rsidRDefault="00C96EC6" w:rsidP="00C96EC6">
                      <w:pPr>
                        <w:pStyle w:val="Lgende"/>
                        <w:jc w:val="center"/>
                        <w:rPr>
                          <w:noProof/>
                        </w:rPr>
                      </w:pPr>
                      <w:r>
                        <w:t xml:space="preserve">Figure </w:t>
                      </w:r>
                      <w:r w:rsidR="005402FF">
                        <w:fldChar w:fldCharType="begin"/>
                      </w:r>
                      <w:r w:rsidR="005402FF">
                        <w:instrText xml:space="preserve"> SEQ Figure \* ARABIC </w:instrText>
                      </w:r>
                      <w:r w:rsidR="005402FF">
                        <w:fldChar w:fldCharType="separate"/>
                      </w:r>
                      <w:r w:rsidR="00276D33">
                        <w:rPr>
                          <w:noProof/>
                        </w:rPr>
                        <w:t>10</w:t>
                      </w:r>
                      <w:r w:rsidR="005402FF">
                        <w:rPr>
                          <w:noProof/>
                        </w:rPr>
                        <w:fldChar w:fldCharType="end"/>
                      </w:r>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v:textbox>
                <w10:wrap type="square" anchorx="margin"/>
              </v:shape>
            </w:pict>
          </mc:Fallback>
        </mc:AlternateContent>
      </w:r>
    </w:p>
    <w:p w14:paraId="197DB2DD" w14:textId="66CE31E2" w:rsidR="00C96EC6" w:rsidRDefault="00C96EC6" w:rsidP="007D290B">
      <w:pPr>
        <w:spacing w:line="240" w:lineRule="auto"/>
        <w:rPr>
          <w:rFonts w:ascii="3DS V2" w:hAnsi="3DS V2" w:cs="Arial"/>
          <w:sz w:val="24"/>
          <w:szCs w:val="24"/>
        </w:rPr>
      </w:pPr>
    </w:p>
    <w:p w14:paraId="3AD80AC9" w14:textId="7715267F" w:rsidR="00536EA1" w:rsidRDefault="00536EA1" w:rsidP="00536EA1">
      <w:pPr>
        <w:pStyle w:val="Titre3"/>
        <w:rPr>
          <w:rFonts w:ascii="3DS V2" w:hAnsi="3DS V2"/>
          <w:sz w:val="32"/>
          <w:szCs w:val="32"/>
        </w:rPr>
      </w:pPr>
      <w:bookmarkStart w:id="24" w:name="_Toc205383608"/>
      <w:r>
        <w:rPr>
          <w:rFonts w:ascii="3DS V2" w:hAnsi="3DS V2"/>
          <w:sz w:val="32"/>
          <w:szCs w:val="32"/>
        </w:rPr>
        <w:t>Objectif du stage</w:t>
      </w:r>
      <w:bookmarkEnd w:id="24"/>
    </w:p>
    <w:bookmarkEnd w:id="9"/>
    <w:bookmarkEnd w:id="8"/>
    <w:bookmarkEnd w:id="7"/>
    <w:bookmarkEnd w:id="6"/>
    <w:bookmarkEnd w:id="5"/>
    <w:bookmarkEnd w:id="4"/>
    <w:bookmarkEnd w:id="3"/>
    <w:bookmarkEnd w:id="2"/>
    <w:bookmarkEnd w:id="1"/>
    <w:p w14:paraId="25D7B598" w14:textId="036574F0" w:rsidR="00A61A34" w:rsidRPr="00A61A34" w:rsidRDefault="00A61A34" w:rsidP="007F402B">
      <w:pPr>
        <w:jc w:val="both"/>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manuelle</w:t>
      </w:r>
      <w:r w:rsidR="007379DC">
        <w:rPr>
          <w:rFonts w:ascii="3DS V2" w:hAnsi="3DS V2" w:cs="Arial"/>
          <w:sz w:val="24"/>
          <w:szCs w:val="24"/>
        </w:rPr>
        <w:t>ment</w:t>
      </w:r>
      <w:r w:rsidRPr="00A61A34">
        <w:rPr>
          <w:rFonts w:ascii="3DS V2" w:hAnsi="3DS V2" w:cs="Arial"/>
          <w:sz w:val="24"/>
          <w:szCs w:val="24"/>
        </w:rPr>
        <w:t xml:space="preserv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216A1CCE" w:rsidR="00A61A34" w:rsidRDefault="00A61A34" w:rsidP="004F6F82">
      <w:pPr>
        <w:pStyle w:val="Paragraphedeliste"/>
        <w:numPr>
          <w:ilvl w:val="0"/>
          <w:numId w:val="9"/>
        </w:numPr>
        <w:jc w:val="both"/>
        <w:rPr>
          <w:rFonts w:ascii="3DS V2" w:hAnsi="3DS V2" w:cs="Arial"/>
          <w:sz w:val="24"/>
          <w:szCs w:val="24"/>
        </w:rPr>
      </w:pPr>
      <w:r w:rsidRPr="003123AB">
        <w:rPr>
          <w:rFonts w:ascii="3DS V2" w:hAnsi="3DS V2" w:cs="Arial"/>
          <w:sz w:val="24"/>
          <w:szCs w:val="24"/>
        </w:rPr>
        <w:t xml:space="preserve">Premièrement, le nombre de câbles à traiter est important, et leur branchement doit respecter de nombreuses contraintes : compatibilité mécanique, organisation spatiale, séparation des signaux selon les niveaux de </w:t>
      </w:r>
      <w:r w:rsidR="00125079" w:rsidRPr="003123AB">
        <w:rPr>
          <w:rFonts w:ascii="3DS V2" w:hAnsi="3DS V2" w:cs="Arial"/>
          <w:sz w:val="24"/>
          <w:szCs w:val="24"/>
        </w:rPr>
        <w:t>ségrégation</w:t>
      </w:r>
      <w:r w:rsidR="00125079">
        <w:rPr>
          <w:rFonts w:ascii="3DS V2" w:hAnsi="3DS V2" w:cs="Arial"/>
          <w:sz w:val="24"/>
          <w:szCs w:val="24"/>
        </w:rPr>
        <w:t xml:space="preserve"> (</w:t>
      </w:r>
      <w:r w:rsidR="00C45F60">
        <w:rPr>
          <w:rFonts w:ascii="3DS V2" w:hAnsi="3DS V2" w:cs="Arial"/>
          <w:sz w:val="24"/>
          <w:szCs w:val="24"/>
        </w:rPr>
        <w:t>l</w:t>
      </w:r>
      <w:r w:rsidR="0049239B">
        <w:rPr>
          <w:rFonts w:ascii="3DS V2" w:hAnsi="3DS V2" w:cs="Arial"/>
          <w:sz w:val="24"/>
          <w:szCs w:val="24"/>
        </w:rPr>
        <w:t>es signaux de ségrégation incompatibles ne doivent pas être adjacents)</w:t>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7F402B">
      <w:pPr>
        <w:pStyle w:val="Paragraphedeliste"/>
        <w:jc w:val="both"/>
        <w:rPr>
          <w:rFonts w:ascii="3DS V2" w:hAnsi="3DS V2" w:cs="Arial"/>
          <w:sz w:val="24"/>
          <w:szCs w:val="24"/>
        </w:rPr>
      </w:pPr>
    </w:p>
    <w:p w14:paraId="4140FE01" w14:textId="018DA992" w:rsidR="00A61A34" w:rsidRPr="00354CF9" w:rsidRDefault="00A61A34" w:rsidP="00354CF9">
      <w:pPr>
        <w:pStyle w:val="Paragraphedeliste"/>
        <w:numPr>
          <w:ilvl w:val="0"/>
          <w:numId w:val="9"/>
        </w:numPr>
        <w:jc w:val="both"/>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w:t>
      </w:r>
      <w:r w:rsidR="00354CF9">
        <w:rPr>
          <w:rFonts w:ascii="3DS V2" w:hAnsi="3DS V2" w:cs="Arial"/>
          <w:sz w:val="24"/>
          <w:szCs w:val="24"/>
        </w:rPr>
        <w:t xml:space="preserve"> </w:t>
      </w:r>
      <w:r w:rsidRPr="00354CF9">
        <w:rPr>
          <w:rFonts w:ascii="3DS V2" w:hAnsi="3DS V2" w:cs="Arial"/>
          <w:sz w:val="24"/>
          <w:szCs w:val="24"/>
        </w:rPr>
        <w:t>Cette configuration génère fréquemment des situations de conflit, compliquant la coordination et le travail collaboratif.</w:t>
      </w:r>
    </w:p>
    <w:p w14:paraId="755D399D"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514C2C02" w:rsidR="00A61A34" w:rsidRPr="00A61A34" w:rsidRDefault="00A61A34" w:rsidP="007F402B">
      <w:pPr>
        <w:jc w:val="both"/>
        <w:rPr>
          <w:rFonts w:ascii="3DS V2" w:hAnsi="3DS V2" w:cs="Arial"/>
          <w:sz w:val="24"/>
          <w:szCs w:val="24"/>
        </w:rPr>
      </w:pPr>
      <w:r w:rsidRPr="00A61A34">
        <w:rPr>
          <w:rFonts w:ascii="3DS V2" w:hAnsi="3DS V2" w:cs="Arial"/>
          <w:sz w:val="24"/>
          <w:szCs w:val="24"/>
        </w:rPr>
        <w:t xml:space="preserve">L’objectif du stage a donc été de développer une fonctionnalité capable de calculer automatiquement des solutions de branchement et de les proposer </w:t>
      </w:r>
      <w:r w:rsidR="00197D77">
        <w:rPr>
          <w:rFonts w:ascii="3DS V2" w:hAnsi="3DS V2" w:cs="Arial"/>
          <w:sz w:val="24"/>
          <w:szCs w:val="24"/>
        </w:rPr>
        <w:t xml:space="preserve">aux </w:t>
      </w:r>
      <w:r w:rsidRPr="00A61A34">
        <w:rPr>
          <w:rFonts w:ascii="3DS V2" w:hAnsi="3DS V2" w:cs="Arial"/>
          <w:sz w:val="24"/>
          <w:szCs w:val="24"/>
        </w:rPr>
        <w:t>utilisateur</w:t>
      </w:r>
      <w:r w:rsidR="00197D77">
        <w:rPr>
          <w:rFonts w:ascii="3DS V2" w:hAnsi="3DS V2" w:cs="Arial"/>
          <w:sz w:val="24"/>
          <w:szCs w:val="24"/>
        </w:rPr>
        <w:t>s</w:t>
      </w:r>
      <w:r w:rsidRPr="00A61A34">
        <w:rPr>
          <w:rFonts w:ascii="3DS V2" w:hAnsi="3DS V2" w:cs="Arial"/>
          <w:sz w:val="24"/>
          <w:szCs w:val="24"/>
        </w:rPr>
        <w:t xml:space="preserve">, afin de simplifier le processus, </w:t>
      </w:r>
      <w:r w:rsidR="00873C42">
        <w:rPr>
          <w:rFonts w:ascii="3DS V2" w:hAnsi="3DS V2" w:cs="Arial"/>
          <w:sz w:val="24"/>
          <w:szCs w:val="24"/>
        </w:rPr>
        <w:t xml:space="preserve">de </w:t>
      </w:r>
      <w:r w:rsidRPr="00A61A34">
        <w:rPr>
          <w:rFonts w:ascii="3DS V2" w:hAnsi="3DS V2" w:cs="Arial"/>
          <w:sz w:val="24"/>
          <w:szCs w:val="24"/>
        </w:rPr>
        <w:t xml:space="preserve">réduire les risques d’erreur et </w:t>
      </w:r>
      <w:r w:rsidR="00873C42">
        <w:rPr>
          <w:rFonts w:ascii="3DS V2" w:hAnsi="3DS V2" w:cs="Arial"/>
          <w:sz w:val="24"/>
          <w:szCs w:val="24"/>
        </w:rPr>
        <w:t xml:space="preserve">de </w:t>
      </w:r>
      <w:r w:rsidRPr="00A61A34">
        <w:rPr>
          <w:rFonts w:ascii="3DS V2" w:hAnsi="3DS V2" w:cs="Arial"/>
          <w:sz w:val="24"/>
          <w:szCs w:val="24"/>
        </w:rPr>
        <w:t>faciliter la coordination entre les différentes équipes.</w:t>
      </w:r>
    </w:p>
    <w:p w14:paraId="4A07A2ED" w14:textId="6163D7B4" w:rsidR="00E571C9" w:rsidRDefault="00A61A34" w:rsidP="007F402B">
      <w:pPr>
        <w:jc w:val="both"/>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873C42">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74DBF3D6"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première phase algorithmique, </w:t>
      </w:r>
      <w:r w:rsidR="00460C9C">
        <w:rPr>
          <w:rFonts w:ascii="3DS V2" w:hAnsi="3DS V2" w:cs="Arial"/>
          <w:noProof/>
          <w:sz w:val="24"/>
          <w:szCs w:val="24"/>
        </w:rPr>
        <w:t>qui</w:t>
      </w:r>
      <w:r w:rsidRPr="00180638">
        <w:rPr>
          <w:rFonts w:ascii="3DS V2" w:hAnsi="3DS V2" w:cs="Arial"/>
          <w:noProof/>
          <w:sz w:val="24"/>
          <w:szCs w:val="24"/>
        </w:rPr>
        <w:t xml:space="preserve"> modélise le problème d’allocation des câbles et détermine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14E4AACF" w14:textId="77777777" w:rsidR="00761BEE" w:rsidRPr="00CF60AA" w:rsidRDefault="00761BEE" w:rsidP="007F402B">
      <w:pPr>
        <w:pStyle w:val="Paragraphedeliste"/>
        <w:jc w:val="both"/>
        <w:rPr>
          <w:rFonts w:ascii="3DS V2" w:hAnsi="3DS V2" w:cs="Arial"/>
          <w:noProof/>
          <w:sz w:val="24"/>
          <w:szCs w:val="24"/>
        </w:rPr>
      </w:pPr>
    </w:p>
    <w:p w14:paraId="05F87342" w14:textId="701863D2" w:rsidR="00F66D24"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xml:space="preserve">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0A5AC2DF" w14:textId="77777777" w:rsidR="00761BEE" w:rsidRPr="00CF60AA" w:rsidRDefault="00761BEE" w:rsidP="007F402B">
      <w:pPr>
        <w:pStyle w:val="Paragraphedeliste"/>
        <w:jc w:val="both"/>
        <w:rPr>
          <w:rFonts w:ascii="3DS V2" w:hAnsi="3DS V2" w:cs="Arial"/>
          <w:noProof/>
          <w:sz w:val="24"/>
          <w:szCs w:val="24"/>
        </w:rPr>
      </w:pPr>
    </w:p>
    <w:p w14:paraId="5ABD7396" w14:textId="5222AF63"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w:t>
      </w:r>
      <w:r w:rsidR="00F97951">
        <w:rPr>
          <w:rFonts w:ascii="3DS V2" w:hAnsi="3DS V2" w:cs="Arial"/>
          <w:noProof/>
          <w:sz w:val="24"/>
          <w:szCs w:val="24"/>
        </w:rPr>
        <w:t xml:space="preserve">’application </w:t>
      </w:r>
      <w:r w:rsidRPr="00180638">
        <w:rPr>
          <w:rFonts w:ascii="3DS V2" w:hAnsi="3DS V2" w:cs="Arial"/>
          <w:noProof/>
          <w:sz w:val="24"/>
          <w:szCs w:val="24"/>
        </w:rPr>
        <w:t xml:space="preserve">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7AD1BBE1" w14:textId="13AADBD6" w:rsidR="006A4251" w:rsidRPr="006A4251" w:rsidRDefault="00544389" w:rsidP="007F402B">
      <w:pPr>
        <w:jc w:val="both"/>
        <w:rPr>
          <w:rFonts w:ascii="3DS V2" w:hAnsi="3DS V2" w:cs="Arial"/>
          <w:noProof/>
          <w:sz w:val="24"/>
          <w:szCs w:val="24"/>
        </w:rPr>
      </w:pPr>
      <w:r>
        <w:rPr>
          <w:rFonts w:ascii="3DS V2" w:hAnsi="3DS V2" w:cs="Arial"/>
          <w:noProof/>
          <w:sz w:val="24"/>
          <w:szCs w:val="24"/>
        </w:rPr>
        <w:t>Ces trois phases seront détaillées dans la suite du rapport</w:t>
      </w:r>
      <w:r w:rsidR="00F035A7">
        <w:rPr>
          <w:rFonts w:ascii="3DS V2" w:hAnsi="3DS V2" w:cs="Arial"/>
          <w:noProof/>
          <w:sz w:val="24"/>
          <w:szCs w:val="24"/>
        </w:rPr>
        <w:t>.</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5383609"/>
      <w:r>
        <w:rPr>
          <w:rFonts w:ascii="3DS V2" w:hAnsi="3DS V2" w:cs="Arial"/>
          <w:sz w:val="40"/>
          <w:szCs w:val="40"/>
        </w:rPr>
        <w:lastRenderedPageBreak/>
        <w:t>Phase 1 : Conception d’algorithme</w:t>
      </w:r>
      <w:bookmarkEnd w:id="25"/>
    </w:p>
    <w:p w14:paraId="0E46F8D6" w14:textId="6B89BE02" w:rsidR="00BB1411" w:rsidRPr="000D6DAE" w:rsidRDefault="002D0BBC" w:rsidP="000D6DAE">
      <w:pPr>
        <w:pStyle w:val="Titre3"/>
        <w:rPr>
          <w:rFonts w:ascii="3DS V2" w:hAnsi="3DS V2"/>
          <w:sz w:val="32"/>
          <w:szCs w:val="32"/>
        </w:rPr>
      </w:pPr>
      <w:bookmarkStart w:id="26" w:name="_Toc205383610"/>
      <w:r>
        <w:rPr>
          <w:rFonts w:ascii="3DS V2" w:hAnsi="3DS V2"/>
          <w:sz w:val="32"/>
          <w:szCs w:val="32"/>
        </w:rPr>
        <w:t>Modélisation d</w:t>
      </w:r>
      <w:r w:rsidR="00804399">
        <w:rPr>
          <w:rFonts w:ascii="3DS V2" w:hAnsi="3DS V2"/>
          <w:sz w:val="32"/>
          <w:szCs w:val="32"/>
        </w:rPr>
        <w:t>e la</w:t>
      </w:r>
      <w:r>
        <w:rPr>
          <w:rFonts w:ascii="3DS V2" w:hAnsi="3DS V2"/>
          <w:sz w:val="32"/>
          <w:szCs w:val="32"/>
        </w:rPr>
        <w:t xml:space="preserve"> problématique</w:t>
      </w:r>
      <w:bookmarkEnd w:id="26"/>
      <w:r>
        <w:rPr>
          <w:rFonts w:ascii="3DS V2" w:hAnsi="3DS V2"/>
          <w:sz w:val="32"/>
          <w:szCs w:val="32"/>
        </w:rPr>
        <w:t xml:space="preserve"> </w:t>
      </w:r>
    </w:p>
    <w:p w14:paraId="1608E029" w14:textId="5648A314" w:rsidR="00E841A9" w:rsidRDefault="00EA2D9B" w:rsidP="000D6DAE">
      <w:pPr>
        <w:spacing w:after="0" w:line="240" w:lineRule="auto"/>
        <w:jc w:val="both"/>
        <w:rPr>
          <w:rFonts w:ascii="3DS V2" w:hAnsi="3DS V2" w:cs="Arial"/>
          <w:sz w:val="24"/>
          <w:szCs w:val="24"/>
        </w:rPr>
      </w:pPr>
      <w:r w:rsidRPr="0041418D">
        <w:rPr>
          <w:rFonts w:ascii="3DS V2" w:hAnsi="3DS V2" w:cs="Arial"/>
          <w:sz w:val="24"/>
          <w:szCs w:val="24"/>
        </w:rPr>
        <w:t xml:space="preserve">Pour pouvoir </w:t>
      </w:r>
      <w:r w:rsidR="00ED3770">
        <w:rPr>
          <w:rFonts w:ascii="3DS V2" w:hAnsi="3DS V2" w:cs="Arial"/>
          <w:sz w:val="24"/>
          <w:szCs w:val="24"/>
        </w:rPr>
        <w:t>démarrer</w:t>
      </w:r>
      <w:r w:rsidRPr="0041418D">
        <w:rPr>
          <w:rFonts w:ascii="3DS V2" w:hAnsi="3DS V2" w:cs="Arial"/>
          <w:sz w:val="24"/>
          <w:szCs w:val="24"/>
        </w:rPr>
        <w:t xml:space="preserve">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F45349">
        <w:rPr>
          <w:rFonts w:ascii="3DS V2" w:hAnsi="3DS V2" w:cs="Arial"/>
          <w:sz w:val="24"/>
          <w:szCs w:val="24"/>
        </w:rPr>
        <w:t>du problème</w:t>
      </w:r>
      <w:r w:rsidR="006C2198" w:rsidRPr="0041418D">
        <w:rPr>
          <w:rFonts w:ascii="3DS V2" w:hAnsi="3DS V2" w:cs="Arial"/>
          <w:sz w:val="24"/>
          <w:szCs w:val="24"/>
        </w:rPr>
        <w:t xml:space="preserv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w:t>
      </w:r>
      <w:r w:rsidR="00ED3770">
        <w:rPr>
          <w:rFonts w:ascii="3DS V2" w:hAnsi="3DS V2" w:cs="Arial"/>
          <w:sz w:val="24"/>
          <w:szCs w:val="24"/>
        </w:rPr>
        <w:t xml:space="preserve">échanges </w:t>
      </w:r>
      <w:r w:rsidR="006C2198" w:rsidRPr="0041418D">
        <w:rPr>
          <w:rFonts w:ascii="3DS V2" w:hAnsi="3DS V2" w:cs="Arial"/>
          <w:sz w:val="24"/>
          <w:szCs w:val="24"/>
        </w:rPr>
        <w:t xml:space="preserve">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w:t>
      </w:r>
      <w:r w:rsidR="00ED3770">
        <w:rPr>
          <w:rFonts w:ascii="3DS V2" w:hAnsi="3DS V2" w:cs="Arial"/>
          <w:sz w:val="24"/>
          <w:szCs w:val="24"/>
        </w:rPr>
        <w:t>ci-dessous</w:t>
      </w:r>
      <w:r w:rsidR="0061785F" w:rsidRPr="0041418D">
        <w:rPr>
          <w:rFonts w:ascii="3DS V2" w:hAnsi="3DS V2" w:cs="Arial"/>
          <w:sz w:val="24"/>
          <w:szCs w:val="24"/>
        </w:rPr>
        <w:t> :</w:t>
      </w:r>
    </w:p>
    <w:p w14:paraId="4F06D8FC" w14:textId="77777777" w:rsidR="000D6DAE" w:rsidRPr="007C776B" w:rsidRDefault="000D6DAE" w:rsidP="000D6DAE">
      <w:pPr>
        <w:spacing w:after="0" w:line="240" w:lineRule="auto"/>
        <w:jc w:val="both"/>
        <w:rPr>
          <w:rStyle w:val="mord"/>
          <w:rFonts w:ascii="3DS V2" w:hAnsi="3DS V2" w:cs="Arial"/>
          <w:sz w:val="24"/>
          <w:szCs w:val="24"/>
          <w:lang w:eastAsia="zh-CN"/>
        </w:rPr>
      </w:pPr>
    </w:p>
    <w:p w14:paraId="1FA2F419" w14:textId="1159C8C7" w:rsidR="008C7D8D" w:rsidRPr="00903E3A" w:rsidRDefault="00E273D7" w:rsidP="000D6DAE">
      <w:pPr>
        <w:spacing w:after="0" w:line="240" w:lineRule="auto"/>
        <w:jc w:val="both"/>
        <w:rPr>
          <w:rFonts w:ascii="3DS V2" w:hAnsi="3DS V2" w:cs="Arial"/>
          <w:sz w:val="24"/>
          <w:szCs w:val="24"/>
        </w:rPr>
      </w:pPr>
      <w:r w:rsidRPr="00903E3A">
        <w:rPr>
          <w:rFonts w:ascii="3DS V2" w:hAnsi="3DS V2" w:cs="Arial"/>
          <w:sz w:val="24"/>
          <w:szCs w:val="24"/>
        </w:rPr>
        <w:t>U</w:t>
      </w:r>
      <w:r w:rsidR="00DF7BF3" w:rsidRPr="00903E3A">
        <w:rPr>
          <w:rFonts w:ascii="3DS V2" w:hAnsi="3DS V2" w:cs="Arial"/>
          <w:sz w:val="24"/>
          <w:szCs w:val="24"/>
        </w:rPr>
        <w:t>n harn</w:t>
      </w:r>
      <w:r w:rsidR="0056570F" w:rsidRPr="00903E3A">
        <w:rPr>
          <w:rFonts w:ascii="3DS V2" w:hAnsi="3DS V2" w:cs="Arial"/>
          <w:sz w:val="24"/>
          <w:szCs w:val="24"/>
        </w:rPr>
        <w:t>ai</w:t>
      </w:r>
      <w:r w:rsidR="00DF7BF3" w:rsidRPr="00903E3A">
        <w:rPr>
          <w:rFonts w:ascii="3DS V2" w:hAnsi="3DS V2" w:cs="Arial"/>
          <w:sz w:val="24"/>
          <w:szCs w:val="24"/>
        </w:rPr>
        <w:t>s</w:t>
      </w:r>
      <w:r w:rsidR="00BC436E" w:rsidRPr="00903E3A">
        <w:rPr>
          <w:rFonts w:ascii="3DS V2" w:hAnsi="3DS V2" w:cs="Arial"/>
          <w:sz w:val="24"/>
          <w:szCs w:val="24"/>
        </w:rPr>
        <w:t xml:space="preserve"> H</w:t>
      </w:r>
      <w:r w:rsidR="003644FC" w:rsidRPr="00903E3A">
        <w:rPr>
          <w:rFonts w:ascii="3DS V2" w:hAnsi="3DS V2" w:cs="Arial"/>
          <w:sz w:val="24"/>
          <w:szCs w:val="24"/>
        </w:rPr>
        <w:t> </w:t>
      </w:r>
      <w:r w:rsidR="00A4649E" w:rsidRPr="00903E3A">
        <w:rPr>
          <w:rFonts w:ascii="3DS V2" w:hAnsi="3DS V2" w:cs="Arial"/>
          <w:sz w:val="24"/>
          <w:szCs w:val="24"/>
        </w:rPr>
        <w:t>est l’</w:t>
      </w:r>
      <w:r w:rsidRPr="00903E3A">
        <w:rPr>
          <w:rFonts w:ascii="3DS V2" w:hAnsi="3DS V2" w:cs="Arial"/>
          <w:sz w:val="24"/>
          <w:szCs w:val="24"/>
        </w:rPr>
        <w:t xml:space="preserve">ensemble des câbles et connecteurs que nous traitons </w:t>
      </w:r>
      <w:r w:rsidR="003644FC" w:rsidRPr="00903E3A">
        <w:rPr>
          <w:rFonts w:ascii="3DS V2" w:hAnsi="3DS V2" w:cs="Arial"/>
          <w:sz w:val="24"/>
          <w:szCs w:val="24"/>
        </w:rPr>
        <w:t xml:space="preserve">: </w:t>
      </w:r>
    </w:p>
    <w:p w14:paraId="3C783736" w14:textId="77777777" w:rsidR="007C776B" w:rsidRPr="009A365F" w:rsidRDefault="007C776B" w:rsidP="000D6DAE">
      <w:pPr>
        <w:spacing w:after="0" w:line="240" w:lineRule="auto"/>
        <w:jc w:val="both"/>
        <w:rPr>
          <w:rFonts w:ascii="Cambria Math" w:hAnsi="Cambria Math"/>
          <w:sz w:val="24"/>
          <w:szCs w:val="24"/>
        </w:rPr>
      </w:pPr>
    </w:p>
    <w:p w14:paraId="475635B0" w14:textId="7D368211" w:rsidR="008C7D8D" w:rsidRPr="007C776B" w:rsidRDefault="00075F3C" w:rsidP="000D6DAE">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F28CFE5" w14:textId="77777777" w:rsidR="007C776B" w:rsidRPr="009A365F" w:rsidRDefault="007C776B" w:rsidP="000D6DAE">
      <w:pPr>
        <w:spacing w:after="0" w:line="240" w:lineRule="auto"/>
        <w:jc w:val="both"/>
        <w:rPr>
          <w:rStyle w:val="mord"/>
          <w:rFonts w:ascii="Cambria Math" w:hAnsi="Cambria Math"/>
          <w:sz w:val="24"/>
          <w:szCs w:val="24"/>
        </w:rPr>
      </w:pPr>
    </w:p>
    <w:p w14:paraId="7D91BA0D" w14:textId="4BBC58A3" w:rsidR="00320ECA" w:rsidRPr="00903E3A" w:rsidRDefault="00983711" w:rsidP="000D6DAE">
      <w:pPr>
        <w:spacing w:after="0" w:line="240" w:lineRule="auto"/>
        <w:jc w:val="both"/>
        <w:rPr>
          <w:rFonts w:ascii="3DS V2" w:hAnsi="3DS V2" w:cs="Arial"/>
          <w:sz w:val="24"/>
          <w:szCs w:val="24"/>
        </w:rPr>
      </w:pPr>
      <w:r w:rsidRPr="00903E3A">
        <w:rPr>
          <w:rFonts w:ascii="3DS V2" w:hAnsi="3DS V2" w:cs="Arial"/>
          <w:sz w:val="24"/>
          <w:szCs w:val="24"/>
        </w:rPr>
        <w:t>Un connecteur dispose d'une série de cavités, auxquelles on connecte les fils de câbles.</w:t>
      </w:r>
    </w:p>
    <w:p w14:paraId="13A133E5" w14:textId="77777777" w:rsidR="007C776B" w:rsidRPr="009A365F" w:rsidRDefault="007C776B" w:rsidP="000D6DAE">
      <w:pPr>
        <w:spacing w:after="0" w:line="240" w:lineRule="auto"/>
        <w:jc w:val="both"/>
        <w:rPr>
          <w:rFonts w:ascii="Cambria Math" w:hAnsi="Cambria Math"/>
          <w:sz w:val="24"/>
          <w:szCs w:val="24"/>
        </w:rPr>
      </w:pPr>
    </w:p>
    <w:p w14:paraId="6D72C328" w14:textId="39F38BC7" w:rsidR="007C776B" w:rsidRPr="000D6DAE" w:rsidRDefault="00FB35AB" w:rsidP="000D6DAE">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400C1B00" w14:textId="0F3B4330" w:rsidR="000D6DAE" w:rsidRPr="009A365F" w:rsidRDefault="000D6DAE" w:rsidP="000D6DAE">
      <w:pPr>
        <w:spacing w:after="0" w:line="240" w:lineRule="auto"/>
        <w:jc w:val="both"/>
        <w:rPr>
          <w:rStyle w:val="mord"/>
          <w:rFonts w:ascii="Cambria Math" w:hAnsi="Cambria Math"/>
          <w:sz w:val="24"/>
          <w:szCs w:val="24"/>
          <w:lang w:eastAsia="zh-CN"/>
        </w:rPr>
      </w:pPr>
    </w:p>
    <w:p w14:paraId="6DCA95A1" w14:textId="0F3B4330" w:rsidR="00CD7AE8" w:rsidRPr="00903E3A" w:rsidRDefault="00CA5F6E" w:rsidP="000D6DAE">
      <w:pPr>
        <w:spacing w:after="0" w:line="240" w:lineRule="auto"/>
        <w:jc w:val="both"/>
        <w:rPr>
          <w:rFonts w:ascii="3DS V2" w:hAnsi="3DS V2" w:cs="Arial"/>
          <w:sz w:val="24"/>
          <w:szCs w:val="24"/>
        </w:rPr>
      </w:pPr>
      <w:r w:rsidRPr="00903E3A">
        <w:rPr>
          <w:rFonts w:ascii="3DS V2" w:hAnsi="3DS V2" w:cs="Arial"/>
          <w:sz w:val="24"/>
          <w:szCs w:val="24"/>
        </w:rPr>
        <w:t>Où :</w:t>
      </w:r>
    </w:p>
    <w:p w14:paraId="6510A551" w14:textId="03C5EBBD" w:rsidR="00B512BE" w:rsidRPr="00903E3A" w:rsidRDefault="00850C2A" w:rsidP="00903E3A">
      <w:pPr>
        <w:pStyle w:val="Paragraphedeliste"/>
        <w:numPr>
          <w:ilvl w:val="0"/>
          <w:numId w:val="16"/>
        </w:numPr>
        <w:spacing w:after="0" w:line="240" w:lineRule="auto"/>
        <w:jc w:val="both"/>
        <w:rPr>
          <w:rFonts w:ascii="3DS V2" w:hAnsi="3DS V2" w:cs="Arial"/>
          <w:sz w:val="24"/>
          <w:szCs w:val="24"/>
        </w:rPr>
      </w:pPr>
      <w:r w:rsidRPr="00903E3A">
        <w:rPr>
          <w:rFonts w:ascii="3DS V2" w:hAnsi="3DS V2" w:cs="Arial"/>
          <w:sz w:val="24"/>
          <w:szCs w:val="24"/>
        </w:rPr>
        <w:t>Leur</w:t>
      </w:r>
      <w:r w:rsidR="00AD59AD" w:rsidRPr="00903E3A">
        <w:rPr>
          <w:rFonts w:ascii="3DS V2" w:hAnsi="3DS V2" w:cs="Arial"/>
          <w:sz w:val="24"/>
          <w:szCs w:val="24"/>
        </w:rPr>
        <w:t xml:space="preserve"> </w:t>
      </w:r>
      <w:r w:rsidR="00AD59AD" w:rsidRPr="003E335F">
        <w:rPr>
          <w:rFonts w:ascii="3DS V2" w:hAnsi="3DS V2" w:cs="Arial"/>
          <w:sz w:val="24"/>
          <w:szCs w:val="24"/>
        </w:rPr>
        <w:t>taill</w:t>
      </w:r>
      <w:r w:rsidR="003E335F">
        <w:rPr>
          <w:rFonts w:ascii="3DS V2" w:hAnsi="3DS V2" w:cs="Arial"/>
          <w:sz w:val="24"/>
          <w:szCs w:val="24"/>
        </w:rPr>
        <w:t xml:space="preserve">e </w:t>
      </w:r>
      <w:r w:rsidR="00B15489" w:rsidRPr="003E335F">
        <w:rPr>
          <w:rStyle w:val="mord"/>
          <w:rFonts w:ascii="Cambria Math" w:hAnsi="Cambria Math"/>
          <w:iCs/>
          <w:sz w:val="24"/>
          <w:szCs w:val="24"/>
        </w:rPr>
        <w:t>R</w:t>
      </w:r>
      <w:r w:rsidR="003E335F">
        <w:rPr>
          <w:rStyle w:val="mord"/>
          <w:rFonts w:ascii="Cambria Math" w:hAnsi="Cambria Math"/>
          <w:iCs/>
          <w:sz w:val="24"/>
          <w:szCs w:val="24"/>
        </w:rPr>
        <w:t xml:space="preserve"> </w:t>
      </w:r>
      <w:r w:rsidR="00903E3A" w:rsidRPr="003E335F">
        <w:rPr>
          <w:rFonts w:ascii="3DS V2" w:hAnsi="3DS V2" w:cs="Arial"/>
          <w:sz w:val="24"/>
          <w:szCs w:val="24"/>
        </w:rPr>
        <w:t>est</w:t>
      </w:r>
      <w:r w:rsidR="00244B01" w:rsidRPr="00903E3A">
        <w:rPr>
          <w:rFonts w:ascii="3DS V2" w:hAnsi="3DS V2" w:cs="Arial"/>
          <w:sz w:val="24"/>
          <w:szCs w:val="24"/>
        </w:rPr>
        <w:t xml:space="preserve"> défini</w:t>
      </w:r>
      <w:r w:rsidR="00A36EB3" w:rsidRPr="00903E3A">
        <w:rPr>
          <w:rFonts w:ascii="3DS V2" w:hAnsi="3DS V2" w:cs="Arial"/>
          <w:sz w:val="24"/>
          <w:szCs w:val="24"/>
        </w:rPr>
        <w:t>e</w:t>
      </w:r>
      <w:r w:rsidR="00244B01" w:rsidRPr="00903E3A">
        <w:rPr>
          <w:rFonts w:ascii="3DS V2" w:hAnsi="3DS V2" w:cs="Arial"/>
          <w:sz w:val="24"/>
          <w:szCs w:val="24"/>
        </w:rPr>
        <w:t xml:space="preserve"> par </w:t>
      </w:r>
      <w:r w:rsidR="00F90FC0" w:rsidRPr="00903E3A">
        <w:rPr>
          <w:rFonts w:ascii="3DS V2" w:hAnsi="3DS V2" w:cs="Arial"/>
          <w:sz w:val="24"/>
          <w:szCs w:val="24"/>
        </w:rPr>
        <w:t>son</w:t>
      </w:r>
      <w:r w:rsidR="00244B01" w:rsidRPr="00903E3A">
        <w:rPr>
          <w:rFonts w:ascii="3DS V2" w:hAnsi="3DS V2" w:cs="Arial"/>
          <w:sz w:val="24"/>
          <w:szCs w:val="24"/>
        </w:rPr>
        <w:t xml:space="preserve"> diamètre en</w:t>
      </w:r>
      <w:r w:rsidR="00DE49FD" w:rsidRPr="00903E3A">
        <w:rPr>
          <w:rFonts w:ascii="3DS V2" w:hAnsi="3DS V2" w:cs="Arial"/>
          <w:sz w:val="24"/>
          <w:szCs w:val="24"/>
        </w:rPr>
        <w:t xml:space="preserve"> </w:t>
      </w:r>
      <w:r w:rsidR="00244B01" w:rsidRPr="00903E3A">
        <w:rPr>
          <w:rFonts w:ascii="3DS V2" w:hAnsi="3DS V2" w:cs="Arial"/>
          <w:sz w:val="24"/>
          <w:szCs w:val="24"/>
        </w:rPr>
        <w:t>AWG</w:t>
      </w:r>
      <w:r w:rsidR="0037785F" w:rsidRPr="00903E3A">
        <w:rPr>
          <w:rFonts w:ascii="3DS V2" w:hAnsi="3DS V2" w:cs="Arial"/>
          <w:sz w:val="24"/>
          <w:szCs w:val="24"/>
        </w:rPr>
        <w:t xml:space="preserve"> </w:t>
      </w:r>
      <w:r w:rsidR="00244B01" w:rsidRPr="00903E3A">
        <w:rPr>
          <w:rFonts w:ascii="3DS V2" w:hAnsi="3DS V2" w:cs="Arial"/>
          <w:sz w:val="24"/>
          <w:szCs w:val="24"/>
        </w:rPr>
        <w:t>(American Wire Gauge</w:t>
      </w:r>
      <w:r w:rsidR="00BB2C99" w:rsidRPr="00903E3A">
        <w:rPr>
          <w:rFonts w:ascii="3DS V2" w:hAnsi="3DS V2" w:cs="Arial"/>
          <w:sz w:val="24"/>
          <w:szCs w:val="24"/>
        </w:rPr>
        <w:t>).</w:t>
      </w:r>
      <w:r w:rsidR="00624292" w:rsidRPr="00903E3A">
        <w:rPr>
          <w:rFonts w:ascii="3DS V2" w:hAnsi="3DS V2" w:cs="Arial"/>
          <w:sz w:val="24"/>
          <w:szCs w:val="24"/>
        </w:rPr>
        <w:t xml:space="preserve"> </w:t>
      </w:r>
    </w:p>
    <w:p w14:paraId="46CDF8CD" w14:textId="43DCA7A4" w:rsidR="00A2741E" w:rsidRPr="00903E3A" w:rsidRDefault="00624292" w:rsidP="00903E3A">
      <w:pPr>
        <w:pStyle w:val="Paragraphedeliste"/>
        <w:spacing w:after="0" w:line="240" w:lineRule="auto"/>
        <w:jc w:val="both"/>
        <w:rPr>
          <w:rFonts w:ascii="3DS V2" w:hAnsi="3DS V2" w:cs="Arial"/>
          <w:sz w:val="24"/>
          <w:szCs w:val="24"/>
        </w:rPr>
      </w:pPr>
      <w:r w:rsidRPr="00903E3A">
        <w:rPr>
          <w:rFonts w:ascii="3DS V2" w:hAnsi="3DS V2" w:cs="Arial"/>
          <w:sz w:val="24"/>
          <w:szCs w:val="24"/>
        </w:rPr>
        <w:t>Cela détermine la taille de fil accepté</w:t>
      </w:r>
      <w:r w:rsidR="00A018BA" w:rsidRPr="00903E3A">
        <w:rPr>
          <w:rFonts w:ascii="3DS V2" w:hAnsi="3DS V2" w:cs="Arial"/>
          <w:sz w:val="24"/>
          <w:szCs w:val="24"/>
        </w:rPr>
        <w:t>e</w:t>
      </w:r>
      <w:r w:rsidR="003B63E4" w:rsidRPr="00903E3A">
        <w:rPr>
          <w:rFonts w:ascii="3DS V2" w:hAnsi="3DS V2" w:cs="Arial"/>
          <w:sz w:val="24"/>
          <w:szCs w:val="24"/>
        </w:rPr>
        <w:t xml:space="preserve"> par </w:t>
      </w:r>
      <w:r w:rsidR="000034DF" w:rsidRPr="00903E3A">
        <w:rPr>
          <w:rFonts w:ascii="3DS V2" w:hAnsi="3DS V2" w:cs="Arial"/>
          <w:sz w:val="24"/>
          <w:szCs w:val="24"/>
        </w:rPr>
        <w:t>la</w:t>
      </w:r>
      <w:r w:rsidR="003B63E4" w:rsidRPr="00903E3A">
        <w:rPr>
          <w:rFonts w:ascii="3DS V2" w:hAnsi="3DS V2" w:cs="Arial"/>
          <w:sz w:val="24"/>
          <w:szCs w:val="24"/>
        </w:rPr>
        <w:t xml:space="preserve"> cavité</w:t>
      </w:r>
      <w:r w:rsidR="001A7AEF" w:rsidRPr="00903E3A">
        <w:rPr>
          <w:rFonts w:ascii="3DS V2" w:hAnsi="3DS V2" w:cs="Arial"/>
          <w:sz w:val="24"/>
          <w:szCs w:val="24"/>
        </w:rPr>
        <w:t>.</w:t>
      </w:r>
    </w:p>
    <w:p w14:paraId="089F72B0" w14:textId="6200B70F" w:rsidR="002547B8" w:rsidRPr="00903E3A" w:rsidRDefault="009C4FC3" w:rsidP="00903E3A">
      <w:pPr>
        <w:pStyle w:val="Paragraphedeliste"/>
        <w:numPr>
          <w:ilvl w:val="0"/>
          <w:numId w:val="16"/>
        </w:numPr>
        <w:spacing w:after="0" w:line="240" w:lineRule="auto"/>
        <w:jc w:val="both"/>
        <w:rPr>
          <w:rFonts w:ascii="3DS V2" w:hAnsi="3DS V2" w:cs="Arial"/>
          <w:sz w:val="24"/>
          <w:szCs w:val="24"/>
        </w:rPr>
      </w:pPr>
      <w:r w:rsidRPr="00903E3A">
        <w:rPr>
          <w:rFonts w:ascii="3DS V2" w:hAnsi="3DS V2" w:cs="Arial"/>
          <w:sz w:val="24"/>
          <w:szCs w:val="24"/>
        </w:rPr>
        <w:t>Leur coordonnée</w:t>
      </w:r>
      <w:r w:rsidR="001F7BC2" w:rsidRPr="00903E3A">
        <w:rPr>
          <w:rFonts w:ascii="3DS V2" w:hAnsi="3DS V2" w:cs="Arial"/>
          <w:sz w:val="24"/>
          <w:szCs w:val="24"/>
        </w:rPr>
        <w:t xml:space="preserve"> </w:t>
      </w:r>
      <w:r w:rsidRPr="00903E3A">
        <w:rPr>
          <w:rFonts w:ascii="3DS V2" w:hAnsi="3DS V2" w:cs="Arial"/>
          <w:sz w:val="24"/>
          <w:szCs w:val="24"/>
        </w:rPr>
        <w:t>est</w:t>
      </w:r>
      <w:r w:rsidR="00244B01" w:rsidRPr="00903E3A">
        <w:rPr>
          <w:rFonts w:ascii="3DS V2" w:hAnsi="3DS V2" w:cs="Arial"/>
          <w:sz w:val="24"/>
          <w:szCs w:val="24"/>
        </w:rPr>
        <w:t xml:space="preserve"> </w:t>
      </w:r>
      <w:r w:rsidR="004F7664" w:rsidRPr="00903E3A">
        <w:rPr>
          <w:rFonts w:ascii="3DS V2" w:hAnsi="3DS V2" w:cs="Arial"/>
          <w:sz w:val="24"/>
          <w:szCs w:val="24"/>
        </w:rPr>
        <w:t>donnée</w:t>
      </w:r>
      <w:r w:rsidR="00226955" w:rsidRPr="00903E3A">
        <w:rPr>
          <w:rFonts w:ascii="3DS V2" w:hAnsi="3DS V2" w:cs="Arial"/>
          <w:sz w:val="24"/>
          <w:szCs w:val="24"/>
        </w:rPr>
        <w:t xml:space="preserve"> </w:t>
      </w:r>
      <w:r w:rsidR="00244B01" w:rsidRPr="00903E3A">
        <w:rPr>
          <w:rFonts w:ascii="3DS V2" w:hAnsi="3DS V2" w:cs="Arial"/>
          <w:sz w:val="24"/>
          <w:szCs w:val="24"/>
        </w:rPr>
        <w:t xml:space="preserve">par </w:t>
      </w:r>
      <m:oMath>
        <m:r>
          <w:rPr>
            <w:rFonts w:ascii="Cambria Math" w:hAnsi="Cambria Math" w:cs="Arial"/>
            <w:sz w:val="24"/>
            <w:szCs w:val="24"/>
          </w:rPr>
          <m:t>(x,y)</m:t>
        </m:r>
      </m:oMath>
      <w:r w:rsidR="006363BD" w:rsidRPr="00987D42">
        <w:rPr>
          <w:rFonts w:ascii="3DS V2" w:hAnsi="3DS V2" w:cs="Arial"/>
          <w:i/>
          <w:iCs/>
          <w:sz w:val="24"/>
          <w:szCs w:val="24"/>
        </w:rPr>
        <w:t>.</w:t>
      </w:r>
      <w:r w:rsidR="007C0C0D" w:rsidRPr="00903E3A">
        <w:rPr>
          <w:rFonts w:ascii="3DS V2" w:hAnsi="3DS V2" w:cs="Arial"/>
          <w:sz w:val="24"/>
          <w:szCs w:val="24"/>
        </w:rPr>
        <w:t xml:space="preserve"> </w:t>
      </w:r>
    </w:p>
    <w:p w14:paraId="41689C3C" w14:textId="50B5C94F" w:rsidR="00244B01" w:rsidRPr="00903E3A" w:rsidRDefault="007C0C0D" w:rsidP="00903E3A">
      <w:pPr>
        <w:pStyle w:val="Paragraphedeliste"/>
        <w:spacing w:after="0" w:line="240" w:lineRule="auto"/>
        <w:jc w:val="both"/>
        <w:rPr>
          <w:rFonts w:ascii="3DS V2" w:hAnsi="3DS V2" w:cs="Arial"/>
          <w:sz w:val="24"/>
          <w:szCs w:val="24"/>
        </w:rPr>
      </w:pPr>
      <w:r w:rsidRPr="00903E3A">
        <w:rPr>
          <w:rFonts w:ascii="3DS V2" w:hAnsi="3DS V2" w:cs="Arial"/>
          <w:sz w:val="24"/>
          <w:szCs w:val="24"/>
        </w:rPr>
        <w:t xml:space="preserve">Cela détermine la position de la cavité sur </w:t>
      </w:r>
      <w:r w:rsidR="00A50917" w:rsidRPr="00903E3A">
        <w:rPr>
          <w:rFonts w:ascii="3DS V2" w:hAnsi="3DS V2" w:cs="Arial"/>
          <w:sz w:val="24"/>
          <w:szCs w:val="24"/>
        </w:rPr>
        <w:t>son</w:t>
      </w:r>
      <w:r w:rsidRPr="00903E3A">
        <w:rPr>
          <w:rFonts w:ascii="3DS V2" w:hAnsi="3DS V2" w:cs="Arial"/>
          <w:sz w:val="24"/>
          <w:szCs w:val="24"/>
        </w:rPr>
        <w:t xml:space="preserve"> connecteur</w:t>
      </w:r>
      <w:r w:rsidR="00EC5F2C" w:rsidRPr="00903E3A">
        <w:rPr>
          <w:rFonts w:ascii="3DS V2" w:hAnsi="3DS V2" w:cs="Arial"/>
          <w:sz w:val="24"/>
          <w:szCs w:val="24"/>
        </w:rPr>
        <w:t xml:space="preserve"> parent</w:t>
      </w:r>
      <w:r w:rsidRPr="00903E3A">
        <w:rPr>
          <w:rFonts w:ascii="3DS V2" w:hAnsi="3DS V2" w:cs="Arial"/>
          <w:sz w:val="24"/>
          <w:szCs w:val="24"/>
        </w:rPr>
        <w:t>.</w:t>
      </w:r>
    </w:p>
    <w:p w14:paraId="1A622E8C" w14:textId="06269AC1" w:rsidR="0015777D" w:rsidRPr="00903E3A" w:rsidRDefault="0015777D" w:rsidP="0015777D">
      <w:pPr>
        <w:spacing w:after="0" w:line="240" w:lineRule="auto"/>
        <w:jc w:val="both"/>
        <w:rPr>
          <w:rFonts w:ascii="3DS V2" w:hAnsi="3DS V2" w:cs="Arial"/>
          <w:sz w:val="24"/>
          <w:szCs w:val="24"/>
        </w:rPr>
      </w:pPr>
    </w:p>
    <w:p w14:paraId="208796F7" w14:textId="77777777" w:rsidR="00C711EA" w:rsidRDefault="00C711EA" w:rsidP="00C711EA">
      <w:pPr>
        <w:keepNext/>
        <w:spacing w:after="0" w:line="240" w:lineRule="auto"/>
        <w:jc w:val="center"/>
      </w:pPr>
      <w:r>
        <w:rPr>
          <w:noProof/>
        </w:rPr>
        <w:drawing>
          <wp:inline distT="0" distB="0" distL="0" distR="0" wp14:anchorId="5D0FB7AE" wp14:editId="3F0678D6">
            <wp:extent cx="3621227" cy="1490101"/>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3624601" cy="1491489"/>
                    </a:xfrm>
                    <a:prstGeom prst="rect">
                      <a:avLst/>
                    </a:prstGeom>
                    <a:noFill/>
                    <a:ln>
                      <a:noFill/>
                    </a:ln>
                  </pic:spPr>
                </pic:pic>
              </a:graphicData>
            </a:graphic>
          </wp:inline>
        </w:drawing>
      </w:r>
    </w:p>
    <w:p w14:paraId="745803F2" w14:textId="1094E1FB" w:rsidR="00C711EA" w:rsidRDefault="00C711EA" w:rsidP="00C711EA">
      <w:pPr>
        <w:pStyle w:val="Lgende"/>
        <w:jc w:val="center"/>
        <w:rPr>
          <w:rFonts w:ascii="Cambria Math" w:hAnsi="Cambria Math"/>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11</w:t>
      </w:r>
      <w:r w:rsidR="005402FF">
        <w:rPr>
          <w:noProof/>
        </w:rPr>
        <w:fldChar w:fldCharType="end"/>
      </w:r>
      <w:r>
        <w:t xml:space="preserve"> : Un connecteur et ses cavités</w:t>
      </w:r>
    </w:p>
    <w:p w14:paraId="09F05006" w14:textId="5E1B49B4" w:rsidR="008C7D8D" w:rsidRDefault="00BF21F0" w:rsidP="0015777D">
      <w:pPr>
        <w:spacing w:after="0" w:line="240" w:lineRule="auto"/>
        <w:jc w:val="both"/>
        <w:rPr>
          <w:rFonts w:ascii="Cambria Math" w:hAnsi="Cambria Math"/>
          <w:sz w:val="24"/>
          <w:szCs w:val="24"/>
        </w:rPr>
      </w:pPr>
      <w:r w:rsidRPr="00EE3401">
        <w:rPr>
          <w:rFonts w:ascii="3DS V2" w:hAnsi="3DS V2" w:cs="Arial"/>
          <w:sz w:val="24"/>
          <w:szCs w:val="24"/>
        </w:rPr>
        <w:t>Et le</w:t>
      </w:r>
      <w:r w:rsidR="00CC48D6" w:rsidRPr="00EE3401">
        <w:rPr>
          <w:rFonts w:ascii="3DS V2" w:hAnsi="3DS V2" w:cs="Arial"/>
          <w:sz w:val="24"/>
          <w:szCs w:val="24"/>
        </w:rPr>
        <w:t xml:space="preserve"> câble</w:t>
      </w:r>
      <w:r w:rsidR="00CC48D6" w:rsidRPr="009A365F">
        <w:rPr>
          <w:rFonts w:ascii="Cambria Math"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577DB7" w:rsidRPr="00EE3401">
        <w:rPr>
          <w:rFonts w:ascii="3DS V2" w:hAnsi="3DS V2" w:cs="Arial"/>
          <w:sz w:val="24"/>
          <w:szCs w:val="24"/>
        </w:rPr>
        <w:t>de</w:t>
      </w:r>
      <w:r w:rsidR="0044697C" w:rsidRPr="00EE3401">
        <w:rPr>
          <w:rFonts w:ascii="3DS V2" w:hAnsi="3DS V2" w:cs="Arial"/>
          <w:sz w:val="24"/>
          <w:szCs w:val="24"/>
        </w:rPr>
        <w:t xml:space="preserve"> </w:t>
      </w:r>
      <w:r w:rsidR="00963CA1" w:rsidRPr="00EE3401">
        <w:rPr>
          <w:rFonts w:ascii="3DS V2" w:hAnsi="3DS V2" w:cs="Arial"/>
          <w:sz w:val="24"/>
          <w:szCs w:val="24"/>
        </w:rPr>
        <w:t>la taille</w:t>
      </w:r>
      <w:r w:rsidR="00963CA1">
        <w:rPr>
          <w:rFonts w:ascii="Cambria Math" w:hAnsi="Cambria Math"/>
          <w:sz w:val="24"/>
          <w:szCs w:val="24"/>
        </w:rPr>
        <w:t xml:space="preserve"> </w:t>
      </w:r>
      <w:r w:rsidR="00FB5F16" w:rsidRPr="002C67BE">
        <w:rPr>
          <w:rFonts w:ascii="Cambria Math" w:hAnsi="Cambria Math"/>
          <w:sz w:val="24"/>
          <w:szCs w:val="24"/>
        </w:rPr>
        <w:t>R</w:t>
      </w:r>
      <w:r w:rsidR="00963CA1" w:rsidRPr="002C67BE">
        <w:rPr>
          <w:rFonts w:ascii="Cambria Math" w:hAnsi="Cambria Math"/>
          <w:sz w:val="24"/>
          <w:szCs w:val="24"/>
        </w:rPr>
        <w:t xml:space="preserve"> </w:t>
      </w:r>
      <w:r w:rsidR="00963CA1" w:rsidRPr="00EE3401">
        <w:rPr>
          <w:rFonts w:ascii="3DS V2" w:hAnsi="3DS V2" w:cs="Arial"/>
          <w:sz w:val="24"/>
          <w:szCs w:val="24"/>
        </w:rPr>
        <w:t>en</w:t>
      </w:r>
      <w:r w:rsidR="00963CA1">
        <w:rPr>
          <w:rFonts w:ascii="Cambria Math" w:hAnsi="Cambria Math"/>
          <w:sz w:val="24"/>
          <w:szCs w:val="24"/>
        </w:rPr>
        <w:t xml:space="preserve"> </w:t>
      </w:r>
      <w:r w:rsidR="00963CA1" w:rsidRPr="00EE3401">
        <w:rPr>
          <w:rFonts w:ascii="3DS V2" w:hAnsi="3DS V2" w:cs="Arial"/>
          <w:sz w:val="24"/>
          <w:szCs w:val="24"/>
        </w:rPr>
        <w:t xml:space="preserve">AWG et de </w:t>
      </w:r>
      <w:r w:rsidR="004B7842">
        <w:rPr>
          <w:rFonts w:ascii="3DS V2" w:hAnsi="3DS V2" w:cs="Arial"/>
          <w:sz w:val="24"/>
          <w:szCs w:val="24"/>
        </w:rPr>
        <w:t xml:space="preserve">la </w:t>
      </w:r>
      <w:r w:rsidR="0044697C" w:rsidRPr="00EE3401">
        <w:rPr>
          <w:rFonts w:ascii="3DS V2" w:hAnsi="3DS V2" w:cs="Arial"/>
          <w:sz w:val="24"/>
          <w:szCs w:val="24"/>
        </w:rPr>
        <w:t>ségrégation</w:t>
      </w:r>
      <w:r w:rsidR="0044697C" w:rsidRPr="009A365F">
        <w:rPr>
          <w:rFonts w:ascii="Cambria Math" w:hAnsi="Cambria Math"/>
          <w:sz w:val="24"/>
          <w:szCs w:val="24"/>
        </w:rPr>
        <w:t xml:space="preserve">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0B72AB">
        <w:rPr>
          <w:rFonts w:ascii="3DS V2" w:hAnsi="3DS V2" w:cs="Arial"/>
          <w:sz w:val="24"/>
          <w:szCs w:val="24"/>
        </w:rPr>
        <w:t>possède une série de fils</w:t>
      </w:r>
      <w:r w:rsidR="00B07C8A" w:rsidRPr="000B72AB">
        <w:rPr>
          <w:rFonts w:ascii="3DS V2" w:hAnsi="3DS V2" w:cs="Arial"/>
          <w:sz w:val="24"/>
          <w:szCs w:val="24"/>
        </w:rPr>
        <w:t>.</w:t>
      </w:r>
    </w:p>
    <w:p w14:paraId="647A1138" w14:textId="77777777" w:rsidR="007C776B" w:rsidRPr="009A365F" w:rsidRDefault="007C776B" w:rsidP="0015777D">
      <w:pPr>
        <w:spacing w:after="0" w:line="240" w:lineRule="auto"/>
        <w:jc w:val="both"/>
        <w:rPr>
          <w:rFonts w:ascii="Cambria Math" w:hAnsi="Cambria Math"/>
          <w:sz w:val="24"/>
          <w:szCs w:val="24"/>
        </w:rPr>
      </w:pPr>
    </w:p>
    <w:p w14:paraId="50CC5637" w14:textId="0D540B90" w:rsidR="007C776B" w:rsidRPr="007C776B" w:rsidRDefault="00FB35AB"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3743EF43" w14:textId="46B27986" w:rsidR="000B750E" w:rsidRPr="000B72AB" w:rsidRDefault="00B01DB4" w:rsidP="000D6DAE">
      <w:pPr>
        <w:spacing w:after="0" w:line="240" w:lineRule="auto"/>
        <w:jc w:val="both"/>
        <w:rPr>
          <w:rFonts w:ascii="3DS V2" w:hAnsi="3DS V2" w:cs="Arial"/>
          <w:sz w:val="24"/>
          <w:szCs w:val="24"/>
        </w:rPr>
      </w:pPr>
      <w:r w:rsidRPr="009A365F">
        <w:rPr>
          <w:rFonts w:ascii="Cambria Math" w:hAnsi="Cambria Math"/>
          <w:sz w:val="24"/>
          <w:szCs w:val="24"/>
        </w:rPr>
        <w:br/>
      </w:r>
      <w:r w:rsidRPr="000B72AB">
        <w:rPr>
          <w:rFonts w:ascii="3DS V2" w:hAnsi="3DS V2" w:cs="Arial"/>
          <w:sz w:val="24"/>
          <w:szCs w:val="24"/>
        </w:rPr>
        <w:t xml:space="preserve">L’objectif est </w:t>
      </w:r>
      <w:r w:rsidR="00466A49" w:rsidRPr="000B72AB">
        <w:rPr>
          <w:rFonts w:ascii="3DS V2" w:hAnsi="3DS V2" w:cs="Arial"/>
          <w:sz w:val="24"/>
          <w:szCs w:val="24"/>
        </w:rPr>
        <w:t xml:space="preserve">de trouver une allocation </w:t>
      </w:r>
      <w:r w:rsidR="009D505A" w:rsidRPr="000B72AB">
        <w:rPr>
          <w:rFonts w:ascii="3DS V2" w:hAnsi="3DS V2" w:cs="Arial"/>
          <w:sz w:val="24"/>
          <w:szCs w:val="24"/>
        </w:rPr>
        <w:t xml:space="preserve">pour chaque câble </w:t>
      </w:r>
      <w:r w:rsidR="00466A49" w:rsidRPr="000B72AB">
        <w:rPr>
          <w:rFonts w:ascii="3DS V2" w:hAnsi="3DS V2" w:cs="Arial"/>
          <w:sz w:val="24"/>
          <w:szCs w:val="24"/>
        </w:rPr>
        <w:t>sur l’ensemble de</w:t>
      </w:r>
      <w:r w:rsidR="007D0E5B" w:rsidRPr="000B72AB">
        <w:rPr>
          <w:rFonts w:ascii="3DS V2" w:hAnsi="3DS V2" w:cs="Arial"/>
          <w:sz w:val="24"/>
          <w:szCs w:val="24"/>
        </w:rPr>
        <w:t>s</w:t>
      </w:r>
      <w:r w:rsidR="00577DB7" w:rsidRPr="000B72AB">
        <w:rPr>
          <w:rFonts w:ascii="3DS V2" w:hAnsi="3DS V2" w:cs="Arial"/>
          <w:sz w:val="24"/>
          <w:szCs w:val="24"/>
        </w:rPr>
        <w:t xml:space="preserve"> cavités de</w:t>
      </w:r>
      <w:r w:rsidR="007D0E5B" w:rsidRPr="000B72AB">
        <w:rPr>
          <w:rFonts w:ascii="3DS V2" w:hAnsi="3DS V2" w:cs="Arial"/>
          <w:sz w:val="24"/>
          <w:szCs w:val="24"/>
        </w:rPr>
        <w:t>s</w:t>
      </w:r>
      <w:r w:rsidR="00466A49" w:rsidRPr="000B72AB">
        <w:rPr>
          <w:rFonts w:ascii="3DS V2" w:hAnsi="3DS V2" w:cs="Arial"/>
          <w:sz w:val="24"/>
          <w:szCs w:val="24"/>
        </w:rPr>
        <w:t xml:space="preserve"> connecteurs, en respectant </w:t>
      </w:r>
      <w:r w:rsidR="00753217" w:rsidRPr="000B72AB">
        <w:rPr>
          <w:rFonts w:ascii="3DS V2" w:hAnsi="3DS V2" w:cs="Arial"/>
          <w:sz w:val="24"/>
          <w:szCs w:val="24"/>
        </w:rPr>
        <w:t>les contraintes suivantes</w:t>
      </w:r>
      <w:r w:rsidR="00DC4446" w:rsidRPr="000B72AB">
        <w:rPr>
          <w:rFonts w:ascii="3DS V2" w:hAnsi="3DS V2" w:cs="Arial"/>
          <w:sz w:val="24"/>
          <w:szCs w:val="24"/>
        </w:rPr>
        <w:t xml:space="preserve"> </w:t>
      </w:r>
      <w:r w:rsidR="00466A49" w:rsidRPr="000B72AB">
        <w:rPr>
          <w:rFonts w:ascii="3DS V2" w:hAnsi="3DS V2" w:cs="Arial"/>
          <w:sz w:val="24"/>
          <w:szCs w:val="24"/>
        </w:rPr>
        <w:t>:</w:t>
      </w:r>
    </w:p>
    <w:p w14:paraId="538B9034" w14:textId="7C09B5A9" w:rsidR="003B5943" w:rsidRPr="000B72AB" w:rsidRDefault="00350538"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L</w:t>
      </w:r>
      <w:r w:rsidR="00FB7FA2" w:rsidRPr="000B72AB">
        <w:rPr>
          <w:rFonts w:ascii="3DS V2" w:hAnsi="3DS V2" w:cs="Arial"/>
          <w:sz w:val="24"/>
          <w:szCs w:val="24"/>
        </w:rPr>
        <w:t xml:space="preserve">a taille </w:t>
      </w:r>
      <w:r w:rsidRPr="000B72AB">
        <w:rPr>
          <w:rFonts w:ascii="3DS V2" w:hAnsi="3DS V2" w:cs="Arial"/>
          <w:sz w:val="24"/>
          <w:szCs w:val="24"/>
        </w:rPr>
        <w:t>du fil et de la cavité</w:t>
      </w:r>
      <w:r w:rsidR="00FB7FA2" w:rsidRPr="000B72AB">
        <w:rPr>
          <w:rFonts w:ascii="3DS V2" w:hAnsi="3DS V2" w:cs="Arial"/>
          <w:sz w:val="24"/>
          <w:szCs w:val="24"/>
        </w:rPr>
        <w:t xml:space="preserve"> </w:t>
      </w:r>
      <w:r w:rsidR="009D67A0" w:rsidRPr="000B72AB">
        <w:rPr>
          <w:rFonts w:ascii="3DS V2" w:hAnsi="3DS V2" w:cs="Arial"/>
          <w:sz w:val="24"/>
          <w:szCs w:val="24"/>
        </w:rPr>
        <w:t>doit</w:t>
      </w:r>
      <w:r w:rsidR="00B01DB4" w:rsidRPr="000B72AB">
        <w:rPr>
          <w:rFonts w:ascii="3DS V2" w:hAnsi="3DS V2" w:cs="Arial"/>
          <w:sz w:val="24"/>
          <w:szCs w:val="24"/>
        </w:rPr>
        <w:t xml:space="preserve"> être compatibles</w:t>
      </w:r>
      <w:r w:rsidRPr="000B72AB">
        <w:rPr>
          <w:rFonts w:ascii="3DS V2" w:hAnsi="3DS V2" w:cs="Arial"/>
          <w:sz w:val="24"/>
          <w:szCs w:val="24"/>
        </w:rPr>
        <w:t>.</w:t>
      </w:r>
    </w:p>
    <w:p w14:paraId="5191DF1D" w14:textId="2286FF53" w:rsidR="003B5943" w:rsidRPr="000B72AB" w:rsidRDefault="00C32F89"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avec </w:t>
      </w:r>
      <w:r w:rsidR="005A2AC0" w:rsidRPr="000B72AB">
        <w:rPr>
          <w:rFonts w:ascii="3DS V2" w:hAnsi="3DS V2" w:cs="Arial"/>
          <w:sz w:val="24"/>
          <w:szCs w:val="24"/>
        </w:rPr>
        <w:t>des</w:t>
      </w:r>
      <w:r w:rsidRPr="000B72AB">
        <w:rPr>
          <w:rFonts w:ascii="3DS V2" w:hAnsi="3DS V2" w:cs="Arial"/>
          <w:sz w:val="24"/>
          <w:szCs w:val="24"/>
        </w:rPr>
        <w:t xml:space="preserve"> ségrégation</w:t>
      </w:r>
      <w:r w:rsidR="00F2696C" w:rsidRPr="000B72AB">
        <w:rPr>
          <w:rFonts w:ascii="3DS V2" w:hAnsi="3DS V2" w:cs="Arial"/>
          <w:sz w:val="24"/>
          <w:szCs w:val="24"/>
        </w:rPr>
        <w:t>s</w:t>
      </w:r>
      <w:r w:rsidRPr="000B72AB">
        <w:rPr>
          <w:rFonts w:ascii="3DS V2" w:hAnsi="3DS V2" w:cs="Arial"/>
          <w:sz w:val="24"/>
          <w:szCs w:val="24"/>
        </w:rPr>
        <w:t xml:space="preserve"> </w:t>
      </w:r>
      <w:r w:rsidR="005A2AC0" w:rsidRPr="000B72AB">
        <w:rPr>
          <w:rFonts w:ascii="3DS V2" w:hAnsi="3DS V2" w:cs="Arial"/>
          <w:sz w:val="24"/>
          <w:szCs w:val="24"/>
        </w:rPr>
        <w:t xml:space="preserve">incompatibles </w:t>
      </w:r>
      <w:r w:rsidRPr="000B72AB">
        <w:rPr>
          <w:rFonts w:ascii="3DS V2" w:hAnsi="3DS V2" w:cs="Arial"/>
          <w:sz w:val="24"/>
          <w:szCs w:val="24"/>
        </w:rPr>
        <w:t>ne doivent pas être plac</w:t>
      </w:r>
      <w:r w:rsidR="00AD4576" w:rsidRPr="000B72AB">
        <w:rPr>
          <w:rFonts w:ascii="3DS V2" w:hAnsi="3DS V2" w:cs="Arial"/>
          <w:sz w:val="24"/>
          <w:szCs w:val="24"/>
        </w:rPr>
        <w:t>és</w:t>
      </w:r>
      <w:r w:rsidRPr="000B72AB">
        <w:rPr>
          <w:rFonts w:ascii="3DS V2" w:hAnsi="3DS V2" w:cs="Arial"/>
          <w:sz w:val="24"/>
          <w:szCs w:val="24"/>
        </w:rPr>
        <w:t xml:space="preserve"> sur le même connecteur.</w:t>
      </w:r>
    </w:p>
    <w:p w14:paraId="57EF050D" w14:textId="6674291A" w:rsidR="003B5943" w:rsidRPr="000B72AB" w:rsidRDefault="00117FF2"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fils d’un même câble </w:t>
      </w:r>
      <w:r w:rsidR="00B01DB4" w:rsidRPr="000B72AB">
        <w:rPr>
          <w:rFonts w:ascii="3DS V2" w:hAnsi="3DS V2" w:cs="Arial"/>
          <w:sz w:val="24"/>
          <w:szCs w:val="24"/>
        </w:rPr>
        <w:t>doivent être</w:t>
      </w:r>
      <w:r w:rsidR="007D0292" w:rsidRPr="000B72AB">
        <w:rPr>
          <w:rFonts w:ascii="3DS V2" w:hAnsi="3DS V2" w:cs="Arial"/>
          <w:sz w:val="24"/>
          <w:szCs w:val="24"/>
        </w:rPr>
        <w:t xml:space="preserve"> </w:t>
      </w:r>
      <w:r w:rsidR="00B01DB4" w:rsidRPr="000B72AB">
        <w:rPr>
          <w:rFonts w:ascii="3DS V2" w:hAnsi="3DS V2" w:cs="Arial"/>
          <w:sz w:val="24"/>
          <w:szCs w:val="24"/>
        </w:rPr>
        <w:t xml:space="preserve">proches les </w:t>
      </w:r>
      <w:r w:rsidR="00607256" w:rsidRPr="000B72AB">
        <w:rPr>
          <w:rFonts w:ascii="3DS V2" w:hAnsi="3DS V2" w:cs="Arial"/>
          <w:sz w:val="24"/>
          <w:szCs w:val="24"/>
        </w:rPr>
        <w:t>uns</w:t>
      </w:r>
      <w:r w:rsidR="00B01DB4" w:rsidRPr="000B72AB">
        <w:rPr>
          <w:rFonts w:ascii="3DS V2" w:hAnsi="3DS V2" w:cs="Arial"/>
          <w:sz w:val="24"/>
          <w:szCs w:val="24"/>
        </w:rPr>
        <w:t xml:space="preserve"> des autres</w:t>
      </w:r>
      <w:r w:rsidR="00350538" w:rsidRPr="000B72AB">
        <w:rPr>
          <w:rFonts w:ascii="3DS V2" w:hAnsi="3DS V2" w:cs="Arial"/>
          <w:sz w:val="24"/>
          <w:szCs w:val="24"/>
        </w:rPr>
        <w:t>.</w:t>
      </w:r>
    </w:p>
    <w:p w14:paraId="57976F4C" w14:textId="2134CBD2" w:rsidR="00BB39A1" w:rsidRPr="000B72AB" w:rsidRDefault="008D31D5"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w:t>
      </w:r>
      <w:r w:rsidR="00861BB9" w:rsidRPr="000B72AB">
        <w:rPr>
          <w:rFonts w:ascii="3DS V2" w:hAnsi="3DS V2" w:cs="Arial"/>
          <w:sz w:val="24"/>
          <w:szCs w:val="24"/>
        </w:rPr>
        <w:t xml:space="preserve">et leurs fils </w:t>
      </w:r>
      <w:r w:rsidRPr="000B72AB">
        <w:rPr>
          <w:rFonts w:ascii="3DS V2" w:hAnsi="3DS V2" w:cs="Arial"/>
          <w:sz w:val="24"/>
          <w:szCs w:val="24"/>
        </w:rPr>
        <w:t xml:space="preserve">ne doivent pas </w:t>
      </w:r>
      <w:r w:rsidR="00621A12" w:rsidRPr="000B72AB">
        <w:rPr>
          <w:rFonts w:ascii="3DS V2" w:hAnsi="3DS V2" w:cs="Arial"/>
          <w:sz w:val="24"/>
          <w:szCs w:val="24"/>
        </w:rPr>
        <w:t xml:space="preserve">se </w:t>
      </w:r>
      <w:r w:rsidRPr="000B72AB">
        <w:rPr>
          <w:rFonts w:ascii="3DS V2" w:hAnsi="3DS V2" w:cs="Arial"/>
          <w:sz w:val="24"/>
          <w:szCs w:val="24"/>
        </w:rPr>
        <w:t>croise</w:t>
      </w:r>
      <w:r w:rsidR="00F2235A" w:rsidRPr="000B72AB">
        <w:rPr>
          <w:rFonts w:ascii="3DS V2" w:hAnsi="3DS V2" w:cs="Arial"/>
          <w:sz w:val="24"/>
          <w:szCs w:val="24"/>
        </w:rPr>
        <w:t>r</w:t>
      </w:r>
      <w:r w:rsidRPr="000B72AB">
        <w:rPr>
          <w:rFonts w:ascii="3DS V2" w:hAnsi="3DS V2" w:cs="Arial"/>
          <w:sz w:val="24"/>
          <w:szCs w:val="24"/>
        </w:rPr>
        <w:t>.</w:t>
      </w:r>
      <w:r w:rsidR="00C711EA" w:rsidRPr="000B72AB">
        <w:rPr>
          <w:rFonts w:ascii="3DS V2" w:hAnsi="3DS V2" w:cs="Arial"/>
          <w:sz w:val="24"/>
          <w:szCs w:val="24"/>
        </w:rPr>
        <w:t xml:space="preserve"> </w:t>
      </w:r>
    </w:p>
    <w:p w14:paraId="0D64B381" w14:textId="5D96BC60" w:rsidR="008C7D8D" w:rsidRPr="003B5943" w:rsidRDefault="005962D2" w:rsidP="000D6DAE">
      <w:pPr>
        <w:pStyle w:val="NormalWeb"/>
        <w:jc w:val="both"/>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w:t>
      </w:r>
      <w:r w:rsidR="00AA71C8">
        <w:rPr>
          <w:rFonts w:ascii="3DS V2" w:hAnsi="3DS V2"/>
          <w:lang w:val="fr-FR"/>
        </w:rPr>
        <w:t>u</w:t>
      </w:r>
      <w:r w:rsidRPr="003B5943">
        <w:rPr>
          <w:rFonts w:ascii="3DS V2" w:hAnsi="3DS V2"/>
          <w:lang w:val="fr-FR"/>
        </w:rPr>
        <w:t xml:space="preserv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r w:rsidR="008C7D8D" w:rsidRPr="003B5943">
        <w:rPr>
          <w:rFonts w:ascii="3DS V2" w:hAnsi="3DS V2" w:cs="Arial"/>
          <w:lang w:val="fr-FR"/>
        </w:rPr>
        <w:br w:type="page"/>
      </w:r>
    </w:p>
    <w:p w14:paraId="250102AA" w14:textId="77777777" w:rsidR="001427D3" w:rsidRDefault="00331500" w:rsidP="001427D3">
      <w:pPr>
        <w:pStyle w:val="Titre3"/>
        <w:rPr>
          <w:rFonts w:ascii="3DS V2" w:hAnsi="3DS V2"/>
          <w:sz w:val="32"/>
          <w:szCs w:val="32"/>
        </w:rPr>
      </w:pPr>
      <w:bookmarkStart w:id="27" w:name="_Toc205383611"/>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6E9665F9" w:rsidR="001427D3" w:rsidRDefault="00BB6D03" w:rsidP="00781D77">
      <w:pPr>
        <w:pStyle w:val="NormalWeb"/>
        <w:jc w:val="both"/>
        <w:rPr>
          <w:rFonts w:ascii="3DS V2" w:eastAsia="SimSun" w:hAnsi="3DS V2" w:cs="Arial"/>
          <w:lang w:val="fr-FR" w:eastAsia="en-US"/>
        </w:rPr>
      </w:pPr>
      <w:r>
        <w:rPr>
          <w:rFonts w:ascii="3DS V2" w:eastAsia="SimSun" w:hAnsi="3DS V2" w:cs="Arial"/>
          <w:lang w:val="fr-FR" w:eastAsia="en-US"/>
        </w:rPr>
        <w:t>L</w:t>
      </w:r>
      <w:r w:rsidR="0040636C">
        <w:rPr>
          <w:rFonts w:ascii="3DS V2" w:eastAsia="SimSun" w:hAnsi="3DS V2" w:cs="Arial"/>
          <w:lang w:val="fr-FR" w:eastAsia="en-US"/>
        </w:rPr>
        <w:t xml:space="preserve">es fils </w:t>
      </w:r>
      <w:r w:rsidR="00551CFA">
        <w:rPr>
          <w:rFonts w:ascii="3DS V2" w:eastAsia="SimSun" w:hAnsi="3DS V2" w:cs="Arial"/>
          <w:lang w:val="fr-FR" w:eastAsia="en-US"/>
        </w:rPr>
        <w:t>d’un</w:t>
      </w:r>
      <w:r w:rsidR="0040636C">
        <w:rPr>
          <w:rFonts w:ascii="3DS V2" w:eastAsia="SimSun" w:hAnsi="3DS V2" w:cs="Arial"/>
          <w:lang w:val="fr-FR" w:eastAsia="en-US"/>
        </w:rPr>
        <w:t xml:space="preserve"> même câble </w:t>
      </w:r>
      <w:r w:rsidR="00221765">
        <w:rPr>
          <w:rFonts w:ascii="3DS V2" w:eastAsia="SimSun" w:hAnsi="3DS V2" w:cs="Arial"/>
          <w:lang w:val="fr-FR" w:eastAsia="en-US"/>
        </w:rPr>
        <w:t>doivent être</w:t>
      </w:r>
      <w:r w:rsidR="0040636C">
        <w:rPr>
          <w:rFonts w:ascii="3DS V2" w:eastAsia="SimSun" w:hAnsi="3DS V2" w:cs="Arial"/>
          <w:lang w:val="fr-FR" w:eastAsia="en-US"/>
        </w:rPr>
        <w:t xml:space="preserve"> </w:t>
      </w:r>
      <w:r w:rsidR="00144EF9">
        <w:rPr>
          <w:rFonts w:ascii="3DS V2" w:eastAsia="SimSun" w:hAnsi="3DS V2" w:cs="Arial"/>
          <w:lang w:val="fr-FR" w:eastAsia="en-US"/>
        </w:rPr>
        <w:t>connectés</w:t>
      </w:r>
      <w:r w:rsidR="0040636C">
        <w:rPr>
          <w:rFonts w:ascii="3DS V2" w:eastAsia="SimSun" w:hAnsi="3DS V2" w:cs="Arial"/>
          <w:lang w:val="fr-FR" w:eastAsia="en-US"/>
        </w:rPr>
        <w:t xml:space="preserve"> dans </w:t>
      </w:r>
      <w:r w:rsidR="00C051B6">
        <w:rPr>
          <w:rFonts w:ascii="3DS V2" w:eastAsia="SimSun" w:hAnsi="3DS V2" w:cs="Arial"/>
          <w:lang w:val="fr-FR" w:eastAsia="en-US"/>
        </w:rPr>
        <w:t>des</w:t>
      </w:r>
      <w:r w:rsidR="0040636C">
        <w:rPr>
          <w:rFonts w:ascii="3DS V2" w:eastAsia="SimSun" w:hAnsi="3DS V2" w:cs="Arial"/>
          <w:lang w:val="fr-FR" w:eastAsia="en-US"/>
        </w:rPr>
        <w:t xml:space="preserve"> cavités adjacentes</w:t>
      </w:r>
      <w:r w:rsidR="001427D3">
        <w:rPr>
          <w:rFonts w:ascii="3DS V2" w:eastAsia="SimSun" w:hAnsi="3DS V2" w:cs="Arial"/>
          <w:lang w:val="fr-FR" w:eastAsia="en-US"/>
        </w:rPr>
        <w:t>. Pour cela,</w:t>
      </w:r>
      <w:r w:rsidR="0040636C">
        <w:rPr>
          <w:rFonts w:ascii="3DS V2" w:eastAsia="SimSun" w:hAnsi="3DS V2" w:cs="Arial"/>
          <w:lang w:val="fr-FR" w:eastAsia="en-US"/>
        </w:rPr>
        <w:t xml:space="preserve"> </w:t>
      </w:r>
      <w:r w:rsidR="00C72C50">
        <w:rPr>
          <w:rFonts w:ascii="3DS V2" w:eastAsia="SimSun" w:hAnsi="3DS V2" w:cs="Arial"/>
          <w:lang w:val="fr-FR" w:eastAsia="en-US"/>
        </w:rPr>
        <w:t xml:space="preserve">il </w:t>
      </w:r>
      <w:r w:rsidR="00144EF9">
        <w:rPr>
          <w:rFonts w:ascii="3DS V2" w:eastAsia="SimSun" w:hAnsi="3DS V2" w:cs="Arial"/>
          <w:lang w:val="fr-FR" w:eastAsia="en-US"/>
        </w:rPr>
        <w:t>est nécessaire de</w:t>
      </w:r>
      <w:r w:rsidR="00C72C50">
        <w:rPr>
          <w:rFonts w:ascii="3DS V2" w:eastAsia="SimSun" w:hAnsi="3DS V2" w:cs="Arial"/>
          <w:lang w:val="fr-FR" w:eastAsia="en-US"/>
        </w:rPr>
        <w:t xml:space="preserve"> définir la notion de</w:t>
      </w:r>
      <w:r w:rsidR="00F90F7A">
        <w:rPr>
          <w:rFonts w:ascii="3DS V2" w:eastAsia="SimSun" w:hAnsi="3DS V2" w:cs="Arial"/>
          <w:lang w:val="fr-FR" w:eastAsia="en-US"/>
        </w:rPr>
        <w:t xml:space="preserve"> </w:t>
      </w:r>
      <w:r w:rsidR="00C72C50">
        <w:rPr>
          <w:rFonts w:ascii="3DS V2" w:eastAsia="SimSun" w:hAnsi="3DS V2" w:cs="Arial"/>
          <w:lang w:val="fr-FR" w:eastAsia="en-US"/>
        </w:rPr>
        <w:t>proximité</w:t>
      </w:r>
      <w:r w:rsidR="00774890">
        <w:rPr>
          <w:rFonts w:ascii="3DS V2" w:eastAsia="SimSun" w:hAnsi="3DS V2" w:cs="Arial"/>
          <w:lang w:val="fr-FR" w:eastAsia="en-US"/>
        </w:rPr>
        <w:t xml:space="preserve"> </w:t>
      </w:r>
      <w:r w:rsidR="0072442A">
        <w:rPr>
          <w:rFonts w:ascii="3DS V2" w:eastAsia="SimSun" w:hAnsi="3DS V2" w:cs="Arial"/>
          <w:lang w:val="fr-FR" w:eastAsia="en-US"/>
        </w:rPr>
        <w:t xml:space="preserve">et </w:t>
      </w:r>
      <w:r w:rsidR="00144EF9">
        <w:rPr>
          <w:rFonts w:ascii="3DS V2" w:eastAsia="SimSun" w:hAnsi="3DS V2" w:cs="Arial"/>
          <w:lang w:val="fr-FR" w:eastAsia="en-US"/>
        </w:rPr>
        <w:t>d’</w:t>
      </w:r>
      <w:r w:rsidR="0072442A">
        <w:rPr>
          <w:rFonts w:ascii="3DS V2" w:eastAsia="SimSun" w:hAnsi="3DS V2" w:cs="Arial"/>
          <w:lang w:val="fr-FR" w:eastAsia="en-US"/>
        </w:rPr>
        <w:t xml:space="preserve">établir une </w:t>
      </w:r>
      <w:r w:rsidR="0072442A" w:rsidRPr="001427D3">
        <w:rPr>
          <w:rFonts w:ascii="3DS V2" w:eastAsia="SimSun" w:hAnsi="3DS V2" w:cs="Arial"/>
          <w:lang w:val="fr-FR" w:eastAsia="en-US"/>
        </w:rPr>
        <w:t>table d’adjacence</w:t>
      </w:r>
      <w:r w:rsidR="0072442A">
        <w:rPr>
          <w:rFonts w:ascii="3DS V2" w:eastAsia="SimSun" w:hAnsi="3DS V2" w:cs="Arial"/>
          <w:lang w:val="fr-FR" w:eastAsia="en-US"/>
        </w:rPr>
        <w:t xml:space="preserve">, qui </w:t>
      </w:r>
      <w:r w:rsidR="00144EF9">
        <w:rPr>
          <w:rFonts w:ascii="3DS V2" w:eastAsia="SimSun" w:hAnsi="3DS V2" w:cs="Arial"/>
          <w:lang w:val="fr-FR" w:eastAsia="en-US"/>
        </w:rPr>
        <w:t>répertorie</w:t>
      </w:r>
      <w:r w:rsidR="00D11709">
        <w:rPr>
          <w:rFonts w:ascii="3DS V2" w:eastAsia="SimSun" w:hAnsi="3DS V2" w:cs="Arial"/>
          <w:lang w:val="fr-FR" w:eastAsia="en-US"/>
        </w:rPr>
        <w:t>, pour chaque cavité,</w:t>
      </w:r>
      <w:r w:rsidR="0072442A">
        <w:rPr>
          <w:rFonts w:ascii="3DS V2" w:eastAsia="SimSun" w:hAnsi="3DS V2" w:cs="Arial"/>
          <w:lang w:val="fr-FR" w:eastAsia="en-US"/>
        </w:rPr>
        <w:t xml:space="preserve"> tou</w:t>
      </w:r>
      <w:r w:rsidR="00D11709">
        <w:rPr>
          <w:rFonts w:ascii="3DS V2" w:eastAsia="SimSun" w:hAnsi="3DS V2" w:cs="Arial"/>
          <w:lang w:val="fr-FR" w:eastAsia="en-US"/>
        </w:rPr>
        <w:t>te</w:t>
      </w:r>
      <w:r w:rsidR="0072442A">
        <w:rPr>
          <w:rFonts w:ascii="3DS V2" w:eastAsia="SimSun" w:hAnsi="3DS V2" w:cs="Arial"/>
          <w:lang w:val="fr-FR" w:eastAsia="en-US"/>
        </w:rPr>
        <w:t>s les cavités voisine</w:t>
      </w:r>
      <w:r w:rsidR="00D11709">
        <w:rPr>
          <w:rFonts w:ascii="3DS V2" w:eastAsia="SimSun" w:hAnsi="3DS V2" w:cs="Arial"/>
          <w:lang w:val="fr-FR" w:eastAsia="en-US"/>
        </w:rPr>
        <w:t>s.</w:t>
      </w:r>
    </w:p>
    <w:p w14:paraId="38D43C6A" w14:textId="4E70869D" w:rsidR="004D25B0" w:rsidRPr="00463474" w:rsidRDefault="00381B67" w:rsidP="00781D77">
      <w:pPr>
        <w:pStyle w:val="NormalWeb"/>
        <w:jc w:val="both"/>
        <w:rPr>
          <w:rFonts w:ascii="3DS V2" w:eastAsia="SimSun" w:hAnsi="3DS V2" w:cs="Arial"/>
          <w:lang w:val="fr-FR" w:eastAsia="en-US"/>
        </w:rPr>
      </w:pPr>
      <w:r w:rsidRPr="0041418D">
        <w:rPr>
          <w:rFonts w:ascii="3DS V2" w:eastAsia="SimSun" w:hAnsi="3DS V2" w:cs="Arial"/>
          <w:noProof/>
          <w:color w:val="FF0000"/>
          <w:lang w:val="fr-FR" w:eastAsia="en-US"/>
        </w:rPr>
        <mc:AlternateContent>
          <mc:Choice Requires="wps">
            <w:drawing>
              <wp:anchor distT="0" distB="0" distL="114300" distR="114300" simplePos="0" relativeHeight="251814400" behindDoc="0" locked="0" layoutInCell="1" allowOverlap="1" wp14:anchorId="2E8D99E5" wp14:editId="4A7205A8">
                <wp:simplePos x="0" y="0"/>
                <wp:positionH relativeFrom="column">
                  <wp:posOffset>1035050</wp:posOffset>
                </wp:positionH>
                <wp:positionV relativeFrom="paragraph">
                  <wp:posOffset>725805</wp:posOffset>
                </wp:positionV>
                <wp:extent cx="1225550" cy="1233170"/>
                <wp:effectExtent l="0" t="0" r="12700" b="24130"/>
                <wp:wrapNone/>
                <wp:docPr id="3" name="Ellipse 3"/>
                <wp:cNvGraphicFramePr/>
                <a:graphic xmlns:a="http://schemas.openxmlformats.org/drawingml/2006/main">
                  <a:graphicData uri="http://schemas.microsoft.com/office/word/2010/wordprocessingShape">
                    <wps:wsp>
                      <wps:cNvSpPr/>
                      <wps:spPr>
                        <a:xfrm>
                          <a:off x="0" y="0"/>
                          <a:ext cx="1225550" cy="1233170"/>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AC68AF2" id="Ellipse 3" o:spid="_x0000_s1026" style="position:absolute;margin-left:81.5pt;margin-top:57.15pt;width:96.5pt;height:97.1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" filled="f" strokecolor="#da291c [3214]" strokeweight="2pt"/>
            </w:pict>
          </mc:Fallback>
        </mc:AlternateContent>
      </w:r>
      <w:r w:rsidRPr="003A73C7">
        <w:rPr>
          <w:rFonts w:ascii="3DS V2" w:eastAsia="SimSun" w:hAnsi="3DS V2" w:cs="Arial"/>
          <w:noProof/>
          <w:lang w:val="fr-FR" w:eastAsia="en-US"/>
        </w:rPr>
        <w:drawing>
          <wp:anchor distT="0" distB="0" distL="114300" distR="114300" simplePos="0" relativeHeight="251813376" behindDoc="0" locked="0" layoutInCell="1" allowOverlap="1" wp14:anchorId="4EBC55B5" wp14:editId="645C77EF">
            <wp:simplePos x="0" y="0"/>
            <wp:positionH relativeFrom="column">
              <wp:posOffset>504190</wp:posOffset>
            </wp:positionH>
            <wp:positionV relativeFrom="paragraph">
              <wp:posOffset>940279</wp:posOffset>
            </wp:positionV>
            <wp:extent cx="4718304" cy="1186633"/>
            <wp:effectExtent l="0" t="0" r="635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18304" cy="1186633"/>
                    </a:xfrm>
                    <a:prstGeom prst="rect">
                      <a:avLst/>
                    </a:prstGeom>
                  </pic:spPr>
                </pic:pic>
              </a:graphicData>
            </a:graphic>
          </wp:anchor>
        </w:drawing>
      </w:r>
      <w:r w:rsidR="00D836B4">
        <w:rPr>
          <w:rFonts w:ascii="3DS V2" w:eastAsia="SimSun" w:hAnsi="3DS V2" w:cs="Arial"/>
          <w:lang w:val="fr-FR" w:eastAsia="en-US"/>
        </w:rPr>
        <w:t>L</w:t>
      </w:r>
      <w:r w:rsidR="0072442A">
        <w:rPr>
          <w:rFonts w:ascii="3DS V2" w:eastAsia="SimSun" w:hAnsi="3DS V2" w:cs="Arial"/>
          <w:lang w:val="fr-FR" w:eastAsia="en-US"/>
        </w:rPr>
        <w:t xml:space="preserve">a </w:t>
      </w:r>
      <w:r w:rsidR="00331500" w:rsidRPr="0041418D">
        <w:rPr>
          <w:rFonts w:ascii="3DS V2" w:eastAsia="SimSun" w:hAnsi="3DS V2" w:cs="Arial"/>
          <w:lang w:val="fr-FR" w:eastAsia="en-US"/>
        </w:rPr>
        <w:t xml:space="preserve">façon la plus simple de définir cette notion, est de </w:t>
      </w:r>
      <w:r w:rsidR="00D71016">
        <w:rPr>
          <w:rFonts w:ascii="3DS V2" w:eastAsia="SimSun" w:hAnsi="3DS V2" w:cs="Arial"/>
          <w:lang w:val="fr-FR" w:eastAsia="en-US"/>
        </w:rPr>
        <w:t xml:space="preserve">tracer un cercle dont le centre est le centre </w:t>
      </w:r>
      <w:r w:rsidR="00160ABE">
        <w:rPr>
          <w:rFonts w:ascii="3DS V2" w:eastAsia="SimSun" w:hAnsi="3DS V2" w:cs="Arial"/>
          <w:lang w:val="fr-FR" w:eastAsia="en-US"/>
        </w:rPr>
        <w:t>d’une</w:t>
      </w:r>
      <w:r w:rsidR="00D71016">
        <w:rPr>
          <w:rFonts w:ascii="3DS V2" w:eastAsia="SimSun" w:hAnsi="3DS V2" w:cs="Arial"/>
          <w:lang w:val="fr-FR" w:eastAsia="en-US"/>
        </w:rPr>
        <w:t xml:space="preserve"> cavité </w:t>
      </w:r>
      <w:r w:rsidR="004D25B0">
        <w:rPr>
          <w:rFonts w:ascii="3DS V2" w:eastAsia="SimSun" w:hAnsi="3DS V2" w:cs="Arial"/>
          <w:lang w:val="fr-FR" w:eastAsia="en-US"/>
        </w:rPr>
        <w:t xml:space="preserve">puis </w:t>
      </w:r>
      <w:r w:rsidR="00F90F7A">
        <w:rPr>
          <w:rFonts w:ascii="3DS V2" w:eastAsia="SimSun" w:hAnsi="3DS V2" w:cs="Arial"/>
          <w:lang w:val="fr-FR" w:eastAsia="en-US"/>
        </w:rPr>
        <w:t xml:space="preserve">de </w:t>
      </w:r>
      <w:r w:rsidR="00D71016" w:rsidRPr="00D71016">
        <w:rPr>
          <w:rFonts w:ascii="3DS V2" w:eastAsia="SimSun" w:hAnsi="3DS V2" w:cs="Arial"/>
          <w:lang w:val="fr-FR" w:eastAsia="en-US"/>
        </w:rPr>
        <w:t xml:space="preserve">trouver un rayon </w:t>
      </w:r>
      <w:r w:rsidR="00D71016">
        <w:rPr>
          <w:rFonts w:ascii="3DS V2" w:eastAsia="SimSun" w:hAnsi="3DS V2" w:cs="Arial"/>
          <w:lang w:val="fr-FR" w:eastAsia="en-US"/>
        </w:rPr>
        <w:t>adapté</w:t>
      </w:r>
      <w:r w:rsidR="00D71016" w:rsidRPr="00D71016">
        <w:rPr>
          <w:rFonts w:ascii="3DS V2" w:eastAsia="SimSun" w:hAnsi="3DS V2" w:cs="Arial"/>
          <w:lang w:val="fr-FR" w:eastAsia="en-US"/>
        </w:rPr>
        <w:t xml:space="preserve"> tel que les </w:t>
      </w:r>
      <w:r w:rsidR="00A804D2">
        <w:rPr>
          <w:rFonts w:ascii="3DS V2" w:eastAsia="SimSun" w:hAnsi="3DS V2" w:cs="Arial"/>
          <w:lang w:val="fr-FR" w:eastAsia="en-US"/>
        </w:rPr>
        <w:t>cavités adjacentes</w:t>
      </w:r>
      <w:r w:rsidR="00D71016" w:rsidRPr="00D71016">
        <w:rPr>
          <w:rFonts w:ascii="3DS V2" w:eastAsia="SimSun" w:hAnsi="3DS V2" w:cs="Arial"/>
          <w:lang w:val="fr-FR" w:eastAsia="en-US"/>
        </w:rPr>
        <w:t xml:space="preserve"> soient contenues dans </w:t>
      </w:r>
      <w:r w:rsidR="004D25B0">
        <w:rPr>
          <w:rFonts w:ascii="3DS V2" w:eastAsia="SimSun" w:hAnsi="3DS V2" w:cs="Arial"/>
          <w:lang w:val="fr-FR" w:eastAsia="en-US"/>
        </w:rPr>
        <w:t>c</w:t>
      </w:r>
      <w:r w:rsidR="00D71016" w:rsidRPr="00D71016">
        <w:rPr>
          <w:rFonts w:ascii="3DS V2" w:eastAsia="SimSun" w:hAnsi="3DS V2" w:cs="Arial"/>
          <w:lang w:val="fr-FR" w:eastAsia="en-US"/>
        </w:rPr>
        <w:t>e cercle.</w:t>
      </w:r>
      <w:r w:rsidR="004D25B0" w:rsidRPr="004D25B0">
        <w:rPr>
          <w:rFonts w:ascii="3DS V2" w:eastAsia="SimSun" w:hAnsi="3DS V2" w:cs="Arial"/>
          <w:noProof/>
          <w:lang w:val="fr-FR" w:eastAsia="en-US"/>
        </w:rPr>
        <w:t xml:space="preserve"> </w:t>
      </w:r>
      <w:r w:rsidR="00463474">
        <w:rPr>
          <w:rFonts w:ascii="3DS V2" w:eastAsia="SimSun" w:hAnsi="3DS V2" w:cs="Arial"/>
          <w:noProof/>
          <w:lang w:val="fr-FR" w:eastAsia="en-US"/>
        </w:rPr>
        <w:t>Par exemple, ici l</w:t>
      </w:r>
      <w:r w:rsidR="00A65BE0">
        <w:rPr>
          <w:rFonts w:ascii="3DS V2" w:eastAsia="SimSun" w:hAnsi="3DS V2" w:cs="Arial"/>
          <w:noProof/>
          <w:lang w:val="fr-FR" w:eastAsia="en-US"/>
        </w:rPr>
        <w:t>es</w:t>
      </w:r>
      <w:r w:rsidR="00463474">
        <w:rPr>
          <w:rFonts w:ascii="3DS V2" w:eastAsia="SimSun" w:hAnsi="3DS V2" w:cs="Arial"/>
          <w:noProof/>
          <w:lang w:val="fr-FR" w:eastAsia="en-US"/>
        </w:rPr>
        <w:t xml:space="preserve"> cavité</w:t>
      </w:r>
      <w:r w:rsidR="00A65BE0">
        <w:rPr>
          <w:rFonts w:ascii="3DS V2" w:eastAsia="SimSun" w:hAnsi="3DS V2" w:cs="Arial"/>
          <w:noProof/>
          <w:lang w:val="fr-FR" w:eastAsia="en-US"/>
        </w:rPr>
        <w:t>s</w:t>
      </w:r>
      <w:r w:rsidR="00463474">
        <w:rPr>
          <w:rFonts w:ascii="3DS V2" w:eastAsia="SimSun" w:hAnsi="3DS V2" w:cs="Arial"/>
          <w:noProof/>
          <w:lang w:val="fr-FR" w:eastAsia="en-US"/>
        </w:rPr>
        <w:t xml:space="preserve"> 1</w:t>
      </w:r>
      <w:r w:rsidR="00786371">
        <w:rPr>
          <w:rFonts w:ascii="3DS V2" w:eastAsia="SimSun" w:hAnsi="3DS V2" w:cs="Arial"/>
          <w:noProof/>
          <w:lang w:val="fr-FR"/>
        </w:rPr>
        <w:t>,</w:t>
      </w:r>
      <w:r w:rsidR="00463474">
        <w:rPr>
          <w:rFonts w:ascii="3DS V2" w:eastAsia="SimSun" w:hAnsi="3DS V2" w:cs="Arial"/>
          <w:noProof/>
          <w:lang w:val="fr-FR" w:eastAsia="en-US"/>
        </w:rPr>
        <w:t>3</w:t>
      </w:r>
      <w:r w:rsidR="00786371">
        <w:rPr>
          <w:rFonts w:ascii="3DS V2" w:eastAsia="SimSun" w:hAnsi="3DS V2" w:cs="Arial"/>
          <w:noProof/>
          <w:lang w:val="fr-FR" w:eastAsia="en-US"/>
        </w:rPr>
        <w:t>,8 et 9</w:t>
      </w:r>
      <w:r w:rsidR="00463474">
        <w:rPr>
          <w:rFonts w:ascii="3DS V2" w:eastAsia="SimSun" w:hAnsi="3DS V2" w:cs="Arial"/>
          <w:noProof/>
          <w:lang w:val="fr-FR" w:eastAsia="en-US"/>
        </w:rPr>
        <w:t xml:space="preserve"> </w:t>
      </w:r>
      <w:r w:rsidR="00786371">
        <w:rPr>
          <w:rFonts w:ascii="3DS V2" w:eastAsia="SimSun" w:hAnsi="3DS V2" w:cs="Arial"/>
          <w:noProof/>
          <w:lang w:val="fr-FR" w:eastAsia="en-US"/>
        </w:rPr>
        <w:t>sont</w:t>
      </w:r>
      <w:r w:rsidR="00463474">
        <w:rPr>
          <w:rFonts w:ascii="3DS V2" w:eastAsia="SimSun" w:hAnsi="3DS V2" w:cs="Arial"/>
          <w:noProof/>
          <w:lang w:val="fr-FR" w:eastAsia="en-US"/>
        </w:rPr>
        <w:t xml:space="preserve"> considéré</w:t>
      </w:r>
      <w:r w:rsidR="00D731D1">
        <w:rPr>
          <w:rFonts w:ascii="3DS V2" w:eastAsia="SimSun" w:hAnsi="3DS V2" w:cs="Arial"/>
          <w:noProof/>
          <w:lang w:val="fr-FR" w:eastAsia="en-US"/>
        </w:rPr>
        <w:t>es</w:t>
      </w:r>
      <w:r w:rsidR="00463474">
        <w:rPr>
          <w:rFonts w:ascii="3DS V2" w:eastAsia="SimSun" w:hAnsi="3DS V2" w:cs="Arial"/>
          <w:noProof/>
          <w:lang w:val="fr-FR" w:eastAsia="en-US"/>
        </w:rPr>
        <w:t xml:space="preserve"> comme cavités voisines de </w:t>
      </w:r>
      <w:r w:rsidR="00BC0C64">
        <w:rPr>
          <w:rFonts w:ascii="3DS V2" w:eastAsia="SimSun" w:hAnsi="3DS V2" w:cs="Arial"/>
          <w:noProof/>
          <w:lang w:val="fr-FR" w:eastAsia="en-US"/>
        </w:rPr>
        <w:t xml:space="preserve">la </w:t>
      </w:r>
      <w:r w:rsidR="00463474">
        <w:rPr>
          <w:rFonts w:ascii="3DS V2" w:eastAsia="SimSun" w:hAnsi="3DS V2" w:cs="Arial"/>
          <w:noProof/>
          <w:lang w:val="fr-FR" w:eastAsia="en-US"/>
        </w:rPr>
        <w:t>cavité 2.</w:t>
      </w:r>
      <w:r w:rsidR="00463474" w:rsidRPr="00463474">
        <w:rPr>
          <w:rFonts w:ascii="3DS V2" w:hAnsi="3DS V2" w:cs="Arial"/>
          <w:lang w:val="fr-FR"/>
        </w:rPr>
        <w:t xml:space="preserve"> </w:t>
      </w:r>
      <w:r w:rsidR="00463474" w:rsidRPr="0041418D">
        <w:rPr>
          <w:rFonts w:ascii="3DS V2" w:eastAsia="SimSun" w:hAnsi="3DS V2" w:cs="Arial"/>
          <w:lang w:val="fr-FR" w:eastAsia="en-US"/>
        </w:rPr>
        <w:t xml:space="preserve">Cela semble être un moyen simple et efficace. </w:t>
      </w:r>
    </w:p>
    <w:p w14:paraId="490B014B" w14:textId="6FE54F24" w:rsidR="00D71016" w:rsidRPr="00D71016" w:rsidRDefault="00381B67" w:rsidP="00381B67">
      <w:pPr>
        <w:pStyle w:val="NormalWeb"/>
        <w:rPr>
          <w:rFonts w:ascii="3DS V2" w:eastAsia="SimSun"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63A78949">
                <wp:simplePos x="0" y="0"/>
                <wp:positionH relativeFrom="margin">
                  <wp:posOffset>800735</wp:posOffset>
                </wp:positionH>
                <wp:positionV relativeFrom="paragraph">
                  <wp:posOffset>1332131</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58655284" w:rsidR="00E9181A" w:rsidRPr="00E9181A" w:rsidRDefault="00A70DE5" w:rsidP="00E9181A">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12</w:t>
                            </w:r>
                            <w:r w:rsidR="005402FF">
                              <w:rPr>
                                <w:noProof/>
                              </w:rPr>
                              <w:fldChar w:fldCharType="end"/>
                            </w:r>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3" type="#_x0000_t202" style="position:absolute;margin-left:63.05pt;margin-top:104.9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" stroked="f">
                <v:textbox inset="0,0,0,0">
                  <w:txbxContent>
                    <w:p w14:paraId="1F923FDE" w14:textId="58655284" w:rsidR="00E9181A" w:rsidRPr="00E9181A" w:rsidRDefault="00A70DE5" w:rsidP="00E9181A">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12</w:t>
                      </w:r>
                      <w:r w:rsidR="005402FF">
                        <w:rPr>
                          <w:noProof/>
                        </w:rPr>
                        <w:fldChar w:fldCharType="end"/>
                      </w:r>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v:textbox>
                <w10:wrap type="square" anchorx="margin"/>
              </v:shape>
            </w:pict>
          </mc:Fallback>
        </mc:AlternateContent>
      </w:r>
    </w:p>
    <w:p w14:paraId="25900E61" w14:textId="4668C815" w:rsidR="00955C80" w:rsidRPr="009F6C7E" w:rsidRDefault="009F6C7E" w:rsidP="00DE127E">
      <w:pPr>
        <w:pStyle w:val="NormalWeb"/>
        <w:spacing w:line="276" w:lineRule="auto"/>
        <w:jc w:val="both"/>
        <w:rPr>
          <w:rFonts w:ascii="3DS V2" w:eastAsia="SimSun" w:hAnsi="3DS V2" w:cs="Arial"/>
          <w:lang w:val="fr-FR" w:eastAsia="en-US"/>
        </w:rPr>
      </w:pPr>
      <w:r w:rsidRPr="009F6C7E">
        <w:rPr>
          <w:rFonts w:ascii="3DS V2" w:eastAsia="SimSun" w:hAnsi="3DS V2" w:cs="Arial"/>
          <w:lang w:val="fr-FR" w:eastAsia="en-US"/>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r>
        <w:rPr>
          <w:rFonts w:ascii="3DS V2" w:eastAsia="SimSun" w:hAnsi="3DS V2" w:cs="Arial"/>
          <w:lang w:val="fr-FR" w:eastAsia="en-US"/>
        </w:rPr>
        <w:t>.</w:t>
      </w:r>
    </w:p>
    <w:p w14:paraId="190F337D" w14:textId="1161AB42" w:rsidR="00421E08" w:rsidRPr="0041418D" w:rsidRDefault="00955C80" w:rsidP="00955C80">
      <w:pPr>
        <w:pStyle w:val="NormalWeb"/>
        <w:jc w:val="center"/>
        <w:rPr>
          <w:rFonts w:ascii="3DS V2" w:eastAsia="SimSun"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4E962DBD">
                <wp:simplePos x="0" y="0"/>
                <wp:positionH relativeFrom="margin">
                  <wp:posOffset>908685</wp:posOffset>
                </wp:positionH>
                <wp:positionV relativeFrom="paragraph">
                  <wp:posOffset>6985</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93A0A56" id="Ellipse 9" o:spid="_x0000_s1026" style="position:absolute;margin-left:71.55pt;margin-top:.55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" filled="f" strokecolor="#da291c [3214]" strokeweight="2pt">
                <w10:wrap anchorx="margin"/>
              </v:oval>
            </w:pict>
          </mc:Fallback>
        </mc:AlternateContent>
      </w:r>
      <w:r w:rsidR="00870ED7" w:rsidRPr="003C3B30">
        <w:rPr>
          <w:noProof/>
          <w:lang w:val="fr-FR"/>
        </w:rPr>
        <w:t xml:space="preserve"> </w:t>
      </w:r>
      <w:r w:rsidR="00870ED7" w:rsidRPr="00870ED7">
        <w:rPr>
          <w:rFonts w:ascii="3DS V2" w:eastAsia="SimSun" w:hAnsi="3DS V2" w:cstheme="minorBidi"/>
          <w:noProof/>
          <w:lang w:val="fr-FR" w:eastAsia="en-US"/>
        </w:rPr>
        <w:drawing>
          <wp:inline distT="0" distB="0" distL="0" distR="0" wp14:anchorId="11002483" wp14:editId="606C399A">
            <wp:extent cx="4870450" cy="1293966"/>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9224" cy="1298954"/>
                    </a:xfrm>
                    <a:prstGeom prst="rect">
                      <a:avLst/>
                    </a:prstGeom>
                  </pic:spPr>
                </pic:pic>
              </a:graphicData>
            </a:graphic>
          </wp:inline>
        </w:drawing>
      </w:r>
    </w:p>
    <w:p w14:paraId="1576610C" w14:textId="03642D37"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276D33">
        <w:rPr>
          <w:rFonts w:ascii="3DS V2" w:hAnsi="3DS V2"/>
          <w:noProof/>
        </w:rPr>
        <w:t>13</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w:t>
      </w:r>
      <w:r w:rsidR="003C6AB1">
        <w:rPr>
          <w:rFonts w:ascii="3DS V2" w:hAnsi="3DS V2"/>
        </w:rPr>
        <w:t>s</w:t>
      </w:r>
      <w:r w:rsidRPr="0041418D">
        <w:rPr>
          <w:rFonts w:ascii="3DS V2" w:hAnsi="3DS V2"/>
        </w:rPr>
        <w:t xml:space="preserve"> "EN354504"</w:t>
      </w:r>
      <w:r w:rsidR="00F87388" w:rsidRPr="0041418D">
        <w:rPr>
          <w:rFonts w:ascii="3DS V2" w:hAnsi="3DS V2"/>
        </w:rPr>
        <w:t xml:space="preserve"> : 2 </w:t>
      </w:r>
      <w:r w:rsidR="003711B5">
        <w:rPr>
          <w:rFonts w:ascii="3DS V2" w:hAnsi="3DS V2"/>
        </w:rPr>
        <w:t>v</w:t>
      </w:r>
      <w:r w:rsidR="00891A03" w:rsidRPr="0041418D">
        <w:rPr>
          <w:rFonts w:ascii="3DS V2" w:hAnsi="3DS V2"/>
        </w:rPr>
        <w:t>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w:t>
      </w:r>
      <w:r w:rsidR="00F67F02">
        <w:rPr>
          <w:rFonts w:ascii="3DS V2" w:hAnsi="3DS V2"/>
        </w:rPr>
        <w:t xml:space="preserve">la </w:t>
      </w:r>
      <w:r w:rsidR="001B018E">
        <w:rPr>
          <w:rFonts w:ascii="3DS V2" w:hAnsi="3DS V2"/>
        </w:rPr>
        <w:t xml:space="preserve">cavité N°2 </w:t>
      </w:r>
      <w:r w:rsidR="00F87388" w:rsidRPr="0041418D">
        <w:rPr>
          <w:rFonts w:ascii="3DS V2" w:hAnsi="3DS V2"/>
        </w:rPr>
        <w:t>ignoré</w:t>
      </w:r>
      <w:r w:rsidR="00D406C6">
        <w:rPr>
          <w:rFonts w:ascii="3DS V2" w:hAnsi="3DS V2"/>
        </w:rPr>
        <w:t>e</w:t>
      </w:r>
      <w:r w:rsidR="00F87388" w:rsidRPr="0041418D">
        <w:rPr>
          <w:rFonts w:ascii="3DS V2" w:hAnsi="3DS V2"/>
        </w:rPr>
        <w:t>s</w:t>
      </w:r>
    </w:p>
    <w:p w14:paraId="0D049AC9" w14:textId="53AAAFAF"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3D4620B5">
                <wp:simplePos x="0" y="0"/>
                <wp:positionH relativeFrom="margin">
                  <wp:posOffset>1037590</wp:posOffset>
                </wp:positionH>
                <wp:positionV relativeFrom="paragraph">
                  <wp:posOffset>415925</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62B28EB" id="Ellipse 10" o:spid="_x0000_s1026" style="position:absolute;margin-left:81.7pt;margin-top:32.7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" filled="f" strokecolor="#da291c [3214]" strokeweight="2pt">
                <w10:wrap anchorx="margin"/>
              </v:oval>
            </w:pict>
          </mc:Fallback>
        </mc:AlternateContent>
      </w:r>
      <w:r w:rsidR="00722351" w:rsidRPr="003C3B30">
        <w:rPr>
          <w:noProof/>
          <w:lang w:val="fr-FR"/>
        </w:rPr>
        <w:t xml:space="preserve"> </w:t>
      </w:r>
      <w:r w:rsidR="00722351" w:rsidRPr="00722351">
        <w:rPr>
          <w:rFonts w:ascii="3DS V2" w:hAnsi="3DS V2"/>
          <w:noProof/>
          <w:lang w:val="fr-FR"/>
        </w:rPr>
        <w:drawing>
          <wp:inline distT="0" distB="0" distL="0" distR="0" wp14:anchorId="06449DA9" wp14:editId="0990221B">
            <wp:extent cx="4810760" cy="1218413"/>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69978" cy="1233411"/>
                    </a:xfrm>
                    <a:prstGeom prst="rect">
                      <a:avLst/>
                    </a:prstGeom>
                  </pic:spPr>
                </pic:pic>
              </a:graphicData>
            </a:graphic>
          </wp:inline>
        </w:drawing>
      </w:r>
    </w:p>
    <w:p w14:paraId="6409566C" w14:textId="3932BD1F"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276D33">
        <w:rPr>
          <w:rFonts w:ascii="3DS V2" w:hAnsi="3DS V2"/>
          <w:noProof/>
        </w:rPr>
        <w:t>14</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r 12 + 25 Pin</w:t>
      </w:r>
      <w:r w:rsidR="00103002">
        <w:rPr>
          <w:rFonts w:ascii="3DS V2" w:hAnsi="3DS V2"/>
        </w:rPr>
        <w:t>s</w:t>
      </w:r>
      <w:r w:rsidRPr="0041418D">
        <w:rPr>
          <w:rFonts w:ascii="3DS V2" w:hAnsi="3DS V2"/>
        </w:rPr>
        <w:t xml:space="preserve">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5E6411">
        <w:rPr>
          <w:rFonts w:ascii="3DS V2" w:hAnsi="3DS V2"/>
        </w:rPr>
        <w:t xml:space="preserve">la </w:t>
      </w:r>
      <w:r w:rsidR="001B018E">
        <w:rPr>
          <w:rFonts w:ascii="3DS V2" w:hAnsi="3DS V2"/>
        </w:rPr>
        <w:t xml:space="preserve">cavité N°12 </w:t>
      </w:r>
      <w:r w:rsidRPr="0041418D">
        <w:rPr>
          <w:rFonts w:ascii="3DS V2" w:hAnsi="3DS V2"/>
        </w:rPr>
        <w:t>ignoré</w:t>
      </w:r>
      <w:r w:rsidR="007B1D42">
        <w:rPr>
          <w:rFonts w:ascii="3DS V2" w:hAnsi="3DS V2"/>
        </w:rPr>
        <w:t>e</w:t>
      </w:r>
      <w:r w:rsidRPr="0041418D">
        <w:rPr>
          <w:rFonts w:ascii="3DS V2" w:hAnsi="3DS V2"/>
        </w:rPr>
        <w:t>s</w:t>
      </w:r>
    </w:p>
    <w:p w14:paraId="3E49BDF4" w14:textId="1CB8E8C0" w:rsidR="00C238D5" w:rsidRDefault="006020F7"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 xml:space="preserve">On </w:t>
      </w:r>
      <w:r w:rsidR="00E11981">
        <w:rPr>
          <w:rFonts w:ascii="3DS V2" w:eastAsia="SimSun" w:hAnsi="3DS V2" w:cstheme="minorBidi"/>
          <w:lang w:val="fr-FR"/>
        </w:rPr>
        <w:t>observe</w:t>
      </w:r>
      <w:r>
        <w:rPr>
          <w:rFonts w:ascii="3DS V2" w:eastAsia="SimSun" w:hAnsi="3DS V2" w:cstheme="minorBidi"/>
          <w:lang w:val="fr-FR"/>
        </w:rPr>
        <w:t xml:space="preserve"> donc que plusieurs</w:t>
      </w:r>
      <w:r w:rsidR="00F87388" w:rsidRPr="0041418D">
        <w:rPr>
          <w:rFonts w:ascii="3DS V2" w:eastAsia="SimSun" w:hAnsi="3DS V2" w:cstheme="minorBidi"/>
          <w:lang w:val="fr-FR"/>
        </w:rPr>
        <w:t xml:space="preserve"> </w:t>
      </w:r>
      <w:r w:rsidR="007610F9">
        <w:rPr>
          <w:rFonts w:ascii="3DS V2" w:eastAsia="SimSun" w:hAnsi="3DS V2" w:cstheme="minorBidi"/>
          <w:lang w:val="fr-FR"/>
        </w:rPr>
        <w:t xml:space="preserve">cavités voisines </w:t>
      </w:r>
      <w:r w:rsidR="00073537" w:rsidRPr="0041418D">
        <w:rPr>
          <w:rFonts w:ascii="3DS V2" w:eastAsia="SimSun" w:hAnsi="3DS V2" w:cstheme="minorBidi"/>
          <w:lang w:val="fr-FR"/>
        </w:rPr>
        <w:t xml:space="preserve">sont </w:t>
      </w:r>
      <w:r w:rsidR="00BA26ED" w:rsidRPr="0041418D">
        <w:rPr>
          <w:rFonts w:ascii="3DS V2" w:eastAsia="SimSun" w:hAnsi="3DS V2" w:cstheme="minorBidi"/>
          <w:lang w:val="fr-FR"/>
        </w:rPr>
        <w:t>ignorées</w:t>
      </w:r>
      <w:r w:rsidR="007610F9">
        <w:rPr>
          <w:rFonts w:ascii="3DS V2" w:eastAsia="SimSun" w:hAnsi="3DS V2" w:cstheme="minorBidi"/>
          <w:lang w:val="fr-FR"/>
        </w:rPr>
        <w:t>, bien qu’</w:t>
      </w:r>
      <w:r w:rsidR="006E71F5">
        <w:rPr>
          <w:rFonts w:ascii="3DS V2" w:eastAsia="SimSun" w:hAnsi="3DS V2" w:cstheme="minorBidi"/>
          <w:lang w:val="fr-FR"/>
        </w:rPr>
        <w:t>elle</w:t>
      </w:r>
      <w:r w:rsidR="007610F9">
        <w:rPr>
          <w:rFonts w:ascii="3DS V2" w:eastAsia="SimSun" w:hAnsi="3DS V2" w:cstheme="minorBidi"/>
          <w:lang w:val="fr-FR"/>
        </w:rPr>
        <w:t xml:space="preserve">s soient à côté </w:t>
      </w:r>
      <w:r w:rsidR="007610F9" w:rsidRPr="007610F9">
        <w:rPr>
          <w:rFonts w:ascii="3DS V2" w:eastAsia="SimSun" w:hAnsi="3DS V2" w:cstheme="minorBidi"/>
          <w:lang w:val="fr-FR"/>
        </w:rPr>
        <w:t>d'un point de vue intuitif</w:t>
      </w:r>
      <w:r w:rsidR="007610F9">
        <w:rPr>
          <w:rFonts w:ascii="3DS V2" w:eastAsia="SimSun" w:hAnsi="3DS V2" w:cstheme="minorBidi"/>
          <w:lang w:val="fr-FR"/>
        </w:rPr>
        <w:t xml:space="preserve">. </w:t>
      </w:r>
    </w:p>
    <w:p w14:paraId="5940341C" w14:textId="04F53AE4" w:rsidR="00AF765D" w:rsidRDefault="002F14A7"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lastRenderedPageBreak/>
        <w:t xml:space="preserve">Il est possible d’ajouter </w:t>
      </w:r>
      <w:r w:rsidR="003129A0">
        <w:rPr>
          <w:rFonts w:ascii="3DS V2" w:eastAsia="SimSun" w:hAnsi="3DS V2" w:cstheme="minorBidi"/>
          <w:lang w:val="fr-FR"/>
        </w:rPr>
        <w:t>un coefficient</w:t>
      </w:r>
      <w:r w:rsidR="00F43889">
        <w:rPr>
          <w:rFonts w:ascii="3DS V2" w:eastAsia="SimSun" w:hAnsi="3DS V2" w:cstheme="minorBidi"/>
          <w:lang w:val="fr-FR"/>
        </w:rPr>
        <w:t xml:space="preserve"> </w:t>
      </w:r>
      <w:r w:rsidR="003129A0">
        <w:rPr>
          <w:rFonts w:ascii="3DS V2" w:eastAsia="SimSun" w:hAnsi="3DS V2" w:cstheme="minorBidi"/>
          <w:lang w:val="fr-FR"/>
        </w:rPr>
        <w:t xml:space="preserve">qui donne </w:t>
      </w:r>
      <w:r w:rsidRPr="0041418D">
        <w:rPr>
          <w:rFonts w:ascii="3DS V2" w:eastAsia="SimSun" w:hAnsi="3DS V2" w:cstheme="minorBidi"/>
          <w:lang w:val="fr-FR"/>
        </w:rPr>
        <w:t xml:space="preserve">une marge au rayon pour </w:t>
      </w:r>
      <w:r w:rsidR="00660837" w:rsidRPr="0041418D">
        <w:rPr>
          <w:rFonts w:ascii="3DS V2" w:eastAsia="SimSun" w:hAnsi="3DS V2" w:cstheme="minorBidi"/>
          <w:lang w:val="fr-FR"/>
        </w:rPr>
        <w:t xml:space="preserve">essayer </w:t>
      </w:r>
      <w:r w:rsidR="00997505">
        <w:rPr>
          <w:rFonts w:ascii="3DS V2" w:eastAsia="SimSun" w:hAnsi="3DS V2" w:cstheme="minorBidi"/>
          <w:lang w:val="fr-FR"/>
        </w:rPr>
        <w:t>d’éviter ce problème</w:t>
      </w:r>
      <w:r w:rsidR="003129A0">
        <w:rPr>
          <w:rFonts w:ascii="3DS V2" w:eastAsia="SimSun" w:hAnsi="3DS V2" w:cstheme="minorBidi"/>
          <w:lang w:val="fr-FR"/>
        </w:rPr>
        <w:t xml:space="preserve">. </w:t>
      </w:r>
      <w:r w:rsidR="000C5220">
        <w:rPr>
          <w:rFonts w:ascii="3DS V2" w:eastAsia="SimSun" w:hAnsi="3DS V2" w:cstheme="minorBidi"/>
          <w:lang w:val="fr-FR"/>
        </w:rPr>
        <w:t>Par exemple, d</w:t>
      </w:r>
      <w:r w:rsidR="005D572A">
        <w:rPr>
          <w:rFonts w:ascii="3DS V2" w:eastAsia="SimSun" w:hAnsi="3DS V2" w:cstheme="minorBidi"/>
          <w:lang w:val="fr-FR"/>
        </w:rPr>
        <w:t xml:space="preserve">ans les deux cas précédents, l’algorithme donnerait un bon résultat si </w:t>
      </w:r>
      <w:r w:rsidR="00EC790C">
        <w:rPr>
          <w:rFonts w:ascii="3DS V2" w:eastAsia="SimSun" w:hAnsi="3DS V2" w:cstheme="minorBidi"/>
          <w:lang w:val="fr-FR"/>
        </w:rPr>
        <w:t>un nouveau rayon</w:t>
      </w:r>
      <w:r w:rsidR="005D572A">
        <w:rPr>
          <w:rFonts w:ascii="3DS V2" w:eastAsia="SimSun" w:hAnsi="3DS V2" w:cstheme="minorBidi"/>
          <w:lang w:val="fr-FR"/>
        </w:rPr>
        <w:t xml:space="preserve"> </w:t>
      </w:r>
      <m:oMath>
        <m:r>
          <w:rPr>
            <w:rFonts w:ascii="Cambria Math" w:eastAsia="SimSun" w:hAnsi="Cambria Math" w:cstheme="minorBidi"/>
            <w:lang w:val="fr-FR"/>
          </w:rPr>
          <m:t>R' = 1,3 R</m:t>
        </m:r>
      </m:oMath>
      <w:r w:rsidR="005D572A">
        <w:rPr>
          <w:rFonts w:ascii="3DS V2" w:eastAsia="SimSun" w:hAnsi="3DS V2" w:cstheme="minorBidi"/>
          <w:lang w:val="fr-FR"/>
        </w:rPr>
        <w:t xml:space="preserve"> </w:t>
      </w:r>
      <w:r w:rsidR="005E6A9A">
        <w:rPr>
          <w:rFonts w:ascii="3DS V2" w:eastAsia="SimSun" w:hAnsi="3DS V2" w:cstheme="minorBidi"/>
          <w:lang w:val="fr-FR"/>
        </w:rPr>
        <w:t>était</w:t>
      </w:r>
      <w:r w:rsidR="005D572A">
        <w:rPr>
          <w:rFonts w:ascii="3DS V2" w:eastAsia="SimSun" w:hAnsi="3DS V2" w:cstheme="minorBidi"/>
          <w:lang w:val="fr-FR"/>
        </w:rPr>
        <w:t xml:space="preserve"> mis en place.</w:t>
      </w:r>
      <w:r w:rsidR="00CF6C25">
        <w:rPr>
          <w:rFonts w:ascii="3DS V2" w:eastAsia="SimSun" w:hAnsi="3DS V2" w:cstheme="minorBidi"/>
          <w:lang w:val="fr-FR"/>
        </w:rPr>
        <w:t xml:space="preserve"> </w:t>
      </w:r>
      <w:r w:rsidR="002B26DD">
        <w:rPr>
          <w:rFonts w:ascii="3DS V2" w:eastAsia="SimSun" w:hAnsi="3DS V2" w:cstheme="minorBidi"/>
          <w:lang w:val="fr-FR"/>
        </w:rPr>
        <w:t xml:space="preserve">Malheureusement, </w:t>
      </w:r>
      <w:r w:rsidR="00025186" w:rsidRPr="00025186">
        <w:rPr>
          <w:rFonts w:ascii="3DS V2" w:eastAsia="SimSun" w:hAnsi="3DS V2" w:cstheme="minorBidi"/>
          <w:lang w:val="fr-FR"/>
        </w:rPr>
        <w:t>Il n'existe pas de formule permettant de calculer ce coefficient pour un cas quelconque</w:t>
      </w:r>
      <w:r w:rsidR="002B26DD">
        <w:rPr>
          <w:rFonts w:ascii="3DS V2" w:eastAsia="SimSun" w:hAnsi="3DS V2" w:cstheme="minorBidi"/>
          <w:lang w:val="fr-FR"/>
        </w:rPr>
        <w:t xml:space="preserve">. </w:t>
      </w:r>
      <w:r w:rsidR="00073357" w:rsidRPr="00073357">
        <w:rPr>
          <w:rFonts w:ascii="3DS V2" w:eastAsia="SimSun" w:hAnsi="3DS V2" w:cstheme="minorBidi"/>
          <w:lang w:val="fr-FR"/>
        </w:rPr>
        <w:t>Fin</w:t>
      </w:r>
      <w:r w:rsidR="00073357">
        <w:rPr>
          <w:rFonts w:ascii="3DS V2" w:eastAsia="SimSun" w:hAnsi="3DS V2" w:cstheme="minorBidi"/>
          <w:lang w:val="fr-FR"/>
        </w:rPr>
        <w:t>alement, c</w:t>
      </w:r>
      <w:r w:rsidR="00D41A2A">
        <w:rPr>
          <w:rFonts w:ascii="3DS V2" w:eastAsia="SimSun" w:hAnsi="3DS V2" w:cstheme="minorBidi"/>
          <w:lang w:val="fr-FR"/>
        </w:rPr>
        <w:t xml:space="preserve">et </w:t>
      </w:r>
      <w:r w:rsidRPr="0041418D">
        <w:rPr>
          <w:rFonts w:ascii="3DS V2" w:eastAsia="SimSun" w:hAnsi="3DS V2" w:cstheme="minorBidi"/>
          <w:lang w:val="fr-FR"/>
        </w:rPr>
        <w:t>algorithme</w:t>
      </w:r>
      <w:r w:rsidR="00741A08" w:rsidRPr="0041418D">
        <w:rPr>
          <w:rFonts w:ascii="3DS V2" w:eastAsia="SimSun" w:hAnsi="3DS V2" w:cstheme="minorBidi"/>
          <w:lang w:val="fr-FR"/>
        </w:rPr>
        <w:t xml:space="preserve"> </w:t>
      </w:r>
      <w:r w:rsidR="00D41A2A">
        <w:rPr>
          <w:rFonts w:ascii="3DS V2" w:eastAsia="SimSun" w:hAnsi="3DS V2" w:cstheme="minorBidi"/>
          <w:lang w:val="fr-FR"/>
        </w:rPr>
        <w:t xml:space="preserve">est jugé </w:t>
      </w:r>
      <w:r w:rsidR="00741A08" w:rsidRPr="0041418D">
        <w:rPr>
          <w:rFonts w:ascii="3DS V2" w:eastAsia="SimSun" w:hAnsi="3DS V2" w:cstheme="minorBidi"/>
          <w:lang w:val="fr-FR"/>
        </w:rPr>
        <w:t xml:space="preserve">peu </w:t>
      </w:r>
      <w:r w:rsidR="003F64DA" w:rsidRPr="0041418D">
        <w:rPr>
          <w:rFonts w:ascii="3DS V2" w:eastAsia="SimSun" w:hAnsi="3DS V2" w:cstheme="minorBidi"/>
          <w:lang w:val="fr-FR"/>
        </w:rPr>
        <w:t>satisfaisant</w:t>
      </w:r>
      <w:r w:rsidR="00825D2C">
        <w:rPr>
          <w:rFonts w:ascii="3DS V2" w:eastAsia="SimSun" w:hAnsi="3DS V2" w:cstheme="minorBidi"/>
          <w:lang w:val="fr-FR"/>
        </w:rPr>
        <w:t xml:space="preserve"> et </w:t>
      </w:r>
      <w:r w:rsidR="006020F7">
        <w:rPr>
          <w:rFonts w:ascii="3DS V2" w:eastAsia="SimSun" w:hAnsi="3DS V2" w:cstheme="minorBidi"/>
          <w:lang w:val="fr-FR"/>
        </w:rPr>
        <w:t>donc non réalisable</w:t>
      </w:r>
      <w:r w:rsidRPr="0041418D">
        <w:rPr>
          <w:rFonts w:ascii="3DS V2" w:eastAsia="SimSun" w:hAnsi="3DS V2" w:cstheme="minorBidi"/>
          <w:lang w:val="fr-FR"/>
        </w:rPr>
        <w:t>.</w:t>
      </w:r>
      <w:r w:rsidR="003F64DA" w:rsidRPr="0041418D">
        <w:rPr>
          <w:rFonts w:ascii="3DS V2" w:eastAsia="SimSun" w:hAnsi="3DS V2" w:cstheme="minorBidi"/>
          <w:lang w:val="fr-FR"/>
        </w:rPr>
        <w:t xml:space="preserve"> </w:t>
      </w:r>
    </w:p>
    <w:p w14:paraId="4D74F2D3" w14:textId="4E703368" w:rsidR="00D63DEA" w:rsidRDefault="00D90D5B" w:rsidP="00DE127E">
      <w:pPr>
        <w:pStyle w:val="NormalWeb"/>
        <w:spacing w:line="276" w:lineRule="auto"/>
        <w:jc w:val="both"/>
        <w:rPr>
          <w:rFonts w:ascii="3DS V2" w:eastAsia="SimSun" w:hAnsi="3DS V2" w:cstheme="minorBidi"/>
          <w:lang w:val="fr-FR"/>
        </w:rPr>
      </w:pPr>
      <w:r>
        <w:rPr>
          <w:rFonts w:ascii="3DS V2" w:eastAsia="SimSun" w:hAnsi="3DS V2" w:cstheme="minorBidi"/>
          <w:lang w:val="fr-FR"/>
        </w:rPr>
        <w:t>Inspiré par un projet étudiant réalisé pendant l’UE NF04</w:t>
      </w:r>
      <w:r w:rsidR="006333AD">
        <w:rPr>
          <w:rFonts w:ascii="3DS V2" w:eastAsia="SimSun" w:hAnsi="3DS V2" w:cstheme="minorBidi"/>
          <w:lang w:val="fr-FR"/>
        </w:rPr>
        <w:t xml:space="preserve"> </w:t>
      </w:r>
      <w:r>
        <w:rPr>
          <w:rFonts w:ascii="3DS V2" w:eastAsia="SimSun" w:hAnsi="3DS V2" w:cstheme="minorBidi"/>
          <w:lang w:val="fr-FR"/>
        </w:rPr>
        <w:t>(Algorithmique) à l’UTT, une autre approche algorithmique, l</w:t>
      </w:r>
      <w:r w:rsidR="009C02F2" w:rsidRPr="0041418D">
        <w:rPr>
          <w:rFonts w:ascii="3DS V2" w:eastAsia="SimSun" w:hAnsi="3DS V2" w:cstheme="minorBidi"/>
          <w:lang w:val="fr-FR"/>
        </w:rPr>
        <w:t>a triangulation Delaunay</w:t>
      </w:r>
      <w:r>
        <w:rPr>
          <w:rFonts w:ascii="3DS V2" w:eastAsia="SimSun" w:hAnsi="3DS V2" w:cstheme="minorBidi"/>
          <w:lang w:val="fr-FR"/>
        </w:rPr>
        <w:t xml:space="preserve">, est </w:t>
      </w:r>
      <w:r w:rsidR="00253807">
        <w:rPr>
          <w:rFonts w:ascii="3DS V2" w:eastAsia="SimSun" w:hAnsi="3DS V2" w:cstheme="minorBidi"/>
          <w:lang w:val="fr-FR"/>
        </w:rPr>
        <w:t>choisi</w:t>
      </w:r>
      <w:r w:rsidR="006B4576">
        <w:rPr>
          <w:rFonts w:ascii="3DS V2" w:eastAsia="SimSun" w:hAnsi="3DS V2" w:cstheme="minorBidi"/>
          <w:lang w:val="fr-FR"/>
        </w:rPr>
        <w:t>e</w:t>
      </w:r>
      <w:r w:rsidR="00253807">
        <w:rPr>
          <w:rFonts w:ascii="3DS V2" w:eastAsia="SimSun" w:hAnsi="3DS V2" w:cstheme="minorBidi"/>
          <w:lang w:val="fr-FR"/>
        </w:rPr>
        <w:t xml:space="preserve"> pour répondre </w:t>
      </w:r>
      <w:r w:rsidR="0059282B">
        <w:rPr>
          <w:rFonts w:ascii="3DS V2" w:eastAsia="SimSun" w:hAnsi="3DS V2" w:cstheme="minorBidi"/>
          <w:lang w:val="fr-FR"/>
        </w:rPr>
        <w:t>à</w:t>
      </w:r>
      <w:r w:rsidR="00253807">
        <w:rPr>
          <w:rFonts w:ascii="3DS V2" w:eastAsia="SimSun" w:hAnsi="3DS V2" w:cstheme="minorBidi"/>
          <w:lang w:val="fr-FR"/>
        </w:rPr>
        <w:t xml:space="preserve"> no</w:t>
      </w:r>
      <w:r w:rsidR="001A6C82">
        <w:rPr>
          <w:rFonts w:ascii="3DS V2" w:eastAsia="SimSun" w:hAnsi="3DS V2" w:cstheme="minorBidi"/>
          <w:lang w:val="fr-FR"/>
        </w:rPr>
        <w:t>tre</w:t>
      </w:r>
      <w:r w:rsidR="00253807">
        <w:rPr>
          <w:rFonts w:ascii="3DS V2" w:eastAsia="SimSun" w:hAnsi="3DS V2" w:cstheme="minorBidi"/>
          <w:lang w:val="fr-FR"/>
        </w:rPr>
        <w:t xml:space="preserve"> besoin.</w:t>
      </w:r>
    </w:p>
    <w:p w14:paraId="2DCFB16F" w14:textId="1BD174A7" w:rsidR="009C02F2" w:rsidRPr="00997505" w:rsidRDefault="00D353B6" w:rsidP="00DE127E">
      <w:pPr>
        <w:pStyle w:val="NormalWeb"/>
        <w:spacing w:line="276" w:lineRule="auto"/>
        <w:jc w:val="both"/>
        <w:rPr>
          <w:rFonts w:ascii="3DS V2" w:hAnsi="3DS V2"/>
          <w:lang w:val="fr-FR"/>
        </w:rPr>
      </w:pPr>
      <w:r>
        <w:rPr>
          <w:rFonts w:ascii="3DS V2" w:eastAsia="SimSun" w:hAnsi="3DS V2" w:cstheme="minorBidi"/>
          <w:lang w:val="fr-FR"/>
        </w:rPr>
        <w:t>L</w:t>
      </w:r>
      <w:r w:rsidRPr="0041418D">
        <w:rPr>
          <w:rFonts w:ascii="3DS V2" w:eastAsia="SimSun" w:hAnsi="3DS V2" w:cstheme="minorBidi"/>
          <w:lang w:val="fr-FR"/>
        </w:rPr>
        <w:t>a triangulation Delaunay</w:t>
      </w:r>
      <w:r>
        <w:rPr>
          <w:rFonts w:ascii="3DS V2" w:eastAsia="SimSun" w:hAnsi="3DS V2" w:cstheme="minorBidi"/>
          <w:lang w:val="fr-FR"/>
        </w:rPr>
        <w:t xml:space="preserve"> </w:t>
      </w:r>
      <w:r w:rsidR="009C02F2" w:rsidRPr="0041418D">
        <w:rPr>
          <w:rFonts w:ascii="3DS V2" w:eastAsia="SimSun" w:hAnsi="3DS V2" w:cstheme="minorBidi"/>
          <w:lang w:val="fr-FR"/>
        </w:rPr>
        <w:t xml:space="preserve">est une structure géométrique construite à partir d’un ensemble discret de points dans le plan </w:t>
      </w:r>
      <w:r w:rsidR="009C02F2" w:rsidRPr="0041418D">
        <w:rPr>
          <w:rFonts w:eastAsia="SimSun"/>
          <w:lang w:val="fr-FR"/>
        </w:rPr>
        <w:t>ℝ</w:t>
      </w:r>
      <w:r w:rsidR="009C02F2" w:rsidRPr="0041418D">
        <w:rPr>
          <w:rFonts w:ascii="3DS V2" w:eastAsia="SimSun" w:hAnsi="3DS V2" w:cs="Arial"/>
          <w:lang w:val="fr-FR"/>
        </w:rPr>
        <w:t>²</w:t>
      </w:r>
      <w:r w:rsidR="009C02F2" w:rsidRPr="0041418D">
        <w:rPr>
          <w:rFonts w:ascii="3DS V2" w:eastAsia="SimSun" w:hAnsi="3DS V2" w:cstheme="minorBidi"/>
          <w:lang w:val="fr-FR"/>
        </w:rPr>
        <w:t>. Il s</w:t>
      </w:r>
      <w:r w:rsidR="009C02F2" w:rsidRPr="0041418D">
        <w:rPr>
          <w:rFonts w:ascii="3DS V2" w:eastAsia="SimSun" w:hAnsi="3DS V2" w:cs="Arial"/>
          <w:lang w:val="fr-FR"/>
        </w:rPr>
        <w:t>’</w:t>
      </w:r>
      <w:r w:rsidR="009C02F2" w:rsidRPr="0041418D">
        <w:rPr>
          <w:rFonts w:ascii="3DS V2" w:eastAsia="SimSun" w:hAnsi="3DS V2" w:cstheme="minorBidi"/>
          <w:lang w:val="fr-FR"/>
        </w:rPr>
        <w:t>agit d</w:t>
      </w:r>
      <w:r w:rsidR="009C02F2" w:rsidRPr="0041418D">
        <w:rPr>
          <w:rFonts w:ascii="3DS V2" w:eastAsia="SimSun" w:hAnsi="3DS V2" w:cs="Arial"/>
          <w:lang w:val="fr-FR"/>
        </w:rPr>
        <w:t>’</w:t>
      </w:r>
      <w:r w:rsidR="009C02F2" w:rsidRPr="0041418D">
        <w:rPr>
          <w:rFonts w:ascii="3DS V2" w:eastAsia="SimSun" w:hAnsi="3DS V2" w:cstheme="minorBidi"/>
          <w:lang w:val="fr-FR"/>
        </w:rPr>
        <w:t>une triangulation poss</w:t>
      </w:r>
      <w:r w:rsidR="009C02F2" w:rsidRPr="0041418D">
        <w:rPr>
          <w:rFonts w:ascii="3DS V2" w:eastAsia="SimSun" w:hAnsi="3DS V2" w:cs="Arial"/>
          <w:lang w:val="fr-FR"/>
        </w:rPr>
        <w:t>é</w:t>
      </w:r>
      <w:r w:rsidR="009C02F2" w:rsidRPr="0041418D">
        <w:rPr>
          <w:rFonts w:ascii="3DS V2" w:eastAsia="SimSun" w:hAnsi="3DS V2" w:cstheme="minorBidi"/>
          <w:lang w:val="fr-FR"/>
        </w:rPr>
        <w:t>dant la propri</w:t>
      </w:r>
      <w:r w:rsidR="009C02F2" w:rsidRPr="0041418D">
        <w:rPr>
          <w:rFonts w:ascii="3DS V2" w:eastAsia="SimSun" w:hAnsi="3DS V2" w:cs="Arial"/>
          <w:lang w:val="fr-FR"/>
        </w:rPr>
        <w:t>é</w:t>
      </w:r>
      <w:r w:rsidR="009C02F2" w:rsidRPr="0041418D">
        <w:rPr>
          <w:rFonts w:ascii="3DS V2" w:eastAsia="SimSun" w:hAnsi="3DS V2" w:cstheme="minorBidi"/>
          <w:lang w:val="fr-FR"/>
        </w:rPr>
        <w:t>t</w:t>
      </w:r>
      <w:r w:rsidR="009C02F2" w:rsidRPr="0041418D">
        <w:rPr>
          <w:rFonts w:ascii="3DS V2" w:eastAsia="SimSun" w:hAnsi="3DS V2" w:cs="Arial"/>
          <w:lang w:val="fr-FR"/>
        </w:rPr>
        <w:t>é</w:t>
      </w:r>
      <w:r w:rsidR="009C02F2" w:rsidRPr="0041418D">
        <w:rPr>
          <w:rFonts w:ascii="3DS V2" w:eastAsia="SimSun" w:hAnsi="3DS V2" w:cstheme="minorBidi"/>
          <w:lang w:val="fr-FR"/>
        </w:rPr>
        <w:t xml:space="preserve"> suivante :</w:t>
      </w:r>
    </w:p>
    <w:p w14:paraId="13D6C6FE" w14:textId="77777777" w:rsidR="009C02F2" w:rsidRPr="008D2579" w:rsidRDefault="009C02F2" w:rsidP="00DE127E">
      <w:pPr>
        <w:pStyle w:val="NormalWeb"/>
        <w:spacing w:line="276" w:lineRule="auto"/>
        <w:jc w:val="center"/>
        <w:rPr>
          <w:rFonts w:ascii="3DS V2" w:eastAsia="SimSun" w:hAnsi="3DS V2" w:cs="Arial"/>
          <w:lang w:val="fr-FR" w:eastAsia="en-US"/>
        </w:rPr>
      </w:pPr>
      <w:r w:rsidRPr="008D2579">
        <w:rPr>
          <w:rFonts w:ascii="3DS V2" w:eastAsia="SimSun" w:hAnsi="3DS V2" w:cs="Arial"/>
          <w:lang w:val="fr-FR" w:eastAsia="en-US"/>
        </w:rPr>
        <w:t>Pour tout triangle de la triangulation, le cercle circonscrit à ce triangle ne contient aucun autre point de l'ensemble initial.</w:t>
      </w:r>
    </w:p>
    <w:p w14:paraId="7326525D" w14:textId="765DE1F6" w:rsidR="0025743B" w:rsidRDefault="009C02F2"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propriété est appelée </w:t>
      </w:r>
      <w:r w:rsidR="00C15FBA" w:rsidRPr="0041418D">
        <w:rPr>
          <w:rFonts w:ascii="3DS V2" w:eastAsia="SimSun" w:hAnsi="3DS V2" w:cstheme="minorBidi"/>
          <w:lang w:val="fr-FR"/>
        </w:rPr>
        <w:t>« </w:t>
      </w:r>
      <w:r w:rsidRPr="0041418D">
        <w:rPr>
          <w:rFonts w:ascii="3DS V2" w:eastAsia="SimSun" w:hAnsi="3DS V2" w:cstheme="minorBidi"/>
          <w:lang w:val="fr-FR"/>
        </w:rPr>
        <w:t>propriété du cercle vide</w:t>
      </w:r>
      <w:r w:rsidR="00C15FBA" w:rsidRPr="0041418D">
        <w:rPr>
          <w:rFonts w:ascii="3DS V2" w:eastAsia="SimSun" w:hAnsi="3DS V2" w:cstheme="minorBidi"/>
          <w:lang w:val="fr-FR"/>
        </w:rPr>
        <w:t xml:space="preserve"> », </w:t>
      </w:r>
      <w:r w:rsidRPr="0041418D">
        <w:rPr>
          <w:rFonts w:ascii="3DS V2" w:eastAsia="SimSun" w:hAnsi="3DS V2" w:cstheme="minorBidi"/>
          <w:lang w:val="fr-FR"/>
        </w:rPr>
        <w:t xml:space="preserve">et elle garantit que la triangulation </w:t>
      </w:r>
      <w:r w:rsidR="00991051">
        <w:rPr>
          <w:rFonts w:ascii="3DS V2" w:eastAsia="SimSun" w:hAnsi="3DS V2" w:cstheme="minorBidi"/>
          <w:lang w:val="fr-FR"/>
        </w:rPr>
        <w:t>soit</w:t>
      </w:r>
      <w:r w:rsidR="009E40A9">
        <w:rPr>
          <w:rFonts w:ascii="3DS V2" w:eastAsia="SimSun" w:hAnsi="3DS V2" w:cstheme="minorBidi"/>
          <w:lang w:val="fr-FR"/>
        </w:rPr>
        <w:t xml:space="preserve"> </w:t>
      </w:r>
      <w:r w:rsidR="004B2DAC">
        <w:rPr>
          <w:rFonts w:ascii="3DS V2" w:eastAsia="SimSun" w:hAnsi="3DS V2" w:cstheme="minorBidi"/>
          <w:lang w:val="fr-FR"/>
        </w:rPr>
        <w:t xml:space="preserve">aussi </w:t>
      </w:r>
      <w:r w:rsidR="009E40A9">
        <w:rPr>
          <w:rFonts w:ascii="3DS V2" w:eastAsia="SimSun" w:hAnsi="3DS V2" w:cstheme="minorBidi"/>
          <w:lang w:val="fr-FR"/>
        </w:rPr>
        <w:t>é</w:t>
      </w:r>
      <w:r w:rsidRPr="0041418D">
        <w:rPr>
          <w:rFonts w:ascii="3DS V2" w:eastAsia="SimSun" w:hAnsi="3DS V2" w:cstheme="minorBidi"/>
          <w:lang w:val="fr-FR"/>
        </w:rPr>
        <w:t>quilibrée que possible.</w:t>
      </w:r>
      <w:r w:rsidR="00290DBB">
        <w:rPr>
          <w:rFonts w:ascii="3DS V2" w:eastAsia="SimSun" w:hAnsi="3DS V2" w:cstheme="minorBidi"/>
          <w:lang w:val="fr-FR"/>
        </w:rPr>
        <w:t xml:space="preserve"> </w:t>
      </w:r>
      <w:r w:rsidR="00D45854">
        <w:rPr>
          <w:rFonts w:ascii="3DS V2" w:eastAsia="SimSun" w:hAnsi="3DS V2" w:cstheme="minorBidi"/>
          <w:lang w:val="fr-FR"/>
        </w:rPr>
        <w:t>Elle</w:t>
      </w:r>
      <w:r w:rsidR="00545104" w:rsidRPr="0041418D">
        <w:rPr>
          <w:rFonts w:ascii="3DS V2" w:eastAsia="SimSun" w:hAnsi="3DS V2" w:cstheme="minorBidi"/>
          <w:lang w:val="fr-FR"/>
        </w:rPr>
        <w:t xml:space="preserve"> </w:t>
      </w:r>
      <w:r w:rsidR="00616D6F">
        <w:rPr>
          <w:rFonts w:ascii="3DS V2" w:eastAsia="SimSun" w:hAnsi="3DS V2" w:cstheme="minorBidi"/>
          <w:lang w:val="fr-FR"/>
        </w:rPr>
        <w:t xml:space="preserve">est très utile pour la définition d’une notion de proximité. </w:t>
      </w:r>
      <w:r w:rsidR="00400CDD">
        <w:rPr>
          <w:rFonts w:ascii="3DS V2" w:eastAsia="SimSun" w:hAnsi="3DS V2" w:cstheme="minorBidi"/>
          <w:lang w:val="fr-FR"/>
        </w:rPr>
        <w:t xml:space="preserve">Par observation, il est facile de </w:t>
      </w:r>
      <w:r w:rsidR="00DC5F73">
        <w:rPr>
          <w:rFonts w:ascii="3DS V2" w:eastAsia="SimSun" w:hAnsi="3DS V2" w:cstheme="minorBidi"/>
          <w:lang w:val="fr-FR"/>
        </w:rPr>
        <w:t>constater</w:t>
      </w:r>
      <w:r w:rsidR="00400CDD">
        <w:rPr>
          <w:rFonts w:ascii="3DS V2" w:eastAsia="SimSun" w:hAnsi="3DS V2" w:cstheme="minorBidi"/>
          <w:lang w:val="fr-FR"/>
        </w:rPr>
        <w:t xml:space="preserve"> que d</w:t>
      </w:r>
      <w:r w:rsidR="00616D6F">
        <w:rPr>
          <w:rFonts w:ascii="3DS V2" w:eastAsia="SimSun" w:hAnsi="3DS V2" w:cstheme="minorBidi"/>
          <w:lang w:val="fr-FR"/>
        </w:rPr>
        <w:t xml:space="preserve">ans le résultat de la </w:t>
      </w:r>
      <w:r w:rsidR="00CB3E49">
        <w:rPr>
          <w:rFonts w:ascii="3DS V2" w:eastAsia="SimSun" w:hAnsi="3DS V2" w:cstheme="minorBidi"/>
          <w:lang w:val="fr-FR"/>
        </w:rPr>
        <w:t>t</w:t>
      </w:r>
      <w:r w:rsidR="00616D6F">
        <w:rPr>
          <w:rFonts w:ascii="3DS V2" w:eastAsia="SimSun" w:hAnsi="3DS V2" w:cstheme="minorBidi"/>
          <w:lang w:val="fr-FR"/>
        </w:rPr>
        <w:t>riangulation</w:t>
      </w:r>
      <w:r w:rsidR="0025743B">
        <w:rPr>
          <w:rFonts w:ascii="3DS V2" w:eastAsia="SimSun" w:hAnsi="3DS V2" w:cstheme="minorBidi"/>
          <w:lang w:val="fr-FR"/>
        </w:rPr>
        <w:t xml:space="preserve"> Delaunay</w:t>
      </w:r>
      <w:r w:rsidR="00616D6F">
        <w:rPr>
          <w:rFonts w:ascii="3DS V2" w:eastAsia="SimSun" w:hAnsi="3DS V2" w:cstheme="minorBidi"/>
          <w:lang w:val="fr-FR"/>
        </w:rPr>
        <w:t>, d</w:t>
      </w:r>
      <w:r w:rsidR="00F52FA1" w:rsidRPr="0041418D">
        <w:rPr>
          <w:rFonts w:ascii="3DS V2" w:eastAsia="SimSun" w:hAnsi="3DS V2" w:cstheme="minorBidi"/>
          <w:lang w:val="fr-FR"/>
        </w:rPr>
        <w:t xml:space="preserve">eux points connectés par une arête </w:t>
      </w:r>
      <w:r w:rsidR="00301916">
        <w:rPr>
          <w:rFonts w:ascii="3DS V2" w:eastAsia="SimSun" w:hAnsi="3DS V2" w:cstheme="minorBidi"/>
          <w:lang w:val="fr-FR"/>
        </w:rPr>
        <w:t>de triangle</w:t>
      </w:r>
      <w:r w:rsidR="00F52FA1" w:rsidRPr="0041418D">
        <w:rPr>
          <w:rFonts w:ascii="3DS V2" w:eastAsia="SimSun" w:hAnsi="3DS V2" w:cstheme="minorBidi"/>
          <w:lang w:val="fr-FR"/>
        </w:rPr>
        <w:t xml:space="preserve"> partagent </w:t>
      </w:r>
      <w:r w:rsidR="007D146F">
        <w:rPr>
          <w:rFonts w:ascii="3DS V2" w:eastAsia="SimSun" w:hAnsi="3DS V2" w:cstheme="minorBidi"/>
          <w:lang w:val="fr-FR"/>
        </w:rPr>
        <w:t xml:space="preserve">nécessairement </w:t>
      </w:r>
      <w:r w:rsidR="00F52FA1" w:rsidRPr="0041418D">
        <w:rPr>
          <w:rFonts w:ascii="3DS V2" w:eastAsia="SimSun" w:hAnsi="3DS V2" w:cstheme="minorBidi"/>
          <w:lang w:val="fr-FR"/>
        </w:rPr>
        <w:t>une relation de proximité géométrique.</w:t>
      </w:r>
      <w:r w:rsidR="000C31E6">
        <w:rPr>
          <w:rFonts w:ascii="3DS V2" w:eastAsia="SimSun" w:hAnsi="3DS V2" w:cstheme="minorBidi"/>
          <w:lang w:val="fr-FR"/>
        </w:rPr>
        <w:t xml:space="preserve"> </w:t>
      </w:r>
    </w:p>
    <w:p w14:paraId="28C5E058" w14:textId="1B6EFF86" w:rsidR="00E16EFC" w:rsidRDefault="00F52FA1"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lang w:val="fr-FR"/>
        </w:rPr>
        <w:t xml:space="preserve">Cette </w:t>
      </w:r>
      <w:r w:rsidR="002A3999">
        <w:rPr>
          <w:rFonts w:ascii="3DS V2" w:eastAsia="SimSun" w:hAnsi="3DS V2" w:cstheme="minorBidi"/>
          <w:lang w:val="fr-FR"/>
        </w:rPr>
        <w:t>propriété</w:t>
      </w:r>
      <w:r w:rsidRPr="0041418D">
        <w:rPr>
          <w:rFonts w:ascii="3DS V2" w:eastAsia="SimSun" w:hAnsi="3DS V2" w:cstheme="minorBidi"/>
          <w:lang w:val="fr-FR"/>
        </w:rPr>
        <w:t xml:space="preserve"> </w:t>
      </w:r>
      <w:r w:rsidR="00890312" w:rsidRPr="0041418D">
        <w:rPr>
          <w:rFonts w:ascii="3DS V2" w:eastAsia="SimSun" w:hAnsi="3DS V2" w:cstheme="minorBidi"/>
          <w:lang w:val="fr-FR"/>
        </w:rPr>
        <w:t xml:space="preserve">donne un résultat </w:t>
      </w:r>
      <w:r w:rsidR="000F4A49">
        <w:rPr>
          <w:rFonts w:ascii="3DS V2" w:eastAsia="SimSun" w:hAnsi="3DS V2" w:cstheme="minorBidi"/>
          <w:lang w:val="fr-FR"/>
        </w:rPr>
        <w:t xml:space="preserve">beaucoup </w:t>
      </w:r>
      <w:r w:rsidR="00890312" w:rsidRPr="0041418D">
        <w:rPr>
          <w:rFonts w:ascii="3DS V2" w:eastAsia="SimSun" w:hAnsi="3DS V2" w:cstheme="minorBidi"/>
          <w:lang w:val="fr-FR"/>
        </w:rPr>
        <w:t xml:space="preserve">plus satisfaisant </w:t>
      </w:r>
      <w:r w:rsidR="00F72B7D" w:rsidRPr="0041418D">
        <w:rPr>
          <w:rFonts w:ascii="3DS V2" w:eastAsia="SimSun" w:hAnsi="3DS V2" w:cstheme="minorBidi"/>
          <w:lang w:val="fr-FR"/>
        </w:rPr>
        <w:t xml:space="preserve">que la </w:t>
      </w:r>
      <w:r w:rsidR="006A5120">
        <w:rPr>
          <w:rFonts w:ascii="3DS V2" w:eastAsia="SimSun" w:hAnsi="3DS V2" w:cstheme="minorBidi"/>
          <w:lang w:val="fr-FR"/>
        </w:rPr>
        <w:t xml:space="preserve">première </w:t>
      </w:r>
      <w:r w:rsidR="00140035" w:rsidRPr="0041418D">
        <w:rPr>
          <w:rFonts w:ascii="3DS V2" w:eastAsia="SimSun" w:hAnsi="3DS V2" w:cstheme="minorBidi"/>
          <w:lang w:val="fr-FR"/>
        </w:rPr>
        <w:t>méthode</w:t>
      </w:r>
      <w:r w:rsidR="002D4846">
        <w:rPr>
          <w:rFonts w:ascii="3DS V2" w:eastAsia="SimSun" w:hAnsi="3DS V2" w:cstheme="minorBidi"/>
          <w:lang w:val="fr-FR"/>
        </w:rPr>
        <w:t>. Non seulement parce qu’elle n’</w:t>
      </w:r>
      <w:r w:rsidR="00890312" w:rsidRPr="0041418D">
        <w:rPr>
          <w:rFonts w:ascii="3DS V2" w:eastAsia="SimSun" w:hAnsi="3DS V2" w:cstheme="minorBidi"/>
          <w:lang w:val="fr-FR"/>
        </w:rPr>
        <w:t xml:space="preserve">ignore </w:t>
      </w:r>
      <w:r w:rsidR="002D4846">
        <w:rPr>
          <w:rFonts w:ascii="3DS V2" w:eastAsia="SimSun" w:hAnsi="3DS V2" w:cstheme="minorBidi"/>
          <w:lang w:val="fr-FR"/>
        </w:rPr>
        <w:t xml:space="preserve">jamais des cavités voisine </w:t>
      </w:r>
      <w:r w:rsidR="00890312" w:rsidRPr="0041418D">
        <w:rPr>
          <w:rFonts w:ascii="3DS V2" w:eastAsia="SimSun" w:hAnsi="3DS V2" w:cstheme="minorBidi"/>
          <w:lang w:val="fr-FR"/>
        </w:rPr>
        <w:t>qui ne sont pas les plus proches</w:t>
      </w:r>
      <w:r w:rsidR="002D4846">
        <w:rPr>
          <w:rFonts w:ascii="3DS V2" w:eastAsia="SimSun" w:hAnsi="3DS V2" w:cstheme="minorBidi"/>
          <w:lang w:val="fr-FR"/>
        </w:rPr>
        <w:t>, mais ell</w:t>
      </w:r>
      <w:r w:rsidR="000C31E6">
        <w:rPr>
          <w:rFonts w:ascii="3DS V2" w:eastAsia="SimSun" w:hAnsi="3DS V2" w:cstheme="minorBidi"/>
          <w:lang w:val="fr-FR"/>
        </w:rPr>
        <w:t xml:space="preserve">e </w:t>
      </w:r>
      <w:r w:rsidR="002D4846">
        <w:rPr>
          <w:rFonts w:ascii="3DS V2" w:eastAsia="SimSun" w:hAnsi="3DS V2" w:cstheme="minorBidi"/>
          <w:lang w:val="fr-FR"/>
        </w:rPr>
        <w:t xml:space="preserve">donne aussi </w:t>
      </w:r>
      <w:r w:rsidR="00626DBD">
        <w:rPr>
          <w:rFonts w:ascii="3DS V2" w:eastAsia="SimSun" w:hAnsi="3DS V2" w:cstheme="minorBidi"/>
          <w:lang w:val="fr-FR"/>
        </w:rPr>
        <w:t xml:space="preserve">un résultat </w:t>
      </w:r>
      <w:r w:rsidR="00626DBD" w:rsidRPr="0041418D">
        <w:rPr>
          <w:rFonts w:ascii="3DS V2" w:eastAsia="SimSun" w:hAnsi="3DS V2" w:cstheme="minorBidi"/>
          <w:lang w:val="fr-FR"/>
        </w:rPr>
        <w:t>plus intuitif</w:t>
      </w:r>
      <w:r w:rsidR="006A44AF" w:rsidRPr="0041418D">
        <w:rPr>
          <w:rFonts w:ascii="3DS V2" w:eastAsia="SimSun" w:hAnsi="3DS V2" w:cstheme="minorBidi"/>
          <w:lang w:val="fr-FR"/>
        </w:rPr>
        <w:t xml:space="preserve"> car la notion de proximité construite par la triangulation Delaunay n’est p</w:t>
      </w:r>
      <w:r w:rsidR="001314A5">
        <w:rPr>
          <w:rFonts w:ascii="3DS V2" w:eastAsia="SimSun" w:hAnsi="3DS V2" w:cstheme="minorBidi"/>
          <w:lang w:val="fr-FR"/>
        </w:rPr>
        <w:t>lus</w:t>
      </w:r>
      <w:r w:rsidR="006A44AF" w:rsidRPr="0041418D">
        <w:rPr>
          <w:rFonts w:ascii="3DS V2" w:eastAsia="SimSun" w:hAnsi="3DS V2" w:cstheme="minorBidi"/>
          <w:lang w:val="fr-FR"/>
        </w:rPr>
        <w:t xml:space="preserve"> basée uniquement sur la distance euclidienne, mais sur la relation spatiale des </w:t>
      </w:r>
      <w:r w:rsidR="00B42B1A">
        <w:rPr>
          <w:rFonts w:ascii="3DS V2" w:eastAsia="SimSun" w:hAnsi="3DS V2" w:cstheme="minorBidi"/>
          <w:lang w:val="fr-FR"/>
        </w:rPr>
        <w:t>cavités</w:t>
      </w:r>
      <w:r w:rsidR="006A44AF" w:rsidRPr="0041418D">
        <w:rPr>
          <w:rFonts w:ascii="3DS V2" w:eastAsia="SimSun" w:hAnsi="3DS V2" w:cstheme="minorBidi"/>
          <w:lang w:val="fr-FR"/>
        </w:rPr>
        <w:t>.</w:t>
      </w:r>
      <w:r w:rsidR="00EE362E">
        <w:rPr>
          <w:rFonts w:ascii="3DS V2" w:eastAsia="SimSun" w:hAnsi="3DS V2" w:cstheme="minorBidi"/>
          <w:lang w:val="fr-FR"/>
        </w:rPr>
        <w:t xml:space="preserve"> </w:t>
      </w:r>
    </w:p>
    <w:p w14:paraId="57BE51C3" w14:textId="4C9E6B54" w:rsidR="00B30706" w:rsidRPr="00E16EFC" w:rsidRDefault="00E16EFC" w:rsidP="00DE127E">
      <w:pPr>
        <w:pStyle w:val="NormalWeb"/>
        <w:spacing w:line="276" w:lineRule="auto"/>
        <w:jc w:val="both"/>
        <w:rPr>
          <w:rFonts w:ascii="3DS V2" w:eastAsia="SimSun" w:hAnsi="3DS V2" w:cstheme="minorBidi"/>
          <w:lang w:val="fr-FR"/>
        </w:rPr>
      </w:pPr>
      <w:r w:rsidRPr="0041418D">
        <w:rPr>
          <w:rFonts w:ascii="3DS V2" w:eastAsia="SimSun" w:hAnsi="3DS V2" w:cstheme="minorBidi"/>
          <w:noProof/>
          <w:lang w:val="fr-FR"/>
        </w:rPr>
        <w:drawing>
          <wp:anchor distT="0" distB="0" distL="114300" distR="114300" simplePos="0" relativeHeight="251658236" behindDoc="0" locked="0" layoutInCell="1" allowOverlap="1" wp14:anchorId="4C3DE6AB" wp14:editId="663BF77E">
            <wp:simplePos x="0" y="0"/>
            <wp:positionH relativeFrom="margin">
              <wp:posOffset>33484</wp:posOffset>
            </wp:positionH>
            <wp:positionV relativeFrom="paragraph">
              <wp:posOffset>627550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sidR="00EE362E">
        <w:rPr>
          <w:rFonts w:ascii="3DS V2" w:eastAsia="SimSun" w:hAnsi="3DS V2" w:cstheme="minorBidi"/>
          <w:lang w:val="fr-FR"/>
        </w:rPr>
        <w:t xml:space="preserve">Dans ce résultat de la triangulation, </w:t>
      </w:r>
      <w:r w:rsidR="00EE362E">
        <w:rPr>
          <w:rFonts w:ascii="3DS V2" w:hAnsi="3DS V2"/>
          <w:noProof/>
          <w:lang w:val="fr-FR"/>
        </w:rPr>
        <w:t>pour chaque cavité, ses cavités voisines sont</w:t>
      </w:r>
      <w:r w:rsidR="00A24FDF">
        <w:rPr>
          <w:rFonts w:ascii="3DS V2" w:hAnsi="3DS V2"/>
          <w:noProof/>
          <w:lang w:val="fr-FR"/>
        </w:rPr>
        <w:t xml:space="preserve"> </w:t>
      </w:r>
      <w:r w:rsidRPr="00E16EFC">
        <w:rPr>
          <w:rFonts w:ascii="3DS V2" w:hAnsi="3DS V2"/>
          <w:noProof/>
          <w:lang w:val="fr-FR"/>
        </w:rPr>
        <w:t>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SimSun" w:hAnsi="3DS V2" w:cstheme="minorBidi"/>
          <w:lang w:val="fr-FR"/>
        </w:rPr>
      </w:pPr>
      <w:r>
        <w:rPr>
          <w:rFonts w:ascii="3DS V2" w:eastAsia="SimSun"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03A07031" w:rsidR="00EE362E" w:rsidRPr="00D94F54" w:rsidRDefault="00EE362E" w:rsidP="00EE362E">
                            <w:pPr>
                              <w:pStyle w:val="Lgende"/>
                              <w:jc w:val="center"/>
                              <w:rPr>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15</w:t>
                            </w:r>
                            <w:r w:rsidR="005402FF">
                              <w:rPr>
                                <w:noProof/>
                              </w:rPr>
                              <w:fldChar w:fldCharType="end"/>
                            </w:r>
                            <w:r>
                              <w:t xml:space="preserve"> : Connecteur 12 + 25 Pin</w:t>
                            </w:r>
                            <w:r w:rsidR="00472FD7">
                              <w:t>s</w:t>
                            </w:r>
                            <w:r>
                              <w:t xml:space="preserve"> "EN354509</w:t>
                            </w:r>
                            <w:proofErr w:type="gramStart"/>
                            <w:r>
                              <w:t>" </w:t>
                            </w:r>
                            <w:r w:rsidR="00DC09FD">
                              <w:t xml:space="preserve"> -</w:t>
                            </w:r>
                            <w:proofErr w:type="gramEnd"/>
                            <w:r w:rsidR="00DC09FD">
                              <w:t xml:space="preserve"> T</w:t>
                            </w:r>
                            <w:r>
                              <w: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4"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" stroked="f">
                <v:textbox style="mso-fit-shape-to-text:t" inset="0,0,0,0">
                  <w:txbxContent>
                    <w:p w14:paraId="6CDF652D" w14:textId="03A07031" w:rsidR="00EE362E" w:rsidRPr="00D94F54" w:rsidRDefault="00EE362E" w:rsidP="00EE362E">
                      <w:pPr>
                        <w:pStyle w:val="Lgende"/>
                        <w:jc w:val="center"/>
                        <w:rPr>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15</w:t>
                      </w:r>
                      <w:r w:rsidR="005402FF">
                        <w:rPr>
                          <w:noProof/>
                        </w:rPr>
                        <w:fldChar w:fldCharType="end"/>
                      </w:r>
                      <w:r>
                        <w:t xml:space="preserve"> : Connecteur 12 + 25 Pin</w:t>
                      </w:r>
                      <w:r w:rsidR="00472FD7">
                        <w:t>s</w:t>
                      </w:r>
                      <w:r>
                        <w:t xml:space="preserve"> "EN354509</w:t>
                      </w:r>
                      <w:proofErr w:type="gramStart"/>
                      <w:r>
                        <w:t>" </w:t>
                      </w:r>
                      <w:r w:rsidR="00DC09FD">
                        <w:t xml:space="preserve"> -</w:t>
                      </w:r>
                      <w:proofErr w:type="gramEnd"/>
                      <w:r w:rsidR="00DC09FD">
                        <w:t xml:space="preserve"> T</w:t>
                      </w:r>
                      <w:r>
                        <w:t>riangulation Delaunay.</w:t>
                      </w:r>
                    </w:p>
                  </w:txbxContent>
                </v:textbox>
                <w10:anchorlock/>
              </v:shape>
            </w:pict>
          </mc:Fallback>
        </mc:AlternateContent>
      </w:r>
    </w:p>
    <w:p w14:paraId="53B8EF5A" w14:textId="1460B474" w:rsidR="0097593D" w:rsidRPr="004666A2" w:rsidRDefault="0097593D" w:rsidP="0097593D">
      <w:pPr>
        <w:pStyle w:val="Titre3"/>
        <w:rPr>
          <w:rFonts w:ascii="3DS V2" w:hAnsi="3DS V2"/>
          <w:sz w:val="32"/>
          <w:szCs w:val="32"/>
        </w:rPr>
      </w:pPr>
      <w:bookmarkStart w:id="28" w:name="_Toc205383612"/>
      <w:r w:rsidRPr="004666A2">
        <w:rPr>
          <w:rFonts w:ascii="3DS V2" w:hAnsi="3DS V2"/>
          <w:sz w:val="32"/>
          <w:szCs w:val="32"/>
        </w:rPr>
        <w:lastRenderedPageBreak/>
        <w:t>L</w:t>
      </w:r>
      <w:r>
        <w:rPr>
          <w:rFonts w:ascii="3DS V2" w:hAnsi="3DS V2"/>
          <w:sz w:val="32"/>
          <w:szCs w:val="32"/>
        </w:rPr>
        <w:t>e croisement des câbles</w:t>
      </w:r>
      <w:bookmarkEnd w:id="28"/>
    </w:p>
    <w:p w14:paraId="0B7ACA6A" w14:textId="2383BFAE" w:rsidR="00BA5E08" w:rsidRDefault="00850F9C" w:rsidP="001215F2">
      <w:pPr>
        <w:pStyle w:val="NormalWeb"/>
        <w:jc w:val="center"/>
        <w:rPr>
          <w:rFonts w:ascii="3DS V2" w:eastAsia="SimSun" w:hAnsi="3DS V2" w:cstheme="minorBidi"/>
          <w:lang w:val="fr-FR"/>
        </w:rPr>
      </w:pPr>
      <w:r>
        <w:rPr>
          <w:noProof/>
        </w:rPr>
        <mc:AlternateContent>
          <mc:Choice Requires="wps">
            <w:drawing>
              <wp:anchor distT="0" distB="0" distL="114300" distR="114300" simplePos="0" relativeHeight="251750912" behindDoc="0" locked="0" layoutInCell="1" allowOverlap="1" wp14:anchorId="18B88EBD" wp14:editId="599B862C">
                <wp:simplePos x="0" y="0"/>
                <wp:positionH relativeFrom="column">
                  <wp:posOffset>3068320</wp:posOffset>
                </wp:positionH>
                <wp:positionV relativeFrom="paragraph">
                  <wp:posOffset>724535</wp:posOffset>
                </wp:positionV>
                <wp:extent cx="241935" cy="241935"/>
                <wp:effectExtent l="0" t="0" r="5715" b="5715"/>
                <wp:wrapNone/>
                <wp:docPr id="196" name="Ellipse 196"/>
                <wp:cNvGraphicFramePr/>
                <a:graphic xmlns:a="http://schemas.openxmlformats.org/drawingml/2006/main">
                  <a:graphicData uri="http://schemas.microsoft.com/office/word/2010/wordprocessingShape">
                    <wps:wsp>
                      <wps:cNvSpPr/>
                      <wps:spPr>
                        <a:xfrm flipV="1">
                          <a:off x="0" y="0"/>
                          <a:ext cx="241935" cy="24193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A93F2E6" id="Ellipse 196" o:spid="_x0000_s1026" style="position:absolute;margin-left:241.6pt;margin-top:57.05pt;width:19.05pt;height:19.05pt;flip: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48864" behindDoc="0" locked="0" layoutInCell="1" allowOverlap="1" wp14:anchorId="3323714A" wp14:editId="61F503AE">
                <wp:simplePos x="0" y="0"/>
                <wp:positionH relativeFrom="column">
                  <wp:posOffset>2413635</wp:posOffset>
                </wp:positionH>
                <wp:positionV relativeFrom="paragraph">
                  <wp:posOffset>1369060</wp:posOffset>
                </wp:positionV>
                <wp:extent cx="249555" cy="249555"/>
                <wp:effectExtent l="0" t="0" r="0" b="0"/>
                <wp:wrapNone/>
                <wp:docPr id="195" name="Ellipse 195"/>
                <wp:cNvGraphicFramePr/>
                <a:graphic xmlns:a="http://schemas.openxmlformats.org/drawingml/2006/main">
                  <a:graphicData uri="http://schemas.microsoft.com/office/word/2010/wordprocessingShape">
                    <wps:wsp>
                      <wps:cNvSpPr/>
                      <wps:spPr>
                        <a:xfrm flipV="1">
                          <a:off x="0" y="0"/>
                          <a:ext cx="249555" cy="249555"/>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1AD0CED" id="Ellipse 195" o:spid="_x0000_s1026" style="position:absolute;margin-left:190.05pt;margin-top:107.8pt;width:19.65pt;height:19.65pt;flip:y;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61152" behindDoc="0" locked="0" layoutInCell="1" allowOverlap="1" wp14:anchorId="02FB1B98" wp14:editId="6A956AC4">
                <wp:simplePos x="0" y="0"/>
                <wp:positionH relativeFrom="column">
                  <wp:posOffset>3061335</wp:posOffset>
                </wp:positionH>
                <wp:positionV relativeFrom="paragraph">
                  <wp:posOffset>1363345</wp:posOffset>
                </wp:positionV>
                <wp:extent cx="251460" cy="251460"/>
                <wp:effectExtent l="0" t="0" r="0" b="0"/>
                <wp:wrapNone/>
                <wp:docPr id="203" name="Ellipse 20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799A127B" id="Ellipse 203" o:spid="_x0000_s1026" style="position:absolute;margin-left:241.05pt;margin-top:107.35pt;width:19.8pt;height:19.8pt;flip:y;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" fillcolor="#ffcd00 [3206]" stroked="f" strokeweight="2pt"/>
            </w:pict>
          </mc:Fallback>
        </mc:AlternateContent>
      </w:r>
      <w:r>
        <w:rPr>
          <w:noProof/>
        </w:rPr>
        <mc:AlternateContent>
          <mc:Choice Requires="wps">
            <w:drawing>
              <wp:anchor distT="0" distB="0" distL="114300" distR="114300" simplePos="0" relativeHeight="251744768" behindDoc="0" locked="0" layoutInCell="1" allowOverlap="1" wp14:anchorId="69225BB9" wp14:editId="12683A62">
                <wp:simplePos x="0" y="0"/>
                <wp:positionH relativeFrom="column">
                  <wp:posOffset>2413635</wp:posOffset>
                </wp:positionH>
                <wp:positionV relativeFrom="paragraph">
                  <wp:posOffset>721359</wp:posOffset>
                </wp:positionV>
                <wp:extent cx="251460" cy="251460"/>
                <wp:effectExtent l="0" t="0" r="0" b="0"/>
                <wp:wrapNone/>
                <wp:docPr id="193" name="Ellipse 193"/>
                <wp:cNvGraphicFramePr/>
                <a:graphic xmlns:a="http://schemas.openxmlformats.org/drawingml/2006/main">
                  <a:graphicData uri="http://schemas.microsoft.com/office/word/2010/wordprocessingShape">
                    <wps:wsp>
                      <wps:cNvSpPr/>
                      <wps:spPr>
                        <a:xfrm flipV="1">
                          <a:off x="0" y="0"/>
                          <a:ext cx="251460" cy="2514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2E9EF13" id="Ellipse 193" o:spid="_x0000_s1026" style="position:absolute;margin-left:190.05pt;margin-top:56.8pt;width:19.8pt;height:19.8pt;flip:y;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" fillcolor="#ffcd00 [3206]" stroked="f" strokeweight="2pt"/>
            </w:pict>
          </mc:Fallback>
        </mc:AlternateContent>
      </w:r>
      <w:r>
        <w:rPr>
          <w:noProof/>
        </w:rPr>
        <mc:AlternateContent>
          <mc:Choice Requires="wps">
            <w:drawing>
              <wp:anchor distT="0" distB="0" distL="114300" distR="114300" simplePos="0" relativeHeight="251737600" behindDoc="0" locked="0" layoutInCell="1" allowOverlap="1" wp14:anchorId="2BF77137" wp14:editId="5B3567ED">
                <wp:simplePos x="0" y="0"/>
                <wp:positionH relativeFrom="margin">
                  <wp:align>right</wp:align>
                </wp:positionH>
                <wp:positionV relativeFrom="paragraph">
                  <wp:posOffset>3772256</wp:posOffset>
                </wp:positionV>
                <wp:extent cx="5731510" cy="163195"/>
                <wp:effectExtent l="0" t="0" r="2540" b="8255"/>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163195"/>
                        </a:xfrm>
                        <a:prstGeom prst="rect">
                          <a:avLst/>
                        </a:prstGeom>
                        <a:solidFill>
                          <a:prstClr val="white"/>
                        </a:solidFill>
                        <a:ln>
                          <a:noFill/>
                        </a:ln>
                      </wps:spPr>
                      <wps:txbx>
                        <w:txbxContent>
                          <w:p w14:paraId="3FC06D67" w14:textId="7D711171" w:rsidR="003924CB" w:rsidRDefault="003924CB" w:rsidP="003924CB">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16</w:t>
                            </w:r>
                            <w:r w:rsidR="005402FF">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F77137" id="Zone de texte 29" o:spid="_x0000_s1035" type="#_x0000_t202" style="position:absolute;left:0;text-align:left;margin-left:400.1pt;margin-top:297.05pt;width:451.3pt;height:12.85pt;z-index:25173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" stroked="f">
                <v:textbox inset="0,0,0,0">
                  <w:txbxContent>
                    <w:p w14:paraId="3FC06D67" w14:textId="7D711171" w:rsidR="003924CB" w:rsidRDefault="003924CB" w:rsidP="003924CB">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16</w:t>
                      </w:r>
                      <w:r w:rsidR="005402FF">
                        <w:rPr>
                          <w:noProof/>
                        </w:rPr>
                        <w:fldChar w:fldCharType="end"/>
                      </w:r>
                      <w:r>
                        <w:t xml:space="preserve"> : Croisement des câbles</w:t>
                      </w:r>
                      <w:r w:rsidR="001215F2">
                        <w:t xml:space="preserve"> </w:t>
                      </w:r>
                    </w:p>
                    <w:p w14:paraId="2CF52196" w14:textId="53163DD9" w:rsidR="00042632" w:rsidRDefault="00042632" w:rsidP="00042632"/>
                    <w:p w14:paraId="174F9D2E" w14:textId="644D9E0A" w:rsidR="00042632" w:rsidRDefault="00042632" w:rsidP="00042632"/>
                    <w:p w14:paraId="10B4C58B" w14:textId="77777777" w:rsidR="00042632" w:rsidRPr="00042632" w:rsidRDefault="00042632" w:rsidP="00042632"/>
                  </w:txbxContent>
                </v:textbox>
                <w10:wrap type="square" anchorx="margin"/>
              </v:shape>
            </w:pict>
          </mc:Fallback>
        </mc:AlternateContent>
      </w:r>
      <w:r>
        <w:rPr>
          <w:rFonts w:ascii="3DS V2" w:eastAsia="SimSun" w:hAnsi="3DS V2" w:cstheme="minorBidi"/>
          <w:noProof/>
          <w:lang w:val="fr-FR"/>
        </w:rPr>
        <w:drawing>
          <wp:inline distT="0" distB="0" distL="0" distR="0" wp14:anchorId="6868F0C4" wp14:editId="3BC8F65B">
            <wp:extent cx="2004365" cy="3289666"/>
            <wp:effectExtent l="0" t="0" r="0" b="635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12324" cy="3302729"/>
                    </a:xfrm>
                    <a:prstGeom prst="rect">
                      <a:avLst/>
                    </a:prstGeom>
                    <a:noFill/>
                    <a:ln>
                      <a:noFill/>
                    </a:ln>
                  </pic:spPr>
                </pic:pic>
              </a:graphicData>
            </a:graphic>
          </wp:inline>
        </w:drawing>
      </w:r>
    </w:p>
    <w:p w14:paraId="1D8F4396" w14:textId="77777777" w:rsidR="007707C9" w:rsidRDefault="007707C9" w:rsidP="00290DBB">
      <w:pPr>
        <w:pStyle w:val="NormalWeb"/>
        <w:keepNext/>
        <w:spacing w:line="276" w:lineRule="auto"/>
        <w:jc w:val="both"/>
        <w:rPr>
          <w:rFonts w:ascii="3DS V2" w:eastAsia="SimSun" w:hAnsi="3DS V2" w:cstheme="minorBidi"/>
          <w:lang w:val="fr-FR"/>
        </w:rPr>
      </w:pPr>
    </w:p>
    <w:p w14:paraId="319EDE43" w14:textId="671DCB2A" w:rsidR="00850F9C" w:rsidRDefault="00A0484D" w:rsidP="00290DBB">
      <w:pPr>
        <w:pStyle w:val="NormalWeb"/>
        <w:keepNext/>
        <w:spacing w:line="276" w:lineRule="auto"/>
        <w:jc w:val="both"/>
        <w:rPr>
          <w:rFonts w:ascii="3DS V2" w:eastAsia="SimSun" w:hAnsi="3DS V2" w:cstheme="minorBidi"/>
          <w:lang w:val="fr-FR"/>
        </w:rPr>
      </w:pPr>
      <w:r>
        <w:rPr>
          <w:rFonts w:ascii="3DS V2" w:eastAsia="SimSun" w:hAnsi="3DS V2" w:cstheme="minorBidi"/>
          <w:lang w:val="fr-FR"/>
        </w:rPr>
        <w:t>La figure 1</w:t>
      </w:r>
      <w:r w:rsidR="009E7267">
        <w:rPr>
          <w:rFonts w:ascii="3DS V2" w:eastAsia="SimSun" w:hAnsi="3DS V2" w:cstheme="minorBidi"/>
          <w:lang w:val="fr-FR"/>
        </w:rPr>
        <w:t>6</w:t>
      </w:r>
      <w:r>
        <w:rPr>
          <w:rFonts w:ascii="3DS V2" w:eastAsia="SimSun" w:hAnsi="3DS V2" w:cstheme="minorBidi"/>
          <w:lang w:val="fr-FR"/>
        </w:rPr>
        <w:t xml:space="preserve"> montre</w:t>
      </w:r>
      <w:r w:rsidR="00765956">
        <w:rPr>
          <w:rFonts w:ascii="3DS V2" w:eastAsia="SimSun" w:hAnsi="3DS V2" w:cstheme="minorBidi"/>
          <w:lang w:val="fr-FR"/>
        </w:rPr>
        <w:t xml:space="preserve"> un</w:t>
      </w:r>
      <w:r w:rsidR="00F27D54">
        <w:rPr>
          <w:rFonts w:ascii="3DS V2" w:eastAsia="SimSun" w:hAnsi="3DS V2" w:cstheme="minorBidi"/>
          <w:lang w:val="fr-FR"/>
        </w:rPr>
        <w:t xml:space="preserve"> exemple</w:t>
      </w:r>
      <w:r w:rsidR="00765956">
        <w:rPr>
          <w:rFonts w:ascii="3DS V2" w:eastAsia="SimSun" w:hAnsi="3DS V2" w:cstheme="minorBidi"/>
          <w:lang w:val="fr-FR"/>
        </w:rPr>
        <w:t xml:space="preserve"> à éviter.</w:t>
      </w:r>
      <w:r>
        <w:rPr>
          <w:rFonts w:ascii="3DS V2" w:eastAsia="SimSun" w:hAnsi="3DS V2" w:cstheme="minorBidi"/>
          <w:lang w:val="fr-FR"/>
        </w:rPr>
        <w:t xml:space="preserve"> </w:t>
      </w:r>
      <w:r w:rsidR="00765956">
        <w:rPr>
          <w:rFonts w:ascii="3DS V2" w:eastAsia="SimSun" w:hAnsi="3DS V2" w:cstheme="minorBidi"/>
          <w:lang w:val="fr-FR"/>
        </w:rPr>
        <w:t>Dans cet exemple,</w:t>
      </w:r>
      <w:r w:rsidR="00F27D54">
        <w:rPr>
          <w:rFonts w:ascii="3DS V2" w:eastAsia="SimSun" w:hAnsi="3DS V2" w:cstheme="minorBidi"/>
          <w:lang w:val="fr-FR"/>
        </w:rPr>
        <w:t xml:space="preserve"> chaque</w:t>
      </w:r>
      <w:r w:rsidR="00956C76">
        <w:rPr>
          <w:rFonts w:ascii="3DS V2" w:eastAsia="SimSun" w:hAnsi="3DS V2" w:cstheme="minorBidi"/>
          <w:lang w:val="fr-FR"/>
        </w:rPr>
        <w:t xml:space="preserve"> couleur</w:t>
      </w:r>
      <w:r w:rsidR="001215F2">
        <w:rPr>
          <w:rFonts w:ascii="3DS V2" w:eastAsia="SimSun" w:hAnsi="3DS V2" w:cstheme="minorBidi"/>
          <w:lang w:val="fr-FR"/>
        </w:rPr>
        <w:t xml:space="preserve"> </w:t>
      </w:r>
      <w:r w:rsidR="00A24FDF">
        <w:rPr>
          <w:rFonts w:ascii="3DS V2" w:eastAsia="SimSun" w:hAnsi="3DS V2" w:cstheme="minorBidi"/>
          <w:lang w:val="fr-FR"/>
        </w:rPr>
        <w:t>correspond</w:t>
      </w:r>
      <w:r w:rsidR="001215F2">
        <w:rPr>
          <w:rFonts w:ascii="3DS V2" w:eastAsia="SimSun" w:hAnsi="3DS V2" w:cstheme="minorBidi"/>
          <w:lang w:val="fr-FR"/>
        </w:rPr>
        <w:t xml:space="preserve"> </w:t>
      </w:r>
      <w:r w:rsidR="002D53CC">
        <w:rPr>
          <w:rFonts w:ascii="3DS V2" w:eastAsia="SimSun" w:hAnsi="3DS V2" w:cstheme="minorBidi"/>
          <w:lang w:val="fr-FR"/>
        </w:rPr>
        <w:t xml:space="preserve">à </w:t>
      </w:r>
      <w:r w:rsidR="005B798C">
        <w:rPr>
          <w:rFonts w:ascii="3DS V2" w:eastAsia="SimSun" w:hAnsi="3DS V2" w:cstheme="minorBidi"/>
          <w:lang w:val="fr-FR"/>
        </w:rPr>
        <w:t xml:space="preserve">une zone </w:t>
      </w:r>
      <w:r w:rsidR="00F27D54">
        <w:rPr>
          <w:rFonts w:ascii="3DS V2" w:eastAsia="SimSun" w:hAnsi="3DS V2" w:cstheme="minorBidi"/>
          <w:lang w:val="fr-FR"/>
        </w:rPr>
        <w:t xml:space="preserve">de cavité </w:t>
      </w:r>
      <w:r w:rsidR="005B798C">
        <w:rPr>
          <w:rFonts w:ascii="3DS V2" w:eastAsia="SimSun" w:hAnsi="3DS V2" w:cstheme="minorBidi"/>
          <w:lang w:val="fr-FR"/>
        </w:rPr>
        <w:t>allou</w:t>
      </w:r>
      <w:r w:rsidR="00671CAB">
        <w:rPr>
          <w:rFonts w:ascii="3DS V2" w:eastAsia="SimSun" w:hAnsi="3DS V2" w:cstheme="minorBidi"/>
          <w:lang w:val="fr-FR"/>
        </w:rPr>
        <w:t>ée</w:t>
      </w:r>
      <w:r w:rsidR="00D94177">
        <w:rPr>
          <w:rFonts w:ascii="3DS V2" w:eastAsia="SimSun" w:hAnsi="3DS V2" w:cstheme="minorBidi"/>
          <w:lang w:val="fr-FR"/>
        </w:rPr>
        <w:t>s</w:t>
      </w:r>
      <w:r w:rsidR="005B798C">
        <w:rPr>
          <w:rFonts w:ascii="3DS V2" w:eastAsia="SimSun" w:hAnsi="3DS V2" w:cstheme="minorBidi"/>
          <w:lang w:val="fr-FR"/>
        </w:rPr>
        <w:t xml:space="preserve"> à un câble, </w:t>
      </w:r>
      <w:r w:rsidR="00A24FDF">
        <w:rPr>
          <w:rFonts w:ascii="3DS V2" w:eastAsia="SimSun" w:hAnsi="3DS V2" w:cstheme="minorBidi"/>
          <w:lang w:val="fr-FR"/>
        </w:rPr>
        <w:t>et</w:t>
      </w:r>
      <w:r w:rsidR="005B798C">
        <w:rPr>
          <w:rFonts w:ascii="3DS V2" w:eastAsia="SimSun" w:hAnsi="3DS V2" w:cstheme="minorBidi"/>
          <w:lang w:val="fr-FR"/>
        </w:rPr>
        <w:t xml:space="preserve"> un croisement entre deux câbles</w:t>
      </w:r>
      <w:r w:rsidR="00A24FDF">
        <w:rPr>
          <w:rFonts w:ascii="3DS V2" w:eastAsia="SimSun" w:hAnsi="3DS V2" w:cstheme="minorBidi"/>
          <w:lang w:val="fr-FR"/>
        </w:rPr>
        <w:t xml:space="preserve"> se produit</w:t>
      </w:r>
      <w:r w:rsidR="001F1F34">
        <w:rPr>
          <w:rFonts w:ascii="3DS V2" w:eastAsia="SimSun" w:hAnsi="3DS V2" w:cstheme="minorBidi"/>
          <w:lang w:val="fr-FR"/>
        </w:rPr>
        <w:t xml:space="preserve">. </w:t>
      </w:r>
      <w:r w:rsidR="00A24FDF">
        <w:rPr>
          <w:rFonts w:ascii="3DS V2" w:eastAsia="SimSun" w:hAnsi="3DS V2" w:cstheme="minorBidi"/>
          <w:lang w:val="fr-FR"/>
        </w:rPr>
        <w:t>Le</w:t>
      </w:r>
      <w:r w:rsidR="001F1F34">
        <w:rPr>
          <w:rFonts w:ascii="3DS V2" w:eastAsia="SimSun" w:hAnsi="3DS V2" w:cstheme="minorBidi"/>
          <w:lang w:val="fr-FR"/>
        </w:rPr>
        <w:t xml:space="preserve"> piège </w:t>
      </w:r>
      <w:r w:rsidR="00A24FDF">
        <w:rPr>
          <w:rFonts w:ascii="3DS V2" w:eastAsia="SimSun" w:hAnsi="3DS V2" w:cstheme="minorBidi"/>
          <w:lang w:val="fr-FR"/>
        </w:rPr>
        <w:t xml:space="preserve">réside dans </w:t>
      </w:r>
      <w:r w:rsidR="007C1CD0">
        <w:rPr>
          <w:rFonts w:ascii="3DS V2" w:eastAsia="SimSun" w:hAnsi="3DS V2" w:cstheme="minorBidi"/>
          <w:lang w:val="fr-FR"/>
        </w:rPr>
        <w:t xml:space="preserve">le </w:t>
      </w:r>
      <w:r w:rsidR="00A24FDF">
        <w:rPr>
          <w:rFonts w:ascii="3DS V2" w:eastAsia="SimSun" w:hAnsi="3DS V2" w:cstheme="minorBidi"/>
          <w:lang w:val="fr-FR"/>
        </w:rPr>
        <w:t>fait que</w:t>
      </w:r>
      <w:r w:rsidR="001F1F34">
        <w:rPr>
          <w:rFonts w:ascii="3DS V2" w:eastAsia="SimSun" w:hAnsi="3DS V2" w:cstheme="minorBidi"/>
          <w:lang w:val="fr-FR"/>
        </w:rPr>
        <w:t xml:space="preserve"> ces quatre cavités </w:t>
      </w:r>
      <w:r w:rsidR="001F1F34">
        <w:rPr>
          <w:rFonts w:ascii="3DS V2" w:eastAsia="SimSun" w:hAnsi="3DS V2" w:cstheme="minorBidi"/>
          <w:noProof/>
          <w:lang w:val="fr-FR"/>
        </w:rPr>
        <w:t>présentent une répartition carré</w:t>
      </w:r>
      <w:r w:rsidR="003036D6">
        <w:rPr>
          <w:rFonts w:ascii="3DS V2" w:eastAsia="SimSun" w:hAnsi="3DS V2" w:cstheme="minorBidi"/>
          <w:noProof/>
          <w:lang w:val="fr-FR"/>
        </w:rPr>
        <w:t>e</w:t>
      </w:r>
      <w:r w:rsidR="001F1F34">
        <w:rPr>
          <w:rFonts w:ascii="3DS V2" w:eastAsia="SimSun" w:hAnsi="3DS V2" w:cstheme="minorBidi"/>
          <w:noProof/>
          <w:lang w:val="fr-FR"/>
        </w:rPr>
        <w:t xml:space="preserve">, </w:t>
      </w:r>
      <w:r w:rsidR="00367BE6">
        <w:rPr>
          <w:rFonts w:ascii="3DS V2" w:eastAsia="SimSun" w:hAnsi="3DS V2" w:cstheme="minorBidi"/>
          <w:noProof/>
          <w:lang w:val="fr-FR"/>
        </w:rPr>
        <w:t xml:space="preserve">où </w:t>
      </w:r>
      <w:r w:rsidR="00855E43">
        <w:rPr>
          <w:rFonts w:ascii="3DS V2" w:eastAsia="SimSun" w:hAnsi="3DS V2" w:cstheme="minorBidi"/>
          <w:noProof/>
          <w:lang w:val="fr-FR"/>
        </w:rPr>
        <w:t>l</w:t>
      </w:r>
      <w:r w:rsidR="001F1F34" w:rsidRPr="001F1F34">
        <w:rPr>
          <w:rFonts w:ascii="3DS V2" w:eastAsia="SimSun" w:hAnsi="3DS V2" w:cstheme="minorBidi"/>
          <w:noProof/>
          <w:lang w:val="fr-FR"/>
        </w:rPr>
        <w:t xml:space="preserve">es deux paires de sommets </w:t>
      </w:r>
      <w:r w:rsidR="001C1F1C" w:rsidRPr="001F1F34">
        <w:rPr>
          <w:rFonts w:ascii="3DS V2" w:eastAsia="SimSun" w:hAnsi="3DS V2" w:cstheme="minorBidi"/>
          <w:noProof/>
          <w:lang w:val="fr-FR"/>
        </w:rPr>
        <w:t>opposés (</w:t>
      </w:r>
      <w:r w:rsidR="001F1F34" w:rsidRPr="001F1F34">
        <w:rPr>
          <w:rFonts w:ascii="3DS V2" w:eastAsia="SimSun" w:hAnsi="3DS V2" w:cstheme="minorBidi"/>
          <w:noProof/>
          <w:lang w:val="fr-FR"/>
        </w:rPr>
        <w:t>A</w:t>
      </w:r>
      <w:r w:rsidR="00380FD6">
        <w:rPr>
          <w:rFonts w:ascii="3DS V2" w:eastAsia="SimSun" w:hAnsi="3DS V2" w:cstheme="minorBidi"/>
          <w:noProof/>
          <w:lang w:val="fr-FR"/>
        </w:rPr>
        <w:t>F</w:t>
      </w:r>
      <w:r w:rsidR="001F1F34" w:rsidRPr="001F1F34">
        <w:rPr>
          <w:rFonts w:ascii="3DS V2" w:eastAsia="SimSun" w:hAnsi="3DS V2" w:cstheme="minorBidi"/>
          <w:noProof/>
          <w:lang w:val="fr-FR"/>
        </w:rPr>
        <w:t xml:space="preserve"> et B</w:t>
      </w:r>
      <w:r w:rsidR="00380FD6">
        <w:rPr>
          <w:rFonts w:ascii="3DS V2" w:eastAsia="SimSun" w:hAnsi="3DS V2" w:cstheme="minorBidi"/>
          <w:noProof/>
          <w:lang w:val="fr-FR"/>
        </w:rPr>
        <w:t>E</w:t>
      </w:r>
      <w:r w:rsidR="001F1F34" w:rsidRPr="001F1F34">
        <w:rPr>
          <w:rFonts w:ascii="3DS V2" w:eastAsia="SimSun" w:hAnsi="3DS V2" w:cstheme="minorBidi"/>
          <w:noProof/>
          <w:lang w:val="fr-FR"/>
        </w:rPr>
        <w:t>)</w:t>
      </w:r>
      <w:r w:rsidR="001C1F1C">
        <w:rPr>
          <w:rFonts w:ascii="3DS V2" w:eastAsia="SimSun" w:hAnsi="3DS V2" w:cstheme="minorBidi"/>
          <w:noProof/>
          <w:lang w:val="fr-FR"/>
        </w:rPr>
        <w:t xml:space="preserve"> </w:t>
      </w:r>
      <w:r w:rsidR="001C1F1C" w:rsidRPr="001C1F1C">
        <w:rPr>
          <w:rFonts w:ascii="3DS V2" w:eastAsia="SimSun" w:hAnsi="3DS V2" w:cstheme="minorBidi"/>
          <w:noProof/>
          <w:lang w:val="fr-FR"/>
        </w:rPr>
        <w:t xml:space="preserve">sont considérées comme </w:t>
      </w:r>
      <w:r w:rsidR="00851D4E">
        <w:rPr>
          <w:rFonts w:ascii="3DS V2" w:eastAsia="SimSun" w:hAnsi="3DS V2" w:cstheme="minorBidi"/>
          <w:noProof/>
          <w:lang w:val="fr-FR"/>
        </w:rPr>
        <w:t>deux</w:t>
      </w:r>
      <w:r w:rsidR="001C1F1C" w:rsidRPr="001C1F1C">
        <w:rPr>
          <w:rFonts w:ascii="3DS V2" w:eastAsia="SimSun" w:hAnsi="3DS V2" w:cstheme="minorBidi"/>
          <w:noProof/>
          <w:lang w:val="fr-FR"/>
        </w:rPr>
        <w:t xml:space="preserve"> paires de </w:t>
      </w:r>
      <w:r w:rsidR="001C1F1C">
        <w:rPr>
          <w:rFonts w:ascii="3DS V2" w:eastAsia="SimSun" w:hAnsi="3DS V2" w:cstheme="minorBidi"/>
          <w:noProof/>
          <w:lang w:val="fr-FR"/>
        </w:rPr>
        <w:t>cavité</w:t>
      </w:r>
      <w:r w:rsidR="00F96875">
        <w:rPr>
          <w:rFonts w:ascii="3DS V2" w:eastAsia="SimSun" w:hAnsi="3DS V2" w:cstheme="minorBidi"/>
          <w:noProof/>
          <w:lang w:val="fr-FR"/>
        </w:rPr>
        <w:t>s</w:t>
      </w:r>
      <w:r w:rsidR="001C1F1C" w:rsidRPr="001C1F1C">
        <w:rPr>
          <w:rFonts w:ascii="3DS V2" w:eastAsia="SimSun" w:hAnsi="3DS V2" w:cstheme="minorBidi"/>
          <w:noProof/>
          <w:lang w:val="fr-FR"/>
        </w:rPr>
        <w:t xml:space="preserve"> voisin</w:t>
      </w:r>
      <w:r w:rsidR="001C1F1C">
        <w:rPr>
          <w:rFonts w:ascii="3DS V2" w:eastAsia="SimSun" w:hAnsi="3DS V2" w:cstheme="minorBidi"/>
          <w:noProof/>
          <w:lang w:val="fr-FR"/>
        </w:rPr>
        <w:t>e</w:t>
      </w:r>
      <w:r w:rsidR="00F96875">
        <w:rPr>
          <w:rFonts w:ascii="3DS V2" w:eastAsia="SimSun" w:hAnsi="3DS V2" w:cstheme="minorBidi"/>
          <w:noProof/>
          <w:lang w:val="fr-FR"/>
        </w:rPr>
        <w:t>s</w:t>
      </w:r>
      <w:r w:rsidR="001C1F1C" w:rsidRPr="001C1F1C">
        <w:rPr>
          <w:rFonts w:ascii="3DS V2" w:eastAsia="SimSun" w:hAnsi="3DS V2" w:cstheme="minorBidi"/>
          <w:noProof/>
          <w:lang w:val="fr-FR"/>
        </w:rPr>
        <w:t>.</w:t>
      </w:r>
      <w:r w:rsidR="00851D4E">
        <w:rPr>
          <w:rFonts w:ascii="3DS V2" w:eastAsia="SimSun" w:hAnsi="3DS V2" w:cstheme="minorBidi"/>
          <w:lang w:val="fr-FR"/>
        </w:rPr>
        <w:t xml:space="preserve"> </w:t>
      </w:r>
      <w:r w:rsidR="00367BE6" w:rsidRPr="00367BE6">
        <w:rPr>
          <w:rFonts w:ascii="3DS V2" w:eastAsia="SimSun" w:hAnsi="3DS V2" w:cstheme="minorBidi"/>
          <w:noProof/>
          <w:lang w:val="fr-FR"/>
        </w:rPr>
        <w:t>Ainsi, si l’on doit connecter aujourd’hui deux câbles à deux fils, cette solution erronée pourrait être proposée à l’utilisateur</w:t>
      </w:r>
      <w:r w:rsidR="00367BE6">
        <w:rPr>
          <w:rFonts w:ascii="3DS V2" w:eastAsia="SimSun" w:hAnsi="3DS V2" w:cstheme="minorBidi"/>
          <w:noProof/>
          <w:lang w:val="fr-FR"/>
        </w:rPr>
        <w:t>.</w:t>
      </w:r>
      <w:r w:rsidR="00367BE6">
        <w:rPr>
          <w:rFonts w:ascii="3DS V2" w:eastAsia="SimSun" w:hAnsi="3DS V2" w:cstheme="minorBidi"/>
          <w:lang w:val="fr-FR"/>
        </w:rPr>
        <w:t xml:space="preserve"> </w:t>
      </w:r>
      <w:r w:rsidR="00250A42" w:rsidRPr="00250A42">
        <w:rPr>
          <w:rFonts w:ascii="3DS V2" w:eastAsia="SimSun" w:hAnsi="3DS V2" w:cstheme="minorBidi"/>
          <w:lang w:val="fr-FR"/>
        </w:rPr>
        <w:t xml:space="preserve">Ce phénomène </w:t>
      </w:r>
      <w:r w:rsidR="00250A42">
        <w:rPr>
          <w:rFonts w:ascii="3DS V2" w:eastAsia="SimSun" w:hAnsi="3DS V2" w:cstheme="minorBidi"/>
          <w:lang w:val="fr-FR"/>
        </w:rPr>
        <w:t>existe</w:t>
      </w:r>
      <w:r w:rsidR="00367BE6">
        <w:rPr>
          <w:rFonts w:ascii="3DS V2" w:eastAsia="SimSun" w:hAnsi="3DS V2" w:cstheme="minorBidi"/>
          <w:lang w:val="fr-FR"/>
        </w:rPr>
        <w:t xml:space="preserve"> </w:t>
      </w:r>
      <w:r w:rsidR="00FC31FE">
        <w:rPr>
          <w:rFonts w:ascii="3DS V2" w:eastAsia="SimSun" w:hAnsi="3DS V2" w:cstheme="minorBidi"/>
          <w:lang w:val="fr-FR"/>
        </w:rPr>
        <w:t>dans les</w:t>
      </w:r>
      <w:r w:rsidR="00250A42" w:rsidRPr="00250A42">
        <w:rPr>
          <w:rFonts w:ascii="3DS V2" w:eastAsia="SimSun" w:hAnsi="3DS V2" w:cstheme="minorBidi"/>
          <w:lang w:val="fr-FR"/>
        </w:rPr>
        <w:t xml:space="preserve"> disposition</w:t>
      </w:r>
      <w:r w:rsidR="00FC31FE">
        <w:rPr>
          <w:rFonts w:ascii="3DS V2" w:eastAsia="SimSun" w:hAnsi="3DS V2" w:cstheme="minorBidi"/>
          <w:lang w:val="fr-FR"/>
        </w:rPr>
        <w:t>s</w:t>
      </w:r>
      <w:r w:rsidR="00250A42" w:rsidRPr="00250A42">
        <w:rPr>
          <w:rFonts w:ascii="3DS V2" w:eastAsia="SimSun" w:hAnsi="3DS V2" w:cstheme="minorBidi"/>
          <w:lang w:val="fr-FR"/>
        </w:rPr>
        <w:t xml:space="preserve"> </w:t>
      </w:r>
      <w:r w:rsidR="000C6584" w:rsidRPr="00250A42">
        <w:rPr>
          <w:rFonts w:ascii="3DS V2" w:eastAsia="SimSun" w:hAnsi="3DS V2" w:cstheme="minorBidi"/>
          <w:lang w:val="fr-FR"/>
        </w:rPr>
        <w:t>symétrique</w:t>
      </w:r>
      <w:r w:rsidR="000C6584">
        <w:rPr>
          <w:rFonts w:ascii="3DS V2" w:eastAsia="SimSun" w:hAnsi="3DS V2" w:cstheme="minorBidi"/>
          <w:lang w:val="fr-FR"/>
        </w:rPr>
        <w:t xml:space="preserve">s (ou presque </w:t>
      </w:r>
      <w:r w:rsidR="000C6584" w:rsidRPr="00250A42">
        <w:rPr>
          <w:rFonts w:ascii="3DS V2" w:eastAsia="SimSun" w:hAnsi="3DS V2" w:cstheme="minorBidi"/>
          <w:lang w:val="fr-FR"/>
        </w:rPr>
        <w:t>symétrique</w:t>
      </w:r>
      <w:r w:rsidR="000C6584">
        <w:rPr>
          <w:rFonts w:ascii="3DS V2" w:eastAsia="SimSun" w:hAnsi="3DS V2" w:cstheme="minorBidi"/>
          <w:lang w:val="fr-FR"/>
        </w:rPr>
        <w:t>s)</w:t>
      </w:r>
      <w:r w:rsidR="00FC31FE">
        <w:rPr>
          <w:rFonts w:ascii="3DS V2" w:eastAsia="SimSun" w:hAnsi="3DS V2" w:cstheme="minorBidi"/>
          <w:lang w:val="fr-FR"/>
        </w:rPr>
        <w:t xml:space="preserve">. </w:t>
      </w:r>
      <w:r w:rsidR="009E7267">
        <w:rPr>
          <w:rFonts w:ascii="3DS V2" w:eastAsia="SimSun" w:hAnsi="3DS V2" w:cstheme="minorBidi"/>
          <w:lang w:val="fr-FR"/>
        </w:rPr>
        <w:t>La figure 17</w:t>
      </w:r>
      <w:r w:rsidR="009F22A5">
        <w:rPr>
          <w:rFonts w:ascii="3DS V2" w:eastAsia="SimSun" w:hAnsi="3DS V2" w:cstheme="minorBidi"/>
          <w:lang w:val="fr-FR"/>
        </w:rPr>
        <w:t xml:space="preserve"> donne un cas de croisement sur une disposition en trapèze :</w:t>
      </w:r>
    </w:p>
    <w:p w14:paraId="23188433" w14:textId="1926380B" w:rsidR="00250A42" w:rsidRDefault="00850F9C" w:rsidP="00250A42">
      <w:pPr>
        <w:pStyle w:val="NormalWeb"/>
        <w:keepNext/>
        <w:jc w:val="center"/>
      </w:pPr>
      <w:r>
        <w:rPr>
          <w:noProof/>
        </w:rPr>
        <mc:AlternateContent>
          <mc:Choice Requires="wps">
            <w:drawing>
              <wp:anchor distT="0" distB="0" distL="114300" distR="114300" simplePos="0" relativeHeight="251759104" behindDoc="0" locked="0" layoutInCell="1" allowOverlap="1" wp14:anchorId="11AA5FFB" wp14:editId="04C67C91">
                <wp:simplePos x="0" y="0"/>
                <wp:positionH relativeFrom="column">
                  <wp:posOffset>3147712</wp:posOffset>
                </wp:positionH>
                <wp:positionV relativeFrom="paragraph">
                  <wp:posOffset>657208</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7726A38" id="Ellipse 202" o:spid="_x0000_s1026" style="position:absolute;margin-left:247.85pt;margin-top:51.7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" fillcolor="#7afff8 [1301]"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467B653F">
                <wp:simplePos x="0" y="0"/>
                <wp:positionH relativeFrom="column">
                  <wp:posOffset>4084629</wp:posOffset>
                </wp:positionH>
                <wp:positionV relativeFrom="paragraph">
                  <wp:posOffset>52650</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F4803CC" id="Ellipse 201" o:spid="_x0000_s1026" style="position:absolute;margin-left:321.6pt;margin-top:4.15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2960" behindDoc="0" locked="0" layoutInCell="1" allowOverlap="1" wp14:anchorId="76815316" wp14:editId="7C13F78D">
                <wp:simplePos x="0" y="0"/>
                <wp:positionH relativeFrom="column">
                  <wp:posOffset>3588368</wp:posOffset>
                </wp:positionH>
                <wp:positionV relativeFrom="paragraph">
                  <wp:posOffset>54335</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5406BF2" id="Ellipse 198" o:spid="_x0000_s1026" style="position:absolute;margin-left:282.55pt;margin-top:4.3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79D1A1C3">
                <wp:simplePos x="0" y="0"/>
                <wp:positionH relativeFrom="column">
                  <wp:posOffset>4141792</wp:posOffset>
                </wp:positionH>
                <wp:positionV relativeFrom="paragraph">
                  <wp:posOffset>659926</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19B2E2E9" id="Ellipse 199" o:spid="_x0000_s1026" style="position:absolute;margin-left:326.15pt;margin-top:51.95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" fillcolor="#ffcd00 [3206]" stroked="f" strokeweight="2pt"/>
            </w:pict>
          </mc:Fallback>
        </mc:AlternateContent>
      </w:r>
      <w:r w:rsidR="00250A42" w:rsidRPr="00250A42">
        <w:rPr>
          <w:rFonts w:ascii="3DS V2" w:eastAsia="SimSun" w:hAnsi="3DS V2" w:cstheme="minorBidi"/>
          <w:noProof/>
          <w:lang w:val="fr-FR"/>
        </w:rPr>
        <w:drawing>
          <wp:inline distT="0" distB="0" distL="0" distR="0" wp14:anchorId="10838BA9" wp14:editId="4334F557">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1707999" w14:textId="198E3A28" w:rsidR="003B3B09" w:rsidRDefault="00250A42" w:rsidP="00250A42">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17</w:t>
      </w:r>
      <w:r w:rsidR="005402FF">
        <w:rPr>
          <w:noProof/>
        </w:rPr>
        <w:fldChar w:fldCharType="end"/>
      </w:r>
      <w:r>
        <w:t xml:space="preserve"> :</w:t>
      </w:r>
      <w:r w:rsidR="001E3ECD">
        <w:t xml:space="preserve"> Un c</w:t>
      </w:r>
      <w:r>
        <w:t xml:space="preserve">as gênant sur une partie du </w:t>
      </w:r>
      <w:r w:rsidR="00390765">
        <w:t>c</w:t>
      </w:r>
      <w:r w:rsidRPr="00A948E8">
        <w:t xml:space="preserve">onnecteur </w:t>
      </w:r>
      <w:r>
        <w:t>39 +10</w:t>
      </w:r>
      <w:r w:rsidRPr="00A948E8">
        <w:t xml:space="preserve"> </w:t>
      </w:r>
      <w:r>
        <w:t>P</w:t>
      </w:r>
      <w:r w:rsidRPr="00A948E8">
        <w:t>in</w:t>
      </w:r>
      <w:r w:rsidR="007A307F">
        <w:t>s</w:t>
      </w:r>
      <w:r w:rsidRPr="00A948E8">
        <w:t xml:space="preserve"> "EN35450</w:t>
      </w:r>
      <w:r>
        <w:t>3</w:t>
      </w:r>
      <w:r w:rsidRPr="00A948E8">
        <w:t>"</w:t>
      </w:r>
    </w:p>
    <w:p w14:paraId="710A2C88" w14:textId="7474FD95" w:rsidR="00B12B86" w:rsidRDefault="00850F9C" w:rsidP="00307B90">
      <w:pPr>
        <w:spacing w:line="240" w:lineRule="atLeast"/>
        <w:rPr>
          <w:rFonts w:ascii="3DS V2" w:hAnsi="3DS V2"/>
          <w:sz w:val="24"/>
          <w:szCs w:val="24"/>
          <w:lang w:eastAsia="zh-CN"/>
        </w:rPr>
      </w:pPr>
      <w:r>
        <w:rPr>
          <w:rFonts w:ascii="3DS V2" w:hAnsi="3DS V2"/>
          <w:sz w:val="24"/>
          <w:szCs w:val="24"/>
        </w:rPr>
        <w:lastRenderedPageBreak/>
        <w:t xml:space="preserve">Néanmoins, </w:t>
      </w:r>
      <w:r w:rsidR="00AA4446">
        <w:rPr>
          <w:rFonts w:ascii="3DS V2" w:hAnsi="3DS V2"/>
          <w:sz w:val="24"/>
          <w:szCs w:val="24"/>
        </w:rPr>
        <w:t xml:space="preserve">ce piège est </w:t>
      </w:r>
      <w:r w:rsidR="00B12B86">
        <w:rPr>
          <w:rFonts w:ascii="3DS V2" w:hAnsi="3DS V2"/>
          <w:sz w:val="24"/>
          <w:szCs w:val="24"/>
        </w:rPr>
        <w:t>évité</w:t>
      </w:r>
      <w:r w:rsidR="00AA4446">
        <w:rPr>
          <w:rFonts w:ascii="3DS V2" w:hAnsi="3DS V2"/>
          <w:sz w:val="24"/>
          <w:szCs w:val="24"/>
        </w:rPr>
        <w:t xml:space="preserve"> grâce au</w:t>
      </w:r>
      <w:r w:rsidR="00307B90">
        <w:rPr>
          <w:rFonts w:ascii="3DS V2" w:hAnsi="3DS V2"/>
          <w:sz w:val="24"/>
          <w:szCs w:val="24"/>
        </w:rPr>
        <w:t xml:space="preserve"> comportement de la triangulation Delaunay</w:t>
      </w:r>
      <w:r w:rsidR="00B3775E">
        <w:rPr>
          <w:rFonts w:ascii="3DS V2" w:hAnsi="3DS V2" w:hint="eastAsia"/>
          <w:sz w:val="24"/>
          <w:szCs w:val="24"/>
          <w:lang w:eastAsia="zh-CN"/>
        </w:rPr>
        <w:t>.</w:t>
      </w:r>
      <w:r w:rsidR="005363EA">
        <w:rPr>
          <w:rFonts w:ascii="3DS V2" w:hAnsi="3DS V2"/>
          <w:sz w:val="24"/>
          <w:szCs w:val="24"/>
          <w:lang w:eastAsia="zh-CN"/>
        </w:rPr>
        <w:t xml:space="preserve"> </w:t>
      </w:r>
    </w:p>
    <w:p w14:paraId="47313C95" w14:textId="77777777" w:rsidR="009B689C" w:rsidRDefault="009B689C" w:rsidP="00307B90">
      <w:pPr>
        <w:spacing w:line="240" w:lineRule="atLeast"/>
        <w:rPr>
          <w:rFonts w:ascii="3DS V2" w:hAnsi="3DS V2"/>
          <w:sz w:val="24"/>
          <w:szCs w:val="24"/>
          <w:lang w:eastAsia="zh-CN"/>
        </w:rPr>
      </w:pPr>
    </w:p>
    <w:p w14:paraId="30267C9A" w14:textId="5C65F6A9" w:rsidR="004C4265" w:rsidRDefault="004C4265" w:rsidP="004C4265">
      <w:pPr>
        <w:keepNext/>
        <w:spacing w:line="240" w:lineRule="atLeast"/>
        <w:jc w:val="center"/>
      </w:pPr>
      <w:r w:rsidRPr="004C4265">
        <w:rPr>
          <w:rFonts w:ascii="3DS V2" w:hAnsi="3DS V2"/>
          <w:noProof/>
          <w:sz w:val="24"/>
          <w:szCs w:val="24"/>
          <w:lang w:eastAsia="zh-CN"/>
        </w:rPr>
        <w:drawing>
          <wp:inline distT="0" distB="0" distL="0" distR="0" wp14:anchorId="4442C8CB" wp14:editId="2856728C">
            <wp:extent cx="3199850" cy="2882914"/>
            <wp:effectExtent l="0" t="0" r="635" b="0"/>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205774" cy="2888251"/>
                    </a:xfrm>
                    <a:prstGeom prst="rect">
                      <a:avLst/>
                    </a:prstGeom>
                  </pic:spPr>
                </pic:pic>
              </a:graphicData>
            </a:graphic>
          </wp:inline>
        </w:drawing>
      </w:r>
    </w:p>
    <w:p w14:paraId="134B89E4" w14:textId="252315C0" w:rsidR="004C4265" w:rsidRDefault="004C4265" w:rsidP="004C4265">
      <w:pPr>
        <w:pStyle w:val="Lgende"/>
        <w:jc w:val="center"/>
        <w:rPr>
          <w:rFonts w:ascii="3DS V2" w:hAnsi="3DS V2"/>
          <w:sz w:val="24"/>
          <w:szCs w:val="24"/>
          <w:lang w:eastAsia="zh-CN"/>
        </w:rPr>
      </w:pPr>
      <w:r>
        <w:t xml:space="preserve">Figure </w:t>
      </w:r>
      <w:r w:rsidR="005402FF">
        <w:fldChar w:fldCharType="begin"/>
      </w:r>
      <w:r w:rsidR="005402FF">
        <w:instrText xml:space="preserve"> SEQ Figure \* ARABIC </w:instrText>
      </w:r>
      <w:r w:rsidR="005402FF">
        <w:fldChar w:fldCharType="separate"/>
      </w:r>
      <w:r w:rsidR="00276D33">
        <w:rPr>
          <w:noProof/>
        </w:rPr>
        <w:t>18</w:t>
      </w:r>
      <w:r w:rsidR="005402FF">
        <w:rPr>
          <w:noProof/>
        </w:rPr>
        <w:fldChar w:fldCharType="end"/>
      </w:r>
      <w:r>
        <w:t>: Le résultat de triangulation sur connecteur 41 Pin</w:t>
      </w:r>
      <w:r w:rsidR="00430229">
        <w:t>s</w:t>
      </w:r>
    </w:p>
    <w:p w14:paraId="00FC7041" w14:textId="0B47ED75" w:rsidR="00307B90" w:rsidRDefault="00137765" w:rsidP="00461660">
      <w:pPr>
        <w:jc w:val="both"/>
        <w:rPr>
          <w:rFonts w:ascii="3DS V2" w:hAnsi="3DS V2"/>
          <w:sz w:val="24"/>
          <w:szCs w:val="24"/>
        </w:rPr>
      </w:pPr>
      <w:r w:rsidRPr="00C374FE">
        <w:rPr>
          <w:rFonts w:ascii="3DS V2" w:hAnsi="3DS V2"/>
          <w:sz w:val="24"/>
          <w:szCs w:val="24"/>
        </w:rPr>
        <w:t xml:space="preserve">Un croisement </w:t>
      </w:r>
      <w:r>
        <w:rPr>
          <w:rFonts w:ascii="3DS V2" w:hAnsi="3DS V2"/>
          <w:sz w:val="24"/>
          <w:szCs w:val="24"/>
        </w:rPr>
        <w:t xml:space="preserve">de câbles </w:t>
      </w:r>
      <w:r w:rsidR="004D6202">
        <w:rPr>
          <w:rFonts w:ascii="3DS V2" w:hAnsi="3DS V2"/>
          <w:sz w:val="24"/>
          <w:szCs w:val="24"/>
        </w:rPr>
        <w:t xml:space="preserve">peut </w:t>
      </w:r>
      <w:r w:rsidRPr="00C374FE">
        <w:rPr>
          <w:rFonts w:ascii="3DS V2" w:hAnsi="3DS V2"/>
          <w:sz w:val="24"/>
          <w:szCs w:val="24"/>
        </w:rPr>
        <w:t>se produi</w:t>
      </w:r>
      <w:r w:rsidR="004D6202">
        <w:rPr>
          <w:rFonts w:ascii="3DS V2" w:hAnsi="3DS V2"/>
          <w:sz w:val="24"/>
          <w:szCs w:val="24"/>
        </w:rPr>
        <w:t>re</w:t>
      </w:r>
      <w:r w:rsidRPr="00C374FE">
        <w:rPr>
          <w:rFonts w:ascii="3DS V2" w:hAnsi="3DS V2"/>
          <w:sz w:val="24"/>
          <w:szCs w:val="24"/>
        </w:rPr>
        <w:t xml:space="preserve"> </w:t>
      </w:r>
      <w:r w:rsidR="00B67947" w:rsidRPr="00C374FE">
        <w:rPr>
          <w:rFonts w:ascii="3DS V2" w:hAnsi="3DS V2"/>
          <w:sz w:val="24"/>
          <w:szCs w:val="24"/>
        </w:rPr>
        <w:t>lorsqu’une</w:t>
      </w:r>
      <w:r w:rsidRPr="00C374FE">
        <w:rPr>
          <w:rFonts w:ascii="3DS V2" w:hAnsi="3DS V2"/>
          <w:sz w:val="24"/>
          <w:szCs w:val="24"/>
        </w:rPr>
        <w:t xml:space="preserve"> ligne reliant deux cavités adjacentes coupe une autre du même type.</w:t>
      </w:r>
      <w:r>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xml:space="preserve">, qui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2"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 xml:space="preserve">de </w:t>
      </w:r>
      <w:r w:rsidR="005576B9">
        <w:rPr>
          <w:rFonts w:ascii="3DS V2" w:hAnsi="3DS V2"/>
          <w:sz w:val="24"/>
          <w:szCs w:val="24"/>
        </w:rPr>
        <w:t>triangles</w:t>
      </w:r>
      <w:r w:rsidR="005576B9" w:rsidRPr="00C374FE">
        <w:rPr>
          <w:rFonts w:ascii="3DS V2" w:hAnsi="3DS V2"/>
          <w:sz w:val="24"/>
          <w:szCs w:val="24"/>
        </w:rPr>
        <w:t xml:space="preserve"> croisés</w:t>
      </w:r>
      <w:r w:rsidR="00191BB0">
        <w:rPr>
          <w:rFonts w:ascii="3DS V2" w:hAnsi="3DS V2"/>
          <w:sz w:val="24"/>
          <w:szCs w:val="24"/>
          <w:lang w:eastAsia="zh-CN"/>
        </w:rPr>
        <w:t xml:space="preserve"> et </w:t>
      </w:r>
      <w:r w:rsidR="00307B90">
        <w:rPr>
          <w:rFonts w:ascii="3DS V2" w:hAnsi="3DS V2"/>
          <w:sz w:val="24"/>
          <w:szCs w:val="24"/>
          <w:lang w:eastAsia="zh-CN"/>
        </w:rPr>
        <w:t>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80581AF" w14:textId="77777777" w:rsidR="00B614C8" w:rsidRDefault="00B614C8" w:rsidP="00307B90">
      <w:pPr>
        <w:spacing w:line="240" w:lineRule="atLeast"/>
        <w:rPr>
          <w:rFonts w:ascii="3DS V2" w:hAnsi="3DS V2"/>
          <w:sz w:val="24"/>
          <w:szCs w:val="24"/>
          <w:lang w:eastAsia="zh-CN"/>
        </w:rPr>
      </w:pPr>
    </w:p>
    <w:p w14:paraId="5B4A9790" w14:textId="6D55470D" w:rsidR="00C75FF8" w:rsidRDefault="00E9626B" w:rsidP="00E9626B">
      <w:pPr>
        <w:spacing w:line="240" w:lineRule="atLeast"/>
        <w:jc w:val="center"/>
        <w:rPr>
          <w:rFonts w:ascii="3DS V2" w:hAnsi="3DS V2"/>
          <w:noProof/>
        </w:rPr>
      </w:pPr>
      <w:r w:rsidRPr="006A2D44">
        <w:rPr>
          <w:rFonts w:ascii="3DS V2" w:hAnsi="3DS V2"/>
          <w:noProof/>
          <w:sz w:val="24"/>
          <w:szCs w:val="24"/>
        </w:rPr>
        <w:drawing>
          <wp:inline distT="0" distB="0" distL="0" distR="0" wp14:anchorId="1804EF02" wp14:editId="1051D0CF">
            <wp:extent cx="1814830" cy="1313815"/>
            <wp:effectExtent l="0" t="0" r="0" b="635"/>
            <wp:docPr id="205" name="Imag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inline>
        </w:drawing>
      </w:r>
    </w:p>
    <w:p w14:paraId="4ACF8BAB" w14:textId="7B93BA06" w:rsidR="00E9626B" w:rsidRDefault="007575C0"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7E82703">
                <wp:simplePos x="0" y="0"/>
                <wp:positionH relativeFrom="margin">
                  <wp:posOffset>757555</wp:posOffset>
                </wp:positionH>
                <wp:positionV relativeFrom="paragraph">
                  <wp:posOffset>165536</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0A109CFE" w:rsidR="00140E3E" w:rsidRPr="00507560" w:rsidRDefault="00140E3E" w:rsidP="00140E3E">
                            <w:pPr>
                              <w:pStyle w:val="Lgende"/>
                              <w:jc w:val="center"/>
                              <w:rPr>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19</w:t>
                            </w:r>
                            <w:r w:rsidR="005402FF">
                              <w:rPr>
                                <w:noProof/>
                              </w:rPr>
                              <w:fldChar w:fldCharType="end"/>
                            </w:r>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59.65pt;margin-top:13.05pt;width:324.85pt;height:12.65pt;z-index:2516792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" stroked="f">
                <v:textbox inset="0,0,0,0">
                  <w:txbxContent>
                    <w:p w14:paraId="5767BCC2" w14:textId="0A109CFE" w:rsidR="00140E3E" w:rsidRPr="00507560" w:rsidRDefault="00140E3E" w:rsidP="00140E3E">
                      <w:pPr>
                        <w:pStyle w:val="Lgende"/>
                        <w:jc w:val="center"/>
                        <w:rPr>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19</w:t>
                      </w:r>
                      <w:r w:rsidR="005402FF">
                        <w:rPr>
                          <w:noProof/>
                        </w:rPr>
                        <w:fldChar w:fldCharType="end"/>
                      </w:r>
                      <w:r>
                        <w:t xml:space="preserve"> : </w:t>
                      </w:r>
                      <w:r w:rsidR="00724D20">
                        <w:t>Résultat de triangulation est garanti planaire.</w:t>
                      </w:r>
                    </w:p>
                  </w:txbxContent>
                </v:textbox>
                <w10:wrap type="square" anchorx="margin"/>
              </v:shape>
            </w:pict>
          </mc:Fallback>
        </mc:AlternateContent>
      </w:r>
    </w:p>
    <w:p w14:paraId="0048DD96" w14:textId="77777777" w:rsidR="00AF2A89" w:rsidRDefault="00AF2A89" w:rsidP="00307B90">
      <w:pPr>
        <w:spacing w:line="240" w:lineRule="atLeast"/>
        <w:rPr>
          <w:rFonts w:ascii="3DS V2" w:hAnsi="3DS V2"/>
          <w:sz w:val="24"/>
          <w:szCs w:val="24"/>
        </w:rPr>
      </w:pPr>
    </w:p>
    <w:p w14:paraId="6F6B103A" w14:textId="64FA3B51" w:rsidR="00307B90" w:rsidRDefault="00037668" w:rsidP="00461660">
      <w:pPr>
        <w:jc w:val="both"/>
        <w:rPr>
          <w:rFonts w:ascii="3DS V2" w:hAnsi="3DS V2"/>
          <w:sz w:val="24"/>
          <w:szCs w:val="24"/>
        </w:rPr>
      </w:pPr>
      <w:r>
        <w:rPr>
          <w:rFonts w:ascii="3DS V2" w:hAnsi="3DS V2"/>
          <w:sz w:val="24"/>
          <w:szCs w:val="24"/>
        </w:rPr>
        <w:t>Ici</w:t>
      </w:r>
      <w:r w:rsidR="00307B90">
        <w:rPr>
          <w:rFonts w:ascii="3DS V2" w:hAnsi="3DS V2"/>
          <w:sz w:val="24"/>
          <w:szCs w:val="24"/>
        </w:rPr>
        <w:t xml:space="preserve"> la cavité 1 et </w:t>
      </w:r>
      <w:r w:rsidR="003A0810">
        <w:rPr>
          <w:rFonts w:ascii="3DS V2" w:hAnsi="3DS V2"/>
          <w:sz w:val="24"/>
          <w:szCs w:val="24"/>
        </w:rPr>
        <w:t xml:space="preserve">la cavité </w:t>
      </w:r>
      <w:r w:rsidR="00307B90">
        <w:rPr>
          <w:rFonts w:ascii="3DS V2" w:hAnsi="3DS V2"/>
          <w:sz w:val="24"/>
          <w:szCs w:val="24"/>
        </w:rPr>
        <w:t>3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r w:rsidR="00EF4612">
        <w:rPr>
          <w:rFonts w:ascii="3DS V2" w:hAnsi="3DS V2"/>
          <w:sz w:val="24"/>
          <w:szCs w:val="24"/>
        </w:rPr>
        <w:t>identique à celle</w:t>
      </w:r>
      <w:r w:rsidR="00307B90">
        <w:rPr>
          <w:rFonts w:ascii="3DS V2" w:hAnsi="3DS V2"/>
          <w:sz w:val="24"/>
          <w:szCs w:val="24"/>
        </w:rPr>
        <w:t xml:space="preserve"> entre la cavité 0 et </w:t>
      </w:r>
      <w:r w:rsidR="00DD219C">
        <w:rPr>
          <w:rFonts w:ascii="3DS V2" w:hAnsi="3DS V2"/>
          <w:sz w:val="24"/>
          <w:szCs w:val="24"/>
        </w:rPr>
        <w:t xml:space="preserve">la cavité </w:t>
      </w:r>
      <w:r w:rsidR="00307B90">
        <w:rPr>
          <w:rFonts w:ascii="3DS V2" w:hAnsi="3DS V2"/>
          <w:sz w:val="24"/>
          <w:szCs w:val="24"/>
        </w:rPr>
        <w:t xml:space="preserve">2. Imaginons un cas où un câble de deux fils a déjà </w:t>
      </w:r>
      <w:r w:rsidR="00E30130">
        <w:rPr>
          <w:rFonts w:ascii="3DS V2" w:hAnsi="3DS V2"/>
          <w:sz w:val="24"/>
          <w:szCs w:val="24"/>
        </w:rPr>
        <w:t xml:space="preserve">été </w:t>
      </w:r>
      <w:r w:rsidR="001972C0">
        <w:rPr>
          <w:rFonts w:ascii="3DS V2" w:hAnsi="3DS V2"/>
          <w:sz w:val="24"/>
          <w:szCs w:val="24"/>
        </w:rPr>
        <w:t xml:space="preserve">connecté </w:t>
      </w:r>
      <w:r w:rsidR="00E30130">
        <w:rPr>
          <w:rFonts w:ascii="3DS V2" w:hAnsi="3DS V2"/>
          <w:sz w:val="24"/>
          <w:szCs w:val="24"/>
        </w:rPr>
        <w:t>aux</w:t>
      </w:r>
      <w:r w:rsidR="00307B90">
        <w:rPr>
          <w:rFonts w:ascii="3DS V2" w:hAnsi="3DS V2"/>
          <w:sz w:val="24"/>
          <w:szCs w:val="24"/>
        </w:rPr>
        <w:t xml:space="preserve"> cavité 0 et 2, un autre câble de deux fils, avec un fil placé à la cavité 3, ne pourra jamais placer son deuxième fil à la cavité 1. Le croisement des câbles est donc évité. </w:t>
      </w:r>
    </w:p>
    <w:p w14:paraId="34BE3452" w14:textId="47E617F5" w:rsidR="00307B90" w:rsidRPr="0041418D" w:rsidRDefault="00307B90" w:rsidP="00EB28D8">
      <w:pPr>
        <w:pStyle w:val="NormalWeb"/>
        <w:rPr>
          <w:rFonts w:ascii="3DS V2" w:eastAsia="SimSun" w:hAnsi="3DS V2" w:cstheme="minorBidi"/>
          <w:lang w:val="fr-FR"/>
        </w:rPr>
      </w:pPr>
    </w:p>
    <w:p w14:paraId="01642074" w14:textId="75EBA459" w:rsidR="00DB4024" w:rsidRPr="00287A18" w:rsidRDefault="00DB4024" w:rsidP="00DB4024">
      <w:pPr>
        <w:pStyle w:val="Titre3"/>
        <w:rPr>
          <w:rFonts w:ascii="3DS V2" w:hAnsi="3DS V2"/>
          <w:sz w:val="32"/>
          <w:szCs w:val="32"/>
        </w:rPr>
      </w:pPr>
      <w:bookmarkStart w:id="29" w:name="_Toc205383613"/>
      <w:r>
        <w:rPr>
          <w:rFonts w:ascii="3DS V2" w:hAnsi="3DS V2"/>
          <w:sz w:val="32"/>
          <w:szCs w:val="32"/>
        </w:rPr>
        <w:t>Stratégie de recherche</w:t>
      </w:r>
      <w:bookmarkEnd w:id="29"/>
    </w:p>
    <w:p w14:paraId="6673E631" w14:textId="4CC35AF4" w:rsidR="00287A18" w:rsidRPr="009D4812" w:rsidRDefault="003C3673" w:rsidP="002E1555">
      <w:pPr>
        <w:pStyle w:val="NormalWeb"/>
        <w:spacing w:line="276" w:lineRule="auto"/>
        <w:jc w:val="both"/>
        <w:rPr>
          <w:rFonts w:ascii="3DS V2" w:hAnsi="3DS V2"/>
          <w:sz w:val="32"/>
          <w:szCs w:val="32"/>
          <w:lang w:val="fr-FR"/>
        </w:rPr>
      </w:pPr>
      <w:r>
        <w:rPr>
          <w:rFonts w:ascii="3DS V2" w:eastAsia="SimSun" w:hAnsi="3DS V2" w:cstheme="minorBidi"/>
          <w:lang w:val="fr-FR"/>
        </w:rPr>
        <w:t>La recherche d’allocation pour chaque câble est basée sur l</w:t>
      </w:r>
      <w:r w:rsidR="00C1064F" w:rsidRPr="00C1064F">
        <w:rPr>
          <w:rFonts w:ascii="3DS V2" w:eastAsia="SimSun" w:hAnsi="3DS V2" w:cstheme="minorBidi"/>
          <w:lang w:val="fr-FR"/>
        </w:rPr>
        <w:t>a table d'adjacence</w:t>
      </w:r>
      <w:r>
        <w:rPr>
          <w:rFonts w:ascii="3DS V2" w:eastAsia="SimSun" w:hAnsi="3DS V2" w:cstheme="minorBidi"/>
          <w:lang w:val="fr-FR"/>
        </w:rPr>
        <w:t xml:space="preserve"> </w:t>
      </w:r>
      <w:r w:rsidR="00CD42DC">
        <w:rPr>
          <w:rFonts w:ascii="3DS V2" w:eastAsia="SimSun" w:hAnsi="3DS V2" w:cstheme="minorBidi"/>
          <w:lang w:val="fr-FR"/>
        </w:rPr>
        <w:t>des cavités</w:t>
      </w:r>
      <w:r>
        <w:rPr>
          <w:rFonts w:ascii="3DS V2" w:eastAsia="SimSun" w:hAnsi="3DS V2" w:cstheme="minorBidi"/>
          <w:lang w:val="fr-FR"/>
        </w:rPr>
        <w:t xml:space="preserve"> établie dans l’étape précédent</w:t>
      </w:r>
      <w:r w:rsidR="005D4EEF">
        <w:rPr>
          <w:rFonts w:ascii="3DS V2" w:eastAsia="SimSun" w:hAnsi="3DS V2" w:cstheme="minorBidi"/>
          <w:lang w:val="fr-FR"/>
        </w:rPr>
        <w:t>e</w:t>
      </w:r>
      <w:r>
        <w:rPr>
          <w:rFonts w:ascii="3DS V2" w:eastAsia="SimSun" w:hAnsi="3DS V2" w:cstheme="minorBidi"/>
          <w:lang w:val="fr-FR"/>
        </w:rPr>
        <w:t xml:space="preserve">. </w:t>
      </w:r>
      <w:r w:rsidR="002338B8">
        <w:rPr>
          <w:rFonts w:ascii="3DS V2" w:eastAsia="SimSun" w:hAnsi="3DS V2" w:cstheme="minorBidi"/>
          <w:lang w:val="fr-FR"/>
        </w:rPr>
        <w:t xml:space="preserve">Le processus de recherche est un processus de parcours d’arbre : la racine est la cavité de départ, </w:t>
      </w:r>
      <w:r w:rsidR="00011528">
        <w:rPr>
          <w:rFonts w:ascii="3DS V2" w:eastAsia="SimSun" w:hAnsi="3DS V2" w:cstheme="minorBidi"/>
          <w:lang w:val="fr-FR"/>
        </w:rPr>
        <w:t>l</w:t>
      </w:r>
      <w:r w:rsidR="002338B8">
        <w:rPr>
          <w:rFonts w:ascii="3DS V2" w:eastAsia="SimSun" w:hAnsi="3DS V2" w:cstheme="minorBidi"/>
          <w:lang w:val="fr-FR"/>
        </w:rPr>
        <w:t>es cavité</w:t>
      </w:r>
      <w:r w:rsidR="009810E4">
        <w:rPr>
          <w:rFonts w:ascii="3DS V2" w:eastAsia="SimSun" w:hAnsi="3DS V2" w:cstheme="minorBidi"/>
          <w:lang w:val="fr-FR"/>
        </w:rPr>
        <w:t>s</w:t>
      </w:r>
      <w:r w:rsidR="002338B8">
        <w:rPr>
          <w:rFonts w:ascii="3DS V2" w:eastAsia="SimSun" w:hAnsi="3DS V2" w:cstheme="minorBidi"/>
          <w:lang w:val="fr-FR"/>
        </w:rPr>
        <w:t xml:space="preserve"> voisines </w:t>
      </w:r>
      <w:r w:rsidR="002969BB">
        <w:rPr>
          <w:rFonts w:ascii="3DS V2" w:eastAsia="SimSun" w:hAnsi="3DS V2" w:cstheme="minorBidi"/>
          <w:lang w:val="fr-FR"/>
        </w:rPr>
        <w:t xml:space="preserve">de chaque nœud </w:t>
      </w:r>
      <w:r w:rsidR="002338B8">
        <w:rPr>
          <w:rFonts w:ascii="3DS V2" w:eastAsia="SimSun" w:hAnsi="3DS V2" w:cstheme="minorBidi"/>
          <w:lang w:val="fr-FR"/>
        </w:rPr>
        <w:t>sont les nœud</w:t>
      </w:r>
      <w:r w:rsidR="00C22E9C">
        <w:rPr>
          <w:rFonts w:ascii="3DS V2" w:eastAsia="SimSun" w:hAnsi="3DS V2" w:cstheme="minorBidi"/>
          <w:lang w:val="fr-FR"/>
        </w:rPr>
        <w:t>s</w:t>
      </w:r>
      <w:r w:rsidR="002338B8">
        <w:rPr>
          <w:rFonts w:ascii="3DS V2" w:eastAsia="SimSun" w:hAnsi="3DS V2" w:cstheme="minorBidi"/>
          <w:lang w:val="fr-FR"/>
        </w:rPr>
        <w:t xml:space="preserve"> </w:t>
      </w:r>
      <w:r w:rsidR="005D4EEF">
        <w:rPr>
          <w:rFonts w:ascii="3DS V2" w:eastAsia="SimSun" w:hAnsi="3DS V2" w:cstheme="minorBidi"/>
          <w:lang w:val="fr-FR"/>
        </w:rPr>
        <w:t>enfants</w:t>
      </w:r>
      <w:r w:rsidR="002338B8">
        <w:rPr>
          <w:rFonts w:ascii="3DS V2" w:eastAsia="SimSun" w:hAnsi="3DS V2" w:cstheme="minorBidi"/>
          <w:lang w:val="fr-FR"/>
        </w:rPr>
        <w:t xml:space="preserve">, et la profondeur de recherche correspond au nombre de fils dans </w:t>
      </w:r>
      <w:r w:rsidR="00861561">
        <w:rPr>
          <w:rFonts w:ascii="3DS V2" w:eastAsia="SimSun" w:hAnsi="3DS V2" w:cstheme="minorBidi"/>
          <w:lang w:val="fr-FR"/>
        </w:rPr>
        <w:t>un</w:t>
      </w:r>
      <w:r w:rsidR="002338B8">
        <w:rPr>
          <w:rFonts w:ascii="3DS V2" w:eastAsia="SimSun" w:hAnsi="3DS V2" w:cstheme="minorBidi"/>
          <w:lang w:val="fr-FR"/>
        </w:rPr>
        <w:t xml:space="preserve"> câbl</w:t>
      </w:r>
      <w:r w:rsidR="004B796D">
        <w:rPr>
          <w:rFonts w:ascii="3DS V2" w:eastAsia="SimSun" w:hAnsi="3DS V2" w:cstheme="minorBidi"/>
          <w:lang w:val="fr-FR"/>
        </w:rPr>
        <w:t>e</w:t>
      </w:r>
      <w:r w:rsidR="002338B8">
        <w:rPr>
          <w:rFonts w:ascii="3DS V2" w:eastAsia="SimSun" w:hAnsi="3DS V2" w:cstheme="minorBidi"/>
          <w:lang w:val="fr-FR"/>
        </w:rPr>
        <w:t xml:space="preserve">. </w:t>
      </w:r>
    </w:p>
    <w:p w14:paraId="2F55D3B0" w14:textId="6FAE24CA" w:rsidR="002B51E4" w:rsidRDefault="00C27E59" w:rsidP="002E1555">
      <w:pPr>
        <w:jc w:val="both"/>
        <w:rPr>
          <w:rFonts w:ascii="3DS V2" w:hAnsi="3DS V2"/>
          <w:sz w:val="24"/>
          <w:szCs w:val="24"/>
        </w:rPr>
      </w:pPr>
      <w:r w:rsidRPr="00BF3E30">
        <w:rPr>
          <w:rFonts w:ascii="3DS V2" w:hAnsi="3DS V2"/>
          <w:sz w:val="24"/>
          <w:szCs w:val="24"/>
        </w:rPr>
        <w:t xml:space="preserve">La méthode </w:t>
      </w:r>
      <w:r w:rsidR="001B6F98">
        <w:rPr>
          <w:rFonts w:ascii="3DS V2" w:hAnsi="3DS V2"/>
          <w:sz w:val="24"/>
          <w:szCs w:val="24"/>
        </w:rPr>
        <w:t xml:space="preserve">la </w:t>
      </w:r>
      <w:r w:rsidRPr="00BF3E30">
        <w:rPr>
          <w:rFonts w:ascii="3DS V2" w:hAnsi="3DS V2"/>
          <w:sz w:val="24"/>
          <w:szCs w:val="24"/>
        </w:rPr>
        <w:t xml:space="preserve">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EE6F74">
        <w:rPr>
          <w:rFonts w:ascii="3DS V2" w:hAnsi="3DS V2"/>
          <w:sz w:val="24"/>
          <w:szCs w:val="24"/>
          <w:lang w:val="en-US"/>
        </w:rPr>
        <w:t>Backtracking</w:t>
      </w:r>
      <w:r w:rsidR="00BF3E30">
        <w:rPr>
          <w:rFonts w:ascii="3DS V2" w:hAnsi="3DS V2"/>
          <w:sz w:val="24"/>
          <w:szCs w:val="24"/>
        </w:rPr>
        <w:t> »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067884A9" w:rsidR="00287A18" w:rsidRDefault="00C27E59" w:rsidP="002E1555">
      <w:pPr>
        <w:jc w:val="both"/>
        <w:rPr>
          <w:rFonts w:ascii="3DS V2" w:hAnsi="3DS V2"/>
          <w:sz w:val="24"/>
          <w:szCs w:val="24"/>
        </w:rPr>
      </w:pPr>
      <w:r w:rsidRPr="00BF3E30">
        <w:rPr>
          <w:rFonts w:ascii="3DS V2" w:hAnsi="3DS V2"/>
          <w:sz w:val="24"/>
          <w:szCs w:val="24"/>
        </w:rPr>
        <w:t>Néanmoins,</w:t>
      </w:r>
      <w:r w:rsidR="0046780C">
        <w:rPr>
          <w:rFonts w:ascii="3DS V2" w:hAnsi="3DS V2"/>
          <w:sz w:val="24"/>
          <w:szCs w:val="24"/>
        </w:rPr>
        <w:t xml:space="preserve"> </w:t>
      </w:r>
      <w:r w:rsidR="000F106B" w:rsidRPr="00BF3E30">
        <w:rPr>
          <w:rFonts w:ascii="3DS V2" w:hAnsi="3DS V2"/>
          <w:sz w:val="24"/>
          <w:szCs w:val="24"/>
        </w:rPr>
        <w:t>bien qu’elle ait une</w:t>
      </w:r>
      <w:r w:rsidR="0046780C">
        <w:rPr>
          <w:rFonts w:ascii="3DS V2" w:hAnsi="3DS V2"/>
          <w:sz w:val="24"/>
          <w:szCs w:val="24"/>
        </w:rPr>
        <w:t xml:space="preserve"> </w:t>
      </w:r>
      <w:r w:rsidR="000F106B" w:rsidRPr="00BF3E30">
        <w:rPr>
          <w:rFonts w:ascii="3DS V2" w:hAnsi="3DS V2"/>
          <w:sz w:val="24"/>
          <w:szCs w:val="24"/>
        </w:rPr>
        <w:t xml:space="preserve">simplicité </w:t>
      </w:r>
      <w:r w:rsidR="0046780C">
        <w:rPr>
          <w:rFonts w:ascii="3DS V2" w:hAnsi="3DS V2"/>
          <w:sz w:val="24"/>
          <w:szCs w:val="24"/>
        </w:rPr>
        <w:t>de</w:t>
      </w:r>
      <w:r w:rsidR="000F106B" w:rsidRPr="00BF3E30">
        <w:rPr>
          <w:rFonts w:ascii="3DS V2" w:hAnsi="3DS V2"/>
          <w:sz w:val="24"/>
          <w:szCs w:val="24"/>
        </w:rPr>
        <w:t xml:space="preserve"> réalisation, elle </w:t>
      </w:r>
      <w:r w:rsidR="00E118CA">
        <w:rPr>
          <w:rFonts w:ascii="3DS V2" w:hAnsi="3DS V2"/>
          <w:sz w:val="24"/>
          <w:szCs w:val="24"/>
        </w:rPr>
        <w:t>a</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Pr="008D2579" w:rsidRDefault="00E40A91" w:rsidP="008A1565">
      <w:pPr>
        <w:jc w:val="both"/>
        <w:rPr>
          <w:rFonts w:ascii="3DS V2" w:hAnsi="3DS V2" w:cs="Arial"/>
          <w:sz w:val="24"/>
          <w:szCs w:val="24"/>
        </w:rPr>
      </w:pPr>
      <w:r w:rsidRPr="008D2579">
        <w:rPr>
          <w:rFonts w:ascii="3DS V2" w:hAnsi="3DS V2" w:cs="Arial"/>
          <w:b/>
          <w:bCs/>
          <w:sz w:val="24"/>
          <w:szCs w:val="24"/>
        </w:rPr>
        <w:t>Initialisation</w:t>
      </w:r>
      <w:r w:rsidRPr="008D2579">
        <w:rPr>
          <w:rFonts w:ascii="3DS V2" w:hAnsi="3DS V2" w:cs="Arial"/>
          <w:sz w:val="24"/>
          <w:szCs w:val="24"/>
        </w:rPr>
        <w:t xml:space="preserve"> : </w:t>
      </w:r>
    </w:p>
    <w:p w14:paraId="60B3CE15" w14:textId="7D28B0C7" w:rsidR="00E81303" w:rsidRPr="008D2579" w:rsidRDefault="00E81303" w:rsidP="008A1565">
      <w:pPr>
        <w:jc w:val="both"/>
        <w:rPr>
          <w:rFonts w:ascii="3DS V2" w:hAnsi="3DS V2" w:cs="Arial"/>
          <w:sz w:val="24"/>
          <w:szCs w:val="24"/>
        </w:rPr>
      </w:pPr>
      <w:r w:rsidRPr="008D2579">
        <w:rPr>
          <w:rFonts w:ascii="3DS V2" w:hAnsi="3DS V2" w:cs="Arial"/>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w:t>
      </w:r>
      <w:r w:rsidRPr="008D2579">
        <w:rPr>
          <w:rFonts w:ascii="3DS V2" w:hAnsi="3DS V2" w:cs="Arial"/>
          <w:sz w:val="24"/>
          <w:szCs w:val="24"/>
        </w:rPr>
        <w:t xml:space="preserve">le nombre </w:t>
      </w:r>
      <w:r w:rsidR="00011528" w:rsidRPr="008D2579">
        <w:rPr>
          <w:rFonts w:ascii="3DS V2" w:hAnsi="3DS V2" w:cs="Arial"/>
          <w:sz w:val="24"/>
          <w:szCs w:val="24"/>
        </w:rPr>
        <w:t>de nœud</w:t>
      </w:r>
      <w:r w:rsidR="00936D49" w:rsidRPr="008D2579">
        <w:rPr>
          <w:rFonts w:ascii="3DS V2" w:hAnsi="3DS V2" w:cs="Arial"/>
          <w:sz w:val="24"/>
          <w:szCs w:val="24"/>
        </w:rPr>
        <w:t>s</w:t>
      </w:r>
      <w:r w:rsidR="00011528" w:rsidRPr="008D2579">
        <w:rPr>
          <w:rFonts w:ascii="3DS V2" w:hAnsi="3DS V2" w:cs="Arial"/>
          <w:sz w:val="24"/>
          <w:szCs w:val="24"/>
        </w:rPr>
        <w:t xml:space="preserve"> </w:t>
      </w:r>
      <w:r w:rsidR="00936D49" w:rsidRPr="008D2579">
        <w:rPr>
          <w:rFonts w:ascii="3DS V2" w:hAnsi="3DS V2" w:cs="Arial"/>
          <w:sz w:val="24"/>
          <w:szCs w:val="24"/>
        </w:rPr>
        <w:t xml:space="preserve">enfants </w:t>
      </w:r>
      <w:r w:rsidR="00011528" w:rsidRPr="008D2579">
        <w:rPr>
          <w:rFonts w:ascii="3DS V2" w:hAnsi="3DS V2" w:cs="Arial"/>
          <w:sz w:val="24"/>
          <w:szCs w:val="24"/>
        </w:rPr>
        <w:t>pour chaque nœud.</w:t>
      </w:r>
      <w:r w:rsidRPr="008D2579">
        <w:rPr>
          <w:rFonts w:ascii="3DS V2" w:hAnsi="3DS V2" w:cs="Arial"/>
          <w:sz w:val="24"/>
          <w:szCs w:val="24"/>
        </w:rPr>
        <w:t xml:space="preserve"> </w:t>
      </w:r>
    </w:p>
    <w:p w14:paraId="645F4DBC" w14:textId="439CCA2B" w:rsidR="00E40A91" w:rsidRPr="008D2579" w:rsidRDefault="00E40A91" w:rsidP="008A1565">
      <w:pPr>
        <w:jc w:val="both"/>
        <w:rPr>
          <w:rFonts w:ascii="3DS V2" w:hAnsi="3DS V2" w:cs="Arial"/>
          <w:sz w:val="24"/>
          <w:szCs w:val="24"/>
        </w:rPr>
      </w:pPr>
      <w:r w:rsidRPr="008D2579">
        <w:rPr>
          <w:rFonts w:ascii="3DS V2" w:hAnsi="3DS V2" w:cs="Arial"/>
          <w:sz w:val="24"/>
          <w:szCs w:val="24"/>
        </w:rPr>
        <w:t xml:space="preserve">Si la profondeur </w:t>
      </w:r>
      <w:r w:rsidR="00BD017B" w:rsidRPr="008D2579">
        <w:rPr>
          <w:rFonts w:ascii="3DS V2" w:hAnsi="3DS V2" w:cs="Arial"/>
          <w:sz w:val="24"/>
          <w:szCs w:val="24"/>
        </w:rPr>
        <w:t>de recherche</w:t>
      </w:r>
      <w:r w:rsidR="00BD017B">
        <w:rPr>
          <w:rFonts w:ascii="Cambria Math" w:hAnsi="Cambria Math"/>
          <w:sz w:val="24"/>
          <w:szCs w:val="24"/>
        </w:rPr>
        <w:t xml:space="preserve"> </w:t>
      </w:r>
      <m:oMath>
        <m:r>
          <w:rPr>
            <w:rFonts w:ascii="Cambria Math" w:hAnsi="Cambria Math"/>
            <w:sz w:val="24"/>
            <w:szCs w:val="24"/>
          </w:rPr>
          <m:t>d=0</m:t>
        </m:r>
      </m:oMath>
      <w:r w:rsidRPr="00A96D0D">
        <w:rPr>
          <w:rFonts w:ascii="Cambria Math" w:hAnsi="Cambria Math"/>
          <w:sz w:val="24"/>
          <w:szCs w:val="24"/>
        </w:rPr>
        <w:t xml:space="preserve">, </w:t>
      </w:r>
      <w:r w:rsidRPr="008D2579">
        <w:rPr>
          <w:rFonts w:ascii="3DS V2" w:hAnsi="3DS V2" w:cs="Arial"/>
          <w:sz w:val="24"/>
          <w:szCs w:val="24"/>
        </w:rPr>
        <w:t xml:space="preserve">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Pr="008D2579" w:rsidRDefault="007B32B8" w:rsidP="00A660F6">
      <w:pPr>
        <w:rPr>
          <w:rFonts w:ascii="3DS V2" w:hAnsi="3DS V2" w:cs="Arial"/>
          <w:sz w:val="24"/>
          <w:szCs w:val="24"/>
        </w:rPr>
      </w:pPr>
      <w:r w:rsidRPr="008D2579">
        <w:rPr>
          <w:rFonts w:ascii="3DS V2" w:hAnsi="3DS V2" w:cs="Arial"/>
          <w:b/>
          <w:bCs/>
          <w:sz w:val="24"/>
          <w:szCs w:val="24"/>
        </w:rPr>
        <w:t>H</w:t>
      </w:r>
      <w:r w:rsidR="00A96D0D" w:rsidRPr="008D2579">
        <w:rPr>
          <w:rFonts w:ascii="3DS V2" w:hAnsi="3DS V2" w:cs="Arial"/>
          <w:b/>
          <w:bCs/>
          <w:sz w:val="24"/>
          <w:szCs w:val="24"/>
        </w:rPr>
        <w:t>érédité</w:t>
      </w:r>
      <w:r w:rsidRPr="008D2579">
        <w:rPr>
          <w:rFonts w:ascii="3DS V2" w:hAnsi="3DS V2" w:cs="Arial"/>
          <w:sz w:val="24"/>
          <w:szCs w:val="24"/>
        </w:rPr>
        <w:t xml:space="preserve"> : </w:t>
      </w:r>
    </w:p>
    <w:p w14:paraId="1960BB29" w14:textId="6F0F8372" w:rsidR="00A660F6" w:rsidRPr="008D2579" w:rsidRDefault="007B764E" w:rsidP="008A1565">
      <w:pPr>
        <w:jc w:val="both"/>
        <w:rPr>
          <w:rFonts w:ascii="3DS V2" w:hAnsi="3DS V2" w:cs="Arial"/>
          <w:sz w:val="24"/>
          <w:szCs w:val="24"/>
        </w:rPr>
      </w:pPr>
      <w:r w:rsidRPr="008D2579">
        <w:rPr>
          <w:rFonts w:ascii="3DS V2" w:hAnsi="3DS V2" w:cs="Arial"/>
          <w:sz w:val="24"/>
          <w:szCs w:val="24"/>
        </w:rPr>
        <w:t>Supposons qu’il existe une constante</w:t>
      </w:r>
      <w:r w:rsidRPr="00A96D0D">
        <w:rPr>
          <w:rFonts w:ascii="Cambria Math" w:hAnsi="Cambria Math"/>
          <w:sz w:val="24"/>
          <w:szCs w:val="24"/>
        </w:rPr>
        <w:t xml:space="preserve"> </w:t>
      </w:r>
      <m:oMath>
        <m:r>
          <w:rPr>
            <w:rFonts w:ascii="Cambria Math" w:hAnsi="Cambria Math"/>
            <w:sz w:val="24"/>
            <w:szCs w:val="24"/>
          </w:rPr>
          <m:t>c&gt;0</m:t>
        </m:r>
      </m:oMath>
      <w:r w:rsidRPr="00A96D0D">
        <w:rPr>
          <w:rFonts w:ascii="Cambria Math" w:hAnsi="Cambria Math"/>
          <w:sz w:val="24"/>
          <w:szCs w:val="24"/>
        </w:rPr>
        <w:t xml:space="preserve"> </w:t>
      </w:r>
      <w:r w:rsidRPr="008D2579">
        <w:rPr>
          <w:rFonts w:ascii="3DS V2" w:hAnsi="3DS V2" w:cs="Arial"/>
          <w:sz w:val="24"/>
          <w:szCs w:val="24"/>
        </w:rPr>
        <w:t>telle que, pour une profondeur quelconque</w:t>
      </w:r>
      <w:r w:rsidRPr="00A96D0D">
        <w:rPr>
          <w:rFonts w:ascii="Cambria Math" w:hAnsi="Cambria Math"/>
          <w:sz w:val="24"/>
          <w:szCs w:val="24"/>
        </w:rPr>
        <w:t xml:space="preserv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8D2579">
        <w:rPr>
          <w:rFonts w:ascii="3DS V2" w:hAnsi="3DS V2" w:cs="Arial"/>
          <w:sz w:val="24"/>
          <w:szCs w:val="24"/>
        </w:rPr>
        <w:t>le nombre maximal d’étapes explorées 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609707C2" w:rsidR="007B32B8" w:rsidRPr="008D2579" w:rsidRDefault="007B32B8" w:rsidP="008A1565">
      <w:pPr>
        <w:jc w:val="both"/>
        <w:rPr>
          <w:rFonts w:ascii="3DS V2" w:hAnsi="3DS V2" w:cs="Arial"/>
          <w:sz w:val="24"/>
          <w:szCs w:val="24"/>
        </w:rPr>
      </w:pPr>
      <w:r w:rsidRPr="008D2579">
        <w:rPr>
          <w:rFonts w:ascii="3DS V2" w:hAnsi="3DS V2" w:cs="Arial"/>
          <w:sz w:val="24"/>
          <w:szCs w:val="24"/>
        </w:rPr>
        <w:t>Considérons une exploration de profondeur</w:t>
      </w:r>
      <w:r w:rsidRPr="00A96D0D">
        <w:rPr>
          <w:rFonts w:ascii="Cambria Math" w:hAnsi="Cambria Math"/>
          <w:sz w:val="24"/>
          <w:szCs w:val="24"/>
        </w:rPr>
        <w:t xml:space="preserve"> </w:t>
      </w:r>
      <m:oMath>
        <m:r>
          <w:rPr>
            <w:rFonts w:ascii="Cambria Math" w:hAnsi="Cambria Math"/>
            <w:sz w:val="24"/>
            <w:szCs w:val="24"/>
          </w:rPr>
          <m:t>k+1 </m:t>
        </m:r>
      </m:oMath>
      <w:r w:rsidRPr="00A96D0D">
        <w:rPr>
          <w:rFonts w:ascii="Cambria Math" w:hAnsi="Cambria Math"/>
          <w:sz w:val="24"/>
          <w:szCs w:val="24"/>
        </w:rPr>
        <w:t xml:space="preserve">, </w:t>
      </w:r>
      <w:r w:rsidRPr="008D2579">
        <w:rPr>
          <w:rFonts w:ascii="3DS V2" w:hAnsi="3DS V2" w:cs="Arial"/>
          <w:sz w:val="24"/>
          <w:szCs w:val="24"/>
        </w:rPr>
        <w:t>Pour chaque choix, la suite de l’exploration correspond à une sous arborescence de profondeur</w:t>
      </w:r>
      <w:r w:rsidRPr="00A96D0D">
        <w:rPr>
          <w:rFonts w:ascii="Cambria Math" w:hAnsi="Cambria Math"/>
          <w:sz w:val="24"/>
          <w:szCs w:val="24"/>
        </w:rPr>
        <w:t xml:space="preserve"> k. </w:t>
      </w:r>
      <w:r w:rsidRPr="008D2579">
        <w:rPr>
          <w:rFonts w:ascii="3DS V2" w:hAnsi="3DS V2" w:cs="Arial"/>
          <w:sz w:val="24"/>
          <w:szCs w:val="24"/>
        </w:rPr>
        <w:t>dont le nombre d’étapes est</w:t>
      </w:r>
      <w:r w:rsidRPr="00A96D0D">
        <w:rPr>
          <w:rFonts w:ascii="Cambria Math" w:hAnsi="Cambria Math"/>
          <w:sz w:val="24"/>
          <w:szCs w:val="24"/>
        </w:rPr>
        <w:t xml:space="preserve">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xml:space="preserve">. </w:t>
      </w:r>
      <w:r w:rsidRPr="008D2579">
        <w:rPr>
          <w:rFonts w:ascii="3DS V2" w:hAnsi="3DS V2" w:cs="Arial"/>
          <w:sz w:val="24"/>
          <w:szCs w:val="24"/>
        </w:rPr>
        <w:t>La totalité de l’exploration de profondeur</w:t>
      </w:r>
      <w:r w:rsidRPr="00A96D0D">
        <w:rPr>
          <w:rFonts w:ascii="Cambria Math" w:hAnsi="Cambria Math"/>
          <w:sz w:val="24"/>
          <w:szCs w:val="24"/>
        </w:rPr>
        <w:t xml:space="preserve"> </w:t>
      </w:r>
      <w:r w:rsidR="006333AD">
        <w:rPr>
          <w:rFonts w:ascii="Cambria Math" w:hAnsi="Cambria Math" w:hint="eastAsia"/>
          <w:sz w:val="24"/>
          <w:szCs w:val="24"/>
          <w:lang w:eastAsia="zh-CN"/>
        </w:rPr>
        <w:t>k</w:t>
      </w:r>
      <w:r w:rsidRPr="00A96D0D">
        <w:rPr>
          <w:rFonts w:ascii="Cambria Math" w:hAnsi="Cambria Math"/>
          <w:sz w:val="24"/>
          <w:szCs w:val="24"/>
        </w:rPr>
        <w:t xml:space="preserve"> + 1 </w:t>
      </w:r>
      <w:r w:rsidRPr="008D2579">
        <w:rPr>
          <w:rFonts w:ascii="3DS V2" w:hAnsi="3DS V2" w:cs="Arial"/>
          <w:sz w:val="24"/>
          <w:szCs w:val="24"/>
        </w:rPr>
        <w:t>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8D2579" w:rsidRDefault="007B32B8" w:rsidP="008A1565">
      <w:pPr>
        <w:jc w:val="both"/>
        <w:rPr>
          <w:rFonts w:ascii="3DS V2" w:hAnsi="3DS V2" w:cs="Arial"/>
          <w:sz w:val="24"/>
          <w:szCs w:val="24"/>
        </w:rPr>
      </w:pPr>
      <w:r w:rsidRPr="008D2579">
        <w:rPr>
          <w:rFonts w:ascii="3DS V2" w:hAnsi="3DS V2" w:cs="Arial"/>
          <w:sz w:val="24"/>
          <w:szCs w:val="24"/>
        </w:rPr>
        <w:t xml:space="preserve">Avec la notation big O, nous </w:t>
      </w:r>
      <w:r w:rsidR="00D63254" w:rsidRPr="008D2579">
        <w:rPr>
          <w:rFonts w:ascii="3DS V2" w:hAnsi="3DS V2" w:cs="Arial"/>
          <w:sz w:val="24"/>
          <w:szCs w:val="24"/>
        </w:rPr>
        <w:t>obtenons</w:t>
      </w:r>
      <w:r w:rsidRPr="008D2579">
        <w:rPr>
          <w:rFonts w:ascii="3DS V2" w:hAnsi="3DS V2" w:cs="Arial"/>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9181FD3" w:rsidR="00B0720D" w:rsidRDefault="00287A18" w:rsidP="008A1565">
      <w:pPr>
        <w:spacing w:line="240" w:lineRule="auto"/>
        <w:jc w:val="both"/>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F11824">
        <w:rPr>
          <w:rFonts w:ascii="3DS V2" w:hAnsi="3DS V2"/>
          <w:sz w:val="24"/>
          <w:szCs w:val="24"/>
        </w:rPr>
        <w:t>possibilité</w:t>
      </w:r>
      <w:r w:rsidR="00B0720D" w:rsidRPr="00153CE4">
        <w:rPr>
          <w:rFonts w:ascii="3DS V2" w:hAnsi="3DS V2"/>
          <w:sz w:val="24"/>
          <w:szCs w:val="24"/>
        </w:rPr>
        <w:t xml:space="preserve"> </w:t>
      </w:r>
      <w:r w:rsidR="0054506D">
        <w:rPr>
          <w:rFonts w:ascii="3DS V2" w:hAnsi="3DS V2"/>
          <w:sz w:val="24"/>
          <w:szCs w:val="24"/>
        </w:rPr>
        <w:t xml:space="preserve">ce </w:t>
      </w:r>
      <w:r w:rsidR="00B0720D" w:rsidRPr="00153CE4">
        <w:rPr>
          <w:rFonts w:ascii="3DS V2" w:hAnsi="3DS V2"/>
          <w:sz w:val="24"/>
          <w:szCs w:val="24"/>
        </w:rPr>
        <w:t>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r w:rsidR="00410A66">
        <w:rPr>
          <w:rFonts w:ascii="3DS V2" w:hAnsi="3DS V2"/>
          <w:sz w:val="24"/>
          <w:szCs w:val="24"/>
          <w:lang w:eastAsia="zh-CN"/>
        </w:rPr>
        <w:t>prendra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7605D6B" w14:textId="77777777" w:rsidR="00A57BD6" w:rsidRDefault="00707A99" w:rsidP="00E875B2">
      <w:pPr>
        <w:keepNext/>
        <w:spacing w:line="240" w:lineRule="auto"/>
        <w:jc w:val="both"/>
        <w:rPr>
          <w:rFonts w:ascii="3DS V2" w:hAnsi="3DS V2"/>
          <w:sz w:val="24"/>
          <w:szCs w:val="24"/>
          <w:lang w:eastAsia="zh-CN"/>
        </w:rPr>
      </w:pPr>
      <w:r>
        <w:rPr>
          <w:rFonts w:ascii="3DS V2" w:hAnsi="3DS V2"/>
          <w:sz w:val="24"/>
          <w:szCs w:val="24"/>
          <w:lang w:eastAsia="zh-CN"/>
        </w:rPr>
        <w:t>Un autre problème est le nombre de solution</w:t>
      </w:r>
      <w:r w:rsidR="003E462A">
        <w:rPr>
          <w:rFonts w:ascii="3DS V2" w:hAnsi="3DS V2"/>
          <w:sz w:val="24"/>
          <w:szCs w:val="24"/>
          <w:lang w:eastAsia="zh-CN"/>
        </w:rPr>
        <w:t>s</w:t>
      </w:r>
      <w:r>
        <w:rPr>
          <w:rFonts w:ascii="3DS V2" w:hAnsi="3DS V2"/>
          <w:sz w:val="24"/>
          <w:szCs w:val="24"/>
          <w:lang w:eastAsia="zh-CN"/>
        </w:rPr>
        <w:t xml:space="preserve">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290C4314" w14:textId="5E11AED0" w:rsidR="00E875B2" w:rsidRDefault="00E875B2" w:rsidP="00E875B2">
      <w:pPr>
        <w:keepNext/>
        <w:spacing w:line="240" w:lineRule="auto"/>
        <w:jc w:val="both"/>
      </w:pPr>
      <w:r w:rsidRPr="00222958">
        <w:rPr>
          <w:rFonts w:ascii="3DS V2" w:hAnsi="3DS V2"/>
          <w:noProof/>
          <w:sz w:val="24"/>
          <w:szCs w:val="24"/>
          <w:lang w:eastAsia="zh-CN"/>
        </w:rPr>
        <w:drawing>
          <wp:inline distT="0" distB="0" distL="0" distR="0" wp14:anchorId="543EFF17" wp14:editId="671729D3">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608965"/>
                    </a:xfrm>
                    <a:prstGeom prst="rect">
                      <a:avLst/>
                    </a:prstGeom>
                  </pic:spPr>
                </pic:pic>
              </a:graphicData>
            </a:graphic>
          </wp:inline>
        </w:drawing>
      </w:r>
    </w:p>
    <w:p w14:paraId="2D46E37C" w14:textId="32552FFA" w:rsidR="00F0600E" w:rsidRDefault="00E875B2" w:rsidP="00E875B2">
      <w:pPr>
        <w:pStyle w:val="Lgende"/>
        <w:jc w:val="center"/>
        <w:rPr>
          <w:rFonts w:ascii="3DS V2" w:hAnsi="3DS V2"/>
          <w:sz w:val="24"/>
          <w:szCs w:val="24"/>
          <w:lang w:eastAsia="zh-CN"/>
        </w:rPr>
      </w:pPr>
      <w:r>
        <w:t xml:space="preserve">Figure </w:t>
      </w:r>
      <w:r w:rsidR="00D17521">
        <w:fldChar w:fldCharType="begin"/>
      </w:r>
      <w:r w:rsidR="00D17521">
        <w:instrText xml:space="preserve"> SEQ Figure \* ARABIC </w:instrText>
      </w:r>
      <w:r w:rsidR="00D17521">
        <w:fldChar w:fldCharType="separate"/>
      </w:r>
      <w:r w:rsidR="00276D33">
        <w:rPr>
          <w:noProof/>
        </w:rPr>
        <w:t>20</w:t>
      </w:r>
      <w:r w:rsidR="00D17521">
        <w:rPr>
          <w:noProof/>
        </w:rPr>
        <w:fldChar w:fldCharType="end"/>
      </w:r>
      <w:r>
        <w:t xml:space="preserve"> : </w:t>
      </w:r>
      <w:r w:rsidRPr="009A45A1">
        <w:t>Connecteur "EN354503", 39 Pins 22</w:t>
      </w:r>
    </w:p>
    <w:p w14:paraId="6ADBCDD4" w14:textId="06D7234B" w:rsidR="00222958" w:rsidRDefault="005454CE" w:rsidP="00E875B2">
      <w:pPr>
        <w:spacing w:line="240" w:lineRule="auto"/>
        <w:jc w:val="both"/>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sur </w:t>
      </w:r>
      <w:r w:rsidR="00E875B2">
        <w:rPr>
          <w:rFonts w:ascii="3DS V2" w:hAnsi="3DS V2"/>
          <w:sz w:val="24"/>
          <w:szCs w:val="24"/>
          <w:lang w:eastAsia="zh-CN"/>
        </w:rPr>
        <w:t>le</w:t>
      </w:r>
      <w:r w:rsidR="00222958">
        <w:rPr>
          <w:rFonts w:ascii="3DS V2" w:hAnsi="3DS V2"/>
          <w:sz w:val="24"/>
          <w:szCs w:val="24"/>
          <w:lang w:eastAsia="zh-CN"/>
        </w:rPr>
        <w:t xml:space="preserve"> connect</w:t>
      </w:r>
      <w:r w:rsidR="00E875B2">
        <w:rPr>
          <w:rFonts w:ascii="3DS V2" w:hAnsi="3DS V2"/>
          <w:sz w:val="24"/>
          <w:szCs w:val="24"/>
          <w:lang w:eastAsia="zh-CN"/>
        </w:rPr>
        <w:t>eu</w:t>
      </w:r>
      <w:r w:rsidR="00222958">
        <w:rPr>
          <w:rFonts w:ascii="3DS V2" w:hAnsi="3DS V2"/>
          <w:sz w:val="24"/>
          <w:szCs w:val="24"/>
          <w:lang w:eastAsia="zh-CN"/>
        </w:rPr>
        <w:t>r 39 pin</w:t>
      </w:r>
      <w:r w:rsidR="003F64C6">
        <w:rPr>
          <w:rFonts w:ascii="3DS V2" w:hAnsi="3DS V2"/>
          <w:sz w:val="24"/>
          <w:szCs w:val="24"/>
          <w:lang w:eastAsia="zh-CN"/>
        </w:rPr>
        <w:t xml:space="preserve"> « EN</w:t>
      </w:r>
      <w:r w:rsidR="00222958">
        <w:rPr>
          <w:rFonts w:ascii="3DS V2" w:hAnsi="3DS V2"/>
          <w:sz w:val="24"/>
          <w:szCs w:val="24"/>
          <w:lang w:eastAsia="zh-CN"/>
        </w:rPr>
        <w:t xml:space="preserve">354503 » : </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3F64C6">
            <w:pPr>
              <w:jc w:val="cente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0F3A53E7" w:rsidR="00474FB4" w:rsidRDefault="00474FB4" w:rsidP="003F64C6">
            <w:pPr>
              <w:jc w:val="center"/>
              <w:rPr>
                <w:rFonts w:ascii="3DS V2" w:hAnsi="3DS V2"/>
                <w:sz w:val="24"/>
                <w:szCs w:val="24"/>
                <w:lang w:eastAsia="zh-CN"/>
              </w:rPr>
            </w:pPr>
            <w:r>
              <w:rPr>
                <w:rFonts w:ascii="3DS V2" w:hAnsi="3DS V2"/>
                <w:sz w:val="24"/>
                <w:szCs w:val="24"/>
                <w:lang w:eastAsia="zh-CN"/>
              </w:rPr>
              <w:t xml:space="preserve">Nb. de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63E2F383" w:rsidR="00AE2730" w:rsidRDefault="00F60A63" w:rsidP="00072C66">
      <w:pPr>
        <w:jc w:val="both"/>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2A21B6">
        <w:rPr>
          <w:rFonts w:ascii="3DS V2" w:hAnsi="3DS V2"/>
          <w:sz w:val="24"/>
          <w:szCs w:val="24"/>
          <w:lang w:eastAsia="zh-CN"/>
        </w:rPr>
        <w:t>l</w:t>
      </w:r>
      <w:r w:rsidR="009A3B68">
        <w:rPr>
          <w:rFonts w:ascii="3DS V2" w:hAnsi="3DS V2"/>
          <w:sz w:val="24"/>
          <w:szCs w:val="24"/>
          <w:lang w:eastAsia="zh-CN"/>
        </w:rPr>
        <w:t xml:space="preserve">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w:t>
      </w:r>
      <w:r w:rsidR="002344E9">
        <w:rPr>
          <w:rFonts w:ascii="3DS V2" w:hAnsi="3DS V2"/>
          <w:sz w:val="24"/>
          <w:szCs w:val="24"/>
          <w:lang w:eastAsia="zh-CN"/>
        </w:rPr>
        <w:t>s</w:t>
      </w:r>
      <w:r w:rsidR="009D63F8">
        <w:rPr>
          <w:rFonts w:ascii="3DS V2" w:hAnsi="3DS V2"/>
          <w:sz w:val="24"/>
          <w:szCs w:val="24"/>
          <w:lang w:eastAsia="zh-CN"/>
        </w:rPr>
        <w:t xml:space="preserve">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1066FEEC" w:rsidR="003D35DB" w:rsidRDefault="00AE7E33" w:rsidP="00072C66">
      <w:pPr>
        <w:pStyle w:val="NormalWeb"/>
        <w:spacing w:line="276" w:lineRule="auto"/>
        <w:jc w:val="both"/>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w:t>
      </w:r>
      <w:r w:rsidR="009853CE">
        <w:rPr>
          <w:rFonts w:ascii="3DS V2" w:hAnsi="3DS V2"/>
          <w:lang w:val="fr-FR"/>
        </w:rPr>
        <w:t>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w:t>
      </w:r>
      <w:r w:rsidR="003B4940">
        <w:rPr>
          <w:rFonts w:ascii="3DS V2" w:hAnsi="3DS V2"/>
          <w:lang w:val="fr-FR"/>
        </w:rPr>
        <w:t>consacrer</w:t>
      </w:r>
      <w:r w:rsidR="00A423F6" w:rsidRPr="00A423F6">
        <w:rPr>
          <w:rFonts w:ascii="3DS V2" w:hAnsi="3DS V2"/>
          <w:lang w:val="fr-FR"/>
        </w:rPr>
        <w:t xml:space="preserve"> </w:t>
      </w:r>
      <w:r w:rsidR="003B4940">
        <w:rPr>
          <w:rFonts w:ascii="3DS V2" w:hAnsi="3DS V2"/>
          <w:lang w:val="fr-FR"/>
        </w:rPr>
        <w:t>au</w:t>
      </w:r>
      <w:r w:rsidR="00A423F6" w:rsidRPr="00A423F6">
        <w:rPr>
          <w:rFonts w:ascii="3DS V2" w:hAnsi="3DS V2"/>
          <w:lang w:val="fr-FR"/>
        </w:rPr>
        <w:t xml:space="preserve">tant de temps </w:t>
      </w:r>
      <w:r w:rsidR="003B4940">
        <w:rPr>
          <w:rFonts w:ascii="3DS V2" w:hAnsi="3DS V2"/>
          <w:lang w:val="fr-FR"/>
        </w:rPr>
        <w:t>à</w:t>
      </w:r>
      <w:r w:rsidR="00A423F6" w:rsidRPr="00A423F6">
        <w:rPr>
          <w:rFonts w:ascii="3DS V2" w:hAnsi="3DS V2"/>
          <w:lang w:val="fr-FR"/>
        </w:rPr>
        <w:t xml:space="preserve"> </w:t>
      </w:r>
      <w:r w:rsidR="003B4940">
        <w:rPr>
          <w:rFonts w:ascii="3DS V2" w:hAnsi="3DS V2"/>
          <w:lang w:val="fr-FR"/>
        </w:rPr>
        <w:t>chercher</w:t>
      </w:r>
      <w:r w:rsidR="00A423F6" w:rsidRPr="00A423F6">
        <w:rPr>
          <w:rFonts w:ascii="3DS V2" w:hAnsi="3DS V2"/>
          <w:lang w:val="fr-FR"/>
        </w:rPr>
        <w:t xml:space="preserve">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w:t>
      </w:r>
      <w:r w:rsidR="00B34A36">
        <w:rPr>
          <w:rFonts w:ascii="3DS V2" w:hAnsi="3DS V2"/>
          <w:lang w:val="fr-FR"/>
        </w:rPr>
        <w:t xml:space="preserve">ne sont pas en mesure de </w:t>
      </w:r>
      <w:r w:rsidR="00A423F6" w:rsidRPr="00A423F6">
        <w:rPr>
          <w:rFonts w:ascii="3DS V2" w:hAnsi="3DS V2"/>
          <w:lang w:val="fr-FR"/>
        </w:rPr>
        <w:t xml:space="preserve">gérer des dizaines </w:t>
      </w:r>
      <w:r w:rsidR="00A423F6">
        <w:rPr>
          <w:rFonts w:ascii="3DS V2" w:hAnsi="3DS V2"/>
          <w:lang w:val="fr-FR"/>
        </w:rPr>
        <w:t xml:space="preserve">ou </w:t>
      </w:r>
      <w:r w:rsidR="00C05CA4">
        <w:rPr>
          <w:rFonts w:ascii="3DS V2" w:hAnsi="3DS V2"/>
          <w:lang w:val="fr-FR"/>
        </w:rPr>
        <w:t xml:space="preserve">des </w:t>
      </w:r>
      <w:r w:rsidR="00A423F6">
        <w:rPr>
          <w:rFonts w:ascii="3DS V2" w:hAnsi="3DS V2"/>
          <w:lang w:val="fr-FR"/>
        </w:rPr>
        <w:t xml:space="preserve">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5F24520B" w:rsidR="00167796" w:rsidRDefault="003D35DB" w:rsidP="00072C66">
      <w:pPr>
        <w:pStyle w:val="NormalWeb"/>
        <w:spacing w:line="276" w:lineRule="auto"/>
        <w:jc w:val="both"/>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r quelques solutions qui sont meilleur</w:t>
      </w:r>
      <w:r w:rsidR="00346CFE">
        <w:rPr>
          <w:rFonts w:ascii="3DS V2" w:hAnsi="3DS V2"/>
          <w:lang w:val="fr-FR"/>
        </w:rPr>
        <w:t>e</w:t>
      </w:r>
      <w:r w:rsidR="00040E55">
        <w:rPr>
          <w:rFonts w:ascii="3DS V2" w:hAnsi="3DS V2"/>
          <w:lang w:val="fr-FR"/>
        </w:rPr>
        <w:t xml:space="preserve">s que les autres. Une fois </w:t>
      </w:r>
      <w:r w:rsidR="0055425F">
        <w:rPr>
          <w:rFonts w:ascii="3DS V2" w:hAnsi="3DS V2"/>
          <w:lang w:val="fr-FR"/>
        </w:rPr>
        <w:t>qu’</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 xml:space="preserve">plus réaliste et </w:t>
      </w:r>
      <w:r w:rsidR="007135C5">
        <w:rPr>
          <w:rFonts w:ascii="3DS V2" w:hAnsi="3DS V2"/>
          <w:lang w:val="fr-FR"/>
        </w:rPr>
        <w:t xml:space="preserve">qui </w:t>
      </w:r>
      <w:r>
        <w:rPr>
          <w:rFonts w:ascii="3DS V2" w:hAnsi="3DS V2"/>
          <w:lang w:val="fr-FR"/>
        </w:rPr>
        <w:t>s’adapte mieux aux besoins des clients</w:t>
      </w:r>
      <w:r w:rsidR="00040E55">
        <w:rPr>
          <w:rFonts w:ascii="3DS V2" w:hAnsi="3DS V2"/>
          <w:lang w:val="fr-FR"/>
        </w:rPr>
        <w:t>.</w:t>
      </w:r>
      <w:r w:rsidR="00167796">
        <w:rPr>
          <w:rFonts w:ascii="3DS V2" w:hAnsi="3DS V2"/>
          <w:lang w:val="fr-FR"/>
        </w:rPr>
        <w:t xml:space="preserve"> </w:t>
      </w:r>
    </w:p>
    <w:p w14:paraId="4F5C5820" w14:textId="43A61925" w:rsidR="008D08E8" w:rsidRDefault="00A260E3" w:rsidP="00072C66">
      <w:pPr>
        <w:pStyle w:val="NormalWeb"/>
        <w:spacing w:line="276" w:lineRule="auto"/>
        <w:jc w:val="both"/>
        <w:rPr>
          <w:rFonts w:ascii="3DS V2" w:hAnsi="3DS V2"/>
          <w:lang w:val="fr-FR"/>
        </w:rPr>
      </w:pPr>
      <w:r>
        <w:rPr>
          <w:rFonts w:ascii="3DS V2" w:hAnsi="3DS V2"/>
          <w:lang w:val="fr-FR"/>
        </w:rPr>
        <w:t>L</w:t>
      </w:r>
      <w:r w:rsidR="00683871">
        <w:rPr>
          <w:rFonts w:ascii="3DS V2" w:hAnsi="3DS V2"/>
          <w:lang w:val="fr-FR"/>
        </w:rPr>
        <w:t>a notion de « meilleur</w:t>
      </w:r>
      <w:r w:rsidR="00A32FFA">
        <w:rPr>
          <w:rFonts w:ascii="3DS V2" w:hAnsi="3DS V2"/>
          <w:lang w:val="fr-FR"/>
        </w:rPr>
        <w:t>e</w:t>
      </w:r>
      <w:r w:rsidR="00683871">
        <w:rPr>
          <w:rFonts w:ascii="3DS V2" w:hAnsi="3DS V2"/>
          <w:lang w:val="fr-FR"/>
        </w:rPr>
        <w:t xml:space="preserve">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r w:rsidR="002673BF">
        <w:rPr>
          <w:rFonts w:ascii="3DS V2" w:hAnsi="3DS V2"/>
          <w:lang w:val="fr-FR"/>
        </w:rPr>
        <w:t xml:space="preserve">. </w:t>
      </w:r>
      <w:r w:rsidR="008D08E8" w:rsidRPr="008D08E8">
        <w:rPr>
          <w:rFonts w:ascii="3DS V2" w:hAnsi="3DS V2"/>
          <w:lang w:val="fr-FR"/>
        </w:rPr>
        <w:t>Cependant, au regard des contraintes définies lors de la phase de modélisation, il est tout à fait possible d’écarter certaines solutions manifestement moins pertinentes.</w:t>
      </w:r>
    </w:p>
    <w:p w14:paraId="1A61F96E" w14:textId="79410B53" w:rsidR="00517948" w:rsidRPr="009D4812" w:rsidRDefault="00A92141" w:rsidP="008A1565">
      <w:pPr>
        <w:pStyle w:val="NormalWeb"/>
        <w:jc w:val="both"/>
        <w:rPr>
          <w:lang w:val="fr-FR"/>
        </w:rPr>
      </w:pPr>
      <w:r w:rsidRPr="00D348AC">
        <w:rPr>
          <w:rFonts w:ascii="3DS V2" w:hAnsi="3DS V2"/>
          <w:noProof/>
          <w:lang w:val="fr-FR"/>
        </w:rPr>
        <w:lastRenderedPageBreak/>
        <w:drawing>
          <wp:anchor distT="0" distB="0" distL="114300" distR="114300" simplePos="0" relativeHeight="251786752" behindDoc="1" locked="0" layoutInCell="1" allowOverlap="1" wp14:anchorId="510E1778" wp14:editId="289E1AAF">
            <wp:simplePos x="0" y="0"/>
            <wp:positionH relativeFrom="margin">
              <wp:align>right</wp:align>
            </wp:positionH>
            <wp:positionV relativeFrom="paragraph">
              <wp:posOffset>675778</wp:posOffset>
            </wp:positionV>
            <wp:extent cx="5731510" cy="1342390"/>
            <wp:effectExtent l="0" t="0" r="2540" b="0"/>
            <wp:wrapTight wrapText="bothSides">
              <wp:wrapPolygon edited="0">
                <wp:start x="0" y="0"/>
                <wp:lineTo x="0" y="21150"/>
                <wp:lineTo x="21538" y="21150"/>
                <wp:lineTo x="21538"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2698336"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B85B5E7"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1F6D631"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EF46784"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D5821C6"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1865971"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EC366E9"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3C3038A"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9A30DB7"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D9D5EE6"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921285">
        <w:rPr>
          <w:rFonts w:ascii="3DS V2" w:hAnsi="3DS V2"/>
          <w:lang w:val="fr-FR"/>
        </w:rPr>
        <w:t xml:space="preserve">Cette solution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78D86845" w14:textId="77777777" w:rsidR="007147A8" w:rsidRDefault="007147A8" w:rsidP="00517948">
      <w:pPr>
        <w:pStyle w:val="Lgende"/>
        <w:jc w:val="center"/>
      </w:pPr>
    </w:p>
    <w:p w14:paraId="384AE8EB" w14:textId="6721BFAB" w:rsidR="00C27E59" w:rsidRDefault="00517948" w:rsidP="00517948">
      <w:pPr>
        <w:pStyle w:val="Lgende"/>
        <w:jc w:val="center"/>
        <w:rPr>
          <w:rFonts w:ascii="3DS V2" w:hAnsi="3DS V2"/>
          <w:sz w:val="24"/>
          <w:szCs w:val="24"/>
          <w:lang w:eastAsia="zh-CN"/>
        </w:rPr>
      </w:pPr>
      <w:r>
        <w:t xml:space="preserve">Figure </w:t>
      </w:r>
      <w:r w:rsidR="005402FF">
        <w:fldChar w:fldCharType="begin"/>
      </w:r>
      <w:r w:rsidR="005402FF">
        <w:instrText xml:space="preserve"> SEQ Figure \* ARABIC </w:instrText>
      </w:r>
      <w:r w:rsidR="005402FF">
        <w:fldChar w:fldCharType="separate"/>
      </w:r>
      <w:r w:rsidR="00276D33">
        <w:rPr>
          <w:noProof/>
        </w:rPr>
        <w:t>21</w:t>
      </w:r>
      <w:r w:rsidR="005402FF">
        <w:rPr>
          <w:noProof/>
        </w:rPr>
        <w:fldChar w:fldCharType="end"/>
      </w:r>
      <w:r>
        <w:t xml:space="preserve"> : </w:t>
      </w:r>
      <w:r w:rsidR="005C368D">
        <w:t>S</w:t>
      </w:r>
      <w:r>
        <w:t>olution problématique</w:t>
      </w:r>
      <w:r w:rsidR="005C368D">
        <w:t> : Génération de</w:t>
      </w:r>
      <w:r>
        <w:t xml:space="preserve"> cavité</w:t>
      </w:r>
      <w:r w:rsidR="00D348AC">
        <w:t>s</w:t>
      </w:r>
      <w:r>
        <w:t xml:space="preserve"> isolée</w:t>
      </w:r>
      <w:r w:rsidR="00D348AC">
        <w:t>s</w:t>
      </w:r>
    </w:p>
    <w:p w14:paraId="52946394" w14:textId="6CA2BCC0" w:rsidR="00647375" w:rsidRPr="009D4812" w:rsidRDefault="009349EF" w:rsidP="004F6F82">
      <w:pPr>
        <w:pStyle w:val="NormalWeb"/>
        <w:numPr>
          <w:ilvl w:val="0"/>
          <w:numId w:val="10"/>
        </w:numPr>
        <w:jc w:val="both"/>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606E77FA">
            <wp:simplePos x="0" y="0"/>
            <wp:positionH relativeFrom="margin">
              <wp:align>right</wp:align>
            </wp:positionH>
            <wp:positionV relativeFrom="paragraph">
              <wp:posOffset>868045</wp:posOffset>
            </wp:positionV>
            <wp:extent cx="5731510" cy="1522730"/>
            <wp:effectExtent l="0" t="0" r="2540" b="1270"/>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522730"/>
                    </a:xfrm>
                    <a:prstGeom prst="rect">
                      <a:avLst/>
                    </a:prstGeom>
                  </pic:spPr>
                </pic:pic>
              </a:graphicData>
            </a:graphic>
          </wp:anchor>
        </w:drawing>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 xml:space="preserve">s, </w:t>
      </w:r>
      <w:r w:rsidR="00647375">
        <w:rPr>
          <w:rFonts w:ascii="3DS V2" w:hAnsi="3DS V2"/>
          <w:lang w:val="fr-FR"/>
        </w:rPr>
        <w:t xml:space="preserve">pour </w:t>
      </w:r>
      <w:r w:rsidR="00647375" w:rsidRPr="00647375">
        <w:rPr>
          <w:rFonts w:ascii="3DS V2" w:hAnsi="3DS V2"/>
          <w:lang w:val="fr-FR"/>
        </w:rPr>
        <w:t xml:space="preserve">faciliter la gestion et </w:t>
      </w:r>
      <w:r w:rsidR="00645F31">
        <w:rPr>
          <w:rFonts w:ascii="3DS V2" w:hAnsi="3DS V2"/>
          <w:lang w:val="fr-FR"/>
        </w:rPr>
        <w:t xml:space="preserve">pour </w:t>
      </w:r>
      <w:r w:rsidR="00647375" w:rsidRPr="00647375">
        <w:rPr>
          <w:rFonts w:ascii="3DS V2" w:hAnsi="3DS V2"/>
          <w:lang w:val="fr-FR"/>
        </w:rPr>
        <w:t xml:space="preserve">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168DB07" w14:textId="61754745" w:rsidR="00895750" w:rsidRDefault="00895750" w:rsidP="00647375">
      <w:pPr>
        <w:pStyle w:val="Lgende"/>
        <w:jc w:val="center"/>
      </w:pPr>
    </w:p>
    <w:p w14:paraId="7BEF5EF7" w14:textId="25940B19" w:rsidR="00647375" w:rsidRPr="00647375" w:rsidRDefault="00647375" w:rsidP="00647375">
      <w:pPr>
        <w:pStyle w:val="Lgende"/>
        <w:jc w:val="center"/>
        <w:rPr>
          <w:rFonts w:ascii="3DS V2" w:eastAsia="Times New Roman" w:hAnsi="3DS V2"/>
        </w:rPr>
      </w:pPr>
      <w:r>
        <w:t xml:space="preserve">Figure </w:t>
      </w:r>
      <w:r w:rsidR="005402FF">
        <w:fldChar w:fldCharType="begin"/>
      </w:r>
      <w:r w:rsidR="005402FF">
        <w:instrText xml:space="preserve"> SEQ Figure \* ARABIC </w:instrText>
      </w:r>
      <w:r w:rsidR="005402FF">
        <w:fldChar w:fldCharType="separate"/>
      </w:r>
      <w:r w:rsidR="00276D33">
        <w:rPr>
          <w:noProof/>
        </w:rPr>
        <w:t>22</w:t>
      </w:r>
      <w:r w:rsidR="005402FF">
        <w:rPr>
          <w:noProof/>
        </w:rPr>
        <w:fldChar w:fldCharType="end"/>
      </w:r>
      <w:r>
        <w:t xml:space="preserve"> : Solution problématique : R</w:t>
      </w:r>
      <w:r w:rsidRPr="00B362A9">
        <w:t xml:space="preserve">épartition </w:t>
      </w:r>
      <w:r>
        <w:t xml:space="preserve">des câbles </w:t>
      </w:r>
      <w:r w:rsidRPr="00B362A9">
        <w:t>trop dispersée</w:t>
      </w:r>
    </w:p>
    <w:p w14:paraId="198F1964" w14:textId="07FDA46C" w:rsidR="00CE5838" w:rsidRDefault="002E3BFC" w:rsidP="004F6F82">
      <w:pPr>
        <w:pStyle w:val="NormalWeb"/>
        <w:numPr>
          <w:ilvl w:val="0"/>
          <w:numId w:val="10"/>
        </w:numPr>
        <w:jc w:val="both"/>
        <w:rPr>
          <w:rFonts w:ascii="3DS V2" w:eastAsia="SimSun" w:hAnsi="3DS V2"/>
          <w:lang w:val="fr-FR"/>
        </w:rPr>
      </w:pPr>
      <w:r>
        <w:rPr>
          <w:rFonts w:ascii="3DS V2" w:eastAsia="SimSun" w:hAnsi="3DS V2"/>
          <w:lang w:val="fr-FR"/>
        </w:rPr>
        <w:t>La figure 23 montre</w:t>
      </w:r>
      <w:r w:rsidR="00CE5838">
        <w:rPr>
          <w:rFonts w:ascii="3DS V2" w:eastAsia="SimSun" w:hAnsi="3DS V2"/>
          <w:lang w:val="fr-FR"/>
        </w:rPr>
        <w:t xml:space="preserve"> trois stratégies de placement. De manière intuitive, une </w:t>
      </w:r>
      <w:r w:rsidR="00CE5838" w:rsidRPr="00731565">
        <w:rPr>
          <w:rFonts w:ascii="3DS V2" w:eastAsia="SimSun" w:hAnsi="3DS V2"/>
          <w:lang w:val="fr-FR"/>
        </w:rPr>
        <w:t xml:space="preserve">organisation </w:t>
      </w:r>
      <w:r w:rsidR="00A87087">
        <w:rPr>
          <w:rFonts w:ascii="3DS V2" w:eastAsia="SimSun" w:hAnsi="3DS V2"/>
          <w:lang w:val="fr-FR"/>
        </w:rPr>
        <w:t>centralisée (</w:t>
      </w:r>
      <w:r w:rsidR="00CE5838">
        <w:rPr>
          <w:rFonts w:ascii="3DS V2" w:eastAsia="SimSun" w:hAnsi="3DS V2"/>
          <w:lang w:val="fr-FR"/>
        </w:rPr>
        <w:t>cas à gauche)</w:t>
      </w:r>
      <w:r w:rsidR="00CE5838" w:rsidRPr="00731565">
        <w:rPr>
          <w:rFonts w:ascii="3DS V2" w:eastAsia="SimSun" w:hAnsi="3DS V2"/>
          <w:lang w:val="fr-FR"/>
        </w:rPr>
        <w:t xml:space="preserve"> est considérée comme meilleure qu’une répartition </w:t>
      </w:r>
      <w:r w:rsidR="00206804" w:rsidRPr="00731565">
        <w:rPr>
          <w:rFonts w:ascii="3DS V2" w:eastAsia="SimSun" w:hAnsi="3DS V2"/>
          <w:lang w:val="fr-FR"/>
        </w:rPr>
        <w:t>linéaire</w:t>
      </w:r>
      <w:r w:rsidR="00206804">
        <w:rPr>
          <w:rFonts w:ascii="3DS V2" w:eastAsia="SimSun" w:hAnsi="3DS V2"/>
          <w:lang w:val="fr-FR"/>
        </w:rPr>
        <w:t xml:space="preserve"> (</w:t>
      </w:r>
      <w:r w:rsidR="00000D2D">
        <w:rPr>
          <w:rFonts w:ascii="3DS V2" w:eastAsia="SimSun" w:hAnsi="3DS V2"/>
          <w:lang w:val="fr-FR"/>
        </w:rPr>
        <w:t>cas au milieu)</w:t>
      </w:r>
      <w:r w:rsidR="00CE5838" w:rsidRPr="00731565">
        <w:rPr>
          <w:rFonts w:ascii="3DS V2" w:eastAsia="SimSun" w:hAnsi="3DS V2"/>
          <w:lang w:val="fr-FR"/>
        </w:rPr>
        <w:t xml:space="preserve"> car elle favorise la compacité</w:t>
      </w:r>
      <w:r w:rsidR="00CE5838">
        <w:rPr>
          <w:rFonts w:ascii="3DS V2" w:eastAsia="SimSun" w:hAnsi="3DS V2"/>
          <w:lang w:val="fr-FR"/>
        </w:rPr>
        <w:t xml:space="preserve">. </w:t>
      </w:r>
      <w:r w:rsidR="00A47651">
        <w:rPr>
          <w:rFonts w:ascii="3DS V2" w:eastAsia="SimSun" w:hAnsi="3DS V2"/>
          <w:lang w:val="fr-FR"/>
        </w:rPr>
        <w:t>L</w:t>
      </w:r>
      <w:r w:rsidR="00CE5838" w:rsidRPr="008D4C1D">
        <w:rPr>
          <w:rFonts w:ascii="3DS V2" w:eastAsia="SimSun" w:hAnsi="3DS V2"/>
          <w:lang w:val="fr-FR"/>
        </w:rPr>
        <w:t xml:space="preserve">’idée est de concevoir un indice permettant d’évaluer le niveau de centralisation des cavités allouées, puis de laisser l’utilisateur choisir la </w:t>
      </w:r>
      <w:r w:rsidR="002F6973">
        <w:rPr>
          <w:rFonts w:ascii="3DS V2" w:eastAsia="SimSun" w:hAnsi="3DS V2"/>
          <w:lang w:val="fr-FR"/>
        </w:rPr>
        <w:t>répartition</w:t>
      </w:r>
      <w:r w:rsidR="00CE5838" w:rsidRPr="008D4C1D">
        <w:rPr>
          <w:rFonts w:ascii="3DS V2" w:eastAsia="SimSun" w:hAnsi="3DS V2"/>
          <w:lang w:val="fr-FR"/>
        </w:rPr>
        <w:t xml:space="preserve"> qu’il souhaite</w:t>
      </w:r>
      <w:r w:rsidR="00CE5838">
        <w:rPr>
          <w:rFonts w:ascii="3DS V2" w:eastAsia="SimSun" w:hAnsi="3DS V2"/>
          <w:lang w:val="fr-FR"/>
        </w:rPr>
        <w:t xml:space="preserve">. </w:t>
      </w:r>
    </w:p>
    <w:p w14:paraId="2AE9A81E" w14:textId="240972A9"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SimSun"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7EB4AAAC" w:rsidR="0026509D" w:rsidRDefault="00ED4520" w:rsidP="00ED4520">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23</w:t>
      </w:r>
      <w:r w:rsidR="005402FF">
        <w:rPr>
          <w:noProof/>
        </w:rPr>
        <w:fldChar w:fldCharType="end"/>
      </w:r>
      <w:r>
        <w:t xml:space="preserve"> : Solutions valides avec différentes formes</w:t>
      </w:r>
    </w:p>
    <w:p w14:paraId="194B449C" w14:textId="3885BE9A" w:rsidR="00953636" w:rsidRPr="009D4812" w:rsidRDefault="006B14DC" w:rsidP="0003322E">
      <w:pPr>
        <w:pStyle w:val="NormalWeb"/>
        <w:rPr>
          <w:rFonts w:ascii="3DS V2" w:hAnsi="3DS V2"/>
          <w:lang w:val="fr-FR"/>
        </w:rPr>
      </w:pPr>
      <w:r>
        <w:rPr>
          <w:rFonts w:ascii="3DS V2" w:eastAsia="SimSun" w:hAnsi="3DS V2"/>
          <w:lang w:val="fr-FR"/>
        </w:rPr>
        <w:t xml:space="preserve">En tenant compte </w:t>
      </w:r>
      <w:r w:rsidR="008E0FDF">
        <w:rPr>
          <w:rFonts w:ascii="3DS V2" w:eastAsia="SimSun" w:hAnsi="3DS V2"/>
          <w:lang w:val="fr-FR"/>
        </w:rPr>
        <w:t xml:space="preserve">de </w:t>
      </w:r>
      <w:r>
        <w:rPr>
          <w:rFonts w:ascii="3DS V2" w:eastAsia="SimSun" w:hAnsi="3DS V2"/>
          <w:lang w:val="fr-FR"/>
        </w:rPr>
        <w:t>ces cas</w:t>
      </w:r>
      <w:r w:rsidR="00A75CDB">
        <w:rPr>
          <w:rFonts w:ascii="3DS V2" w:eastAsia="SimSun" w:hAnsi="3DS V2"/>
          <w:lang w:val="fr-FR"/>
        </w:rPr>
        <w:t xml:space="preserve">, le nombre de </w:t>
      </w:r>
      <w:r w:rsidR="00662E38">
        <w:rPr>
          <w:rFonts w:ascii="3DS V2" w:eastAsia="SimSun" w:hAnsi="3DS V2"/>
          <w:lang w:val="fr-FR"/>
        </w:rPr>
        <w:t>solution</w:t>
      </w:r>
      <w:r w:rsidR="008E0FDF">
        <w:rPr>
          <w:rFonts w:ascii="3DS V2" w:eastAsia="SimSun" w:hAnsi="3DS V2"/>
          <w:lang w:val="fr-FR"/>
        </w:rPr>
        <w:t>s</w:t>
      </w:r>
      <w:r w:rsidR="00662E38">
        <w:rPr>
          <w:rFonts w:ascii="3DS V2" w:eastAsia="SimSun" w:hAnsi="3DS V2"/>
          <w:lang w:val="fr-FR"/>
        </w:rPr>
        <w:t xml:space="preserve"> est </w:t>
      </w:r>
      <w:r w:rsidR="00A75CDB">
        <w:rPr>
          <w:rFonts w:ascii="3DS V2" w:eastAsia="SimSun"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5383614"/>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34E28868" w14:textId="1E5D8F60" w:rsidR="008701A9" w:rsidRPr="008701A9" w:rsidRDefault="008701A9" w:rsidP="00111461">
      <w:pPr>
        <w:jc w:val="both"/>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0344F4B" w14:textId="77777777" w:rsidR="00CC735D" w:rsidRDefault="008701A9" w:rsidP="00111461">
      <w:pPr>
        <w:jc w:val="both"/>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en C/C++ standard est réalisé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 xml:space="preserve">de se concentrer sur la logique algorithmique sans être bloqué par les contraintes techniques de la plateforme. </w:t>
      </w:r>
    </w:p>
    <w:p w14:paraId="6A5173C2" w14:textId="251CE2C4" w:rsidR="008701A9" w:rsidRPr="008701A9" w:rsidRDefault="00CC735D" w:rsidP="00111461">
      <w:pPr>
        <w:jc w:val="both"/>
        <w:rPr>
          <w:rFonts w:ascii="3DS V2" w:hAnsi="3DS V2"/>
          <w:sz w:val="24"/>
          <w:szCs w:val="24"/>
        </w:rPr>
      </w:pPr>
      <w:r>
        <w:rPr>
          <w:rFonts w:ascii="3DS V2" w:hAnsi="3DS V2"/>
          <w:sz w:val="24"/>
          <w:szCs w:val="24"/>
        </w:rPr>
        <w:t>Il</w:t>
      </w:r>
      <w:r w:rsidR="008701A9" w:rsidRPr="008701A9">
        <w:rPr>
          <w:rFonts w:ascii="3DS V2" w:hAnsi="3DS V2"/>
          <w:sz w:val="24"/>
          <w:szCs w:val="24"/>
        </w:rPr>
        <w:t xml:space="preserve">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r w:rsidR="007C27BA">
        <w:rPr>
          <w:rFonts w:ascii="3DS V2" w:hAnsi="3DS V2"/>
          <w:sz w:val="24"/>
          <w:szCs w:val="24"/>
        </w:rPr>
        <w:t>qui se révèle plus</w:t>
      </w:r>
      <w:r w:rsidR="00220874">
        <w:rPr>
          <w:rFonts w:ascii="3DS V2" w:hAnsi="3DS V2"/>
          <w:sz w:val="24"/>
          <w:szCs w:val="24"/>
        </w:rPr>
        <w:t xml:space="preserve"> </w:t>
      </w:r>
      <w:r w:rsidR="00D34404">
        <w:rPr>
          <w:rFonts w:ascii="3DS V2" w:hAnsi="3DS V2"/>
          <w:sz w:val="24"/>
          <w:szCs w:val="24"/>
        </w:rPr>
        <w:t>complexe.</w:t>
      </w:r>
    </w:p>
    <w:p w14:paraId="48A1C6A0" w14:textId="57F5E5D7" w:rsidR="009A61C6" w:rsidRDefault="0024134C" w:rsidP="00111461">
      <w:pPr>
        <w:jc w:val="both"/>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puissants </w:t>
      </w:r>
      <w:r w:rsidR="00D61C46">
        <w:rPr>
          <w:rFonts w:ascii="3DS V2" w:hAnsi="3DS V2"/>
          <w:sz w:val="24"/>
          <w:szCs w:val="24"/>
        </w:rPr>
        <w:t>et</w:t>
      </w:r>
      <w:r w:rsidRPr="00592042">
        <w:rPr>
          <w:rFonts w:ascii="3DS V2" w:hAnsi="3DS V2"/>
          <w:sz w:val="24"/>
          <w:szCs w:val="24"/>
        </w:rPr>
        <w:t xml:space="preserve"> </w:t>
      </w:r>
      <w:r w:rsidR="00502DE0">
        <w:rPr>
          <w:rFonts w:ascii="3DS V2" w:hAnsi="3DS V2"/>
          <w:sz w:val="24"/>
          <w:szCs w:val="24"/>
        </w:rPr>
        <w:t xml:space="preserve">les </w:t>
      </w:r>
      <w:r w:rsidRPr="00592042">
        <w:rPr>
          <w:rFonts w:ascii="3DS V2" w:hAnsi="3DS V2"/>
          <w:sz w:val="24"/>
          <w:szCs w:val="24"/>
        </w:rPr>
        <w:t>plus récents.</w:t>
      </w:r>
    </w:p>
    <w:p w14:paraId="5CD6DDAA" w14:textId="40F48D54" w:rsidR="00354670" w:rsidRDefault="00354670" w:rsidP="00111461">
      <w:pPr>
        <w:jc w:val="both"/>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w:t>
      </w:r>
      <w:r w:rsidR="0003048C">
        <w:rPr>
          <w:rFonts w:ascii="3DS V2" w:hAnsi="3DS V2"/>
          <w:sz w:val="24"/>
          <w:szCs w:val="24"/>
        </w:rPr>
        <w:t xml:space="preserve"> à</w:t>
      </w:r>
      <w:r w:rsidR="005461EC" w:rsidRPr="00592042">
        <w:rPr>
          <w:rFonts w:ascii="3DS V2" w:hAnsi="3DS V2"/>
          <w:sz w:val="24"/>
          <w:szCs w:val="24"/>
        </w:rPr>
        <w:t xml:space="preserve">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5383615"/>
      <w:r>
        <w:rPr>
          <w:rFonts w:ascii="3DS V2" w:hAnsi="3DS V2"/>
          <w:sz w:val="32"/>
          <w:szCs w:val="32"/>
        </w:rPr>
        <w:t>Auto-détections des cavités</w:t>
      </w:r>
      <w:bookmarkEnd w:id="31"/>
    </w:p>
    <w:p w14:paraId="7509B544" w14:textId="399CC27D" w:rsidR="009D4812"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Ce processus est </w:t>
      </w:r>
      <w:r w:rsidR="007631EC">
        <w:rPr>
          <w:rFonts w:ascii="3DS V2" w:eastAsia="SimSun" w:hAnsi="3DS V2"/>
          <w:lang w:val="fr-FR"/>
        </w:rPr>
        <w:t>composé</w:t>
      </w:r>
      <w:r w:rsidR="007631EC" w:rsidRPr="00E44F86">
        <w:rPr>
          <w:rFonts w:ascii="3DS V2" w:eastAsia="SimSun" w:hAnsi="3DS V2"/>
          <w:lang w:val="fr-FR"/>
        </w:rPr>
        <w:t xml:space="preserve"> </w:t>
      </w:r>
      <w:r w:rsidR="00EA60ED">
        <w:rPr>
          <w:rFonts w:ascii="3DS V2" w:eastAsia="SimSun" w:hAnsi="3DS V2"/>
          <w:lang w:val="fr-FR"/>
        </w:rPr>
        <w:t>d’</w:t>
      </w:r>
      <w:r w:rsidRPr="00E44F86">
        <w:rPr>
          <w:rFonts w:ascii="3DS V2" w:eastAsia="SimSun" w:hAnsi="3DS V2"/>
          <w:lang w:val="fr-FR"/>
        </w:rPr>
        <w:t>un script python</w:t>
      </w:r>
      <w:r w:rsidR="00F25D35">
        <w:rPr>
          <w:rFonts w:ascii="3DS V2" w:eastAsia="SimSun" w:hAnsi="3DS V2"/>
          <w:lang w:val="fr-FR"/>
        </w:rPr>
        <w:t xml:space="preserve"> « </w:t>
      </w:r>
      <w:r w:rsidR="00F25D35">
        <w:rPr>
          <w:rFonts w:ascii="3DS V2" w:eastAsia="SimSun" w:hAnsi="3DS V2"/>
          <w:noProof/>
          <w:lang w:val="fr-FR"/>
        </w:rPr>
        <w:t>cavity_detector</w:t>
      </w:r>
      <w:r w:rsidR="00F25D35">
        <w:rPr>
          <w:rFonts w:ascii="3DS V2" w:eastAsia="SimSun" w:hAnsi="3DS V2"/>
          <w:lang w:val="fr-FR"/>
        </w:rPr>
        <w:t> »</w:t>
      </w:r>
      <w:r w:rsidR="001139A2" w:rsidRPr="00E44F86">
        <w:rPr>
          <w:rFonts w:ascii="3DS V2" w:eastAsia="SimSun" w:hAnsi="3DS V2"/>
          <w:lang w:val="fr-FR"/>
        </w:rPr>
        <w:t>. Son rôle est d’</w:t>
      </w:r>
      <w:r w:rsidRPr="00E44F86">
        <w:rPr>
          <w:rFonts w:ascii="3DS V2" w:eastAsia="SimSun" w:hAnsi="3DS V2"/>
          <w:lang w:val="fr-FR"/>
        </w:rPr>
        <w:t>identifie</w:t>
      </w:r>
      <w:r w:rsidR="006D5B9B">
        <w:rPr>
          <w:rFonts w:ascii="3DS V2" w:eastAsia="SimSun" w:hAnsi="3DS V2"/>
          <w:lang w:val="fr-FR"/>
        </w:rPr>
        <w:t>r</w:t>
      </w:r>
      <w:r w:rsidRPr="00E44F86">
        <w:rPr>
          <w:rFonts w:ascii="3DS V2" w:eastAsia="SimSun" w:hAnsi="3DS V2"/>
          <w:lang w:val="fr-FR"/>
        </w:rPr>
        <w:t xml:space="preserve"> toutes les cavités et </w:t>
      </w:r>
      <w:r w:rsidR="00C73AE5">
        <w:rPr>
          <w:rFonts w:ascii="3DS V2" w:eastAsia="SimSun" w:hAnsi="3DS V2"/>
          <w:lang w:val="fr-FR"/>
        </w:rPr>
        <w:t>d’</w:t>
      </w:r>
      <w:r w:rsidRPr="00E44F86">
        <w:rPr>
          <w:rFonts w:ascii="3DS V2" w:eastAsia="SimSun" w:hAnsi="3DS V2"/>
          <w:lang w:val="fr-FR"/>
        </w:rPr>
        <w:t>enregistre</w:t>
      </w:r>
      <w:r w:rsidR="00C73AE5">
        <w:rPr>
          <w:rFonts w:ascii="3DS V2" w:eastAsia="SimSun" w:hAnsi="3DS V2"/>
          <w:lang w:val="fr-FR"/>
        </w:rPr>
        <w:t>r</w:t>
      </w:r>
      <w:r w:rsidRPr="00E44F86">
        <w:rPr>
          <w:rFonts w:ascii="3DS V2" w:eastAsia="SimSun" w:hAnsi="3DS V2"/>
          <w:lang w:val="fr-FR"/>
        </w:rPr>
        <w:t xml:space="preserve"> leur position et leur rayon à partir d’un fichier d’image du connecteur. </w:t>
      </w:r>
    </w:p>
    <w:p w14:paraId="469C41CB" w14:textId="11A976C5" w:rsidR="005515D1" w:rsidRDefault="00C579DC"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Il utilise la fonction « findContours » de </w:t>
      </w:r>
      <w:r w:rsidR="006449ED">
        <w:rPr>
          <w:rFonts w:ascii="3DS V2" w:eastAsia="SimSun" w:hAnsi="3DS V2"/>
          <w:lang w:val="fr-FR"/>
        </w:rPr>
        <w:t xml:space="preserve">la </w:t>
      </w:r>
      <w:r w:rsidRPr="00E44F86">
        <w:rPr>
          <w:rFonts w:ascii="3DS V2" w:eastAsia="SimSun" w:hAnsi="3DS V2"/>
          <w:lang w:val="fr-FR"/>
        </w:rPr>
        <w:t xml:space="preserve">bibliothèque </w:t>
      </w:r>
      <w:r w:rsidR="00AB7A27">
        <w:rPr>
          <w:rFonts w:ascii="3DS V2" w:eastAsia="SimSun" w:hAnsi="3DS V2"/>
          <w:lang w:val="fr-FR"/>
        </w:rPr>
        <w:t>O</w:t>
      </w:r>
      <w:r w:rsidRPr="00E44F86">
        <w:rPr>
          <w:rFonts w:ascii="3DS V2" w:eastAsia="SimSun" w:hAnsi="3DS V2"/>
          <w:lang w:val="fr-FR"/>
        </w:rPr>
        <w:t>pen</w:t>
      </w:r>
      <w:r w:rsidR="00C27881">
        <w:rPr>
          <w:rFonts w:ascii="3DS V2" w:eastAsia="SimSun" w:hAnsi="3DS V2"/>
          <w:lang w:val="fr-FR"/>
        </w:rPr>
        <w:t>CV</w:t>
      </w:r>
      <w:r w:rsidRPr="00E44F86">
        <w:rPr>
          <w:rFonts w:ascii="3DS V2" w:eastAsia="SimSun" w:hAnsi="3DS V2"/>
          <w:lang w:val="fr-FR"/>
        </w:rPr>
        <w:t xml:space="preserve"> pour trouver les cavités, </w:t>
      </w:r>
      <w:r w:rsidR="000B6D9C">
        <w:rPr>
          <w:rFonts w:ascii="3DS V2" w:eastAsia="SimSun" w:hAnsi="3DS V2"/>
          <w:lang w:val="fr-FR"/>
        </w:rPr>
        <w:t>qui sont</w:t>
      </w:r>
      <w:r w:rsidRPr="00E44F86">
        <w:rPr>
          <w:rFonts w:ascii="3DS V2" w:eastAsia="SimSun" w:hAnsi="3DS V2"/>
          <w:lang w:val="fr-FR"/>
        </w:rPr>
        <w:t xml:space="preserve"> graphiquement des cercles, avec quelques traitements préalables d’image</w:t>
      </w:r>
      <w:r w:rsidR="00237D31" w:rsidRPr="00E44F86">
        <w:rPr>
          <w:rFonts w:ascii="3DS V2" w:eastAsia="SimSun" w:hAnsi="3DS V2"/>
          <w:lang w:val="fr-FR"/>
        </w:rPr>
        <w:t xml:space="preserve">. </w:t>
      </w:r>
    </w:p>
    <w:p w14:paraId="7B80DFAE" w14:textId="03B06E21" w:rsidR="009D4812" w:rsidRDefault="005515D1" w:rsidP="00111461">
      <w:pPr>
        <w:pStyle w:val="NormalWeb"/>
        <w:spacing w:line="276" w:lineRule="auto"/>
        <w:jc w:val="both"/>
        <w:rPr>
          <w:rFonts w:ascii="3DS V2" w:eastAsia="SimSun" w:hAnsi="3DS V2"/>
          <w:lang w:val="fr-FR"/>
        </w:rPr>
      </w:pPr>
      <w:r>
        <w:rPr>
          <w:rFonts w:ascii="3DS V2" w:eastAsia="SimSun" w:hAnsi="3DS V2"/>
          <w:lang w:val="fr-FR"/>
        </w:rPr>
        <w:t>D</w:t>
      </w:r>
      <w:r w:rsidR="00237D31" w:rsidRPr="00E44F86">
        <w:rPr>
          <w:rFonts w:ascii="3DS V2" w:eastAsia="SimSun" w:hAnsi="3DS V2"/>
          <w:lang w:val="fr-FR"/>
        </w:rPr>
        <w:t>es traitements</w:t>
      </w:r>
      <w:r w:rsidR="00C579DC" w:rsidRPr="00E44F86">
        <w:rPr>
          <w:rFonts w:ascii="3DS V2" w:eastAsia="SimSun" w:hAnsi="3DS V2"/>
          <w:lang w:val="fr-FR"/>
        </w:rPr>
        <w:t xml:space="preserve"> comme un renforcement d</w:t>
      </w:r>
      <w:r w:rsidR="006D7DF5">
        <w:rPr>
          <w:rFonts w:ascii="3DS V2" w:eastAsia="SimSun" w:hAnsi="3DS V2"/>
          <w:lang w:val="fr-FR"/>
        </w:rPr>
        <w:t>u</w:t>
      </w:r>
      <w:r w:rsidR="00C579DC" w:rsidRPr="00E44F86">
        <w:rPr>
          <w:rFonts w:ascii="3DS V2" w:eastAsia="SimSun" w:hAnsi="3DS V2"/>
          <w:lang w:val="fr-FR"/>
        </w:rPr>
        <w:t xml:space="preserve"> contraste d</w:t>
      </w:r>
      <w:r w:rsidR="006D7DF5">
        <w:rPr>
          <w:rFonts w:ascii="3DS V2" w:eastAsia="SimSun" w:hAnsi="3DS V2"/>
          <w:lang w:val="fr-FR"/>
        </w:rPr>
        <w:t>e l</w:t>
      </w:r>
      <w:r w:rsidR="00C579DC" w:rsidRPr="00E44F86">
        <w:rPr>
          <w:rFonts w:ascii="3DS V2" w:eastAsia="SimSun" w:hAnsi="3DS V2"/>
          <w:lang w:val="fr-FR"/>
        </w:rPr>
        <w:t>’image ou</w:t>
      </w:r>
      <w:r w:rsidR="001139A2" w:rsidRPr="00E44F86">
        <w:rPr>
          <w:rFonts w:ascii="3DS V2" w:eastAsia="SimSun" w:hAnsi="3DS V2"/>
          <w:lang w:val="fr-FR"/>
        </w:rPr>
        <w:t xml:space="preserve"> un</w:t>
      </w:r>
      <w:r w:rsidR="00C579DC" w:rsidRPr="00E44F86">
        <w:rPr>
          <w:rFonts w:ascii="3DS V2" w:eastAsia="SimSun" w:hAnsi="3DS V2"/>
          <w:lang w:val="fr-FR"/>
        </w:rPr>
        <w:t xml:space="preserve"> filtre avec un masque de couleur </w:t>
      </w:r>
      <w:r w:rsidR="00B67419">
        <w:rPr>
          <w:rFonts w:ascii="3DS V2" w:eastAsia="SimSun" w:hAnsi="3DS V2"/>
          <w:lang w:val="fr-FR"/>
        </w:rPr>
        <w:t>sont</w:t>
      </w:r>
      <w:r w:rsidR="00C579DC" w:rsidRPr="00E44F86">
        <w:rPr>
          <w:rFonts w:ascii="3DS V2" w:eastAsia="SimSun" w:hAnsi="3DS V2"/>
          <w:lang w:val="fr-FR"/>
        </w:rPr>
        <w:t xml:space="preserve"> nécessaire avant de scanner </w:t>
      </w:r>
      <w:r w:rsidR="0062508D">
        <w:rPr>
          <w:rFonts w:ascii="3DS V2" w:eastAsia="SimSun" w:hAnsi="3DS V2"/>
          <w:lang w:val="fr-FR"/>
        </w:rPr>
        <w:t xml:space="preserve">les </w:t>
      </w:r>
      <w:r w:rsidR="00C579DC" w:rsidRPr="00E44F86">
        <w:rPr>
          <w:rFonts w:ascii="3DS V2" w:eastAsia="SimSun" w:hAnsi="3DS V2"/>
          <w:lang w:val="fr-FR"/>
        </w:rPr>
        <w:t>contours</w:t>
      </w:r>
      <w:r w:rsidR="001139A2" w:rsidRPr="00E44F86">
        <w:rPr>
          <w:rFonts w:ascii="3DS V2" w:eastAsia="SimSun" w:hAnsi="3DS V2"/>
          <w:lang w:val="fr-FR"/>
        </w:rPr>
        <w:t xml:space="preserve"> pour un meilleur résultat de détection.</w:t>
      </w:r>
      <w:r w:rsidR="002F4E0F" w:rsidRPr="00E44F86">
        <w:rPr>
          <w:rFonts w:ascii="3DS V2" w:eastAsia="SimSun" w:hAnsi="3DS V2"/>
          <w:lang w:val="fr-FR"/>
        </w:rPr>
        <w:t xml:space="preserve"> </w:t>
      </w:r>
    </w:p>
    <w:p w14:paraId="4379CC40" w14:textId="682F9ABD" w:rsidR="009D4812" w:rsidRDefault="002F4E0F" w:rsidP="00111461">
      <w:pPr>
        <w:pStyle w:val="NormalWeb"/>
        <w:spacing w:line="276" w:lineRule="auto"/>
        <w:jc w:val="both"/>
        <w:rPr>
          <w:rFonts w:ascii="3DS V2" w:eastAsia="SimSun" w:hAnsi="3DS V2"/>
          <w:lang w:val="fr-FR"/>
        </w:rPr>
      </w:pPr>
      <w:r w:rsidRPr="00E44F86">
        <w:rPr>
          <w:rFonts w:ascii="3DS V2" w:eastAsia="SimSun" w:hAnsi="3DS V2"/>
          <w:lang w:val="fr-FR"/>
        </w:rPr>
        <w:t>U</w:t>
      </w:r>
      <w:r w:rsidR="00C579DC" w:rsidRPr="00E44F86">
        <w:rPr>
          <w:rFonts w:ascii="3DS V2" w:eastAsia="SimSun" w:hAnsi="3DS V2"/>
          <w:lang w:val="fr-FR"/>
        </w:rPr>
        <w:t xml:space="preserve">n contrôle de circularité est effectué sur les </w:t>
      </w:r>
      <w:r w:rsidR="001139A2" w:rsidRPr="00E44F86">
        <w:rPr>
          <w:rFonts w:ascii="3DS V2" w:eastAsia="SimSun" w:hAnsi="3DS V2"/>
          <w:lang w:val="fr-FR"/>
        </w:rPr>
        <w:t>cercles</w:t>
      </w:r>
      <w:r w:rsidR="00C579DC" w:rsidRPr="00E44F86">
        <w:rPr>
          <w:rFonts w:ascii="3DS V2" w:eastAsia="SimSun" w:hAnsi="3DS V2"/>
          <w:lang w:val="fr-FR"/>
        </w:rPr>
        <w:t xml:space="preserve"> trouv</w:t>
      </w:r>
      <w:r w:rsidR="00014B8E" w:rsidRPr="00E44F86">
        <w:rPr>
          <w:rFonts w:ascii="3DS V2" w:eastAsia="SimSun" w:hAnsi="3DS V2"/>
          <w:lang w:val="fr-FR"/>
        </w:rPr>
        <w:t>és</w:t>
      </w:r>
      <w:r w:rsidRPr="00E44F86">
        <w:rPr>
          <w:rFonts w:ascii="3DS V2" w:eastAsia="SimSun" w:hAnsi="3DS V2"/>
          <w:lang w:val="fr-FR"/>
        </w:rPr>
        <w:t>, pour éviter les fausses détections, notamment les lettres qui ressemble</w:t>
      </w:r>
      <w:r w:rsidR="009D4812">
        <w:rPr>
          <w:rFonts w:ascii="3DS V2" w:eastAsia="SimSun" w:hAnsi="3DS V2" w:hint="eastAsia"/>
          <w:lang w:val="fr-FR"/>
        </w:rPr>
        <w:t>nt</w:t>
      </w:r>
      <w:r w:rsidRPr="00E44F86">
        <w:rPr>
          <w:rFonts w:ascii="3DS V2" w:eastAsia="SimSun" w:hAnsi="3DS V2"/>
          <w:lang w:val="fr-FR"/>
        </w:rPr>
        <w:t xml:space="preserve"> </w:t>
      </w:r>
      <w:r w:rsidR="002174A8">
        <w:rPr>
          <w:rFonts w:ascii="3DS V2" w:eastAsia="SimSun" w:hAnsi="3DS V2"/>
          <w:lang w:val="fr-FR"/>
        </w:rPr>
        <w:t>à un</w:t>
      </w:r>
      <w:r w:rsidRPr="00E44F86">
        <w:rPr>
          <w:rFonts w:ascii="3DS V2" w:eastAsia="SimSun" w:hAnsi="3DS V2"/>
          <w:lang w:val="fr-FR"/>
        </w:rPr>
        <w:t xml:space="preserve"> cercle, comme « C » ou « G ». </w:t>
      </w:r>
    </w:p>
    <w:p w14:paraId="72C67A16" w14:textId="5EB144E1" w:rsidR="00456626" w:rsidRDefault="00BF7354" w:rsidP="00111461">
      <w:pPr>
        <w:pStyle w:val="NormalWeb"/>
        <w:spacing w:line="276" w:lineRule="auto"/>
        <w:jc w:val="both"/>
        <w:rPr>
          <w:rFonts w:ascii="3DS V2" w:eastAsia="SimSun" w:hAnsi="3DS V2"/>
          <w:lang w:val="fr-FR"/>
        </w:rPr>
      </w:pPr>
      <w:r w:rsidRPr="00E44F86">
        <w:rPr>
          <w:rFonts w:ascii="3DS V2" w:eastAsia="SimSun" w:hAnsi="3DS V2"/>
          <w:lang w:val="fr-FR"/>
        </w:rPr>
        <w:t xml:space="preserve">La correspondance </w:t>
      </w:r>
      <w:r w:rsidR="009B2F06">
        <w:rPr>
          <w:rFonts w:ascii="3DS V2" w:eastAsia="SimSun" w:hAnsi="3DS V2"/>
          <w:lang w:val="fr-FR"/>
        </w:rPr>
        <w:t>entre le</w:t>
      </w:r>
      <w:r w:rsidRPr="00E44F86">
        <w:rPr>
          <w:rFonts w:ascii="3DS V2" w:eastAsia="SimSun" w:hAnsi="3DS V2"/>
          <w:lang w:val="fr-FR"/>
        </w:rPr>
        <w:t xml:space="preserve"> rayon et </w:t>
      </w:r>
      <w:r w:rsidR="00420AC7">
        <w:rPr>
          <w:rFonts w:ascii="3DS V2" w:eastAsia="SimSun" w:hAnsi="3DS V2"/>
          <w:lang w:val="fr-FR"/>
        </w:rPr>
        <w:t xml:space="preserve">le </w:t>
      </w:r>
      <w:r w:rsidRPr="00E44F86">
        <w:rPr>
          <w:rFonts w:ascii="3DS V2" w:eastAsia="SimSun" w:hAnsi="3DS V2"/>
          <w:lang w:val="fr-FR"/>
        </w:rPr>
        <w:t>gauge est saisie à la main.</w:t>
      </w:r>
      <w:r w:rsidR="00C579DC" w:rsidRPr="00E44F86">
        <w:rPr>
          <w:rFonts w:ascii="3DS V2" w:eastAsia="SimSun" w:hAnsi="3DS V2"/>
          <w:lang w:val="fr-FR"/>
        </w:rPr>
        <w:t xml:space="preserve"> </w:t>
      </w:r>
      <w:r w:rsidRPr="00E44F86">
        <w:rPr>
          <w:rFonts w:ascii="3DS V2" w:eastAsia="SimSun" w:hAnsi="3DS V2"/>
          <w:lang w:val="fr-FR"/>
        </w:rPr>
        <w:t>Les</w:t>
      </w:r>
      <w:r w:rsidR="00C579DC" w:rsidRPr="00E44F86">
        <w:rPr>
          <w:rFonts w:ascii="3DS V2" w:eastAsia="SimSun" w:hAnsi="3DS V2"/>
          <w:lang w:val="fr-FR"/>
        </w:rPr>
        <w:t xml:space="preserve"> données détectées, sous la forme d’une liste de tuple</w:t>
      </w:r>
      <w:r w:rsidR="00BE5F6C">
        <w:rPr>
          <w:rFonts w:ascii="3DS V2" w:eastAsia="SimSun" w:hAnsi="3DS V2"/>
          <w:lang w:val="fr-FR"/>
        </w:rPr>
        <w:t>s</w:t>
      </w:r>
      <w:r w:rsidR="00C579DC" w:rsidRPr="00E44F86">
        <w:rPr>
          <w:rFonts w:ascii="3DS V2" w:eastAsia="SimSun" w:hAnsi="3DS V2"/>
          <w:lang w:val="fr-FR"/>
        </w:rPr>
        <w:t xml:space="preserve"> [ID, gauge, x, y], vont être envoyé</w:t>
      </w:r>
      <w:r w:rsidR="00AB4A60">
        <w:rPr>
          <w:rFonts w:ascii="3DS V2" w:eastAsia="SimSun" w:hAnsi="3DS V2"/>
          <w:lang w:val="fr-FR"/>
        </w:rPr>
        <w:t>es</w:t>
      </w:r>
      <w:r w:rsidR="00C579DC" w:rsidRPr="00E44F86">
        <w:rPr>
          <w:rFonts w:ascii="3DS V2" w:eastAsia="SimSun" w:hAnsi="3DS V2"/>
          <w:lang w:val="fr-FR"/>
        </w:rPr>
        <w:t xml:space="preserve"> à l’exécutable C++</w:t>
      </w:r>
      <w:r w:rsidR="003525E9" w:rsidRPr="00E44F86">
        <w:rPr>
          <w:rFonts w:ascii="3DS V2" w:eastAsia="SimSun" w:hAnsi="3DS V2"/>
          <w:lang w:val="fr-FR"/>
        </w:rPr>
        <w:t xml:space="preserve"> grâce à la bibliothèque pybind11, </w:t>
      </w:r>
      <w:r w:rsidR="00C579DC" w:rsidRPr="00E44F86">
        <w:rPr>
          <w:rFonts w:ascii="3DS V2" w:eastAsia="SimSun" w:hAnsi="3DS V2"/>
          <w:lang w:val="fr-FR"/>
        </w:rPr>
        <w:t>pour le</w:t>
      </w:r>
      <w:r w:rsidR="003525E9" w:rsidRPr="00E44F86">
        <w:rPr>
          <w:rFonts w:ascii="3DS V2" w:eastAsia="SimSun" w:hAnsi="3DS V2"/>
          <w:lang w:val="fr-FR"/>
        </w:rPr>
        <w:t>s</w:t>
      </w:r>
      <w:r w:rsidR="00C579DC" w:rsidRPr="00E44F86">
        <w:rPr>
          <w:rFonts w:ascii="3DS V2" w:eastAsia="SimSun" w:hAnsi="3DS V2"/>
          <w:lang w:val="fr-FR"/>
        </w:rPr>
        <w:t xml:space="preserve"> calcul</w:t>
      </w:r>
      <w:r w:rsidR="003525E9" w:rsidRPr="00E44F86">
        <w:rPr>
          <w:rFonts w:ascii="3DS V2" w:eastAsia="SimSun" w:hAnsi="3DS V2"/>
          <w:lang w:val="fr-FR"/>
        </w:rPr>
        <w:t>s</w:t>
      </w:r>
      <w:r w:rsidR="00C579DC" w:rsidRPr="00E44F86">
        <w:rPr>
          <w:rFonts w:ascii="3DS V2" w:eastAsia="SimSun" w:hAnsi="3DS V2"/>
          <w:lang w:val="fr-FR"/>
        </w:rPr>
        <w:t xml:space="preserve">. </w:t>
      </w:r>
    </w:p>
    <w:p w14:paraId="62DB3F9A" w14:textId="5EDE69CC" w:rsidR="00991C4E" w:rsidRPr="0054760C" w:rsidRDefault="00456626" w:rsidP="00604301">
      <w:pPr>
        <w:pStyle w:val="NormalWeb"/>
        <w:spacing w:line="276" w:lineRule="auto"/>
        <w:jc w:val="both"/>
        <w:rPr>
          <w:rFonts w:ascii="3DS V2" w:hAnsi="3DS V2"/>
          <w:lang w:val="fr-FR"/>
        </w:rPr>
      </w:pPr>
      <w:r>
        <w:rPr>
          <w:rFonts w:ascii="3DS V2" w:eastAsia="SimSun" w:hAnsi="3DS V2"/>
          <w:lang w:val="fr-FR"/>
        </w:rPr>
        <w:t>Nous avons pensé à une solution basée sur l’intelligence artificielle</w:t>
      </w:r>
      <w:r w:rsidRPr="00E44F86">
        <w:rPr>
          <w:rFonts w:ascii="3DS V2" w:eastAsia="SimSun" w:hAnsi="3DS V2"/>
          <w:lang w:val="fr-FR"/>
        </w:rPr>
        <w:t xml:space="preserve">, mais </w:t>
      </w:r>
      <w:r>
        <w:rPr>
          <w:rFonts w:ascii="3DS V2" w:eastAsia="SimSun" w:hAnsi="3DS V2"/>
          <w:lang w:val="fr-FR"/>
        </w:rPr>
        <w:t xml:space="preserve">elle a été </w:t>
      </w:r>
      <w:r w:rsidRPr="00E44F86">
        <w:rPr>
          <w:rFonts w:ascii="3DS V2" w:eastAsia="SimSun" w:hAnsi="3DS V2"/>
          <w:lang w:val="fr-FR"/>
        </w:rPr>
        <w:t xml:space="preserve">rapidement jugée </w:t>
      </w:r>
      <w:r>
        <w:rPr>
          <w:rFonts w:ascii="3DS V2" w:eastAsia="SimSun" w:hAnsi="3DS V2"/>
          <w:lang w:val="fr-FR"/>
        </w:rPr>
        <w:t>non</w:t>
      </w:r>
      <w:r w:rsidRPr="00E44F86">
        <w:rPr>
          <w:rFonts w:ascii="3DS V2" w:eastAsia="SimSun" w:hAnsi="3DS V2"/>
          <w:lang w:val="fr-FR"/>
        </w:rPr>
        <w:t xml:space="preserve"> faisable en raison </w:t>
      </w:r>
      <w:r w:rsidR="00210F28">
        <w:rPr>
          <w:rFonts w:ascii="3DS V2" w:eastAsia="SimSun" w:hAnsi="3DS V2"/>
          <w:lang w:val="fr-FR"/>
        </w:rPr>
        <w:t>du</w:t>
      </w:r>
      <w:r w:rsidRPr="00E44F86">
        <w:rPr>
          <w:rFonts w:ascii="3DS V2" w:eastAsia="SimSun" w:hAnsi="3DS V2"/>
          <w:lang w:val="fr-FR"/>
        </w:rPr>
        <w:t xml:space="preserve"> manque de données </w:t>
      </w:r>
      <w:r>
        <w:rPr>
          <w:rFonts w:ascii="3DS V2" w:eastAsia="SimSun" w:hAnsi="3DS V2"/>
          <w:lang w:val="fr-FR"/>
        </w:rPr>
        <w:t>d’apprentissage.</w:t>
      </w:r>
      <w:r w:rsidR="00991C4E" w:rsidRPr="0054760C">
        <w:rPr>
          <w:rFonts w:ascii="3DS V2" w:hAnsi="3DS V2"/>
          <w:lang w:val="fr-FR"/>
        </w:rPr>
        <w:br w:type="page"/>
      </w:r>
    </w:p>
    <w:p w14:paraId="148CF8D7" w14:textId="79882C56" w:rsidR="00C72EC1" w:rsidRDefault="00C72EC1" w:rsidP="00C72EC1">
      <w:pPr>
        <w:pStyle w:val="Titre3"/>
        <w:rPr>
          <w:rFonts w:ascii="3DS V2" w:hAnsi="3DS V2"/>
          <w:sz w:val="32"/>
          <w:szCs w:val="32"/>
        </w:rPr>
      </w:pPr>
      <w:bookmarkStart w:id="32" w:name="_Toc205383616"/>
      <w:r>
        <w:rPr>
          <w:rFonts w:ascii="3DS V2" w:hAnsi="3DS V2"/>
          <w:sz w:val="32"/>
          <w:szCs w:val="32"/>
        </w:rPr>
        <w:lastRenderedPageBreak/>
        <w:t>Conception de la structure de données</w:t>
      </w:r>
      <w:bookmarkEnd w:id="32"/>
    </w:p>
    <w:p w14:paraId="3F327D08" w14:textId="32496670"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Deux types d’objets de base sont définis : le fil (</w:t>
      </w:r>
      <w:r w:rsidR="00011736" w:rsidRPr="00291DC4">
        <w:rPr>
          <w:rFonts w:ascii="3DS V2" w:hAnsi="3DS V2"/>
          <w:lang w:val="fr-FR"/>
        </w:rPr>
        <w:t>Wire</w:t>
      </w:r>
      <w:r w:rsidRPr="00291DC4">
        <w:rPr>
          <w:rFonts w:ascii="3DS V2" w:hAnsi="3DS V2"/>
          <w:lang w:val="fr-FR"/>
        </w:rPr>
        <w:t>) et la cavité (</w:t>
      </w:r>
      <w:r w:rsidR="00011736" w:rsidRPr="004D4217">
        <w:rPr>
          <w:rFonts w:ascii="3DS V2" w:hAnsi="3DS V2"/>
          <w:lang w:val="fr-FR"/>
        </w:rPr>
        <w:t>C</w:t>
      </w:r>
      <w:r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3D66CF47"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w:t>
      </w:r>
      <w:r w:rsidR="00E218D4">
        <w:rPr>
          <w:rFonts w:ascii="Cascadia Code" w:hAnsi="Cascadia Code" w:cs="Cascadia Code"/>
          <w:noProof/>
          <w:color w:val="00B050"/>
          <w:sz w:val="20"/>
          <w:szCs w:val="20"/>
          <w:lang w:val="fr-FR"/>
        </w:rPr>
        <w:t>r</w:t>
      </w:r>
      <w:r w:rsidR="00A3137E" w:rsidRPr="00A3137E">
        <w:rPr>
          <w:rFonts w:ascii="Cascadia Code" w:hAnsi="Cascadia Code" w:cs="Cascadia Code"/>
          <w:noProof/>
          <w:color w:val="00B050"/>
          <w:sz w:val="20"/>
          <w:szCs w:val="20"/>
          <w:lang w:val="fr-FR"/>
        </w:rPr>
        <w:t>ed_ptr</w:t>
      </w:r>
      <w:r w:rsidR="00A3137E">
        <w:rPr>
          <w:rFonts w:ascii="3DS V2" w:hAnsi="3DS V2"/>
          <w:lang w:val="fr-FR"/>
        </w:rPr>
        <w:t>)</w:t>
      </w:r>
      <w:r w:rsidRPr="00291DC4">
        <w:rPr>
          <w:rFonts w:ascii="3DS V2" w:hAnsi="3DS V2"/>
          <w:lang w:val="fr-FR"/>
        </w:rPr>
        <w:t>, ce qui permet un meilleur contrôle de leur durée de vie et de leur unicité.</w:t>
      </w:r>
    </w:p>
    <w:p w14:paraId="2E57A248" w14:textId="708339A7" w:rsidR="00291DC4" w:rsidRPr="00291DC4" w:rsidRDefault="00A37E54" w:rsidP="00B72F53">
      <w:pPr>
        <w:pStyle w:val="NormalWeb"/>
        <w:spacing w:line="276" w:lineRule="auto"/>
        <w:jc w:val="both"/>
        <w:rPr>
          <w:rFonts w:ascii="3DS V2" w:hAnsi="3DS V2"/>
          <w:lang w:val="fr-FR"/>
        </w:rPr>
      </w:pPr>
      <w:r w:rsidRPr="00A37E54">
        <w:rPr>
          <w:rFonts w:ascii="3DS V2" w:hAnsi="3DS V2"/>
          <w:noProof/>
        </w:rPr>
        <mc:AlternateContent>
          <mc:Choice Requires="wps">
            <w:drawing>
              <wp:anchor distT="45720" distB="45720" distL="114300" distR="114300" simplePos="0" relativeHeight="251824640" behindDoc="0" locked="0" layoutInCell="1" allowOverlap="1" wp14:anchorId="7547A371" wp14:editId="16ACD0AB">
                <wp:simplePos x="0" y="0"/>
                <wp:positionH relativeFrom="page">
                  <wp:posOffset>4143375</wp:posOffset>
                </wp:positionH>
                <wp:positionV relativeFrom="paragraph">
                  <wp:posOffset>381635</wp:posOffset>
                </wp:positionV>
                <wp:extent cx="3267075" cy="285750"/>
                <wp:effectExtent l="0" t="0" r="28575" b="19050"/>
                <wp:wrapNone/>
                <wp:docPr id="18353395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285750"/>
                        </a:xfrm>
                        <a:prstGeom prst="rect">
                          <a:avLst/>
                        </a:prstGeom>
                        <a:solidFill>
                          <a:srgbClr val="FFFFFF"/>
                        </a:solidFill>
                        <a:ln w="9525">
                          <a:solidFill>
                            <a:srgbClr val="000000"/>
                          </a:solidFill>
                          <a:miter lim="800000"/>
                          <a:headEnd/>
                          <a:tailEnd/>
                        </a:ln>
                      </wps:spPr>
                      <wps:txbx>
                        <w:txbxContent>
                          <w:p w14:paraId="3CD9A749" w14:textId="77777777" w:rsidR="00A37E54" w:rsidRPr="00A37E54" w:rsidRDefault="00A37E54" w:rsidP="00A37E54">
                            <w:pPr>
                              <w:shd w:val="clear" w:color="auto" w:fill="FFFFFF"/>
                              <w:spacing w:after="0" w:line="285" w:lineRule="atLeast"/>
                              <w:rPr>
                                <w:rFonts w:ascii="Cascadia Code" w:eastAsia="Times New Roman" w:hAnsi="Cascadia Code" w:cs="Cascadia Code"/>
                                <w:noProof/>
                                <w:color w:val="000000"/>
                                <w:sz w:val="20"/>
                                <w:szCs w:val="20"/>
                                <w:lang w:val="en-US" w:eastAsia="zh-CN"/>
                              </w:rPr>
                            </w:pPr>
                            <w:r w:rsidRPr="00A37E54">
                              <w:rPr>
                                <w:rFonts w:ascii="Cascadia Code" w:eastAsia="Times New Roman" w:hAnsi="Cascadia Code" w:cs="Cascadia Code"/>
                                <w:noProof/>
                                <w:color w:val="4472C4"/>
                                <w:sz w:val="20"/>
                                <w:szCs w:val="20"/>
                                <w:lang w:val="en-US" w:eastAsia="zh-CN"/>
                              </w:rPr>
                              <w:t>const</w:t>
                            </w:r>
                            <w:r w:rsidRPr="00A37E54">
                              <w:rPr>
                                <w:rFonts w:ascii="Cascadia Code" w:eastAsia="Times New Roman" w:hAnsi="Cascadia Code" w:cs="Cascadia Code"/>
                                <w:noProof/>
                                <w:color w:val="000000"/>
                                <w:sz w:val="20"/>
                                <w:szCs w:val="20"/>
                                <w:lang w:val="en-US" w:eastAsia="zh-CN"/>
                              </w:rPr>
                              <w:t xml:space="preserve"> </w:t>
                            </w:r>
                            <w:r w:rsidRPr="00A37E54">
                              <w:rPr>
                                <w:rFonts w:ascii="Cascadia Code" w:eastAsia="Times New Roman" w:hAnsi="Cascadia Code" w:cs="Cascadia Code"/>
                                <w:noProof/>
                                <w:color w:val="70AD47"/>
                                <w:sz w:val="20"/>
                                <w:szCs w:val="20"/>
                                <w:lang w:val="en-US" w:eastAsia="zh-CN"/>
                              </w:rPr>
                              <w:t>std</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70AD47"/>
                                <w:sz w:val="20"/>
                                <w:szCs w:val="20"/>
                                <w:lang w:val="en-US" w:eastAsia="zh-CN"/>
                              </w:rPr>
                              <w:t>pair</w:t>
                            </w:r>
                            <w:r w:rsidRPr="00A37E54">
                              <w:rPr>
                                <w:rFonts w:ascii="Cascadia Code" w:eastAsia="Times New Roman" w:hAnsi="Cascadia Code" w:cs="Cascadia Code"/>
                                <w:noProof/>
                                <w:color w:val="4472C4"/>
                                <w:sz w:val="20"/>
                                <w:szCs w:val="20"/>
                                <w:lang w:val="en-US" w:eastAsia="zh-CN"/>
                              </w:rPr>
                              <w:t>&lt;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&gt;</w:t>
                            </w:r>
                            <w:r w:rsidRPr="00A37E54">
                              <w:rPr>
                                <w:rFonts w:ascii="Cascadia Code" w:eastAsia="Times New Roman" w:hAnsi="Cascadia Code" w:cs="Cascadia Code"/>
                                <w:noProof/>
                                <w:color w:val="000000"/>
                                <w:sz w:val="20"/>
                                <w:szCs w:val="20"/>
                                <w:lang w:val="en-US" w:eastAsia="zh-CN"/>
                              </w:rPr>
                              <w:t xml:space="preserve"> _position</w:t>
                            </w:r>
                            <w:r w:rsidRPr="00A37E54">
                              <w:rPr>
                                <w:rFonts w:ascii="Cascadia Code" w:eastAsia="Times New Roman" w:hAnsi="Cascadia Code" w:cs="Cascadia Code"/>
                                <w:noProof/>
                                <w:color w:val="4472C4"/>
                                <w:sz w:val="20"/>
                                <w:szCs w:val="20"/>
                                <w:lang w:val="en-US" w:eastAsia="zh-CN"/>
                              </w:rPr>
                              <w:t>;</w:t>
                            </w:r>
                          </w:p>
                          <w:p w14:paraId="5DA88C8D" w14:textId="77777777" w:rsidR="00A37E54" w:rsidRDefault="00A37E54" w:rsidP="00A37E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7A371" id="_x0000_s1037" type="#_x0000_t202" style="position:absolute;left:0;text-align:left;margin-left:326.25pt;margin-top:30.05pt;width:257.25pt;height:22.5pt;z-index:251824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">
                <v:textbox>
                  <w:txbxContent>
                    <w:p w14:paraId="3CD9A749" w14:textId="77777777" w:rsidR="00A37E54" w:rsidRPr="00A37E54" w:rsidRDefault="00A37E54" w:rsidP="00A37E54">
                      <w:pPr>
                        <w:shd w:val="clear" w:color="auto" w:fill="FFFFFF"/>
                        <w:spacing w:after="0" w:line="285" w:lineRule="atLeast"/>
                        <w:rPr>
                          <w:rFonts w:ascii="Cascadia Code" w:eastAsia="Times New Roman" w:hAnsi="Cascadia Code" w:cs="Cascadia Code"/>
                          <w:noProof/>
                          <w:color w:val="000000"/>
                          <w:sz w:val="20"/>
                          <w:szCs w:val="20"/>
                          <w:lang w:val="en-US" w:eastAsia="zh-CN"/>
                        </w:rPr>
                      </w:pPr>
                      <w:r w:rsidRPr="00A37E54">
                        <w:rPr>
                          <w:rFonts w:ascii="Cascadia Code" w:eastAsia="Times New Roman" w:hAnsi="Cascadia Code" w:cs="Cascadia Code"/>
                          <w:noProof/>
                          <w:color w:val="4472C4"/>
                          <w:sz w:val="20"/>
                          <w:szCs w:val="20"/>
                          <w:lang w:val="en-US" w:eastAsia="zh-CN"/>
                        </w:rPr>
                        <w:t>const</w:t>
                      </w:r>
                      <w:r w:rsidRPr="00A37E54">
                        <w:rPr>
                          <w:rFonts w:ascii="Cascadia Code" w:eastAsia="Times New Roman" w:hAnsi="Cascadia Code" w:cs="Cascadia Code"/>
                          <w:noProof/>
                          <w:color w:val="000000"/>
                          <w:sz w:val="20"/>
                          <w:szCs w:val="20"/>
                          <w:lang w:val="en-US" w:eastAsia="zh-CN"/>
                        </w:rPr>
                        <w:t xml:space="preserve"> </w:t>
                      </w:r>
                      <w:r w:rsidRPr="00A37E54">
                        <w:rPr>
                          <w:rFonts w:ascii="Cascadia Code" w:eastAsia="Times New Roman" w:hAnsi="Cascadia Code" w:cs="Cascadia Code"/>
                          <w:noProof/>
                          <w:color w:val="70AD47"/>
                          <w:sz w:val="20"/>
                          <w:szCs w:val="20"/>
                          <w:lang w:val="en-US" w:eastAsia="zh-CN"/>
                        </w:rPr>
                        <w:t>std</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70AD47"/>
                          <w:sz w:val="20"/>
                          <w:szCs w:val="20"/>
                          <w:lang w:val="en-US" w:eastAsia="zh-CN"/>
                        </w:rPr>
                        <w:t>pair</w:t>
                      </w:r>
                      <w:r w:rsidRPr="00A37E54">
                        <w:rPr>
                          <w:rFonts w:ascii="Cascadia Code" w:eastAsia="Times New Roman" w:hAnsi="Cascadia Code" w:cs="Cascadia Code"/>
                          <w:noProof/>
                          <w:color w:val="4472C4"/>
                          <w:sz w:val="20"/>
                          <w:szCs w:val="20"/>
                          <w:lang w:val="en-US" w:eastAsia="zh-CN"/>
                        </w:rPr>
                        <w:t>&lt;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w:t>
                      </w:r>
                      <w:r w:rsidRPr="00A37E54">
                        <w:rPr>
                          <w:rFonts w:ascii="Cascadia Code" w:eastAsia="Times New Roman" w:hAnsi="Cascadia Code" w:cs="Cascadia Code"/>
                          <w:noProof/>
                          <w:color w:val="8064A2"/>
                          <w:sz w:val="20"/>
                          <w:szCs w:val="20"/>
                          <w:lang w:val="en-US" w:eastAsia="zh-CN"/>
                        </w:rPr>
                        <w:t>double</w:t>
                      </w:r>
                      <w:r w:rsidRPr="00A37E54">
                        <w:rPr>
                          <w:rFonts w:ascii="Cascadia Code" w:eastAsia="Times New Roman" w:hAnsi="Cascadia Code" w:cs="Cascadia Code"/>
                          <w:noProof/>
                          <w:color w:val="4472C4"/>
                          <w:sz w:val="20"/>
                          <w:szCs w:val="20"/>
                          <w:lang w:val="en-US" w:eastAsia="zh-CN"/>
                        </w:rPr>
                        <w:t>&gt;</w:t>
                      </w:r>
                      <w:r w:rsidRPr="00A37E54">
                        <w:rPr>
                          <w:rFonts w:ascii="Cascadia Code" w:eastAsia="Times New Roman" w:hAnsi="Cascadia Code" w:cs="Cascadia Code"/>
                          <w:noProof/>
                          <w:color w:val="000000"/>
                          <w:sz w:val="20"/>
                          <w:szCs w:val="20"/>
                          <w:lang w:val="en-US" w:eastAsia="zh-CN"/>
                        </w:rPr>
                        <w:t xml:space="preserve"> _position</w:t>
                      </w:r>
                      <w:r w:rsidRPr="00A37E54">
                        <w:rPr>
                          <w:rFonts w:ascii="Cascadia Code" w:eastAsia="Times New Roman" w:hAnsi="Cascadia Code" w:cs="Cascadia Code"/>
                          <w:noProof/>
                          <w:color w:val="4472C4"/>
                          <w:sz w:val="20"/>
                          <w:szCs w:val="20"/>
                          <w:lang w:val="en-US" w:eastAsia="zh-CN"/>
                        </w:rPr>
                        <w:t>;</w:t>
                      </w:r>
                    </w:p>
                    <w:p w14:paraId="5DA88C8D" w14:textId="77777777" w:rsidR="00A37E54" w:rsidRDefault="00A37E54" w:rsidP="00A37E54"/>
                  </w:txbxContent>
                </v:textbox>
                <w10:wrap anchorx="page"/>
              </v:shape>
            </w:pict>
          </mc:Fallback>
        </mc:AlternateContent>
      </w:r>
      <w:r w:rsidRPr="00A37E54">
        <w:rPr>
          <w:rFonts w:ascii="3DS V2" w:hAnsi="3DS V2"/>
          <w:noProof/>
        </w:rPr>
        <mc:AlternateContent>
          <mc:Choice Requires="wps">
            <w:drawing>
              <wp:anchor distT="45720" distB="45720" distL="114300" distR="114300" simplePos="0" relativeHeight="251822592" behindDoc="0" locked="0" layoutInCell="1" allowOverlap="1" wp14:anchorId="5B7C50BC" wp14:editId="7130B7AB">
                <wp:simplePos x="0" y="0"/>
                <wp:positionH relativeFrom="margin">
                  <wp:posOffset>238125</wp:posOffset>
                </wp:positionH>
                <wp:positionV relativeFrom="paragraph">
                  <wp:posOffset>514985</wp:posOffset>
                </wp:positionV>
                <wp:extent cx="1743075" cy="428625"/>
                <wp:effectExtent l="0" t="0" r="28575" b="28575"/>
                <wp:wrapNone/>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428625"/>
                        </a:xfrm>
                        <a:prstGeom prst="rect">
                          <a:avLst/>
                        </a:prstGeom>
                        <a:solidFill>
                          <a:srgbClr val="FFFFFF"/>
                        </a:solidFill>
                        <a:ln w="9525">
                          <a:solidFill>
                            <a:srgbClr val="000000"/>
                          </a:solidFill>
                          <a:miter lim="800000"/>
                          <a:headEnd/>
                          <a:tailEnd/>
                        </a:ln>
                      </wps:spPr>
                      <wps:txb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Default="00A37E54" w:rsidP="00A37E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C50BC" id="_x0000_s1038" type="#_x0000_t202" style="position:absolute;left:0;text-align:left;margin-left:18.75pt;margin-top:40.55pt;width:137.25pt;height:33.75pt;z-index:25182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">
                <v:textbo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Default="00A37E54" w:rsidP="00A37E54"/>
                  </w:txbxContent>
                </v:textbox>
                <w10:wrap anchorx="margin"/>
              </v:shape>
            </w:pict>
          </mc:Fallback>
        </mc:AlternateContent>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D9784E">
        <w:rPr>
          <w:rFonts w:ascii="3DS V2" w:hAnsi="3DS V2"/>
          <w:lang w:val="fr-FR"/>
        </w:rPr>
        <w:t>s</w:t>
      </w:r>
      <w:r w:rsidR="007E138B">
        <w:rPr>
          <w:rFonts w:ascii="3DS V2" w:hAnsi="3DS V2"/>
          <w:lang w:val="fr-FR"/>
        </w:rPr>
        <w:t xml:space="preserve"> </w:t>
      </w:r>
      <w:r w:rsidR="00291DC4" w:rsidRPr="00291DC4">
        <w:rPr>
          <w:rFonts w:ascii="3DS V2" w:hAnsi="3DS V2"/>
          <w:lang w:val="fr-FR"/>
        </w:rPr>
        <w:t>(</w:t>
      </w:r>
      <w:r w:rsidR="00061140" w:rsidRPr="00AD6108">
        <w:rPr>
          <w:rFonts w:ascii="Cascadia Code" w:hAnsi="Cascadia Code" w:cs="Cascadia Code"/>
          <w:noProof/>
          <w:color w:val="1043FF" w:themeColor="text2" w:themeTint="99"/>
          <w:sz w:val="20"/>
          <w:szCs w:val="20"/>
          <w:lang w:val="fr-FR"/>
        </w:rPr>
        <w:t>electronic_component_base</w:t>
      </w:r>
      <w:r w:rsidR="00291DC4" w:rsidRPr="00291DC4">
        <w:rPr>
          <w:rFonts w:ascii="3DS V2" w:hAnsi="3DS V2"/>
          <w:lang w:val="fr-FR"/>
        </w:rPr>
        <w:t>) permet de vérifier leur disponibilité</w:t>
      </w:r>
      <w:r w:rsidR="006A276F">
        <w:rPr>
          <w:rFonts w:ascii="3DS V2" w:hAnsi="3DS V2"/>
          <w:lang w:val="fr-FR"/>
        </w:rPr>
        <w:t xml:space="preserve"> et</w:t>
      </w:r>
      <w:r w:rsidR="00291DC4" w:rsidRPr="00291DC4">
        <w:rPr>
          <w:rFonts w:ascii="3DS V2" w:hAnsi="3DS V2"/>
          <w:lang w:val="fr-FR"/>
        </w:rPr>
        <w:t xml:space="preserve"> leur compatibilité.</w:t>
      </w:r>
      <w:r w:rsidRPr="00A37E54">
        <w:rPr>
          <w:rFonts w:ascii="3DS V2" w:hAnsi="3DS V2"/>
          <w:noProof/>
        </w:rPr>
        <w:t xml:space="preserve"> </w:t>
      </w:r>
    </w:p>
    <w:p w14:paraId="7C3B53F2" w14:textId="49843D4E" w:rsidR="00C13B6A" w:rsidRDefault="00A37E54" w:rsidP="00B72F53">
      <w:pPr>
        <w:pStyle w:val="NormalWeb"/>
        <w:spacing w:line="276" w:lineRule="auto"/>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3F8FDF3A">
            <wp:simplePos x="0" y="0"/>
            <wp:positionH relativeFrom="margin">
              <wp:posOffset>-161925</wp:posOffset>
            </wp:positionH>
            <wp:positionV relativeFrom="paragraph">
              <wp:posOffset>69215</wp:posOffset>
            </wp:positionV>
            <wp:extent cx="5086350" cy="1320800"/>
            <wp:effectExtent l="0" t="0" r="0" b="0"/>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rotWithShape="1">
                    <a:blip r:embed="rId40"/>
                    <a:srcRect t="10921" r="5986"/>
                    <a:stretch/>
                  </pic:blipFill>
                  <pic:spPr bwMode="auto">
                    <a:xfrm>
                      <a:off x="0" y="0"/>
                      <a:ext cx="5086350" cy="132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49A9FA" w14:textId="4BD5AA0F" w:rsidR="00C13B6A" w:rsidRDefault="00C13B6A" w:rsidP="00B72F53">
      <w:pPr>
        <w:pStyle w:val="NormalWeb"/>
        <w:spacing w:line="276" w:lineRule="auto"/>
        <w:rPr>
          <w:rFonts w:ascii="3DS V2" w:hAnsi="3DS V2"/>
          <w:lang w:val="fr-FR"/>
        </w:rPr>
      </w:pPr>
    </w:p>
    <w:p w14:paraId="754FB86D" w14:textId="4FC4184D" w:rsidR="00C13B6A" w:rsidRDefault="00C13B6A" w:rsidP="00B72F53">
      <w:pPr>
        <w:pStyle w:val="NormalWeb"/>
        <w:spacing w:line="276" w:lineRule="auto"/>
        <w:rPr>
          <w:rFonts w:ascii="3DS V2" w:hAnsi="3DS V2"/>
          <w:lang w:val="fr-FR"/>
        </w:rPr>
      </w:pPr>
    </w:p>
    <w:p w14:paraId="29D733C9" w14:textId="56F2C5A9" w:rsidR="00C13B6A" w:rsidRDefault="00B06F60" w:rsidP="00B72F53">
      <w:pPr>
        <w:pStyle w:val="NormalWeb"/>
        <w:spacing w:line="276" w:lineRule="auto"/>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299C9B8F">
                <wp:simplePos x="0" y="0"/>
                <wp:positionH relativeFrom="margin">
                  <wp:align>center</wp:align>
                </wp:positionH>
                <wp:positionV relativeFrom="paragraph">
                  <wp:posOffset>384559</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2E0B382D" w:rsidR="004D4217" w:rsidRPr="00E02429" w:rsidRDefault="004D4217" w:rsidP="004D4217">
                            <w:pPr>
                              <w:pStyle w:val="Lgende"/>
                              <w:jc w:val="center"/>
                              <w:rPr>
                                <w:rFonts w:ascii="3DS V2" w:eastAsia="Times New Roman" w:hAnsi="3DS V2" w:cs="Times New Roman"/>
                                <w:sz w:val="24"/>
                              </w:rPr>
                            </w:pPr>
                            <w:r>
                              <w:t xml:space="preserve">Figure </w:t>
                            </w:r>
                            <w:r w:rsidR="005402FF">
                              <w:fldChar w:fldCharType="begin"/>
                            </w:r>
                            <w:r w:rsidR="005402FF">
                              <w:instrText xml:space="preserve"> SEQ Figure \* ARABIC </w:instrText>
                            </w:r>
                            <w:r w:rsidR="005402FF">
                              <w:fldChar w:fldCharType="separate"/>
                            </w:r>
                            <w:r w:rsidR="00276D33">
                              <w:rPr>
                                <w:noProof/>
                              </w:rPr>
                              <w:t>24</w:t>
                            </w:r>
                            <w:r w:rsidR="005402FF">
                              <w:rPr>
                                <w:noProof/>
                              </w:rPr>
                              <w:fldChar w:fldCharType="end"/>
                            </w:r>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9" type="#_x0000_t202" style="position:absolute;margin-left:0;margin-top:30.3pt;width:245.1pt;height:.05pt;z-index:251801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" stroked="f">
                <v:textbox style="mso-fit-shape-to-text:t" inset="0,0,0,0">
                  <w:txbxContent>
                    <w:p w14:paraId="1505E594" w14:textId="2E0B382D" w:rsidR="004D4217" w:rsidRPr="00E02429" w:rsidRDefault="004D4217" w:rsidP="004D4217">
                      <w:pPr>
                        <w:pStyle w:val="Lgende"/>
                        <w:jc w:val="center"/>
                        <w:rPr>
                          <w:rFonts w:ascii="3DS V2" w:eastAsia="Times New Roman" w:hAnsi="3DS V2" w:cs="Times New Roman"/>
                          <w:sz w:val="24"/>
                        </w:rPr>
                      </w:pPr>
                      <w:r>
                        <w:t xml:space="preserve">Figure </w:t>
                      </w:r>
                      <w:r w:rsidR="005402FF">
                        <w:fldChar w:fldCharType="begin"/>
                      </w:r>
                      <w:r w:rsidR="005402FF">
                        <w:instrText xml:space="preserve"> SEQ Figure \* ARABIC </w:instrText>
                      </w:r>
                      <w:r w:rsidR="005402FF">
                        <w:fldChar w:fldCharType="separate"/>
                      </w:r>
                      <w:r w:rsidR="00276D33">
                        <w:rPr>
                          <w:noProof/>
                        </w:rPr>
                        <w:t>24</w:t>
                      </w:r>
                      <w:r w:rsidR="005402FF">
                        <w:rPr>
                          <w:noProof/>
                        </w:rPr>
                        <w:fldChar w:fldCharType="end"/>
                      </w:r>
                      <w:r>
                        <w:t xml:space="preserve"> : Relation des classe</w:t>
                      </w:r>
                      <w:r w:rsidR="00C6439A">
                        <w:t>s</w:t>
                      </w:r>
                      <w:r>
                        <w:t xml:space="preserve"> et l'interface</w:t>
                      </w:r>
                      <w:r w:rsidR="00C6439A">
                        <w:t xml:space="preserve"> de</w:t>
                      </w:r>
                      <w:r>
                        <w:t xml:space="preserve"> composant</w:t>
                      </w:r>
                    </w:p>
                  </w:txbxContent>
                </v:textbox>
                <w10:wrap type="square" anchorx="margin"/>
              </v:shape>
            </w:pict>
          </mc:Fallback>
        </mc:AlternateContent>
      </w:r>
    </w:p>
    <w:p w14:paraId="21DF1441" w14:textId="67B58602" w:rsidR="00B06F60" w:rsidRDefault="00B06F60" w:rsidP="00B72F53">
      <w:pPr>
        <w:pStyle w:val="NormalWeb"/>
        <w:spacing w:line="276" w:lineRule="auto"/>
        <w:jc w:val="both"/>
        <w:rPr>
          <w:rFonts w:ascii="3DS V2" w:hAnsi="3DS V2"/>
          <w:lang w:val="fr-FR"/>
        </w:rPr>
      </w:pPr>
    </w:p>
    <w:p w14:paraId="12F8FA69" w14:textId="18662266" w:rsidR="008B644E" w:rsidRDefault="00CE3126" w:rsidP="00B72F53">
      <w:pPr>
        <w:pStyle w:val="NormalWeb"/>
        <w:spacing w:line="276" w:lineRule="auto"/>
        <w:jc w:val="both"/>
        <w:rPr>
          <w:noProof/>
          <w:lang w:val="fr-FR"/>
        </w:rPr>
      </w:pPr>
      <w:r>
        <w:rPr>
          <w:rFonts w:ascii="3DS V2" w:hAnsi="3DS V2"/>
          <w:noProof/>
          <w:sz w:val="32"/>
          <w:szCs w:val="32"/>
          <w:lang w:val="fr-FR"/>
        </w:rPr>
        <mc:AlternateContent>
          <mc:Choice Requires="wps">
            <w:drawing>
              <wp:anchor distT="0" distB="0" distL="114300" distR="114300" simplePos="0" relativeHeight="251825664" behindDoc="0" locked="0" layoutInCell="1" allowOverlap="1" wp14:anchorId="21427361" wp14:editId="1ADA71F8">
                <wp:simplePos x="0" y="0"/>
                <wp:positionH relativeFrom="column">
                  <wp:posOffset>2819400</wp:posOffset>
                </wp:positionH>
                <wp:positionV relativeFrom="paragraph">
                  <wp:posOffset>2643505</wp:posOffset>
                </wp:positionV>
                <wp:extent cx="209550" cy="19050"/>
                <wp:effectExtent l="38100" t="57150" r="0" b="95250"/>
                <wp:wrapNone/>
                <wp:docPr id="1835339523" name="Connecteur droit avec flèche 1835339523"/>
                <wp:cNvGraphicFramePr/>
                <a:graphic xmlns:a="http://schemas.openxmlformats.org/drawingml/2006/main">
                  <a:graphicData uri="http://schemas.microsoft.com/office/word/2010/wordprocessingShape">
                    <wps:wsp>
                      <wps:cNvCnPr/>
                      <wps:spPr>
                        <a:xfrm flipH="1">
                          <a:off x="0" y="0"/>
                          <a:ext cx="209550" cy="19050"/>
                        </a:xfrm>
                        <a:prstGeom prst="straightConnector1">
                          <a:avLst/>
                        </a:prstGeom>
                        <a:ln>
                          <a:solidFill>
                            <a:schemeClr val="accent6">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31AC07E" id="_x0000_t32" coordsize="21600,21600" o:spt="32" o:oned="t" path="m,l21600,21600e" filled="f">
                <v:path arrowok="t" fillok="f" o:connecttype="none"/>
                <o:lock v:ext="edit" shapetype="t"/>
              </v:shapetype>
              <v:shape id="Connecteur droit avec flèche 1835339523" o:spid="_x0000_s1026" type="#_x0000_t32" style="position:absolute;margin-left:222pt;margin-top:208.15pt;width:16.5pt;height:1.5pt;flip:x;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" strokecolor="#45b3ff [1945]">
                <v:stroke endarrow="block"/>
              </v:shape>
            </w:pict>
          </mc:Fallback>
        </mc:AlternateContent>
      </w:r>
      <w:r w:rsidR="002B3E23">
        <w:rPr>
          <w:rFonts w:ascii="3DS V2" w:hAnsi="3DS V2"/>
          <w:noProof/>
          <w:sz w:val="32"/>
          <w:szCs w:val="32"/>
          <w:lang w:val="fr-FR"/>
        </w:rPr>
        <mc:AlternateContent>
          <mc:Choice Requires="wps">
            <w:drawing>
              <wp:anchor distT="0" distB="0" distL="114300" distR="114300" simplePos="0" relativeHeight="251818496" behindDoc="0" locked="0" layoutInCell="1" allowOverlap="1" wp14:anchorId="5BD43170" wp14:editId="5850E4AB">
                <wp:simplePos x="0" y="0"/>
                <wp:positionH relativeFrom="page">
                  <wp:align>right</wp:align>
                </wp:positionH>
                <wp:positionV relativeFrom="paragraph">
                  <wp:posOffset>1076630</wp:posOffset>
                </wp:positionV>
                <wp:extent cx="3657600" cy="219456"/>
                <wp:effectExtent l="0" t="0" r="19050" b="28575"/>
                <wp:wrapNone/>
                <wp:docPr id="35" name="Zone de texte 35"/>
                <wp:cNvGraphicFramePr/>
                <a:graphic xmlns:a="http://schemas.openxmlformats.org/drawingml/2006/main">
                  <a:graphicData uri="http://schemas.microsoft.com/office/word/2010/wordprocessingShape">
                    <wps:wsp>
                      <wps:cNvSpPr txBox="1"/>
                      <wps:spPr>
                        <a:xfrm>
                          <a:off x="0" y="0"/>
                          <a:ext cx="3657600" cy="219456"/>
                        </a:xfrm>
                        <a:prstGeom prst="rect">
                          <a:avLst/>
                        </a:prstGeom>
                        <a:solidFill>
                          <a:schemeClr val="lt1"/>
                        </a:solidFill>
                        <a:ln w="6350">
                          <a:solidFill>
                            <a:prstClr val="black"/>
                          </a:solidFill>
                        </a:ln>
                      </wps:spPr>
                      <wps:txb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Default="009A48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3170" id="Zone de texte 35" o:spid="_x0000_s1040" type="#_x0000_t202" style="position:absolute;left:0;text-align:left;margin-left:236.8pt;margin-top:84.75pt;width:4in;height:17.3pt;z-index:251818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" fillcolor="white [3201]" strokeweight=".5pt">
                <v:textbo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Default="009A4817"/>
                  </w:txbxContent>
                </v:textbox>
                <w10:wrap anchorx="page"/>
              </v:shape>
            </w:pict>
          </mc:Fallback>
        </mc:AlternateContent>
      </w:r>
      <w:r w:rsidR="002B3E23" w:rsidRPr="002B3E23">
        <w:rPr>
          <w:rFonts w:ascii="3DS V2" w:hAnsi="3DS V2"/>
          <w:noProof/>
          <w:sz w:val="32"/>
          <w:szCs w:val="32"/>
          <w:lang w:val="fr-FR"/>
        </w:rPr>
        <mc:AlternateContent>
          <mc:Choice Requires="wps">
            <w:drawing>
              <wp:anchor distT="45720" distB="45720" distL="114300" distR="114300" simplePos="0" relativeHeight="251820544" behindDoc="0" locked="0" layoutInCell="1" allowOverlap="1" wp14:anchorId="1E45F17A" wp14:editId="7C2A258F">
                <wp:simplePos x="0" y="0"/>
                <wp:positionH relativeFrom="column">
                  <wp:posOffset>3093720</wp:posOffset>
                </wp:positionH>
                <wp:positionV relativeFrom="paragraph">
                  <wp:posOffset>3058795</wp:posOffset>
                </wp:positionV>
                <wp:extent cx="2867025" cy="343535"/>
                <wp:effectExtent l="0" t="0" r="28575" b="18415"/>
                <wp:wrapSquare wrapText="bothSides"/>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343535"/>
                        </a:xfrm>
                        <a:prstGeom prst="rect">
                          <a:avLst/>
                        </a:prstGeom>
                        <a:solidFill>
                          <a:srgbClr val="FFFFFF"/>
                        </a:solidFill>
                        <a:ln w="9525">
                          <a:solidFill>
                            <a:srgbClr val="000000"/>
                          </a:solidFill>
                          <a:miter lim="800000"/>
                          <a:headEnd/>
                          <a:tailEnd/>
                        </a:ln>
                      </wps:spPr>
                      <wps:txb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Default="002B3E2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5F17A" id="_x0000_s1041" type="#_x0000_t202" style="position:absolute;left:0;text-align:left;margin-left:243.6pt;margin-top:240.85pt;width:225.75pt;height:27.05pt;z-index:25182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">
                <v:textbo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Default="002B3E23"/>
                  </w:txbxContent>
                </v:textbox>
                <w10:wrap type="square"/>
              </v:shape>
            </w:pict>
          </mc:Fallback>
        </mc:AlternateContent>
      </w:r>
      <w:r w:rsidR="002B3E23" w:rsidRPr="0075760E">
        <w:rPr>
          <w:rFonts w:ascii="3DS V2" w:hAnsi="3DS V2"/>
          <w:noProof/>
          <w:sz w:val="32"/>
          <w:szCs w:val="32"/>
          <w:lang w:val="fr-FR"/>
        </w:rPr>
        <mc:AlternateContent>
          <mc:Choice Requires="wps">
            <w:drawing>
              <wp:anchor distT="45720" distB="45720" distL="114300" distR="114300" simplePos="0" relativeHeight="251817472" behindDoc="0" locked="0" layoutInCell="1" allowOverlap="1" wp14:anchorId="411FD2E7" wp14:editId="60456D3E">
                <wp:simplePos x="0" y="0"/>
                <wp:positionH relativeFrom="page">
                  <wp:posOffset>3942868</wp:posOffset>
                </wp:positionH>
                <wp:positionV relativeFrom="paragraph">
                  <wp:posOffset>2181225</wp:posOffset>
                </wp:positionV>
                <wp:extent cx="2552700" cy="577850"/>
                <wp:effectExtent l="0" t="0" r="19050" b="12700"/>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577850"/>
                        </a:xfrm>
                        <a:prstGeom prst="rect">
                          <a:avLst/>
                        </a:prstGeom>
                        <a:solidFill>
                          <a:srgbClr val="FFFFFF"/>
                        </a:solidFill>
                        <a:ln w="9525">
                          <a:solidFill>
                            <a:srgbClr val="000000"/>
                          </a:solidFill>
                          <a:miter lim="800000"/>
                          <a:headEnd/>
                          <a:tailEnd/>
                        </a:ln>
                      </wps:spPr>
                      <wps:txb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FD2E7" id="_x0000_s1042" type="#_x0000_t202" style="position:absolute;left:0;text-align:left;margin-left:310.45pt;margin-top:171.75pt;width:201pt;height:45.5pt;z-index:251817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">
                <v:textbo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v:textbox>
                <w10:wrap type="square" anchorx="page"/>
              </v:shape>
            </w:pict>
          </mc:Fallback>
        </mc:AlternateContent>
      </w:r>
      <w:r w:rsidR="009A4817" w:rsidRPr="004D4217">
        <w:rPr>
          <w:noProof/>
          <w:lang w:val="fr-FR"/>
        </w:rPr>
        <w:drawing>
          <wp:anchor distT="0" distB="0" distL="114300" distR="114300" simplePos="0" relativeHeight="251799040" behindDoc="0" locked="0" layoutInCell="1" allowOverlap="1" wp14:anchorId="4E5DF3AB" wp14:editId="6D5120BE">
            <wp:simplePos x="0" y="0"/>
            <wp:positionH relativeFrom="margin">
              <wp:align>left</wp:align>
            </wp:positionH>
            <wp:positionV relativeFrom="paragraph">
              <wp:posOffset>1091184</wp:posOffset>
            </wp:positionV>
            <wp:extent cx="5756910" cy="2955290"/>
            <wp:effectExtent l="0" t="0" r="0" b="0"/>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1"/>
                    <a:stretch>
                      <a:fillRect/>
                    </a:stretch>
                  </pic:blipFill>
                  <pic:spPr>
                    <a:xfrm>
                      <a:off x="0" y="0"/>
                      <a:ext cx="5756910" cy="2955290"/>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3F71BA">
        <w:rPr>
          <w:rFonts w:ascii="3DS V2" w:hAnsi="3DS V2"/>
          <w:lang w:val="fr-FR"/>
        </w:rPr>
        <w:t>es</w:t>
      </w:r>
      <w:r w:rsidR="00E67C7A">
        <w:rPr>
          <w:rFonts w:ascii="3DS V2" w:hAnsi="3DS V2"/>
          <w:lang w:val="fr-FR"/>
        </w:rPr>
        <w:t xml:space="preserve"> classe</w:t>
      </w:r>
      <w:r w:rsidR="003F71BA">
        <w:rPr>
          <w:rFonts w:ascii="3DS V2" w:hAnsi="3DS V2"/>
          <w:lang w:val="fr-FR"/>
        </w:rPr>
        <w:t>s</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sidRPr="0040636C">
        <w:rPr>
          <w:rFonts w:ascii="Cascadia Code" w:hAnsi="Cascadia Code" w:cs="Cascadia Code"/>
          <w:noProof/>
          <w:color w:val="1043FF" w:themeColor="text2" w:themeTint="99"/>
          <w:sz w:val="20"/>
          <w:szCs w:val="20"/>
          <w:lang w:val="fr-FR"/>
        </w:rPr>
        <w:t>electronic_container_base</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capable de gérer </w:t>
      </w:r>
      <w:r w:rsidR="00E218D4">
        <w:rPr>
          <w:rFonts w:ascii="3DS V2" w:hAnsi="3DS V2"/>
          <w:lang w:val="fr-FR"/>
        </w:rPr>
        <w:t>une</w:t>
      </w:r>
      <w:r w:rsidR="00E218D4" w:rsidRPr="00291DC4">
        <w:rPr>
          <w:rFonts w:ascii="3DS V2" w:hAnsi="3DS V2"/>
          <w:lang w:val="fr-FR"/>
        </w:rPr>
        <w:t xml:space="preserve"> liste </w:t>
      </w:r>
      <w:r w:rsidR="00291DC4" w:rsidRPr="00291DC4">
        <w:rPr>
          <w:rFonts w:ascii="3DS V2" w:hAnsi="3DS V2"/>
          <w:lang w:val="fr-FR"/>
        </w:rPr>
        <w:t xml:space="preserve">de composants. Le connecteur calcule à son initialisation une </w:t>
      </w:r>
      <w:r w:rsidR="00AE571F">
        <w:rPr>
          <w:rFonts w:ascii="3DS V2" w:hAnsi="3DS V2"/>
          <w:lang w:val="fr-FR"/>
        </w:rPr>
        <w:t>table</w:t>
      </w:r>
      <w:r w:rsidR="00291DC4" w:rsidRPr="00291DC4">
        <w:rPr>
          <w:rFonts w:ascii="3DS V2" w:hAnsi="3DS V2"/>
          <w:lang w:val="fr-FR"/>
        </w:rPr>
        <w:t xml:space="preserve"> d’adjacence</w:t>
      </w:r>
      <w:r w:rsidR="004F35EC">
        <w:rPr>
          <w:rFonts w:ascii="3DS V2" w:hAnsi="3DS V2"/>
          <w:lang w:val="fr-FR"/>
        </w:rPr>
        <w:t xml:space="preserve"> en utilisant la triangulation Delaunay</w:t>
      </w:r>
      <w:r w:rsidR="00291DC4" w:rsidRPr="00291DC4">
        <w:rPr>
          <w:rFonts w:ascii="3DS V2" w:hAnsi="3DS V2"/>
          <w:lang w:val="fr-FR"/>
        </w:rPr>
        <w:t>. Le câble, de son côté, conserve</w:t>
      </w:r>
      <w:r w:rsidR="00437512">
        <w:rPr>
          <w:rFonts w:ascii="3DS V2" w:hAnsi="3DS V2"/>
          <w:lang w:val="fr-FR"/>
        </w:rPr>
        <w:t xml:space="preserve"> un ensemble pour enregistrer </w:t>
      </w:r>
      <w:r w:rsidR="0075760E">
        <w:rPr>
          <w:rFonts w:ascii="3DS V2" w:hAnsi="3DS V2"/>
          <w:lang w:val="fr-FR"/>
        </w:rPr>
        <w:t>les solutions</w:t>
      </w:r>
      <w:r w:rsidR="00437512">
        <w:rPr>
          <w:rFonts w:ascii="3DS V2" w:hAnsi="3DS V2"/>
          <w:lang w:val="fr-FR"/>
        </w:rPr>
        <w:t xml:space="preserve"> d’allocation possible et</w:t>
      </w:r>
      <w:r w:rsidR="00291DC4" w:rsidRPr="00291DC4">
        <w:rPr>
          <w:rFonts w:ascii="3DS V2" w:hAnsi="3DS V2"/>
          <w:lang w:val="fr-FR"/>
        </w:rPr>
        <w:t xml:space="preserve"> un</w:t>
      </w:r>
      <w:r w:rsidR="00B87053">
        <w:rPr>
          <w:rFonts w:ascii="3DS V2" w:hAnsi="3DS V2"/>
          <w:lang w:val="fr-FR"/>
        </w:rPr>
        <w:t xml:space="preserve"> pointeur </w:t>
      </w:r>
      <w:r w:rsidR="00437512">
        <w:rPr>
          <w:rFonts w:ascii="3DS V2" w:hAnsi="3DS V2"/>
          <w:lang w:val="fr-FR"/>
        </w:rPr>
        <w:t xml:space="preserve">qui pointe </w:t>
      </w:r>
      <w:r w:rsidR="00291DC4" w:rsidRPr="00291DC4">
        <w:rPr>
          <w:rFonts w:ascii="3DS V2" w:hAnsi="3DS V2"/>
          <w:lang w:val="fr-FR"/>
        </w:rPr>
        <w:t xml:space="preserve">vers le connecteur auquel il est </w:t>
      </w:r>
      <w:r w:rsidR="00B87053">
        <w:rPr>
          <w:rFonts w:ascii="3DS V2" w:hAnsi="3DS V2"/>
          <w:lang w:val="fr-FR"/>
        </w:rPr>
        <w:t>connecté</w:t>
      </w:r>
      <w:r w:rsidR="00291DC4" w:rsidRPr="00291DC4">
        <w:rPr>
          <w:rFonts w:ascii="3DS V2" w:hAnsi="3DS V2"/>
          <w:lang w:val="fr-FR"/>
        </w:rPr>
        <w:t>.</w:t>
      </w:r>
      <w:r w:rsidR="00011736" w:rsidRPr="00011736">
        <w:rPr>
          <w:noProof/>
          <w:lang w:val="fr-FR"/>
        </w:rPr>
        <w:t xml:space="preserve"> </w:t>
      </w:r>
    </w:p>
    <w:p w14:paraId="385735D7" w14:textId="6BF44761" w:rsidR="00C13B6A" w:rsidRPr="00C13B6A" w:rsidRDefault="009A4817" w:rsidP="00B72F53">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1BC187E9">
                <wp:simplePos x="0" y="0"/>
                <wp:positionH relativeFrom="margin">
                  <wp:posOffset>1338606</wp:posOffset>
                </wp:positionH>
                <wp:positionV relativeFrom="paragraph">
                  <wp:posOffset>2863647</wp:posOffset>
                </wp:positionV>
                <wp:extent cx="3171825" cy="153035"/>
                <wp:effectExtent l="0" t="0" r="9525" b="0"/>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153035"/>
                        </a:xfrm>
                        <a:prstGeom prst="rect">
                          <a:avLst/>
                        </a:prstGeom>
                        <a:solidFill>
                          <a:prstClr val="white"/>
                        </a:solidFill>
                        <a:ln>
                          <a:noFill/>
                        </a:ln>
                      </wps:spPr>
                      <wps:txbx>
                        <w:txbxContent>
                          <w:p w14:paraId="73DADD7C" w14:textId="376B40C7" w:rsidR="004D4217" w:rsidRPr="00046ACE" w:rsidRDefault="004D4217" w:rsidP="004D4217">
                            <w:pPr>
                              <w:pStyle w:val="Lgende"/>
                              <w:jc w:val="center"/>
                              <w:rPr>
                                <w:rFonts w:ascii="Times New Roman" w:eastAsia="Times New Roman" w:hAnsi="Times New Roman" w:cs="Times New Roman"/>
                                <w:noProof/>
                                <w:sz w:val="24"/>
                              </w:rPr>
                            </w:pPr>
                            <w:r>
                              <w:t xml:space="preserve">Figure </w:t>
                            </w:r>
                            <w:r w:rsidR="005402FF">
                              <w:fldChar w:fldCharType="begin"/>
                            </w:r>
                            <w:r w:rsidR="005402FF">
                              <w:instrText xml:space="preserve"> SEQ Figure \* ARABIC </w:instrText>
                            </w:r>
                            <w:r w:rsidR="005402FF">
                              <w:fldChar w:fldCharType="separate"/>
                            </w:r>
                            <w:r w:rsidR="00276D33">
                              <w:rPr>
                                <w:noProof/>
                              </w:rPr>
                              <w:t>25</w:t>
                            </w:r>
                            <w:r w:rsidR="005402FF">
                              <w:rPr>
                                <w:noProof/>
                              </w:rPr>
                              <w:fldChar w:fldCharType="end"/>
                            </w:r>
                            <w:r>
                              <w:t xml:space="preserve"> : Relation des classe</w:t>
                            </w:r>
                            <w:r w:rsidR="00C6439A">
                              <w:t>s</w:t>
                            </w:r>
                            <w:r>
                              <w:t xml:space="preserve"> et l'interface </w:t>
                            </w:r>
                            <w:r w:rsidR="00C6439A">
                              <w:t xml:space="preserve">de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36728" id="_x0000_s1043" type="#_x0000_t202" style="position:absolute;left:0;text-align:left;margin-left:105.4pt;margin-top:225.5pt;width:249.75pt;height:12.05pt;z-index:251803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" stroked="f">
                <v:textbox inset="0,0,0,0">
                  <w:txbxContent>
                    <w:p w14:paraId="73DADD7C" w14:textId="376B40C7" w:rsidR="004D4217" w:rsidRPr="00046ACE" w:rsidRDefault="004D4217" w:rsidP="004D4217">
                      <w:pPr>
                        <w:pStyle w:val="Lgende"/>
                        <w:jc w:val="center"/>
                        <w:rPr>
                          <w:rFonts w:ascii="Times New Roman" w:eastAsia="Times New Roman" w:hAnsi="Times New Roman" w:cs="Times New Roman"/>
                          <w:noProof/>
                          <w:sz w:val="24"/>
                        </w:rPr>
                      </w:pPr>
                      <w:r>
                        <w:t xml:space="preserve">Figure </w:t>
                      </w:r>
                      <w:r w:rsidR="005402FF">
                        <w:fldChar w:fldCharType="begin"/>
                      </w:r>
                      <w:r w:rsidR="005402FF">
                        <w:instrText xml:space="preserve"> SEQ Figure \* ARABIC </w:instrText>
                      </w:r>
                      <w:r w:rsidR="005402FF">
                        <w:fldChar w:fldCharType="separate"/>
                      </w:r>
                      <w:r w:rsidR="00276D33">
                        <w:rPr>
                          <w:noProof/>
                        </w:rPr>
                        <w:t>25</w:t>
                      </w:r>
                      <w:r w:rsidR="005402FF">
                        <w:rPr>
                          <w:noProof/>
                        </w:rPr>
                        <w:fldChar w:fldCharType="end"/>
                      </w:r>
                      <w:r>
                        <w:t xml:space="preserve"> : Relation des classe</w:t>
                      </w:r>
                      <w:r w:rsidR="00C6439A">
                        <w:t>s</w:t>
                      </w:r>
                      <w:r>
                        <w:t xml:space="preserve"> et l'interface </w:t>
                      </w:r>
                      <w:r w:rsidR="00C6439A">
                        <w:t xml:space="preserve">de </w:t>
                      </w:r>
                    </w:p>
                  </w:txbxContent>
                </v:textbox>
                <w10:wrap type="square" anchorx="margin"/>
              </v:shape>
            </w:pict>
          </mc:Fallback>
        </mc:AlternateContent>
      </w:r>
      <w:r w:rsidR="00C13B6A" w:rsidRPr="003C3B30">
        <w:rPr>
          <w:rFonts w:ascii="3DS V2" w:hAnsi="3DS V2"/>
          <w:sz w:val="32"/>
          <w:szCs w:val="32"/>
          <w:lang w:val="fr-FR"/>
        </w:rPr>
        <w:br w:type="page"/>
      </w:r>
    </w:p>
    <w:p w14:paraId="5F57F767" w14:textId="3CB9A0B6" w:rsidR="00BD204C" w:rsidRDefault="00F252FA" w:rsidP="00BD204C">
      <w:pPr>
        <w:pStyle w:val="Titre3"/>
        <w:rPr>
          <w:rFonts w:ascii="3DS V2" w:hAnsi="3DS V2"/>
          <w:sz w:val="32"/>
          <w:szCs w:val="32"/>
        </w:rPr>
      </w:pPr>
      <w:bookmarkStart w:id="33" w:name="_Toc205383617"/>
      <w:r>
        <w:rPr>
          <w:rFonts w:ascii="3DS V2" w:hAnsi="3DS V2"/>
          <w:sz w:val="32"/>
          <w:szCs w:val="32"/>
        </w:rPr>
        <w:lastRenderedPageBreak/>
        <w:t>Triangulation Delaunay</w:t>
      </w:r>
      <w:bookmarkEnd w:id="33"/>
    </w:p>
    <w:p w14:paraId="32C879CC" w14:textId="13E3B7B0" w:rsidR="008D2698" w:rsidRPr="00E62F64" w:rsidRDefault="00E62F64" w:rsidP="002F5E98">
      <w:pPr>
        <w:jc w:val="both"/>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3C3967C0" w:rsidR="003C7B96" w:rsidRDefault="0083560B" w:rsidP="002F5E98">
      <w:pPr>
        <w:jc w:val="both"/>
        <w:rPr>
          <w:rFonts w:ascii="3DS V2" w:hAnsi="3DS V2"/>
          <w:sz w:val="24"/>
          <w:szCs w:val="24"/>
        </w:rPr>
      </w:pPr>
      <w:bookmarkStart w:id="34" w:name="_Recherche_DFS"/>
      <w:bookmarkEnd w:id="34"/>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w:t>
      </w:r>
      <w:r w:rsidR="003A7F59">
        <w:rPr>
          <w:rFonts w:ascii="3DS V2" w:hAnsi="3DS V2"/>
          <w:sz w:val="24"/>
          <w:szCs w:val="24"/>
        </w:rPr>
        <w:t>départ</w:t>
      </w:r>
      <w:r>
        <w:rPr>
          <w:rFonts w:ascii="3DS V2" w:hAnsi="3DS V2"/>
          <w:sz w:val="24"/>
          <w:szCs w:val="24"/>
        </w:rPr>
        <w:t xml:space="preserve">, on </w:t>
      </w:r>
      <w:r w:rsidR="003A7F59">
        <w:rPr>
          <w:rFonts w:ascii="3DS V2" w:hAnsi="3DS V2"/>
          <w:sz w:val="24"/>
          <w:szCs w:val="24"/>
        </w:rPr>
        <w:t>crée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sidR="003A7F59">
        <w:rPr>
          <w:rFonts w:ascii="3DS V2" w:hAnsi="3DS V2"/>
          <w:sz w:val="24"/>
          <w:szCs w:val="24"/>
        </w:rPr>
        <w:t xml:space="preserve"> et </w:t>
      </w:r>
      <w:r w:rsidR="0052011B">
        <w:rPr>
          <w:rFonts w:ascii="3DS V2" w:hAnsi="3DS V2"/>
          <w:sz w:val="24"/>
          <w:szCs w:val="24"/>
        </w:rPr>
        <w:t xml:space="preserve">on </w:t>
      </w:r>
      <w:r w:rsidR="003A7F59">
        <w:rPr>
          <w:rFonts w:ascii="3DS V2" w:hAnsi="3DS V2"/>
          <w:sz w:val="24"/>
          <w:szCs w:val="24"/>
        </w:rPr>
        <w:t>l’ajoute</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w:t>
      </w:r>
      <w:r w:rsidR="003A7F59">
        <w:rPr>
          <w:rFonts w:ascii="3DS V2" w:hAnsi="3DS V2"/>
          <w:sz w:val="24"/>
          <w:szCs w:val="24"/>
        </w:rPr>
        <w:t>insertion</w:t>
      </w:r>
      <w:r w:rsidR="003C7B96" w:rsidRPr="003C7B96">
        <w:rPr>
          <w:rFonts w:ascii="3DS V2" w:hAnsi="3DS V2"/>
          <w:sz w:val="24"/>
          <w:szCs w:val="24"/>
        </w:rPr>
        <w:t xml:space="preserve">,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de chaque triangle dans la liste des triangles. Si oui, ce triangle est marqué « mauvais » e</w:t>
      </w:r>
      <w:r w:rsidR="00A50167">
        <w:rPr>
          <w:rFonts w:ascii="3DS V2" w:hAnsi="3DS V2"/>
          <w:sz w:val="24"/>
          <w:szCs w:val="24"/>
        </w:rPr>
        <w:t>s</w:t>
      </w:r>
      <w:r w:rsidR="00C20AF0">
        <w:rPr>
          <w:rFonts w:ascii="3DS V2" w:hAnsi="3DS V2"/>
          <w:sz w:val="24"/>
          <w:szCs w:val="24"/>
        </w:rPr>
        <w:t xml:space="preserve">t alors </w:t>
      </w:r>
      <w:r w:rsidR="00C20AF0" w:rsidRPr="00C20AF0">
        <w:rPr>
          <w:rFonts w:ascii="3DS V2" w:hAnsi="3DS V2"/>
          <w:sz w:val="24"/>
          <w:szCs w:val="24"/>
        </w:rPr>
        <w:t>supprimé</w:t>
      </w:r>
      <w:r w:rsidR="00C20AF0">
        <w:rPr>
          <w:rFonts w:ascii="3DS V2" w:hAnsi="3DS V2"/>
          <w:sz w:val="24"/>
          <w:szCs w:val="24"/>
        </w:rPr>
        <w:t xml:space="preserve">. On utilise la cavité nouvellement ajoutée et les </w:t>
      </w:r>
      <w:r w:rsidR="00C20AF0" w:rsidRPr="0046148D">
        <w:rPr>
          <w:rFonts w:ascii="3DS V2" w:hAnsi="3DS V2"/>
          <w:sz w:val="24"/>
          <w:szCs w:val="24"/>
        </w:rPr>
        <w:t xml:space="preserve">trois </w:t>
      </w:r>
      <w:r w:rsidR="0046148D" w:rsidRPr="0046148D">
        <w:rPr>
          <w:rFonts w:ascii="3DS V2" w:hAnsi="3DS V2"/>
          <w:sz w:val="24"/>
          <w:szCs w:val="24"/>
        </w:rPr>
        <w:t xml:space="preserve">arêtes </w:t>
      </w:r>
      <w:r w:rsidR="00C20AF0" w:rsidRPr="0046148D">
        <w:rPr>
          <w:rFonts w:ascii="3DS V2" w:hAnsi="3DS V2"/>
          <w:sz w:val="24"/>
          <w:szCs w:val="24"/>
        </w:rPr>
        <w:t>du triangle</w:t>
      </w:r>
      <w:r w:rsidR="00C20AF0">
        <w:rPr>
          <w:rFonts w:ascii="3DS V2" w:hAnsi="3DS V2"/>
          <w:sz w:val="24"/>
          <w:szCs w:val="24"/>
        </w:rPr>
        <w:t xml:space="preserve"> supprimé pour reconstruire </w:t>
      </w:r>
      <w:r w:rsidR="000B61F9">
        <w:rPr>
          <w:rFonts w:ascii="3DS V2" w:hAnsi="3DS V2"/>
          <w:sz w:val="24"/>
          <w:szCs w:val="24"/>
        </w:rPr>
        <w:t>trois nouveaux triangles</w:t>
      </w:r>
      <w:r w:rsidR="00C20AF0">
        <w:rPr>
          <w:rFonts w:ascii="3DS V2" w:hAnsi="3DS V2"/>
          <w:sz w:val="24"/>
          <w:szCs w:val="24"/>
        </w:rPr>
        <w:t xml:space="preserve">, </w:t>
      </w:r>
      <w:r w:rsidR="004043AA">
        <w:rPr>
          <w:rFonts w:ascii="3DS V2" w:hAnsi="3DS V2"/>
          <w:sz w:val="24"/>
          <w:szCs w:val="24"/>
        </w:rPr>
        <w:t>qui</w:t>
      </w:r>
      <w:r w:rsidR="00C20AF0">
        <w:rPr>
          <w:rFonts w:ascii="3DS V2" w:hAnsi="3DS V2"/>
          <w:sz w:val="24"/>
          <w:szCs w:val="24"/>
        </w:rPr>
        <w:t xml:space="preserve"> vont être ajoutés dans la liste des triangles.</w:t>
      </w:r>
    </w:p>
    <w:p w14:paraId="75CFEBCE" w14:textId="0908E88C" w:rsidR="00965B38" w:rsidRPr="00965B38" w:rsidRDefault="00965B38" w:rsidP="002F5E98">
      <w:pPr>
        <w:jc w:val="both"/>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l’Annexe 2. </w:t>
      </w:r>
    </w:p>
    <w:p w14:paraId="78767A0D" w14:textId="2C060635" w:rsidR="00E43F48" w:rsidRPr="00E43F48" w:rsidRDefault="00251307" w:rsidP="002F5E98">
      <w:pPr>
        <w:pStyle w:val="Titre3"/>
        <w:rPr>
          <w:rFonts w:ascii="3DS V2" w:hAnsi="3DS V2"/>
          <w:sz w:val="32"/>
          <w:szCs w:val="32"/>
        </w:rPr>
      </w:pPr>
      <w:bookmarkStart w:id="35" w:name="_Toc205383618"/>
      <w:r>
        <w:rPr>
          <w:rFonts w:ascii="3DS V2" w:hAnsi="3DS V2"/>
          <w:sz w:val="32"/>
          <w:szCs w:val="32"/>
        </w:rPr>
        <w:t>Recherche</w:t>
      </w:r>
      <w:r w:rsidR="00311857">
        <w:rPr>
          <w:rFonts w:ascii="3DS V2" w:hAnsi="3DS V2"/>
          <w:sz w:val="32"/>
          <w:szCs w:val="32"/>
        </w:rPr>
        <w:t xml:space="preserve"> DFS</w:t>
      </w:r>
      <w:bookmarkEnd w:id="35"/>
    </w:p>
    <w:p w14:paraId="74ED9C5A" w14:textId="6FB83258" w:rsidR="00604590" w:rsidRPr="008D2579" w:rsidRDefault="00304753" w:rsidP="002F5E98">
      <w:pPr>
        <w:jc w:val="both"/>
        <w:rPr>
          <w:rFonts w:ascii="3DS V2" w:hAnsi="3DS V2"/>
          <w:sz w:val="24"/>
          <w:szCs w:val="24"/>
          <w:lang w:eastAsia="zh-CN"/>
        </w:rPr>
      </w:pPr>
      <w:r w:rsidRPr="00304753">
        <w:rPr>
          <w:rFonts w:ascii="3DS V2" w:hAnsi="3DS V2"/>
          <w:sz w:val="24"/>
          <w:szCs w:val="24"/>
        </w:rPr>
        <w:t xml:space="preserve">L’algorithme DFS pour le parcours d’arbre est simple : pour chaque câble, on commence par une cavité disponible (la racine), puis on parcourt ses nœuds </w:t>
      </w:r>
      <w:r w:rsidR="005762EB">
        <w:rPr>
          <w:rFonts w:ascii="3DS V2" w:hAnsi="3DS V2"/>
          <w:sz w:val="24"/>
          <w:szCs w:val="24"/>
        </w:rPr>
        <w:t>enfant</w:t>
      </w:r>
      <w:r w:rsidR="00062186">
        <w:rPr>
          <w:rFonts w:ascii="3DS V2" w:hAnsi="3DS V2"/>
          <w:sz w:val="24"/>
          <w:szCs w:val="24"/>
        </w:rPr>
        <w:t>s</w:t>
      </w:r>
      <w:r w:rsidRPr="00304753">
        <w:rPr>
          <w:rFonts w:ascii="3DS V2" w:hAnsi="3DS V2"/>
          <w:sz w:val="24"/>
          <w:szCs w:val="24"/>
        </w:rPr>
        <w:t xml:space="preserve">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8D2579" w:rsidRPr="008D2579">
        <w:rPr>
          <w:rFonts w:ascii="3DS V2" w:hAnsi="3DS V2"/>
          <w:sz w:val="24"/>
          <w:szCs w:val="24"/>
        </w:rPr>
        <w:t>Voici un extrait du code de l’algorithme</w:t>
      </w:r>
      <w:r w:rsidR="008D2579">
        <w:rPr>
          <w:rFonts w:ascii="3DS V2" w:hAnsi="3DS V2"/>
          <w:sz w:val="24"/>
          <w:szCs w:val="24"/>
        </w:rPr>
        <w:t> </w:t>
      </w:r>
      <w:r w:rsidR="008D2579">
        <w:rPr>
          <w:rFonts w:ascii="3DS V2" w:hAnsi="3DS V2"/>
          <w:sz w:val="24"/>
          <w:szCs w:val="24"/>
          <w:lang w:eastAsia="zh-CN"/>
        </w:rPr>
        <w:t>:</w:t>
      </w:r>
    </w:p>
    <w:p w14:paraId="399398E9"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for</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4472C4"/>
          <w:sz w:val="20"/>
          <w:szCs w:val="20"/>
          <w:lang w:val="en-US" w:eastAsia="zh-CN"/>
        </w:rPr>
        <w:t>(const</w:t>
      </w:r>
      <w:r w:rsidRPr="009D4812">
        <w:rPr>
          <w:rFonts w:ascii="Cascadia Code" w:eastAsia="Times New Roman" w:hAnsi="Cascadia Code" w:cs="Times New Roman"/>
          <w:noProof/>
          <w:color w:val="000000"/>
          <w:sz w:val="20"/>
          <w:szCs w:val="20"/>
          <w:lang w:val="en-US" w:eastAsia="zh-CN"/>
        </w:rPr>
        <w:t xml:space="preserve"> </w:t>
      </w:r>
      <w:r w:rsidRPr="009D4812">
        <w:rPr>
          <w:rFonts w:ascii="Cascadia Code" w:eastAsia="Times New Roman" w:hAnsi="Cascadia Code" w:cs="Times New Roman"/>
          <w:noProof/>
          <w:color w:val="8064A2"/>
          <w:sz w:val="20"/>
          <w:szCs w:val="20"/>
          <w:lang w:val="en-US" w:eastAsia="zh-CN"/>
        </w:rPr>
        <w:t>auto</w:t>
      </w:r>
      <w:r w:rsidRPr="009D4812">
        <w:rPr>
          <w:rFonts w:ascii="Cascadia Code" w:eastAsia="Times New Roman" w:hAnsi="Cascadia Code" w:cs="Times New Roman"/>
          <w:noProof/>
          <w:color w:val="4472C4"/>
          <w:sz w:val="20"/>
          <w:szCs w:val="20"/>
          <w:lang w:val="en-US" w:eastAsia="zh-CN"/>
        </w:rPr>
        <w:t>&amp;</w:t>
      </w:r>
      <w:r w:rsidRPr="009D4812">
        <w:rPr>
          <w:rFonts w:ascii="Cascadia Code" w:eastAsia="Times New Roman" w:hAnsi="Cascadia Code" w:cs="Times New Roman"/>
          <w:noProof/>
          <w:color w:val="000000"/>
          <w:sz w:val="20"/>
          <w:szCs w:val="20"/>
          <w:lang w:val="en-US" w:eastAsia="zh-CN"/>
        </w:rPr>
        <w:t xml:space="preserve"> cavity </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searching_range</w:t>
      </w:r>
      <w:r w:rsidRPr="009D4812">
        <w:rPr>
          <w:rFonts w:ascii="Cascadia Code" w:eastAsia="Times New Roman" w:hAnsi="Cascadia Code" w:cs="Times New Roman"/>
          <w:noProof/>
          <w:color w:val="4472C4"/>
          <w:sz w:val="20"/>
          <w:szCs w:val="20"/>
          <w:lang w:val="en-US"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2F5F955" w14:textId="471C5249" w:rsidR="002F3BEA" w:rsidRPr="00796A18" w:rsidRDefault="002F3BEA" w:rsidP="002F3BEA">
      <w:pPr>
        <w:pStyle w:val="Titre3"/>
        <w:rPr>
          <w:rFonts w:ascii="3DS V2" w:hAnsi="3DS V2"/>
          <w:sz w:val="32"/>
          <w:szCs w:val="32"/>
        </w:rPr>
      </w:pPr>
      <w:bookmarkStart w:id="36" w:name="_Toc205383619"/>
      <w:r>
        <w:rPr>
          <w:rFonts w:ascii="3DS V2" w:hAnsi="3DS V2"/>
          <w:sz w:val="32"/>
          <w:szCs w:val="32"/>
        </w:rPr>
        <w:lastRenderedPageBreak/>
        <w:t>L’évaluation d’une solution</w:t>
      </w:r>
      <w:bookmarkEnd w:id="36"/>
    </w:p>
    <w:p w14:paraId="3B66F93E" w14:textId="65114EB9" w:rsidR="001742E6" w:rsidRPr="002F5E98" w:rsidRDefault="008C7989" w:rsidP="002F5E98">
      <w:pPr>
        <w:pStyle w:val="NormalWeb"/>
        <w:spacing w:line="276" w:lineRule="auto"/>
        <w:jc w:val="both"/>
        <w:rPr>
          <w:rFonts w:ascii="3DS V2" w:eastAsia="SimSun" w:hAnsi="3DS V2"/>
          <w:lang w:val="fr-FR"/>
        </w:rPr>
      </w:pPr>
      <w:r>
        <w:rPr>
          <w:rFonts w:ascii="3DS V2" w:hAnsi="3DS V2"/>
          <w:lang w:val="fr-FR"/>
        </w:rPr>
        <w:t xml:space="preserve">La </w:t>
      </w:r>
      <w:r w:rsidR="001742E6" w:rsidRPr="001742E6">
        <w:rPr>
          <w:rFonts w:ascii="3DS V2" w:hAnsi="3DS V2"/>
          <w:lang w:val="fr-FR"/>
        </w:rPr>
        <w:t>stratégie de recherche impose une allocation câble par câble. Or, dans la pratique, cette recherche génère souvent un grand nombre de solutions valides pour un même câble.</w:t>
      </w:r>
      <w:r w:rsidR="002F5E98">
        <w:rPr>
          <w:rFonts w:ascii="3DS V2" w:eastAsia="SimSun" w:hAnsi="3DS V2"/>
          <w:lang w:val="fr-FR"/>
        </w:rPr>
        <w:t xml:space="preserve"> </w:t>
      </w:r>
      <w:r w:rsidR="001742E6" w:rsidRPr="001742E6">
        <w:rPr>
          <w:rFonts w:ascii="3DS V2" w:hAnsi="3DS V2"/>
          <w:lang w:val="fr-FR"/>
        </w:rPr>
        <w:t xml:space="preserve">Pour cette raison, un </w:t>
      </w:r>
      <w:r w:rsidR="001742E6"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001742E6"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l’utilisateur</w:t>
      </w:r>
      <w:r w:rsidRPr="001742E6">
        <w:rPr>
          <w:rFonts w:ascii="3DS V2" w:hAnsi="3DS V2"/>
          <w:lang w:val="fr-FR"/>
        </w:rPr>
        <w:t>.</w:t>
      </w:r>
    </w:p>
    <w:p w14:paraId="0D40387A" w14:textId="74CAF315"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Une solution </w:t>
      </w:r>
      <w:r w:rsidR="002A2289">
        <w:rPr>
          <w:rFonts w:ascii="3DS V2" w:hAnsi="3DS V2"/>
          <w:lang w:val="fr-FR"/>
        </w:rPr>
        <w:t xml:space="preserve">pour un câble </w:t>
      </w:r>
      <w:r w:rsidRPr="001742E6">
        <w:rPr>
          <w:rFonts w:ascii="3DS V2" w:hAnsi="3DS V2"/>
          <w:lang w:val="fr-FR"/>
        </w:rPr>
        <w:t xml:space="preserve">correspond à une zone de cavités occupée </w:t>
      </w:r>
      <w:r w:rsidR="002A62F6">
        <w:rPr>
          <w:rFonts w:ascii="3DS V2" w:hAnsi="3DS V2"/>
          <w:lang w:val="fr-FR"/>
        </w:rPr>
        <w:t xml:space="preserve">par </w:t>
      </w:r>
      <w:r w:rsidR="002A2289">
        <w:rPr>
          <w:rFonts w:ascii="3DS V2" w:hAnsi="3DS V2"/>
          <w:lang w:val="fr-FR"/>
        </w:rPr>
        <w:t>ce</w:t>
      </w:r>
      <w:r w:rsidRPr="001742E6">
        <w:rPr>
          <w:rFonts w:ascii="3DS V2" w:hAnsi="3DS V2"/>
          <w:lang w:val="fr-FR"/>
        </w:rPr>
        <w:t xml:space="preserve"> câble. Pour simplifier, la version actuelle utilise </w:t>
      </w:r>
      <w:r w:rsidR="005F398F">
        <w:rPr>
          <w:rFonts w:ascii="3DS V2" w:hAnsi="3DS V2"/>
          <w:lang w:val="fr-FR"/>
        </w:rPr>
        <w:t xml:space="preserve">un critère unique : </w:t>
      </w:r>
      <w:r w:rsidRPr="001742E6">
        <w:rPr>
          <w:rFonts w:ascii="3DS V2" w:hAnsi="3DS V2"/>
          <w:lang w:val="fr-FR"/>
        </w:rPr>
        <w:t xml:space="preserve">le </w:t>
      </w:r>
      <w:r w:rsidRPr="001158FB">
        <w:rPr>
          <w:rFonts w:ascii="3DS V2" w:hAnsi="3DS V2"/>
          <w:lang w:val="fr-FR"/>
        </w:rPr>
        <w:t>rayon du plus petit cercle englobant</w:t>
      </w:r>
      <w:r w:rsidRPr="001742E6">
        <w:rPr>
          <w:rFonts w:ascii="3DS V2" w:hAnsi="3DS V2"/>
          <w:lang w:val="fr-FR"/>
        </w:rPr>
        <w:t>, calculé avec l’algorithme de Welzl.</w:t>
      </w:r>
      <w:r w:rsidR="005F398F">
        <w:rPr>
          <w:rFonts w:ascii="3DS V2" w:hAnsi="3DS V2"/>
          <w:lang w:val="fr-FR"/>
        </w:rPr>
        <w:t xml:space="preserve"> </w:t>
      </w:r>
      <w:r w:rsidRPr="001742E6">
        <w:rPr>
          <w:rFonts w:ascii="3DS V2" w:hAnsi="3DS V2"/>
          <w:lang w:val="fr-FR"/>
        </w:rPr>
        <w:t xml:space="preserve">Dans un contexte industriel, ce score pourra devenir </w:t>
      </w:r>
      <w:r w:rsidRPr="001158FB">
        <w:rPr>
          <w:rFonts w:ascii="3DS V2" w:hAnsi="3DS V2"/>
          <w:lang w:val="fr-FR"/>
        </w:rPr>
        <w:t>un critère composite</w:t>
      </w:r>
      <w:r w:rsidRPr="001742E6">
        <w:rPr>
          <w:rFonts w:ascii="3DS V2" w:hAnsi="3DS V2"/>
          <w:lang w:val="fr-FR"/>
        </w:rPr>
        <w:t xml:space="preserve"> tenant compte de plusieurs paramètres techniques, personnalisables selon les besoins des clients.</w:t>
      </w:r>
    </w:p>
    <w:p w14:paraId="73C359B6" w14:textId="3F8B2574" w:rsidR="001742E6" w:rsidRPr="001742E6" w:rsidRDefault="003C4726" w:rsidP="002F5E98">
      <w:pPr>
        <w:pStyle w:val="NormalWeb"/>
        <w:spacing w:line="276" w:lineRule="auto"/>
        <w:jc w:val="both"/>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5FC88535">
            <wp:simplePos x="0" y="0"/>
            <wp:positionH relativeFrom="margin">
              <wp:align>center</wp:align>
            </wp:positionH>
            <wp:positionV relativeFrom="paragraph">
              <wp:posOffset>717550</wp:posOffset>
            </wp:positionV>
            <wp:extent cx="1942465" cy="1693545"/>
            <wp:effectExtent l="0" t="0" r="635" b="1905"/>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 xml:space="preserve">Les </w:t>
      </w:r>
      <w:r w:rsidR="00BA7C18">
        <w:rPr>
          <w:rFonts w:ascii="3DS V2" w:hAnsi="3DS V2"/>
          <w:lang w:val="fr-FR"/>
        </w:rPr>
        <w:t>solutions</w:t>
      </w:r>
      <w:r w:rsidR="003247D1">
        <w:rPr>
          <w:rFonts w:ascii="3DS V2" w:hAnsi="3DS V2"/>
          <w:lang w:val="fr-FR"/>
        </w:rPr>
        <w:t xml:space="preserve"> </w:t>
      </w:r>
      <w:r w:rsidR="001742E6" w:rsidRPr="001742E6">
        <w:rPr>
          <w:rFonts w:ascii="3DS V2" w:hAnsi="3DS V2"/>
          <w:lang w:val="fr-FR"/>
        </w:rPr>
        <w:t xml:space="preserve">valides triées par </w:t>
      </w:r>
      <w:r w:rsidR="00190BA5">
        <w:rPr>
          <w:rFonts w:ascii="3DS V2" w:hAnsi="3DS V2"/>
          <w:lang w:val="fr-FR"/>
        </w:rPr>
        <w:t>leur</w:t>
      </w:r>
      <w:r w:rsidR="00BA7C18">
        <w:rPr>
          <w:rFonts w:ascii="3DS V2" w:hAnsi="3DS V2"/>
          <w:lang w:val="fr-FR"/>
        </w:rPr>
        <w:t xml:space="preserve"> </w:t>
      </w:r>
      <w:r w:rsidR="001742E6" w:rsidRPr="001742E6">
        <w:rPr>
          <w:rFonts w:ascii="3DS V2" w:hAnsi="3DS V2"/>
          <w:lang w:val="fr-FR"/>
        </w:rPr>
        <w:t>score</w:t>
      </w:r>
      <w:r w:rsidR="003247D1">
        <w:rPr>
          <w:rFonts w:ascii="3DS V2" w:hAnsi="3DS V2"/>
          <w:lang w:val="fr-FR"/>
        </w:rPr>
        <w:t xml:space="preserve"> </w:t>
      </w:r>
      <w:r w:rsidR="001742E6" w:rsidRPr="001742E6">
        <w:rPr>
          <w:rFonts w:ascii="3DS V2" w:hAnsi="3DS V2"/>
          <w:lang w:val="fr-FR"/>
        </w:rPr>
        <w:t xml:space="preserve">sont </w:t>
      </w:r>
      <w:r w:rsidR="00F576AC" w:rsidRPr="001742E6">
        <w:rPr>
          <w:rFonts w:ascii="3DS V2" w:hAnsi="3DS V2"/>
          <w:lang w:val="fr-FR"/>
        </w:rPr>
        <w:t>affichées</w:t>
      </w:r>
      <w:r w:rsidR="001742E6" w:rsidRPr="001742E6">
        <w:rPr>
          <w:rFonts w:ascii="3DS V2" w:hAnsi="3DS V2"/>
          <w:lang w:val="fr-FR"/>
        </w:rPr>
        <w:t xml:space="preserve"> dans la console.</w:t>
      </w:r>
      <w:r w:rsidR="00BA7C18">
        <w:rPr>
          <w:rFonts w:ascii="3DS V2" w:hAnsi="3DS V2"/>
          <w:lang w:val="fr-FR"/>
        </w:rPr>
        <w:t xml:space="preserve"> </w:t>
      </w:r>
      <w:r>
        <w:rPr>
          <w:rFonts w:ascii="3DS V2" w:hAnsi="3DS V2"/>
          <w:lang w:val="fr-FR"/>
        </w:rPr>
        <w:t>La figure 26 est l</w:t>
      </w:r>
      <w:r w:rsidR="001742E6" w:rsidRPr="001742E6">
        <w:rPr>
          <w:rFonts w:ascii="3DS V2" w:hAnsi="3DS V2"/>
          <w:lang w:val="fr-FR"/>
        </w:rPr>
        <w:t xml:space="preserve">e résultat </w:t>
      </w:r>
      <w:r w:rsidR="00C036F6">
        <w:rPr>
          <w:rFonts w:ascii="3DS V2" w:hAnsi="3DS V2"/>
          <w:lang w:val="fr-FR"/>
        </w:rPr>
        <w:t xml:space="preserve">qui propose plusieurs solutions </w:t>
      </w:r>
      <w:r w:rsidR="001742E6" w:rsidRPr="001742E6">
        <w:rPr>
          <w:rFonts w:ascii="3DS V2" w:hAnsi="3DS V2"/>
          <w:lang w:val="fr-FR"/>
        </w:rPr>
        <w:t xml:space="preserve">pour un câble à trois fils. Le programme invite l’utilisateur à sélectionner une solution en </w:t>
      </w:r>
      <w:r w:rsidR="002A76F7">
        <w:rPr>
          <w:rFonts w:ascii="3DS V2" w:hAnsi="3DS V2"/>
          <w:lang w:val="fr-FR"/>
        </w:rPr>
        <w:t>tapant</w:t>
      </w:r>
      <w:r w:rsidR="001742E6" w:rsidRPr="001742E6">
        <w:rPr>
          <w:rFonts w:ascii="3DS V2" w:hAnsi="3DS V2"/>
          <w:lang w:val="fr-FR"/>
        </w:rPr>
        <w:t xml:space="preserve"> le numéro correspondant. </w:t>
      </w:r>
    </w:p>
    <w:p w14:paraId="1A0FBB2D" w14:textId="0EE39ADA" w:rsidR="00466521" w:rsidRDefault="003C4726" w:rsidP="00E908DA">
      <w:pPr>
        <w:pStyle w:val="NormalWeb"/>
        <w:rPr>
          <w:rFonts w:ascii="3DS V2" w:hAnsi="3DS V2"/>
          <w:lang w:val="fr-FR"/>
        </w:rPr>
      </w:pPr>
      <w:r>
        <w:rPr>
          <w:noProof/>
        </w:rPr>
        <mc:AlternateContent>
          <mc:Choice Requires="wps">
            <w:drawing>
              <wp:anchor distT="0" distB="0" distL="114300" distR="114300" simplePos="0" relativeHeight="251804160" behindDoc="0" locked="0" layoutInCell="1" allowOverlap="1" wp14:anchorId="520BC5ED" wp14:editId="6078B052">
                <wp:simplePos x="0" y="0"/>
                <wp:positionH relativeFrom="margin">
                  <wp:align>center</wp:align>
                </wp:positionH>
                <wp:positionV relativeFrom="paragraph">
                  <wp:posOffset>1678940</wp:posOffset>
                </wp:positionV>
                <wp:extent cx="2872740" cy="165100"/>
                <wp:effectExtent l="0" t="0" r="3810" b="6350"/>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165100"/>
                        </a:xfrm>
                        <a:prstGeom prst="rect">
                          <a:avLst/>
                        </a:prstGeom>
                        <a:solidFill>
                          <a:prstClr val="white"/>
                        </a:solidFill>
                        <a:ln>
                          <a:noFill/>
                        </a:ln>
                      </wps:spPr>
                      <wps:txbx>
                        <w:txbxContent>
                          <w:p w14:paraId="1FE69118" w14:textId="494383CE" w:rsidR="00AD2388" w:rsidRPr="004F2C7D" w:rsidRDefault="00AD2388" w:rsidP="00BA7C18">
                            <w:pPr>
                              <w:pStyle w:val="Lgende"/>
                              <w:jc w:val="center"/>
                              <w:rPr>
                                <w:rFonts w:ascii="3DS V2" w:eastAsia="Times New Roman" w:hAnsi="3DS V2" w:cs="Times New Roman"/>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26</w:t>
                            </w:r>
                            <w:r w:rsidR="005402FF">
                              <w:rPr>
                                <w:noProof/>
                              </w:rPr>
                              <w:fldChar w:fldCharType="end"/>
                            </w:r>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BC5ED" id="Zone de texte 216" o:spid="_x0000_s1044" type="#_x0000_t202" style="position:absolute;margin-left:0;margin-top:132.2pt;width:226.2pt;height:13pt;z-index:251804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" stroked="f">
                <v:textbox inset="0,0,0,0">
                  <w:txbxContent>
                    <w:p w14:paraId="1FE69118" w14:textId="494383CE" w:rsidR="00AD2388" w:rsidRPr="004F2C7D" w:rsidRDefault="00AD2388" w:rsidP="00BA7C18">
                      <w:pPr>
                        <w:pStyle w:val="Lgende"/>
                        <w:jc w:val="center"/>
                        <w:rPr>
                          <w:rFonts w:ascii="3DS V2" w:eastAsia="Times New Roman" w:hAnsi="3DS V2" w:cs="Times New Roman"/>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26</w:t>
                      </w:r>
                      <w:r w:rsidR="005402FF">
                        <w:rPr>
                          <w:noProof/>
                        </w:rPr>
                        <w:fldChar w:fldCharType="end"/>
                      </w:r>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p>
    <w:p w14:paraId="43FBE0BE" w14:textId="74CBC561" w:rsidR="008D41D9" w:rsidRDefault="009754F8" w:rsidP="00DB4BD8">
      <w:pPr>
        <w:pStyle w:val="Titre3"/>
        <w:spacing w:line="240" w:lineRule="auto"/>
        <w:rPr>
          <w:rFonts w:ascii="3DS V2" w:hAnsi="3DS V2"/>
          <w:sz w:val="32"/>
          <w:szCs w:val="32"/>
        </w:rPr>
      </w:pPr>
      <w:bookmarkStart w:id="37" w:name="_Toc205383620"/>
      <w:r>
        <w:rPr>
          <w:rFonts w:ascii="3DS V2" w:hAnsi="3DS V2"/>
          <w:sz w:val="32"/>
          <w:szCs w:val="32"/>
        </w:rPr>
        <w:t>Visualisation</w:t>
      </w:r>
      <w:bookmarkEnd w:id="37"/>
      <w:r>
        <w:rPr>
          <w:rFonts w:ascii="3DS V2" w:hAnsi="3DS V2"/>
          <w:sz w:val="32"/>
          <w:szCs w:val="32"/>
        </w:rPr>
        <w:t xml:space="preserve"> </w:t>
      </w:r>
    </w:p>
    <w:p w14:paraId="014FE362" w14:textId="25DD3893" w:rsidR="002F5E98" w:rsidRPr="008D41D9" w:rsidRDefault="003C4726" w:rsidP="00E11718">
      <w:pPr>
        <w:pStyle w:val="NormalWeb"/>
        <w:jc w:val="both"/>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743DF1FB">
            <wp:simplePos x="0" y="0"/>
            <wp:positionH relativeFrom="column">
              <wp:posOffset>540208</wp:posOffset>
            </wp:positionH>
            <wp:positionV relativeFrom="paragraph">
              <wp:posOffset>940819</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w:t>
      </w:r>
      <w:r w:rsidR="00AB6032">
        <w:rPr>
          <w:rFonts w:ascii="3DS V2" w:hAnsi="3DS V2"/>
          <w:lang w:val="fr-FR"/>
        </w:rPr>
        <w:t>es</w:t>
      </w:r>
      <w:r w:rsidR="00215C87">
        <w:rPr>
          <w:rFonts w:ascii="3DS V2" w:hAnsi="3DS V2"/>
          <w:lang w:val="fr-FR"/>
        </w:rPr>
        <w:t xml:space="preserve"> donnée</w:t>
      </w:r>
      <w:r w:rsidR="00AB6032">
        <w:rPr>
          <w:rFonts w:ascii="3DS V2" w:hAnsi="3DS V2"/>
          <w:lang w:val="fr-FR"/>
        </w:rPr>
        <w:t>s</w:t>
      </w:r>
      <w:r w:rsidR="00E22634">
        <w:rPr>
          <w:rFonts w:ascii="3DS V2" w:hAnsi="3DS V2"/>
          <w:lang w:val="fr-FR"/>
        </w:rPr>
        <w:t xml:space="preserve"> envoy</w:t>
      </w:r>
      <w:r w:rsidR="00AB6032">
        <w:rPr>
          <w:rFonts w:ascii="3DS V2" w:hAnsi="3DS V2"/>
          <w:lang w:val="fr-FR"/>
        </w:rPr>
        <w:t>ées</w:t>
      </w:r>
      <w:r w:rsidR="00E22634">
        <w:rPr>
          <w:rFonts w:ascii="3DS V2" w:hAnsi="3DS V2"/>
          <w:lang w:val="fr-FR"/>
        </w:rPr>
        <w:t xml:space="preserve"> par la partie C++</w:t>
      </w:r>
      <w:r w:rsidR="00DD2D2C">
        <w:rPr>
          <w:rFonts w:ascii="3DS V2" w:hAnsi="3DS V2"/>
          <w:lang w:val="fr-FR"/>
        </w:rPr>
        <w:t xml:space="preserve">, </w:t>
      </w:r>
      <w:r w:rsidR="00DD2D2C" w:rsidRPr="008D41D9">
        <w:rPr>
          <w:rFonts w:ascii="3DS V2" w:hAnsi="3DS V2"/>
          <w:lang w:val="fr-FR"/>
        </w:rPr>
        <w:t>qui</w:t>
      </w:r>
      <w:r w:rsidR="009754F8" w:rsidRPr="008D41D9">
        <w:rPr>
          <w:rFonts w:ascii="3DS V2" w:hAnsi="3DS V2"/>
          <w:lang w:val="fr-FR"/>
        </w:rPr>
        <w:t xml:space="preserve"> indique</w:t>
      </w:r>
      <w:r w:rsidR="005D6F13">
        <w:rPr>
          <w:rFonts w:ascii="3DS V2" w:hAnsi="3DS V2"/>
          <w:lang w:val="fr-FR"/>
        </w:rPr>
        <w:t>nt</w:t>
      </w:r>
      <w:r w:rsidR="009754F8" w:rsidRPr="008D41D9">
        <w:rPr>
          <w:rFonts w:ascii="3DS V2" w:hAnsi="3DS V2"/>
          <w:lang w:val="fr-FR"/>
        </w:rPr>
        <w:t xml:space="preserve"> </w:t>
      </w:r>
      <w:r w:rsidR="00215C87">
        <w:rPr>
          <w:rFonts w:ascii="3DS V2" w:hAnsi="3DS V2"/>
          <w:lang w:val="fr-FR"/>
        </w:rPr>
        <w:t>la solution choisie</w:t>
      </w:r>
      <w:r w:rsidR="00E64AB5">
        <w:rPr>
          <w:rFonts w:ascii="3DS V2" w:hAnsi="3DS V2"/>
          <w:lang w:val="fr-FR"/>
        </w:rPr>
        <w:t>,</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w:t>
      </w:r>
      <w:r w:rsidR="00F21743">
        <w:rPr>
          <w:rFonts w:ascii="3DS V2" w:hAnsi="3DS V2"/>
          <w:lang w:val="fr-FR"/>
        </w:rPr>
        <w:t>es</w:t>
      </w:r>
      <w:r w:rsidR="00214A45" w:rsidRPr="008D41D9">
        <w:rPr>
          <w:rFonts w:ascii="3DS V2" w:hAnsi="3DS V2"/>
          <w:lang w:val="fr-FR"/>
        </w:rPr>
        <w:t xml:space="preserve"> couleurs</w:t>
      </w:r>
      <w:r w:rsidR="00F46CBD">
        <w:rPr>
          <w:rFonts w:ascii="3DS V2" w:hAnsi="3DS V2"/>
          <w:lang w:val="fr-FR"/>
        </w:rPr>
        <w:t xml:space="preserve"> distribué</w:t>
      </w:r>
      <w:r w:rsidR="00F21743">
        <w:rPr>
          <w:rFonts w:ascii="3DS V2" w:hAnsi="3DS V2"/>
          <w:lang w:val="fr-FR"/>
        </w:rPr>
        <w:t>e</w:t>
      </w:r>
      <w:r w:rsidR="00F46CBD">
        <w:rPr>
          <w:rFonts w:ascii="3DS V2" w:hAnsi="3DS V2"/>
          <w:lang w:val="fr-FR"/>
        </w:rPr>
        <w:t>s</w:t>
      </w:r>
      <w:r w:rsidR="00F21743">
        <w:rPr>
          <w:rFonts w:ascii="3DS V2" w:hAnsi="3DS V2"/>
          <w:lang w:val="fr-FR"/>
        </w:rPr>
        <w:t xml:space="preserve"> aléatoirement</w:t>
      </w:r>
      <w:r w:rsidR="00F46CBD">
        <w:rPr>
          <w:rFonts w:ascii="3DS V2" w:hAnsi="3DS V2"/>
          <w:lang w:val="fr-FR"/>
        </w:rPr>
        <w:t>.</w:t>
      </w:r>
    </w:p>
    <w:p w14:paraId="24E2DCE9" w14:textId="6A4CF844" w:rsidR="00A267C4" w:rsidRPr="008D41D9" w:rsidRDefault="002F5E9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34DA0696">
                <wp:simplePos x="0" y="0"/>
                <wp:positionH relativeFrom="margin">
                  <wp:posOffset>-2540</wp:posOffset>
                </wp:positionH>
                <wp:positionV relativeFrom="paragraph">
                  <wp:posOffset>1383334</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67A92DE2" w:rsidR="00214A45" w:rsidRPr="00A15F47" w:rsidRDefault="00214A45" w:rsidP="00214A45">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27</w:t>
                            </w:r>
                            <w:r w:rsidR="005402FF">
                              <w:rPr>
                                <w:noProof/>
                              </w:rPr>
                              <w:fldChar w:fldCharType="end"/>
                            </w:r>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5" type="#_x0000_t202" style="position:absolute;margin-left:-.2pt;margin-top:108.9pt;width:451.3pt;height:.05pt;z-index:-251610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" stroked="f">
                <v:textbox style="mso-fit-shape-to-text:t" inset="0,0,0,0">
                  <w:txbxContent>
                    <w:p w14:paraId="28DA32F4" w14:textId="67A92DE2" w:rsidR="00214A45" w:rsidRPr="00A15F47" w:rsidRDefault="00214A45" w:rsidP="00214A45">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27</w:t>
                      </w:r>
                      <w:r w:rsidR="005402FF">
                        <w:rPr>
                          <w:noProof/>
                        </w:rPr>
                        <w:fldChar w:fldCharType="end"/>
                      </w:r>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63CEA67B" w:rsidR="00446D0B" w:rsidRDefault="00DA2E9C" w:rsidP="00461CD3">
      <w:pPr>
        <w:pStyle w:val="Titre2"/>
        <w:rPr>
          <w:rFonts w:ascii="3DS V2" w:hAnsi="3DS V2" w:cs="Arial"/>
          <w:sz w:val="40"/>
          <w:szCs w:val="40"/>
        </w:rPr>
      </w:pPr>
      <w:bookmarkStart w:id="38" w:name="_Toc205383621"/>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09D59BB2" w14:textId="25202097" w:rsidR="008432B9" w:rsidRPr="00B5500A" w:rsidRDefault="008432B9" w:rsidP="00D60E13">
      <w:pPr>
        <w:jc w:val="both"/>
        <w:rPr>
          <w:rFonts w:ascii="3DS V2" w:hAnsi="3DS V2"/>
          <w:sz w:val="24"/>
          <w:szCs w:val="24"/>
          <w:lang w:eastAsia="zh-CN"/>
        </w:rPr>
      </w:pPr>
      <w:r w:rsidRPr="004162B3">
        <w:rPr>
          <w:rFonts w:ascii="3DS V2" w:hAnsi="3DS V2"/>
          <w:sz w:val="24"/>
          <w:szCs w:val="24"/>
        </w:rPr>
        <w:t xml:space="preserve">L’intégration finale </w:t>
      </w:r>
      <w:r>
        <w:rPr>
          <w:rFonts w:ascii="3DS V2" w:hAnsi="3DS V2"/>
          <w:sz w:val="24"/>
          <w:szCs w:val="24"/>
        </w:rPr>
        <w:t xml:space="preserve">du prototype </w:t>
      </w:r>
      <w:r w:rsidRPr="004162B3">
        <w:rPr>
          <w:rFonts w:ascii="3DS V2" w:hAnsi="3DS V2"/>
          <w:sz w:val="24"/>
          <w:szCs w:val="24"/>
        </w:rPr>
        <w:t xml:space="preserve">dans </w:t>
      </w:r>
      <w:r>
        <w:rPr>
          <w:rFonts w:ascii="3DS V2" w:hAnsi="3DS V2"/>
          <w:sz w:val="24"/>
          <w:szCs w:val="24"/>
        </w:rPr>
        <w:t>CATIA</w:t>
      </w:r>
      <w:r w:rsidRPr="004162B3">
        <w:rPr>
          <w:rFonts w:ascii="3DS V2" w:hAnsi="3DS V2"/>
          <w:sz w:val="24"/>
          <w:szCs w:val="24"/>
        </w:rPr>
        <w:t xml:space="preserve"> s’est déroulée de manière fluide</w:t>
      </w:r>
      <w:r w:rsidRPr="008432B9">
        <w:rPr>
          <w:rFonts w:ascii="3DS V2" w:hAnsi="3DS V2"/>
          <w:sz w:val="24"/>
          <w:szCs w:val="24"/>
        </w:rPr>
        <w:t xml:space="preserve">. L’algorithme ainsi que </w:t>
      </w:r>
      <w:r w:rsidR="00E177EA" w:rsidRPr="008432B9">
        <w:rPr>
          <w:rFonts w:ascii="3DS V2" w:hAnsi="3DS V2"/>
          <w:sz w:val="24"/>
          <w:szCs w:val="24"/>
        </w:rPr>
        <w:t>son implémentation issu</w:t>
      </w:r>
      <w:r w:rsidR="00E177EA">
        <w:rPr>
          <w:rFonts w:ascii="3DS V2" w:hAnsi="3DS V2"/>
          <w:sz w:val="24"/>
          <w:szCs w:val="24"/>
        </w:rPr>
        <w:t>e</w:t>
      </w:r>
      <w:r w:rsidRPr="008432B9">
        <w:rPr>
          <w:rFonts w:ascii="3DS V2" w:hAnsi="3DS V2"/>
          <w:sz w:val="24"/>
          <w:szCs w:val="24"/>
        </w:rPr>
        <w:t xml:space="preserve"> du prototype ont été intégralement conservés. </w:t>
      </w:r>
      <w:r w:rsidRPr="004162B3">
        <w:rPr>
          <w:rFonts w:ascii="3DS V2" w:hAnsi="3DS V2"/>
          <w:sz w:val="24"/>
          <w:szCs w:val="24"/>
        </w:rPr>
        <w:t>Cela a été possible grâce aux anticipations faites dès la phase de prototypage.</w:t>
      </w:r>
      <w:r w:rsidR="00B5500A" w:rsidRPr="00B5500A">
        <w:rPr>
          <w:rFonts w:ascii="3DS V2" w:hAnsi="3DS V2"/>
          <w:sz w:val="24"/>
          <w:szCs w:val="24"/>
        </w:rPr>
        <w:t xml:space="preserve"> </w:t>
      </w:r>
      <w:r w:rsidR="0085223C">
        <w:rPr>
          <w:rFonts w:ascii="3DS V2" w:hAnsi="3DS V2"/>
          <w:sz w:val="24"/>
          <w:szCs w:val="24"/>
        </w:rPr>
        <w:t>Cependant, il existe c</w:t>
      </w:r>
      <w:r w:rsidR="00B5500A" w:rsidRPr="00CE46CE">
        <w:rPr>
          <w:rFonts w:ascii="3DS V2" w:hAnsi="3DS V2"/>
          <w:sz w:val="24"/>
          <w:szCs w:val="24"/>
        </w:rPr>
        <w:t>ertaines différences entre</w:t>
      </w:r>
      <w:r w:rsidR="00900109">
        <w:rPr>
          <w:rFonts w:ascii="3DS V2" w:hAnsi="3DS V2"/>
          <w:sz w:val="24"/>
          <w:szCs w:val="24"/>
        </w:rPr>
        <w:t xml:space="preserve"> le C/</w:t>
      </w:r>
      <w:r w:rsidR="00B5500A" w:rsidRPr="00CE46CE">
        <w:rPr>
          <w:rFonts w:ascii="3DS V2" w:hAnsi="3DS V2"/>
          <w:sz w:val="24"/>
          <w:szCs w:val="24"/>
        </w:rPr>
        <w:t>C++ standard et celui de Dassault Systèmes ont nécessité des adaptations</w:t>
      </w:r>
      <w:r w:rsidR="00B5500A">
        <w:rPr>
          <w:rFonts w:ascii="3DS V2" w:hAnsi="3DS V2"/>
          <w:sz w:val="24"/>
          <w:szCs w:val="24"/>
        </w:rPr>
        <w:t xml:space="preserve">. </w:t>
      </w:r>
    </w:p>
    <w:p w14:paraId="7ABCA37F" w14:textId="0C595664" w:rsidR="007A59D8" w:rsidRPr="007A59D8" w:rsidRDefault="007A59D8" w:rsidP="00D60E13">
      <w:pPr>
        <w:pStyle w:val="Titre3"/>
        <w:jc w:val="both"/>
        <w:rPr>
          <w:rFonts w:ascii="3DS V2" w:hAnsi="3DS V2"/>
          <w:sz w:val="32"/>
          <w:szCs w:val="32"/>
        </w:rPr>
      </w:pPr>
      <w:bookmarkStart w:id="39" w:name="_Toc205383622"/>
      <w:r>
        <w:rPr>
          <w:rFonts w:ascii="3DS V2" w:hAnsi="3DS V2"/>
          <w:sz w:val="32"/>
          <w:szCs w:val="32"/>
        </w:rPr>
        <w:t>Introduction d’infrastructure</w:t>
      </w:r>
      <w:bookmarkEnd w:id="39"/>
      <w:r>
        <w:rPr>
          <w:rFonts w:ascii="3DS V2" w:hAnsi="3DS V2"/>
          <w:sz w:val="32"/>
          <w:szCs w:val="32"/>
        </w:rPr>
        <w:t xml:space="preserve"> </w:t>
      </w:r>
    </w:p>
    <w:p w14:paraId="12B73E17" w14:textId="33B11E06" w:rsidR="00EA7BEE" w:rsidRDefault="00EA7BEE" w:rsidP="00D60E13">
      <w:pPr>
        <w:pStyle w:val="NormalWeb"/>
        <w:spacing w:line="276" w:lineRule="auto"/>
        <w:jc w:val="both"/>
        <w:rPr>
          <w:rFonts w:ascii="3DS V2" w:eastAsia="SimSun" w:hAnsi="3DS V2"/>
          <w:lang w:val="fr-FR"/>
        </w:rPr>
      </w:pPr>
      <w:r>
        <w:rPr>
          <w:rFonts w:ascii="3DS V2" w:eastAsia="SimSun" w:hAnsi="3DS V2"/>
          <w:lang w:val="fr-FR"/>
        </w:rPr>
        <w:t>Jusqu’</w:t>
      </w:r>
      <w:r w:rsidR="00595E56">
        <w:rPr>
          <w:rFonts w:ascii="3DS V2" w:eastAsia="SimSun" w:hAnsi="3DS V2"/>
          <w:lang w:val="fr-FR"/>
        </w:rPr>
        <w:t>à</w:t>
      </w:r>
      <w:r>
        <w:rPr>
          <w:rFonts w:ascii="3DS V2" w:eastAsia="SimSun" w:hAnsi="3DS V2"/>
          <w:lang w:val="fr-FR"/>
        </w:rPr>
        <w:t xml:space="preserve"> CATIA V4 (1993), le langage de programmation chez Dassault Systèmes </w:t>
      </w:r>
      <w:r w:rsidR="00F14D64">
        <w:rPr>
          <w:rFonts w:ascii="3DS V2" w:eastAsia="SimSun" w:hAnsi="3DS V2"/>
          <w:lang w:val="fr-FR"/>
        </w:rPr>
        <w:t>était</w:t>
      </w:r>
      <w:r>
        <w:rPr>
          <w:rFonts w:ascii="3DS V2" w:eastAsia="SimSun" w:hAnsi="3DS V2"/>
          <w:lang w:val="fr-FR"/>
        </w:rPr>
        <w:t xml:space="preserve"> </w:t>
      </w:r>
      <w:r w:rsidR="00FB00D7">
        <w:rPr>
          <w:rFonts w:ascii="3DS V2" w:eastAsia="SimSun" w:hAnsi="3DS V2"/>
          <w:lang w:val="fr-FR"/>
        </w:rPr>
        <w:t>le</w:t>
      </w:r>
      <w:r>
        <w:rPr>
          <w:rFonts w:ascii="3DS V2" w:eastAsia="SimSun" w:hAnsi="3DS V2"/>
          <w:lang w:val="fr-FR"/>
        </w:rPr>
        <w:t xml:space="preserve"> FORTRAN, le langage n°1 dans le domaine </w:t>
      </w:r>
      <w:r w:rsidR="00B82371">
        <w:rPr>
          <w:rFonts w:ascii="3DS V2" w:eastAsia="SimSun" w:hAnsi="3DS V2"/>
          <w:lang w:val="fr-FR"/>
        </w:rPr>
        <w:t>du</w:t>
      </w:r>
      <w:r>
        <w:rPr>
          <w:rFonts w:ascii="3DS V2" w:eastAsia="SimSun" w:hAnsi="3DS V2"/>
          <w:lang w:val="fr-FR"/>
        </w:rPr>
        <w:t xml:space="preserve"> calcul numérique. Malgré sa performance, il </w:t>
      </w:r>
      <w:r w:rsidR="00A6188E">
        <w:rPr>
          <w:rFonts w:ascii="3DS V2" w:eastAsia="SimSun" w:hAnsi="3DS V2"/>
          <w:lang w:val="fr-FR"/>
        </w:rPr>
        <w:t>ne parvient</w:t>
      </w:r>
      <w:r>
        <w:rPr>
          <w:rFonts w:ascii="3DS V2" w:eastAsia="SimSun" w:hAnsi="3DS V2"/>
          <w:lang w:val="fr-FR"/>
        </w:rPr>
        <w:t xml:space="preserve"> plus à </w:t>
      </w:r>
      <w:r w:rsidR="00FB00D7">
        <w:rPr>
          <w:rFonts w:ascii="3DS V2" w:eastAsia="SimSun" w:hAnsi="3DS V2"/>
          <w:lang w:val="fr-FR"/>
        </w:rPr>
        <w:t>s’</w:t>
      </w:r>
      <w:r>
        <w:rPr>
          <w:rFonts w:ascii="3DS V2" w:eastAsia="SimSun" w:hAnsi="3DS V2"/>
          <w:lang w:val="fr-FR"/>
        </w:rPr>
        <w:t xml:space="preserve">adapter aux </w:t>
      </w:r>
      <w:r w:rsidRPr="000E6008">
        <w:rPr>
          <w:rFonts w:ascii="3DS V2" w:eastAsia="SimSun" w:hAnsi="3DS V2"/>
          <w:lang w:val="fr-FR"/>
        </w:rPr>
        <w:t>exigences organisationnelles des grands projets de logiciels.</w:t>
      </w:r>
      <w:r>
        <w:rPr>
          <w:rFonts w:ascii="3DS V2" w:eastAsia="SimSun" w:hAnsi="3DS V2"/>
          <w:lang w:val="fr-FR"/>
        </w:rPr>
        <w:t xml:space="preserve"> Pour répondre </w:t>
      </w:r>
      <w:r w:rsidR="00572931">
        <w:rPr>
          <w:rFonts w:ascii="3DS V2" w:eastAsia="SimSun" w:hAnsi="3DS V2"/>
          <w:lang w:val="fr-FR"/>
        </w:rPr>
        <w:t>à la</w:t>
      </w:r>
      <w:r>
        <w:rPr>
          <w:rFonts w:ascii="3DS V2" w:eastAsia="SimSun" w:hAnsi="3DS V2"/>
          <w:lang w:val="fr-FR"/>
        </w:rPr>
        <w:t xml:space="preserve"> croissance rapide</w:t>
      </w:r>
      <w:r w:rsidR="00872371">
        <w:rPr>
          <w:rFonts w:ascii="3DS V2" w:eastAsia="SimSun" w:hAnsi="3DS V2"/>
          <w:lang w:val="fr-FR"/>
        </w:rPr>
        <w:t xml:space="preserve"> du nombre</w:t>
      </w:r>
      <w:r>
        <w:rPr>
          <w:rFonts w:ascii="3DS V2" w:eastAsia="SimSun" w:hAnsi="3DS V2"/>
          <w:lang w:val="fr-FR"/>
        </w:rPr>
        <w:t xml:space="preserve"> de modules et de développeurs, CATIA V5 est devenu un projet en C++, avec une </w:t>
      </w:r>
      <w:r w:rsidR="002A503A">
        <w:rPr>
          <w:rFonts w:ascii="3DS V2" w:eastAsia="SimSun" w:hAnsi="3DS V2"/>
          <w:lang w:val="fr-FR"/>
        </w:rPr>
        <w:t>version</w:t>
      </w:r>
      <w:r w:rsidR="00505BDC">
        <w:rPr>
          <w:rFonts w:ascii="3DS V2" w:eastAsia="SimSun" w:hAnsi="3DS V2"/>
          <w:lang w:val="fr-FR"/>
        </w:rPr>
        <w:t xml:space="preserve"> propriétaire </w:t>
      </w:r>
      <w:r w:rsidR="002A503A">
        <w:rPr>
          <w:rFonts w:ascii="3DS V2" w:eastAsia="SimSun" w:hAnsi="3DS V2"/>
          <w:lang w:val="fr-FR"/>
        </w:rPr>
        <w:t>d’</w:t>
      </w:r>
      <w:r>
        <w:rPr>
          <w:rFonts w:ascii="3DS V2" w:eastAsia="SimSun" w:hAnsi="3DS V2"/>
          <w:lang w:val="fr-FR"/>
        </w:rPr>
        <w:t>architecture</w:t>
      </w:r>
      <w:r w:rsidR="004F19D6">
        <w:rPr>
          <w:rFonts w:ascii="3DS V2" w:eastAsia="SimSun" w:hAnsi="3DS V2"/>
          <w:lang w:val="fr-FR"/>
        </w:rPr>
        <w:t> </w:t>
      </w:r>
      <w:r>
        <w:rPr>
          <w:rFonts w:ascii="3DS V2" w:eastAsia="SimSun" w:hAnsi="3DS V2"/>
          <w:lang w:val="fr-FR"/>
        </w:rPr>
        <w:t xml:space="preserve">COM </w:t>
      </w:r>
      <w:r w:rsidR="002A503A">
        <w:rPr>
          <w:rFonts w:ascii="3DS V2" w:eastAsia="SimSun" w:hAnsi="3DS V2"/>
          <w:lang w:val="fr-FR"/>
        </w:rPr>
        <w:t>de</w:t>
      </w:r>
      <w:r>
        <w:rPr>
          <w:rFonts w:ascii="3DS V2" w:eastAsia="SimSun" w:hAnsi="3DS V2"/>
          <w:lang w:val="fr-FR"/>
        </w:rPr>
        <w:t xml:space="preserve"> Dassault Systèmes, </w:t>
      </w:r>
      <w:r w:rsidR="00DE2C6C">
        <w:rPr>
          <w:rFonts w:ascii="3DS V2" w:eastAsia="SimSun" w:hAnsi="3DS V2"/>
          <w:lang w:val="fr-FR"/>
        </w:rPr>
        <w:t xml:space="preserve">appelée </w:t>
      </w:r>
      <w:r>
        <w:rPr>
          <w:rFonts w:ascii="3DS V2" w:eastAsia="SimSun" w:hAnsi="3DS V2"/>
          <w:lang w:val="fr-FR"/>
        </w:rPr>
        <w:t>« </w:t>
      </w:r>
      <w:r w:rsidRPr="00411013">
        <w:rPr>
          <w:rFonts w:ascii="3DS V2" w:eastAsia="SimSun" w:hAnsi="3DS V2"/>
          <w:b/>
          <w:bCs/>
          <w:lang w:val="fr-FR"/>
        </w:rPr>
        <w:t>Object Modeler</w:t>
      </w:r>
      <w:r>
        <w:rPr>
          <w:rFonts w:ascii="3DS V2" w:eastAsia="SimSun" w:hAnsi="3DS V2"/>
          <w:lang w:val="fr-FR"/>
        </w:rPr>
        <w:t xml:space="preserve"> ». </w:t>
      </w:r>
    </w:p>
    <w:p w14:paraId="3589CAAD" w14:textId="56F41A66" w:rsidR="00105B19" w:rsidRPr="0040636C" w:rsidRDefault="00B24FDF" w:rsidP="00D60E13">
      <w:pPr>
        <w:pStyle w:val="NormalWeb"/>
        <w:keepNext/>
        <w:spacing w:line="276" w:lineRule="auto"/>
        <w:jc w:val="both"/>
        <w:rPr>
          <w:lang w:val="fr-FR"/>
        </w:rPr>
      </w:pPr>
      <w:r w:rsidRPr="00B24FDF">
        <w:rPr>
          <w:rFonts w:ascii="3DS V2" w:eastAsia="SimSun" w:hAnsi="3DS V2"/>
          <w:lang w:val="fr-FR"/>
        </w:rPr>
        <w:t xml:space="preserve">Dans </w:t>
      </w:r>
      <w:r>
        <w:rPr>
          <w:rFonts w:ascii="3DS V2" w:eastAsia="SimSun" w:hAnsi="3DS V2"/>
          <w:lang w:val="fr-FR"/>
        </w:rPr>
        <w:t>Object Modeler</w:t>
      </w:r>
      <w:r w:rsidRPr="00B24FDF">
        <w:rPr>
          <w:rFonts w:ascii="3DS V2" w:eastAsia="SimSun" w:hAnsi="3DS V2"/>
          <w:lang w:val="fr-FR"/>
        </w:rPr>
        <w:t xml:space="preserve">, </w:t>
      </w:r>
      <w:r w:rsidR="00B740F0">
        <w:rPr>
          <w:rFonts w:ascii="3DS V2" w:eastAsia="SimSun" w:hAnsi="3DS V2"/>
          <w:lang w:val="fr-FR"/>
        </w:rPr>
        <w:t xml:space="preserve">l’objet de base s’appelle un </w:t>
      </w:r>
      <w:r w:rsidR="00C44E9D">
        <w:rPr>
          <w:rFonts w:ascii="3DS V2" w:eastAsia="SimSun" w:hAnsi="3DS V2"/>
          <w:lang w:val="fr-FR"/>
        </w:rPr>
        <w:t>« </w:t>
      </w:r>
      <w:r w:rsidR="00B740F0" w:rsidRPr="00411013">
        <w:rPr>
          <w:rFonts w:ascii="3DS V2" w:eastAsia="SimSun" w:hAnsi="3DS V2"/>
          <w:b/>
          <w:bCs/>
          <w:lang w:val="fr-FR"/>
        </w:rPr>
        <w:t>component</w:t>
      </w:r>
      <w:r w:rsidR="00C44E9D">
        <w:rPr>
          <w:rFonts w:ascii="3DS V2" w:eastAsia="SimSun" w:hAnsi="3DS V2"/>
          <w:lang w:val="fr-FR"/>
        </w:rPr>
        <w:t> »</w:t>
      </w:r>
      <w:r w:rsidR="00B740F0">
        <w:rPr>
          <w:rFonts w:ascii="3DS V2" w:eastAsia="SimSun" w:hAnsi="3DS V2"/>
          <w:lang w:val="fr-FR"/>
        </w:rPr>
        <w:t xml:space="preserve">. </w:t>
      </w:r>
      <w:r w:rsidR="00105B19">
        <w:rPr>
          <w:rFonts w:ascii="3DS V2" w:eastAsia="SimSun" w:hAnsi="3DS V2"/>
          <w:lang w:val="fr-FR"/>
        </w:rPr>
        <w:t xml:space="preserve">Il a </w:t>
      </w:r>
      <w:r w:rsidR="001A2C0B">
        <w:rPr>
          <w:rFonts w:ascii="3DS V2" w:eastAsia="SimSun" w:hAnsi="3DS V2"/>
          <w:lang w:val="fr-FR"/>
        </w:rPr>
        <w:t>obligatoirement</w:t>
      </w:r>
      <w:r w:rsidR="00105B19">
        <w:rPr>
          <w:rFonts w:ascii="3DS V2" w:eastAsia="SimSun" w:hAnsi="3DS V2"/>
          <w:lang w:val="fr-FR"/>
        </w:rPr>
        <w:t xml:space="preserve"> une </w:t>
      </w:r>
      <w:r w:rsidR="00105B19" w:rsidRPr="00F603CA">
        <w:rPr>
          <w:rFonts w:ascii="3DS V2" w:eastAsia="SimSun" w:hAnsi="3DS V2"/>
          <w:b/>
          <w:bCs/>
          <w:lang w:val="fr-FR"/>
        </w:rPr>
        <w:t>implémentation</w:t>
      </w:r>
      <w:r w:rsidR="00105B19">
        <w:rPr>
          <w:rFonts w:ascii="3DS V2" w:eastAsia="SimSun" w:hAnsi="3DS V2"/>
          <w:lang w:val="fr-FR"/>
        </w:rPr>
        <w:t xml:space="preserve">, qui gère ses propriétés de base, et une ou plusieurs </w:t>
      </w:r>
      <w:r w:rsidR="00105B19" w:rsidRPr="00F603CA">
        <w:rPr>
          <w:rFonts w:ascii="3DS V2" w:eastAsia="SimSun" w:hAnsi="3DS V2"/>
          <w:b/>
          <w:bCs/>
          <w:lang w:val="fr-FR"/>
        </w:rPr>
        <w:t>extensions</w:t>
      </w:r>
      <w:r w:rsidR="00105B19">
        <w:rPr>
          <w:rFonts w:ascii="3DS V2" w:eastAsia="SimSun" w:hAnsi="3DS V2"/>
          <w:lang w:val="fr-FR"/>
        </w:rPr>
        <w:t>, qui permet</w:t>
      </w:r>
      <w:r w:rsidR="001B2541">
        <w:rPr>
          <w:rFonts w:ascii="3DS V2" w:eastAsia="SimSun" w:hAnsi="3DS V2"/>
          <w:lang w:val="fr-FR"/>
        </w:rPr>
        <w:t>tent</w:t>
      </w:r>
      <w:r w:rsidR="00105B19">
        <w:rPr>
          <w:rFonts w:ascii="3DS V2" w:eastAsia="SimSun" w:hAnsi="3DS V2"/>
          <w:lang w:val="fr-FR"/>
        </w:rPr>
        <w:t xml:space="preserve"> de lui ajouter </w:t>
      </w:r>
      <w:r w:rsidR="0033378E">
        <w:rPr>
          <w:rFonts w:ascii="3DS V2" w:eastAsia="SimSun" w:hAnsi="3DS V2"/>
          <w:lang w:val="fr-FR"/>
        </w:rPr>
        <w:t>d’</w:t>
      </w:r>
      <w:r w:rsidR="00105B19">
        <w:rPr>
          <w:rFonts w:ascii="3DS V2" w:eastAsia="SimSun" w:hAnsi="3DS V2"/>
          <w:lang w:val="fr-FR"/>
        </w:rPr>
        <w:t xml:space="preserve">autres fonctionnalités. </w:t>
      </w:r>
      <w:r w:rsidR="001A7A56">
        <w:rPr>
          <w:rFonts w:ascii="3DS V2" w:eastAsia="SimSun" w:hAnsi="3DS V2"/>
          <w:lang w:val="fr-FR"/>
        </w:rPr>
        <w:t xml:space="preserve">La cycle de vie d’un component est gérée par un compteur de référence interne. Quand le nombre de référence atteindre 0, le component est détruit. </w:t>
      </w:r>
    </w:p>
    <w:p w14:paraId="1AC07D8B" w14:textId="49C97D11" w:rsidR="00593217" w:rsidRPr="00B5500A" w:rsidRDefault="00B5500A" w:rsidP="00D60E13">
      <w:pPr>
        <w:pStyle w:val="NormalWeb"/>
        <w:spacing w:line="276" w:lineRule="auto"/>
        <w:jc w:val="both"/>
        <w:rPr>
          <w:rFonts w:ascii="3DS V2" w:eastAsia="SimSun" w:hAnsi="3DS V2"/>
          <w:lang w:val="fr-FR"/>
        </w:rPr>
      </w:pPr>
      <w:r w:rsidRPr="00105B19">
        <w:rPr>
          <w:rFonts w:ascii="3DS V2" w:eastAsia="SimSun" w:hAnsi="3DS V2"/>
          <w:noProof/>
          <w:lang w:val="fr-FR"/>
        </w:rPr>
        <w:drawing>
          <wp:anchor distT="0" distB="0" distL="114300" distR="114300" simplePos="0" relativeHeight="251808256" behindDoc="0" locked="0" layoutInCell="1" allowOverlap="1" wp14:anchorId="0CC86267" wp14:editId="53F4A93A">
            <wp:simplePos x="0" y="0"/>
            <wp:positionH relativeFrom="margin">
              <wp:posOffset>413468</wp:posOffset>
            </wp:positionH>
            <wp:positionV relativeFrom="paragraph">
              <wp:posOffset>1778275</wp:posOffset>
            </wp:positionV>
            <wp:extent cx="4969510" cy="2221865"/>
            <wp:effectExtent l="0" t="0" r="2540" b="6985"/>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69510" cy="2221865"/>
                    </a:xfrm>
                    <a:prstGeom prst="rect">
                      <a:avLst/>
                    </a:prstGeom>
                  </pic:spPr>
                </pic:pic>
              </a:graphicData>
            </a:graphic>
            <wp14:sizeRelH relativeFrom="margin">
              <wp14:pctWidth>0</wp14:pctWidth>
            </wp14:sizeRelH>
            <wp14:sizeRelV relativeFrom="margin">
              <wp14:pctHeight>0</wp14:pctHeight>
            </wp14:sizeRelV>
          </wp:anchor>
        </w:drawing>
      </w:r>
      <w:r w:rsidR="00B740F0">
        <w:rPr>
          <w:rFonts w:ascii="3DS V2" w:eastAsia="SimSun" w:hAnsi="3DS V2"/>
          <w:lang w:val="fr-FR"/>
        </w:rPr>
        <w:t>L</w:t>
      </w:r>
      <w:r w:rsidR="00314305">
        <w:rPr>
          <w:rFonts w:ascii="3DS V2" w:eastAsia="SimSun" w:hAnsi="3DS V2"/>
          <w:lang w:val="fr-FR"/>
        </w:rPr>
        <w:t xml:space="preserve">es fonctions </w:t>
      </w:r>
      <w:r w:rsidR="00B24FDF" w:rsidRPr="00B24FDF">
        <w:rPr>
          <w:rFonts w:ascii="3DS V2" w:eastAsia="SimSun" w:hAnsi="3DS V2"/>
          <w:lang w:val="fr-FR"/>
        </w:rPr>
        <w:t xml:space="preserve">d’un composant </w:t>
      </w:r>
      <w:r w:rsidR="00314305">
        <w:rPr>
          <w:rFonts w:ascii="3DS V2" w:eastAsia="SimSun" w:hAnsi="3DS V2"/>
          <w:lang w:val="fr-FR"/>
        </w:rPr>
        <w:t>sont définies par u</w:t>
      </w:r>
      <w:r w:rsidR="00B24FDF" w:rsidRPr="00B24FDF">
        <w:rPr>
          <w:rFonts w:ascii="3DS V2" w:eastAsia="SimSun" w:hAnsi="3DS V2"/>
          <w:lang w:val="fr-FR"/>
        </w:rPr>
        <w:t xml:space="preserve">ne </w:t>
      </w:r>
      <w:r w:rsidR="00314305">
        <w:rPr>
          <w:rFonts w:ascii="3DS V2" w:eastAsia="SimSun" w:hAnsi="3DS V2"/>
          <w:lang w:val="fr-FR"/>
        </w:rPr>
        <w:t xml:space="preserve">ou plusieurs </w:t>
      </w:r>
      <w:r w:rsidR="00B24FDF" w:rsidRPr="00F603CA">
        <w:rPr>
          <w:rFonts w:ascii="3DS V2" w:eastAsia="SimSun" w:hAnsi="3DS V2"/>
          <w:b/>
          <w:bCs/>
          <w:lang w:val="fr-FR"/>
        </w:rPr>
        <w:t>interface</w:t>
      </w:r>
      <w:r w:rsidR="00B91C3F" w:rsidRPr="00F603CA">
        <w:rPr>
          <w:rFonts w:ascii="3DS V2" w:eastAsia="SimSun" w:hAnsi="3DS V2"/>
          <w:b/>
          <w:bCs/>
          <w:lang w:val="fr-FR"/>
        </w:rPr>
        <w:t>s</w:t>
      </w:r>
      <w:r w:rsidR="00B24FDF" w:rsidRPr="00B24FDF">
        <w:rPr>
          <w:rFonts w:ascii="3DS V2" w:eastAsia="SimSun" w:hAnsi="3DS V2"/>
          <w:lang w:val="fr-FR"/>
        </w:rPr>
        <w:t>. Ce</w:t>
      </w:r>
      <w:r w:rsidR="00702307">
        <w:rPr>
          <w:rFonts w:ascii="3DS V2" w:eastAsia="SimSun" w:hAnsi="3DS V2"/>
          <w:lang w:val="fr-FR"/>
        </w:rPr>
        <w:t>s</w:t>
      </w:r>
      <w:r w:rsidR="00B24FDF" w:rsidRPr="00B24FDF">
        <w:rPr>
          <w:rFonts w:ascii="3DS V2" w:eastAsia="SimSun" w:hAnsi="3DS V2"/>
          <w:lang w:val="fr-FR"/>
        </w:rPr>
        <w:t xml:space="preserve"> classe</w:t>
      </w:r>
      <w:r w:rsidR="00702307">
        <w:rPr>
          <w:rFonts w:ascii="3DS V2" w:eastAsia="SimSun" w:hAnsi="3DS V2"/>
          <w:lang w:val="fr-FR"/>
        </w:rPr>
        <w:t>s</w:t>
      </w:r>
      <w:r w:rsidR="00B24FDF" w:rsidRPr="00B24FDF">
        <w:rPr>
          <w:rFonts w:ascii="3DS V2" w:eastAsia="SimSun" w:hAnsi="3DS V2"/>
          <w:lang w:val="fr-FR"/>
        </w:rPr>
        <w:t xml:space="preserve"> abstraite</w:t>
      </w:r>
      <w:r w:rsidR="00DA64D8">
        <w:rPr>
          <w:rFonts w:ascii="3DS V2" w:eastAsia="SimSun" w:hAnsi="3DS V2"/>
          <w:lang w:val="fr-FR"/>
        </w:rPr>
        <w:t>s</w:t>
      </w:r>
      <w:r w:rsidR="00B24FDF" w:rsidRPr="00B24FDF">
        <w:rPr>
          <w:rFonts w:ascii="3DS V2" w:eastAsia="SimSun" w:hAnsi="3DS V2"/>
          <w:lang w:val="fr-FR"/>
        </w:rPr>
        <w:t xml:space="preserve"> </w:t>
      </w:r>
      <w:r w:rsidR="00063E6F">
        <w:rPr>
          <w:rFonts w:ascii="3DS V2" w:eastAsia="SimSun" w:hAnsi="3DS V2"/>
          <w:lang w:val="fr-FR"/>
        </w:rPr>
        <w:t xml:space="preserve">ne </w:t>
      </w:r>
      <w:r w:rsidR="00B24FDF" w:rsidRPr="00B24FDF">
        <w:rPr>
          <w:rFonts w:ascii="3DS V2" w:eastAsia="SimSun" w:hAnsi="3DS V2"/>
          <w:lang w:val="fr-FR"/>
        </w:rPr>
        <w:t xml:space="preserve">contient </w:t>
      </w:r>
      <w:r w:rsidR="007814FB">
        <w:rPr>
          <w:rFonts w:ascii="3DS V2" w:eastAsia="SimSun" w:hAnsi="3DS V2"/>
          <w:lang w:val="fr-FR"/>
        </w:rPr>
        <w:t xml:space="preserve">que </w:t>
      </w:r>
      <w:r w:rsidR="00B24FDF" w:rsidRPr="00B24FDF">
        <w:rPr>
          <w:rFonts w:ascii="3DS V2" w:eastAsia="SimSun" w:hAnsi="3DS V2"/>
          <w:lang w:val="fr-FR"/>
        </w:rPr>
        <w:t>des méthodes</w:t>
      </w:r>
      <w:r w:rsidR="00136E35" w:rsidRPr="00136E35">
        <w:rPr>
          <w:rFonts w:ascii="3DS V2" w:eastAsia="SimSun" w:hAnsi="3DS V2"/>
          <w:lang w:val="fr-FR"/>
        </w:rPr>
        <w:t xml:space="preserve"> </w:t>
      </w:r>
      <w:r w:rsidR="00B24FDF" w:rsidRPr="00B24FDF">
        <w:rPr>
          <w:rFonts w:ascii="3DS V2" w:eastAsia="SimSun" w:hAnsi="3DS V2"/>
          <w:lang w:val="fr-FR"/>
        </w:rPr>
        <w:t>virtuelles</w:t>
      </w:r>
      <w:r w:rsidR="008E766F">
        <w:rPr>
          <w:rFonts w:ascii="3DS V2" w:eastAsia="SimSun" w:hAnsi="3DS V2"/>
          <w:lang w:val="fr-FR"/>
        </w:rPr>
        <w:t xml:space="preserve"> </w:t>
      </w:r>
      <w:r w:rsidR="008E766F" w:rsidRPr="00B24FDF">
        <w:rPr>
          <w:rFonts w:ascii="3DS V2" w:eastAsia="SimSun" w:hAnsi="3DS V2"/>
          <w:lang w:val="fr-FR"/>
        </w:rPr>
        <w:t>pures</w:t>
      </w:r>
      <w:r w:rsidR="00B24FDF" w:rsidRPr="00B24FDF">
        <w:rPr>
          <w:rFonts w:ascii="3DS V2" w:eastAsia="SimSun" w:hAnsi="3DS V2"/>
          <w:lang w:val="fr-FR"/>
        </w:rPr>
        <w:t xml:space="preserve">, chacune correspondant à une opération ou un service que le composant s’engage à fournir. </w:t>
      </w:r>
      <w:r w:rsidR="00011681">
        <w:rPr>
          <w:rFonts w:ascii="3DS V2" w:eastAsia="SimSun" w:hAnsi="3DS V2"/>
          <w:lang w:val="fr-FR"/>
        </w:rPr>
        <w:t>L</w:t>
      </w:r>
      <w:r w:rsidR="007A095B">
        <w:rPr>
          <w:rFonts w:ascii="3DS V2" w:eastAsia="SimSun" w:hAnsi="3DS V2"/>
          <w:lang w:val="fr-FR"/>
        </w:rPr>
        <w:t xml:space="preserve">’importance </w:t>
      </w:r>
      <w:r w:rsidR="00011681">
        <w:rPr>
          <w:rFonts w:ascii="3DS V2" w:eastAsia="SimSun" w:hAnsi="3DS V2"/>
          <w:lang w:val="fr-FR"/>
        </w:rPr>
        <w:t>de</w:t>
      </w:r>
      <w:r w:rsidR="00B24FDF" w:rsidRPr="00B24FDF">
        <w:rPr>
          <w:rFonts w:ascii="3DS V2" w:eastAsia="SimSun" w:hAnsi="3DS V2"/>
          <w:lang w:val="fr-FR"/>
        </w:rPr>
        <w:t xml:space="preserve"> cette séparation entre l’interface et l’implémentation se révèle </w:t>
      </w:r>
      <w:r w:rsidR="00956EC8">
        <w:rPr>
          <w:rFonts w:ascii="3DS V2" w:eastAsia="SimSun" w:hAnsi="3DS V2"/>
          <w:lang w:val="fr-FR"/>
        </w:rPr>
        <w:t>important</w:t>
      </w:r>
      <w:r w:rsidR="00B24FDF" w:rsidRPr="00B24FDF">
        <w:rPr>
          <w:rFonts w:ascii="3DS V2" w:eastAsia="SimSun" w:hAnsi="3DS V2"/>
          <w:lang w:val="fr-FR"/>
        </w:rPr>
        <w:t xml:space="preserve"> </w:t>
      </w:r>
      <w:r w:rsidR="00956EC8">
        <w:rPr>
          <w:rFonts w:ascii="3DS V2" w:eastAsia="SimSun" w:hAnsi="3DS V2"/>
          <w:lang w:val="fr-FR"/>
        </w:rPr>
        <w:t>au fur et à</w:t>
      </w:r>
      <w:r w:rsidR="00B24FDF" w:rsidRPr="00B24FDF">
        <w:rPr>
          <w:rFonts w:ascii="3DS V2" w:eastAsia="SimSun" w:hAnsi="3DS V2"/>
          <w:lang w:val="fr-FR"/>
        </w:rPr>
        <w:t xml:space="preserve"> mesure que le projet grandit, car elle permet aux développeurs de travailler sur des </w:t>
      </w:r>
      <w:r w:rsidR="00D87D2F">
        <w:rPr>
          <w:rFonts w:ascii="3DS V2" w:eastAsia="SimSun" w:hAnsi="3DS V2"/>
          <w:lang w:val="fr-FR"/>
        </w:rPr>
        <w:t>secteurs</w:t>
      </w:r>
      <w:r w:rsidR="00B24FDF" w:rsidRPr="00B24FDF">
        <w:rPr>
          <w:rFonts w:ascii="3DS V2" w:eastAsia="SimSun" w:hAnsi="3DS V2"/>
          <w:lang w:val="fr-FR"/>
        </w:rPr>
        <w:t xml:space="preserve"> différents</w:t>
      </w:r>
      <w:r w:rsidR="00D87D2F">
        <w:rPr>
          <w:rFonts w:ascii="3DS V2" w:eastAsia="SimSun" w:hAnsi="3DS V2"/>
          <w:lang w:val="fr-FR"/>
        </w:rPr>
        <w:t> :</w:t>
      </w:r>
      <w:r w:rsidR="00B24FDF" w:rsidRPr="00B24FDF">
        <w:rPr>
          <w:rFonts w:ascii="3DS V2" w:eastAsia="SimSun" w:hAnsi="3DS V2"/>
          <w:lang w:val="fr-FR"/>
        </w:rPr>
        <w:t xml:space="preserve"> certains se concentr</w:t>
      </w:r>
      <w:r w:rsidR="00D87D2F">
        <w:rPr>
          <w:rFonts w:ascii="3DS V2" w:eastAsia="SimSun" w:hAnsi="3DS V2"/>
          <w:lang w:val="fr-FR"/>
        </w:rPr>
        <w:t>e</w:t>
      </w:r>
      <w:r w:rsidR="00FA67E2">
        <w:rPr>
          <w:rFonts w:ascii="3DS V2" w:eastAsia="SimSun" w:hAnsi="3DS V2"/>
          <w:lang w:val="fr-FR"/>
        </w:rPr>
        <w:t>nt</w:t>
      </w:r>
      <w:r w:rsidR="00B24FDF" w:rsidRPr="00B24FDF">
        <w:rPr>
          <w:rFonts w:ascii="3DS V2" w:eastAsia="SimSun" w:hAnsi="3DS V2"/>
          <w:lang w:val="fr-FR"/>
        </w:rPr>
        <w:t xml:space="preserve"> sur l</w:t>
      </w:r>
      <w:r w:rsidR="00784B84">
        <w:rPr>
          <w:rFonts w:ascii="3DS V2" w:eastAsia="SimSun" w:hAnsi="3DS V2"/>
          <w:lang w:val="fr-FR"/>
        </w:rPr>
        <w:t>a signature</w:t>
      </w:r>
      <w:r w:rsidR="00B24FDF" w:rsidRPr="00B24FDF">
        <w:rPr>
          <w:rFonts w:ascii="3DS V2" w:eastAsia="SimSun" w:hAnsi="3DS V2"/>
          <w:lang w:val="fr-FR"/>
        </w:rPr>
        <w:t xml:space="preserve"> défini</w:t>
      </w:r>
      <w:r w:rsidR="00B11565">
        <w:rPr>
          <w:rFonts w:ascii="3DS V2" w:eastAsia="SimSun" w:hAnsi="3DS V2"/>
          <w:lang w:val="fr-FR"/>
        </w:rPr>
        <w:t>e</w:t>
      </w:r>
      <w:r w:rsidR="00B24FDF" w:rsidRPr="00B24FDF">
        <w:rPr>
          <w:rFonts w:ascii="3DS V2" w:eastAsia="SimSun" w:hAnsi="3DS V2"/>
          <w:lang w:val="fr-FR"/>
        </w:rPr>
        <w:t xml:space="preserve"> par l’interface, d’autres sur l’algorithme concret ou l’optimisation de performances dans la classe d’implémentation.</w:t>
      </w:r>
      <w:r w:rsidR="00F10F31" w:rsidRPr="00F10F31">
        <w:rPr>
          <w:rFonts w:ascii="3DS V2" w:eastAsia="SimSun" w:hAnsi="3DS V2"/>
          <w:lang w:val="fr-FR"/>
        </w:rPr>
        <w:t xml:space="preserve"> </w:t>
      </w:r>
    </w:p>
    <w:p w14:paraId="2DCECDA3" w14:textId="34076FCC" w:rsidR="00B5500A" w:rsidRPr="002E5EEE" w:rsidRDefault="00593217" w:rsidP="00FB2D04">
      <w:pPr>
        <w:pStyle w:val="Lgende"/>
        <w:jc w:val="center"/>
        <w:rPr>
          <w:rFonts w:ascii="3DS V2" w:hAnsi="3DS V2"/>
        </w:rPr>
      </w:pPr>
      <w:r>
        <w:t xml:space="preserve">Figure </w:t>
      </w:r>
      <w:r w:rsidR="005402FF">
        <w:fldChar w:fldCharType="begin"/>
      </w:r>
      <w:r w:rsidR="005402FF">
        <w:instrText xml:space="preserve"> SEQ Figure \* ARABIC </w:instrText>
      </w:r>
      <w:r w:rsidR="005402FF">
        <w:fldChar w:fldCharType="separate"/>
      </w:r>
      <w:r w:rsidR="00276D33">
        <w:rPr>
          <w:noProof/>
        </w:rPr>
        <w:t>28</w:t>
      </w:r>
      <w:r w:rsidR="005402FF">
        <w:rPr>
          <w:noProof/>
        </w:rPr>
        <w:fldChar w:fldCharType="end"/>
      </w:r>
      <w:r>
        <w:t xml:space="preserve"> : </w:t>
      </w:r>
      <w:r w:rsidR="00CD33DE">
        <w:t>Modèle d’</w:t>
      </w:r>
      <w:r w:rsidR="00FD3CC6">
        <w:t>O</w:t>
      </w:r>
      <w:r w:rsidR="00CD33DE">
        <w:t xml:space="preserve">bject </w:t>
      </w:r>
      <w:r w:rsidR="00FD3CC6">
        <w:t>M</w:t>
      </w:r>
      <w:r w:rsidR="00CD33DE">
        <w:t>odeler</w:t>
      </w:r>
      <w:r w:rsidR="00B5500A">
        <w:rPr>
          <w:rFonts w:ascii="3DS V2" w:hAnsi="3DS V2"/>
          <w:sz w:val="32"/>
          <w:szCs w:val="32"/>
        </w:rPr>
        <w:br w:type="page"/>
      </w:r>
    </w:p>
    <w:p w14:paraId="6816636B" w14:textId="3868F6BF" w:rsidR="004511C8" w:rsidRPr="007A59D8" w:rsidRDefault="00D42A13" w:rsidP="004511C8">
      <w:pPr>
        <w:pStyle w:val="Titre3"/>
        <w:rPr>
          <w:rFonts w:ascii="3DS V2" w:hAnsi="3DS V2"/>
          <w:sz w:val="32"/>
          <w:szCs w:val="32"/>
        </w:rPr>
      </w:pPr>
      <w:bookmarkStart w:id="40" w:name="_Toc205383623"/>
      <w:r>
        <w:rPr>
          <w:rFonts w:ascii="3DS V2" w:hAnsi="3DS V2"/>
          <w:sz w:val="32"/>
          <w:szCs w:val="32"/>
        </w:rPr>
        <w:lastRenderedPageBreak/>
        <w:t>Solution existante</w:t>
      </w:r>
      <w:bookmarkEnd w:id="40"/>
      <w:r w:rsidR="004511C8">
        <w:rPr>
          <w:rFonts w:ascii="3DS V2" w:hAnsi="3DS V2"/>
          <w:sz w:val="32"/>
          <w:szCs w:val="32"/>
        </w:rPr>
        <w:t xml:space="preserve"> </w:t>
      </w:r>
    </w:p>
    <w:p w14:paraId="1FA494B5" w14:textId="77777777" w:rsidR="007179C2" w:rsidRDefault="00D42A13" w:rsidP="00F35193">
      <w:pPr>
        <w:keepNext/>
        <w:autoSpaceDE w:val="0"/>
        <w:autoSpaceDN w:val="0"/>
        <w:adjustRightInd w:val="0"/>
        <w:spacing w:after="0"/>
        <w:jc w:val="both"/>
        <w:rPr>
          <w:rFonts w:ascii="3DS V2" w:hAnsi="3DS V2"/>
          <w:sz w:val="24"/>
          <w:szCs w:val="24"/>
          <w:lang w:eastAsia="zh-CN"/>
        </w:rPr>
      </w:pPr>
      <w:r>
        <w:rPr>
          <w:rFonts w:ascii="3DS V2" w:hAnsi="3DS V2"/>
          <w:sz w:val="24"/>
          <w:szCs w:val="24"/>
          <w:lang w:eastAsia="zh-CN"/>
        </w:rPr>
        <w:t>Aujourd’hui, l’équipe</w:t>
      </w:r>
      <w:r w:rsidR="002D0FD8">
        <w:rPr>
          <w:rFonts w:ascii="3DS V2" w:hAnsi="3DS V2"/>
          <w:sz w:val="24"/>
          <w:szCs w:val="24"/>
          <w:lang w:eastAsia="zh-CN"/>
        </w:rPr>
        <w:t xml:space="preserve"> C</w:t>
      </w:r>
      <w:r w:rsidR="0093034E">
        <w:rPr>
          <w:rFonts w:ascii="3DS V2" w:hAnsi="3DS V2"/>
          <w:sz w:val="24"/>
          <w:szCs w:val="24"/>
          <w:lang w:eastAsia="zh-CN"/>
        </w:rPr>
        <w:t>ATIA S</w:t>
      </w:r>
      <w:r>
        <w:rPr>
          <w:rFonts w:ascii="3DS V2" w:hAnsi="3DS V2"/>
          <w:sz w:val="24"/>
          <w:szCs w:val="24"/>
          <w:lang w:eastAsia="zh-CN"/>
        </w:rPr>
        <w:t xml:space="preserve">chématique </w:t>
      </w:r>
      <w:r w:rsidR="0093034E">
        <w:rPr>
          <w:rFonts w:ascii="3DS V2" w:hAnsi="3DS V2"/>
          <w:sz w:val="24"/>
          <w:szCs w:val="24"/>
          <w:lang w:eastAsia="zh-CN"/>
        </w:rPr>
        <w:t>E</w:t>
      </w:r>
      <w:r>
        <w:rPr>
          <w:rFonts w:ascii="3DS V2" w:hAnsi="3DS V2"/>
          <w:sz w:val="24"/>
          <w:szCs w:val="24"/>
          <w:lang w:eastAsia="zh-CN"/>
        </w:rPr>
        <w:t xml:space="preserve">lectrique </w:t>
      </w:r>
      <w:r w:rsidR="00DE6B0C">
        <w:rPr>
          <w:rFonts w:ascii="3DS V2" w:hAnsi="3DS V2"/>
          <w:sz w:val="24"/>
          <w:szCs w:val="24"/>
          <w:lang w:eastAsia="zh-CN"/>
        </w:rPr>
        <w:t>propose déjà</w:t>
      </w:r>
      <w:r>
        <w:rPr>
          <w:rFonts w:ascii="3DS V2" w:hAnsi="3DS V2"/>
          <w:sz w:val="24"/>
          <w:szCs w:val="24"/>
          <w:lang w:eastAsia="zh-CN"/>
        </w:rPr>
        <w:t xml:space="preserve"> l’outil de « </w:t>
      </w:r>
      <w:r w:rsidRPr="0054760C">
        <w:rPr>
          <w:rFonts w:ascii="3DS V2" w:hAnsi="3DS V2"/>
          <w:sz w:val="24"/>
          <w:szCs w:val="24"/>
          <w:lang w:eastAsia="zh-CN"/>
        </w:rPr>
        <w:t>Wiring Definition Assistant </w:t>
      </w:r>
      <w:r w:rsidRPr="00292BA7">
        <w:rPr>
          <w:rFonts w:ascii="3DS V2" w:hAnsi="3DS V2"/>
          <w:sz w:val="24"/>
          <w:szCs w:val="24"/>
          <w:lang w:eastAsia="zh-CN"/>
        </w:rPr>
        <w:t>»</w:t>
      </w:r>
      <w:r w:rsidR="00054763" w:rsidRPr="00292BA7">
        <w:rPr>
          <w:rFonts w:ascii="3DS V2" w:hAnsi="3DS V2"/>
          <w:sz w:val="24"/>
          <w:szCs w:val="24"/>
          <w:lang w:eastAsia="zh-CN"/>
        </w:rPr>
        <w:t xml:space="preserve">. </w:t>
      </w:r>
      <w:r w:rsidR="00292BA7" w:rsidRPr="00292BA7">
        <w:rPr>
          <w:rFonts w:ascii="3DS V2" w:hAnsi="3DS V2"/>
          <w:sz w:val="24"/>
          <w:szCs w:val="24"/>
          <w:lang w:eastAsia="zh-CN"/>
        </w:rPr>
        <w:t>Cet assistant permet de connecter les câbles dans les connecteurs de coupure en se basant sur le routage 3D généré par l’outil « Net to Wire ».</w:t>
      </w:r>
      <w:r w:rsidR="00292BA7">
        <w:rPr>
          <w:rFonts w:ascii="3DS V2" w:hAnsi="3DS V2"/>
          <w:sz w:val="24"/>
          <w:szCs w:val="24"/>
          <w:lang w:eastAsia="zh-CN"/>
        </w:rPr>
        <w:t xml:space="preserve"> </w:t>
      </w:r>
      <w:r w:rsidR="00292BA7" w:rsidRPr="00292BA7">
        <w:rPr>
          <w:rFonts w:ascii="3DS V2" w:hAnsi="3DS V2"/>
          <w:sz w:val="24"/>
          <w:szCs w:val="24"/>
          <w:lang w:eastAsia="zh-CN"/>
        </w:rPr>
        <w:t xml:space="preserve">Il est donc intégré dans la section « Net to Wire » de </w:t>
      </w:r>
      <w:r w:rsidR="00292BA7" w:rsidRPr="0054760C">
        <w:rPr>
          <w:rFonts w:ascii="3DS V2" w:hAnsi="3DS V2"/>
          <w:sz w:val="24"/>
          <w:szCs w:val="24"/>
          <w:lang w:eastAsia="zh-CN"/>
        </w:rPr>
        <w:t>CATIA Electrical System Design.</w:t>
      </w:r>
    </w:p>
    <w:p w14:paraId="0A64D88D" w14:textId="59D46041" w:rsidR="007179C2" w:rsidRDefault="004D3950" w:rsidP="00F35193">
      <w:pPr>
        <w:keepNext/>
        <w:autoSpaceDE w:val="0"/>
        <w:autoSpaceDN w:val="0"/>
        <w:adjustRightInd w:val="0"/>
        <w:spacing w:after="0"/>
        <w:jc w:val="both"/>
        <w:rPr>
          <w:rFonts w:ascii="3DS V2" w:hAnsi="3DS V2"/>
          <w:noProof/>
          <w:sz w:val="24"/>
          <w:szCs w:val="24"/>
          <w:lang w:eastAsia="zh-CN"/>
        </w:rPr>
      </w:pPr>
      <w:r w:rsidRPr="0054760C">
        <w:rPr>
          <w:rFonts w:ascii="3DS V2" w:hAnsi="3DS V2"/>
          <w:noProof/>
          <w:sz w:val="24"/>
          <w:szCs w:val="24"/>
          <w:lang w:eastAsia="zh-CN"/>
        </w:rPr>
        <w:t xml:space="preserve"> </w:t>
      </w:r>
    </w:p>
    <w:p w14:paraId="63F3AAC8" w14:textId="3D3F24F9" w:rsidR="00817272" w:rsidRPr="0054760C" w:rsidRDefault="007179C2" w:rsidP="00F35193">
      <w:pPr>
        <w:keepNext/>
        <w:autoSpaceDE w:val="0"/>
        <w:autoSpaceDN w:val="0"/>
        <w:adjustRightInd w:val="0"/>
        <w:spacing w:after="0"/>
        <w:jc w:val="both"/>
        <w:rPr>
          <w:rFonts w:ascii="3DS V2" w:hAnsi="3DS V2"/>
          <w:noProof/>
          <w:sz w:val="24"/>
          <w:szCs w:val="24"/>
          <w:lang w:eastAsia="zh-CN"/>
        </w:rPr>
      </w:pPr>
      <w:r w:rsidRPr="004630CE">
        <w:rPr>
          <w:rFonts w:ascii="3DS V2" w:hAnsi="3DS V2"/>
          <w:noProof/>
          <w:sz w:val="24"/>
          <w:szCs w:val="24"/>
          <w:lang w:eastAsia="zh-CN"/>
        </w:rPr>
        <w:drawing>
          <wp:inline distT="0" distB="0" distL="0" distR="0" wp14:anchorId="3A7A383A" wp14:editId="41E8AA69">
            <wp:extent cx="5736566" cy="4742550"/>
            <wp:effectExtent l="0" t="0" r="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78843" cy="4777501"/>
                    </a:xfrm>
                    <a:prstGeom prst="rect">
                      <a:avLst/>
                    </a:prstGeom>
                  </pic:spPr>
                </pic:pic>
              </a:graphicData>
            </a:graphic>
          </wp:inline>
        </w:drawing>
      </w:r>
    </w:p>
    <w:p w14:paraId="407BE1E1" w14:textId="128977A8" w:rsidR="007179C2" w:rsidRDefault="00CD123C" w:rsidP="0034560D">
      <w:pPr>
        <w:pStyle w:val="Lgende"/>
        <w:jc w:val="center"/>
      </w:pPr>
      <w:r>
        <w:t xml:space="preserve">Figure </w:t>
      </w:r>
      <w:r w:rsidR="005402FF">
        <w:fldChar w:fldCharType="begin"/>
      </w:r>
      <w:r w:rsidR="005402FF">
        <w:instrText xml:space="preserve"> SEQ Figure \* ARABIC </w:instrText>
      </w:r>
      <w:r w:rsidR="005402FF">
        <w:fldChar w:fldCharType="separate"/>
      </w:r>
      <w:r w:rsidR="00276D33">
        <w:rPr>
          <w:noProof/>
        </w:rPr>
        <w:t>29</w:t>
      </w:r>
      <w:r w:rsidR="005402FF">
        <w:rPr>
          <w:noProof/>
        </w:rPr>
        <w:fldChar w:fldCharType="end"/>
      </w:r>
      <w:r>
        <w:t xml:space="preserve"> : Wiring Definition Assistant</w:t>
      </w:r>
    </w:p>
    <w:p w14:paraId="3EAD7B4C" w14:textId="77777777" w:rsidR="007179C2" w:rsidRDefault="0027208D" w:rsidP="007179C2">
      <w:pPr>
        <w:rPr>
          <w:rFonts w:ascii="3DS V2" w:hAnsi="3DS V2"/>
          <w:sz w:val="24"/>
          <w:szCs w:val="24"/>
          <w:lang w:eastAsia="zh-CN"/>
        </w:rPr>
      </w:pPr>
      <w:r w:rsidRPr="0027208D">
        <w:rPr>
          <w:rFonts w:ascii="3DS V2" w:hAnsi="3DS V2"/>
          <w:sz w:val="24"/>
          <w:szCs w:val="24"/>
          <w:lang w:eastAsia="zh-CN"/>
        </w:rPr>
        <w:t>Dans ce panneau, les éléments sont organisés comme suit :</w:t>
      </w:r>
    </w:p>
    <w:p w14:paraId="1C15FEB4" w14:textId="5E31FC6B"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gauche : la liste des câbles et de leurs fils.</w:t>
      </w:r>
    </w:p>
    <w:p w14:paraId="7E928579" w14:textId="77777777"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droite : la liste des connecteurs de coupure et de leurs cavités, ainsi que la vue 3D de la pièce physique correspondante.</w:t>
      </w:r>
    </w:p>
    <w:p w14:paraId="51335A3E" w14:textId="77777777" w:rsidR="00EA4CFE"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En haut : deux filtres sont disponibles :</w:t>
      </w:r>
    </w:p>
    <w:p w14:paraId="4439F489" w14:textId="3C754290" w:rsidR="00EA4CFE"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Net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d’une liaison équipotentielle.</w:t>
      </w:r>
    </w:p>
    <w:p w14:paraId="48766284" w14:textId="19CD1F0A" w:rsidR="0034560D"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Harness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w:t>
      </w:r>
      <w:r w:rsidR="006C3C0E" w:rsidRPr="0034560D">
        <w:rPr>
          <w:rFonts w:ascii="3DS V2" w:hAnsi="3DS V2"/>
          <w:sz w:val="24"/>
          <w:szCs w:val="24"/>
          <w:lang w:eastAsia="zh-CN"/>
        </w:rPr>
        <w:t xml:space="preserve">&amp; </w:t>
      </w:r>
      <w:r w:rsidRPr="0034560D">
        <w:rPr>
          <w:rFonts w:ascii="3DS V2" w:hAnsi="3DS V2"/>
          <w:sz w:val="24"/>
          <w:szCs w:val="24"/>
          <w:lang w:eastAsia="zh-CN"/>
        </w:rPr>
        <w:t xml:space="preserve">connecteurs </w:t>
      </w:r>
      <w:r w:rsidR="006C3C0E" w:rsidRPr="0034560D">
        <w:rPr>
          <w:rFonts w:ascii="3DS V2" w:hAnsi="3DS V2"/>
          <w:sz w:val="24"/>
          <w:szCs w:val="24"/>
          <w:lang w:eastAsia="zh-CN"/>
        </w:rPr>
        <w:t>du</w:t>
      </w:r>
      <w:r w:rsidRPr="0034560D">
        <w:rPr>
          <w:rFonts w:ascii="3DS V2" w:hAnsi="3DS V2"/>
          <w:sz w:val="24"/>
          <w:szCs w:val="24"/>
          <w:lang w:eastAsia="zh-CN"/>
        </w:rPr>
        <w:t xml:space="preserve"> même harnais</w:t>
      </w:r>
      <w:r w:rsidR="005F1D49">
        <w:rPr>
          <w:rFonts w:ascii="3DS V2" w:hAnsi="3DS V2"/>
          <w:sz w:val="24"/>
          <w:szCs w:val="24"/>
          <w:lang w:eastAsia="zh-CN"/>
        </w:rPr>
        <w:t>.</w:t>
      </w:r>
    </w:p>
    <w:p w14:paraId="6A62F357" w14:textId="768756BF" w:rsidR="0034560D"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 xml:space="preserve">En bas : plusieurs boutons sont présents dans la barre d’outils. Ils permettent de </w:t>
      </w:r>
      <w:r w:rsidR="0034560D" w:rsidRPr="0034560D">
        <w:rPr>
          <w:rFonts w:ascii="3DS V2" w:hAnsi="3DS V2"/>
          <w:sz w:val="24"/>
          <w:szCs w:val="24"/>
          <w:lang w:eastAsia="zh-CN"/>
        </w:rPr>
        <w:t>créer, de confirmer et de supprimer</w:t>
      </w:r>
      <w:r w:rsidRPr="0034560D">
        <w:rPr>
          <w:rFonts w:ascii="3DS V2" w:hAnsi="3DS V2"/>
          <w:sz w:val="24"/>
          <w:szCs w:val="24"/>
          <w:lang w:eastAsia="zh-CN"/>
        </w:rPr>
        <w:t xml:space="preserve"> une réservation de cavité ou une allocation entre fils et cavités</w:t>
      </w:r>
      <w:r w:rsidR="004876D6">
        <w:rPr>
          <w:rFonts w:ascii="3DS V2" w:hAnsi="3DS V2"/>
          <w:sz w:val="24"/>
          <w:szCs w:val="24"/>
          <w:lang w:eastAsia="zh-CN"/>
        </w:rPr>
        <w:t>.</w:t>
      </w:r>
    </w:p>
    <w:p w14:paraId="30E8886F" w14:textId="77789FA5" w:rsidR="0027208D" w:rsidRPr="0027208D" w:rsidRDefault="0027208D" w:rsidP="0034560D">
      <w:pPr>
        <w:rPr>
          <w:rFonts w:ascii="3DS V2" w:hAnsi="3DS V2"/>
          <w:sz w:val="24"/>
          <w:szCs w:val="24"/>
          <w:lang w:eastAsia="zh-CN"/>
        </w:rPr>
      </w:pPr>
      <w:r w:rsidRPr="0027208D">
        <w:rPr>
          <w:rFonts w:ascii="3DS V2" w:hAnsi="3DS V2"/>
          <w:sz w:val="24"/>
          <w:szCs w:val="24"/>
          <w:lang w:eastAsia="zh-CN"/>
        </w:rPr>
        <w:lastRenderedPageBreak/>
        <w:t>Le mécanisme de réservation de cavité est utilisé pour éviter les conflits d’allocation lorsque plusieurs utilisateurs interviennent simultanément sur la même interface.</w:t>
      </w:r>
    </w:p>
    <w:p w14:paraId="5FBCBFDD" w14:textId="111E3875" w:rsidR="00E82ADA" w:rsidRPr="0027208D" w:rsidRDefault="0027208D" w:rsidP="00E82ADA">
      <w:pPr>
        <w:keepNext/>
        <w:autoSpaceDE w:val="0"/>
        <w:autoSpaceDN w:val="0"/>
        <w:adjustRightInd w:val="0"/>
        <w:spacing w:after="0"/>
        <w:jc w:val="both"/>
        <w:rPr>
          <w:rFonts w:ascii="3DS V2" w:hAnsi="3DS V2"/>
          <w:sz w:val="24"/>
          <w:szCs w:val="24"/>
          <w:lang w:eastAsia="zh-CN"/>
        </w:rPr>
      </w:pPr>
      <w:r w:rsidRPr="0027208D">
        <w:rPr>
          <w:rFonts w:ascii="3DS V2" w:hAnsi="3DS V2"/>
          <w:sz w:val="24"/>
          <w:szCs w:val="24"/>
          <w:lang w:eastAsia="zh-CN"/>
        </w:rPr>
        <w:t xml:space="preserve">Les statuts </w:t>
      </w:r>
      <w:r w:rsidR="00E82ADA" w:rsidRPr="0027208D">
        <w:rPr>
          <w:rFonts w:ascii="3DS V2" w:hAnsi="3DS V2"/>
          <w:sz w:val="24"/>
          <w:szCs w:val="24"/>
          <w:lang w:eastAsia="zh-CN"/>
        </w:rPr>
        <w:t>sont visibles dans la colonne "</w:t>
      </w:r>
      <w:r w:rsidR="00D33837" w:rsidRPr="009D380D">
        <w:rPr>
          <w:rFonts w:ascii="3DS V2" w:hAnsi="3DS V2"/>
          <w:sz w:val="24"/>
          <w:szCs w:val="24"/>
          <w:lang w:val="en-US" w:eastAsia="zh-CN"/>
        </w:rPr>
        <w:t>S</w:t>
      </w:r>
      <w:r w:rsidR="00E82ADA" w:rsidRPr="0027208D">
        <w:rPr>
          <w:rFonts w:ascii="3DS V2" w:hAnsi="3DS V2"/>
          <w:sz w:val="24"/>
          <w:szCs w:val="24"/>
          <w:lang w:val="en-US" w:eastAsia="zh-CN"/>
        </w:rPr>
        <w:t>tatus</w:t>
      </w:r>
      <w:r w:rsidR="00E82ADA" w:rsidRPr="0027208D">
        <w:rPr>
          <w:rFonts w:ascii="3DS V2" w:hAnsi="3DS V2"/>
          <w:sz w:val="24"/>
          <w:szCs w:val="24"/>
          <w:lang w:eastAsia="zh-CN"/>
        </w:rPr>
        <w:t>"</w:t>
      </w:r>
      <w:r w:rsidR="00E82ADA">
        <w:rPr>
          <w:rFonts w:ascii="3DS V2" w:hAnsi="3DS V2"/>
          <w:sz w:val="24"/>
          <w:szCs w:val="24"/>
          <w:lang w:eastAsia="zh-CN"/>
        </w:rPr>
        <w:t xml:space="preserve"> ainsi que d</w:t>
      </w:r>
      <w:r w:rsidR="00E82ADA" w:rsidRPr="0027208D">
        <w:rPr>
          <w:rFonts w:ascii="3DS V2" w:hAnsi="3DS V2"/>
          <w:sz w:val="24"/>
          <w:szCs w:val="24"/>
          <w:lang w:eastAsia="zh-CN"/>
        </w:rPr>
        <w:t>ans la vue 3D du connecteur.</w:t>
      </w:r>
      <w:r w:rsidR="00E82ADA">
        <w:rPr>
          <w:rFonts w:ascii="3DS V2" w:hAnsi="3DS V2"/>
          <w:sz w:val="24"/>
          <w:szCs w:val="24"/>
          <w:lang w:eastAsia="zh-CN"/>
        </w:rPr>
        <w:t xml:space="preserve"> Les statuts possibles et </w:t>
      </w:r>
      <w:r w:rsidR="00844067">
        <w:rPr>
          <w:rFonts w:ascii="3DS V2" w:hAnsi="3DS V2"/>
          <w:sz w:val="24"/>
          <w:szCs w:val="24"/>
          <w:lang w:eastAsia="zh-CN"/>
        </w:rPr>
        <w:t xml:space="preserve">leurs </w:t>
      </w:r>
      <w:r w:rsidR="00E82ADA">
        <w:rPr>
          <w:rFonts w:ascii="3DS V2" w:hAnsi="3DS V2"/>
          <w:sz w:val="24"/>
          <w:szCs w:val="24"/>
          <w:lang w:eastAsia="zh-CN"/>
        </w:rPr>
        <w:t>icône</w:t>
      </w:r>
      <w:r w:rsidR="00844067">
        <w:rPr>
          <w:rFonts w:ascii="3DS V2" w:hAnsi="3DS V2"/>
          <w:sz w:val="24"/>
          <w:szCs w:val="24"/>
          <w:lang w:eastAsia="zh-CN"/>
        </w:rPr>
        <w:t>s</w:t>
      </w:r>
      <w:r w:rsidR="00E82ADA">
        <w:rPr>
          <w:rFonts w:ascii="3DS V2" w:hAnsi="3DS V2"/>
          <w:sz w:val="24"/>
          <w:szCs w:val="24"/>
          <w:lang w:eastAsia="zh-CN"/>
        </w:rPr>
        <w:t xml:space="preserve"> associée</w:t>
      </w:r>
      <w:r w:rsidR="00844067">
        <w:rPr>
          <w:rFonts w:ascii="3DS V2" w:hAnsi="3DS V2"/>
          <w:sz w:val="24"/>
          <w:szCs w:val="24"/>
          <w:lang w:eastAsia="zh-CN"/>
        </w:rPr>
        <w:t>s</w:t>
      </w:r>
      <w:r w:rsidR="00AD6FCC">
        <w:rPr>
          <w:rFonts w:ascii="3DS V2" w:hAnsi="3DS V2"/>
          <w:sz w:val="24"/>
          <w:szCs w:val="24"/>
          <w:lang w:eastAsia="zh-CN"/>
        </w:rPr>
        <w:t xml:space="preserve"> sont les suivants</w:t>
      </w:r>
      <w:r w:rsidR="00E82ADA">
        <w:rPr>
          <w:rFonts w:ascii="3DS V2" w:hAnsi="3DS V2"/>
          <w:sz w:val="24"/>
          <w:szCs w:val="24"/>
          <w:lang w:eastAsia="zh-CN"/>
        </w:rPr>
        <w:t xml:space="preserve"> : </w:t>
      </w:r>
    </w:p>
    <w:p w14:paraId="2F2E9EFA" w14:textId="00375060" w:rsidR="00284412" w:rsidRPr="00EA4CFE" w:rsidRDefault="0027208D" w:rsidP="00EA4CFE">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Free (Libre)</w:t>
      </w:r>
      <w:r w:rsidR="007B5C03">
        <w:rPr>
          <w:rFonts w:ascii="3DS V2" w:hAnsi="3DS V2"/>
          <w:sz w:val="24"/>
          <w:szCs w:val="24"/>
          <w:lang w:eastAsia="zh-CN"/>
        </w:rPr>
        <w:t> : Pas d</w:t>
      </w:r>
      <w:r w:rsidR="00E95CB7">
        <w:rPr>
          <w:rFonts w:ascii="3DS V2" w:hAnsi="3DS V2"/>
          <w:sz w:val="24"/>
          <w:szCs w:val="24"/>
          <w:lang w:eastAsia="zh-CN"/>
        </w:rPr>
        <w:t>’</w:t>
      </w:r>
      <w:r w:rsidR="007B5C03">
        <w:rPr>
          <w:rFonts w:ascii="3DS V2" w:hAnsi="3DS V2"/>
          <w:sz w:val="24"/>
          <w:szCs w:val="24"/>
          <w:lang w:eastAsia="zh-CN"/>
        </w:rPr>
        <w:t>icône spécifique.</w:t>
      </w:r>
    </w:p>
    <w:p w14:paraId="7FB43DDD" w14:textId="1C8B8980" w:rsidR="00284412" w:rsidRPr="00EA4CFE" w:rsidRDefault="00E82ADA"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val="en-US" w:eastAsia="zh-CN"/>
        </w:rPr>
        <w:t xml:space="preserve">Reserved </w:t>
      </w:r>
      <w:r w:rsidR="00127609">
        <w:rPr>
          <w:rFonts w:ascii="3DS V2" w:hAnsi="3DS V2"/>
          <w:sz w:val="24"/>
          <w:szCs w:val="24"/>
          <w:lang w:val="en-US" w:eastAsia="zh-CN"/>
        </w:rPr>
        <w:t>for</w:t>
      </w:r>
      <w:r w:rsidRPr="00E82ADA">
        <w:rPr>
          <w:rFonts w:ascii="3DS V2" w:hAnsi="3DS V2"/>
          <w:sz w:val="24"/>
          <w:szCs w:val="24"/>
          <w:lang w:val="en-US" w:eastAsia="zh-CN"/>
        </w:rPr>
        <w:t xml:space="preserve"> me</w:t>
      </w:r>
      <w:r w:rsidRPr="00E82ADA">
        <w:rPr>
          <w:rFonts w:ascii="3DS V2" w:hAnsi="3DS V2"/>
          <w:sz w:val="24"/>
          <w:szCs w:val="24"/>
          <w:lang w:eastAsia="zh-CN"/>
        </w:rPr>
        <w:t xml:space="preserve"> (Réservé pour moi</w:t>
      </w:r>
      <w:proofErr w:type="gramStart"/>
      <w:r w:rsidRPr="00E82ADA">
        <w:rPr>
          <w:rFonts w:ascii="3DS V2" w:hAnsi="3DS V2"/>
          <w:sz w:val="24"/>
          <w:szCs w:val="24"/>
          <w:lang w:eastAsia="zh-CN"/>
        </w:rPr>
        <w:t>) :</w:t>
      </w:r>
      <w:proofErr w:type="gramEnd"/>
      <w:r w:rsidRPr="00E82ADA">
        <w:rPr>
          <w:rFonts w:ascii="3DS V2" w:hAnsi="3DS V2"/>
          <w:sz w:val="24"/>
          <w:szCs w:val="24"/>
          <w:lang w:eastAsia="zh-CN"/>
        </w:rPr>
        <w:t xml:space="preserve"> Icône verte</w:t>
      </w:r>
      <w:r w:rsidR="00DF72A3">
        <w:rPr>
          <w:rFonts w:ascii="3DS V2" w:hAnsi="3DS V2"/>
          <w:sz w:val="24"/>
          <w:szCs w:val="24"/>
          <w:lang w:eastAsia="zh-CN"/>
        </w:rPr>
        <w:t xml:space="preserve"> avec un serrure.</w:t>
      </w:r>
    </w:p>
    <w:p w14:paraId="79DE2A30" w14:textId="02277257" w:rsidR="00284412" w:rsidRPr="00EA4CFE" w:rsidRDefault="00127609"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95CB7">
        <w:rPr>
          <w:rFonts w:ascii="3DS V2" w:hAnsi="3DS V2"/>
          <w:sz w:val="24"/>
          <w:szCs w:val="24"/>
          <w:lang w:val="en-US" w:eastAsia="zh-CN"/>
        </w:rPr>
        <w:t>Reserved for Other</w:t>
      </w:r>
      <w:r w:rsidR="007B5C03" w:rsidRPr="00E95CB7">
        <w:rPr>
          <w:rFonts w:ascii="3DS V2" w:hAnsi="3DS V2"/>
          <w:sz w:val="24"/>
          <w:szCs w:val="24"/>
          <w:lang w:val="en-US" w:eastAsia="zh-CN"/>
        </w:rPr>
        <w:t xml:space="preserve"> </w:t>
      </w:r>
      <w:r w:rsidR="007B5C03">
        <w:rPr>
          <w:rFonts w:ascii="3DS V2" w:hAnsi="3DS V2"/>
          <w:sz w:val="24"/>
          <w:szCs w:val="24"/>
          <w:lang w:eastAsia="zh-CN"/>
        </w:rPr>
        <w:t xml:space="preserve">(Réservé pour </w:t>
      </w:r>
      <w:r w:rsidR="00535698">
        <w:rPr>
          <w:rFonts w:ascii="3DS V2" w:hAnsi="3DS V2"/>
          <w:sz w:val="24"/>
          <w:szCs w:val="24"/>
          <w:lang w:eastAsia="zh-CN"/>
        </w:rPr>
        <w:t xml:space="preserve">un </w:t>
      </w:r>
      <w:r w:rsidR="007B5C03">
        <w:rPr>
          <w:rFonts w:ascii="3DS V2" w:hAnsi="3DS V2"/>
          <w:sz w:val="24"/>
          <w:szCs w:val="24"/>
          <w:lang w:eastAsia="zh-CN"/>
        </w:rPr>
        <w:t>autre</w:t>
      </w:r>
      <w:proofErr w:type="gramStart"/>
      <w:r w:rsidR="007B5C03">
        <w:rPr>
          <w:rFonts w:ascii="3DS V2" w:hAnsi="3DS V2"/>
          <w:sz w:val="24"/>
          <w:szCs w:val="24"/>
          <w:lang w:eastAsia="zh-CN"/>
        </w:rPr>
        <w:t>) :</w:t>
      </w:r>
      <w:proofErr w:type="gramEnd"/>
      <w:r w:rsidR="007B5C03">
        <w:rPr>
          <w:rFonts w:ascii="3DS V2" w:hAnsi="3DS V2"/>
          <w:sz w:val="24"/>
          <w:szCs w:val="24"/>
          <w:lang w:eastAsia="zh-CN"/>
        </w:rPr>
        <w:t xml:space="preserve"> </w:t>
      </w:r>
      <w:r w:rsidR="007B5C03" w:rsidRPr="0027208D">
        <w:rPr>
          <w:rFonts w:ascii="3DS V2" w:hAnsi="3DS V2"/>
          <w:sz w:val="24"/>
          <w:szCs w:val="24"/>
          <w:lang w:eastAsia="zh-CN"/>
        </w:rPr>
        <w:t>Icône rouge</w:t>
      </w:r>
      <w:r w:rsidR="00DF72A3">
        <w:rPr>
          <w:rFonts w:ascii="3DS V2" w:hAnsi="3DS V2"/>
          <w:sz w:val="24"/>
          <w:szCs w:val="24"/>
          <w:lang w:eastAsia="zh-CN"/>
        </w:rPr>
        <w:t xml:space="preserve"> avec un serrure</w:t>
      </w:r>
      <w:r w:rsidR="007B5C03">
        <w:rPr>
          <w:rFonts w:ascii="3DS V2" w:hAnsi="3DS V2"/>
          <w:sz w:val="24"/>
          <w:szCs w:val="24"/>
          <w:lang w:eastAsia="zh-CN"/>
        </w:rPr>
        <w:t>.</w:t>
      </w:r>
    </w:p>
    <w:p w14:paraId="57B81D30" w14:textId="3E6C96B9" w:rsidR="00284412" w:rsidRPr="00EA4CFE" w:rsidRDefault="0027208D"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Allocation to create (</w:t>
      </w:r>
      <w:r w:rsidR="00374E3A">
        <w:rPr>
          <w:rFonts w:ascii="3DS V2" w:hAnsi="3DS V2"/>
          <w:sz w:val="24"/>
          <w:szCs w:val="24"/>
          <w:lang w:eastAsia="zh-CN"/>
        </w:rPr>
        <w:t>E</w:t>
      </w:r>
      <w:r w:rsidRPr="00E82ADA">
        <w:rPr>
          <w:rFonts w:ascii="3DS V2" w:hAnsi="3DS V2"/>
          <w:sz w:val="24"/>
          <w:szCs w:val="24"/>
          <w:lang w:eastAsia="zh-CN"/>
        </w:rPr>
        <w:t>n attente de confirmation)</w:t>
      </w:r>
      <w:r w:rsidR="00374E3A">
        <w:rPr>
          <w:rFonts w:ascii="3DS V2" w:hAnsi="3DS V2"/>
          <w:sz w:val="24"/>
          <w:szCs w:val="24"/>
          <w:lang w:eastAsia="zh-CN"/>
        </w:rPr>
        <w:t xml:space="preserve"> : </w:t>
      </w:r>
      <w:r w:rsidR="00374E3A" w:rsidRPr="0027208D">
        <w:rPr>
          <w:rFonts w:ascii="3DS V2" w:hAnsi="3DS V2"/>
          <w:sz w:val="24"/>
          <w:szCs w:val="24"/>
          <w:lang w:eastAsia="zh-CN"/>
        </w:rPr>
        <w:t>Icône bleue avec un "+"</w:t>
      </w:r>
      <w:r w:rsidR="007B5C03">
        <w:rPr>
          <w:rFonts w:ascii="3DS V2" w:hAnsi="3DS V2"/>
          <w:sz w:val="24"/>
          <w:szCs w:val="24"/>
          <w:lang w:eastAsia="zh-CN"/>
        </w:rPr>
        <w:t>.</w:t>
      </w:r>
    </w:p>
    <w:p w14:paraId="192552FB" w14:textId="3DF78E55" w:rsidR="009D380D" w:rsidRPr="00EA4CFE" w:rsidRDefault="0027208D" w:rsidP="009D380D">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Allocated (Allouée)</w:t>
      </w:r>
      <w:r w:rsidR="00127609">
        <w:rPr>
          <w:rFonts w:ascii="3DS V2" w:hAnsi="3DS V2"/>
          <w:sz w:val="24"/>
          <w:szCs w:val="24"/>
          <w:lang w:eastAsia="zh-CN"/>
        </w:rPr>
        <w:t xml:space="preserve"> : </w:t>
      </w:r>
      <w:r w:rsidR="00127609" w:rsidRPr="0027208D">
        <w:rPr>
          <w:rFonts w:ascii="3DS V2" w:hAnsi="3DS V2"/>
          <w:sz w:val="24"/>
          <w:szCs w:val="24"/>
          <w:lang w:eastAsia="zh-CN"/>
        </w:rPr>
        <w:t>Icône bleue avec une flèche "-&gt;"</w:t>
      </w:r>
      <w:r w:rsidR="007B5C03">
        <w:rPr>
          <w:rFonts w:ascii="3DS V2" w:hAnsi="3DS V2"/>
          <w:sz w:val="24"/>
          <w:szCs w:val="24"/>
          <w:lang w:eastAsia="zh-CN"/>
        </w:rPr>
        <w:t>.</w:t>
      </w:r>
    </w:p>
    <w:p w14:paraId="2A81A68E" w14:textId="7BF559BC" w:rsidR="007D7E37" w:rsidRPr="009D380D" w:rsidRDefault="00284412" w:rsidP="009D380D">
      <w:pPr>
        <w:keepNext/>
        <w:autoSpaceDE w:val="0"/>
        <w:autoSpaceDN w:val="0"/>
        <w:adjustRightInd w:val="0"/>
        <w:spacing w:after="0"/>
        <w:jc w:val="both"/>
        <w:rPr>
          <w:rFonts w:ascii="3DS V2" w:eastAsiaTheme="majorEastAsia" w:hAnsi="3DS V2" w:cstheme="majorBidi"/>
          <w:b/>
          <w:bCs/>
          <w:color w:val="005386"/>
          <w:sz w:val="32"/>
          <w:szCs w:val="32"/>
        </w:rPr>
      </w:pPr>
      <w:r w:rsidRPr="009D380D">
        <w:rPr>
          <w:rFonts w:ascii="3DS V2" w:hAnsi="3DS V2"/>
          <w:sz w:val="24"/>
          <w:szCs w:val="24"/>
          <w:lang w:eastAsia="zh-CN"/>
        </w:rPr>
        <w:t>Ces</w:t>
      </w:r>
      <w:r>
        <w:rPr>
          <w:rFonts w:ascii="3DS V2" w:hAnsi="3DS V2"/>
          <w:sz w:val="24"/>
          <w:szCs w:val="24"/>
          <w:lang w:eastAsia="zh-CN"/>
        </w:rPr>
        <w:t xml:space="preserve"> éléments existants fonctionnent correctement, mais le processus de réservation et d’allocation repose entièrement sur des manipulations manuelles pour chaque cavité, ce qui est lent et peu efficace. De plus, la conception de l’interaction utilisateur pourrait également être améliorée. Certaines opérations simples demandent plusieurs étapes successives, </w:t>
      </w:r>
      <w:r w:rsidR="007E1182">
        <w:rPr>
          <w:rFonts w:ascii="3DS V2" w:hAnsi="3DS V2"/>
          <w:sz w:val="24"/>
          <w:szCs w:val="24"/>
          <w:lang w:eastAsia="zh-CN"/>
        </w:rPr>
        <w:t xml:space="preserve">ce </w:t>
      </w:r>
      <w:r>
        <w:rPr>
          <w:rFonts w:ascii="3DS V2" w:hAnsi="3DS V2"/>
          <w:sz w:val="24"/>
          <w:szCs w:val="24"/>
          <w:lang w:eastAsia="zh-CN"/>
        </w:rPr>
        <w:t>qui alourdit encore le processus.</w:t>
      </w:r>
    </w:p>
    <w:p w14:paraId="44053063" w14:textId="6BCC9D7A" w:rsidR="00C7571A" w:rsidRPr="003C3B30" w:rsidRDefault="00C7571A" w:rsidP="000A7E89">
      <w:pPr>
        <w:pStyle w:val="Titre3"/>
        <w:rPr>
          <w:rFonts w:ascii="3DS V2" w:hAnsi="3DS V2"/>
          <w:sz w:val="32"/>
          <w:szCs w:val="32"/>
        </w:rPr>
      </w:pPr>
      <w:bookmarkStart w:id="41" w:name="_Toc205383624"/>
      <w:r>
        <w:rPr>
          <w:rFonts w:ascii="3DS V2" w:hAnsi="3DS V2"/>
          <w:sz w:val="32"/>
          <w:szCs w:val="32"/>
        </w:rPr>
        <w:t>Création d’une nouvelle commande</w:t>
      </w:r>
      <w:r w:rsidR="007F1E10">
        <w:rPr>
          <w:rFonts w:ascii="3DS V2" w:hAnsi="3DS V2"/>
          <w:sz w:val="32"/>
          <w:szCs w:val="32"/>
        </w:rPr>
        <w:t xml:space="preserve"> </w:t>
      </w:r>
      <w:r w:rsidR="007F1E10" w:rsidRPr="003C3B30">
        <w:rPr>
          <w:rFonts w:ascii="3DS V2" w:hAnsi="3DS V2"/>
          <w:sz w:val="32"/>
          <w:szCs w:val="32"/>
        </w:rPr>
        <w:t>CATIA</w:t>
      </w:r>
      <w:bookmarkEnd w:id="41"/>
      <w:r w:rsidR="007F1E10" w:rsidRPr="003C3B30">
        <w:rPr>
          <w:rFonts w:ascii="3DS V2" w:hAnsi="3DS V2"/>
          <w:sz w:val="32"/>
          <w:szCs w:val="32"/>
        </w:rPr>
        <w:t xml:space="preserve"> </w:t>
      </w:r>
    </w:p>
    <w:p w14:paraId="52209B72" w14:textId="74C8B15D" w:rsidR="00BF1C5F" w:rsidRDefault="00380684" w:rsidP="000A7E89">
      <w:pPr>
        <w:keepNext/>
        <w:jc w:val="both"/>
        <w:rPr>
          <w:rFonts w:ascii="3DS V2" w:hAnsi="3DS V2"/>
          <w:sz w:val="24"/>
          <w:szCs w:val="24"/>
        </w:rPr>
      </w:pPr>
      <w:r>
        <w:rPr>
          <w:rFonts w:ascii="3DS V2" w:hAnsi="3DS V2"/>
          <w:sz w:val="24"/>
          <w:szCs w:val="24"/>
        </w:rPr>
        <w:t xml:space="preserve">La nature des </w:t>
      </w:r>
      <w:r w:rsidR="002D129D">
        <w:rPr>
          <w:rFonts w:ascii="3DS V2" w:hAnsi="3DS V2"/>
          <w:sz w:val="24"/>
          <w:szCs w:val="24"/>
        </w:rPr>
        <w:t>fonctionnalités</w:t>
      </w:r>
      <w:r>
        <w:rPr>
          <w:rFonts w:ascii="3DS V2" w:hAnsi="3DS V2"/>
          <w:sz w:val="24"/>
          <w:szCs w:val="24"/>
        </w:rPr>
        <w:t xml:space="preserve"> présentées dans le panneau « Wiring Definition Assistant » est une commande CATIA. Pour ajouter la nouvelle fonctionnalité d’allocation automatique, il faut créer une nouvelle commande</w:t>
      </w:r>
      <w:r w:rsidR="00B416B1">
        <w:rPr>
          <w:rFonts w:ascii="3DS V2" w:hAnsi="3DS V2"/>
          <w:sz w:val="24"/>
          <w:szCs w:val="24"/>
        </w:rPr>
        <w:t>.</w:t>
      </w:r>
      <w:r w:rsidR="00B52143">
        <w:rPr>
          <w:rFonts w:ascii="3DS V2" w:hAnsi="3DS V2"/>
          <w:sz w:val="24"/>
          <w:szCs w:val="24"/>
        </w:rPr>
        <w:t xml:space="preserve"> </w:t>
      </w:r>
      <w:r w:rsidR="001B3876" w:rsidRPr="001B3876">
        <w:rPr>
          <w:rFonts w:ascii="3DS V2" w:hAnsi="3DS V2"/>
          <w:sz w:val="24"/>
          <w:szCs w:val="24"/>
        </w:rPr>
        <w:t xml:space="preserve">La nouvelle commande, nommée </w:t>
      </w:r>
      <w:r w:rsidR="001B3876" w:rsidRPr="0040636C">
        <w:rPr>
          <w:rFonts w:ascii="Cascadia Mono" w:hAnsi="Cascadia Mono" w:cs="Cascadia Mono"/>
          <w:noProof/>
          <w:color w:val="A31515"/>
          <w:sz w:val="19"/>
          <w:szCs w:val="19"/>
        </w:rPr>
        <w:t>CATELEditorCableToConnectorAllocation</w:t>
      </w:r>
      <w:r w:rsidR="001B3876" w:rsidRPr="001B3876">
        <w:rPr>
          <w:rFonts w:ascii="3DS V2" w:hAnsi="3DS V2"/>
          <w:sz w:val="24"/>
          <w:szCs w:val="24"/>
        </w:rPr>
        <w:t xml:space="preserve">, sera désignée par la suite simplement comme </w:t>
      </w:r>
      <w:r w:rsidR="00680BF4" w:rsidRPr="00680BF4">
        <w:rPr>
          <w:rFonts w:ascii="3DS V2" w:hAnsi="3DS V2"/>
          <w:b/>
          <w:bCs/>
          <w:sz w:val="24"/>
          <w:szCs w:val="24"/>
        </w:rPr>
        <w:t xml:space="preserve">la </w:t>
      </w:r>
      <w:r w:rsidR="007C0365" w:rsidRPr="00680BF4">
        <w:rPr>
          <w:rFonts w:ascii="3DS V2" w:hAnsi="3DS V2"/>
          <w:b/>
          <w:bCs/>
          <w:sz w:val="24"/>
          <w:szCs w:val="24"/>
        </w:rPr>
        <w:t>co</w:t>
      </w:r>
      <w:r w:rsidR="001B3876" w:rsidRPr="00680BF4">
        <w:rPr>
          <w:rFonts w:ascii="3DS V2" w:hAnsi="3DS V2"/>
          <w:b/>
          <w:bCs/>
          <w:sz w:val="24"/>
          <w:szCs w:val="24"/>
        </w:rPr>
        <w:t>mmande</w:t>
      </w:r>
      <w:r w:rsidR="001B3876">
        <w:rPr>
          <w:rFonts w:ascii="3DS V2" w:hAnsi="3DS V2"/>
          <w:i/>
          <w:iCs/>
          <w:sz w:val="24"/>
          <w:szCs w:val="24"/>
        </w:rPr>
        <w:t>.</w:t>
      </w:r>
    </w:p>
    <w:p w14:paraId="05BCD0C8" w14:textId="56BA6622" w:rsidR="009C4672" w:rsidRDefault="00F87C62" w:rsidP="000A7E89">
      <w:pPr>
        <w:keepNext/>
        <w:jc w:val="both"/>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enregistrer sous la forme de « </w:t>
      </w:r>
      <w:proofErr w:type="spellStart"/>
      <w:r>
        <w:rPr>
          <w:rFonts w:ascii="3DS V2" w:hAnsi="3DS V2"/>
          <w:sz w:val="24"/>
          <w:szCs w:val="24"/>
          <w:lang w:eastAsia="zh-CN"/>
        </w:rPr>
        <w:t>CommandeHdr</w:t>
      </w:r>
      <w:proofErr w:type="spellEnd"/>
      <w:r>
        <w:rPr>
          <w:rFonts w:ascii="3DS V2" w:hAnsi="3DS V2"/>
          <w:sz w:val="24"/>
          <w:szCs w:val="24"/>
          <w:lang w:eastAsia="zh-CN"/>
        </w:rPr>
        <w:t xml:space="preserve"> » dans le fichier « ModuleHeaders.cpp ». Dans notre cas, nous enregistrons le header </w:t>
      </w:r>
      <w:r w:rsidR="00875D11">
        <w:rPr>
          <w:rFonts w:ascii="3DS V2" w:hAnsi="3DS V2"/>
          <w:sz w:val="24"/>
          <w:szCs w:val="24"/>
          <w:lang w:eastAsia="zh-CN"/>
        </w:rPr>
        <w:t xml:space="preserve">de la commande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w:t>
      </w:r>
    </w:p>
    <w:p w14:paraId="7DB4A694" w14:textId="0A868E17" w:rsidR="0052456E" w:rsidRDefault="002B7F5C" w:rsidP="000A7E89">
      <w:pPr>
        <w:autoSpaceDE w:val="0"/>
        <w:autoSpaceDN w:val="0"/>
        <w:adjustRightInd w:val="0"/>
        <w:spacing w:after="0"/>
        <w:jc w:val="both"/>
        <w:rPr>
          <w:rFonts w:ascii="3DS V2" w:hAnsi="3DS V2"/>
          <w:sz w:val="24"/>
          <w:szCs w:val="24"/>
          <w:lang w:eastAsia="zh-CN"/>
        </w:rPr>
      </w:pPr>
      <w:r>
        <w:rPr>
          <w:rFonts w:ascii="3DS V2" w:hAnsi="3DS V2"/>
          <w:sz w:val="24"/>
          <w:szCs w:val="24"/>
          <w:lang w:eastAsia="zh-CN"/>
        </w:rPr>
        <w:t xml:space="preserve">Ensuite, on </w:t>
      </w:r>
      <w:r w:rsidR="00A63A91" w:rsidRPr="00A63A91">
        <w:rPr>
          <w:rFonts w:ascii="3DS V2" w:hAnsi="3DS V2"/>
          <w:sz w:val="24"/>
          <w:szCs w:val="24"/>
          <w:lang w:eastAsia="zh-CN"/>
        </w:rPr>
        <w:t>implément</w:t>
      </w:r>
      <w:r w:rsidR="00271A39">
        <w:rPr>
          <w:rFonts w:ascii="3DS V2" w:hAnsi="3DS V2"/>
          <w:sz w:val="24"/>
          <w:szCs w:val="24"/>
          <w:lang w:eastAsia="zh-CN"/>
        </w:rPr>
        <w:t>e la commande</w:t>
      </w:r>
      <w:r w:rsidR="00A63A91" w:rsidRPr="00A63A91">
        <w:rPr>
          <w:rFonts w:ascii="3DS V2" w:hAnsi="3DS V2"/>
          <w:sz w:val="24"/>
          <w:szCs w:val="24"/>
          <w:lang w:eastAsia="zh-CN"/>
        </w:rPr>
        <w:t xml:space="preserve"> dans le fichier «</w:t>
      </w:r>
      <w:r w:rsidR="00271A39">
        <w:rPr>
          <w:rFonts w:ascii="3DS V2" w:hAnsi="3DS V2"/>
          <w:sz w:val="24"/>
          <w:szCs w:val="24"/>
          <w:lang w:eastAsia="zh-CN"/>
        </w:rPr>
        <w:t xml:space="preserve"> </w:t>
      </w:r>
      <w:proofErr w:type="spellStart"/>
      <w:r w:rsidR="00271A39">
        <w:rPr>
          <w:rFonts w:ascii="3DS V2" w:hAnsi="3DS V2"/>
          <w:sz w:val="24"/>
          <w:szCs w:val="24"/>
          <w:lang w:eastAsia="zh-CN"/>
        </w:rPr>
        <w:t>CommandeCmd</w:t>
      </w:r>
      <w:r w:rsidR="00A63A91" w:rsidRPr="00A63A91">
        <w:rPr>
          <w:rFonts w:ascii="3DS V2" w:hAnsi="3DS V2"/>
          <w:sz w:val="24"/>
          <w:szCs w:val="24"/>
          <w:lang w:eastAsia="zh-CN"/>
        </w:rPr>
        <w:t>.cpp</w:t>
      </w:r>
      <w:proofErr w:type="spellEnd"/>
      <w:r w:rsidR="00A63A91" w:rsidRPr="00A63A91">
        <w:rPr>
          <w:rFonts w:ascii="3DS V2" w:hAnsi="3DS V2"/>
          <w:sz w:val="24"/>
          <w:szCs w:val="24"/>
          <w:lang w:eastAsia="zh-CN"/>
        </w:rPr>
        <w:t xml:space="preserve"> »</w:t>
      </w:r>
      <w:r w:rsidR="00002B89">
        <w:rPr>
          <w:rFonts w:ascii="3DS V2" w:hAnsi="3DS V2"/>
          <w:sz w:val="24"/>
          <w:szCs w:val="24"/>
          <w:lang w:eastAsia="zh-CN"/>
        </w:rPr>
        <w:t xml:space="preserve">. </w:t>
      </w:r>
      <w:r w:rsidR="00AD34E7" w:rsidRPr="00A63A91">
        <w:rPr>
          <w:rFonts w:ascii="3DS V2" w:hAnsi="3DS V2"/>
          <w:sz w:val="24"/>
          <w:szCs w:val="24"/>
          <w:lang w:eastAsia="zh-CN"/>
        </w:rPr>
        <w:t>U</w:t>
      </w:r>
      <w:r w:rsidR="00CA7789" w:rsidRPr="00A63A9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w:t>
      </w:r>
      <w:r w:rsidR="00002B89">
        <w:rPr>
          <w:rFonts w:ascii="3DS V2" w:hAnsi="3DS V2"/>
          <w:sz w:val="24"/>
          <w:szCs w:val="24"/>
          <w:lang w:eastAsia="zh-CN"/>
        </w:rPr>
        <w:t>qui pointe sur le panneau</w:t>
      </w:r>
      <w:r w:rsidR="00CA7789" w:rsidRPr="0040636C">
        <w:rPr>
          <w:rFonts w:ascii="Cascadia Mono" w:hAnsi="Cascadia Mono" w:cs="Cascadia Mono"/>
          <w:color w:val="2B91AF"/>
          <w:sz w:val="19"/>
          <w:szCs w:val="19"/>
        </w:rPr>
        <w:t xml:space="preserve"> </w:t>
      </w:r>
      <w:r w:rsidR="00CA7789">
        <w:rPr>
          <w:rFonts w:ascii="3DS V2" w:hAnsi="3DS V2"/>
          <w:sz w:val="24"/>
          <w:szCs w:val="24"/>
          <w:lang w:eastAsia="zh-CN"/>
        </w:rPr>
        <w:t xml:space="preserve">est </w:t>
      </w:r>
      <w:r w:rsidR="00893618">
        <w:rPr>
          <w:rFonts w:ascii="3DS V2" w:hAnsi="3DS V2"/>
          <w:sz w:val="24"/>
          <w:szCs w:val="24"/>
          <w:lang w:eastAsia="zh-CN"/>
        </w:rPr>
        <w:t>requis</w:t>
      </w:r>
      <w:r w:rsidR="00CA7789">
        <w:rPr>
          <w:rFonts w:ascii="3DS V2" w:hAnsi="3DS V2"/>
          <w:sz w:val="24"/>
          <w:szCs w:val="24"/>
          <w:lang w:eastAsia="zh-CN"/>
        </w:rPr>
        <w:t xml:space="preserve"> </w:t>
      </w:r>
      <w:r w:rsidR="00F74AF3">
        <w:rPr>
          <w:rFonts w:ascii="3DS V2" w:hAnsi="3DS V2"/>
          <w:sz w:val="24"/>
          <w:szCs w:val="24"/>
          <w:lang w:eastAsia="zh-CN"/>
        </w:rPr>
        <w:t>lors de</w:t>
      </w:r>
      <w:r w:rsidR="00CA7789">
        <w:rPr>
          <w:rFonts w:ascii="3DS V2" w:hAnsi="3DS V2"/>
          <w:sz w:val="24"/>
          <w:szCs w:val="24"/>
          <w:lang w:eastAsia="zh-CN"/>
        </w:rPr>
        <w:t xml:space="preserve"> l’initialisation de la classe</w:t>
      </w:r>
      <w:r w:rsidR="00D053B4">
        <w:rPr>
          <w:rFonts w:ascii="3DS V2" w:hAnsi="3DS V2"/>
          <w:sz w:val="24"/>
          <w:szCs w:val="24"/>
          <w:lang w:eastAsia="zh-CN"/>
        </w:rPr>
        <w:t xml:space="preserve"> </w:t>
      </w:r>
      <w:r w:rsidR="00002B89">
        <w:rPr>
          <w:rFonts w:ascii="3DS V2" w:hAnsi="3DS V2"/>
          <w:sz w:val="24"/>
          <w:szCs w:val="24"/>
          <w:lang w:eastAsia="zh-CN"/>
        </w:rPr>
        <w:t xml:space="preserve">de commande </w:t>
      </w:r>
      <w:r w:rsidR="00D053B4">
        <w:rPr>
          <w:rFonts w:ascii="3DS V2" w:hAnsi="3DS V2"/>
          <w:sz w:val="24"/>
          <w:szCs w:val="24"/>
          <w:lang w:eastAsia="zh-CN"/>
        </w:rPr>
        <w:t xml:space="preserve">pour la communication.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qui définit l’algorigramme de la commande.</w:t>
      </w:r>
      <w:r w:rsidR="004F517B">
        <w:rPr>
          <w:rFonts w:ascii="3DS V2" w:hAnsi="3DS V2"/>
          <w:sz w:val="24"/>
          <w:szCs w:val="24"/>
          <w:lang w:eastAsia="zh-CN"/>
        </w:rPr>
        <w:t xml:space="preserve"> La fonction </w:t>
      </w:r>
      <w:r w:rsidR="004F517B" w:rsidRPr="004F517B">
        <w:rPr>
          <w:rFonts w:ascii="Cascadia Mono" w:hAnsi="Cascadia Mono" w:cs="Cascadia Mono"/>
          <w:noProof/>
          <w:color w:val="000000"/>
          <w:sz w:val="19"/>
          <w:szCs w:val="19"/>
        </w:rPr>
        <w:t>AddTransition</w:t>
      </w:r>
      <w:r w:rsidR="004F517B">
        <w:rPr>
          <w:rFonts w:ascii="3DS V2" w:hAnsi="3DS V2"/>
          <w:sz w:val="24"/>
          <w:szCs w:val="24"/>
          <w:lang w:eastAsia="zh-CN"/>
        </w:rPr>
        <w:t xml:space="preserve"> permet d’ajouter une étape au algorigramme. Avec cette fonction, </w:t>
      </w:r>
      <w:r w:rsidR="00B33B3C">
        <w:rPr>
          <w:rFonts w:ascii="3DS V2" w:hAnsi="3DS V2"/>
          <w:sz w:val="24"/>
          <w:szCs w:val="24"/>
          <w:lang w:eastAsia="zh-CN"/>
        </w:rPr>
        <w:t>l</w:t>
      </w:r>
      <w:r w:rsidR="00035AA6">
        <w:rPr>
          <w:rFonts w:ascii="3DS V2" w:hAnsi="3DS V2"/>
          <w:sz w:val="24"/>
          <w:szCs w:val="24"/>
          <w:lang w:eastAsia="zh-CN"/>
        </w:rPr>
        <w:t xml:space="preserve">es états du </w:t>
      </w:r>
      <w:r w:rsidR="007B52B1">
        <w:rPr>
          <w:rFonts w:ascii="3DS V2" w:hAnsi="3DS V2"/>
          <w:sz w:val="24"/>
          <w:szCs w:val="24"/>
          <w:lang w:eastAsia="zh-CN"/>
        </w:rPr>
        <w:t>dialogue</w:t>
      </w:r>
      <w:r w:rsidR="00035AA6">
        <w:rPr>
          <w:rFonts w:ascii="3DS V2" w:hAnsi="3DS V2"/>
          <w:sz w:val="24"/>
          <w:szCs w:val="24"/>
          <w:lang w:eastAsia="zh-CN"/>
        </w:rPr>
        <w:t xml:space="preserve"> </w:t>
      </w:r>
      <w:r w:rsidR="0052456E">
        <w:rPr>
          <w:rFonts w:ascii="3DS V2" w:hAnsi="3DS V2"/>
          <w:sz w:val="24"/>
          <w:szCs w:val="24"/>
          <w:lang w:eastAsia="zh-CN"/>
        </w:rPr>
        <w:t>(</w:t>
      </w:r>
      <w:r w:rsidR="0052456E" w:rsidRPr="0040636C">
        <w:rPr>
          <w:rFonts w:ascii="Cascadia Mono" w:hAnsi="Cascadia Mono" w:cs="Cascadia Mono"/>
          <w:color w:val="2B91AF"/>
          <w:sz w:val="19"/>
          <w:szCs w:val="19"/>
        </w:rPr>
        <w:t>CATDialogState</w:t>
      </w:r>
      <w:r w:rsidR="0052456E">
        <w:rPr>
          <w:rFonts w:ascii="3DS V2" w:hAnsi="3DS V2"/>
          <w:sz w:val="24"/>
          <w:szCs w:val="24"/>
          <w:lang w:eastAsia="zh-CN"/>
        </w:rPr>
        <w:t>)</w:t>
      </w:r>
      <w:r w:rsidR="004F517B">
        <w:rPr>
          <w:rFonts w:ascii="3DS V2" w:hAnsi="3DS V2"/>
          <w:sz w:val="24"/>
          <w:szCs w:val="24"/>
          <w:lang w:eastAsia="zh-CN"/>
        </w:rPr>
        <w:t>, l</w:t>
      </w:r>
      <w:r w:rsidR="0052456E">
        <w:rPr>
          <w:rFonts w:ascii="3DS V2" w:hAnsi="3DS V2"/>
          <w:sz w:val="24"/>
          <w:szCs w:val="24"/>
          <w:lang w:eastAsia="zh-CN"/>
        </w:rPr>
        <w:t xml:space="preserve">es conditions à vérifier et les fonctions à appeler </w:t>
      </w:r>
      <w:r w:rsidR="00FC68A4">
        <w:rPr>
          <w:rFonts w:ascii="3DS V2" w:hAnsi="3DS V2"/>
          <w:sz w:val="24"/>
          <w:szCs w:val="24"/>
          <w:lang w:eastAsia="zh-CN"/>
        </w:rPr>
        <w:t>lors de</w:t>
      </w:r>
      <w:r w:rsidR="0052456E">
        <w:rPr>
          <w:rFonts w:ascii="3DS V2" w:hAnsi="3DS V2"/>
          <w:sz w:val="24"/>
          <w:szCs w:val="24"/>
          <w:lang w:eastAsia="zh-CN"/>
        </w:rPr>
        <w:t xml:space="preserve"> la transition des états </w:t>
      </w:r>
      <w:r w:rsidR="004F517B">
        <w:rPr>
          <w:rFonts w:ascii="3DS V2" w:hAnsi="3DS V2"/>
          <w:sz w:val="24"/>
          <w:szCs w:val="24"/>
          <w:lang w:eastAsia="zh-CN"/>
        </w:rPr>
        <w:t xml:space="preserve">sont définis. </w:t>
      </w:r>
      <w:r w:rsidR="0052456E">
        <w:rPr>
          <w:rFonts w:ascii="3DS V2" w:hAnsi="3DS V2"/>
          <w:sz w:val="24"/>
          <w:szCs w:val="24"/>
          <w:lang w:eastAsia="zh-CN"/>
        </w:rPr>
        <w:t>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E072D7A" w:rsidR="0052456E" w:rsidRDefault="0052456E" w:rsidP="000A41CB">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w:t>
      </w:r>
      <w:r w:rsidR="005B014B">
        <w:rPr>
          <w:rFonts w:ascii="3DS V2" w:hAnsi="3DS V2"/>
          <w:noProof/>
          <w:sz w:val="24"/>
          <w:szCs w:val="24"/>
          <w:lang w:eastAsia="zh-CN"/>
        </w:rPr>
        <w:t xml:space="preserve">en </w:t>
      </w:r>
      <w:r>
        <w:rPr>
          <w:rFonts w:ascii="3DS V2" w:hAnsi="3DS V2"/>
          <w:noProof/>
          <w:sz w:val="24"/>
          <w:szCs w:val="24"/>
          <w:lang w:eastAsia="zh-CN"/>
        </w:rPr>
        <w:t xml:space="preserve">appliquant l’action (donc la fonction à appeler lorsque la condition est satisfaite).  </w:t>
      </w:r>
    </w:p>
    <w:p w14:paraId="48FD3D0C" w14:textId="6ACBA823" w:rsidR="00E54ED4" w:rsidRPr="00C26451" w:rsidRDefault="00E34B9E" w:rsidP="00C26451">
      <w:pPr>
        <w:pStyle w:val="Titre3"/>
        <w:rPr>
          <w:rFonts w:ascii="3DS V2" w:hAnsi="3DS V2"/>
          <w:sz w:val="32"/>
          <w:szCs w:val="32"/>
        </w:rPr>
      </w:pPr>
      <w:bookmarkStart w:id="42" w:name="_Toc205383625"/>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2"/>
    </w:p>
    <w:p w14:paraId="44668763" w14:textId="544ED7C0" w:rsidR="0053302D" w:rsidRDefault="0053302D" w:rsidP="00422FE6">
      <w:pPr>
        <w:autoSpaceDE w:val="0"/>
        <w:autoSpaceDN w:val="0"/>
        <w:adjustRightInd w:val="0"/>
        <w:spacing w:after="0"/>
        <w:jc w:val="both"/>
        <w:rPr>
          <w:rFonts w:ascii="3DS V2" w:hAnsi="3DS V2"/>
          <w:noProof/>
          <w:sz w:val="24"/>
          <w:szCs w:val="24"/>
          <w:lang w:eastAsia="zh-CN"/>
        </w:rPr>
      </w:pPr>
      <w:r w:rsidRPr="0053302D">
        <w:rPr>
          <w:rFonts w:ascii="3DS V2" w:hAnsi="3DS V2"/>
          <w:noProof/>
          <w:sz w:val="24"/>
          <w:szCs w:val="24"/>
          <w:lang w:eastAsia="zh-CN"/>
        </w:rPr>
        <w:t xml:space="preserve">Pour que la commande soit accessible à l’utilisateur, </w:t>
      </w:r>
      <w:r w:rsidR="0071764D">
        <w:rPr>
          <w:rFonts w:ascii="3DS V2" w:hAnsi="3DS V2"/>
          <w:noProof/>
          <w:sz w:val="24"/>
          <w:szCs w:val="24"/>
          <w:lang w:eastAsia="zh-CN"/>
        </w:rPr>
        <w:t>il faut la mettre dans l’</w:t>
      </w:r>
      <w:r w:rsidRPr="0053302D">
        <w:rPr>
          <w:rFonts w:ascii="3DS V2" w:hAnsi="3DS V2"/>
          <w:noProof/>
          <w:sz w:val="24"/>
          <w:szCs w:val="24"/>
          <w:lang w:eastAsia="zh-CN"/>
        </w:rPr>
        <w:t xml:space="preserve">interface graphique (GUI). </w:t>
      </w:r>
      <w:r w:rsidR="00AE3215">
        <w:rPr>
          <w:rFonts w:ascii="3DS V2" w:hAnsi="3DS V2"/>
          <w:noProof/>
          <w:sz w:val="24"/>
          <w:szCs w:val="24"/>
          <w:lang w:eastAsia="zh-CN"/>
        </w:rPr>
        <w:t>L</w:t>
      </w:r>
      <w:r w:rsidRPr="0053302D">
        <w:rPr>
          <w:rFonts w:ascii="3DS V2" w:hAnsi="3DS V2"/>
          <w:noProof/>
          <w:sz w:val="24"/>
          <w:szCs w:val="24"/>
          <w:lang w:eastAsia="zh-CN"/>
        </w:rPr>
        <w:t>ors de la conception de l’interface utilisateur, il est nécessaire de mettre en place un style visuel homogène avec les fonctionnalités déjà existantes</w:t>
      </w:r>
      <w:r w:rsidR="004E0C27">
        <w:rPr>
          <w:rFonts w:ascii="3DS V2" w:hAnsi="3DS V2"/>
          <w:noProof/>
          <w:sz w:val="24"/>
          <w:szCs w:val="24"/>
          <w:lang w:eastAsia="zh-CN"/>
        </w:rPr>
        <w:t xml:space="preserve"> dans le pan</w:t>
      </w:r>
      <w:r w:rsidR="00253047">
        <w:rPr>
          <w:rFonts w:ascii="3DS V2" w:hAnsi="3DS V2"/>
          <w:noProof/>
          <w:sz w:val="24"/>
          <w:szCs w:val="24"/>
          <w:lang w:eastAsia="zh-CN"/>
        </w:rPr>
        <w:t>neau</w:t>
      </w:r>
      <w:r w:rsidRPr="0053302D">
        <w:rPr>
          <w:rFonts w:ascii="3DS V2" w:hAnsi="3DS V2"/>
          <w:noProof/>
          <w:sz w:val="24"/>
          <w:szCs w:val="24"/>
          <w:lang w:eastAsia="zh-CN"/>
        </w:rPr>
        <w:t>.</w:t>
      </w:r>
    </w:p>
    <w:p w14:paraId="6FB7D629" w14:textId="77777777" w:rsidR="00F57E48" w:rsidRPr="0053302D" w:rsidRDefault="00F57E48" w:rsidP="00422FE6">
      <w:pPr>
        <w:autoSpaceDE w:val="0"/>
        <w:autoSpaceDN w:val="0"/>
        <w:adjustRightInd w:val="0"/>
        <w:spacing w:after="0"/>
        <w:jc w:val="both"/>
        <w:rPr>
          <w:rFonts w:ascii="3DS V2" w:hAnsi="3DS V2"/>
          <w:noProof/>
          <w:sz w:val="24"/>
          <w:szCs w:val="24"/>
          <w:lang w:eastAsia="zh-CN"/>
        </w:rPr>
      </w:pPr>
    </w:p>
    <w:p w14:paraId="6569D7DE" w14:textId="4891D230" w:rsidR="00E54ED4" w:rsidRDefault="002A3D43" w:rsidP="00422FE6">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w:t>
      </w:r>
      <w:r w:rsidR="00956B05">
        <w:rPr>
          <w:rFonts w:ascii="3DS V2" w:hAnsi="3DS V2"/>
          <w:noProof/>
          <w:sz w:val="24"/>
          <w:szCs w:val="24"/>
          <w:lang w:eastAsia="zh-CN"/>
        </w:rPr>
        <w:t>de</w:t>
      </w:r>
      <w:r w:rsidR="007B5D39">
        <w:rPr>
          <w:rFonts w:ascii="3DS V2" w:hAnsi="3DS V2"/>
          <w:noProof/>
          <w:sz w:val="24"/>
          <w:szCs w:val="24"/>
          <w:lang w:eastAsia="zh-CN"/>
        </w:rPr>
        <w:t xml:space="preserve"> la programmation</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60233B">
        <w:rPr>
          <w:rFonts w:ascii="3DS V2" w:hAnsi="3DS V2"/>
          <w:noProof/>
          <w:sz w:val="24"/>
          <w:szCs w:val="24"/>
          <w:lang w:eastAsia="zh-CN"/>
        </w:rPr>
        <w:t>Une capacité indisp</w:t>
      </w:r>
      <w:r w:rsidR="00C173E4">
        <w:rPr>
          <w:rFonts w:ascii="3DS V2" w:hAnsi="3DS V2"/>
          <w:noProof/>
          <w:sz w:val="24"/>
          <w:szCs w:val="24"/>
          <w:lang w:eastAsia="zh-CN"/>
        </w:rPr>
        <w:t>e</w:t>
      </w:r>
      <w:r w:rsidR="0060233B">
        <w:rPr>
          <w:rFonts w:ascii="3DS V2" w:hAnsi="3DS V2"/>
          <w:noProof/>
          <w:sz w:val="24"/>
          <w:szCs w:val="24"/>
          <w:lang w:eastAsia="zh-CN"/>
        </w:rPr>
        <w:t>nsable pour la programmation d’UI</w:t>
      </w:r>
      <w:r w:rsidR="0092498A">
        <w:rPr>
          <w:rFonts w:ascii="3DS V2" w:hAnsi="3DS V2"/>
          <w:noProof/>
          <w:sz w:val="24"/>
          <w:szCs w:val="24"/>
          <w:lang w:eastAsia="zh-CN"/>
        </w:rPr>
        <w:t xml:space="preserve"> est</w:t>
      </w:r>
      <w:r w:rsidR="0060233B">
        <w:rPr>
          <w:rFonts w:ascii="3DS V2" w:hAnsi="3DS V2"/>
          <w:noProof/>
          <w:sz w:val="24"/>
          <w:szCs w:val="24"/>
          <w:lang w:eastAsia="zh-CN"/>
        </w:rPr>
        <w:t xml:space="preserve"> la capacité d</w:t>
      </w:r>
      <w:r w:rsidR="0092498A">
        <w:rPr>
          <w:rFonts w:ascii="3DS V2" w:hAnsi="3DS V2"/>
          <w:noProof/>
          <w:sz w:val="24"/>
          <w:szCs w:val="24"/>
          <w:lang w:eastAsia="zh-CN"/>
        </w:rPr>
        <w:t>’</w:t>
      </w:r>
      <w:r w:rsidR="0060233B">
        <w:rPr>
          <w:rFonts w:ascii="3DS V2" w:hAnsi="3DS V2"/>
          <w:noProof/>
          <w:sz w:val="24"/>
          <w:szCs w:val="24"/>
          <w:lang w:eastAsia="zh-CN"/>
        </w:rPr>
        <w:t xml:space="preserve">introspection. </w:t>
      </w:r>
      <w:r w:rsidR="008757F5">
        <w:rPr>
          <w:rFonts w:ascii="3DS V2" w:hAnsi="3DS V2"/>
          <w:noProof/>
          <w:sz w:val="24"/>
          <w:szCs w:val="24"/>
          <w:lang w:eastAsia="zh-CN"/>
        </w:rPr>
        <w:t>C</w:t>
      </w:r>
      <w:r w:rsidR="0060233B">
        <w:rPr>
          <w:rFonts w:ascii="3DS V2" w:hAnsi="3DS V2"/>
          <w:noProof/>
          <w:sz w:val="24"/>
          <w:szCs w:val="24"/>
          <w:lang w:eastAsia="zh-CN"/>
        </w:rPr>
        <w:t>’</w:t>
      </w:r>
      <w:r w:rsidR="00956B05">
        <w:rPr>
          <w:rFonts w:ascii="3DS V2" w:hAnsi="3DS V2"/>
          <w:noProof/>
          <w:sz w:val="24"/>
          <w:szCs w:val="24"/>
          <w:lang w:eastAsia="zh-CN"/>
        </w:rPr>
        <w:t xml:space="preserve">est </w:t>
      </w:r>
      <w:r w:rsidR="0060233B">
        <w:rPr>
          <w:rFonts w:ascii="3DS V2" w:hAnsi="3DS V2"/>
          <w:noProof/>
          <w:sz w:val="24"/>
          <w:szCs w:val="24"/>
          <w:lang w:eastAsia="zh-CN"/>
        </w:rPr>
        <w:t xml:space="preserve">une capacité de pouvoir </w:t>
      </w:r>
      <w:r w:rsidR="007B5D39">
        <w:rPr>
          <w:rFonts w:ascii="3DS V2" w:hAnsi="3DS V2"/>
          <w:noProof/>
          <w:sz w:val="24"/>
          <w:szCs w:val="24"/>
          <w:lang w:eastAsia="zh-CN"/>
        </w:rPr>
        <w:t>observ</w:t>
      </w:r>
      <w:r w:rsidR="0060233B">
        <w:rPr>
          <w:rFonts w:ascii="3DS V2" w:hAnsi="3DS V2"/>
          <w:noProof/>
          <w:sz w:val="24"/>
          <w:szCs w:val="24"/>
          <w:lang w:eastAsia="zh-CN"/>
        </w:rPr>
        <w:t>er</w:t>
      </w:r>
      <w:r w:rsidR="007B5D39">
        <w:rPr>
          <w:rFonts w:ascii="3DS V2" w:hAnsi="3DS V2"/>
          <w:noProof/>
          <w:sz w:val="24"/>
          <w:szCs w:val="24"/>
          <w:lang w:eastAsia="zh-CN"/>
        </w:rPr>
        <w:t xml:space="preserve"> dynamique</w:t>
      </w:r>
      <w:r w:rsidR="00D05EDF">
        <w:rPr>
          <w:rFonts w:ascii="3DS V2" w:hAnsi="3DS V2"/>
          <w:noProof/>
          <w:sz w:val="24"/>
          <w:szCs w:val="24"/>
          <w:lang w:eastAsia="zh-CN"/>
        </w:rPr>
        <w:t>ment</w:t>
      </w:r>
      <w:r w:rsidR="007B5D39">
        <w:rPr>
          <w:rFonts w:ascii="3DS V2" w:hAnsi="3DS V2"/>
          <w:noProof/>
          <w:sz w:val="24"/>
          <w:szCs w:val="24"/>
          <w:lang w:eastAsia="zh-CN"/>
        </w:rPr>
        <w:t xml:space="preserve">(en runtime) </w:t>
      </w:r>
      <w:r w:rsidR="00CD2AD6">
        <w:rPr>
          <w:rFonts w:ascii="3DS V2" w:hAnsi="3DS V2"/>
          <w:noProof/>
          <w:sz w:val="24"/>
          <w:szCs w:val="24"/>
          <w:lang w:eastAsia="zh-CN"/>
        </w:rPr>
        <w:t>les</w:t>
      </w:r>
      <w:r w:rsidR="007B5D39">
        <w:rPr>
          <w:rFonts w:ascii="3DS V2" w:hAnsi="3DS V2"/>
          <w:noProof/>
          <w:sz w:val="24"/>
          <w:szCs w:val="24"/>
          <w:lang w:eastAsia="zh-CN"/>
        </w:rPr>
        <w:t xml:space="preserve"> </w:t>
      </w:r>
      <w:r w:rsidR="00CD2AD6">
        <w:rPr>
          <w:rFonts w:ascii="3DS V2" w:hAnsi="3DS V2"/>
          <w:noProof/>
          <w:sz w:val="24"/>
          <w:szCs w:val="24"/>
          <w:lang w:eastAsia="zh-CN"/>
        </w:rPr>
        <w:t xml:space="preserve">attributs et les </w:t>
      </w:r>
      <w:r w:rsidR="007B5D39">
        <w:rPr>
          <w:rFonts w:ascii="3DS V2" w:hAnsi="3DS V2"/>
          <w:noProof/>
          <w:sz w:val="24"/>
          <w:szCs w:val="24"/>
          <w:lang w:eastAsia="zh-CN"/>
        </w:rPr>
        <w:t>caratéristiques</w:t>
      </w:r>
      <w:r w:rsidR="00FC3493">
        <w:rPr>
          <w:rFonts w:ascii="3DS V2" w:hAnsi="3DS V2"/>
          <w:noProof/>
          <w:sz w:val="24"/>
          <w:szCs w:val="24"/>
          <w:lang w:eastAsia="zh-CN"/>
        </w:rPr>
        <w:t xml:space="preserve"> d’</w:t>
      </w:r>
      <w:r w:rsidR="009A4EFC">
        <w:rPr>
          <w:rFonts w:ascii="3DS V2" w:hAnsi="3DS V2"/>
          <w:noProof/>
          <w:sz w:val="24"/>
          <w:szCs w:val="24"/>
          <w:lang w:eastAsia="zh-CN"/>
        </w:rPr>
        <w:t xml:space="preserve">un </w:t>
      </w:r>
      <w:r w:rsidR="00FC3493">
        <w:rPr>
          <w:rFonts w:ascii="3DS V2" w:hAnsi="3DS V2"/>
          <w:noProof/>
          <w:sz w:val="24"/>
          <w:szCs w:val="24"/>
          <w:lang w:eastAsia="zh-CN"/>
        </w:rPr>
        <w:t>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F1086E" w:rsidRPr="00F1086E">
        <w:rPr>
          <w:rFonts w:ascii="3DS V2" w:hAnsi="3DS V2"/>
          <w:noProof/>
          <w:sz w:val="24"/>
          <w:szCs w:val="24"/>
          <w:lang w:eastAsia="zh-CN"/>
        </w:rPr>
        <w:t>É</w:t>
      </w:r>
      <w:r w:rsidR="00892A59">
        <w:rPr>
          <w:rFonts w:ascii="3DS V2" w:hAnsi="3DS V2"/>
          <w:noProof/>
          <w:sz w:val="24"/>
          <w:szCs w:val="24"/>
          <w:lang w:eastAsia="zh-CN"/>
        </w:rPr>
        <w:t>tant</w:t>
      </w:r>
      <w:r w:rsidR="00FC3493">
        <w:rPr>
          <w:rFonts w:ascii="3DS V2" w:hAnsi="3DS V2"/>
          <w:noProof/>
          <w:sz w:val="24"/>
          <w:szCs w:val="24"/>
          <w:lang w:eastAsia="zh-CN"/>
        </w:rPr>
        <w:t xml:space="preserve"> un langage de programmation statique, C++ n’a pas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C1435F">
        <w:rPr>
          <w:rFonts w:ascii="3DS V2" w:hAnsi="3DS V2"/>
          <w:noProof/>
          <w:sz w:val="24"/>
          <w:szCs w:val="24"/>
          <w:lang w:eastAsia="zh-CN"/>
        </w:rPr>
        <w:t>,</w:t>
      </w:r>
      <w:r w:rsidR="000F215D">
        <w:rPr>
          <w:rFonts w:ascii="3DS V2" w:hAnsi="3DS V2"/>
          <w:noProof/>
          <w:sz w:val="24"/>
          <w:szCs w:val="24"/>
          <w:lang w:eastAsia="zh-CN"/>
        </w:rPr>
        <w:t xml:space="preserve"> Dassault Systèmes a mis</w:t>
      </w:r>
      <w:r w:rsidR="00596EF6">
        <w:rPr>
          <w:rFonts w:ascii="3DS V2" w:hAnsi="3DS V2"/>
          <w:noProof/>
          <w:sz w:val="24"/>
          <w:szCs w:val="24"/>
          <w:lang w:eastAsia="zh-CN"/>
        </w:rPr>
        <w:t xml:space="preserve"> en œuvre un mécanisme </w:t>
      </w:r>
      <w:r w:rsidR="001718DD">
        <w:rPr>
          <w:rFonts w:ascii="3DS V2" w:hAnsi="3DS V2"/>
          <w:noProof/>
          <w:sz w:val="24"/>
          <w:szCs w:val="24"/>
          <w:lang w:eastAsia="zh-CN"/>
        </w:rPr>
        <w:t>similaire</w:t>
      </w:r>
      <w:r w:rsidR="00411ABA">
        <w:rPr>
          <w:rFonts w:ascii="3DS V2" w:hAnsi="3DS V2"/>
          <w:noProof/>
          <w:sz w:val="24"/>
          <w:szCs w:val="24"/>
          <w:lang w:eastAsia="zh-CN"/>
        </w:rPr>
        <w:t xml:space="preserve"> qui</w:t>
      </w:r>
      <w:r w:rsidR="006F220C">
        <w:rPr>
          <w:rFonts w:ascii="3DS V2" w:hAnsi="3DS V2"/>
          <w:noProof/>
          <w:sz w:val="24"/>
          <w:szCs w:val="24"/>
          <w:lang w:eastAsia="zh-CN"/>
        </w:rPr>
        <w:t xml:space="preserve"> </w:t>
      </w:r>
      <w:r w:rsidR="00596EF6">
        <w:rPr>
          <w:rFonts w:ascii="3DS V2" w:hAnsi="3DS V2"/>
          <w:noProof/>
          <w:sz w:val="24"/>
          <w:szCs w:val="24"/>
          <w:lang w:eastAsia="zh-CN"/>
        </w:rPr>
        <w:t>s’apelle CID</w:t>
      </w:r>
      <w:r w:rsidR="00436FD1">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436FD1">
        <w:rPr>
          <w:rFonts w:ascii="3DS V2" w:hAnsi="3DS V2"/>
          <w:noProof/>
          <w:sz w:val="24"/>
          <w:szCs w:val="24"/>
          <w:lang w:eastAsia="zh-CN"/>
        </w:rPr>
        <w:t>)</w:t>
      </w:r>
      <w:r w:rsidR="000A6029">
        <w:rPr>
          <w:rFonts w:ascii="3DS V2" w:hAnsi="3DS V2"/>
          <w:noProof/>
          <w:sz w:val="24"/>
          <w:szCs w:val="24"/>
          <w:lang w:eastAsia="zh-CN"/>
        </w:rPr>
        <w:t xml:space="preserve">. </w:t>
      </w:r>
      <w:r w:rsidR="005B09C2" w:rsidRPr="005B09C2">
        <w:rPr>
          <w:rFonts w:ascii="3DS V2" w:hAnsi="3DS V2"/>
          <w:noProof/>
          <w:sz w:val="24"/>
          <w:szCs w:val="24"/>
          <w:lang w:eastAsia="zh-CN"/>
        </w:rPr>
        <w:t>Il génère un fichier listant les propriétés des classes, ainsi qu’un code permettant l’introspection et l’accès à la valeur d’une propriété à partir de son nom.</w:t>
      </w:r>
    </w:p>
    <w:p w14:paraId="5D3CCD7A" w14:textId="77777777" w:rsidR="00887A22" w:rsidRDefault="00887A22"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FCCEFC7" w14:textId="77777777" w:rsidR="00A47043" w:rsidRDefault="00A47043" w:rsidP="00FB3187">
                            <w:pPr>
                              <w:pStyle w:val="Lgende"/>
                              <w:jc w:val="center"/>
                            </w:pPr>
                          </w:p>
                          <w:p w14:paraId="526EC2B2" w14:textId="021ADD4A" w:rsidR="00FB3187" w:rsidRPr="00EA371B" w:rsidRDefault="00FB3187" w:rsidP="00FB3187">
                            <w:pPr>
                              <w:pStyle w:val="Lgende"/>
                              <w:jc w:val="center"/>
                              <w:rPr>
                                <w:noProof/>
                              </w:rPr>
                            </w:pPr>
                            <w:r>
                              <w:t xml:space="preserve">Figure </w:t>
                            </w:r>
                            <w:r w:rsidR="005402FF">
                              <w:fldChar w:fldCharType="begin"/>
                            </w:r>
                            <w:r w:rsidR="005402FF">
                              <w:instrText xml:space="preserve"> SEQ Figure \* ARABIC </w:instrText>
                            </w:r>
                            <w:r w:rsidR="005402FF">
                              <w:fldChar w:fldCharType="separate"/>
                            </w:r>
                            <w:r w:rsidR="00276D33">
                              <w:rPr>
                                <w:noProof/>
                              </w:rPr>
                              <w:t>30</w:t>
                            </w:r>
                            <w:r w:rsidR="005402FF">
                              <w:rPr>
                                <w:noProof/>
                              </w:rPr>
                              <w:fldChar w:fldCharType="end"/>
                            </w:r>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6"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" stroked="f">
                <v:textbox style="mso-fit-shape-to-text:t" inset="0,0,0,0">
                  <w:txbxContent>
                    <w:p w14:paraId="2FCCEFC7" w14:textId="77777777" w:rsidR="00A47043" w:rsidRDefault="00A47043" w:rsidP="00FB3187">
                      <w:pPr>
                        <w:pStyle w:val="Lgende"/>
                        <w:jc w:val="center"/>
                      </w:pPr>
                    </w:p>
                    <w:p w14:paraId="526EC2B2" w14:textId="021ADD4A" w:rsidR="00FB3187" w:rsidRPr="00EA371B" w:rsidRDefault="00FB3187" w:rsidP="00FB3187">
                      <w:pPr>
                        <w:pStyle w:val="Lgende"/>
                        <w:jc w:val="center"/>
                        <w:rPr>
                          <w:noProof/>
                        </w:rPr>
                      </w:pPr>
                      <w:r>
                        <w:t xml:space="preserve">Figure </w:t>
                      </w:r>
                      <w:r w:rsidR="005402FF">
                        <w:fldChar w:fldCharType="begin"/>
                      </w:r>
                      <w:r w:rsidR="005402FF">
                        <w:instrText xml:space="preserve"> SEQ Figure \* ARABIC </w:instrText>
                      </w:r>
                      <w:r w:rsidR="005402FF">
                        <w:fldChar w:fldCharType="separate"/>
                      </w:r>
                      <w:r w:rsidR="00276D33">
                        <w:rPr>
                          <w:noProof/>
                        </w:rPr>
                        <w:t>30</w:t>
                      </w:r>
                      <w:r w:rsidR="005402FF">
                        <w:rPr>
                          <w:noProof/>
                        </w:rPr>
                        <w:fldChar w:fldCharType="end"/>
                      </w:r>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2F99E17"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53A1EC93"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011076A8" w14:textId="6D32DF00" w:rsidR="00F84A8E" w:rsidRDefault="00395873" w:rsidP="00422FE6">
      <w:pPr>
        <w:autoSpaceDE w:val="0"/>
        <w:autoSpaceDN w:val="0"/>
        <w:adjustRightInd w:val="0"/>
        <w:spacing w:after="0"/>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0B86991A"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45AC2228" w14:textId="77777777" w:rsidR="006E25C4" w:rsidRDefault="006E25C4" w:rsidP="00961383">
      <w:pPr>
        <w:autoSpaceDE w:val="0"/>
        <w:autoSpaceDN w:val="0"/>
        <w:adjustRightInd w:val="0"/>
        <w:spacing w:after="0" w:line="240" w:lineRule="auto"/>
        <w:ind w:left="2124"/>
        <w:rPr>
          <w:rFonts w:ascii="Cascadia Mono" w:hAnsi="Cascadia Mono" w:cs="Cascadia Mono"/>
          <w:noProof/>
          <w:color w:val="0000FF"/>
          <w:sz w:val="19"/>
          <w:szCs w:val="19"/>
        </w:rPr>
      </w:pPr>
    </w:p>
    <w:p w14:paraId="0B52010B" w14:textId="1956B500" w:rsidR="001F4901" w:rsidRDefault="00961383" w:rsidP="0071345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w:t>
      </w:r>
      <w:r w:rsidR="00212EE6">
        <w:rPr>
          <w:rFonts w:ascii="3DS V2" w:hAnsi="3DS V2"/>
          <w:noProof/>
          <w:sz w:val="24"/>
          <w:szCs w:val="24"/>
          <w:lang w:eastAsia="zh-CN"/>
        </w:rPr>
        <w:t>s</w:t>
      </w:r>
      <w:r w:rsidR="0075214E">
        <w:rPr>
          <w:rFonts w:ascii="3DS V2" w:hAnsi="3DS V2"/>
          <w:noProof/>
          <w:sz w:val="24"/>
          <w:szCs w:val="24"/>
          <w:lang w:eastAsia="zh-CN"/>
        </w:rPr>
        <w:t>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w:t>
      </w:r>
      <w:r w:rsidR="00212EE6">
        <w:rPr>
          <w:rFonts w:ascii="3DS V2" w:hAnsi="3DS V2"/>
          <w:noProof/>
          <w:sz w:val="24"/>
          <w:szCs w:val="24"/>
          <w:lang w:eastAsia="zh-CN"/>
        </w:rPr>
        <w:t>c</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5CA71938" w14:textId="05FD9AB3" w:rsidR="00961383"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28F116FE" w14:textId="77777777" w:rsidR="00A47043" w:rsidRPr="0040636C" w:rsidRDefault="00A47043" w:rsidP="00961383">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p>
    <w:p w14:paraId="1B23CCC9" w14:textId="57871F24" w:rsidR="00700C26" w:rsidRPr="008735A7" w:rsidRDefault="001F4901" w:rsidP="002A2F80">
      <w:pPr>
        <w:autoSpaceDE w:val="0"/>
        <w:autoSpaceDN w:val="0"/>
        <w:adjustRightInd w:val="0"/>
        <w:spacing w:after="0"/>
        <w:jc w:val="both"/>
        <w:rPr>
          <w:rFonts w:ascii="Cascadia Mono" w:hAnsi="Cascadia Mono" w:cs="Cascadia Mono"/>
          <w:color w:val="000000"/>
          <w:sz w:val="19"/>
          <w:szCs w:val="19"/>
        </w:rPr>
      </w:pPr>
      <w:r>
        <w:rPr>
          <w:rFonts w:ascii="3DS V2" w:hAnsi="3DS V2"/>
          <w:noProof/>
          <w:sz w:val="24"/>
          <w:szCs w:val="24"/>
          <w:lang w:eastAsia="zh-CN"/>
        </w:rPr>
        <w:lastRenderedPageBreak/>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563A1">
        <w:rPr>
          <w:rFonts w:ascii="3DS V2" w:hAnsi="3DS V2"/>
          <w:noProof/>
          <w:sz w:val="24"/>
          <w:szCs w:val="24"/>
          <w:lang w:eastAsia="zh-CN"/>
        </w:rPr>
        <w:t xml:space="preserve">on enregistre ce </w:t>
      </w:r>
      <w:r w:rsidR="005A1551">
        <w:rPr>
          <w:rFonts w:ascii="3DS V2" w:hAnsi="3DS V2"/>
          <w:noProof/>
          <w:sz w:val="24"/>
          <w:szCs w:val="24"/>
          <w:lang w:eastAsia="zh-CN"/>
        </w:rPr>
        <w:t>bouton</w:t>
      </w:r>
      <w:r w:rsidR="005563A1">
        <w:rPr>
          <w:rFonts w:ascii="3DS V2" w:hAnsi="3DS V2"/>
          <w:noProof/>
          <w:sz w:val="24"/>
          <w:szCs w:val="24"/>
          <w:lang w:eastAsia="zh-CN"/>
        </w:rPr>
        <w:t xml:space="preserve"> avec un pointeur</w:t>
      </w:r>
      <w:r w:rsidR="005A1551">
        <w:rPr>
          <w:rFonts w:ascii="3DS V2" w:hAnsi="3DS V2"/>
          <w:noProof/>
          <w:sz w:val="24"/>
          <w:szCs w:val="24"/>
          <w:lang w:eastAsia="zh-CN"/>
        </w:rPr>
        <w:t>.</w:t>
      </w:r>
      <w:r w:rsidR="008735A7">
        <w:rPr>
          <w:rFonts w:ascii="3DS V2" w:hAnsi="3DS V2"/>
          <w:noProof/>
          <w:sz w:val="24"/>
          <w:szCs w:val="24"/>
          <w:lang w:eastAsia="zh-CN"/>
        </w:rPr>
        <w:t xml:space="preserve"> A l’aide de la fonction </w:t>
      </w:r>
      <w:proofErr w:type="gramStart"/>
      <w:r w:rsidR="008735A7" w:rsidRPr="0040636C">
        <w:rPr>
          <w:rFonts w:ascii="Cascadia Mono" w:hAnsi="Cascadia Mono" w:cs="Cascadia Mono"/>
          <w:noProof/>
          <w:color w:val="000000"/>
          <w:sz w:val="19"/>
          <w:szCs w:val="19"/>
        </w:rPr>
        <w:t>RetrieveSypNamedObject</w:t>
      </w:r>
      <w:r w:rsidR="008735A7" w:rsidRPr="0040636C">
        <w:rPr>
          <w:rFonts w:ascii="Cascadia Mono" w:hAnsi="Cascadia Mono" w:cs="Cascadia Mono"/>
          <w:color w:val="000000"/>
          <w:sz w:val="19"/>
          <w:szCs w:val="19"/>
        </w:rPr>
        <w:t>(</w:t>
      </w:r>
      <w:proofErr w:type="gramEnd"/>
      <w:r w:rsidR="008735A7" w:rsidRPr="0040636C">
        <w:rPr>
          <w:rFonts w:ascii="Cascadia Mono" w:hAnsi="Cascadia Mono" w:cs="Cascadia Mono"/>
          <w:color w:val="000000"/>
          <w:sz w:val="19"/>
          <w:szCs w:val="19"/>
        </w:rPr>
        <w:t>)</w:t>
      </w:r>
      <w:r w:rsidR="008735A7">
        <w:rPr>
          <w:rFonts w:ascii="Cascadia Mono" w:hAnsi="Cascadia Mono" w:cs="Cascadia Mono"/>
          <w:color w:val="000000"/>
          <w:sz w:val="19"/>
          <w:szCs w:val="19"/>
        </w:rPr>
        <w:t xml:space="preserve">, </w:t>
      </w:r>
      <w:r w:rsidR="008735A7">
        <w:rPr>
          <w:rFonts w:ascii="3DS V2" w:hAnsi="3DS V2"/>
          <w:noProof/>
          <w:sz w:val="24"/>
          <w:szCs w:val="24"/>
          <w:lang w:eastAsia="zh-CN"/>
        </w:rPr>
        <w:t>ce poineur va</w:t>
      </w:r>
      <w:r>
        <w:rPr>
          <w:rFonts w:ascii="3DS V2" w:hAnsi="3DS V2"/>
          <w:noProof/>
          <w:sz w:val="24"/>
          <w:szCs w:val="24"/>
          <w:lang w:eastAsia="zh-CN"/>
        </w:rPr>
        <w:t xml:space="preserv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w:t>
      </w:r>
    </w:p>
    <w:p w14:paraId="490F4797" w14:textId="77777777" w:rsidR="00700C26" w:rsidRDefault="00700C26" w:rsidP="002A2F80">
      <w:pPr>
        <w:autoSpaceDE w:val="0"/>
        <w:autoSpaceDN w:val="0"/>
        <w:adjustRightInd w:val="0"/>
        <w:spacing w:after="0"/>
        <w:jc w:val="both"/>
        <w:rPr>
          <w:rFonts w:ascii="3DS V2" w:hAnsi="3DS V2"/>
          <w:sz w:val="24"/>
          <w:szCs w:val="24"/>
          <w:lang w:eastAsia="zh-CN"/>
        </w:rPr>
      </w:pPr>
    </w:p>
    <w:p w14:paraId="4A7C776F" w14:textId="2E687325" w:rsidR="00FB3187" w:rsidRDefault="00E54ED4"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w:t>
      </w:r>
      <w:r w:rsidR="0093438A">
        <w:rPr>
          <w:rFonts w:ascii="Cascadia Mono" w:hAnsi="Cascadia Mono" w:cs="Cascadia Mono"/>
          <w:noProof/>
          <w:color w:val="0000FF"/>
          <w:sz w:val="19"/>
          <w:szCs w:val="19"/>
        </w:rPr>
        <w:t>Commande</w:t>
      </w:r>
      <w:r w:rsidRPr="000C1A2C">
        <w:rPr>
          <w:rFonts w:ascii="Cascadia Mono" w:hAnsi="Cascadia Mono" w:cs="Cascadia Mono"/>
          <w:noProof/>
          <w:color w:val="0000FF"/>
          <w:sz w:val="19"/>
          <w:szCs w:val="19"/>
        </w:rPr>
        <w:t>Click</w:t>
      </w:r>
      <w:r>
        <w:rPr>
          <w:rFonts w:ascii="3DS V2" w:hAnsi="3DS V2"/>
          <w:noProof/>
          <w:sz w:val="24"/>
          <w:szCs w:val="24"/>
          <w:lang w:eastAsia="zh-CN"/>
        </w:rPr>
        <w:t xml:space="preserve">, </w:t>
      </w:r>
      <w:r w:rsidR="002D6C04">
        <w:rPr>
          <w:rFonts w:ascii="3DS V2" w:hAnsi="3DS V2"/>
          <w:noProof/>
          <w:sz w:val="24"/>
          <w:szCs w:val="24"/>
          <w:lang w:eastAsia="zh-CN"/>
        </w:rPr>
        <w:t>déclanché par un</w:t>
      </w:r>
      <w:r w:rsidR="00315E9A">
        <w:rPr>
          <w:rFonts w:ascii="3DS V2" w:hAnsi="3DS V2"/>
          <w:noProof/>
          <w:sz w:val="24"/>
          <w:szCs w:val="24"/>
          <w:lang w:eastAsia="zh-CN"/>
        </w:rPr>
        <w:t xml:space="preserve"> clic</w:t>
      </w:r>
      <w:r w:rsidR="002D3616">
        <w:rPr>
          <w:rFonts w:ascii="3DS V2" w:hAnsi="3DS V2"/>
          <w:noProof/>
          <w:sz w:val="24"/>
          <w:szCs w:val="24"/>
          <w:lang w:eastAsia="zh-CN"/>
        </w:rPr>
        <w:t xml:space="preserve"> gauche d</w:t>
      </w:r>
      <w:r w:rsidR="00B13DA8">
        <w:rPr>
          <w:rFonts w:ascii="3DS V2" w:hAnsi="3DS V2"/>
          <w:noProof/>
          <w:sz w:val="24"/>
          <w:szCs w:val="24"/>
          <w:lang w:eastAsia="zh-CN"/>
        </w:rPr>
        <w:t>u</w:t>
      </w:r>
      <w:r>
        <w:rPr>
          <w:rFonts w:ascii="3DS V2" w:hAnsi="3DS V2"/>
          <w:noProof/>
          <w:sz w:val="24"/>
          <w:szCs w:val="24"/>
          <w:lang w:eastAsia="zh-CN"/>
        </w:rPr>
        <w:t xml:space="preserve"> bouton, est défini aussi dans l</w:t>
      </w:r>
      <w:r w:rsidR="00700C26">
        <w:rPr>
          <w:rFonts w:ascii="3DS V2" w:hAnsi="3DS V2"/>
          <w:noProof/>
          <w:sz w:val="24"/>
          <w:szCs w:val="24"/>
          <w:lang w:eastAsia="zh-CN"/>
        </w:rPr>
        <w:t>a class</w:t>
      </w:r>
      <w:r w:rsidR="00223D50">
        <w:rPr>
          <w:rFonts w:ascii="3DS V2" w:hAnsi="3DS V2"/>
          <w:noProof/>
          <w:sz w:val="24"/>
          <w:szCs w:val="24"/>
          <w:lang w:eastAsia="zh-CN"/>
        </w:rPr>
        <w:t>e</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354D1">
        <w:rPr>
          <w:rFonts w:ascii="3DS V2" w:hAnsi="3DS V2"/>
          <w:noProof/>
          <w:sz w:val="24"/>
          <w:szCs w:val="24"/>
          <w:lang w:eastAsia="zh-CN"/>
        </w:rPr>
        <w:t>Pour lancer la commande,</w:t>
      </w:r>
      <w:r w:rsidR="002D3616">
        <w:rPr>
          <w:rFonts w:ascii="3DS V2" w:hAnsi="3DS V2"/>
          <w:noProof/>
          <w:sz w:val="24"/>
          <w:szCs w:val="24"/>
          <w:lang w:eastAsia="zh-CN"/>
        </w:rPr>
        <w:t xml:space="preserve"> il suffit de récupérer </w:t>
      </w:r>
      <w:r>
        <w:rPr>
          <w:rFonts w:ascii="3DS V2" w:hAnsi="3DS V2"/>
          <w:noProof/>
          <w:sz w:val="24"/>
          <w:szCs w:val="24"/>
          <w:lang w:eastAsia="zh-CN"/>
        </w:rPr>
        <w:t>son header</w:t>
      </w:r>
      <w:r w:rsidR="00866F5D">
        <w:rPr>
          <w:rFonts w:ascii="3DS V2" w:hAnsi="3DS V2"/>
          <w:noProof/>
          <w:sz w:val="24"/>
          <w:szCs w:val="24"/>
          <w:lang w:eastAsia="zh-CN"/>
        </w:rPr>
        <w:t xml:space="preserve"> qui a été enregistré</w:t>
      </w:r>
      <w:r w:rsidR="002D3616">
        <w:rPr>
          <w:rFonts w:ascii="3DS V2" w:hAnsi="3DS V2"/>
          <w:noProof/>
          <w:sz w:val="24"/>
          <w:szCs w:val="24"/>
          <w:lang w:eastAsia="zh-CN"/>
        </w:rPr>
        <w:t xml:space="preserve"> dans le « CATELEditorHeaders</w:t>
      </w:r>
      <w:r w:rsidR="00491DDE">
        <w:rPr>
          <w:rFonts w:ascii="3DS V2" w:hAnsi="3DS V2"/>
          <w:noProof/>
          <w:sz w:val="24"/>
          <w:szCs w:val="24"/>
          <w:lang w:eastAsia="zh-CN"/>
        </w:rPr>
        <w:t>.</w:t>
      </w:r>
      <w:r w:rsidR="002D3616">
        <w:rPr>
          <w:rFonts w:ascii="3DS V2" w:hAnsi="3DS V2"/>
          <w:noProof/>
          <w:sz w:val="24"/>
          <w:szCs w:val="24"/>
          <w:lang w:eastAsia="zh-CN"/>
        </w:rPr>
        <w:t>h »</w:t>
      </w:r>
      <w:r w:rsidR="00866F5D">
        <w:rPr>
          <w:rFonts w:ascii="3DS V2" w:hAnsi="3DS V2"/>
          <w:noProof/>
          <w:sz w:val="24"/>
          <w:szCs w:val="24"/>
          <w:lang w:eastAsia="zh-CN"/>
        </w:rPr>
        <w:t>.</w:t>
      </w:r>
      <w:r w:rsidR="002D3616">
        <w:rPr>
          <w:rFonts w:ascii="3DS V2" w:hAnsi="3DS V2"/>
          <w:noProof/>
          <w:sz w:val="24"/>
          <w:szCs w:val="24"/>
          <w:lang w:eastAsia="zh-CN"/>
        </w:rPr>
        <w:t xml:space="preserve"> </w:t>
      </w:r>
      <w:r w:rsidR="00AA7B98">
        <w:rPr>
          <w:rFonts w:ascii="3DS V2" w:hAnsi="3DS V2"/>
          <w:noProof/>
          <w:sz w:val="24"/>
          <w:szCs w:val="24"/>
          <w:lang w:eastAsia="zh-CN"/>
        </w:rPr>
        <w:t>Ce header récupéré</w:t>
      </w:r>
      <w:r w:rsidR="006B6F71">
        <w:rPr>
          <w:rFonts w:ascii="3DS V2" w:hAnsi="3DS V2"/>
          <w:noProof/>
          <w:sz w:val="24"/>
          <w:szCs w:val="24"/>
          <w:lang w:eastAsia="zh-CN"/>
        </w:rPr>
        <w:t xml:space="preserve"> </w:t>
      </w:r>
      <w:r>
        <w:rPr>
          <w:rFonts w:ascii="3DS V2" w:hAnsi="3DS V2"/>
          <w:noProof/>
          <w:sz w:val="24"/>
          <w:szCs w:val="24"/>
          <w:lang w:eastAsia="zh-CN"/>
        </w:rPr>
        <w:t>a u</w:t>
      </w:r>
      <w:r w:rsidR="006C602F">
        <w:rPr>
          <w:rFonts w:ascii="3DS V2" w:hAnsi="3DS V2"/>
          <w:noProof/>
          <w:sz w:val="24"/>
          <w:szCs w:val="24"/>
          <w:lang w:eastAsia="zh-CN"/>
        </w:rPr>
        <w:t xml:space="preserve">ne méthode qui s’apelle </w:t>
      </w:r>
      <w:proofErr w:type="gramStart"/>
      <w:r w:rsidRPr="0040636C">
        <w:rPr>
          <w:rFonts w:ascii="Cascadia Mono" w:hAnsi="Cascadia Mono" w:cs="Cascadia Mono"/>
          <w:color w:val="000000"/>
          <w:sz w:val="19"/>
          <w:szCs w:val="19"/>
        </w:rPr>
        <w:t>StartCommand(</w:t>
      </w:r>
      <w:proofErr w:type="gramEnd"/>
      <w:r w:rsidRPr="0040636C">
        <w:rPr>
          <w:rFonts w:ascii="Cascadia Mono" w:hAnsi="Cascadia Mono" w:cs="Cascadia Mono"/>
          <w:color w:val="000000"/>
          <w:sz w:val="19"/>
          <w:szCs w:val="19"/>
        </w:rPr>
        <w:t>)</w:t>
      </w:r>
      <w:r>
        <w:rPr>
          <w:rFonts w:ascii="3DS V2" w:hAnsi="3DS V2"/>
          <w:noProof/>
          <w:sz w:val="24"/>
          <w:szCs w:val="24"/>
          <w:lang w:eastAsia="zh-CN"/>
        </w:rPr>
        <w:t xml:space="preserve"> pour lancer </w:t>
      </w:r>
      <w:r w:rsidR="00433346">
        <w:rPr>
          <w:rFonts w:ascii="3DS V2" w:hAnsi="3DS V2"/>
          <w:noProof/>
          <w:sz w:val="24"/>
          <w:szCs w:val="24"/>
          <w:lang w:eastAsia="zh-CN"/>
        </w:rPr>
        <w:t xml:space="preserve">la </w:t>
      </w:r>
      <w:r>
        <w:rPr>
          <w:rFonts w:ascii="3DS V2" w:hAnsi="3DS V2"/>
          <w:noProof/>
          <w:sz w:val="24"/>
          <w:szCs w:val="24"/>
          <w:lang w:eastAsia="zh-CN"/>
        </w:rPr>
        <w:t>commande</w:t>
      </w:r>
      <w:r w:rsidR="00433346">
        <w:rPr>
          <w:rFonts w:ascii="3DS V2" w:hAnsi="3DS V2"/>
          <w:noProof/>
          <w:sz w:val="24"/>
          <w:szCs w:val="24"/>
          <w:lang w:eastAsia="zh-CN"/>
        </w:rPr>
        <w:t xml:space="preserve"> associée</w:t>
      </w:r>
      <w:r>
        <w:rPr>
          <w:rFonts w:ascii="3DS V2" w:hAnsi="3DS V2"/>
          <w:noProof/>
          <w:sz w:val="24"/>
          <w:szCs w:val="24"/>
          <w:lang w:eastAsia="zh-CN"/>
        </w:rPr>
        <w:t xml:space="preserve">. </w:t>
      </w:r>
    </w:p>
    <w:p w14:paraId="739BD9B6" w14:textId="5C7116E9" w:rsidR="005D6F4E" w:rsidRDefault="005D6F4E" w:rsidP="00CD6C95">
      <w:pPr>
        <w:autoSpaceDE w:val="0"/>
        <w:autoSpaceDN w:val="0"/>
        <w:adjustRightInd w:val="0"/>
        <w:spacing w:after="0" w:line="240" w:lineRule="auto"/>
        <w:rPr>
          <w:rFonts w:ascii="3DS V2" w:hAnsi="3DS V2"/>
          <w:noProof/>
          <w:sz w:val="24"/>
          <w:szCs w:val="24"/>
          <w:lang w:eastAsia="zh-CN"/>
        </w:rPr>
      </w:pPr>
    </w:p>
    <w:p w14:paraId="2B7ACF86" w14:textId="78795431" w:rsidR="005D6F4E" w:rsidRDefault="001A7A56"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6B0ED3E4">
            <wp:simplePos x="0" y="0"/>
            <wp:positionH relativeFrom="margin">
              <wp:posOffset>-164310</wp:posOffset>
            </wp:positionH>
            <wp:positionV relativeFrom="paragraph">
              <wp:posOffset>282215</wp:posOffset>
            </wp:positionV>
            <wp:extent cx="6137275" cy="5158105"/>
            <wp:effectExtent l="0" t="0" r="0" b="4445"/>
            <wp:wrapTight wrapText="bothSides">
              <wp:wrapPolygon edited="0">
                <wp:start x="0" y="0"/>
                <wp:lineTo x="0" y="9333"/>
                <wp:lineTo x="18371" y="10211"/>
                <wp:lineTo x="15689" y="10211"/>
                <wp:lineTo x="15689" y="10769"/>
                <wp:lineTo x="18371" y="11487"/>
                <wp:lineTo x="0" y="12046"/>
                <wp:lineTo x="0" y="21539"/>
                <wp:lineTo x="21522" y="21539"/>
                <wp:lineTo x="21522" y="12046"/>
                <wp:lineTo x="18706" y="11487"/>
                <wp:lineTo x="21522" y="10769"/>
                <wp:lineTo x="21522" y="10211"/>
                <wp:lineTo x="19175" y="10211"/>
                <wp:lineTo x="21455" y="9174"/>
                <wp:lineTo x="2138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37275" cy="5158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CA41B" w14:textId="21EC11F3"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4F45D172" w:rsidR="005D6F4E" w:rsidRDefault="001A7A56"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228DEC26">
                <wp:simplePos x="0" y="0"/>
                <wp:positionH relativeFrom="margin">
                  <wp:align>left</wp:align>
                </wp:positionH>
                <wp:positionV relativeFrom="paragraph">
                  <wp:posOffset>3054841</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2D56CC2E" w:rsidR="005D6F4E" w:rsidRPr="0052067F" w:rsidRDefault="005D6F4E" w:rsidP="005D6F4E">
                            <w:pPr>
                              <w:pStyle w:val="Lgende"/>
                              <w:jc w:val="center"/>
                              <w:rPr>
                                <w:rFonts w:ascii="3DS V2" w:hAnsi="3DS V2"/>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31</w:t>
                            </w:r>
                            <w:r w:rsidR="005402FF">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7" type="#_x0000_t202" style="position:absolute;margin-left:0;margin-top:240.55pt;width:473.05pt;height:.05pt;z-index:-251603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" stroked="f">
                <v:textbox style="mso-fit-shape-to-text:t" inset="0,0,0,0">
                  <w:txbxContent>
                    <w:p w14:paraId="29252753" w14:textId="2D56CC2E" w:rsidR="005D6F4E" w:rsidRPr="0052067F" w:rsidRDefault="005D6F4E" w:rsidP="005D6F4E">
                      <w:pPr>
                        <w:pStyle w:val="Lgende"/>
                        <w:jc w:val="center"/>
                        <w:rPr>
                          <w:rFonts w:ascii="3DS V2" w:hAnsi="3DS V2"/>
                          <w:noProof/>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31</w:t>
                      </w:r>
                      <w:r w:rsidR="005402FF">
                        <w:rPr>
                          <w:noProof/>
                        </w:rPr>
                        <w:fldChar w:fldCharType="end"/>
                      </w:r>
                      <w:r>
                        <w:t xml:space="preserve"> : Mode de fonctionnement de la commande</w:t>
                      </w:r>
                    </w:p>
                  </w:txbxContent>
                </v:textbox>
                <w10:wrap type="tight" anchorx="margin"/>
              </v:shape>
            </w:pict>
          </mc:Fallback>
        </mc:AlternateContent>
      </w:r>
    </w:p>
    <w:p w14:paraId="644A0169" w14:textId="48851F5C" w:rsidR="008D5545" w:rsidRDefault="003F0104" w:rsidP="008D5545">
      <w:pPr>
        <w:pStyle w:val="Titre3"/>
        <w:rPr>
          <w:rFonts w:ascii="3DS V2" w:hAnsi="3DS V2"/>
          <w:sz w:val="32"/>
          <w:szCs w:val="32"/>
        </w:rPr>
      </w:pPr>
      <w:bookmarkStart w:id="43" w:name="_Toc205383626"/>
      <w:r>
        <w:rPr>
          <w:rFonts w:ascii="3DS V2" w:hAnsi="3DS V2"/>
          <w:sz w:val="32"/>
          <w:szCs w:val="32"/>
        </w:rPr>
        <w:lastRenderedPageBreak/>
        <w:t>Nouvelle classe de cavité</w:t>
      </w:r>
      <w:bookmarkEnd w:id="43"/>
    </w:p>
    <w:p w14:paraId="14E2F571" w14:textId="54FC0A62" w:rsidR="008D5545" w:rsidRPr="00766471" w:rsidRDefault="002123CA" w:rsidP="0083419E">
      <w:pPr>
        <w:jc w:val="both"/>
        <w:rPr>
          <w:rFonts w:ascii="3DS V2" w:hAnsi="3DS V2"/>
          <w:sz w:val="24"/>
          <w:szCs w:val="24"/>
        </w:rPr>
      </w:pPr>
      <w:r w:rsidRPr="00766471">
        <w:rPr>
          <w:rFonts w:ascii="3DS V2" w:hAnsi="3DS V2"/>
          <w:sz w:val="24"/>
          <w:szCs w:val="24"/>
        </w:rPr>
        <w:t xml:space="preserve">Dans </w:t>
      </w:r>
      <w:r w:rsidR="00A9792F">
        <w:rPr>
          <w:rFonts w:ascii="3DS V2" w:hAnsi="3DS V2"/>
          <w:sz w:val="24"/>
          <w:szCs w:val="24"/>
        </w:rPr>
        <w:t>le contexte de CATIA E</w:t>
      </w:r>
      <w:r w:rsidR="00A9792F" w:rsidRPr="009D4812">
        <w:rPr>
          <w:rFonts w:ascii="3DS V2" w:hAnsi="3DS V2"/>
          <w:sz w:val="24"/>
          <w:szCs w:val="24"/>
        </w:rPr>
        <w:t xml:space="preserve">lectrical </w:t>
      </w:r>
      <w:r w:rsidR="00A9792F">
        <w:rPr>
          <w:rFonts w:ascii="3DS V2" w:hAnsi="3DS V2"/>
          <w:sz w:val="24"/>
          <w:szCs w:val="24"/>
        </w:rPr>
        <w:t>S</w:t>
      </w:r>
      <w:r w:rsidR="00A9792F" w:rsidRPr="009D4812">
        <w:rPr>
          <w:rFonts w:ascii="3DS V2" w:hAnsi="3DS V2"/>
          <w:sz w:val="24"/>
          <w:szCs w:val="24"/>
        </w:rPr>
        <w:t xml:space="preserve">ystem </w:t>
      </w:r>
      <w:r w:rsidR="00A9792F">
        <w:rPr>
          <w:rFonts w:ascii="3DS V2" w:hAnsi="3DS V2"/>
          <w:sz w:val="24"/>
          <w:szCs w:val="24"/>
        </w:rPr>
        <w:t>D</w:t>
      </w:r>
      <w:r w:rsidR="00A9792F" w:rsidRPr="009D4812">
        <w:rPr>
          <w:rFonts w:ascii="3DS V2" w:hAnsi="3DS V2"/>
          <w:sz w:val="24"/>
          <w:szCs w:val="24"/>
        </w:rPr>
        <w:t>esign</w:t>
      </w:r>
      <w:r w:rsidRPr="00766471">
        <w:rPr>
          <w:rFonts w:ascii="3DS V2" w:hAnsi="3DS V2"/>
          <w:sz w:val="24"/>
          <w:szCs w:val="24"/>
        </w:rPr>
        <w:t xml:space="preserve">, </w:t>
      </w:r>
      <w:r w:rsidR="002D5BFC">
        <w:rPr>
          <w:rFonts w:ascii="3DS V2" w:hAnsi="3DS V2"/>
          <w:sz w:val="24"/>
          <w:szCs w:val="24"/>
        </w:rPr>
        <w:t>on</w:t>
      </w:r>
      <w:r w:rsidR="000176DA">
        <w:rPr>
          <w:rFonts w:ascii="3DS V2" w:hAnsi="3DS V2"/>
          <w:sz w:val="24"/>
          <w:szCs w:val="24"/>
        </w:rPr>
        <w:t xml:space="preserve"> </w:t>
      </w:r>
      <w:r w:rsidR="007551F9">
        <w:rPr>
          <w:rFonts w:ascii="3DS V2" w:hAnsi="3DS V2"/>
          <w:sz w:val="24"/>
          <w:szCs w:val="24"/>
        </w:rPr>
        <w:t>distingu</w:t>
      </w:r>
      <w:r w:rsidR="002D5BFC">
        <w:rPr>
          <w:rFonts w:ascii="3DS V2" w:hAnsi="3DS V2"/>
          <w:sz w:val="24"/>
          <w:szCs w:val="24"/>
        </w:rPr>
        <w:t>e</w:t>
      </w:r>
      <w:r w:rsidR="000176DA">
        <w:rPr>
          <w:rFonts w:ascii="3DS V2" w:hAnsi="3DS V2"/>
          <w:sz w:val="24"/>
          <w:szCs w:val="24"/>
        </w:rPr>
        <w:t xml:space="preserve"> la notion d’objet « logique » </w:t>
      </w:r>
      <w:r w:rsidR="00DF5EDB">
        <w:rPr>
          <w:rFonts w:ascii="3DS V2" w:hAnsi="3DS V2"/>
          <w:sz w:val="24"/>
          <w:szCs w:val="24"/>
        </w:rPr>
        <w:t>de celle</w:t>
      </w:r>
      <w:r w:rsidR="000176DA">
        <w:rPr>
          <w:rFonts w:ascii="3DS V2" w:hAnsi="3DS V2"/>
          <w:sz w:val="24"/>
          <w:szCs w:val="24"/>
        </w:rPr>
        <w:t xml:space="preserve"> d’objets « physique »</w:t>
      </w:r>
      <w:r w:rsidRPr="00766471">
        <w:rPr>
          <w:rFonts w:ascii="3DS V2" w:hAnsi="3DS V2"/>
          <w:sz w:val="24"/>
          <w:szCs w:val="24"/>
        </w:rPr>
        <w:t xml:space="preserve">. Chacun </w:t>
      </w:r>
      <w:r w:rsidR="00595548">
        <w:rPr>
          <w:rFonts w:ascii="3DS V2" w:hAnsi="3DS V2"/>
          <w:sz w:val="24"/>
          <w:szCs w:val="24"/>
        </w:rPr>
        <w:t>possède</w:t>
      </w:r>
      <w:r w:rsidR="00EE4F2E">
        <w:rPr>
          <w:rFonts w:ascii="3DS V2" w:hAnsi="3DS V2"/>
          <w:sz w:val="24"/>
          <w:szCs w:val="24"/>
        </w:rPr>
        <w:t xml:space="preserve">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définition et</w:t>
      </w:r>
      <w:r w:rsidR="00595548">
        <w:rPr>
          <w:rFonts w:ascii="3DS V2" w:hAnsi="3DS V2"/>
          <w:sz w:val="24"/>
          <w:szCs w:val="24"/>
        </w:rPr>
        <w:t xml:space="preserve"> son propre</w:t>
      </w:r>
      <w:r w:rsidRPr="00766471">
        <w:rPr>
          <w:rFonts w:ascii="3DS V2" w:hAnsi="3DS V2"/>
          <w:sz w:val="24"/>
          <w:szCs w:val="24"/>
        </w:rPr>
        <w:t xml:space="preserve"> comportement.</w:t>
      </w:r>
      <w:r w:rsidR="00753E42">
        <w:rPr>
          <w:rFonts w:ascii="3DS V2" w:hAnsi="3DS V2"/>
          <w:sz w:val="24"/>
          <w:szCs w:val="24"/>
        </w:rPr>
        <w:t xml:space="preserve"> </w:t>
      </w:r>
      <w:r w:rsidR="00D3668D" w:rsidRPr="00766471">
        <w:rPr>
          <w:rFonts w:ascii="3DS V2" w:hAnsi="3DS V2"/>
          <w:sz w:val="24"/>
          <w:szCs w:val="24"/>
        </w:rPr>
        <w:t>Cependant</w:t>
      </w:r>
      <w:r w:rsidR="00342163">
        <w:rPr>
          <w:rFonts w:ascii="3DS V2" w:hAnsi="3DS V2"/>
          <w:sz w:val="24"/>
          <w:szCs w:val="24"/>
        </w:rPr>
        <w:t xml:space="preserve">, </w:t>
      </w:r>
      <w:r w:rsidRPr="00766471">
        <w:rPr>
          <w:rFonts w:ascii="3DS V2" w:hAnsi="3DS V2"/>
          <w:sz w:val="24"/>
          <w:szCs w:val="24"/>
        </w:rPr>
        <w:t>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w:t>
      </w:r>
      <w:r w:rsidR="001C52C8">
        <w:rPr>
          <w:rFonts w:ascii="3DS V2" w:hAnsi="3DS V2"/>
          <w:sz w:val="24"/>
          <w:szCs w:val="24"/>
        </w:rPr>
        <w:t>il</w:t>
      </w:r>
      <w:r w:rsidR="00611CA0">
        <w:rPr>
          <w:rFonts w:ascii="3DS V2" w:hAnsi="3DS V2"/>
          <w:sz w:val="24"/>
          <w:szCs w:val="24"/>
        </w:rPr>
        <w:t xml:space="preserv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r w:rsidR="00F149CF">
        <w:rPr>
          <w:rFonts w:ascii="3DS V2" w:hAnsi="3DS V2"/>
          <w:sz w:val="24"/>
          <w:szCs w:val="24"/>
        </w:rPr>
        <w:t>types d’</w:t>
      </w:r>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r w:rsidR="007510D9">
        <w:rPr>
          <w:rFonts w:ascii="3DS V2" w:hAnsi="3DS V2"/>
          <w:sz w:val="24"/>
          <w:szCs w:val="24"/>
        </w:rPr>
        <w:t>connaît</w:t>
      </w:r>
      <w:r w:rsidR="00620607" w:rsidRPr="00766471">
        <w:rPr>
          <w:rFonts w:ascii="3DS V2" w:hAnsi="3DS V2"/>
          <w:sz w:val="24"/>
          <w:szCs w:val="24"/>
        </w:rPr>
        <w:t xml:space="preserv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w:t>
      </w:r>
      <w:r w:rsidR="00604EE4">
        <w:rPr>
          <w:rFonts w:ascii="3DS V2" w:hAnsi="3DS V2"/>
          <w:sz w:val="24"/>
          <w:szCs w:val="24"/>
        </w:rPr>
        <w:t xml:space="preserve">la </w:t>
      </w:r>
      <w:r w:rsidR="00620607" w:rsidRPr="00766471">
        <w:rPr>
          <w:rFonts w:ascii="3DS V2" w:hAnsi="3DS V2"/>
          <w:sz w:val="24"/>
          <w:szCs w:val="24"/>
        </w:rPr>
        <w:t xml:space="preserve">liste d’adjacence. </w:t>
      </w:r>
      <w:r w:rsidR="003C6CDC" w:rsidRPr="00766471">
        <w:rPr>
          <w:rFonts w:ascii="3DS V2" w:hAnsi="3DS V2"/>
          <w:sz w:val="24"/>
          <w:szCs w:val="24"/>
        </w:rPr>
        <w:t xml:space="preserve">La création </w:t>
      </w:r>
      <w:r w:rsidR="00AE00FC" w:rsidRPr="00766471">
        <w:rPr>
          <w:rFonts w:ascii="3DS V2" w:hAnsi="3DS V2"/>
          <w:sz w:val="24"/>
          <w:szCs w:val="24"/>
        </w:rPr>
        <w:t>d’une nouvelle classe</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0FBEB7A4" w14:textId="4CFCF170" w:rsidR="004819B6" w:rsidRDefault="00AB3A5E" w:rsidP="0083419E">
      <w:pPr>
        <w:jc w:val="both"/>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w:t>
      </w:r>
      <w:r w:rsidR="00B576F4">
        <w:rPr>
          <w:rFonts w:ascii="3DS V2" w:hAnsi="3DS V2"/>
          <w:sz w:val="24"/>
          <w:szCs w:val="24"/>
        </w:rPr>
        <w:t xml:space="preserve">. </w:t>
      </w:r>
      <w:r w:rsidR="006B5BE5" w:rsidRPr="00766471">
        <w:rPr>
          <w:rFonts w:ascii="3DS V2" w:hAnsi="3DS V2"/>
          <w:sz w:val="24"/>
          <w:szCs w:val="24"/>
        </w:rPr>
        <w:t xml:space="preserve">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FE74F6" w:rsidRPr="00FE74F6">
        <w:rPr>
          <w:rFonts w:ascii="3DS V2" w:hAnsi="3DS V2"/>
          <w:sz w:val="24"/>
          <w:szCs w:val="24"/>
        </w:rPr>
        <w:t xml:space="preserve">Néanmoins, elle comporte un inconvénient : nous ne sommes pas responsables des objets pointés. Utiliser un smart pointeur pour un objet dont on ne possède pas la propriété est très dangereux, car cela </w:t>
      </w:r>
      <w:r w:rsidR="00D45737" w:rsidRPr="00D45737">
        <w:rPr>
          <w:rFonts w:ascii="3DS V2" w:hAnsi="3DS V2"/>
          <w:sz w:val="24"/>
          <w:szCs w:val="24"/>
        </w:rPr>
        <w:t>introduit une ambiguïté dans la gestion de la durée de vie de l’objet</w:t>
      </w:r>
      <w:r w:rsidR="00FE74F6" w:rsidRPr="00FE74F6">
        <w:rPr>
          <w:rFonts w:ascii="3DS V2" w:hAnsi="3DS V2"/>
          <w:sz w:val="24"/>
          <w:szCs w:val="24"/>
        </w:rPr>
        <w:t xml:space="preserve">. L’objet pourrait ne pas être supprimé au </w:t>
      </w:r>
      <w:r w:rsidR="007018A1">
        <w:rPr>
          <w:rFonts w:ascii="3DS V2" w:hAnsi="3DS V2"/>
          <w:sz w:val="24"/>
          <w:szCs w:val="24"/>
        </w:rPr>
        <w:t xml:space="preserve">bon </w:t>
      </w:r>
      <w:r w:rsidR="00FE74F6" w:rsidRPr="00FE74F6">
        <w:rPr>
          <w:rFonts w:ascii="3DS V2" w:hAnsi="3DS V2"/>
          <w:sz w:val="24"/>
          <w:szCs w:val="24"/>
        </w:rPr>
        <w:t>moment</w:t>
      </w:r>
      <w:r w:rsidR="007018A1">
        <w:rPr>
          <w:rFonts w:ascii="3DS V2" w:hAnsi="3DS V2"/>
          <w:sz w:val="24"/>
          <w:szCs w:val="24"/>
        </w:rPr>
        <w:t xml:space="preserve"> car</w:t>
      </w:r>
      <w:r w:rsidR="00FE74F6" w:rsidRPr="00FE74F6">
        <w:rPr>
          <w:rFonts w:ascii="3DS V2" w:hAnsi="3DS V2"/>
          <w:sz w:val="24"/>
          <w:szCs w:val="24"/>
        </w:rPr>
        <w:t xml:space="preserve"> le compteur de références rest</w:t>
      </w:r>
      <w:r w:rsidR="00E4318B">
        <w:rPr>
          <w:rFonts w:ascii="3DS V2" w:hAnsi="3DS V2"/>
          <w:sz w:val="24"/>
          <w:szCs w:val="24"/>
        </w:rPr>
        <w:t>e</w:t>
      </w:r>
      <w:r w:rsidR="00FE74F6" w:rsidRPr="00FE74F6">
        <w:rPr>
          <w:rFonts w:ascii="3DS V2" w:hAnsi="3DS V2"/>
          <w:sz w:val="24"/>
          <w:szCs w:val="24"/>
        </w:rPr>
        <w:t xml:space="preserve"> à 1 du fait de la présence de ce pointeur.</w:t>
      </w:r>
      <w:r w:rsidR="0039386F">
        <w:rPr>
          <w:rFonts w:ascii="3DS V2" w:hAnsi="3DS V2"/>
          <w:sz w:val="24"/>
          <w:szCs w:val="24"/>
        </w:rPr>
        <w:t xml:space="preserve"> </w:t>
      </w:r>
      <w:r w:rsidR="00FE74F6"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330A2A40" w14:textId="62BEA335" w:rsidR="004819B6" w:rsidRDefault="00FE74F6" w:rsidP="0083419E">
      <w:pPr>
        <w:jc w:val="both"/>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rPr>
        <w:t>s</w:t>
      </w:r>
      <w:r w:rsidR="00A13C48" w:rsidRPr="00A13C48">
        <w:rPr>
          <w:rFonts w:ascii="3DS V2" w:hAnsi="3DS V2"/>
          <w:sz w:val="24"/>
          <w:szCs w:val="24"/>
        </w:rPr>
        <w:t xml:space="preserve">i l’objet pointé a déjà été détruit au moment de l’utilisation du pointeur, le programme </w:t>
      </w:r>
      <w:r w:rsidR="00C813FE">
        <w:rPr>
          <w:rFonts w:ascii="3DS V2" w:hAnsi="3DS V2"/>
          <w:sz w:val="24"/>
          <w:szCs w:val="24"/>
        </w:rPr>
        <w:t xml:space="preserve">provoquera </w:t>
      </w:r>
      <w:r w:rsidR="00A13C48" w:rsidRPr="00A13C48">
        <w:rPr>
          <w:rFonts w:ascii="3DS V2" w:hAnsi="3DS V2"/>
          <w:sz w:val="24"/>
          <w:szCs w:val="24"/>
        </w:rPr>
        <w:t>une erreur de segmentation</w:t>
      </w:r>
      <w:r w:rsidR="003B6AAE">
        <w:rPr>
          <w:rFonts w:ascii="3DS V2" w:hAnsi="3DS V2"/>
          <w:sz w:val="24"/>
          <w:szCs w:val="24"/>
        </w:rPr>
        <w:t xml:space="preserve"> </w:t>
      </w:r>
      <w:r w:rsidR="00A13C48" w:rsidRPr="00A13C48">
        <w:rPr>
          <w:rFonts w:ascii="3DS V2" w:hAnsi="3DS V2"/>
          <w:sz w:val="24"/>
          <w:szCs w:val="24"/>
        </w:rPr>
        <w:t>ou une violation d’accès mémoire.</w:t>
      </w:r>
      <w:r w:rsidR="00A13C48">
        <w:rPr>
          <w:rFonts w:ascii="3DS V2" w:hAnsi="3DS V2"/>
          <w:sz w:val="24"/>
          <w:szCs w:val="24"/>
        </w:rPr>
        <w:t xml:space="preserve"> </w:t>
      </w:r>
    </w:p>
    <w:p w14:paraId="0A05B7B9" w14:textId="7E7B8099" w:rsidR="0038552A" w:rsidRDefault="005C67FC" w:rsidP="0083419E">
      <w:pPr>
        <w:jc w:val="both"/>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3B62A6">
        <w:rPr>
          <w:rFonts w:ascii="3DS V2" w:hAnsi="3DS V2"/>
          <w:sz w:val="24"/>
          <w:szCs w:val="24"/>
        </w:rPr>
        <w:t>lors</w:t>
      </w:r>
      <w:r w:rsidR="00DB04D5">
        <w:rPr>
          <w:rFonts w:ascii="3DS V2" w:hAnsi="3DS V2"/>
          <w:sz w:val="24"/>
          <w:szCs w:val="24"/>
        </w:rPr>
        <w:t xml:space="preserve"> de</w:t>
      </w:r>
      <w:r>
        <w:rPr>
          <w:rFonts w:ascii="3DS V2" w:hAnsi="3DS V2"/>
          <w:sz w:val="24"/>
          <w:szCs w:val="24"/>
        </w:rPr>
        <w:t xml:space="preserve"> l’initialisation. </w:t>
      </w:r>
      <w:r w:rsidR="00ED7C57">
        <w:rPr>
          <w:rFonts w:ascii="3DS V2" w:hAnsi="3DS V2"/>
          <w:sz w:val="24"/>
          <w:szCs w:val="24"/>
        </w:rPr>
        <w:t>De cette façon nous possédons nous-même</w:t>
      </w:r>
      <w:r w:rsidR="00A82A7E">
        <w:rPr>
          <w:rFonts w:ascii="3DS V2" w:hAnsi="3DS V2"/>
          <w:sz w:val="24"/>
          <w:szCs w:val="24"/>
        </w:rPr>
        <w:t>s</w:t>
      </w:r>
      <w:r w:rsidR="00ED7C57">
        <w:rPr>
          <w:rFonts w:ascii="3DS V2" w:hAnsi="3DS V2"/>
          <w:sz w:val="24"/>
          <w:szCs w:val="24"/>
        </w:rPr>
        <w:t xml:space="preserve"> les informations </w:t>
      </w:r>
      <w:r w:rsidR="003A7A96">
        <w:rPr>
          <w:rFonts w:ascii="3DS V2" w:hAnsi="3DS V2"/>
          <w:sz w:val="24"/>
          <w:szCs w:val="24"/>
        </w:rPr>
        <w:t>dont</w:t>
      </w:r>
      <w:r w:rsidR="00ED7C57">
        <w:rPr>
          <w:rFonts w:ascii="3DS V2" w:hAnsi="3DS V2"/>
          <w:sz w:val="24"/>
          <w:szCs w:val="24"/>
        </w:rPr>
        <w:t xml:space="preserve"> nous avons besoin et nous </w:t>
      </w:r>
      <w:r w:rsidR="008644CB">
        <w:rPr>
          <w:rFonts w:ascii="3DS V2" w:hAnsi="3DS V2"/>
          <w:sz w:val="24"/>
          <w:szCs w:val="24"/>
        </w:rPr>
        <w:t xml:space="preserve">ne </w:t>
      </w:r>
      <w:r w:rsidR="00ED7C57">
        <w:rPr>
          <w:rFonts w:ascii="3DS V2" w:hAnsi="3DS V2"/>
          <w:sz w:val="24"/>
          <w:szCs w:val="24"/>
        </w:rPr>
        <w:t xml:space="preserve">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w:t>
      </w:r>
      <w:r w:rsidR="007A6B8E">
        <w:rPr>
          <w:rFonts w:ascii="3DS V2" w:hAnsi="3DS V2"/>
          <w:sz w:val="24"/>
          <w:szCs w:val="24"/>
        </w:rPr>
        <w:t xml:space="preserve">es </w:t>
      </w:r>
      <w:r w:rsidR="00C61950">
        <w:rPr>
          <w:rFonts w:ascii="3DS V2" w:hAnsi="3DS V2"/>
          <w:sz w:val="24"/>
          <w:szCs w:val="24"/>
        </w:rPr>
        <w:t>appel</w:t>
      </w:r>
      <w:r w:rsidR="007A6B8E">
        <w:rPr>
          <w:rFonts w:ascii="3DS V2" w:hAnsi="3DS V2"/>
          <w:sz w:val="24"/>
          <w:szCs w:val="24"/>
        </w:rPr>
        <w:t>s</w:t>
      </w:r>
      <w:r w:rsidR="00C61950">
        <w:rPr>
          <w:rFonts w:ascii="3DS V2" w:hAnsi="3DS V2"/>
          <w:sz w:val="24"/>
          <w:szCs w:val="24"/>
        </w:rPr>
        <w:t xml:space="preserve">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w:t>
      </w:r>
      <w:r w:rsidR="0046259B">
        <w:rPr>
          <w:rFonts w:ascii="3DS V2" w:hAnsi="3DS V2"/>
          <w:sz w:val="24"/>
          <w:szCs w:val="24"/>
        </w:rPr>
        <w:t>peuvent</w:t>
      </w:r>
      <w:r w:rsidR="00B6248A">
        <w:rPr>
          <w:rFonts w:ascii="3DS V2" w:hAnsi="3DS V2"/>
          <w:sz w:val="24"/>
          <w:szCs w:val="24"/>
        </w:rPr>
        <w:t xml:space="preserve"> coûter très cher pour un objet dans CATIA. </w:t>
      </w:r>
    </w:p>
    <w:p w14:paraId="48EE5F19" w14:textId="727217EC" w:rsidR="00A81575" w:rsidRDefault="00A81575" w:rsidP="0083419E">
      <w:pPr>
        <w:jc w:val="both"/>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nouvellement cré</w:t>
      </w:r>
      <w:r w:rsidR="00164866">
        <w:rPr>
          <w:rFonts w:ascii="3DS V2" w:hAnsi="3DS V2"/>
          <w:sz w:val="24"/>
          <w:szCs w:val="24"/>
        </w:rPr>
        <w:t>é</w:t>
      </w:r>
      <w:r w:rsidR="00E7489C">
        <w:rPr>
          <w:rFonts w:ascii="3DS V2" w:hAnsi="3DS V2"/>
          <w:sz w:val="24"/>
          <w:szCs w:val="24"/>
        </w:rPr>
        <w:t xml:space="preserv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et que notre algorithme de triangulation Delaunay est conçu pour le cas 2D, il faut faire une réduction de dimensionnalité pour supprimer la troisième dimension inutile. CATIA propose des outils géométriques internes simple</w:t>
      </w:r>
      <w:r w:rsidR="005B12CF">
        <w:rPr>
          <w:rFonts w:ascii="3DS V2" w:hAnsi="3DS V2"/>
          <w:sz w:val="24"/>
          <w:szCs w:val="24"/>
        </w:rPr>
        <w:t>s</w:t>
      </w:r>
      <w:r w:rsidR="00B35D7D">
        <w:rPr>
          <w:rFonts w:ascii="3DS V2" w:hAnsi="3DS V2"/>
          <w:sz w:val="24"/>
          <w:szCs w:val="24"/>
        </w:rPr>
        <w:t xml:space="preserve"> et puissant</w:t>
      </w:r>
      <w:r w:rsidR="005B12CF">
        <w:rPr>
          <w:rFonts w:ascii="3DS V2" w:hAnsi="3DS V2"/>
          <w:sz w:val="24"/>
          <w:szCs w:val="24"/>
        </w:rPr>
        <w:t>s</w:t>
      </w:r>
      <w:r w:rsidR="00B35D7D">
        <w:rPr>
          <w:rFonts w:ascii="3DS V2" w:hAnsi="3DS V2"/>
          <w:sz w:val="24"/>
          <w:szCs w:val="24"/>
        </w:rPr>
        <w:t xml:space="preserve">.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r w:rsidR="00330C57">
        <w:rPr>
          <w:rFonts w:ascii="3DS V2" w:hAnsi="3DS V2"/>
          <w:sz w:val="24"/>
          <w:szCs w:val="24"/>
        </w:rPr>
        <w:t>réalise la</w:t>
      </w:r>
      <w:r w:rsidR="002F139B">
        <w:rPr>
          <w:rFonts w:ascii="3DS V2" w:hAnsi="3DS V2"/>
          <w:sz w:val="24"/>
          <w:szCs w:val="24"/>
        </w:rPr>
        <w:t xml:space="preserve"> triangulation Delaunay, pour la construction de la liste d’adjacence de cavité</w:t>
      </w:r>
      <w:r w:rsidR="006A02E3">
        <w:rPr>
          <w:rFonts w:ascii="3DS V2" w:hAnsi="3DS V2"/>
          <w:sz w:val="24"/>
          <w:szCs w:val="24"/>
        </w:rPr>
        <w:t>s</w:t>
      </w:r>
      <w:r w:rsidR="002F139B">
        <w:rPr>
          <w:rFonts w:ascii="3DS V2" w:hAnsi="3DS V2"/>
          <w:sz w:val="24"/>
          <w:szCs w:val="24"/>
        </w:rPr>
        <w:t xml:space="preserve"> dans le connect</w:t>
      </w:r>
      <w:r w:rsidR="00D77E3E">
        <w:rPr>
          <w:rFonts w:ascii="3DS V2" w:hAnsi="3DS V2"/>
          <w:sz w:val="24"/>
          <w:szCs w:val="24"/>
        </w:rPr>
        <w:t>eu</w:t>
      </w:r>
      <w:r w:rsidR="002F139B">
        <w:rPr>
          <w:rFonts w:ascii="3DS V2" w:hAnsi="3DS V2"/>
          <w:sz w:val="24"/>
          <w:szCs w:val="24"/>
        </w:rPr>
        <w:t>r actuel.</w:t>
      </w:r>
    </w:p>
    <w:p w14:paraId="4E9CDAA4" w14:textId="6982AD11" w:rsidR="002105DE" w:rsidRDefault="002105DE" w:rsidP="00E57E1E">
      <w:pPr>
        <w:keepNext/>
        <w:rPr>
          <w:rFonts w:ascii="3DS V2" w:eastAsiaTheme="majorEastAsia" w:hAnsi="3DS V2" w:cstheme="majorBidi"/>
          <w:b/>
          <w:bCs/>
          <w:color w:val="005386"/>
          <w:sz w:val="32"/>
          <w:szCs w:val="32"/>
        </w:rPr>
      </w:pPr>
      <w:r>
        <w:rPr>
          <w:rFonts w:ascii="3DS V2" w:eastAsiaTheme="majorEastAsia" w:hAnsi="3DS V2" w:cstheme="majorBidi"/>
          <w:b/>
          <w:bCs/>
          <w:color w:val="005386"/>
          <w:sz w:val="32"/>
          <w:szCs w:val="32"/>
        </w:rPr>
        <w:lastRenderedPageBreak/>
        <w:t>Résultat</w:t>
      </w:r>
    </w:p>
    <w:p w14:paraId="27927650" w14:textId="174FA83A" w:rsidR="00994F1D" w:rsidRDefault="00B9787F" w:rsidP="00133D71">
      <w:pPr>
        <w:jc w:val="both"/>
        <w:rPr>
          <w:rFonts w:ascii="3DS V2" w:hAnsi="3DS V2"/>
          <w:sz w:val="24"/>
          <w:szCs w:val="24"/>
        </w:rPr>
      </w:pPr>
      <w:r>
        <w:rPr>
          <w:rFonts w:ascii="3DS V2" w:hAnsi="3DS V2"/>
          <w:sz w:val="24"/>
          <w:szCs w:val="24"/>
        </w:rPr>
        <w:t>Un bouton pour la commande « </w:t>
      </w:r>
      <w:proofErr w:type="spellStart"/>
      <w:r w:rsidRPr="0054760C">
        <w:rPr>
          <w:rFonts w:ascii="3DS V2" w:hAnsi="3DS V2"/>
          <w:sz w:val="24"/>
          <w:szCs w:val="24"/>
        </w:rPr>
        <w:t>Automatic</w:t>
      </w:r>
      <w:proofErr w:type="spellEnd"/>
      <w:r w:rsidRPr="0054760C">
        <w:rPr>
          <w:rFonts w:ascii="3DS V2" w:hAnsi="3DS V2"/>
          <w:sz w:val="24"/>
          <w:szCs w:val="24"/>
        </w:rPr>
        <w:t xml:space="preserve"> Allocation</w:t>
      </w:r>
      <w:r>
        <w:rPr>
          <w:rFonts w:ascii="3DS V2" w:hAnsi="3DS V2"/>
          <w:sz w:val="24"/>
          <w:szCs w:val="24"/>
        </w:rPr>
        <w:t xml:space="preserve"> » est ajouté dans la barre d’outils du panneau. </w:t>
      </w:r>
    </w:p>
    <w:p w14:paraId="5658C11B" w14:textId="1E179932" w:rsidR="00994F1D" w:rsidRDefault="005919F8" w:rsidP="001B5736">
      <w:pPr>
        <w:keepNext/>
        <w:jc w:val="both"/>
      </w:pPr>
      <w:r>
        <w:rPr>
          <w:rFonts w:ascii="3DS V2" w:hAnsi="3DS V2"/>
          <w:noProof/>
          <w:sz w:val="24"/>
          <w:szCs w:val="24"/>
        </w:rPr>
        <mc:AlternateContent>
          <mc:Choice Requires="wps">
            <w:drawing>
              <wp:anchor distT="0" distB="0" distL="114300" distR="114300" simplePos="0" relativeHeight="251812352" behindDoc="0" locked="0" layoutInCell="1" allowOverlap="1" wp14:anchorId="443360BB" wp14:editId="4635356B">
                <wp:simplePos x="0" y="0"/>
                <wp:positionH relativeFrom="column">
                  <wp:posOffset>4387932</wp:posOffset>
                </wp:positionH>
                <wp:positionV relativeFrom="paragraph">
                  <wp:posOffset>192191</wp:posOffset>
                </wp:positionV>
                <wp:extent cx="982634" cy="256276"/>
                <wp:effectExtent l="38100" t="38100" r="84455" b="125095"/>
                <wp:wrapNone/>
                <wp:docPr id="1835339520" name="Connecteur droit avec flèche 1835339520"/>
                <wp:cNvGraphicFramePr/>
                <a:graphic xmlns:a="http://schemas.openxmlformats.org/drawingml/2006/main">
                  <a:graphicData uri="http://schemas.microsoft.com/office/word/2010/wordprocessingShape">
                    <wps:wsp>
                      <wps:cNvCnPr/>
                      <wps:spPr>
                        <a:xfrm>
                          <a:off x="0" y="0"/>
                          <a:ext cx="982634" cy="256276"/>
                        </a:xfrm>
                        <a:prstGeom prst="straightConnector1">
                          <a:avLst/>
                        </a:prstGeom>
                        <a:ln>
                          <a:solidFill>
                            <a:schemeClr val="bg2"/>
                          </a:solidFill>
                          <a:headEnd type="none" w="med" len="med"/>
                          <a:tailEnd type="arrow" w="med" len="med"/>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7F08B98" id="_x0000_t32" coordsize="21600,21600" o:spt="32" o:oned="t" path="m,l21600,21600e" filled="f">
                <v:path arrowok="t" fillok="f" o:connecttype="none"/>
                <o:lock v:ext="edit" shapetype="t"/>
              </v:shapetype>
              <v:shape id="Connecteur droit avec flèche 1835339520" o:spid="_x0000_s1026" type="#_x0000_t32" style="position:absolute;margin-left:345.5pt;margin-top:15.15pt;width:77.35pt;height:20.2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" strokecolor="#da291c [3214]" strokeweight="2pt">
                <v:stroke endarrow="open"/>
                <v:shadow on="t" color="black" opacity="24903f" origin=",.5" offset="0,.55556mm"/>
              </v:shape>
            </w:pict>
          </mc:Fallback>
        </mc:AlternateContent>
      </w:r>
      <w:r w:rsidRPr="00994F1D">
        <w:rPr>
          <w:rFonts w:ascii="3DS V2" w:hAnsi="3DS V2"/>
          <w:noProof/>
          <w:sz w:val="24"/>
          <w:szCs w:val="24"/>
        </w:rPr>
        <mc:AlternateContent>
          <mc:Choice Requires="wps">
            <w:drawing>
              <wp:anchor distT="45720" distB="45720" distL="114300" distR="114300" simplePos="0" relativeHeight="251811328" behindDoc="0" locked="0" layoutInCell="1" allowOverlap="1" wp14:anchorId="23069645" wp14:editId="31183218">
                <wp:simplePos x="0" y="0"/>
                <wp:positionH relativeFrom="column">
                  <wp:posOffset>2404167</wp:posOffset>
                </wp:positionH>
                <wp:positionV relativeFrom="paragraph">
                  <wp:posOffset>37803</wp:posOffset>
                </wp:positionV>
                <wp:extent cx="2011680" cy="238125"/>
                <wp:effectExtent l="0" t="0" r="26670" b="28575"/>
                <wp:wrapNone/>
                <wp:docPr id="18353395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38125"/>
                        </a:xfrm>
                        <a:prstGeom prst="rect">
                          <a:avLst/>
                        </a:prstGeom>
                        <a:solidFill>
                          <a:srgbClr val="FFFFFF"/>
                        </a:solidFill>
                        <a:ln w="9525">
                          <a:solidFill>
                            <a:srgbClr val="000000"/>
                          </a:solidFill>
                          <a:miter lim="800000"/>
                          <a:headEnd/>
                          <a:tailEnd/>
                        </a:ln>
                      </wps:spPr>
                      <wps:txb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9645" id="_x0000_s1048" type="#_x0000_t202" style="position:absolute;left:0;text-align:left;margin-left:189.3pt;margin-top:3pt;width:158.4pt;height:18.75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">
                <v:textbo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v:textbox>
              </v:shape>
            </w:pict>
          </mc:Fallback>
        </mc:AlternateContent>
      </w:r>
      <w:r w:rsidR="00994F1D" w:rsidRPr="00994F1D">
        <w:rPr>
          <w:rFonts w:ascii="3DS V2" w:hAnsi="3DS V2"/>
          <w:noProof/>
          <w:sz w:val="24"/>
          <w:szCs w:val="24"/>
        </w:rPr>
        <w:drawing>
          <wp:inline distT="0" distB="0" distL="0" distR="0" wp14:anchorId="041EB96E" wp14:editId="3F286F64">
            <wp:extent cx="5731510" cy="8401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840105"/>
                    </a:xfrm>
                    <a:prstGeom prst="rect">
                      <a:avLst/>
                    </a:prstGeom>
                  </pic:spPr>
                </pic:pic>
              </a:graphicData>
            </a:graphic>
          </wp:inline>
        </w:drawing>
      </w:r>
    </w:p>
    <w:p w14:paraId="5C24E0FB" w14:textId="479F89E0" w:rsidR="00994F1D" w:rsidRDefault="00994F1D" w:rsidP="00133D71">
      <w:pPr>
        <w:pStyle w:val="Lgende"/>
        <w:jc w:val="center"/>
        <w:rPr>
          <w:rFonts w:ascii="3DS V2" w:hAnsi="3DS V2"/>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32</w:t>
      </w:r>
      <w:r w:rsidR="005402FF">
        <w:rPr>
          <w:noProof/>
        </w:rPr>
        <w:fldChar w:fldCharType="end"/>
      </w:r>
      <w:r>
        <w:t xml:space="preserve"> : Position de bouton dans la barre d'outils</w:t>
      </w:r>
    </w:p>
    <w:p w14:paraId="660A13C7" w14:textId="0B60D86D" w:rsidR="00213885" w:rsidRDefault="00B9787F" w:rsidP="00133D71">
      <w:pPr>
        <w:jc w:val="both"/>
        <w:rPr>
          <w:rFonts w:ascii="3DS V2" w:hAnsi="3DS V2"/>
          <w:noProof/>
          <w:sz w:val="24"/>
          <w:szCs w:val="24"/>
          <w:lang w:eastAsia="zh-CN"/>
        </w:rPr>
      </w:pPr>
      <w:r>
        <w:rPr>
          <w:rFonts w:ascii="3DS V2" w:hAnsi="3DS V2"/>
          <w:sz w:val="24"/>
          <w:szCs w:val="24"/>
        </w:rPr>
        <w:t xml:space="preserve">En cliquant </w:t>
      </w:r>
      <w:r w:rsidR="00484BF1">
        <w:rPr>
          <w:rFonts w:ascii="3DS V2" w:hAnsi="3DS V2"/>
          <w:sz w:val="24"/>
          <w:szCs w:val="24"/>
        </w:rPr>
        <w:t xml:space="preserve">sur </w:t>
      </w:r>
      <w:r>
        <w:rPr>
          <w:rFonts w:ascii="3DS V2" w:hAnsi="3DS V2"/>
          <w:sz w:val="24"/>
          <w:szCs w:val="24"/>
        </w:rPr>
        <w:t>ce bouton,</w:t>
      </w:r>
      <w:r w:rsidR="00472ABE">
        <w:rPr>
          <w:rFonts w:ascii="3DS V2" w:hAnsi="3DS V2"/>
          <w:sz w:val="24"/>
          <w:szCs w:val="24"/>
        </w:rPr>
        <w:t xml:space="preserve"> </w:t>
      </w:r>
      <w:r w:rsidR="00974BF4">
        <w:rPr>
          <w:rFonts w:ascii="3DS V2" w:hAnsi="3DS V2"/>
          <w:sz w:val="24"/>
          <w:szCs w:val="24"/>
        </w:rPr>
        <w:t xml:space="preserve">tous </w:t>
      </w:r>
      <w:r w:rsidR="009043BD">
        <w:rPr>
          <w:rFonts w:ascii="3DS V2" w:hAnsi="3DS V2"/>
          <w:sz w:val="24"/>
          <w:szCs w:val="24"/>
        </w:rPr>
        <w:t>les</w:t>
      </w:r>
      <w:r w:rsidR="00472ABE">
        <w:rPr>
          <w:rFonts w:ascii="3DS V2" w:hAnsi="3DS V2"/>
          <w:sz w:val="24"/>
          <w:szCs w:val="24"/>
        </w:rPr>
        <w:t xml:space="preserve"> câbles </w:t>
      </w:r>
      <w:r w:rsidR="00974BF4">
        <w:rPr>
          <w:rFonts w:ascii="3DS V2" w:hAnsi="3DS V2"/>
          <w:sz w:val="24"/>
          <w:szCs w:val="24"/>
        </w:rPr>
        <w:t xml:space="preserve">à connecter </w:t>
      </w:r>
      <w:r w:rsidR="00472ABE">
        <w:rPr>
          <w:rFonts w:ascii="3DS V2" w:hAnsi="3DS V2"/>
          <w:sz w:val="24"/>
          <w:szCs w:val="24"/>
        </w:rPr>
        <w:t xml:space="preserve">dans le harnais actif </w:t>
      </w:r>
      <w:r w:rsidR="00C47670">
        <w:rPr>
          <w:rFonts w:ascii="3DS V2" w:hAnsi="3DS V2"/>
          <w:sz w:val="24"/>
          <w:szCs w:val="24"/>
        </w:rPr>
        <w:t xml:space="preserve">sélectionné </w:t>
      </w:r>
      <w:r w:rsidR="00472ABE">
        <w:rPr>
          <w:rFonts w:ascii="3DS V2" w:hAnsi="3DS V2"/>
          <w:sz w:val="24"/>
          <w:szCs w:val="24"/>
        </w:rPr>
        <w:t xml:space="preserve">vont être connectés </w:t>
      </w:r>
      <w:r w:rsidR="00974BF4" w:rsidRPr="00974BF4">
        <w:rPr>
          <w:rFonts w:ascii="3DS V2" w:hAnsi="3DS V2"/>
          <w:sz w:val="24"/>
          <w:szCs w:val="24"/>
        </w:rPr>
        <w:t xml:space="preserve">au premier connecteur disposant encore de cavités </w:t>
      </w:r>
      <w:r w:rsidR="001A7B8D">
        <w:rPr>
          <w:rFonts w:ascii="3DS V2" w:hAnsi="3DS V2"/>
          <w:sz w:val="24"/>
          <w:szCs w:val="24"/>
        </w:rPr>
        <w:t xml:space="preserve">disponibles </w:t>
      </w:r>
      <w:r w:rsidR="00CB0277">
        <w:rPr>
          <w:rFonts w:ascii="3DS V2" w:hAnsi="3DS V2"/>
          <w:sz w:val="24"/>
          <w:szCs w:val="24"/>
        </w:rPr>
        <w:t>(donc</w:t>
      </w:r>
      <w:r w:rsidR="00CB1F92">
        <w:rPr>
          <w:rFonts w:ascii="3DS V2" w:hAnsi="3DS V2"/>
          <w:sz w:val="24"/>
          <w:szCs w:val="24"/>
        </w:rPr>
        <w:t xml:space="preserve"> en état « Free » ou « </w:t>
      </w:r>
      <w:r w:rsidR="00CB1F92" w:rsidRPr="0052068D">
        <w:rPr>
          <w:rFonts w:ascii="3DS V2" w:hAnsi="3DS V2"/>
          <w:sz w:val="24"/>
          <w:szCs w:val="24"/>
          <w:lang w:val="en-US"/>
        </w:rPr>
        <w:t xml:space="preserve">Reserved </w:t>
      </w:r>
      <w:r w:rsidR="00065719" w:rsidRPr="0052068D">
        <w:rPr>
          <w:rFonts w:ascii="3DS V2" w:hAnsi="3DS V2"/>
          <w:sz w:val="24"/>
          <w:szCs w:val="24"/>
          <w:lang w:val="en-US"/>
        </w:rPr>
        <w:t>for</w:t>
      </w:r>
      <w:r w:rsidR="00CB1F92" w:rsidRPr="0052068D">
        <w:rPr>
          <w:rFonts w:ascii="3DS V2" w:hAnsi="3DS V2"/>
          <w:sz w:val="24"/>
          <w:szCs w:val="24"/>
          <w:lang w:val="en-US"/>
        </w:rPr>
        <w:t xml:space="preserve"> me</w:t>
      </w:r>
      <w:r w:rsidR="00CB1F92">
        <w:rPr>
          <w:rFonts w:ascii="3DS V2" w:hAnsi="3DS V2"/>
          <w:sz w:val="24"/>
          <w:szCs w:val="24"/>
        </w:rPr>
        <w:t> </w:t>
      </w:r>
      <w:r w:rsidR="00CB0277">
        <w:rPr>
          <w:rFonts w:ascii="3DS V2" w:hAnsi="3DS V2"/>
          <w:sz w:val="24"/>
          <w:szCs w:val="24"/>
        </w:rPr>
        <w:t>»)</w:t>
      </w:r>
      <w:r w:rsidR="00472ABE" w:rsidRPr="00974BF4">
        <w:rPr>
          <w:rFonts w:ascii="3DS V2" w:hAnsi="3DS V2"/>
          <w:sz w:val="24"/>
          <w:szCs w:val="24"/>
        </w:rPr>
        <w:t xml:space="preserve">. </w:t>
      </w:r>
      <w:r w:rsidR="00974BF4" w:rsidRPr="00974BF4">
        <w:rPr>
          <w:rFonts w:ascii="3DS V2" w:hAnsi="3DS V2"/>
          <w:sz w:val="24"/>
          <w:szCs w:val="24"/>
        </w:rPr>
        <w:t xml:space="preserve">Une fois qu’un connecteur est entièrement rempli, le processus continue avec le </w:t>
      </w:r>
      <w:r w:rsidR="00215B05">
        <w:rPr>
          <w:rFonts w:ascii="3DS V2" w:hAnsi="3DS V2"/>
          <w:sz w:val="24"/>
          <w:szCs w:val="24"/>
        </w:rPr>
        <w:t xml:space="preserve">prochain </w:t>
      </w:r>
      <w:r w:rsidR="00CA3A9B" w:rsidRPr="00974BF4">
        <w:rPr>
          <w:rFonts w:ascii="3DS V2" w:hAnsi="3DS V2"/>
          <w:sz w:val="24"/>
          <w:szCs w:val="24"/>
        </w:rPr>
        <w:t>connecteur</w:t>
      </w:r>
      <w:r w:rsidR="00974BF4" w:rsidRPr="00974BF4">
        <w:rPr>
          <w:rFonts w:ascii="3DS V2" w:hAnsi="3DS V2"/>
          <w:sz w:val="24"/>
          <w:szCs w:val="24"/>
        </w:rPr>
        <w:t>.</w:t>
      </w:r>
      <w:r w:rsidR="00974BF4" w:rsidRPr="00974BF4">
        <w:t xml:space="preserve"> </w:t>
      </w:r>
      <w:r w:rsidR="00974BF4" w:rsidRPr="00974BF4">
        <w:rPr>
          <w:rFonts w:ascii="3DS V2" w:hAnsi="3DS V2"/>
          <w:sz w:val="24"/>
          <w:szCs w:val="24"/>
        </w:rPr>
        <w:t xml:space="preserve">De plus, les câbles appartenant à des groupes de ségrégation différents sont automatiquement </w:t>
      </w:r>
      <w:r w:rsidR="00E02097">
        <w:rPr>
          <w:rFonts w:ascii="3DS V2" w:hAnsi="3DS V2"/>
          <w:sz w:val="24"/>
          <w:szCs w:val="24"/>
        </w:rPr>
        <w:t>connect</w:t>
      </w:r>
      <w:r w:rsidR="00C70DE3">
        <w:rPr>
          <w:rFonts w:ascii="3DS V2" w:hAnsi="3DS V2"/>
          <w:sz w:val="24"/>
          <w:szCs w:val="24"/>
        </w:rPr>
        <w:t>és</w:t>
      </w:r>
      <w:r w:rsidR="00974BF4" w:rsidRPr="00974BF4">
        <w:rPr>
          <w:rFonts w:ascii="3DS V2" w:hAnsi="3DS V2"/>
          <w:sz w:val="24"/>
          <w:szCs w:val="24"/>
        </w:rPr>
        <w:t xml:space="preserve"> à des connecteurs </w:t>
      </w:r>
      <w:r w:rsidR="00BF3E0B">
        <w:rPr>
          <w:rFonts w:ascii="3DS V2" w:hAnsi="3DS V2"/>
          <w:sz w:val="24"/>
          <w:szCs w:val="24"/>
        </w:rPr>
        <w:t>différents</w:t>
      </w:r>
      <w:r w:rsidR="00974BF4" w:rsidRPr="00974BF4">
        <w:rPr>
          <w:rFonts w:ascii="3DS V2" w:hAnsi="3DS V2"/>
          <w:sz w:val="24"/>
          <w:szCs w:val="24"/>
        </w:rPr>
        <w:t>, afin de garantir l’isolation physique entre ces groupes.</w:t>
      </w:r>
      <w:r w:rsidR="00767B7B" w:rsidRPr="00767B7B">
        <w:rPr>
          <w:rFonts w:ascii="3DS V2" w:hAnsi="3DS V2"/>
          <w:noProof/>
          <w:sz w:val="24"/>
          <w:szCs w:val="24"/>
          <w:lang w:eastAsia="zh-CN"/>
        </w:rPr>
        <w:t xml:space="preserve"> </w:t>
      </w:r>
    </w:p>
    <w:p w14:paraId="688FD5CB" w14:textId="680B7EEF" w:rsidR="00005B8C" w:rsidRDefault="00E410E0" w:rsidP="00133D71">
      <w:pPr>
        <w:jc w:val="both"/>
        <w:rPr>
          <w:rFonts w:ascii="3DS V2" w:hAnsi="3DS V2"/>
          <w:sz w:val="24"/>
          <w:szCs w:val="24"/>
        </w:rPr>
      </w:pPr>
      <w:r w:rsidRPr="00E410E0">
        <w:rPr>
          <w:rFonts w:ascii="3DS V2" w:hAnsi="3DS V2"/>
          <w:noProof/>
          <w:sz w:val="24"/>
          <w:szCs w:val="24"/>
          <w:lang w:eastAsia="zh-CN"/>
        </w:rPr>
        <w:drawing>
          <wp:anchor distT="0" distB="0" distL="114300" distR="114300" simplePos="0" relativeHeight="251815424" behindDoc="0" locked="0" layoutInCell="1" allowOverlap="1" wp14:anchorId="3EA6B904" wp14:editId="3BE24550">
            <wp:simplePos x="0" y="0"/>
            <wp:positionH relativeFrom="margin">
              <wp:posOffset>177165</wp:posOffset>
            </wp:positionH>
            <wp:positionV relativeFrom="paragraph">
              <wp:posOffset>873125</wp:posOffset>
            </wp:positionV>
            <wp:extent cx="5408295" cy="403923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68" t="8955" r="-1926" b="47038"/>
                    <a:stretch/>
                  </pic:blipFill>
                  <pic:spPr bwMode="auto">
                    <a:xfrm>
                      <a:off x="0" y="0"/>
                      <a:ext cx="5408295" cy="4039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FCD">
        <w:rPr>
          <w:rFonts w:ascii="3DS V2" w:hAnsi="3DS V2"/>
          <w:sz w:val="24"/>
          <w:szCs w:val="24"/>
        </w:rPr>
        <w:t xml:space="preserve">Figure 34 </w:t>
      </w:r>
      <w:r w:rsidR="00F926BA" w:rsidRPr="00F926BA">
        <w:rPr>
          <w:rFonts w:ascii="3DS V2" w:hAnsi="3DS V2"/>
          <w:sz w:val="24"/>
          <w:szCs w:val="24"/>
        </w:rPr>
        <w:t>correspond à la solution proposée à l’utilisateur</w:t>
      </w:r>
      <w:r w:rsidR="00A16460">
        <w:rPr>
          <w:rFonts w:ascii="3DS V2" w:hAnsi="3DS V2"/>
          <w:sz w:val="24"/>
          <w:szCs w:val="24"/>
        </w:rPr>
        <w:t>.</w:t>
      </w:r>
      <w:r w:rsidR="007146CA">
        <w:rPr>
          <w:rFonts w:ascii="3DS V2" w:hAnsi="3DS V2"/>
          <w:sz w:val="24"/>
          <w:szCs w:val="24"/>
        </w:rPr>
        <w:t xml:space="preserve"> </w:t>
      </w:r>
      <w:r w:rsidR="00A16460">
        <w:rPr>
          <w:rFonts w:ascii="3DS V2" w:hAnsi="3DS V2"/>
          <w:sz w:val="24"/>
          <w:szCs w:val="24"/>
        </w:rPr>
        <w:t>E</w:t>
      </w:r>
      <w:r w:rsidR="007146CA">
        <w:rPr>
          <w:rFonts w:ascii="3DS V2" w:hAnsi="3DS V2"/>
          <w:sz w:val="24"/>
          <w:szCs w:val="24"/>
        </w:rPr>
        <w:t xml:space="preserve">lle </w:t>
      </w:r>
      <w:r w:rsidR="00634FCD">
        <w:rPr>
          <w:rFonts w:ascii="3DS V2" w:hAnsi="3DS V2"/>
          <w:sz w:val="24"/>
          <w:szCs w:val="24"/>
        </w:rPr>
        <w:t>assure que les cavités allouées au</w:t>
      </w:r>
      <w:r w:rsidR="00634FCD" w:rsidRPr="00634FCD">
        <w:rPr>
          <w:rFonts w:ascii="3DS V2" w:hAnsi="3DS V2"/>
          <w:sz w:val="24"/>
          <w:szCs w:val="24"/>
        </w:rPr>
        <w:t xml:space="preserve"> m</w:t>
      </w:r>
      <w:r w:rsidR="00634FCD">
        <w:rPr>
          <w:rFonts w:ascii="3DS V2" w:hAnsi="3DS V2"/>
          <w:sz w:val="24"/>
          <w:szCs w:val="24"/>
        </w:rPr>
        <w:t>ê</w:t>
      </w:r>
      <w:r w:rsidR="00634FCD" w:rsidRPr="00634FCD">
        <w:rPr>
          <w:rFonts w:ascii="3DS V2" w:hAnsi="3DS V2"/>
          <w:sz w:val="24"/>
          <w:szCs w:val="24"/>
        </w:rPr>
        <w:t>me câble sont adjacent</w:t>
      </w:r>
      <w:r w:rsidR="00634FCD">
        <w:rPr>
          <w:rFonts w:ascii="3DS V2" w:hAnsi="3DS V2"/>
          <w:sz w:val="24"/>
          <w:szCs w:val="24"/>
        </w:rPr>
        <w:t>e</w:t>
      </w:r>
      <w:r w:rsidR="00634FCD" w:rsidRPr="00634FCD">
        <w:rPr>
          <w:rFonts w:ascii="3DS V2" w:hAnsi="3DS V2"/>
          <w:sz w:val="24"/>
          <w:szCs w:val="24"/>
        </w:rPr>
        <w:t>s</w:t>
      </w:r>
      <w:r w:rsidR="00634FCD">
        <w:rPr>
          <w:rFonts w:ascii="3DS V2" w:hAnsi="3DS V2"/>
          <w:sz w:val="24"/>
          <w:szCs w:val="24"/>
        </w:rPr>
        <w:t xml:space="preserve"> et évite l</w:t>
      </w:r>
      <w:r w:rsidR="00823CFD">
        <w:rPr>
          <w:rFonts w:ascii="3DS V2" w:hAnsi="3DS V2"/>
          <w:sz w:val="24"/>
          <w:szCs w:val="24"/>
        </w:rPr>
        <w:t xml:space="preserve">’apparition </w:t>
      </w:r>
      <w:r w:rsidR="00634FCD">
        <w:rPr>
          <w:rFonts w:ascii="3DS V2" w:hAnsi="3DS V2"/>
          <w:sz w:val="24"/>
          <w:szCs w:val="24"/>
        </w:rPr>
        <w:t>de cavité libre isolée</w:t>
      </w:r>
      <w:r w:rsidR="00634FCD" w:rsidRPr="00634FCD">
        <w:rPr>
          <w:rFonts w:ascii="3DS V2" w:hAnsi="3DS V2"/>
          <w:sz w:val="24"/>
          <w:szCs w:val="24"/>
        </w:rPr>
        <w:t>.</w:t>
      </w:r>
      <w:r w:rsidR="007146CA">
        <w:rPr>
          <w:rFonts w:ascii="3DS V2" w:hAnsi="3DS V2"/>
          <w:sz w:val="24"/>
          <w:szCs w:val="24"/>
        </w:rPr>
        <w:t xml:space="preserve"> </w:t>
      </w:r>
      <w:r w:rsidR="00F926BA" w:rsidRPr="00F926BA">
        <w:rPr>
          <w:rFonts w:ascii="3DS V2" w:hAnsi="3DS V2"/>
          <w:sz w:val="24"/>
          <w:szCs w:val="24"/>
        </w:rPr>
        <w:t xml:space="preserve">Si cette allocation ne lui convient pas, l’utilisateur peut l’ajuster en détail </w:t>
      </w:r>
      <w:r w:rsidR="00EE5851">
        <w:rPr>
          <w:rFonts w:ascii="3DS V2" w:hAnsi="3DS V2"/>
          <w:sz w:val="24"/>
          <w:szCs w:val="24"/>
        </w:rPr>
        <w:t xml:space="preserve">avec les commandes existantes </w:t>
      </w:r>
      <w:r w:rsidR="00F926BA" w:rsidRPr="00F926BA">
        <w:rPr>
          <w:rFonts w:ascii="3DS V2" w:hAnsi="3DS V2"/>
          <w:sz w:val="24"/>
          <w:szCs w:val="24"/>
        </w:rPr>
        <w:t>selon s</w:t>
      </w:r>
      <w:r w:rsidR="00B97422">
        <w:rPr>
          <w:rFonts w:ascii="3DS V2" w:hAnsi="3DS V2"/>
          <w:sz w:val="24"/>
          <w:szCs w:val="24"/>
        </w:rPr>
        <w:t>a</w:t>
      </w:r>
      <w:r w:rsidR="00F926BA" w:rsidRPr="00F926BA">
        <w:rPr>
          <w:rFonts w:ascii="3DS V2" w:hAnsi="3DS V2"/>
          <w:sz w:val="24"/>
          <w:szCs w:val="24"/>
        </w:rPr>
        <w:t xml:space="preserve"> préférence.</w:t>
      </w:r>
    </w:p>
    <w:p w14:paraId="154B2265" w14:textId="40F18A01" w:rsidR="00767B7B" w:rsidRDefault="001A7B8D" w:rsidP="00E410E0">
      <w:pPr>
        <w:pStyle w:val="Lgende"/>
        <w:jc w:val="center"/>
        <w:rPr>
          <w:rFonts w:ascii="3DS V2" w:hAnsi="3DS V2"/>
          <w:sz w:val="24"/>
          <w:szCs w:val="24"/>
        </w:rPr>
      </w:pPr>
      <w:r>
        <w:t xml:space="preserve">Figure </w:t>
      </w:r>
      <w:r w:rsidR="005402FF">
        <w:fldChar w:fldCharType="begin"/>
      </w:r>
      <w:r w:rsidR="005402FF">
        <w:instrText xml:space="preserve"> SEQ Figure \* ARABIC </w:instrText>
      </w:r>
      <w:r w:rsidR="005402FF">
        <w:fldChar w:fldCharType="separate"/>
      </w:r>
      <w:r w:rsidR="00276D33">
        <w:rPr>
          <w:noProof/>
        </w:rPr>
        <w:t>33</w:t>
      </w:r>
      <w:r w:rsidR="005402FF">
        <w:rPr>
          <w:noProof/>
        </w:rPr>
        <w:fldChar w:fldCharType="end"/>
      </w:r>
      <w:r>
        <w:t xml:space="preserve"> : </w:t>
      </w:r>
      <w:r w:rsidR="00B21D9C">
        <w:t>Allocations en attendant de validation par l’utilisateur</w:t>
      </w:r>
    </w:p>
    <w:p w14:paraId="7BC38FEC" w14:textId="57954308" w:rsidR="00753284" w:rsidRPr="00AC23E6" w:rsidRDefault="00767B7B" w:rsidP="00AC23E6">
      <w:pPr>
        <w:jc w:val="center"/>
        <w:rPr>
          <w:rFonts w:ascii="3DS V2" w:hAnsi="3DS V2"/>
          <w:sz w:val="24"/>
          <w:szCs w:val="24"/>
        </w:rPr>
      </w:pPr>
      <w:r w:rsidRPr="00767B7B">
        <w:rPr>
          <w:rFonts w:ascii="3DS V2" w:hAnsi="3DS V2"/>
          <w:noProof/>
          <w:sz w:val="24"/>
          <w:szCs w:val="24"/>
          <w:lang w:eastAsia="zh-CN"/>
        </w:rPr>
        <w:lastRenderedPageBreak/>
        <w:t xml:space="preserve"> </w:t>
      </w:r>
    </w:p>
    <w:p w14:paraId="4245A37F" w14:textId="0C0D5108" w:rsidR="004D41F8" w:rsidRDefault="004D41F8" w:rsidP="00386A31">
      <w:pPr>
        <w:pStyle w:val="Titre2"/>
        <w:jc w:val="both"/>
        <w:rPr>
          <w:rFonts w:ascii="3DS V2" w:hAnsi="3DS V2" w:cs="Arial"/>
          <w:sz w:val="40"/>
          <w:szCs w:val="40"/>
        </w:rPr>
      </w:pPr>
      <w:bookmarkStart w:id="44" w:name="_Toc205383627"/>
      <w:r>
        <w:rPr>
          <w:rFonts w:ascii="3DS V2" w:hAnsi="3DS V2" w:cs="Arial"/>
          <w:sz w:val="40"/>
          <w:szCs w:val="40"/>
        </w:rPr>
        <w:t>Bilan technique et professionnel</w:t>
      </w:r>
      <w:bookmarkEnd w:id="44"/>
    </w:p>
    <w:p w14:paraId="77451F8D" w14:textId="34A16C6E" w:rsidR="00D50404" w:rsidRPr="00862212" w:rsidRDefault="00D50404" w:rsidP="00F73B07">
      <w:pPr>
        <w:jc w:val="both"/>
        <w:rPr>
          <w:rFonts w:ascii="3DS V2" w:hAnsi="3DS V2"/>
          <w:sz w:val="24"/>
          <w:szCs w:val="24"/>
        </w:rPr>
      </w:pPr>
      <w:r w:rsidRPr="00D50404">
        <w:rPr>
          <w:rFonts w:ascii="3DS V2" w:hAnsi="3DS V2"/>
          <w:sz w:val="24"/>
          <w:szCs w:val="24"/>
        </w:rPr>
        <w:t>Ce stage de fin d’études, réalisé au sein de l’équipe</w:t>
      </w:r>
      <w:r w:rsidR="002C43FA">
        <w:rPr>
          <w:rFonts w:ascii="3DS V2" w:hAnsi="3DS V2"/>
          <w:sz w:val="24"/>
          <w:szCs w:val="24"/>
        </w:rPr>
        <w:t xml:space="preserve"> de</w:t>
      </w:r>
      <w:r w:rsidRPr="00D50404">
        <w:rPr>
          <w:rFonts w:ascii="3DS V2" w:hAnsi="3DS V2"/>
          <w:sz w:val="24"/>
          <w:szCs w:val="24"/>
        </w:rPr>
        <w:t xml:space="preserve"> </w:t>
      </w:r>
      <w:r w:rsidR="006F247E">
        <w:rPr>
          <w:rFonts w:ascii="3DS V2" w:hAnsi="3DS V2"/>
          <w:sz w:val="24"/>
          <w:szCs w:val="24"/>
        </w:rPr>
        <w:t>CATIA Schématique Electrique</w:t>
      </w:r>
      <w:r w:rsidRPr="00D50404">
        <w:rPr>
          <w:rFonts w:ascii="3DS V2" w:hAnsi="3DS V2"/>
          <w:sz w:val="24"/>
          <w:szCs w:val="24"/>
        </w:rPr>
        <w:t xml:space="preserve">, m’a permis de m’immerger dans un environnement industriel structuré et stimulant. </w:t>
      </w:r>
      <w:r w:rsidR="00BE1A36">
        <w:rPr>
          <w:rFonts w:ascii="3DS V2" w:hAnsi="3DS V2"/>
          <w:sz w:val="24"/>
          <w:szCs w:val="24"/>
        </w:rPr>
        <w:t>La</w:t>
      </w:r>
      <w:r w:rsidRPr="00D50404">
        <w:rPr>
          <w:rFonts w:ascii="3DS V2" w:hAnsi="3DS V2"/>
          <w:sz w:val="24"/>
          <w:szCs w:val="24"/>
        </w:rPr>
        <w:t xml:space="preserve"> mission </w:t>
      </w:r>
      <w:r w:rsidR="00474B41">
        <w:rPr>
          <w:rFonts w:ascii="3DS V2" w:hAnsi="3DS V2"/>
          <w:sz w:val="24"/>
          <w:szCs w:val="24"/>
        </w:rPr>
        <w:t>du stage, l’a</w:t>
      </w:r>
      <w:r w:rsidR="00474B41" w:rsidRPr="00474B41">
        <w:rPr>
          <w:rFonts w:ascii="3DS V2" w:hAnsi="3DS V2"/>
          <w:sz w:val="24"/>
          <w:szCs w:val="24"/>
        </w:rPr>
        <w:t>utomatisation d’allocation de câbles aux connecteurs de coupure</w:t>
      </w:r>
      <w:r w:rsidR="00474B41">
        <w:rPr>
          <w:rFonts w:ascii="3DS V2" w:hAnsi="3DS V2"/>
          <w:sz w:val="24"/>
          <w:szCs w:val="24"/>
        </w:rPr>
        <w:t xml:space="preserve">, </w:t>
      </w:r>
      <w:r w:rsidRPr="00D50404">
        <w:rPr>
          <w:rFonts w:ascii="3DS V2" w:hAnsi="3DS V2"/>
          <w:sz w:val="24"/>
          <w:szCs w:val="24"/>
        </w:rPr>
        <w:t xml:space="preserve">m’a offert une vision d’ensemble du processus de développement logiciel en </w:t>
      </w:r>
      <w:r w:rsidR="00826AFF">
        <w:rPr>
          <w:rFonts w:ascii="3DS V2" w:hAnsi="3DS V2"/>
          <w:sz w:val="24"/>
          <w:szCs w:val="24"/>
        </w:rPr>
        <w:t xml:space="preserve">grande </w:t>
      </w:r>
      <w:r w:rsidRPr="00D50404">
        <w:rPr>
          <w:rFonts w:ascii="3DS V2" w:hAnsi="3DS V2"/>
          <w:sz w:val="24"/>
          <w:szCs w:val="24"/>
        </w:rPr>
        <w:t xml:space="preserve">entreprise : de la modélisation du besoin jusqu’à l’intégration d’une commande dans </w:t>
      </w:r>
      <w:r w:rsidR="00862212" w:rsidRPr="00862212">
        <w:rPr>
          <w:rFonts w:ascii="3DS V2" w:hAnsi="3DS V2"/>
          <w:sz w:val="24"/>
          <w:szCs w:val="24"/>
        </w:rPr>
        <w:t>l’</w:t>
      </w:r>
      <w:r w:rsidRPr="00862212">
        <w:rPr>
          <w:rFonts w:ascii="3DS V2" w:hAnsi="3DS V2"/>
          <w:sz w:val="24"/>
          <w:szCs w:val="24"/>
        </w:rPr>
        <w:t xml:space="preserve">environnement </w:t>
      </w:r>
      <w:r w:rsidR="00862212" w:rsidRPr="00862212">
        <w:rPr>
          <w:rFonts w:ascii="3DS V2" w:hAnsi="3DS V2"/>
          <w:sz w:val="24"/>
          <w:szCs w:val="24"/>
        </w:rPr>
        <w:t>déployé</w:t>
      </w:r>
      <w:r w:rsidRPr="00862212">
        <w:rPr>
          <w:rFonts w:ascii="3DS V2" w:hAnsi="3DS V2"/>
          <w:sz w:val="24"/>
          <w:szCs w:val="24"/>
        </w:rPr>
        <w:t>.</w:t>
      </w:r>
    </w:p>
    <w:p w14:paraId="31D86181" w14:textId="7760376C" w:rsidR="00D50404" w:rsidRPr="00D50404" w:rsidRDefault="00D50404" w:rsidP="00F73B07">
      <w:pPr>
        <w:jc w:val="both"/>
        <w:rPr>
          <w:rFonts w:ascii="3DS V2" w:hAnsi="3DS V2"/>
          <w:sz w:val="24"/>
          <w:szCs w:val="24"/>
        </w:rPr>
      </w:pPr>
      <w:r w:rsidRPr="00D50404">
        <w:rPr>
          <w:rFonts w:ascii="3DS V2" w:hAnsi="3DS V2"/>
          <w:sz w:val="24"/>
          <w:szCs w:val="24"/>
        </w:rPr>
        <w:t xml:space="preserve">Au fil du stage, j’ai pu </w:t>
      </w:r>
      <w:r w:rsidR="00490A5E">
        <w:rPr>
          <w:rFonts w:ascii="3DS V2" w:hAnsi="3DS V2"/>
          <w:sz w:val="24"/>
          <w:szCs w:val="24"/>
        </w:rPr>
        <w:t>utiliser</w:t>
      </w:r>
      <w:r w:rsidRPr="00D50404">
        <w:rPr>
          <w:rFonts w:ascii="3DS V2" w:hAnsi="3DS V2"/>
          <w:sz w:val="24"/>
          <w:szCs w:val="24"/>
        </w:rPr>
        <w:t xml:space="preserve"> mes connaissances en algorithmique, en </w:t>
      </w:r>
      <w:r w:rsidR="00BA010C">
        <w:rPr>
          <w:rFonts w:ascii="3DS V2" w:hAnsi="3DS V2"/>
          <w:sz w:val="24"/>
          <w:szCs w:val="24"/>
        </w:rPr>
        <w:t>résolution du problème</w:t>
      </w:r>
      <w:r w:rsidRPr="00D50404">
        <w:rPr>
          <w:rFonts w:ascii="3DS V2" w:hAnsi="3DS V2"/>
          <w:sz w:val="24"/>
          <w:szCs w:val="24"/>
        </w:rPr>
        <w:t xml:space="preserve">, ainsi qu’en </w:t>
      </w:r>
      <w:r w:rsidR="001B00A9">
        <w:rPr>
          <w:rFonts w:ascii="3DS V2" w:hAnsi="3DS V2"/>
          <w:sz w:val="24"/>
          <w:szCs w:val="24"/>
        </w:rPr>
        <w:t>développement</w:t>
      </w:r>
      <w:r w:rsidRPr="00D50404">
        <w:rPr>
          <w:rFonts w:ascii="3DS V2" w:hAnsi="3DS V2"/>
          <w:sz w:val="24"/>
          <w:szCs w:val="24"/>
        </w:rPr>
        <w:t xml:space="preserve"> logiciel</w:t>
      </w:r>
      <w:r w:rsidR="00481F11">
        <w:rPr>
          <w:rFonts w:ascii="3DS V2" w:hAnsi="3DS V2"/>
          <w:sz w:val="24"/>
          <w:szCs w:val="24"/>
        </w:rPr>
        <w:t xml:space="preserve"> pour atteindre l’objectif</w:t>
      </w:r>
      <w:r w:rsidRPr="00D50404">
        <w:rPr>
          <w:rFonts w:ascii="3DS V2" w:hAnsi="3DS V2"/>
          <w:sz w:val="24"/>
          <w:szCs w:val="24"/>
        </w:rPr>
        <w:t>. Ce bilan revient sur les principaux enseignements que j’en ai tirés, aussi bien sur le plan technique que sur le plan humain et professionnel.</w:t>
      </w:r>
    </w:p>
    <w:p w14:paraId="1793A092" w14:textId="77777777" w:rsidR="00C8751D" w:rsidRPr="0092555B" w:rsidRDefault="00C8751D" w:rsidP="00F73B07">
      <w:pPr>
        <w:jc w:val="both"/>
        <w:rPr>
          <w:rFonts w:ascii="3DS V2" w:hAnsi="3DS V2"/>
          <w:b/>
          <w:bCs/>
          <w:sz w:val="24"/>
          <w:szCs w:val="24"/>
        </w:rPr>
      </w:pPr>
      <w:r w:rsidRPr="0092555B">
        <w:rPr>
          <w:rFonts w:ascii="3DS V2" w:hAnsi="3DS V2"/>
          <w:b/>
          <w:bCs/>
          <w:sz w:val="24"/>
          <w:szCs w:val="24"/>
        </w:rPr>
        <w:t>Sur le plan technique, j’ai eu l’occasion :</w:t>
      </w:r>
    </w:p>
    <w:p w14:paraId="1583B08C" w14:textId="07B2EF00" w:rsid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concevoir un algorithme </w:t>
      </w:r>
      <w:r w:rsidR="00626958">
        <w:rPr>
          <w:rFonts w:ascii="3DS V2" w:hAnsi="3DS V2"/>
          <w:sz w:val="24"/>
          <w:szCs w:val="24"/>
          <w:lang w:eastAsia="zh-CN"/>
        </w:rPr>
        <w:t xml:space="preserve">pour réaliser une </w:t>
      </w:r>
      <w:r w:rsidRPr="00C8751D">
        <w:rPr>
          <w:rFonts w:ascii="3DS V2" w:hAnsi="3DS V2"/>
          <w:sz w:val="24"/>
          <w:szCs w:val="24"/>
        </w:rPr>
        <w:t xml:space="preserve">allocation automatique </w:t>
      </w:r>
      <w:r w:rsidR="008F5627">
        <w:rPr>
          <w:rFonts w:ascii="3DS V2" w:hAnsi="3DS V2"/>
          <w:sz w:val="24"/>
          <w:szCs w:val="24"/>
        </w:rPr>
        <w:t xml:space="preserve">de câble sur des connecteurs de coupure, en </w:t>
      </w:r>
      <w:r w:rsidR="00336D9D">
        <w:rPr>
          <w:rFonts w:ascii="3DS V2" w:hAnsi="3DS V2"/>
          <w:sz w:val="24"/>
          <w:szCs w:val="24"/>
        </w:rPr>
        <w:t xml:space="preserve">répondant les besoins clients et en </w:t>
      </w:r>
      <w:r w:rsidRPr="00C8751D">
        <w:rPr>
          <w:rFonts w:ascii="3DS V2" w:hAnsi="3DS V2"/>
          <w:sz w:val="24"/>
          <w:szCs w:val="24"/>
        </w:rPr>
        <w:t>respectant des contraintes</w:t>
      </w:r>
      <w:r w:rsidR="00B157BB">
        <w:rPr>
          <w:rFonts w:ascii="3DS V2" w:hAnsi="3DS V2"/>
          <w:sz w:val="24"/>
          <w:szCs w:val="24"/>
        </w:rPr>
        <w:t>.</w:t>
      </w:r>
    </w:p>
    <w:p w14:paraId="650DB3F5" w14:textId="77777777" w:rsidR="0092555B" w:rsidRPr="00C8751D" w:rsidRDefault="0092555B" w:rsidP="00F73B07">
      <w:pPr>
        <w:pStyle w:val="Paragraphedeliste"/>
        <w:ind w:left="440"/>
        <w:jc w:val="both"/>
        <w:rPr>
          <w:rFonts w:ascii="3DS V2" w:hAnsi="3DS V2"/>
          <w:sz w:val="24"/>
          <w:szCs w:val="24"/>
        </w:rPr>
      </w:pPr>
    </w:p>
    <w:p w14:paraId="2A8B1CFF" w14:textId="7E5BA992" w:rsidR="0092555B" w:rsidRPr="005D12A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D’explorer et d’appliquer des techniques d’optimisation géométrique, comme la triangulation de Delaunay et l’algorithme de Welzl pour le cercle englobant minimal, afin de formaliser la notion d’adjacence spatiale entre cavités</w:t>
      </w:r>
      <w:r w:rsidR="005D12AD">
        <w:rPr>
          <w:rFonts w:ascii="3DS V2" w:hAnsi="3DS V2"/>
          <w:sz w:val="24"/>
          <w:szCs w:val="24"/>
        </w:rPr>
        <w:t xml:space="preserve"> et évaluer une solution.</w:t>
      </w:r>
    </w:p>
    <w:p w14:paraId="602946B9" w14:textId="77777777" w:rsidR="0092555B" w:rsidRPr="00C8751D" w:rsidRDefault="0092555B" w:rsidP="00F73B07">
      <w:pPr>
        <w:pStyle w:val="Paragraphedeliste"/>
        <w:ind w:left="440"/>
        <w:jc w:val="both"/>
        <w:rPr>
          <w:rFonts w:ascii="3DS V2" w:hAnsi="3DS V2"/>
          <w:sz w:val="24"/>
          <w:szCs w:val="24"/>
        </w:rPr>
      </w:pPr>
    </w:p>
    <w:p w14:paraId="474E8F62" w14:textId="413B1CE0" w:rsidR="0092555B" w:rsidRPr="00781FE6"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mettre en œuvre </w:t>
      </w:r>
      <w:r w:rsidR="00930D68" w:rsidRPr="00C8751D">
        <w:rPr>
          <w:rFonts w:ascii="3DS V2" w:hAnsi="3DS V2"/>
          <w:sz w:val="24"/>
          <w:szCs w:val="24"/>
        </w:rPr>
        <w:t xml:space="preserve">un prototype </w:t>
      </w:r>
      <w:r w:rsidR="00930D68">
        <w:rPr>
          <w:rFonts w:ascii="3DS V2" w:hAnsi="3DS V2"/>
          <w:sz w:val="24"/>
          <w:szCs w:val="24"/>
        </w:rPr>
        <w:t xml:space="preserve">avec </w:t>
      </w:r>
      <w:r w:rsidR="00685B9D">
        <w:rPr>
          <w:rFonts w:ascii="3DS V2" w:hAnsi="3DS V2"/>
          <w:sz w:val="24"/>
          <w:szCs w:val="24"/>
        </w:rPr>
        <w:t>l’</w:t>
      </w:r>
      <w:r w:rsidRPr="00C8751D">
        <w:rPr>
          <w:rFonts w:ascii="3DS V2" w:hAnsi="3DS V2"/>
          <w:sz w:val="24"/>
          <w:szCs w:val="24"/>
        </w:rPr>
        <w:t xml:space="preserve">algorithme de </w:t>
      </w:r>
      <w:r w:rsidR="00DE0542" w:rsidRPr="00C8751D">
        <w:rPr>
          <w:rFonts w:ascii="3DS V2" w:hAnsi="3DS V2"/>
          <w:sz w:val="24"/>
          <w:szCs w:val="24"/>
        </w:rPr>
        <w:t>recherche</w:t>
      </w:r>
      <w:r w:rsidR="00DE0542">
        <w:rPr>
          <w:rFonts w:ascii="3DS V2" w:hAnsi="3DS V2"/>
          <w:sz w:val="24"/>
          <w:szCs w:val="24"/>
        </w:rPr>
        <w:t xml:space="preserve"> (</w:t>
      </w:r>
      <w:r w:rsidR="00304FD7">
        <w:rPr>
          <w:rFonts w:ascii="3DS V2" w:hAnsi="3DS V2"/>
          <w:sz w:val="24"/>
          <w:szCs w:val="24"/>
        </w:rPr>
        <w:t>un</w:t>
      </w:r>
      <w:r w:rsidR="003A66E5">
        <w:rPr>
          <w:rFonts w:ascii="3DS V2" w:hAnsi="3DS V2"/>
          <w:sz w:val="24"/>
          <w:szCs w:val="24"/>
        </w:rPr>
        <w:t xml:space="preserve"> parcours </w:t>
      </w:r>
      <w:r w:rsidR="00DE0542">
        <w:rPr>
          <w:rFonts w:ascii="3DS V2" w:hAnsi="3DS V2"/>
          <w:sz w:val="24"/>
          <w:szCs w:val="24"/>
        </w:rPr>
        <w:t>d’arbre)</w:t>
      </w:r>
      <w:r w:rsidRPr="00C8751D">
        <w:rPr>
          <w:rFonts w:ascii="3DS V2" w:hAnsi="3DS V2"/>
          <w:sz w:val="24"/>
          <w:szCs w:val="24"/>
        </w:rPr>
        <w:t xml:space="preserve"> </w:t>
      </w:r>
      <w:r w:rsidR="00685B9D">
        <w:rPr>
          <w:rFonts w:ascii="3DS V2" w:hAnsi="3DS V2"/>
          <w:sz w:val="24"/>
          <w:szCs w:val="24"/>
        </w:rPr>
        <w:t>de</w:t>
      </w:r>
      <w:r w:rsidRPr="00C8751D">
        <w:rPr>
          <w:rFonts w:ascii="3DS V2" w:hAnsi="3DS V2"/>
          <w:sz w:val="24"/>
          <w:szCs w:val="24"/>
        </w:rPr>
        <w:t xml:space="preserve"> retour sur trace</w:t>
      </w:r>
      <w:r w:rsidR="00F772FA">
        <w:rPr>
          <w:rFonts w:ascii="3DS V2" w:hAnsi="3DS V2"/>
          <w:sz w:val="24"/>
          <w:szCs w:val="24"/>
        </w:rPr>
        <w:t>,</w:t>
      </w:r>
      <w:r w:rsidRPr="00C8751D">
        <w:rPr>
          <w:rFonts w:ascii="3DS V2" w:hAnsi="3DS V2"/>
          <w:sz w:val="24"/>
          <w:szCs w:val="24"/>
        </w:rPr>
        <w:t xml:space="preserve"> </w:t>
      </w:r>
      <w:r w:rsidR="007F241F" w:rsidRPr="007F241F">
        <w:rPr>
          <w:rFonts w:ascii="3DS V2" w:hAnsi="3DS V2"/>
          <w:sz w:val="24"/>
          <w:szCs w:val="24"/>
        </w:rPr>
        <w:t>en analysant rigoureusement sa complexité, et en identifiant les cas non valides ou non pertinents.</w:t>
      </w:r>
    </w:p>
    <w:p w14:paraId="294B42CE" w14:textId="77777777" w:rsidR="0092555B" w:rsidRPr="00C8751D" w:rsidRDefault="0092555B" w:rsidP="00F73B07">
      <w:pPr>
        <w:pStyle w:val="Paragraphedeliste"/>
        <w:ind w:left="440"/>
        <w:jc w:val="both"/>
        <w:rPr>
          <w:rFonts w:ascii="3DS V2" w:hAnsi="3DS V2"/>
          <w:sz w:val="24"/>
          <w:szCs w:val="24"/>
        </w:rPr>
      </w:pPr>
    </w:p>
    <w:p w14:paraId="01AF33E9" w14:textId="21B3EAA2" w:rsidR="00C8751D" w:rsidRP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w:t>
      </w:r>
      <w:r w:rsidR="00DF4F77">
        <w:rPr>
          <w:rFonts w:ascii="3DS V2" w:hAnsi="3DS V2"/>
          <w:sz w:val="24"/>
          <w:szCs w:val="24"/>
        </w:rPr>
        <w:t>faire l’adaptation de l’algorithme</w:t>
      </w:r>
      <w:r w:rsidRPr="00C8751D">
        <w:rPr>
          <w:rFonts w:ascii="3DS V2" w:hAnsi="3DS V2"/>
          <w:sz w:val="24"/>
          <w:szCs w:val="24"/>
        </w:rPr>
        <w:t xml:space="preserve"> à </w:t>
      </w:r>
      <w:r w:rsidR="00DF4F77">
        <w:rPr>
          <w:rFonts w:ascii="3DS V2" w:hAnsi="3DS V2"/>
          <w:sz w:val="24"/>
          <w:szCs w:val="24"/>
        </w:rPr>
        <w:t xml:space="preserve">la plate-forme 3DEXPERIENCE CATIA, un </w:t>
      </w:r>
      <w:r w:rsidRPr="00C8751D">
        <w:rPr>
          <w:rFonts w:ascii="3DS V2" w:hAnsi="3DS V2"/>
          <w:sz w:val="24"/>
          <w:szCs w:val="24"/>
        </w:rPr>
        <w:t xml:space="preserve">environnement de développement complexe, dans lequel les outils modernes coexistent avec des infrastructures historiques non basées sur la </w:t>
      </w:r>
      <w:r w:rsidR="007B5EB6">
        <w:rPr>
          <w:rFonts w:ascii="3DS V2" w:hAnsi="3DS V2"/>
          <w:sz w:val="24"/>
          <w:szCs w:val="24"/>
        </w:rPr>
        <w:t>C</w:t>
      </w:r>
      <w:r w:rsidR="007B5EB6">
        <w:rPr>
          <w:rFonts w:ascii="3DS V2" w:hAnsi="3DS V2"/>
          <w:sz w:val="24"/>
          <w:szCs w:val="24"/>
          <w:lang w:eastAsia="zh-CN"/>
        </w:rPr>
        <w:t>/C++ standard</w:t>
      </w:r>
      <w:r w:rsidRPr="00C8751D">
        <w:rPr>
          <w:rFonts w:ascii="3DS V2" w:hAnsi="3DS V2"/>
          <w:sz w:val="24"/>
          <w:szCs w:val="24"/>
        </w:rPr>
        <w:t>.</w:t>
      </w:r>
    </w:p>
    <w:p w14:paraId="24E21F65" w14:textId="77777777" w:rsidR="006C09E5" w:rsidRDefault="001924D1" w:rsidP="00F73B07">
      <w:pPr>
        <w:pStyle w:val="NormalWeb"/>
        <w:spacing w:line="276" w:lineRule="auto"/>
        <w:jc w:val="both"/>
        <w:rPr>
          <w:rFonts w:ascii="3DS V2" w:hAnsi="3DS V2"/>
          <w:lang w:val="fr-FR"/>
        </w:rPr>
      </w:pPr>
      <w:r w:rsidRPr="00DE0542">
        <w:rPr>
          <w:rFonts w:ascii="3DS V2" w:hAnsi="3DS V2"/>
          <w:lang w:val="fr-FR"/>
        </w:rPr>
        <w:t>Dans ces étapes du stage, j’ai pris conscience que le développement logiciel en contexte industriel exige bien plus que des algorithmes performants ou une utilisation élégante du langage.</w:t>
      </w:r>
    </w:p>
    <w:p w14:paraId="5A3F15F8" w14:textId="11DB3C3D" w:rsidR="001924D1" w:rsidRPr="00DE0542" w:rsidRDefault="001924D1" w:rsidP="00F73B07">
      <w:pPr>
        <w:pStyle w:val="NormalWeb"/>
        <w:spacing w:line="276" w:lineRule="auto"/>
        <w:jc w:val="both"/>
        <w:rPr>
          <w:rFonts w:ascii="3DS V2" w:hAnsi="3DS V2"/>
          <w:lang w:val="fr-FR"/>
        </w:rPr>
      </w:pPr>
      <w:r w:rsidRPr="00DE0542">
        <w:rPr>
          <w:rFonts w:ascii="3DS V2" w:hAnsi="3DS V2"/>
          <w:lang w:val="fr-FR"/>
        </w:rPr>
        <w:t>La robustesse, la lisibilité du code, la réutilisabilité et la compatibilité avec l’existant priment souvent sur l’innovation technique pure ou l’optimisation marginale.</w:t>
      </w:r>
      <w:r w:rsidRPr="00DE0542">
        <w:rPr>
          <w:rFonts w:ascii="3DS V2" w:hAnsi="3DS V2"/>
          <w:lang w:val="fr-FR"/>
        </w:rPr>
        <w:br/>
        <w:t>J’ai également expérimenté l’importance du travail collaboratif, de l’écoute des besoins utilisateurs et de la progressivité dans la mise en œuvre des solutions, notamment en intégrant mes développements dans une chaîne d’outils existante.</w:t>
      </w:r>
    </w:p>
    <w:p w14:paraId="7ACF003D" w14:textId="77777777" w:rsidR="00543362" w:rsidRPr="00401953" w:rsidRDefault="00543362" w:rsidP="00F73B07">
      <w:pPr>
        <w:pStyle w:val="NormalWeb"/>
        <w:spacing w:line="276" w:lineRule="auto"/>
        <w:jc w:val="both"/>
        <w:rPr>
          <w:rFonts w:ascii="3DS V2" w:eastAsia="SimSun" w:hAnsi="3DS V2"/>
          <w:lang w:val="fr-FR"/>
        </w:rPr>
      </w:pPr>
    </w:p>
    <w:p w14:paraId="413AA828" w14:textId="783B626D" w:rsidR="001924D1" w:rsidRPr="001924D1" w:rsidRDefault="001924D1" w:rsidP="00F73B07">
      <w:pPr>
        <w:pStyle w:val="Commentaire"/>
        <w:spacing w:line="276" w:lineRule="auto"/>
        <w:jc w:val="both"/>
        <w:rPr>
          <w:rFonts w:ascii="3DS V2" w:hAnsi="3DS V2"/>
        </w:rPr>
      </w:pPr>
      <w:r w:rsidRPr="001924D1">
        <w:rPr>
          <w:rFonts w:ascii="3DS V2" w:hAnsi="3DS V2"/>
        </w:rPr>
        <w:t>Ce stage m’a permis d’observer de près le fonctionnement d’un logiciel industriel de très grande échelle comme 3DEXPERIENCE.</w:t>
      </w:r>
      <w:r w:rsidR="00543362">
        <w:rPr>
          <w:rFonts w:ascii="3DS V2" w:hAnsi="3DS V2"/>
        </w:rPr>
        <w:t xml:space="preserve"> </w:t>
      </w:r>
      <w:r w:rsidRPr="001924D1">
        <w:rPr>
          <w:rFonts w:ascii="3DS V2" w:hAnsi="3DS V2"/>
        </w:rPr>
        <w:t xml:space="preserve">Avant cette expérience, </w:t>
      </w:r>
      <w:r w:rsidR="009A267E" w:rsidRPr="009A267E">
        <w:rPr>
          <w:rFonts w:ascii="3DS V2" w:hAnsi="3DS V2"/>
        </w:rPr>
        <w:t>J’étais curieux de comprendre comment un produit aussi massif</w:t>
      </w:r>
      <w:r w:rsidR="009A267E">
        <w:rPr>
          <w:rFonts w:ascii="3DS V2" w:hAnsi="3DS V2"/>
        </w:rPr>
        <w:t xml:space="preserve"> </w:t>
      </w:r>
      <w:r w:rsidRPr="001924D1">
        <w:rPr>
          <w:rFonts w:ascii="3DS V2" w:hAnsi="3DS V2"/>
        </w:rPr>
        <w:t>pouvait être conçu et maintenu. J’ai</w:t>
      </w:r>
      <w:r w:rsidR="00CD7CF0">
        <w:rPr>
          <w:rFonts w:ascii="3DS V2" w:hAnsi="3DS V2"/>
        </w:rPr>
        <w:t xml:space="preserve"> </w:t>
      </w:r>
      <w:r w:rsidRPr="001924D1">
        <w:rPr>
          <w:rFonts w:ascii="3DS V2" w:hAnsi="3DS V2"/>
        </w:rPr>
        <w:t>découvert une organisation rigoureuse, répartie à l’international, avec des milliers de développeurs travaillant dans des équipes spécialisées et souvent distantes.</w:t>
      </w:r>
      <w:r w:rsidR="001812C8">
        <w:rPr>
          <w:rFonts w:ascii="3DS V2" w:hAnsi="3DS V2"/>
        </w:rPr>
        <w:t xml:space="preserve"> </w:t>
      </w:r>
      <w:r w:rsidR="009A267E">
        <w:rPr>
          <w:rFonts w:ascii="3DS V2" w:hAnsi="3DS V2"/>
        </w:rPr>
        <w:t>J</w:t>
      </w:r>
      <w:r w:rsidRPr="001924D1">
        <w:rPr>
          <w:rFonts w:ascii="3DS V2" w:hAnsi="3DS V2"/>
        </w:rPr>
        <w:t>’ai compris comment est organisé le cycle de vie complet d’un logiciel industriel — de la spécification à la mise en production.</w:t>
      </w:r>
    </w:p>
    <w:p w14:paraId="0251D0F0" w14:textId="35872407" w:rsidR="001924D1" w:rsidRPr="001924D1" w:rsidRDefault="001924D1" w:rsidP="00F73B07">
      <w:pPr>
        <w:pStyle w:val="NormalWeb"/>
        <w:spacing w:line="276" w:lineRule="auto"/>
        <w:jc w:val="both"/>
        <w:rPr>
          <w:rFonts w:ascii="3DS V2" w:hAnsi="3DS V2"/>
          <w:lang w:val="fr-FR"/>
        </w:rPr>
      </w:pPr>
      <w:r w:rsidRPr="001924D1">
        <w:rPr>
          <w:rFonts w:ascii="3DS V2" w:hAnsi="3DS V2"/>
          <w:lang w:val="fr-FR"/>
        </w:rPr>
        <w:t>J’ai aussi appris à faire des compromis : accepter qu’un algorithme optimal en théorie puisse être inadapté en pratique, et qu’une solution simple mais stable est souvent plus précieuse qu’une solution brillante mais fragile.</w:t>
      </w:r>
      <w:r w:rsidR="00071135">
        <w:rPr>
          <w:rFonts w:ascii="3DS V2" w:hAnsi="3DS V2"/>
          <w:lang w:val="fr-FR"/>
        </w:rPr>
        <w:t xml:space="preserve"> </w:t>
      </w:r>
      <w:r w:rsidRPr="001924D1">
        <w:rPr>
          <w:rFonts w:ascii="3DS V2" w:hAnsi="3DS V2"/>
          <w:lang w:val="fr-FR"/>
        </w:rPr>
        <w:t>Cette logique industrielle, très différente de celle de la recherche ou de la programmation “en laboratoire”, m’a poussé à revoir mes priorités de développeur et à valoriser l’efficacité collective autant que la qualité technique.</w:t>
      </w:r>
    </w:p>
    <w:p w14:paraId="52E230DB" w14:textId="17C948D4" w:rsidR="00C8751D" w:rsidRPr="000F506D" w:rsidRDefault="00C8751D" w:rsidP="00F73B07">
      <w:pPr>
        <w:jc w:val="both"/>
        <w:rPr>
          <w:rFonts w:ascii="3DS V2" w:hAnsi="3DS V2"/>
          <w:b/>
          <w:bCs/>
          <w:sz w:val="24"/>
          <w:szCs w:val="24"/>
        </w:rPr>
      </w:pPr>
      <w:r w:rsidRPr="000F506D">
        <w:rPr>
          <w:rFonts w:ascii="3DS V2" w:hAnsi="3DS V2"/>
          <w:b/>
          <w:bCs/>
          <w:sz w:val="24"/>
          <w:szCs w:val="24"/>
        </w:rPr>
        <w:t>Sur le plan professionnel et humain</w:t>
      </w:r>
    </w:p>
    <w:p w14:paraId="4A792F2E" w14:textId="59732393" w:rsidR="00C8751D" w:rsidRPr="00C8751D" w:rsidRDefault="00C8751D" w:rsidP="00F73B07">
      <w:pPr>
        <w:jc w:val="both"/>
        <w:rPr>
          <w:rFonts w:ascii="3DS V2" w:hAnsi="3DS V2"/>
          <w:sz w:val="24"/>
          <w:szCs w:val="24"/>
        </w:rPr>
      </w:pPr>
      <w:r w:rsidRPr="00C8751D">
        <w:rPr>
          <w:rFonts w:ascii="3DS V2" w:hAnsi="3DS V2"/>
          <w:sz w:val="24"/>
          <w:szCs w:val="24"/>
        </w:rPr>
        <w:t>J’ai aussi beaucoup appris sur le fonctionnement du monde professionnel en France. Grâce à des échanges sincères avec mes collègues, j’ai pu mieux comprendre de nombreux concepts de la vie en entreprise, comme l’organisation du travail dans une équipe distribuée, les rôles respectifs des managers et des développeurs, ou encore les droits et devoirs des salariés – qu’il s’agisse de la durée légale du travail, des congés payés, des RTT,</w:t>
      </w:r>
      <w:r w:rsidR="00355D13">
        <w:rPr>
          <w:rFonts w:ascii="3DS V2" w:hAnsi="3DS V2"/>
          <w:sz w:val="24"/>
          <w:szCs w:val="24"/>
        </w:rPr>
        <w:t xml:space="preserve"> du CSE, </w:t>
      </w:r>
      <w:r w:rsidRPr="00C8751D">
        <w:rPr>
          <w:rFonts w:ascii="3DS V2" w:hAnsi="3DS V2"/>
          <w:sz w:val="24"/>
          <w:szCs w:val="24"/>
        </w:rPr>
        <w:t xml:space="preserve">des mécanismes de protection sociale et de dialogue social. Ces éléments étaient auparavant assez flous pour </w:t>
      </w:r>
      <w:r w:rsidR="005B6813">
        <w:rPr>
          <w:rFonts w:ascii="3DS V2" w:hAnsi="3DS V2"/>
          <w:sz w:val="24"/>
          <w:szCs w:val="24"/>
        </w:rPr>
        <w:t>un étudiant</w:t>
      </w:r>
      <w:r w:rsidRPr="00C8751D">
        <w:rPr>
          <w:rFonts w:ascii="3DS V2" w:hAnsi="3DS V2"/>
          <w:sz w:val="24"/>
          <w:szCs w:val="24"/>
        </w:rPr>
        <w:t>, et j’ai pu les découvrir dans un climat de bienveillance et de partage.</w:t>
      </w:r>
    </w:p>
    <w:p w14:paraId="2613C796" w14:textId="77777777" w:rsidR="00C8751D" w:rsidRPr="00C8751D" w:rsidRDefault="00C8751D" w:rsidP="00F73B07">
      <w:pPr>
        <w:jc w:val="both"/>
        <w:rPr>
          <w:rFonts w:ascii="3DS V2" w:hAnsi="3DS V2"/>
          <w:sz w:val="24"/>
          <w:szCs w:val="24"/>
        </w:rPr>
      </w:pPr>
      <w:r w:rsidRPr="00C8751D">
        <w:rPr>
          <w:rFonts w:ascii="3DS V2" w:hAnsi="3DS V2"/>
          <w:sz w:val="24"/>
          <w:szCs w:val="24"/>
        </w:rPr>
        <w:t>Je suis particulièrement reconnaissant à mes collègues pour leur accueil chaleureux, leur disponibilité et leur volonté de m’intégrer pleinement à l’équipe. Ils ont partagé avec moi non seulement leur expertise technique, mais aussi leur vécu quotidien en tant qu’ingénieurs, leurs pratiques, leurs habitudes et leur vision du travail. Ces échanges humains ont été aussi formateurs que les compétences techniques acquises.</w:t>
      </w:r>
    </w:p>
    <w:p w14:paraId="5FDC9118" w14:textId="18FBCA92" w:rsidR="00023661" w:rsidRDefault="00C8751D" w:rsidP="00F73B07">
      <w:pPr>
        <w:jc w:val="both"/>
        <w:rPr>
          <w:rFonts w:ascii="3DS V2" w:hAnsi="3DS V2"/>
          <w:sz w:val="24"/>
          <w:szCs w:val="24"/>
        </w:rPr>
      </w:pPr>
      <w:r w:rsidRPr="00C8751D">
        <w:rPr>
          <w:rFonts w:ascii="3DS V2" w:hAnsi="3DS V2"/>
          <w:sz w:val="24"/>
          <w:szCs w:val="24"/>
        </w:rPr>
        <w:t xml:space="preserve">Enfin, ce stage m’a permis d’évoluer dans ma posture : je me sens aujourd’hui davantage ingénieur que programmeur, conscient que la réussite d’un projet ne </w:t>
      </w:r>
      <w:r w:rsidR="00D701F3">
        <w:rPr>
          <w:rFonts w:ascii="3DS V2" w:hAnsi="3DS V2"/>
          <w:sz w:val="24"/>
          <w:szCs w:val="24"/>
        </w:rPr>
        <w:t>r</w:t>
      </w:r>
      <w:r w:rsidRPr="00C8751D">
        <w:rPr>
          <w:rFonts w:ascii="3DS V2" w:hAnsi="3DS V2"/>
          <w:sz w:val="24"/>
          <w:szCs w:val="24"/>
        </w:rPr>
        <w:t>epose pas uniquement sur la qualité du code, mais aussi sur la compréhension du contexte, la communication avec les utilisateurs, la coopération avec les collègues, et le respect des exigences du terrain.</w:t>
      </w:r>
    </w:p>
    <w:p w14:paraId="06618862" w14:textId="77777777" w:rsidR="00023661" w:rsidRDefault="00023661">
      <w:pPr>
        <w:rPr>
          <w:rFonts w:ascii="3DS V2" w:hAnsi="3DS V2"/>
          <w:sz w:val="24"/>
          <w:szCs w:val="24"/>
        </w:rPr>
      </w:pPr>
      <w:r>
        <w:rPr>
          <w:rFonts w:ascii="3DS V2" w:hAnsi="3DS V2"/>
          <w:sz w:val="24"/>
          <w:szCs w:val="24"/>
        </w:rPr>
        <w:br w:type="page"/>
      </w:r>
    </w:p>
    <w:p w14:paraId="43DD6B04" w14:textId="4922E523" w:rsidR="003878BC" w:rsidRDefault="003878BC" w:rsidP="003878BC">
      <w:pPr>
        <w:pStyle w:val="Titre2"/>
        <w:rPr>
          <w:rFonts w:ascii="3DS V2" w:hAnsi="3DS V2" w:cs="Arial"/>
          <w:sz w:val="40"/>
          <w:szCs w:val="40"/>
        </w:rPr>
      </w:pPr>
      <w:bookmarkStart w:id="45" w:name="_Toc205383628"/>
      <w:r>
        <w:rPr>
          <w:rFonts w:ascii="3DS V2" w:hAnsi="3DS V2" w:cs="Arial"/>
          <w:sz w:val="40"/>
          <w:szCs w:val="40"/>
        </w:rPr>
        <w:lastRenderedPageBreak/>
        <w:t>Conclusion</w:t>
      </w:r>
      <w:bookmarkEnd w:id="45"/>
    </w:p>
    <w:p w14:paraId="5EA66F9A" w14:textId="7DA9536E" w:rsidR="003E38F7" w:rsidRPr="003E38F7" w:rsidRDefault="003E38F7" w:rsidP="00957F8D">
      <w:pPr>
        <w:jc w:val="both"/>
        <w:rPr>
          <w:rFonts w:ascii="3DS V2" w:hAnsi="3DS V2"/>
          <w:noProof/>
          <w:sz w:val="24"/>
          <w:szCs w:val="24"/>
        </w:rPr>
      </w:pPr>
      <w:r w:rsidRPr="003E38F7">
        <w:rPr>
          <w:rFonts w:ascii="3DS V2" w:hAnsi="3DS V2"/>
          <w:noProof/>
          <w:sz w:val="24"/>
          <w:szCs w:val="24"/>
        </w:rPr>
        <w:t xml:space="preserve">Ce stage de fin d’études m’a permis de mettre en pratique mes compétences en algorithmique et en développement logiciel dans un contexte industriel concret. La mission portait sur l’automatisation de l’allocation des câbles dans les connecteurs de coupure, avec des contraintes de compatibilité, d’adjacence et de ségrégation. Pour y répondre, j’ai conçu un algorithme basé sur un parcours en profondeur avec retour sur trace </w:t>
      </w:r>
      <w:r>
        <w:rPr>
          <w:rFonts w:ascii="3DS V2" w:hAnsi="3DS V2"/>
          <w:noProof/>
          <w:sz w:val="24"/>
          <w:szCs w:val="24"/>
        </w:rPr>
        <w:t>avec</w:t>
      </w:r>
      <w:r w:rsidRPr="003E38F7">
        <w:rPr>
          <w:rFonts w:ascii="3DS V2" w:hAnsi="3DS V2"/>
          <w:noProof/>
          <w:sz w:val="24"/>
          <w:szCs w:val="24"/>
        </w:rPr>
        <w:t xml:space="preserve"> </w:t>
      </w:r>
      <w:r>
        <w:rPr>
          <w:rFonts w:ascii="3DS V2" w:hAnsi="3DS V2"/>
          <w:noProof/>
          <w:sz w:val="24"/>
          <w:szCs w:val="24"/>
        </w:rPr>
        <w:t xml:space="preserve">un </w:t>
      </w:r>
      <w:r w:rsidRPr="003E38F7">
        <w:rPr>
          <w:rFonts w:ascii="3DS V2" w:hAnsi="3DS V2"/>
          <w:noProof/>
          <w:sz w:val="24"/>
          <w:szCs w:val="24"/>
        </w:rPr>
        <w:t xml:space="preserve">filtrage </w:t>
      </w:r>
      <w:r>
        <w:rPr>
          <w:rFonts w:ascii="3DS V2" w:hAnsi="3DS V2"/>
          <w:noProof/>
          <w:sz w:val="24"/>
          <w:szCs w:val="24"/>
        </w:rPr>
        <w:t>qui</w:t>
      </w:r>
      <w:r w:rsidRPr="003E38F7">
        <w:rPr>
          <w:rFonts w:ascii="3DS V2" w:hAnsi="3DS V2"/>
          <w:noProof/>
          <w:sz w:val="24"/>
          <w:szCs w:val="24"/>
        </w:rPr>
        <w:t xml:space="preserve"> limite l’explosion combinatoire.</w:t>
      </w:r>
    </w:p>
    <w:p w14:paraId="32143CBD" w14:textId="12D4122E" w:rsidR="003E38F7" w:rsidRPr="003E38F7" w:rsidRDefault="003E38F7" w:rsidP="00957F8D">
      <w:pPr>
        <w:jc w:val="both"/>
        <w:rPr>
          <w:rFonts w:ascii="3DS V2" w:hAnsi="3DS V2"/>
          <w:noProof/>
          <w:sz w:val="24"/>
          <w:szCs w:val="24"/>
        </w:rPr>
      </w:pPr>
      <w:r w:rsidRPr="003E38F7">
        <w:rPr>
          <w:rFonts w:ascii="3DS V2" w:hAnsi="3DS V2"/>
          <w:noProof/>
          <w:sz w:val="24"/>
          <w:szCs w:val="24"/>
        </w:rPr>
        <w:t>Un prototype a d’abord été développé en C++ standard pour valider le comportement et les performances de la solution. Grâce aux choix de conception anticipés, la transition vers CATIA s’est faite de manière fluide. L’algorithme du prototype a été conservé tel quel, avec quelques adaptations liées aux contraintes techniques de la plateforme. La commande finale permet aujourd’hui de proposer automatiquement à l’utilisateur une solution optimale, selon une métrique de regroupement spatial, tout en laissant la possibilité d’ajuster manuellement l’allocation si besoin.</w:t>
      </w:r>
    </w:p>
    <w:p w14:paraId="55231827" w14:textId="13EC0ACC" w:rsidR="009B2C0E" w:rsidRDefault="00D40610" w:rsidP="00957F8D">
      <w:pPr>
        <w:jc w:val="both"/>
      </w:pPr>
      <w:r w:rsidRPr="00D40610">
        <w:rPr>
          <w:rFonts w:ascii="3DS V2" w:hAnsi="3DS V2"/>
          <w:noProof/>
          <w:sz w:val="24"/>
          <w:szCs w:val="24"/>
        </w:rPr>
        <w:t xml:space="preserve">Au-delà de </w:t>
      </w:r>
      <w:r w:rsidR="00901018">
        <w:rPr>
          <w:rFonts w:ascii="3DS V2" w:hAnsi="3DS V2"/>
          <w:noProof/>
          <w:sz w:val="24"/>
          <w:szCs w:val="24"/>
        </w:rPr>
        <w:t>code</w:t>
      </w:r>
      <w:r w:rsidRPr="00D40610">
        <w:rPr>
          <w:rFonts w:ascii="3DS V2" w:hAnsi="3DS V2"/>
          <w:noProof/>
          <w:sz w:val="24"/>
          <w:szCs w:val="24"/>
        </w:rPr>
        <w:t>, j’ai acquis une vision plus claire du cycle de développement d’un logiciel industriel</w:t>
      </w:r>
      <w:r w:rsidR="00B33B97">
        <w:rPr>
          <w:rFonts w:ascii="3DS V2" w:hAnsi="3DS V2"/>
          <w:noProof/>
          <w:sz w:val="24"/>
          <w:szCs w:val="24"/>
        </w:rPr>
        <w:t>.</w:t>
      </w:r>
      <w:r w:rsidR="00B33B97" w:rsidRPr="00B33B97">
        <w:rPr>
          <w:rFonts w:ascii="3DS V2" w:hAnsi="3DS V2"/>
          <w:noProof/>
          <w:sz w:val="24"/>
          <w:szCs w:val="24"/>
        </w:rPr>
        <w:t xml:space="preserve"> </w:t>
      </w:r>
      <w:r w:rsidR="004576C6" w:rsidRPr="00684397">
        <w:rPr>
          <w:rFonts w:ascii="3DS V2" w:hAnsi="3DS V2"/>
          <w:noProof/>
          <w:sz w:val="24"/>
          <w:szCs w:val="24"/>
        </w:rPr>
        <w:t xml:space="preserve">Ce stage a aussi </w:t>
      </w:r>
      <w:r w:rsidR="00223B8B">
        <w:rPr>
          <w:rFonts w:ascii="3DS V2" w:hAnsi="3DS V2"/>
          <w:noProof/>
          <w:sz w:val="24"/>
          <w:szCs w:val="24"/>
        </w:rPr>
        <w:t>changé</w:t>
      </w:r>
      <w:r w:rsidR="004576C6" w:rsidRPr="00684397">
        <w:rPr>
          <w:rFonts w:ascii="3DS V2" w:hAnsi="3DS V2"/>
          <w:noProof/>
          <w:sz w:val="24"/>
          <w:szCs w:val="24"/>
        </w:rPr>
        <w:t xml:space="preserve"> ma manière de penser le développement logiciel. J’ai compris que dans un contexte industriel, la priorité n’est pas l’innovation technique ou la recherche de performance extrême, mais</w:t>
      </w:r>
      <w:r w:rsidR="00983B8A">
        <w:rPr>
          <w:rFonts w:ascii="3DS V2" w:hAnsi="3DS V2"/>
          <w:noProof/>
          <w:sz w:val="24"/>
          <w:szCs w:val="24"/>
        </w:rPr>
        <w:t xml:space="preserve"> </w:t>
      </w:r>
      <w:r w:rsidR="004576C6" w:rsidRPr="00684397">
        <w:rPr>
          <w:rFonts w:ascii="3DS V2" w:hAnsi="3DS V2"/>
          <w:noProof/>
          <w:sz w:val="24"/>
          <w:szCs w:val="24"/>
        </w:rPr>
        <w:t xml:space="preserve">plutôt la stabilité, la maintenabilité et la robustesse des solutions. Cette prise de conscience m’a permis de dépasser une approche parfois trop </w:t>
      </w:r>
      <w:r w:rsidR="00957F8D">
        <w:rPr>
          <w:rFonts w:ascii="3DS V2" w:hAnsi="3DS V2"/>
          <w:noProof/>
          <w:sz w:val="24"/>
          <w:szCs w:val="24"/>
        </w:rPr>
        <w:t xml:space="preserve">radicale et </w:t>
      </w:r>
      <w:r w:rsidR="004576C6" w:rsidRPr="00684397">
        <w:rPr>
          <w:rFonts w:ascii="3DS V2" w:hAnsi="3DS V2"/>
          <w:noProof/>
          <w:sz w:val="24"/>
          <w:szCs w:val="24"/>
        </w:rPr>
        <w:t>théorique, pour adopter une vision plus pragmatique, orientée produit.</w:t>
      </w:r>
      <w:r w:rsidR="009B2C0E" w:rsidRPr="009B2C0E">
        <w:t xml:space="preserve"> </w:t>
      </w:r>
    </w:p>
    <w:p w14:paraId="605006E2" w14:textId="1F8C5FF3" w:rsidR="00D40610" w:rsidRPr="009B2C0E" w:rsidRDefault="009B2C0E" w:rsidP="00957F8D">
      <w:pPr>
        <w:jc w:val="both"/>
        <w:rPr>
          <w:rFonts w:ascii="3DS V2" w:hAnsi="3DS V2"/>
          <w:noProof/>
          <w:sz w:val="24"/>
          <w:szCs w:val="24"/>
        </w:rPr>
      </w:pPr>
      <w:r w:rsidRPr="009B2C0E">
        <w:rPr>
          <w:rFonts w:ascii="3DS V2" w:hAnsi="3DS V2"/>
          <w:noProof/>
          <w:sz w:val="24"/>
          <w:szCs w:val="24"/>
        </w:rPr>
        <w:t xml:space="preserve">Par ailleurs, ce travail a également été l’occasion d’évaluer l’usage de l’intelligence artificielle pour résoudre ce type de problématique. Bien que l’IA représente un outil puissant, son emploi </w:t>
      </w:r>
      <w:r w:rsidR="00983B8A">
        <w:rPr>
          <w:rFonts w:ascii="3DS V2" w:hAnsi="3DS V2"/>
          <w:noProof/>
          <w:sz w:val="24"/>
          <w:szCs w:val="24"/>
        </w:rPr>
        <w:t>d</w:t>
      </w:r>
      <w:r w:rsidR="00983B8A" w:rsidRPr="00983B8A">
        <w:rPr>
          <w:rFonts w:ascii="3DS V2" w:hAnsi="3DS V2"/>
          <w:noProof/>
          <w:sz w:val="24"/>
          <w:szCs w:val="24"/>
        </w:rPr>
        <w:t>oit être réfléchi et n’est pas adapté à tous les projets.</w:t>
      </w:r>
      <w:r w:rsidRPr="009B2C0E">
        <w:rPr>
          <w:rFonts w:ascii="3DS V2" w:hAnsi="3DS V2"/>
          <w:noProof/>
          <w:sz w:val="24"/>
          <w:szCs w:val="24"/>
        </w:rPr>
        <w:t xml:space="preserve"> Il est essentiel d’évaluer ses conditions d’application, ses limites et ses performances réelles, notamment en comparaison avec des approches algorithmiques classiques. Dans notre cas, l’absence de données d’apprentissage fiables et la difficulté à garantir un comportement stable en environnement industriel nous ont conduits à privilégier une solution déterministe. Une utilisation mal maîtrisée de l’IA peut non seulement s’avérer inefficace, mais aussi introduire une part d’incertitude susceptible d’engendrer des effets indésirables. </w:t>
      </w:r>
    </w:p>
    <w:p w14:paraId="3BFE57AF" w14:textId="495F56C3"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Enfin, sur le plan humain, </w:t>
      </w:r>
      <w:r w:rsidR="00413B6D">
        <w:rPr>
          <w:rFonts w:ascii="3DS V2" w:hAnsi="3DS V2"/>
          <w:noProof/>
          <w:sz w:val="24"/>
          <w:szCs w:val="24"/>
        </w:rPr>
        <w:t>j’ai</w:t>
      </w:r>
      <w:r w:rsidRPr="00684397">
        <w:rPr>
          <w:rFonts w:ascii="3DS V2" w:hAnsi="3DS V2"/>
          <w:noProof/>
          <w:sz w:val="24"/>
          <w:szCs w:val="24"/>
        </w:rPr>
        <w:t xml:space="preserve"> mieux compr</w:t>
      </w:r>
      <w:r w:rsidR="00413B6D">
        <w:rPr>
          <w:rFonts w:ascii="3DS V2" w:hAnsi="3DS V2"/>
          <w:noProof/>
          <w:sz w:val="24"/>
          <w:szCs w:val="24"/>
        </w:rPr>
        <w:t>is</w:t>
      </w:r>
      <w:r w:rsidRPr="00684397">
        <w:rPr>
          <w:rFonts w:ascii="3DS V2" w:hAnsi="3DS V2"/>
          <w:noProof/>
          <w:sz w:val="24"/>
          <w:szCs w:val="24"/>
        </w:rPr>
        <w:t xml:space="preserve"> le fonctionnement d’une entreprise française, ses valeurs, ses règles et ses équilibres sociaux. Grâce à mes collègues, dont les conseils et les échanges m’ont beaucoup enrichi, j’ai pu évoluer dans un cadre à la fois bienveillant et professionnel, propice à l’apprentissage et à l’autonomie.</w:t>
      </w:r>
    </w:p>
    <w:p w14:paraId="27769CBB" w14:textId="0CFDC75A"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Je </w:t>
      </w:r>
      <w:r w:rsidR="004C795C">
        <w:rPr>
          <w:rFonts w:ascii="3DS V2" w:hAnsi="3DS V2"/>
          <w:noProof/>
          <w:sz w:val="24"/>
          <w:szCs w:val="24"/>
        </w:rPr>
        <w:t>finis</w:t>
      </w:r>
      <w:r w:rsidRPr="00684397">
        <w:rPr>
          <w:rFonts w:ascii="3DS V2" w:hAnsi="3DS V2"/>
          <w:noProof/>
          <w:sz w:val="24"/>
          <w:szCs w:val="24"/>
        </w:rPr>
        <w:t xml:space="preserve"> ce stage avec </w:t>
      </w:r>
      <w:r w:rsidR="006B2DE5">
        <w:rPr>
          <w:rFonts w:ascii="3DS V2" w:hAnsi="3DS V2"/>
          <w:noProof/>
          <w:sz w:val="24"/>
          <w:szCs w:val="24"/>
        </w:rPr>
        <w:t xml:space="preserve">des compétences </w:t>
      </w:r>
      <w:r w:rsidRPr="00684397">
        <w:rPr>
          <w:rFonts w:ascii="3DS V2" w:hAnsi="3DS V2"/>
          <w:noProof/>
          <w:sz w:val="24"/>
          <w:szCs w:val="24"/>
        </w:rPr>
        <w:t>technique</w:t>
      </w:r>
      <w:r w:rsidR="006B2DE5">
        <w:rPr>
          <w:rFonts w:ascii="3DS V2" w:hAnsi="3DS V2"/>
          <w:noProof/>
          <w:sz w:val="24"/>
          <w:szCs w:val="24"/>
        </w:rPr>
        <w:t>s</w:t>
      </w:r>
      <w:r w:rsidRPr="00684397">
        <w:rPr>
          <w:rFonts w:ascii="3DS V2" w:hAnsi="3DS V2"/>
          <w:noProof/>
          <w:sz w:val="24"/>
          <w:szCs w:val="24"/>
        </w:rPr>
        <w:t xml:space="preserve"> renforcé, une vision plus large du développement logiciel, et une motivation accrue à poursuivre mon parcours professionnel dans le domaine de l’ingénierie logicielle.</w:t>
      </w:r>
    </w:p>
    <w:p w14:paraId="2781267E" w14:textId="4A8250C2" w:rsidR="00C203F4" w:rsidRPr="00C203F4" w:rsidRDefault="00E73EBF" w:rsidP="00C203F4">
      <w:pPr>
        <w:pStyle w:val="PartTitle"/>
        <w:jc w:val="left"/>
        <w:rPr>
          <w:rFonts w:ascii="3DS V2" w:hAnsi="3DS V2"/>
          <w:b/>
          <w:bCs w:val="0"/>
          <w:color w:val="005386"/>
          <w:sz w:val="56"/>
          <w:szCs w:val="56"/>
          <w:lang w:val="fr-FR"/>
        </w:rPr>
      </w:pPr>
      <w:bookmarkStart w:id="46" w:name="_Toc205383629"/>
      <w:r w:rsidRPr="003C3B30">
        <w:rPr>
          <w:rFonts w:ascii="3DS V2" w:hAnsi="3DS V2"/>
          <w:b/>
          <w:bCs w:val="0"/>
          <w:color w:val="005386"/>
          <w:sz w:val="56"/>
          <w:szCs w:val="56"/>
          <w:lang w:val="fr-FR"/>
        </w:rPr>
        <w:lastRenderedPageBreak/>
        <w:t>Annexes</w:t>
      </w:r>
      <w:bookmarkEnd w:id="46"/>
    </w:p>
    <w:p w14:paraId="5D79F9DD" w14:textId="7E62987E" w:rsidR="001906A5" w:rsidRPr="001906A5" w:rsidRDefault="009B794D" w:rsidP="001906A5">
      <w:pPr>
        <w:pStyle w:val="Titre2"/>
        <w:rPr>
          <w:rFonts w:ascii="3DS V2" w:hAnsi="3DS V2" w:cs="Arial"/>
          <w:sz w:val="40"/>
          <w:szCs w:val="40"/>
        </w:rPr>
      </w:pPr>
      <w:bookmarkStart w:id="47" w:name="_Toc205383630"/>
      <w:r>
        <w:rPr>
          <w:rFonts w:ascii="3DS V2" w:hAnsi="3DS V2" w:cs="Arial"/>
          <w:sz w:val="40"/>
          <w:szCs w:val="40"/>
        </w:rPr>
        <w:t>Annexe</w:t>
      </w:r>
      <w:r w:rsidR="000C4D7F">
        <w:rPr>
          <w:rFonts w:ascii="3DS V2" w:hAnsi="3DS V2" w:cs="Arial"/>
          <w:sz w:val="40"/>
          <w:szCs w:val="40"/>
        </w:rPr>
        <w:t>s</w:t>
      </w:r>
      <w:r>
        <w:rPr>
          <w:rFonts w:ascii="3DS V2" w:hAnsi="3DS V2" w:cs="Arial"/>
          <w:sz w:val="40"/>
          <w:szCs w:val="40"/>
        </w:rPr>
        <w:t xml:space="preserve"> </w:t>
      </w:r>
      <w:r w:rsidR="00BC5401">
        <w:rPr>
          <w:rFonts w:ascii="3DS V2" w:hAnsi="3DS V2" w:cs="Arial"/>
          <w:sz w:val="40"/>
          <w:szCs w:val="40"/>
        </w:rPr>
        <w:t>A</w:t>
      </w:r>
      <w:r w:rsidR="008C16FE">
        <w:rPr>
          <w:rFonts w:ascii="3DS V2" w:hAnsi="3DS V2" w:cs="Arial"/>
          <w:sz w:val="40"/>
          <w:szCs w:val="40"/>
        </w:rPr>
        <w:t> : Référence</w:t>
      </w:r>
      <w:bookmarkEnd w:id="47"/>
    </w:p>
    <w:sdt>
      <w:sdtPr>
        <w:rPr>
          <w:rFonts w:ascii="Arial" w:eastAsia="SimSun" w:hAnsi="Arial" w:cstheme="minorBidi"/>
          <w:b w:val="0"/>
          <w:bCs w:val="0"/>
          <w:color w:val="auto"/>
          <w:sz w:val="22"/>
          <w:szCs w:val="22"/>
        </w:rPr>
        <w:id w:val="1958670474"/>
        <w:docPartObj>
          <w:docPartGallery w:val="Bibliographies"/>
          <w:docPartUnique/>
        </w:docPartObj>
      </w:sdtPr>
      <w:sdtEnd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590DE4A7" w14:textId="77777777" w:rsidR="009D25E9" w:rsidRDefault="00E721F6" w:rsidP="009D25E9">
              <w:pPr>
                <w:spacing w:line="240" w:lineRule="exact"/>
              </w:pPr>
              <w:r w:rsidRPr="00E721F6">
                <w:rPr>
                  <w:rFonts w:ascii="3DS V2" w:hAnsi="3DS V2"/>
                  <w:b/>
                  <w:bCs/>
                </w:rPr>
                <w:fldChar w:fldCharType="end"/>
              </w:r>
            </w:p>
          </w:sdtContent>
        </w:sdt>
      </w:sdtContent>
    </w:sdt>
    <w:p w14:paraId="280A28E6" w14:textId="57E721F0" w:rsidR="0083160D" w:rsidRPr="009D25E9" w:rsidRDefault="0083160D" w:rsidP="009D25E9">
      <w:pPr>
        <w:spacing w:line="240" w:lineRule="exact"/>
      </w:pPr>
      <w:r>
        <w:rPr>
          <w:rFonts w:ascii="3DS V2" w:hAnsi="3DS V2"/>
        </w:rPr>
        <w:br w:type="page"/>
      </w:r>
    </w:p>
    <w:p w14:paraId="2DC0B596" w14:textId="6A6195F4" w:rsidR="00FF6948" w:rsidRPr="003C3B30" w:rsidRDefault="00FF6948" w:rsidP="00FF6948">
      <w:pPr>
        <w:pStyle w:val="Titre2"/>
        <w:rPr>
          <w:rFonts w:ascii="3DS V2" w:hAnsi="3DS V2" w:cs="Arial"/>
          <w:sz w:val="40"/>
          <w:szCs w:val="40"/>
          <w:lang w:val="en-US"/>
        </w:rPr>
      </w:pPr>
      <w:bookmarkStart w:id="48" w:name="_Toc205383631"/>
      <w:r w:rsidRPr="003C3B30">
        <w:rPr>
          <w:rFonts w:ascii="3DS V2" w:hAnsi="3DS V2" w:cs="Arial"/>
          <w:sz w:val="40"/>
          <w:szCs w:val="40"/>
          <w:lang w:val="en-US"/>
        </w:rPr>
        <w:lastRenderedPageBreak/>
        <w:t>Annexe</w:t>
      </w:r>
      <w:r w:rsidR="00606BCE" w:rsidRPr="003C3B30">
        <w:rPr>
          <w:rFonts w:ascii="3DS V2" w:hAnsi="3DS V2" w:cs="Arial"/>
          <w:sz w:val="40"/>
          <w:szCs w:val="40"/>
          <w:lang w:val="en-US"/>
        </w:rPr>
        <w:t>s</w:t>
      </w:r>
      <w:r w:rsidRPr="003C3B30">
        <w:rPr>
          <w:rFonts w:ascii="3DS V2" w:hAnsi="3DS V2" w:cs="Arial"/>
          <w:sz w:val="40"/>
          <w:szCs w:val="40"/>
          <w:lang w:val="en-US"/>
        </w:rPr>
        <w:t xml:space="preserve"> </w:t>
      </w:r>
      <w:proofErr w:type="gramStart"/>
      <w:r w:rsidR="00BC5401">
        <w:rPr>
          <w:rFonts w:ascii="3DS V2" w:hAnsi="3DS V2" w:cs="Arial"/>
          <w:sz w:val="40"/>
          <w:szCs w:val="40"/>
          <w:lang w:val="en-US"/>
        </w:rPr>
        <w:t>B</w:t>
      </w:r>
      <w:r w:rsidR="001D16D1" w:rsidRPr="003C3B30">
        <w:rPr>
          <w:rFonts w:ascii="3DS V2" w:hAnsi="3DS V2" w:cs="Arial"/>
          <w:sz w:val="40"/>
          <w:szCs w:val="40"/>
          <w:lang w:val="en-US"/>
        </w:rPr>
        <w:t> :</w:t>
      </w:r>
      <w:proofErr w:type="gramEnd"/>
      <w:r w:rsidR="001D16D1" w:rsidRPr="003C3B30">
        <w:rPr>
          <w:rFonts w:ascii="3DS V2" w:hAnsi="3DS V2" w:cs="Arial"/>
          <w:sz w:val="40"/>
          <w:szCs w:val="40"/>
          <w:lang w:val="en-US"/>
        </w:rPr>
        <w:t xml:space="preserve"> Code </w:t>
      </w:r>
      <w:proofErr w:type="spellStart"/>
      <w:r w:rsidR="001D16D1" w:rsidRPr="003C3B30">
        <w:rPr>
          <w:rFonts w:ascii="3DS V2" w:hAnsi="3DS V2" w:cs="Arial"/>
          <w:sz w:val="40"/>
          <w:szCs w:val="40"/>
          <w:lang w:val="en-US"/>
        </w:rPr>
        <w:t>d’algorithmes</w:t>
      </w:r>
      <w:bookmarkEnd w:id="48"/>
      <w:proofErr w:type="spellEnd"/>
    </w:p>
    <w:p w14:paraId="67720CC1" w14:textId="58261ED0" w:rsidR="00882F64" w:rsidRPr="003C3B30" w:rsidRDefault="00882F64" w:rsidP="00882F64">
      <w:pPr>
        <w:pStyle w:val="Titre3"/>
        <w:rPr>
          <w:rFonts w:ascii="3DS V2" w:hAnsi="3DS V2"/>
          <w:sz w:val="32"/>
          <w:szCs w:val="32"/>
          <w:lang w:val="en-US"/>
        </w:rPr>
      </w:pPr>
      <w:bookmarkStart w:id="49" w:name="_Toc205383632"/>
      <w:r w:rsidRPr="003C3B30">
        <w:rPr>
          <w:rFonts w:ascii="3DS V2" w:hAnsi="3DS V2"/>
          <w:sz w:val="32"/>
          <w:szCs w:val="32"/>
          <w:lang w:val="en-US"/>
        </w:rPr>
        <w:t xml:space="preserve">Triangulation </w:t>
      </w:r>
      <w:proofErr w:type="gramStart"/>
      <w:r w:rsidR="004E1B47" w:rsidRPr="003C3B30">
        <w:rPr>
          <w:rFonts w:ascii="3DS V2" w:hAnsi="3DS V2"/>
          <w:sz w:val="32"/>
          <w:szCs w:val="32"/>
          <w:lang w:val="en-US"/>
        </w:rPr>
        <w:t>Delaunay :</w:t>
      </w:r>
      <w:proofErr w:type="gramEnd"/>
      <w:r w:rsidRPr="003C3B30">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3C3B30">
        <w:rPr>
          <w:rFonts w:ascii="3DS V2" w:hAnsi="3DS V2"/>
          <w:sz w:val="32"/>
          <w:szCs w:val="32"/>
          <w:lang w:val="en-US"/>
        </w:rPr>
        <w:t xml:space="preserve"> Boyer - Watson</w:t>
      </w:r>
      <w:bookmarkEnd w:id="49"/>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2AAFD828" w:rsidR="008F37AD" w:rsidRPr="009D4812" w:rsidRDefault="008F37AD" w:rsidP="008F37AD">
      <w:pPr>
        <w:pStyle w:val="Titre3"/>
        <w:rPr>
          <w:rFonts w:ascii="3DS V2" w:hAnsi="3DS V2"/>
          <w:sz w:val="32"/>
          <w:szCs w:val="32"/>
          <w:lang w:val="en-US"/>
        </w:rPr>
      </w:pPr>
      <w:bookmarkStart w:id="50" w:name="_Toc205383633"/>
      <w:r w:rsidRPr="008F37AD">
        <w:rPr>
          <w:rFonts w:ascii="3DS V2" w:hAnsi="3DS V2"/>
          <w:sz w:val="32"/>
          <w:szCs w:val="32"/>
          <w:lang w:val="en-US"/>
        </w:rPr>
        <w:t xml:space="preserve">Smallest enclosing </w:t>
      </w:r>
      <w:proofErr w:type="gramStart"/>
      <w:r w:rsidRPr="008F37AD">
        <w:rPr>
          <w:rFonts w:ascii="3DS V2" w:hAnsi="3DS V2"/>
          <w:sz w:val="32"/>
          <w:szCs w:val="32"/>
          <w:lang w:val="en-US"/>
        </w:rPr>
        <w:t>circle</w:t>
      </w:r>
      <w:r w:rsidR="004E1B47" w:rsidRPr="003C3B30">
        <w:rPr>
          <w:rFonts w:ascii="3DS V2" w:hAnsi="3DS V2"/>
          <w:sz w:val="32"/>
          <w:szCs w:val="32"/>
          <w:lang w:val="en-US"/>
        </w:rPr>
        <w:t xml:space="preserve"> </w:t>
      </w:r>
      <w:r w:rsidRPr="003C3B30">
        <w:rPr>
          <w:rFonts w:ascii="3DS V2" w:hAnsi="3DS V2"/>
          <w:sz w:val="32"/>
          <w:szCs w:val="32"/>
          <w:lang w:val="en-US"/>
        </w:rPr>
        <w:t>:</w:t>
      </w:r>
      <w:proofErr w:type="gramEnd"/>
      <w:r w:rsidRPr="009D4812">
        <w:rPr>
          <w:rFonts w:ascii="3DS V2" w:hAnsi="3DS V2"/>
          <w:sz w:val="32"/>
          <w:szCs w:val="32"/>
          <w:lang w:val="en-US"/>
        </w:rPr>
        <w:t xml:space="preserve"> </w:t>
      </w:r>
      <w:proofErr w:type="spellStart"/>
      <w:r w:rsidRPr="003C3B30">
        <w:rPr>
          <w:rFonts w:ascii="3DS V2" w:hAnsi="3DS V2"/>
          <w:sz w:val="32"/>
          <w:szCs w:val="32"/>
          <w:lang w:val="en-US"/>
        </w:rPr>
        <w:t>Algorithme</w:t>
      </w:r>
      <w:proofErr w:type="spellEnd"/>
      <w:r w:rsidRPr="009D4812">
        <w:rPr>
          <w:rFonts w:ascii="3DS V2" w:hAnsi="3DS V2"/>
          <w:sz w:val="32"/>
          <w:szCs w:val="32"/>
          <w:lang w:val="en-US"/>
        </w:rPr>
        <w:t xml:space="preserve"> </w:t>
      </w:r>
      <w:r w:rsidR="004E1B47" w:rsidRPr="009D4812">
        <w:rPr>
          <w:rFonts w:ascii="3DS V2" w:hAnsi="3DS V2"/>
          <w:sz w:val="32"/>
          <w:szCs w:val="32"/>
          <w:lang w:val="en-US"/>
        </w:rPr>
        <w:t>Welzl</w:t>
      </w:r>
      <w:bookmarkEnd w:id="50"/>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3C3B30" w:rsidRDefault="009D738B" w:rsidP="009D738B">
      <w:pPr>
        <w:shd w:val="clear" w:color="auto" w:fill="FFFFFF"/>
        <w:spacing w:after="0" w:line="240" w:lineRule="auto"/>
        <w:rPr>
          <w:rFonts w:ascii="Cascadia Code" w:eastAsia="Times New Roman" w:hAnsi="Cascadia Code" w:cs="Cascadia Code"/>
          <w:noProof/>
          <w:color w:val="000000"/>
          <w:sz w:val="18"/>
          <w:szCs w:val="18"/>
          <w:lang w:eastAsia="zh-CN"/>
        </w:rPr>
      </w:pPr>
      <w:r w:rsidRPr="003C3B30">
        <w:rPr>
          <w:rFonts w:ascii="Cascadia Code" w:eastAsia="Times New Roman" w:hAnsi="Cascadia Code" w:cs="Cascadia Code"/>
          <w:noProof/>
          <w:color w:val="4472C4"/>
          <w:sz w:val="18"/>
          <w:szCs w:val="18"/>
          <w:lang w:eastAsia="zh-CN"/>
        </w:rPr>
        <w:t>}</w:t>
      </w:r>
    </w:p>
    <w:p w14:paraId="48F647D0" w14:textId="21A4FDA3" w:rsidR="00F255EA" w:rsidRDefault="00F255EA">
      <w:pPr>
        <w:rPr>
          <w:rFonts w:ascii="Cascadia Code" w:eastAsia="Times New Roman" w:hAnsi="Cascadia Code" w:cs="Times New Roman"/>
          <w:noProof/>
          <w:color w:val="000000"/>
          <w:sz w:val="18"/>
          <w:szCs w:val="18"/>
          <w:lang w:eastAsia="zh-CN"/>
        </w:rPr>
      </w:pPr>
      <w:r>
        <w:rPr>
          <w:rFonts w:ascii="Cascadia Code" w:eastAsia="Times New Roman" w:hAnsi="Cascadia Code" w:cs="Times New Roman"/>
          <w:noProof/>
          <w:color w:val="000000"/>
          <w:sz w:val="18"/>
          <w:szCs w:val="18"/>
          <w:lang w:eastAsia="zh-CN"/>
        </w:rPr>
        <w:br w:type="page"/>
      </w:r>
    </w:p>
    <w:p w14:paraId="775E5578" w14:textId="10CF23F1" w:rsidR="00F255EA" w:rsidRPr="0024093E" w:rsidRDefault="0024093E" w:rsidP="00F255EA">
      <w:pPr>
        <w:pStyle w:val="Titre2"/>
        <w:rPr>
          <w:rFonts w:ascii="3DS V2" w:hAnsi="3DS V2" w:cs="Arial"/>
          <w:sz w:val="40"/>
          <w:szCs w:val="40"/>
        </w:rPr>
      </w:pPr>
      <w:bookmarkStart w:id="51" w:name="_Toc205383634"/>
      <w:r w:rsidRPr="0024093E">
        <w:rPr>
          <w:rFonts w:ascii="3DS V2" w:hAnsi="3DS V2" w:cs="Arial"/>
          <w:sz w:val="40"/>
          <w:szCs w:val="40"/>
        </w:rPr>
        <w:lastRenderedPageBreak/>
        <w:t>Annexe</w:t>
      </w:r>
      <w:r w:rsidR="00606BCE">
        <w:rPr>
          <w:rFonts w:ascii="3DS V2" w:hAnsi="3DS V2" w:cs="Arial"/>
          <w:sz w:val="40"/>
          <w:szCs w:val="40"/>
        </w:rPr>
        <w:t>s</w:t>
      </w:r>
      <w:r w:rsidR="00F255EA" w:rsidRPr="0024093E">
        <w:rPr>
          <w:rFonts w:ascii="3DS V2" w:hAnsi="3DS V2" w:cs="Arial"/>
          <w:sz w:val="40"/>
          <w:szCs w:val="40"/>
        </w:rPr>
        <w:t xml:space="preserve"> </w:t>
      </w:r>
      <w:r w:rsidR="00BC5401">
        <w:rPr>
          <w:rFonts w:ascii="3DS V2" w:hAnsi="3DS V2" w:cs="Arial"/>
          <w:sz w:val="40"/>
          <w:szCs w:val="40"/>
        </w:rPr>
        <w:t>C</w:t>
      </w:r>
      <w:r w:rsidRPr="0024093E">
        <w:rPr>
          <w:rFonts w:ascii="3DS V2" w:hAnsi="3DS V2" w:cs="Arial"/>
          <w:sz w:val="40"/>
          <w:szCs w:val="40"/>
        </w:rPr>
        <w:t xml:space="preserve"> :</w:t>
      </w:r>
      <w:r w:rsidR="00F255EA" w:rsidRPr="0024093E">
        <w:rPr>
          <w:rFonts w:ascii="3DS V2" w:hAnsi="3DS V2" w:cs="Arial"/>
          <w:sz w:val="40"/>
          <w:szCs w:val="40"/>
        </w:rPr>
        <w:t xml:space="preserve"> Extension d’infrastructure DS</w:t>
      </w:r>
      <w:bookmarkEnd w:id="51"/>
      <w:r w:rsidR="00F255EA" w:rsidRPr="0024093E">
        <w:rPr>
          <w:rFonts w:ascii="3DS V2" w:hAnsi="3DS V2" w:cs="Arial"/>
          <w:sz w:val="40"/>
          <w:szCs w:val="40"/>
        </w:rPr>
        <w:t xml:space="preserve"> </w:t>
      </w:r>
    </w:p>
    <w:p w14:paraId="7901D380" w14:textId="60D1ABE4" w:rsidR="00F255EA" w:rsidRPr="00034F09" w:rsidRDefault="00034F09" w:rsidP="00730F35">
      <w:pPr>
        <w:jc w:val="both"/>
        <w:rPr>
          <w:rFonts w:ascii="3DS V2" w:hAnsi="3DS V2"/>
          <w:sz w:val="24"/>
          <w:szCs w:val="24"/>
        </w:rPr>
      </w:pPr>
      <w:r w:rsidRPr="00034F09">
        <w:rPr>
          <w:rFonts w:ascii="3DS V2" w:hAnsi="3DS V2"/>
          <w:sz w:val="24"/>
          <w:szCs w:val="24"/>
        </w:rP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w:t>
      </w:r>
      <w:r w:rsidR="00FD4262">
        <w:rPr>
          <w:rFonts w:ascii="3DS V2" w:hAnsi="3DS V2"/>
          <w:sz w:val="24"/>
          <w:szCs w:val="24"/>
        </w:rPr>
        <w:t>a</w:t>
      </w:r>
      <w:r w:rsidRPr="00034F09">
        <w:rPr>
          <w:rFonts w:ascii="3DS V2" w:hAnsi="3DS V2"/>
          <w:sz w:val="24"/>
          <w:szCs w:val="24"/>
        </w:rPr>
        <w:t xml:space="preserve"> plus simple </w:t>
      </w:r>
      <w:r w:rsidR="0005374B">
        <w:rPr>
          <w:rFonts w:ascii="3DS V2" w:hAnsi="3DS V2"/>
          <w:sz w:val="24"/>
          <w:szCs w:val="24"/>
        </w:rPr>
        <w:t>est</w:t>
      </w:r>
      <w:r w:rsidRPr="00034F09">
        <w:rPr>
          <w:rFonts w:ascii="3DS V2" w:hAnsi="3DS V2"/>
          <w:sz w:val="24"/>
          <w:szCs w:val="24"/>
        </w:rPr>
        <w:t xml:space="preserve"> de réécrire ces outils algorithmiques en s’inspirant de l’implémentation de la STL</w:t>
      </w:r>
      <w:r w:rsidR="00F255EA" w:rsidRPr="00034F09">
        <w:rPr>
          <w:rFonts w:ascii="3DS V2" w:hAnsi="3DS V2"/>
          <w:sz w:val="24"/>
          <w:szCs w:val="24"/>
        </w:rPr>
        <w:t xml:space="preserve">. </w:t>
      </w:r>
    </w:p>
    <w:p w14:paraId="561BDFE4" w14:textId="77777777" w:rsidR="00F255EA" w:rsidRPr="003C3B30" w:rsidRDefault="00F255EA" w:rsidP="00E801D1">
      <w:pPr>
        <w:pStyle w:val="Titre3"/>
        <w:rPr>
          <w:rFonts w:ascii="3DS V2" w:hAnsi="3DS V2"/>
          <w:sz w:val="32"/>
          <w:szCs w:val="32"/>
        </w:rPr>
      </w:pPr>
      <w:bookmarkStart w:id="52" w:name="_Toc205383635"/>
      <w:proofErr w:type="gramStart"/>
      <w:r w:rsidRPr="003C3B30">
        <w:rPr>
          <w:rFonts w:ascii="3DS V2" w:hAnsi="3DS V2"/>
          <w:sz w:val="32"/>
          <w:szCs w:val="32"/>
        </w:rPr>
        <w:t>std::</w:t>
      </w:r>
      <w:proofErr w:type="gramEnd"/>
      <w:r w:rsidRPr="003C3B30">
        <w:rPr>
          <w:rFonts w:ascii="3DS V2" w:hAnsi="3DS V2"/>
          <w:sz w:val="32"/>
          <w:szCs w:val="32"/>
        </w:rPr>
        <w:t>erase_if</w:t>
      </w:r>
      <w:bookmarkEnd w:id="52"/>
    </w:p>
    <w:p w14:paraId="06691A8E" w14:textId="65AA7924" w:rsidR="00F255EA" w:rsidRDefault="003F4B59" w:rsidP="006C7EC4">
      <w:pPr>
        <w:jc w:val="both"/>
        <w:rPr>
          <w:rFonts w:ascii="3DS V2" w:hAnsi="3DS V2"/>
          <w:sz w:val="24"/>
          <w:szCs w:val="24"/>
          <w:lang w:eastAsia="zh-CN"/>
        </w:rPr>
      </w:pPr>
      <w:r>
        <w:rPr>
          <w:rFonts w:ascii="3DS V2" w:hAnsi="3DS V2"/>
          <w:sz w:val="24"/>
          <w:szCs w:val="24"/>
        </w:rPr>
        <w:t>C’</w:t>
      </w:r>
      <w:r w:rsidR="00F255EA">
        <w:rPr>
          <w:rFonts w:ascii="3DS V2" w:hAnsi="3DS V2"/>
          <w:sz w:val="24"/>
          <w:szCs w:val="24"/>
        </w:rPr>
        <w:t>est une de la fonction la plus utilisée</w:t>
      </w:r>
      <w:r w:rsidR="007D6AE5">
        <w:rPr>
          <w:rFonts w:ascii="3DS V2" w:hAnsi="3DS V2"/>
          <w:sz w:val="24"/>
          <w:szCs w:val="24"/>
        </w:rPr>
        <w:t xml:space="preserve"> dans </w:t>
      </w:r>
      <w:r w:rsidR="006C7EC4">
        <w:rPr>
          <w:rFonts w:ascii="3DS V2" w:hAnsi="3DS V2"/>
          <w:sz w:val="24"/>
          <w:szCs w:val="24"/>
        </w:rPr>
        <w:t>l’algorithme de Boyer – Watson</w:t>
      </w:r>
      <w:r w:rsidR="006C7EC4">
        <w:rPr>
          <w:rFonts w:ascii="3DS V2" w:hAnsi="3DS V2"/>
          <w:sz w:val="24"/>
          <w:szCs w:val="24"/>
        </w:rPr>
        <w:t xml:space="preserve"> pour </w:t>
      </w:r>
      <w:r w:rsidR="007D6AE5">
        <w:rPr>
          <w:rFonts w:ascii="3DS V2" w:hAnsi="3DS V2"/>
          <w:sz w:val="24"/>
          <w:szCs w:val="24"/>
        </w:rPr>
        <w:t>la triangulation Delaunay.</w:t>
      </w:r>
      <w:r w:rsidR="00F255EA">
        <w:rPr>
          <w:rFonts w:ascii="3DS V2" w:hAnsi="3DS V2"/>
          <w:sz w:val="24"/>
          <w:szCs w:val="24"/>
        </w:rPr>
        <w:t xml:space="preserve"> Voici une version minimaliste</w:t>
      </w:r>
      <w:r w:rsidR="00A9148B">
        <w:rPr>
          <w:rFonts w:ascii="3DS V2" w:hAnsi="3DS V2"/>
          <w:sz w:val="24"/>
          <w:szCs w:val="24"/>
        </w:rPr>
        <w:t xml:space="preserve"> </w:t>
      </w:r>
      <w:r w:rsidR="00F255EA">
        <w:rPr>
          <w:rFonts w:ascii="3DS V2" w:hAnsi="3DS V2"/>
          <w:sz w:val="24"/>
          <w:szCs w:val="24"/>
        </w:rPr>
        <w:t xml:space="preserve">: </w:t>
      </w:r>
    </w:p>
    <w:p w14:paraId="092C5C35"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05DA0D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1947ED0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75D5F4A" w14:textId="77777777" w:rsidR="00F255EA" w:rsidRDefault="00F255EA" w:rsidP="00F255EA">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541D7EBC"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Pr>
          <w:rFonts w:ascii="Cascadia Mono" w:hAnsi="Cascadia Mono" w:cs="Cascadia Mono"/>
          <w:noProof/>
          <w:color w:val="0000FF"/>
          <w:sz w:val="19"/>
          <w:szCs w:val="19"/>
          <w:lang w:val="en-US"/>
        </w:rPr>
        <w:tab/>
      </w:r>
      <w:r>
        <w:rPr>
          <w:rFonts w:ascii="Cascadia Mono" w:hAnsi="Cascadia Mono" w:cs="Cascadia Mono"/>
          <w:noProof/>
          <w:color w:val="0000FF"/>
          <w:sz w:val="19"/>
          <w:szCs w:val="19"/>
          <w:lang w:val="en-US"/>
        </w:rPr>
        <w:tab/>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[i]))</w:t>
      </w:r>
    </w:p>
    <w:p w14:paraId="0A93DF05" w14:textId="77777777" w:rsidR="00F255EA" w:rsidRDefault="00F255EA" w:rsidP="00F255EA">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65DF8BCB" w14:textId="77777777" w:rsidR="00F255EA" w:rsidRPr="0040636C" w:rsidRDefault="00F255EA" w:rsidP="00F255EA">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3C604FD0" w14:textId="77777777" w:rsidR="00D81386" w:rsidRDefault="00F255EA" w:rsidP="00D81386">
      <w:pPr>
        <w:jc w:val="both"/>
        <w:rPr>
          <w:rFonts w:ascii="3DS V2" w:hAnsi="3DS V2"/>
          <w:sz w:val="24"/>
          <w:szCs w:val="24"/>
        </w:rPr>
      </w:pPr>
      <w:r>
        <w:rPr>
          <w:rFonts w:ascii="3DS V2" w:hAnsi="3DS V2"/>
          <w:noProof/>
          <w:sz w:val="24"/>
          <w:szCs w:val="24"/>
        </w:rPr>
        <w:t xml:space="preserve">Elle donne le même résultat final que </w:t>
      </w:r>
      <w:r w:rsidRPr="0040636C">
        <w:rPr>
          <w:rFonts w:ascii="Cascadia Code" w:eastAsia="Times New Roman" w:hAnsi="Cascadia Code" w:cs="Cascadia Code"/>
          <w:noProof/>
          <w:color w:val="00B050"/>
          <w:sz w:val="20"/>
          <w:szCs w:val="20"/>
          <w:lang w:eastAsia="zh-CN"/>
        </w:rPr>
        <w:t>std</w:t>
      </w:r>
      <w:r w:rsidRPr="0040636C">
        <w:rPr>
          <w:rFonts w:ascii="Cascadia Code" w:eastAsia="Times New Roman" w:hAnsi="Cascadia Code" w:cs="Times New Roman"/>
          <w:noProof/>
          <w:color w:val="4472C4"/>
          <w:sz w:val="24"/>
          <w:szCs w:val="24"/>
          <w:lang w:eastAsia="zh-CN"/>
        </w:rPr>
        <w:t>::</w:t>
      </w:r>
      <w:r w:rsidRPr="0040636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w:t>
      </w:r>
      <w:r w:rsidR="00730F35">
        <w:rPr>
          <w:rFonts w:ascii="3DS V2" w:hAnsi="3DS V2"/>
          <w:sz w:val="24"/>
          <w:szCs w:val="24"/>
        </w:rPr>
        <w:t>mais elle</w:t>
      </w:r>
      <w:r>
        <w:rPr>
          <w:rFonts w:ascii="3DS V2" w:hAnsi="3DS V2"/>
          <w:sz w:val="24"/>
          <w:szCs w:val="24"/>
        </w:rPr>
        <w:t xml:space="preserve"> présente 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Pr>
          <w:rFonts w:ascii="3DS V2" w:hAnsi="3DS V2"/>
          <w:sz w:val="24"/>
          <w:szCs w:val="24"/>
        </w:rPr>
        <w:t xml:space="preserve"> dans le pire cas.</w:t>
      </w:r>
    </w:p>
    <w:p w14:paraId="26838362" w14:textId="48AD5345" w:rsidR="00F255EA" w:rsidRDefault="00F255EA" w:rsidP="00D81386">
      <w:pPr>
        <w:jc w:val="both"/>
        <w:rPr>
          <w:rFonts w:ascii="3DS V2" w:hAnsi="3DS V2"/>
        </w:rPr>
      </w:pPr>
      <w:r>
        <w:rPr>
          <w:rFonts w:ascii="3DS V2" w:hAnsi="3DS V2"/>
          <w:sz w:val="24"/>
          <w:szCs w:val="24"/>
          <w:lang w:eastAsia="zh-CN"/>
        </w:rPr>
        <w:t>Une meilleure solution se trouve</w:t>
      </w:r>
      <w:r w:rsidRPr="00964EDB">
        <w:rPr>
          <w:rFonts w:ascii="3DS V2" w:hAnsi="3DS V2"/>
          <w:sz w:val="24"/>
          <w:szCs w:val="24"/>
          <w:lang w:eastAsia="zh-CN"/>
        </w:rPr>
        <w:t xml:space="preserve"> dans le code source de STL. L’implémentation de </w:t>
      </w:r>
      <w:r>
        <w:rPr>
          <w:rFonts w:ascii="3DS V2" w:hAnsi="3DS V2"/>
          <w:sz w:val="24"/>
          <w:szCs w:val="24"/>
          <w:lang w:eastAsia="zh-CN"/>
        </w:rPr>
        <w:t>GCC</w:t>
      </w:r>
      <w:r w:rsidRPr="00964EDB">
        <w:rPr>
          <w:rFonts w:ascii="3DS V2" w:hAnsi="3DS V2"/>
          <w:sz w:val="24"/>
          <w:szCs w:val="24"/>
          <w:lang w:eastAsia="zh-CN"/>
        </w:rPr>
        <w:t xml:space="preserve"> et de MSVC </w:t>
      </w:r>
      <w:r w:rsidR="006011C9">
        <w:rPr>
          <w:rFonts w:ascii="3DS V2" w:hAnsi="3DS V2"/>
          <w:sz w:val="24"/>
          <w:szCs w:val="24"/>
          <w:lang w:eastAsia="zh-CN"/>
        </w:rPr>
        <w:t>a</w:t>
      </w:r>
      <w:r w:rsidRPr="00964EDB">
        <w:rPr>
          <w:rFonts w:ascii="3DS V2" w:hAnsi="3DS V2"/>
          <w:sz w:val="24"/>
          <w:szCs w:val="24"/>
          <w:lang w:eastAsia="zh-CN"/>
        </w:rPr>
        <w:t xml:space="preserve"> appliqué la même stratégie : d’abord déplacer les éléments à conserver (donc ceux qui ne satisfont pas le prédicat) vers le début du tableau, ensuite supprimer la partie restante à la fin du tableau en une seule opération. Avec cette méthode on n’a que besoin de réallouer une fois la mémoire et la complexité temporelle devient </w:t>
      </w:r>
      <m:oMath>
        <m:r>
          <w:rPr>
            <w:rFonts w:ascii="Cambria Math" w:hAnsi="Cambria Math"/>
            <w:sz w:val="24"/>
            <w:szCs w:val="24"/>
          </w:rPr>
          <m:t>O(n)</m:t>
        </m:r>
      </m:oMath>
      <w:r w:rsidRPr="00964EDB">
        <w:rPr>
          <w:rFonts w:ascii="3DS V2" w:hAnsi="3DS V2"/>
          <w:sz w:val="24"/>
          <w:szCs w:val="24"/>
        </w:rPr>
        <w:t>. L’amélioration de</w:t>
      </w:r>
      <w:r w:rsidR="00590046">
        <w:rPr>
          <w:rFonts w:ascii="3DS V2" w:hAnsi="3DS V2"/>
          <w:sz w:val="24"/>
          <w:szCs w:val="24"/>
        </w:rPr>
        <w:t>s</w:t>
      </w:r>
      <w:r w:rsidRPr="00964EDB">
        <w:rPr>
          <w:rFonts w:ascii="3DS V2" w:hAnsi="3DS V2"/>
          <w:sz w:val="24"/>
          <w:szCs w:val="24"/>
        </w:rPr>
        <w:t xml:space="preserve"> performance</w:t>
      </w:r>
      <w:r w:rsidR="00590046">
        <w:rPr>
          <w:rFonts w:ascii="3DS V2" w:hAnsi="3DS V2"/>
          <w:sz w:val="24"/>
          <w:szCs w:val="24"/>
        </w:rPr>
        <w:t>s</w:t>
      </w:r>
      <w:r w:rsidRPr="00964EDB">
        <w:rPr>
          <w:rFonts w:ascii="3DS V2" w:hAnsi="3DS V2"/>
          <w:sz w:val="24"/>
          <w:szCs w:val="24"/>
        </w:rPr>
        <w:t xml:space="preserve"> est considérable</w:t>
      </w:r>
      <w:r>
        <w:rPr>
          <w:rFonts w:ascii="3DS V2" w:hAnsi="3DS V2"/>
        </w:rPr>
        <w:t xml:space="preserve">. </w:t>
      </w:r>
    </w:p>
    <w:p w14:paraId="1E540D43" w14:textId="77777777" w:rsidR="00F255EA" w:rsidRDefault="00F255EA" w:rsidP="00F255EA">
      <w:pPr>
        <w:autoSpaceDE w:val="0"/>
        <w:autoSpaceDN w:val="0"/>
        <w:adjustRightInd w:val="0"/>
        <w:spacing w:after="0" w:line="240" w:lineRule="auto"/>
        <w:rPr>
          <w:rFonts w:ascii="3DS V2" w:hAnsi="3DS V2"/>
        </w:rPr>
      </w:pPr>
    </w:p>
    <w:p w14:paraId="198D81D5" w14:textId="77777777" w:rsidR="00F255EA" w:rsidRPr="0040636C"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64BA8E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63FCF1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9D8E37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 1;</w:t>
      </w:r>
    </w:p>
    <w:p w14:paraId="109C1193" w14:textId="5F039412"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4E5ADB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EB2891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72428B0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DDC6A8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0BF089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25D20B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60A446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0E52217B" w14:textId="6ED3BD2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FDB30D7"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3461E76A" w14:textId="28981E6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76359D08" w14:textId="32765DE5"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.RemoveAt(Write, RemoveCount);</w:t>
      </w:r>
    </w:p>
    <w:p w14:paraId="01D6384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123A367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13264CE" w14:textId="77777777" w:rsidR="00F255EA" w:rsidRPr="00E801D1" w:rsidRDefault="00F255EA" w:rsidP="00E801D1">
      <w:pPr>
        <w:pStyle w:val="Titre3"/>
        <w:rPr>
          <w:rFonts w:ascii="3DS V2" w:hAnsi="3DS V2"/>
          <w:noProof/>
          <w:sz w:val="32"/>
          <w:szCs w:val="32"/>
          <w:lang w:val="en-US"/>
        </w:rPr>
      </w:pPr>
      <w:bookmarkStart w:id="53" w:name="_Toc205383636"/>
      <w:r w:rsidRPr="00E801D1">
        <w:rPr>
          <w:rFonts w:ascii="3DS V2" w:hAnsi="3DS V2"/>
          <w:noProof/>
          <w:sz w:val="32"/>
          <w:szCs w:val="32"/>
          <w:lang w:val="en-US"/>
        </w:rPr>
        <w:lastRenderedPageBreak/>
        <w:t>std::vector&lt;T,Allocator&gt;::emplace_back</w:t>
      </w:r>
      <w:bookmarkEnd w:id="53"/>
    </w:p>
    <w:p w14:paraId="2DEFD335" w14:textId="2BECA671" w:rsidR="00F255EA" w:rsidRDefault="0061444C" w:rsidP="00730F35">
      <w:pPr>
        <w:jc w:val="both"/>
        <w:rPr>
          <w:rFonts w:ascii="3DS V2" w:hAnsi="3DS V2"/>
          <w:noProof/>
          <w:sz w:val="24"/>
          <w:szCs w:val="24"/>
        </w:rPr>
      </w:pPr>
      <w:r w:rsidRPr="0061444C">
        <w:rPr>
          <w:rFonts w:ascii="3DS V2" w:hAnsi="3DS V2"/>
          <w:noProof/>
          <w:sz w:val="24"/>
          <w:szCs w:val="24"/>
        </w:rPr>
        <w:t>Cette fonction a pour objectif de simplifier les cas où l’on doit créer un nouvel objet et l’ajouter à un vecteur</w:t>
      </w:r>
      <w:r w:rsidR="000D45B2">
        <w:rPr>
          <w:rFonts w:ascii="3DS V2" w:hAnsi="3DS V2"/>
          <w:noProof/>
          <w:sz w:val="24"/>
          <w:szCs w:val="24"/>
        </w:rPr>
        <w:t>. Elle permet d’</w:t>
      </w:r>
      <w:r w:rsidRPr="0061444C">
        <w:rPr>
          <w:rFonts w:ascii="3DS V2" w:hAnsi="3DS V2"/>
          <w:noProof/>
          <w:sz w:val="24"/>
          <w:szCs w:val="24"/>
        </w:rPr>
        <w:t>évit</w:t>
      </w:r>
      <w:r w:rsidR="00ED1E72">
        <w:rPr>
          <w:rFonts w:ascii="3DS V2" w:hAnsi="3DS V2"/>
          <w:noProof/>
          <w:sz w:val="24"/>
          <w:szCs w:val="24"/>
        </w:rPr>
        <w:t>er</w:t>
      </w:r>
      <w:r w:rsidRPr="0061444C">
        <w:rPr>
          <w:rFonts w:ascii="3DS V2" w:hAnsi="3DS V2"/>
          <w:noProof/>
          <w:sz w:val="24"/>
          <w:szCs w:val="24"/>
        </w:rPr>
        <w:t xml:space="preserve"> les coûts liés à la création d’un objet temporaire et à sa copie</w:t>
      </w:r>
      <w:r>
        <w:rPr>
          <w:rFonts w:ascii="3DS V2" w:hAnsi="3DS V2"/>
          <w:noProof/>
          <w:sz w:val="24"/>
          <w:szCs w:val="24"/>
        </w:rPr>
        <w:t xml:space="preserve">. </w:t>
      </w:r>
      <w:r w:rsidR="00F255EA">
        <w:rPr>
          <w:rFonts w:ascii="3DS V2" w:hAnsi="3DS V2"/>
          <w:noProof/>
          <w:sz w:val="24"/>
          <w:szCs w:val="24"/>
        </w:rPr>
        <w:t>Pour en profiter, on peut faire une extension </w:t>
      </w:r>
      <w:r w:rsidR="009678EC">
        <w:rPr>
          <w:rFonts w:ascii="3DS V2" w:hAnsi="3DS V2"/>
          <w:noProof/>
          <w:sz w:val="24"/>
          <w:szCs w:val="24"/>
        </w:rPr>
        <w:t>pour</w:t>
      </w:r>
      <w:r w:rsidR="00F255EA">
        <w:rPr>
          <w:rFonts w:ascii="3DS V2" w:hAnsi="3DS V2"/>
          <w:noProof/>
          <w:sz w:val="24"/>
          <w:szCs w:val="24"/>
        </w:rPr>
        <w:t xml:space="preserve"> CATOmxList :</w:t>
      </w:r>
    </w:p>
    <w:p w14:paraId="64866D3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1418FCCD"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1DA6F6D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2957D8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2A286D4F"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6BF6384D"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5FDAE28C" w14:textId="77777777" w:rsidR="00F255EA" w:rsidRPr="00E93628" w:rsidRDefault="00F255EA" w:rsidP="00E801D1">
      <w:pPr>
        <w:pStyle w:val="Titre3"/>
        <w:rPr>
          <w:rFonts w:ascii="3DS V2" w:hAnsi="3DS V2"/>
          <w:sz w:val="32"/>
          <w:szCs w:val="32"/>
        </w:rPr>
      </w:pPr>
      <w:bookmarkStart w:id="54" w:name="_Toc205383637"/>
      <w:r w:rsidRPr="00E93628">
        <w:rPr>
          <w:rFonts w:ascii="3DS V2" w:hAnsi="3DS V2"/>
          <w:sz w:val="32"/>
          <w:szCs w:val="32"/>
        </w:rPr>
        <w:t>Comparaison de nombre à virgule flottant et opérateur « &lt;=&gt; »</w:t>
      </w:r>
      <w:bookmarkEnd w:id="54"/>
    </w:p>
    <w:p w14:paraId="6B32095F" w14:textId="7A85456B" w:rsidR="00F255EA" w:rsidRDefault="00FB35AB" w:rsidP="00730F35">
      <w:pPr>
        <w:jc w:val="both"/>
        <w:rPr>
          <w:rFonts w:ascii="3DS V2" w:hAnsi="3DS V2"/>
          <w:noProof/>
          <w:sz w:val="24"/>
          <w:szCs w:val="24"/>
        </w:rPr>
      </w:pPr>
      <w:hyperlink r:id="rId50" w:history="1">
        <w:r w:rsidR="00F255EA" w:rsidRPr="003A7CFF">
          <w:rPr>
            <w:rStyle w:val="Lienhypertexte"/>
            <w:rFonts w:ascii="3DS V2" w:hAnsi="3DS V2"/>
            <w:noProof/>
            <w:sz w:val="24"/>
            <w:szCs w:val="24"/>
          </w:rPr>
          <w:t>Le célèbre problème de comparaison entre deux nombre</w:t>
        </w:r>
        <w:r w:rsidR="000A0892">
          <w:rPr>
            <w:rStyle w:val="Lienhypertexte"/>
            <w:rFonts w:ascii="3DS V2" w:hAnsi="3DS V2"/>
            <w:noProof/>
            <w:sz w:val="24"/>
            <w:szCs w:val="24"/>
          </w:rPr>
          <w:t>s</w:t>
        </w:r>
        <w:r w:rsidR="00F255EA" w:rsidRPr="003A7CFF">
          <w:rPr>
            <w:rStyle w:val="Lienhypertexte"/>
            <w:rFonts w:ascii="3DS V2" w:hAnsi="3DS V2"/>
            <w:noProof/>
            <w:sz w:val="24"/>
            <w:szCs w:val="24"/>
          </w:rPr>
          <w:t xml:space="preserve"> à virgule flottant</w:t>
        </w:r>
      </w:hyperlink>
      <w:r w:rsidR="00F255EA">
        <w:rPr>
          <w:rFonts w:ascii="3DS V2" w:hAnsi="3DS V2"/>
          <w:noProof/>
          <w:sz w:val="24"/>
          <w:szCs w:val="24"/>
        </w:rPr>
        <w:t xml:space="preserve"> </w:t>
      </w:r>
      <w:r w:rsidR="00E93628">
        <w:rPr>
          <w:rFonts w:ascii="3DS V2" w:hAnsi="3DS V2"/>
          <w:noProof/>
          <w:sz w:val="24"/>
          <w:szCs w:val="24"/>
        </w:rPr>
        <w:t xml:space="preserve">peut être résolu grâce aux macros fournies par </w:t>
      </w:r>
      <w:r w:rsidR="00F255EA">
        <w:rPr>
          <w:rFonts w:ascii="3DS V2" w:hAnsi="3DS V2"/>
          <w:noProof/>
          <w:sz w:val="24"/>
          <w:szCs w:val="24"/>
        </w:rPr>
        <w:t xml:space="preserve">Dassault Systèmes. </w:t>
      </w:r>
    </w:p>
    <w:p w14:paraId="799E6CA8" w14:textId="0AF47B4A" w:rsidR="00F255EA" w:rsidRDefault="00F255EA" w:rsidP="00730F35">
      <w:pPr>
        <w:jc w:val="both"/>
        <w:rPr>
          <w:rFonts w:ascii="3DS V2" w:hAnsi="3DS V2"/>
          <w:noProof/>
          <w:sz w:val="24"/>
          <w:szCs w:val="24"/>
        </w:rPr>
      </w:pPr>
      <w:r>
        <w:rPr>
          <w:rFonts w:ascii="3DS V2" w:hAnsi="3DS V2"/>
          <w:noProof/>
          <w:sz w:val="24"/>
          <w:szCs w:val="24"/>
        </w:rPr>
        <w:t>Il y a cinq opérateurs de comparaison : &gt;, &gt;=, &lt;, &lt;=, =. Le symbol</w:t>
      </w:r>
      <w:r w:rsidR="00F95066">
        <w:rPr>
          <w:rFonts w:ascii="3DS V2" w:hAnsi="3DS V2"/>
          <w:noProof/>
          <w:sz w:val="24"/>
          <w:szCs w:val="24"/>
        </w:rPr>
        <w:t>e</w:t>
      </w:r>
      <w:r>
        <w:rPr>
          <w:rFonts w:ascii="3DS V2" w:hAnsi="3DS V2"/>
          <w:noProof/>
          <w:sz w:val="24"/>
          <w:szCs w:val="24"/>
        </w:rPr>
        <w:t xml:space="preserve"> de comparaison trilatérale &lt;=&gt; a été introduit dans C++20, qui est indisponible pour notre projet. Une extension vise à </w:t>
      </w:r>
      <w:r w:rsidR="00DB0FA7">
        <w:rPr>
          <w:rFonts w:ascii="3DS V2" w:hAnsi="3DS V2"/>
          <w:noProof/>
          <w:sz w:val="24"/>
          <w:szCs w:val="24"/>
        </w:rPr>
        <w:t>simuler</w:t>
      </w:r>
      <w:r>
        <w:rPr>
          <w:rFonts w:ascii="3DS V2" w:hAnsi="3DS V2"/>
          <w:noProof/>
          <w:sz w:val="24"/>
          <w:szCs w:val="24"/>
        </w:rPr>
        <w:t xml:space="preserve"> cet opérateur </w:t>
      </w:r>
      <w:r w:rsidR="005270A1">
        <w:rPr>
          <w:rFonts w:ascii="3DS V2" w:hAnsi="3DS V2"/>
          <w:noProof/>
          <w:sz w:val="24"/>
          <w:szCs w:val="24"/>
        </w:rPr>
        <w:t>a</w:t>
      </w:r>
      <w:r>
        <w:rPr>
          <w:rFonts w:ascii="3DS V2" w:hAnsi="3DS V2"/>
          <w:noProof/>
          <w:sz w:val="24"/>
          <w:szCs w:val="24"/>
        </w:rPr>
        <w:t xml:space="preserve"> donc </w:t>
      </w:r>
      <w:r w:rsidR="005270A1">
        <w:rPr>
          <w:rFonts w:ascii="3DS V2" w:hAnsi="3DS V2"/>
          <w:noProof/>
          <w:sz w:val="24"/>
          <w:szCs w:val="24"/>
        </w:rPr>
        <w:t xml:space="preserve">été </w:t>
      </w:r>
      <w:r>
        <w:rPr>
          <w:rFonts w:ascii="3DS V2" w:hAnsi="3DS V2"/>
          <w:noProof/>
          <w:sz w:val="24"/>
          <w:szCs w:val="24"/>
        </w:rPr>
        <w:t>mis en place :</w:t>
      </w:r>
    </w:p>
    <w:p w14:paraId="4DBB5FA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2851051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73D66D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99F79B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60CFDA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p>
    <w:p w14:paraId="0B6BD4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42D33E3E"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3D079D5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682B59F5"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6226FFEB"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0D34B423"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39EF6D6B"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1A30E09" w14:textId="5C8166EC" w:rsidR="0083160D" w:rsidRPr="008879EA" w:rsidRDefault="00F255EA" w:rsidP="008879EA">
      <w:pPr>
        <w:jc w:val="both"/>
        <w:rPr>
          <w:rFonts w:ascii="3DS V2" w:hAnsi="3DS V2"/>
          <w:noProof/>
          <w:sz w:val="24"/>
          <w:szCs w:val="24"/>
        </w:rPr>
      </w:pPr>
      <w:r>
        <w:rPr>
          <w:rFonts w:ascii="3DS V2" w:hAnsi="3DS V2"/>
          <w:noProof/>
          <w:sz w:val="24"/>
          <w:szCs w:val="24"/>
        </w:rPr>
        <w:t xml:space="preserve">Cette fonction garde le </w:t>
      </w:r>
      <w:r w:rsidR="00D42BEC" w:rsidRPr="00D42BEC">
        <w:rPr>
          <w:rFonts w:ascii="3DS V2" w:hAnsi="3DS V2"/>
          <w:noProof/>
          <w:sz w:val="24"/>
          <w:szCs w:val="24"/>
        </w:rPr>
        <w:t xml:space="preserve">principe </w:t>
      </w:r>
      <w:r>
        <w:rPr>
          <w:rFonts w:ascii="3DS V2" w:hAnsi="3DS V2"/>
          <w:noProof/>
          <w:sz w:val="24"/>
          <w:szCs w:val="24"/>
        </w:rPr>
        <w:t>de comparaison trilatérale : elle prend deux paramètre</w:t>
      </w:r>
      <w:r w:rsidR="00FE576C">
        <w:rPr>
          <w:rFonts w:ascii="3DS V2" w:hAnsi="3DS V2"/>
          <w:noProof/>
          <w:sz w:val="24"/>
          <w:szCs w:val="24"/>
        </w:rPr>
        <w:t>s</w:t>
      </w:r>
      <w:r>
        <w:rPr>
          <w:rFonts w:ascii="3DS V2" w:hAnsi="3DS V2"/>
          <w:noProof/>
          <w:sz w:val="24"/>
          <w:szCs w:val="24"/>
        </w:rPr>
        <w:t xml:space="preserve"> A et B, elle retourne -1 si A et inférieur à B, 0 si A est égal à B et 1 si A est supérieur à B. </w:t>
      </w:r>
      <w:r w:rsidR="00711F34" w:rsidRPr="00711F34">
        <w:rPr>
          <w:rFonts w:ascii="3DS V2" w:hAnsi="3DS V2"/>
          <w:noProof/>
          <w:sz w:val="24"/>
          <w:szCs w:val="24"/>
        </w:rPr>
        <w:t>Il n’y a donc plus besoin de définir cinq fonctions ou opérateurs surchargés différents</w:t>
      </w:r>
      <w:r>
        <w:rPr>
          <w:rFonts w:ascii="3DS V2" w:hAnsi="3DS V2"/>
          <w:noProof/>
          <w:sz w:val="24"/>
          <w:szCs w:val="24"/>
        </w:rPr>
        <w:t xml:space="preserve"> pour la comparaison.</w:t>
      </w:r>
    </w:p>
    <w:sectPr w:rsidR="0083160D" w:rsidRPr="008879EA" w:rsidSect="00C578C0">
      <w:headerReference w:type="default" r:id="rId51"/>
      <w:footerReference w:type="default" r:id="rId52"/>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F5807" w14:textId="77777777" w:rsidR="00FB35AB" w:rsidRDefault="00FB35AB" w:rsidP="00584320">
      <w:pPr>
        <w:spacing w:after="0" w:line="240" w:lineRule="auto"/>
      </w:pPr>
      <w:r>
        <w:separator/>
      </w:r>
    </w:p>
    <w:p w14:paraId="07F0C80F" w14:textId="77777777" w:rsidR="00FB35AB" w:rsidRDefault="00FB35AB"/>
  </w:endnote>
  <w:endnote w:type="continuationSeparator" w:id="0">
    <w:p w14:paraId="5D483E66" w14:textId="77777777" w:rsidR="00FB35AB" w:rsidRDefault="00FB35AB" w:rsidP="00584320">
      <w:pPr>
        <w:spacing w:after="0" w:line="240" w:lineRule="auto"/>
      </w:pPr>
      <w:r>
        <w:continuationSeparator/>
      </w:r>
    </w:p>
    <w:p w14:paraId="378EC717" w14:textId="77777777" w:rsidR="00FB35AB" w:rsidRDefault="00FB35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2000503020000020004"/>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F609E" w14:textId="77777777" w:rsidR="00FB35AB" w:rsidRDefault="00FB35AB" w:rsidP="00584320">
      <w:pPr>
        <w:spacing w:after="0" w:line="240" w:lineRule="auto"/>
      </w:pPr>
      <w:r>
        <w:separator/>
      </w:r>
    </w:p>
    <w:p w14:paraId="619A552E" w14:textId="77777777" w:rsidR="00FB35AB" w:rsidRDefault="00FB35AB"/>
  </w:footnote>
  <w:footnote w:type="continuationSeparator" w:id="0">
    <w:p w14:paraId="5D80F51E" w14:textId="77777777" w:rsidR="00FB35AB" w:rsidRDefault="00FB35AB" w:rsidP="00584320">
      <w:pPr>
        <w:spacing w:after="0" w:line="240" w:lineRule="auto"/>
      </w:pPr>
      <w:r>
        <w:continuationSeparator/>
      </w:r>
    </w:p>
    <w:p w14:paraId="374866ED" w14:textId="77777777" w:rsidR="00FB35AB" w:rsidRDefault="00FB35AB"/>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9"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052F7"/>
    <w:multiLevelType w:val="hybridMultilevel"/>
    <w:tmpl w:val="197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F1CBC"/>
    <w:multiLevelType w:val="hybridMultilevel"/>
    <w:tmpl w:val="7018D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71A56"/>
    <w:multiLevelType w:val="hybridMultilevel"/>
    <w:tmpl w:val="0DE8F84C"/>
    <w:lvl w:ilvl="0" w:tplc="132CF394">
      <w:start w:val="30"/>
      <w:numFmt w:val="bullet"/>
      <w:lvlText w:val="-"/>
      <w:lvlJc w:val="left"/>
      <w:pPr>
        <w:ind w:left="1080" w:hanging="360"/>
      </w:pPr>
      <w:rPr>
        <w:rFonts w:ascii="3DS V2" w:eastAsia="SimSun" w:hAnsi="3DS V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A199F"/>
    <w:multiLevelType w:val="multilevel"/>
    <w:tmpl w:val="531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701A7"/>
    <w:multiLevelType w:val="multilevel"/>
    <w:tmpl w:val="299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36BAF"/>
    <w:multiLevelType w:val="hybridMultilevel"/>
    <w:tmpl w:val="250A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1900EC"/>
    <w:multiLevelType w:val="hybridMultilevel"/>
    <w:tmpl w:val="0B342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9E3E03"/>
    <w:multiLevelType w:val="hybridMultilevel"/>
    <w:tmpl w:val="B572690E"/>
    <w:lvl w:ilvl="0" w:tplc="F6C2F8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8444A3"/>
    <w:multiLevelType w:val="multilevel"/>
    <w:tmpl w:val="E45A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A56180"/>
    <w:multiLevelType w:val="multilevel"/>
    <w:tmpl w:val="872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1D3314"/>
    <w:multiLevelType w:val="hybridMultilevel"/>
    <w:tmpl w:val="74902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22068"/>
    <w:multiLevelType w:val="hybridMultilevel"/>
    <w:tmpl w:val="CAEA31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90805ED"/>
    <w:multiLevelType w:val="hybridMultilevel"/>
    <w:tmpl w:val="01A6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3"/>
  </w:num>
  <w:num w:numId="4">
    <w:abstractNumId w:val="17"/>
  </w:num>
  <w:num w:numId="5">
    <w:abstractNumId w:val="14"/>
  </w:num>
  <w:num w:numId="6">
    <w:abstractNumId w:val="1"/>
  </w:num>
  <w:num w:numId="7">
    <w:abstractNumId w:val="24"/>
  </w:num>
  <w:num w:numId="8">
    <w:abstractNumId w:val="12"/>
  </w:num>
  <w:num w:numId="9">
    <w:abstractNumId w:val="3"/>
  </w:num>
  <w:num w:numId="10">
    <w:abstractNumId w:val="6"/>
  </w:num>
  <w:num w:numId="11">
    <w:abstractNumId w:val="11"/>
  </w:num>
  <w:num w:numId="12">
    <w:abstractNumId w:val="20"/>
  </w:num>
  <w:num w:numId="13">
    <w:abstractNumId w:val="23"/>
  </w:num>
  <w:num w:numId="14">
    <w:abstractNumId w:val="21"/>
  </w:num>
  <w:num w:numId="15">
    <w:abstractNumId w:val="15"/>
  </w:num>
  <w:num w:numId="16">
    <w:abstractNumId w:val="2"/>
  </w:num>
  <w:num w:numId="17">
    <w:abstractNumId w:val="16"/>
  </w:num>
  <w:num w:numId="18">
    <w:abstractNumId w:val="7"/>
  </w:num>
  <w:num w:numId="19">
    <w:abstractNumId w:val="8"/>
  </w:num>
  <w:num w:numId="20">
    <w:abstractNumId w:val="18"/>
  </w:num>
  <w:num w:numId="21">
    <w:abstractNumId w:val="10"/>
  </w:num>
  <w:num w:numId="22">
    <w:abstractNumId w:val="9"/>
  </w:num>
  <w:num w:numId="23">
    <w:abstractNumId w:val="4"/>
  </w:num>
  <w:num w:numId="24">
    <w:abstractNumId w:val="5"/>
  </w:num>
  <w:num w:numId="25">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2860"/>
    <w:rsid w:val="00002B89"/>
    <w:rsid w:val="000034DF"/>
    <w:rsid w:val="00004B9C"/>
    <w:rsid w:val="000051C9"/>
    <w:rsid w:val="00005B8C"/>
    <w:rsid w:val="00005D39"/>
    <w:rsid w:val="00005DB8"/>
    <w:rsid w:val="000070E6"/>
    <w:rsid w:val="000100D2"/>
    <w:rsid w:val="00010396"/>
    <w:rsid w:val="00010C82"/>
    <w:rsid w:val="00011528"/>
    <w:rsid w:val="00011681"/>
    <w:rsid w:val="00011736"/>
    <w:rsid w:val="0001243F"/>
    <w:rsid w:val="00012884"/>
    <w:rsid w:val="00012937"/>
    <w:rsid w:val="00013066"/>
    <w:rsid w:val="000133DC"/>
    <w:rsid w:val="00013ED9"/>
    <w:rsid w:val="00014B8E"/>
    <w:rsid w:val="0001614D"/>
    <w:rsid w:val="0001615B"/>
    <w:rsid w:val="0001651C"/>
    <w:rsid w:val="000165B4"/>
    <w:rsid w:val="000176DA"/>
    <w:rsid w:val="00020012"/>
    <w:rsid w:val="000210EC"/>
    <w:rsid w:val="00021471"/>
    <w:rsid w:val="00021B5F"/>
    <w:rsid w:val="0002255F"/>
    <w:rsid w:val="00023398"/>
    <w:rsid w:val="00023661"/>
    <w:rsid w:val="00023904"/>
    <w:rsid w:val="000239B5"/>
    <w:rsid w:val="00024310"/>
    <w:rsid w:val="00024C27"/>
    <w:rsid w:val="00025186"/>
    <w:rsid w:val="000266DD"/>
    <w:rsid w:val="00026BBB"/>
    <w:rsid w:val="00026F8E"/>
    <w:rsid w:val="0002785F"/>
    <w:rsid w:val="00027C19"/>
    <w:rsid w:val="0003048C"/>
    <w:rsid w:val="00032D6A"/>
    <w:rsid w:val="0003300E"/>
    <w:rsid w:val="0003322E"/>
    <w:rsid w:val="00034B3E"/>
    <w:rsid w:val="00034F09"/>
    <w:rsid w:val="00034FAA"/>
    <w:rsid w:val="00035AA6"/>
    <w:rsid w:val="0003606A"/>
    <w:rsid w:val="00036726"/>
    <w:rsid w:val="000367C3"/>
    <w:rsid w:val="00037668"/>
    <w:rsid w:val="000408B0"/>
    <w:rsid w:val="00040CC2"/>
    <w:rsid w:val="00040E55"/>
    <w:rsid w:val="00042632"/>
    <w:rsid w:val="00043B80"/>
    <w:rsid w:val="00043FBD"/>
    <w:rsid w:val="00046AA9"/>
    <w:rsid w:val="000476B2"/>
    <w:rsid w:val="00050048"/>
    <w:rsid w:val="000507A4"/>
    <w:rsid w:val="00053658"/>
    <w:rsid w:val="0005374B"/>
    <w:rsid w:val="00054067"/>
    <w:rsid w:val="00054763"/>
    <w:rsid w:val="00054B46"/>
    <w:rsid w:val="00055430"/>
    <w:rsid w:val="0005683D"/>
    <w:rsid w:val="00056EDD"/>
    <w:rsid w:val="00060139"/>
    <w:rsid w:val="00061140"/>
    <w:rsid w:val="00061FD7"/>
    <w:rsid w:val="00062186"/>
    <w:rsid w:val="0006249E"/>
    <w:rsid w:val="00063353"/>
    <w:rsid w:val="000637CE"/>
    <w:rsid w:val="00063C1B"/>
    <w:rsid w:val="00063E6F"/>
    <w:rsid w:val="0006421D"/>
    <w:rsid w:val="00064BFB"/>
    <w:rsid w:val="00065605"/>
    <w:rsid w:val="00065719"/>
    <w:rsid w:val="00066BC0"/>
    <w:rsid w:val="00067A08"/>
    <w:rsid w:val="00070463"/>
    <w:rsid w:val="00071135"/>
    <w:rsid w:val="000723DF"/>
    <w:rsid w:val="00072C66"/>
    <w:rsid w:val="00072F1A"/>
    <w:rsid w:val="00073242"/>
    <w:rsid w:val="00073357"/>
    <w:rsid w:val="00073537"/>
    <w:rsid w:val="00073D7E"/>
    <w:rsid w:val="00073E80"/>
    <w:rsid w:val="0007496A"/>
    <w:rsid w:val="00075BDF"/>
    <w:rsid w:val="00075F3C"/>
    <w:rsid w:val="00076611"/>
    <w:rsid w:val="00076CE4"/>
    <w:rsid w:val="00076DB4"/>
    <w:rsid w:val="000770A6"/>
    <w:rsid w:val="000772A7"/>
    <w:rsid w:val="00077BC3"/>
    <w:rsid w:val="00077DA9"/>
    <w:rsid w:val="000817CC"/>
    <w:rsid w:val="0008204C"/>
    <w:rsid w:val="000835ED"/>
    <w:rsid w:val="00084A88"/>
    <w:rsid w:val="00085210"/>
    <w:rsid w:val="00085CF8"/>
    <w:rsid w:val="00085FF6"/>
    <w:rsid w:val="00087080"/>
    <w:rsid w:val="000876C0"/>
    <w:rsid w:val="00087F71"/>
    <w:rsid w:val="000900BF"/>
    <w:rsid w:val="00092DCC"/>
    <w:rsid w:val="00095709"/>
    <w:rsid w:val="00095A4A"/>
    <w:rsid w:val="00095F16"/>
    <w:rsid w:val="00096022"/>
    <w:rsid w:val="000976C8"/>
    <w:rsid w:val="000979D9"/>
    <w:rsid w:val="000A0809"/>
    <w:rsid w:val="000A0892"/>
    <w:rsid w:val="000A0FFE"/>
    <w:rsid w:val="000A1DCB"/>
    <w:rsid w:val="000A2EA3"/>
    <w:rsid w:val="000A41CB"/>
    <w:rsid w:val="000A4B0C"/>
    <w:rsid w:val="000A4F10"/>
    <w:rsid w:val="000A5180"/>
    <w:rsid w:val="000A6029"/>
    <w:rsid w:val="000A6D50"/>
    <w:rsid w:val="000A73F4"/>
    <w:rsid w:val="000A7E89"/>
    <w:rsid w:val="000B04BC"/>
    <w:rsid w:val="000B04F3"/>
    <w:rsid w:val="000B07E0"/>
    <w:rsid w:val="000B1546"/>
    <w:rsid w:val="000B372F"/>
    <w:rsid w:val="000B564F"/>
    <w:rsid w:val="000B61F9"/>
    <w:rsid w:val="000B63AE"/>
    <w:rsid w:val="000B64CF"/>
    <w:rsid w:val="000B6D9C"/>
    <w:rsid w:val="000B72AB"/>
    <w:rsid w:val="000B750E"/>
    <w:rsid w:val="000B7B73"/>
    <w:rsid w:val="000C0EB9"/>
    <w:rsid w:val="000C1A2C"/>
    <w:rsid w:val="000C20EC"/>
    <w:rsid w:val="000C3023"/>
    <w:rsid w:val="000C31E6"/>
    <w:rsid w:val="000C3DBC"/>
    <w:rsid w:val="000C3F3F"/>
    <w:rsid w:val="000C4083"/>
    <w:rsid w:val="000C4AF8"/>
    <w:rsid w:val="000C4D7F"/>
    <w:rsid w:val="000C5220"/>
    <w:rsid w:val="000C64BE"/>
    <w:rsid w:val="000C6584"/>
    <w:rsid w:val="000C7CFC"/>
    <w:rsid w:val="000D18AF"/>
    <w:rsid w:val="000D1BEC"/>
    <w:rsid w:val="000D26F6"/>
    <w:rsid w:val="000D361F"/>
    <w:rsid w:val="000D3D95"/>
    <w:rsid w:val="000D45AD"/>
    <w:rsid w:val="000D45B2"/>
    <w:rsid w:val="000D60D5"/>
    <w:rsid w:val="000D6800"/>
    <w:rsid w:val="000D6BFD"/>
    <w:rsid w:val="000D6DAE"/>
    <w:rsid w:val="000D7F82"/>
    <w:rsid w:val="000E0073"/>
    <w:rsid w:val="000E1ACD"/>
    <w:rsid w:val="000E1C6E"/>
    <w:rsid w:val="000E2FB3"/>
    <w:rsid w:val="000E3C35"/>
    <w:rsid w:val="000E4127"/>
    <w:rsid w:val="000E4830"/>
    <w:rsid w:val="000E5719"/>
    <w:rsid w:val="000E5AED"/>
    <w:rsid w:val="000E5BCD"/>
    <w:rsid w:val="000E6008"/>
    <w:rsid w:val="000E68BB"/>
    <w:rsid w:val="000E6F87"/>
    <w:rsid w:val="000E6FFF"/>
    <w:rsid w:val="000E706A"/>
    <w:rsid w:val="000E762B"/>
    <w:rsid w:val="000F106B"/>
    <w:rsid w:val="000F17BA"/>
    <w:rsid w:val="000F215D"/>
    <w:rsid w:val="000F23FD"/>
    <w:rsid w:val="000F2915"/>
    <w:rsid w:val="000F30A3"/>
    <w:rsid w:val="000F3AB7"/>
    <w:rsid w:val="000F4A49"/>
    <w:rsid w:val="000F506D"/>
    <w:rsid w:val="000F6585"/>
    <w:rsid w:val="00100ACF"/>
    <w:rsid w:val="0010285C"/>
    <w:rsid w:val="00103002"/>
    <w:rsid w:val="001032F7"/>
    <w:rsid w:val="001056A4"/>
    <w:rsid w:val="001059E4"/>
    <w:rsid w:val="00105B19"/>
    <w:rsid w:val="00106ED6"/>
    <w:rsid w:val="00110032"/>
    <w:rsid w:val="00110A37"/>
    <w:rsid w:val="0011127A"/>
    <w:rsid w:val="00111299"/>
    <w:rsid w:val="00111310"/>
    <w:rsid w:val="00111461"/>
    <w:rsid w:val="00111582"/>
    <w:rsid w:val="00111A3B"/>
    <w:rsid w:val="00112546"/>
    <w:rsid w:val="001139A2"/>
    <w:rsid w:val="00113DF8"/>
    <w:rsid w:val="001158FB"/>
    <w:rsid w:val="001166F1"/>
    <w:rsid w:val="00117A5C"/>
    <w:rsid w:val="00117FF2"/>
    <w:rsid w:val="00120B07"/>
    <w:rsid w:val="00120EE1"/>
    <w:rsid w:val="001215F2"/>
    <w:rsid w:val="00121CC2"/>
    <w:rsid w:val="00121EF0"/>
    <w:rsid w:val="00124665"/>
    <w:rsid w:val="00125079"/>
    <w:rsid w:val="00125B1E"/>
    <w:rsid w:val="00126266"/>
    <w:rsid w:val="00127609"/>
    <w:rsid w:val="001314A5"/>
    <w:rsid w:val="00132866"/>
    <w:rsid w:val="00133D71"/>
    <w:rsid w:val="001340CE"/>
    <w:rsid w:val="00135D50"/>
    <w:rsid w:val="00136E35"/>
    <w:rsid w:val="00137197"/>
    <w:rsid w:val="00137446"/>
    <w:rsid w:val="00137765"/>
    <w:rsid w:val="00140035"/>
    <w:rsid w:val="0014085E"/>
    <w:rsid w:val="00140E3E"/>
    <w:rsid w:val="001427D3"/>
    <w:rsid w:val="00142ADC"/>
    <w:rsid w:val="0014349D"/>
    <w:rsid w:val="00143821"/>
    <w:rsid w:val="0014479D"/>
    <w:rsid w:val="00144BA7"/>
    <w:rsid w:val="00144EF9"/>
    <w:rsid w:val="00145307"/>
    <w:rsid w:val="0014622F"/>
    <w:rsid w:val="00146CBE"/>
    <w:rsid w:val="00146F1C"/>
    <w:rsid w:val="00152A2D"/>
    <w:rsid w:val="00152DE6"/>
    <w:rsid w:val="00153CE4"/>
    <w:rsid w:val="00153D1D"/>
    <w:rsid w:val="00153DBA"/>
    <w:rsid w:val="001540F6"/>
    <w:rsid w:val="00154C58"/>
    <w:rsid w:val="00154EE4"/>
    <w:rsid w:val="00156961"/>
    <w:rsid w:val="001575C7"/>
    <w:rsid w:val="0015777D"/>
    <w:rsid w:val="00160ABE"/>
    <w:rsid w:val="001614E8"/>
    <w:rsid w:val="00161515"/>
    <w:rsid w:val="001623C3"/>
    <w:rsid w:val="00162C45"/>
    <w:rsid w:val="001633AE"/>
    <w:rsid w:val="001639C7"/>
    <w:rsid w:val="00164288"/>
    <w:rsid w:val="00164866"/>
    <w:rsid w:val="00165282"/>
    <w:rsid w:val="001666B2"/>
    <w:rsid w:val="0016735C"/>
    <w:rsid w:val="0016763A"/>
    <w:rsid w:val="00167796"/>
    <w:rsid w:val="00170B32"/>
    <w:rsid w:val="001710D4"/>
    <w:rsid w:val="0017131F"/>
    <w:rsid w:val="001718DD"/>
    <w:rsid w:val="00173E62"/>
    <w:rsid w:val="00174231"/>
    <w:rsid w:val="001742E6"/>
    <w:rsid w:val="0017476C"/>
    <w:rsid w:val="00174FD0"/>
    <w:rsid w:val="001756C9"/>
    <w:rsid w:val="00175C7A"/>
    <w:rsid w:val="00176404"/>
    <w:rsid w:val="0017667C"/>
    <w:rsid w:val="00176C48"/>
    <w:rsid w:val="00176F2E"/>
    <w:rsid w:val="00176F34"/>
    <w:rsid w:val="001771FB"/>
    <w:rsid w:val="0017728E"/>
    <w:rsid w:val="00177B0F"/>
    <w:rsid w:val="00177E72"/>
    <w:rsid w:val="00180638"/>
    <w:rsid w:val="0018071A"/>
    <w:rsid w:val="001812C8"/>
    <w:rsid w:val="00181505"/>
    <w:rsid w:val="00181D3B"/>
    <w:rsid w:val="001824AD"/>
    <w:rsid w:val="00184054"/>
    <w:rsid w:val="0018465F"/>
    <w:rsid w:val="00184DAE"/>
    <w:rsid w:val="00185640"/>
    <w:rsid w:val="001856D5"/>
    <w:rsid w:val="00185D54"/>
    <w:rsid w:val="00185E16"/>
    <w:rsid w:val="00186918"/>
    <w:rsid w:val="00186B1E"/>
    <w:rsid w:val="001874CD"/>
    <w:rsid w:val="00187B50"/>
    <w:rsid w:val="00190004"/>
    <w:rsid w:val="00190538"/>
    <w:rsid w:val="001906A5"/>
    <w:rsid w:val="00190BA5"/>
    <w:rsid w:val="001911ED"/>
    <w:rsid w:val="0019197E"/>
    <w:rsid w:val="00191BB0"/>
    <w:rsid w:val="001924D1"/>
    <w:rsid w:val="001926C9"/>
    <w:rsid w:val="00195741"/>
    <w:rsid w:val="0019578B"/>
    <w:rsid w:val="00195DD1"/>
    <w:rsid w:val="001961F3"/>
    <w:rsid w:val="001963AF"/>
    <w:rsid w:val="00196D6A"/>
    <w:rsid w:val="001972C0"/>
    <w:rsid w:val="0019798F"/>
    <w:rsid w:val="00197994"/>
    <w:rsid w:val="00197C57"/>
    <w:rsid w:val="00197D77"/>
    <w:rsid w:val="00197F5A"/>
    <w:rsid w:val="001A004F"/>
    <w:rsid w:val="001A1579"/>
    <w:rsid w:val="001A185B"/>
    <w:rsid w:val="001A2C0B"/>
    <w:rsid w:val="001A3E8C"/>
    <w:rsid w:val="001A49F3"/>
    <w:rsid w:val="001A4DFB"/>
    <w:rsid w:val="001A5179"/>
    <w:rsid w:val="001A6377"/>
    <w:rsid w:val="001A6636"/>
    <w:rsid w:val="001A6649"/>
    <w:rsid w:val="001A68A5"/>
    <w:rsid w:val="001A6C82"/>
    <w:rsid w:val="001A7A56"/>
    <w:rsid w:val="001A7AEF"/>
    <w:rsid w:val="001A7B8D"/>
    <w:rsid w:val="001A7EEC"/>
    <w:rsid w:val="001B00A9"/>
    <w:rsid w:val="001B018E"/>
    <w:rsid w:val="001B0257"/>
    <w:rsid w:val="001B09E3"/>
    <w:rsid w:val="001B2541"/>
    <w:rsid w:val="001B2E46"/>
    <w:rsid w:val="001B3621"/>
    <w:rsid w:val="001B3876"/>
    <w:rsid w:val="001B4329"/>
    <w:rsid w:val="001B4583"/>
    <w:rsid w:val="001B5736"/>
    <w:rsid w:val="001B646D"/>
    <w:rsid w:val="001B6587"/>
    <w:rsid w:val="001B69AC"/>
    <w:rsid w:val="001B6F98"/>
    <w:rsid w:val="001B7AEA"/>
    <w:rsid w:val="001C190A"/>
    <w:rsid w:val="001C1A95"/>
    <w:rsid w:val="001C1F1C"/>
    <w:rsid w:val="001C29B1"/>
    <w:rsid w:val="001C2DF2"/>
    <w:rsid w:val="001C34CF"/>
    <w:rsid w:val="001C3F46"/>
    <w:rsid w:val="001C52C8"/>
    <w:rsid w:val="001C543C"/>
    <w:rsid w:val="001C60A7"/>
    <w:rsid w:val="001C6E70"/>
    <w:rsid w:val="001C7022"/>
    <w:rsid w:val="001D049A"/>
    <w:rsid w:val="001D05F9"/>
    <w:rsid w:val="001D16D1"/>
    <w:rsid w:val="001D20B6"/>
    <w:rsid w:val="001D2BB5"/>
    <w:rsid w:val="001D493A"/>
    <w:rsid w:val="001E059C"/>
    <w:rsid w:val="001E0E7E"/>
    <w:rsid w:val="001E1B87"/>
    <w:rsid w:val="001E3481"/>
    <w:rsid w:val="001E3ECD"/>
    <w:rsid w:val="001E613D"/>
    <w:rsid w:val="001E67BD"/>
    <w:rsid w:val="001F14E5"/>
    <w:rsid w:val="001F1F31"/>
    <w:rsid w:val="001F1F34"/>
    <w:rsid w:val="001F20EE"/>
    <w:rsid w:val="001F23AF"/>
    <w:rsid w:val="001F2FC5"/>
    <w:rsid w:val="001F3A25"/>
    <w:rsid w:val="001F3BBA"/>
    <w:rsid w:val="001F400F"/>
    <w:rsid w:val="001F4901"/>
    <w:rsid w:val="001F4B51"/>
    <w:rsid w:val="001F5C48"/>
    <w:rsid w:val="001F67EC"/>
    <w:rsid w:val="001F7521"/>
    <w:rsid w:val="001F7BC2"/>
    <w:rsid w:val="00200047"/>
    <w:rsid w:val="00200109"/>
    <w:rsid w:val="00200196"/>
    <w:rsid w:val="00200D58"/>
    <w:rsid w:val="00203268"/>
    <w:rsid w:val="002039F3"/>
    <w:rsid w:val="002041F3"/>
    <w:rsid w:val="00205140"/>
    <w:rsid w:val="0020538A"/>
    <w:rsid w:val="00205EDD"/>
    <w:rsid w:val="00206804"/>
    <w:rsid w:val="002076D9"/>
    <w:rsid w:val="0021021F"/>
    <w:rsid w:val="002105DE"/>
    <w:rsid w:val="00210F28"/>
    <w:rsid w:val="00211878"/>
    <w:rsid w:val="002123CA"/>
    <w:rsid w:val="00212905"/>
    <w:rsid w:val="00212EE6"/>
    <w:rsid w:val="00212F6B"/>
    <w:rsid w:val="0021360F"/>
    <w:rsid w:val="00213885"/>
    <w:rsid w:val="00213DE4"/>
    <w:rsid w:val="00214A45"/>
    <w:rsid w:val="0021570E"/>
    <w:rsid w:val="00215B05"/>
    <w:rsid w:val="00215C87"/>
    <w:rsid w:val="002174A8"/>
    <w:rsid w:val="00217810"/>
    <w:rsid w:val="00217972"/>
    <w:rsid w:val="00220828"/>
    <w:rsid w:val="00220874"/>
    <w:rsid w:val="00221765"/>
    <w:rsid w:val="00221FDC"/>
    <w:rsid w:val="00222958"/>
    <w:rsid w:val="002237AD"/>
    <w:rsid w:val="00223B8B"/>
    <w:rsid w:val="00223D50"/>
    <w:rsid w:val="0022434B"/>
    <w:rsid w:val="00224DE6"/>
    <w:rsid w:val="00225199"/>
    <w:rsid w:val="002260BD"/>
    <w:rsid w:val="002268D4"/>
    <w:rsid w:val="00226955"/>
    <w:rsid w:val="00226F4A"/>
    <w:rsid w:val="00226F6C"/>
    <w:rsid w:val="0022771D"/>
    <w:rsid w:val="0023022E"/>
    <w:rsid w:val="00230D20"/>
    <w:rsid w:val="00233699"/>
    <w:rsid w:val="002338B8"/>
    <w:rsid w:val="00233D23"/>
    <w:rsid w:val="002342D1"/>
    <w:rsid w:val="002344E9"/>
    <w:rsid w:val="002349FD"/>
    <w:rsid w:val="00234C0F"/>
    <w:rsid w:val="002354D1"/>
    <w:rsid w:val="002355C1"/>
    <w:rsid w:val="00236516"/>
    <w:rsid w:val="00236FD8"/>
    <w:rsid w:val="00237015"/>
    <w:rsid w:val="00237D31"/>
    <w:rsid w:val="002407B5"/>
    <w:rsid w:val="0024093E"/>
    <w:rsid w:val="0024134C"/>
    <w:rsid w:val="002414F3"/>
    <w:rsid w:val="00241B99"/>
    <w:rsid w:val="00243355"/>
    <w:rsid w:val="00243387"/>
    <w:rsid w:val="00244471"/>
    <w:rsid w:val="002446AB"/>
    <w:rsid w:val="00244B01"/>
    <w:rsid w:val="00245E77"/>
    <w:rsid w:val="00247B3B"/>
    <w:rsid w:val="00247FCB"/>
    <w:rsid w:val="00250A42"/>
    <w:rsid w:val="00251307"/>
    <w:rsid w:val="00251A9B"/>
    <w:rsid w:val="00251CEB"/>
    <w:rsid w:val="00251FE0"/>
    <w:rsid w:val="00252CD7"/>
    <w:rsid w:val="00253047"/>
    <w:rsid w:val="00253349"/>
    <w:rsid w:val="00253807"/>
    <w:rsid w:val="00253D92"/>
    <w:rsid w:val="002547B8"/>
    <w:rsid w:val="00254E79"/>
    <w:rsid w:val="002556D6"/>
    <w:rsid w:val="0025570F"/>
    <w:rsid w:val="00255E71"/>
    <w:rsid w:val="0025602A"/>
    <w:rsid w:val="0025743B"/>
    <w:rsid w:val="002576FC"/>
    <w:rsid w:val="0026032B"/>
    <w:rsid w:val="002623CD"/>
    <w:rsid w:val="00262833"/>
    <w:rsid w:val="00262BD9"/>
    <w:rsid w:val="002637E6"/>
    <w:rsid w:val="00264839"/>
    <w:rsid w:val="0026509D"/>
    <w:rsid w:val="002673BF"/>
    <w:rsid w:val="0026775C"/>
    <w:rsid w:val="00267A80"/>
    <w:rsid w:val="0027068B"/>
    <w:rsid w:val="00271A39"/>
    <w:rsid w:val="0027208D"/>
    <w:rsid w:val="00272856"/>
    <w:rsid w:val="00272B8F"/>
    <w:rsid w:val="002730F9"/>
    <w:rsid w:val="00273B04"/>
    <w:rsid w:val="00276D33"/>
    <w:rsid w:val="00276D7A"/>
    <w:rsid w:val="0027750A"/>
    <w:rsid w:val="002776A9"/>
    <w:rsid w:val="002777F8"/>
    <w:rsid w:val="00277876"/>
    <w:rsid w:val="00277EB5"/>
    <w:rsid w:val="00280F5E"/>
    <w:rsid w:val="00281353"/>
    <w:rsid w:val="00281976"/>
    <w:rsid w:val="00282270"/>
    <w:rsid w:val="002830F3"/>
    <w:rsid w:val="00283216"/>
    <w:rsid w:val="00284412"/>
    <w:rsid w:val="00284495"/>
    <w:rsid w:val="00285986"/>
    <w:rsid w:val="002867E2"/>
    <w:rsid w:val="0028692D"/>
    <w:rsid w:val="00286FD6"/>
    <w:rsid w:val="0028741A"/>
    <w:rsid w:val="002878DF"/>
    <w:rsid w:val="002879D7"/>
    <w:rsid w:val="00287A18"/>
    <w:rsid w:val="00290DBB"/>
    <w:rsid w:val="00291368"/>
    <w:rsid w:val="00291DC4"/>
    <w:rsid w:val="00292BA7"/>
    <w:rsid w:val="00292DAB"/>
    <w:rsid w:val="002933FB"/>
    <w:rsid w:val="00294598"/>
    <w:rsid w:val="00294A25"/>
    <w:rsid w:val="00295516"/>
    <w:rsid w:val="002956F6"/>
    <w:rsid w:val="00295A91"/>
    <w:rsid w:val="00296129"/>
    <w:rsid w:val="002969BB"/>
    <w:rsid w:val="002A01B8"/>
    <w:rsid w:val="002A09FA"/>
    <w:rsid w:val="002A1200"/>
    <w:rsid w:val="002A21B6"/>
    <w:rsid w:val="002A2289"/>
    <w:rsid w:val="002A2A60"/>
    <w:rsid w:val="002A2F80"/>
    <w:rsid w:val="002A3999"/>
    <w:rsid w:val="002A3A6E"/>
    <w:rsid w:val="002A3D43"/>
    <w:rsid w:val="002A43EB"/>
    <w:rsid w:val="002A503A"/>
    <w:rsid w:val="002A5639"/>
    <w:rsid w:val="002A6294"/>
    <w:rsid w:val="002A62F6"/>
    <w:rsid w:val="002A65A2"/>
    <w:rsid w:val="002A6900"/>
    <w:rsid w:val="002A748D"/>
    <w:rsid w:val="002A76F7"/>
    <w:rsid w:val="002B0328"/>
    <w:rsid w:val="002B0E77"/>
    <w:rsid w:val="002B26DD"/>
    <w:rsid w:val="002B270D"/>
    <w:rsid w:val="002B342E"/>
    <w:rsid w:val="002B3B87"/>
    <w:rsid w:val="002B3E23"/>
    <w:rsid w:val="002B46C2"/>
    <w:rsid w:val="002B4B83"/>
    <w:rsid w:val="002B50DC"/>
    <w:rsid w:val="002B51E4"/>
    <w:rsid w:val="002B7F5C"/>
    <w:rsid w:val="002C1DC0"/>
    <w:rsid w:val="002C1DDF"/>
    <w:rsid w:val="002C29CE"/>
    <w:rsid w:val="002C3533"/>
    <w:rsid w:val="002C43FA"/>
    <w:rsid w:val="002C526F"/>
    <w:rsid w:val="002C5A3C"/>
    <w:rsid w:val="002C5ECB"/>
    <w:rsid w:val="002C67BE"/>
    <w:rsid w:val="002C707E"/>
    <w:rsid w:val="002C79E6"/>
    <w:rsid w:val="002D0047"/>
    <w:rsid w:val="002D0BBC"/>
    <w:rsid w:val="002D0FD8"/>
    <w:rsid w:val="002D1074"/>
    <w:rsid w:val="002D129D"/>
    <w:rsid w:val="002D25C8"/>
    <w:rsid w:val="002D2A6E"/>
    <w:rsid w:val="002D3616"/>
    <w:rsid w:val="002D38A7"/>
    <w:rsid w:val="002D4846"/>
    <w:rsid w:val="002D53CC"/>
    <w:rsid w:val="002D5450"/>
    <w:rsid w:val="002D5BFC"/>
    <w:rsid w:val="002D6C04"/>
    <w:rsid w:val="002D6FE0"/>
    <w:rsid w:val="002D7126"/>
    <w:rsid w:val="002D7AD1"/>
    <w:rsid w:val="002E0970"/>
    <w:rsid w:val="002E1555"/>
    <w:rsid w:val="002E2909"/>
    <w:rsid w:val="002E2BA1"/>
    <w:rsid w:val="002E34F6"/>
    <w:rsid w:val="002E3BFC"/>
    <w:rsid w:val="002E5EEE"/>
    <w:rsid w:val="002E670D"/>
    <w:rsid w:val="002E7810"/>
    <w:rsid w:val="002F0189"/>
    <w:rsid w:val="002F0A63"/>
    <w:rsid w:val="002F1242"/>
    <w:rsid w:val="002F139B"/>
    <w:rsid w:val="002F14A7"/>
    <w:rsid w:val="002F237F"/>
    <w:rsid w:val="002F2ADC"/>
    <w:rsid w:val="002F3A88"/>
    <w:rsid w:val="002F3BEA"/>
    <w:rsid w:val="002F4E0F"/>
    <w:rsid w:val="002F5565"/>
    <w:rsid w:val="002F5E98"/>
    <w:rsid w:val="002F5F41"/>
    <w:rsid w:val="002F5FE6"/>
    <w:rsid w:val="002F6973"/>
    <w:rsid w:val="002F7CA2"/>
    <w:rsid w:val="003017E6"/>
    <w:rsid w:val="00301905"/>
    <w:rsid w:val="00301916"/>
    <w:rsid w:val="003026A3"/>
    <w:rsid w:val="003027F6"/>
    <w:rsid w:val="003036D6"/>
    <w:rsid w:val="00303BA7"/>
    <w:rsid w:val="00304753"/>
    <w:rsid w:val="00304FD7"/>
    <w:rsid w:val="00306ACD"/>
    <w:rsid w:val="00307B90"/>
    <w:rsid w:val="003111E5"/>
    <w:rsid w:val="00311857"/>
    <w:rsid w:val="003123AB"/>
    <w:rsid w:val="003129A0"/>
    <w:rsid w:val="00314305"/>
    <w:rsid w:val="00315E9A"/>
    <w:rsid w:val="00317C52"/>
    <w:rsid w:val="003209EF"/>
    <w:rsid w:val="00320B4D"/>
    <w:rsid w:val="00320ECA"/>
    <w:rsid w:val="00321133"/>
    <w:rsid w:val="00321CC2"/>
    <w:rsid w:val="0032350F"/>
    <w:rsid w:val="00323EFB"/>
    <w:rsid w:val="0032452A"/>
    <w:rsid w:val="003247D1"/>
    <w:rsid w:val="00327A4F"/>
    <w:rsid w:val="003301AE"/>
    <w:rsid w:val="003305FA"/>
    <w:rsid w:val="003307DB"/>
    <w:rsid w:val="00330C57"/>
    <w:rsid w:val="00330F32"/>
    <w:rsid w:val="00331500"/>
    <w:rsid w:val="00331D1E"/>
    <w:rsid w:val="003328A9"/>
    <w:rsid w:val="00332D10"/>
    <w:rsid w:val="003331CA"/>
    <w:rsid w:val="00333519"/>
    <w:rsid w:val="0033378E"/>
    <w:rsid w:val="00333CF8"/>
    <w:rsid w:val="00335F24"/>
    <w:rsid w:val="00336CAD"/>
    <w:rsid w:val="00336D9D"/>
    <w:rsid w:val="00337745"/>
    <w:rsid w:val="00340CF4"/>
    <w:rsid w:val="003411A5"/>
    <w:rsid w:val="00341700"/>
    <w:rsid w:val="00341928"/>
    <w:rsid w:val="00341F35"/>
    <w:rsid w:val="003420A7"/>
    <w:rsid w:val="00342163"/>
    <w:rsid w:val="0034320F"/>
    <w:rsid w:val="00343E53"/>
    <w:rsid w:val="0034560D"/>
    <w:rsid w:val="00345ACC"/>
    <w:rsid w:val="003460C8"/>
    <w:rsid w:val="00346407"/>
    <w:rsid w:val="00346CFE"/>
    <w:rsid w:val="003474E2"/>
    <w:rsid w:val="00350538"/>
    <w:rsid w:val="00351349"/>
    <w:rsid w:val="00351943"/>
    <w:rsid w:val="0035202E"/>
    <w:rsid w:val="003522F3"/>
    <w:rsid w:val="003525CE"/>
    <w:rsid w:val="003525E9"/>
    <w:rsid w:val="00354670"/>
    <w:rsid w:val="00354CF9"/>
    <w:rsid w:val="00355CCB"/>
    <w:rsid w:val="00355D13"/>
    <w:rsid w:val="00356252"/>
    <w:rsid w:val="00357E96"/>
    <w:rsid w:val="00360FB9"/>
    <w:rsid w:val="00362189"/>
    <w:rsid w:val="00362224"/>
    <w:rsid w:val="00362CEE"/>
    <w:rsid w:val="003637DA"/>
    <w:rsid w:val="00363A53"/>
    <w:rsid w:val="003644FC"/>
    <w:rsid w:val="003651C3"/>
    <w:rsid w:val="003657E3"/>
    <w:rsid w:val="0036580D"/>
    <w:rsid w:val="00367BE6"/>
    <w:rsid w:val="003711B5"/>
    <w:rsid w:val="00371917"/>
    <w:rsid w:val="00372380"/>
    <w:rsid w:val="00373721"/>
    <w:rsid w:val="00374243"/>
    <w:rsid w:val="00374E3A"/>
    <w:rsid w:val="00374E45"/>
    <w:rsid w:val="0037582B"/>
    <w:rsid w:val="003776F3"/>
    <w:rsid w:val="0037785F"/>
    <w:rsid w:val="00377D85"/>
    <w:rsid w:val="00380684"/>
    <w:rsid w:val="00380D76"/>
    <w:rsid w:val="00380FD6"/>
    <w:rsid w:val="00381AFB"/>
    <w:rsid w:val="00381B67"/>
    <w:rsid w:val="00384545"/>
    <w:rsid w:val="00384E90"/>
    <w:rsid w:val="00385444"/>
    <w:rsid w:val="0038552A"/>
    <w:rsid w:val="0038601B"/>
    <w:rsid w:val="00386A31"/>
    <w:rsid w:val="00387424"/>
    <w:rsid w:val="00387694"/>
    <w:rsid w:val="003878BC"/>
    <w:rsid w:val="00387CB1"/>
    <w:rsid w:val="00390765"/>
    <w:rsid w:val="003907B5"/>
    <w:rsid w:val="00390924"/>
    <w:rsid w:val="00391E9A"/>
    <w:rsid w:val="003924CB"/>
    <w:rsid w:val="0039386F"/>
    <w:rsid w:val="00393B6D"/>
    <w:rsid w:val="00394553"/>
    <w:rsid w:val="00394BCA"/>
    <w:rsid w:val="00394BE1"/>
    <w:rsid w:val="00394D35"/>
    <w:rsid w:val="00394F4D"/>
    <w:rsid w:val="00395216"/>
    <w:rsid w:val="00395873"/>
    <w:rsid w:val="0039710E"/>
    <w:rsid w:val="00397208"/>
    <w:rsid w:val="00397289"/>
    <w:rsid w:val="0039763F"/>
    <w:rsid w:val="00397B7B"/>
    <w:rsid w:val="003A0578"/>
    <w:rsid w:val="003A0810"/>
    <w:rsid w:val="003A0B99"/>
    <w:rsid w:val="003A1B5E"/>
    <w:rsid w:val="003A1BBA"/>
    <w:rsid w:val="003A29F5"/>
    <w:rsid w:val="003A2BA0"/>
    <w:rsid w:val="003A349F"/>
    <w:rsid w:val="003A3BD2"/>
    <w:rsid w:val="003A3E6E"/>
    <w:rsid w:val="003A3F8A"/>
    <w:rsid w:val="003A41BB"/>
    <w:rsid w:val="003A4278"/>
    <w:rsid w:val="003A4500"/>
    <w:rsid w:val="003A514A"/>
    <w:rsid w:val="003A66E5"/>
    <w:rsid w:val="003A711D"/>
    <w:rsid w:val="003A73C7"/>
    <w:rsid w:val="003A7A96"/>
    <w:rsid w:val="003A7B66"/>
    <w:rsid w:val="003A7C4B"/>
    <w:rsid w:val="003A7CFF"/>
    <w:rsid w:val="003A7F59"/>
    <w:rsid w:val="003B2DC2"/>
    <w:rsid w:val="003B304F"/>
    <w:rsid w:val="003B3B09"/>
    <w:rsid w:val="003B439D"/>
    <w:rsid w:val="003B4940"/>
    <w:rsid w:val="003B556A"/>
    <w:rsid w:val="003B5943"/>
    <w:rsid w:val="003B62A6"/>
    <w:rsid w:val="003B63E4"/>
    <w:rsid w:val="003B6822"/>
    <w:rsid w:val="003B6AAE"/>
    <w:rsid w:val="003B7173"/>
    <w:rsid w:val="003B735C"/>
    <w:rsid w:val="003B7B9E"/>
    <w:rsid w:val="003C1633"/>
    <w:rsid w:val="003C197C"/>
    <w:rsid w:val="003C202D"/>
    <w:rsid w:val="003C2543"/>
    <w:rsid w:val="003C2A4A"/>
    <w:rsid w:val="003C3673"/>
    <w:rsid w:val="003C3684"/>
    <w:rsid w:val="003C3B30"/>
    <w:rsid w:val="003C4501"/>
    <w:rsid w:val="003C4726"/>
    <w:rsid w:val="003C59CA"/>
    <w:rsid w:val="003C6418"/>
    <w:rsid w:val="003C6AB1"/>
    <w:rsid w:val="003C6CDC"/>
    <w:rsid w:val="003C7B96"/>
    <w:rsid w:val="003C7C82"/>
    <w:rsid w:val="003D0956"/>
    <w:rsid w:val="003D35DB"/>
    <w:rsid w:val="003D455B"/>
    <w:rsid w:val="003D470C"/>
    <w:rsid w:val="003D52B6"/>
    <w:rsid w:val="003D62AA"/>
    <w:rsid w:val="003D662F"/>
    <w:rsid w:val="003D6A11"/>
    <w:rsid w:val="003D7056"/>
    <w:rsid w:val="003D75B3"/>
    <w:rsid w:val="003E0B32"/>
    <w:rsid w:val="003E10DB"/>
    <w:rsid w:val="003E1639"/>
    <w:rsid w:val="003E1A5F"/>
    <w:rsid w:val="003E1D96"/>
    <w:rsid w:val="003E1E11"/>
    <w:rsid w:val="003E335F"/>
    <w:rsid w:val="003E38F7"/>
    <w:rsid w:val="003E462A"/>
    <w:rsid w:val="003E645A"/>
    <w:rsid w:val="003E6FB6"/>
    <w:rsid w:val="003E752C"/>
    <w:rsid w:val="003E78E0"/>
    <w:rsid w:val="003F0104"/>
    <w:rsid w:val="003F4B59"/>
    <w:rsid w:val="003F4BCC"/>
    <w:rsid w:val="003F4CEF"/>
    <w:rsid w:val="003F62CA"/>
    <w:rsid w:val="003F64C6"/>
    <w:rsid w:val="003F64DA"/>
    <w:rsid w:val="003F71BA"/>
    <w:rsid w:val="003F76AE"/>
    <w:rsid w:val="003F7F4D"/>
    <w:rsid w:val="00400CDD"/>
    <w:rsid w:val="004018AE"/>
    <w:rsid w:val="00401953"/>
    <w:rsid w:val="00401F33"/>
    <w:rsid w:val="00402F42"/>
    <w:rsid w:val="00403224"/>
    <w:rsid w:val="0040325B"/>
    <w:rsid w:val="004042A3"/>
    <w:rsid w:val="004043AA"/>
    <w:rsid w:val="00405178"/>
    <w:rsid w:val="0040636C"/>
    <w:rsid w:val="004074C5"/>
    <w:rsid w:val="00407651"/>
    <w:rsid w:val="00410381"/>
    <w:rsid w:val="00410A66"/>
    <w:rsid w:val="00411013"/>
    <w:rsid w:val="00411074"/>
    <w:rsid w:val="004117DF"/>
    <w:rsid w:val="00411ABA"/>
    <w:rsid w:val="00412334"/>
    <w:rsid w:val="00412425"/>
    <w:rsid w:val="004129D1"/>
    <w:rsid w:val="00412C32"/>
    <w:rsid w:val="00413B6D"/>
    <w:rsid w:val="00413F2C"/>
    <w:rsid w:val="0041418D"/>
    <w:rsid w:val="004146E7"/>
    <w:rsid w:val="0041589A"/>
    <w:rsid w:val="00415CDC"/>
    <w:rsid w:val="004162B3"/>
    <w:rsid w:val="00417CDA"/>
    <w:rsid w:val="0042068D"/>
    <w:rsid w:val="00420AC7"/>
    <w:rsid w:val="00421E08"/>
    <w:rsid w:val="004226BF"/>
    <w:rsid w:val="004229BA"/>
    <w:rsid w:val="00422FE6"/>
    <w:rsid w:val="00423031"/>
    <w:rsid w:val="00423570"/>
    <w:rsid w:val="00423BD9"/>
    <w:rsid w:val="0042481A"/>
    <w:rsid w:val="0042515C"/>
    <w:rsid w:val="00425172"/>
    <w:rsid w:val="0042549D"/>
    <w:rsid w:val="00425FEA"/>
    <w:rsid w:val="00430229"/>
    <w:rsid w:val="00431796"/>
    <w:rsid w:val="00431A58"/>
    <w:rsid w:val="00432801"/>
    <w:rsid w:val="00433346"/>
    <w:rsid w:val="00435627"/>
    <w:rsid w:val="0043573A"/>
    <w:rsid w:val="00436FD1"/>
    <w:rsid w:val="00437512"/>
    <w:rsid w:val="00437782"/>
    <w:rsid w:val="00437FB2"/>
    <w:rsid w:val="004403F4"/>
    <w:rsid w:val="0044127C"/>
    <w:rsid w:val="00441B78"/>
    <w:rsid w:val="00441D9D"/>
    <w:rsid w:val="0044226A"/>
    <w:rsid w:val="004424B6"/>
    <w:rsid w:val="00443817"/>
    <w:rsid w:val="00443EEB"/>
    <w:rsid w:val="00444015"/>
    <w:rsid w:val="004442A5"/>
    <w:rsid w:val="00445929"/>
    <w:rsid w:val="0044697C"/>
    <w:rsid w:val="00446ACD"/>
    <w:rsid w:val="00446B25"/>
    <w:rsid w:val="00446D0B"/>
    <w:rsid w:val="00450B97"/>
    <w:rsid w:val="004511C8"/>
    <w:rsid w:val="00451385"/>
    <w:rsid w:val="00451FD3"/>
    <w:rsid w:val="00452D20"/>
    <w:rsid w:val="0045308C"/>
    <w:rsid w:val="00453559"/>
    <w:rsid w:val="00453991"/>
    <w:rsid w:val="00453FAD"/>
    <w:rsid w:val="00454453"/>
    <w:rsid w:val="00454538"/>
    <w:rsid w:val="00454D09"/>
    <w:rsid w:val="00455B7C"/>
    <w:rsid w:val="00456626"/>
    <w:rsid w:val="00456AE2"/>
    <w:rsid w:val="00457686"/>
    <w:rsid w:val="004576C6"/>
    <w:rsid w:val="0046091D"/>
    <w:rsid w:val="00460C9C"/>
    <w:rsid w:val="00460E25"/>
    <w:rsid w:val="00460E4A"/>
    <w:rsid w:val="00460EAC"/>
    <w:rsid w:val="0046148D"/>
    <w:rsid w:val="00461660"/>
    <w:rsid w:val="00461CD3"/>
    <w:rsid w:val="00462352"/>
    <w:rsid w:val="0046259B"/>
    <w:rsid w:val="00462A07"/>
    <w:rsid w:val="00462CC9"/>
    <w:rsid w:val="004630CE"/>
    <w:rsid w:val="00463474"/>
    <w:rsid w:val="00463652"/>
    <w:rsid w:val="0046367F"/>
    <w:rsid w:val="00464933"/>
    <w:rsid w:val="00464CE6"/>
    <w:rsid w:val="004657DD"/>
    <w:rsid w:val="004659A3"/>
    <w:rsid w:val="00466521"/>
    <w:rsid w:val="004666A2"/>
    <w:rsid w:val="00466A49"/>
    <w:rsid w:val="00466FE0"/>
    <w:rsid w:val="004671EA"/>
    <w:rsid w:val="0046780C"/>
    <w:rsid w:val="00467A77"/>
    <w:rsid w:val="00467BB3"/>
    <w:rsid w:val="004705B0"/>
    <w:rsid w:val="00472ABE"/>
    <w:rsid w:val="00472FD7"/>
    <w:rsid w:val="00473D2B"/>
    <w:rsid w:val="00473E84"/>
    <w:rsid w:val="0047493C"/>
    <w:rsid w:val="00474B41"/>
    <w:rsid w:val="00474FB4"/>
    <w:rsid w:val="004753F7"/>
    <w:rsid w:val="00476E64"/>
    <w:rsid w:val="00480440"/>
    <w:rsid w:val="00481663"/>
    <w:rsid w:val="004819B6"/>
    <w:rsid w:val="00481F11"/>
    <w:rsid w:val="004825CD"/>
    <w:rsid w:val="004827AA"/>
    <w:rsid w:val="0048376F"/>
    <w:rsid w:val="00484BF1"/>
    <w:rsid w:val="004852F2"/>
    <w:rsid w:val="0048575E"/>
    <w:rsid w:val="00485AA1"/>
    <w:rsid w:val="0048621D"/>
    <w:rsid w:val="004868A0"/>
    <w:rsid w:val="004876D6"/>
    <w:rsid w:val="004906AB"/>
    <w:rsid w:val="0049074F"/>
    <w:rsid w:val="00490A5E"/>
    <w:rsid w:val="00490C36"/>
    <w:rsid w:val="0049111A"/>
    <w:rsid w:val="0049145A"/>
    <w:rsid w:val="004916DF"/>
    <w:rsid w:val="00491DDE"/>
    <w:rsid w:val="0049239B"/>
    <w:rsid w:val="00492B91"/>
    <w:rsid w:val="004933D3"/>
    <w:rsid w:val="004938DF"/>
    <w:rsid w:val="004948A3"/>
    <w:rsid w:val="004948D7"/>
    <w:rsid w:val="00494F6E"/>
    <w:rsid w:val="00495AA4"/>
    <w:rsid w:val="00495C97"/>
    <w:rsid w:val="00497107"/>
    <w:rsid w:val="004A16A9"/>
    <w:rsid w:val="004A36C0"/>
    <w:rsid w:val="004A49FA"/>
    <w:rsid w:val="004A4C02"/>
    <w:rsid w:val="004A7E0C"/>
    <w:rsid w:val="004B00D7"/>
    <w:rsid w:val="004B2DAC"/>
    <w:rsid w:val="004B418B"/>
    <w:rsid w:val="004B76DC"/>
    <w:rsid w:val="004B7842"/>
    <w:rsid w:val="004B796D"/>
    <w:rsid w:val="004C10BF"/>
    <w:rsid w:val="004C1228"/>
    <w:rsid w:val="004C17F5"/>
    <w:rsid w:val="004C25BE"/>
    <w:rsid w:val="004C2719"/>
    <w:rsid w:val="004C293B"/>
    <w:rsid w:val="004C2A6F"/>
    <w:rsid w:val="004C2F85"/>
    <w:rsid w:val="004C35DD"/>
    <w:rsid w:val="004C4265"/>
    <w:rsid w:val="004C4676"/>
    <w:rsid w:val="004C605F"/>
    <w:rsid w:val="004C67C1"/>
    <w:rsid w:val="004C686B"/>
    <w:rsid w:val="004C795C"/>
    <w:rsid w:val="004D00C6"/>
    <w:rsid w:val="004D0830"/>
    <w:rsid w:val="004D0C66"/>
    <w:rsid w:val="004D1196"/>
    <w:rsid w:val="004D25B0"/>
    <w:rsid w:val="004D344D"/>
    <w:rsid w:val="004D38F8"/>
    <w:rsid w:val="004D3950"/>
    <w:rsid w:val="004D41F8"/>
    <w:rsid w:val="004D4217"/>
    <w:rsid w:val="004D541E"/>
    <w:rsid w:val="004D5647"/>
    <w:rsid w:val="004D6202"/>
    <w:rsid w:val="004D6AF3"/>
    <w:rsid w:val="004D79AF"/>
    <w:rsid w:val="004E0C27"/>
    <w:rsid w:val="004E0E2A"/>
    <w:rsid w:val="004E1B47"/>
    <w:rsid w:val="004E5B9D"/>
    <w:rsid w:val="004E6D42"/>
    <w:rsid w:val="004F0E84"/>
    <w:rsid w:val="004F126F"/>
    <w:rsid w:val="004F19D6"/>
    <w:rsid w:val="004F2DC8"/>
    <w:rsid w:val="004F35EC"/>
    <w:rsid w:val="004F489B"/>
    <w:rsid w:val="004F4AD9"/>
    <w:rsid w:val="004F517B"/>
    <w:rsid w:val="004F6877"/>
    <w:rsid w:val="004F6F82"/>
    <w:rsid w:val="004F749C"/>
    <w:rsid w:val="004F7664"/>
    <w:rsid w:val="004F7C82"/>
    <w:rsid w:val="00500453"/>
    <w:rsid w:val="005005C8"/>
    <w:rsid w:val="00501184"/>
    <w:rsid w:val="00501377"/>
    <w:rsid w:val="00501FDD"/>
    <w:rsid w:val="00502DE0"/>
    <w:rsid w:val="00503481"/>
    <w:rsid w:val="005051EB"/>
    <w:rsid w:val="00505BDC"/>
    <w:rsid w:val="00506230"/>
    <w:rsid w:val="005065C2"/>
    <w:rsid w:val="005065DF"/>
    <w:rsid w:val="005070FF"/>
    <w:rsid w:val="00507257"/>
    <w:rsid w:val="00507AF5"/>
    <w:rsid w:val="00511175"/>
    <w:rsid w:val="005111B6"/>
    <w:rsid w:val="00511AC3"/>
    <w:rsid w:val="0051218F"/>
    <w:rsid w:val="00512492"/>
    <w:rsid w:val="00512BD7"/>
    <w:rsid w:val="005145B1"/>
    <w:rsid w:val="005148E0"/>
    <w:rsid w:val="005150B9"/>
    <w:rsid w:val="005159FF"/>
    <w:rsid w:val="00515DC7"/>
    <w:rsid w:val="005160D4"/>
    <w:rsid w:val="00516631"/>
    <w:rsid w:val="00517948"/>
    <w:rsid w:val="00517B77"/>
    <w:rsid w:val="0052002D"/>
    <w:rsid w:val="0052011B"/>
    <w:rsid w:val="0052068D"/>
    <w:rsid w:val="005216D6"/>
    <w:rsid w:val="0052186A"/>
    <w:rsid w:val="00521A24"/>
    <w:rsid w:val="00521CFE"/>
    <w:rsid w:val="005220F5"/>
    <w:rsid w:val="00522B0A"/>
    <w:rsid w:val="00522EC2"/>
    <w:rsid w:val="00523B23"/>
    <w:rsid w:val="0052456E"/>
    <w:rsid w:val="00524861"/>
    <w:rsid w:val="0052610B"/>
    <w:rsid w:val="00526358"/>
    <w:rsid w:val="005270A1"/>
    <w:rsid w:val="00527EDB"/>
    <w:rsid w:val="005305B2"/>
    <w:rsid w:val="00532408"/>
    <w:rsid w:val="0053302D"/>
    <w:rsid w:val="005335D5"/>
    <w:rsid w:val="005338C0"/>
    <w:rsid w:val="00533FE8"/>
    <w:rsid w:val="00535041"/>
    <w:rsid w:val="00535698"/>
    <w:rsid w:val="005363EA"/>
    <w:rsid w:val="00536EA1"/>
    <w:rsid w:val="00536EA6"/>
    <w:rsid w:val="00536EBF"/>
    <w:rsid w:val="005371DC"/>
    <w:rsid w:val="0053762D"/>
    <w:rsid w:val="005378DF"/>
    <w:rsid w:val="00537D23"/>
    <w:rsid w:val="005402CB"/>
    <w:rsid w:val="005402FF"/>
    <w:rsid w:val="00540B43"/>
    <w:rsid w:val="00541235"/>
    <w:rsid w:val="005431D1"/>
    <w:rsid w:val="00543362"/>
    <w:rsid w:val="005437AA"/>
    <w:rsid w:val="00543867"/>
    <w:rsid w:val="005442CF"/>
    <w:rsid w:val="00544389"/>
    <w:rsid w:val="0054439C"/>
    <w:rsid w:val="0054506D"/>
    <w:rsid w:val="00545104"/>
    <w:rsid w:val="005454CE"/>
    <w:rsid w:val="00545E25"/>
    <w:rsid w:val="005461EC"/>
    <w:rsid w:val="00546A7F"/>
    <w:rsid w:val="00546B94"/>
    <w:rsid w:val="00547382"/>
    <w:rsid w:val="0054760C"/>
    <w:rsid w:val="00547B5F"/>
    <w:rsid w:val="00550F13"/>
    <w:rsid w:val="005515D1"/>
    <w:rsid w:val="00551CFA"/>
    <w:rsid w:val="00553ABF"/>
    <w:rsid w:val="0055425F"/>
    <w:rsid w:val="00555D17"/>
    <w:rsid w:val="005561B7"/>
    <w:rsid w:val="005563A1"/>
    <w:rsid w:val="005576B9"/>
    <w:rsid w:val="00557A34"/>
    <w:rsid w:val="00557AAF"/>
    <w:rsid w:val="00561506"/>
    <w:rsid w:val="005615A1"/>
    <w:rsid w:val="00561C40"/>
    <w:rsid w:val="0056288D"/>
    <w:rsid w:val="005634A3"/>
    <w:rsid w:val="0056570F"/>
    <w:rsid w:val="005657EF"/>
    <w:rsid w:val="00565A4B"/>
    <w:rsid w:val="00565F40"/>
    <w:rsid w:val="005667AD"/>
    <w:rsid w:val="005678AB"/>
    <w:rsid w:val="00567BC9"/>
    <w:rsid w:val="0057071E"/>
    <w:rsid w:val="00572931"/>
    <w:rsid w:val="00573544"/>
    <w:rsid w:val="00574B93"/>
    <w:rsid w:val="005762EB"/>
    <w:rsid w:val="00577910"/>
    <w:rsid w:val="00577DA3"/>
    <w:rsid w:val="00577DB7"/>
    <w:rsid w:val="00581276"/>
    <w:rsid w:val="00581306"/>
    <w:rsid w:val="00581E2B"/>
    <w:rsid w:val="00582A3E"/>
    <w:rsid w:val="00582AF2"/>
    <w:rsid w:val="00583289"/>
    <w:rsid w:val="00583634"/>
    <w:rsid w:val="00584320"/>
    <w:rsid w:val="0058502F"/>
    <w:rsid w:val="005862C6"/>
    <w:rsid w:val="00586736"/>
    <w:rsid w:val="00587B56"/>
    <w:rsid w:val="00590046"/>
    <w:rsid w:val="005919F8"/>
    <w:rsid w:val="00591EF2"/>
    <w:rsid w:val="00592042"/>
    <w:rsid w:val="0059282B"/>
    <w:rsid w:val="00592962"/>
    <w:rsid w:val="00592E96"/>
    <w:rsid w:val="00593217"/>
    <w:rsid w:val="0059399D"/>
    <w:rsid w:val="00594398"/>
    <w:rsid w:val="00595548"/>
    <w:rsid w:val="00595E56"/>
    <w:rsid w:val="005962D2"/>
    <w:rsid w:val="00596EF6"/>
    <w:rsid w:val="00597748"/>
    <w:rsid w:val="005979F9"/>
    <w:rsid w:val="005A0C74"/>
    <w:rsid w:val="005A1551"/>
    <w:rsid w:val="005A2AC0"/>
    <w:rsid w:val="005A36A3"/>
    <w:rsid w:val="005A3A93"/>
    <w:rsid w:val="005A4910"/>
    <w:rsid w:val="005A569C"/>
    <w:rsid w:val="005A56E0"/>
    <w:rsid w:val="005A58D0"/>
    <w:rsid w:val="005A5DD5"/>
    <w:rsid w:val="005A603B"/>
    <w:rsid w:val="005A79DE"/>
    <w:rsid w:val="005A7A1E"/>
    <w:rsid w:val="005A7C1A"/>
    <w:rsid w:val="005A7F80"/>
    <w:rsid w:val="005B014B"/>
    <w:rsid w:val="005B077A"/>
    <w:rsid w:val="005B09C2"/>
    <w:rsid w:val="005B12CF"/>
    <w:rsid w:val="005B2AA6"/>
    <w:rsid w:val="005B52E8"/>
    <w:rsid w:val="005B569A"/>
    <w:rsid w:val="005B5DEC"/>
    <w:rsid w:val="005B63A4"/>
    <w:rsid w:val="005B6813"/>
    <w:rsid w:val="005B798C"/>
    <w:rsid w:val="005C1B41"/>
    <w:rsid w:val="005C2847"/>
    <w:rsid w:val="005C2905"/>
    <w:rsid w:val="005C2BAF"/>
    <w:rsid w:val="005C368D"/>
    <w:rsid w:val="005C4A20"/>
    <w:rsid w:val="005C50DD"/>
    <w:rsid w:val="005C57BF"/>
    <w:rsid w:val="005C5A68"/>
    <w:rsid w:val="005C67FC"/>
    <w:rsid w:val="005C7766"/>
    <w:rsid w:val="005C7CEA"/>
    <w:rsid w:val="005D0D75"/>
    <w:rsid w:val="005D12AD"/>
    <w:rsid w:val="005D1751"/>
    <w:rsid w:val="005D19F4"/>
    <w:rsid w:val="005D2558"/>
    <w:rsid w:val="005D4AB6"/>
    <w:rsid w:val="005D4EEF"/>
    <w:rsid w:val="005D572A"/>
    <w:rsid w:val="005D66D5"/>
    <w:rsid w:val="005D6DDC"/>
    <w:rsid w:val="005D6F13"/>
    <w:rsid w:val="005D6F4E"/>
    <w:rsid w:val="005D7A65"/>
    <w:rsid w:val="005E0BEA"/>
    <w:rsid w:val="005E14A2"/>
    <w:rsid w:val="005E3497"/>
    <w:rsid w:val="005E3D7E"/>
    <w:rsid w:val="005E425D"/>
    <w:rsid w:val="005E5CD6"/>
    <w:rsid w:val="005E6411"/>
    <w:rsid w:val="005E6A9A"/>
    <w:rsid w:val="005E6F0F"/>
    <w:rsid w:val="005E773D"/>
    <w:rsid w:val="005E7ED5"/>
    <w:rsid w:val="005F025B"/>
    <w:rsid w:val="005F0FBE"/>
    <w:rsid w:val="005F1D49"/>
    <w:rsid w:val="005F20A8"/>
    <w:rsid w:val="005F2245"/>
    <w:rsid w:val="005F398F"/>
    <w:rsid w:val="005F5BE6"/>
    <w:rsid w:val="005F64CC"/>
    <w:rsid w:val="005F7614"/>
    <w:rsid w:val="00600480"/>
    <w:rsid w:val="006011C9"/>
    <w:rsid w:val="006020F7"/>
    <w:rsid w:val="0060233B"/>
    <w:rsid w:val="0060242C"/>
    <w:rsid w:val="006036D1"/>
    <w:rsid w:val="00603711"/>
    <w:rsid w:val="00603A4F"/>
    <w:rsid w:val="00604301"/>
    <w:rsid w:val="00604590"/>
    <w:rsid w:val="00604EE4"/>
    <w:rsid w:val="00606BCE"/>
    <w:rsid w:val="00607256"/>
    <w:rsid w:val="006079CB"/>
    <w:rsid w:val="00607A22"/>
    <w:rsid w:val="00607DB8"/>
    <w:rsid w:val="006101F3"/>
    <w:rsid w:val="00610495"/>
    <w:rsid w:val="006115CA"/>
    <w:rsid w:val="00611B79"/>
    <w:rsid w:val="00611CA0"/>
    <w:rsid w:val="00613255"/>
    <w:rsid w:val="00613984"/>
    <w:rsid w:val="00613F4A"/>
    <w:rsid w:val="0061444C"/>
    <w:rsid w:val="00614BEA"/>
    <w:rsid w:val="0061555D"/>
    <w:rsid w:val="00615A00"/>
    <w:rsid w:val="00616D6F"/>
    <w:rsid w:val="00616DDA"/>
    <w:rsid w:val="00617649"/>
    <w:rsid w:val="0061785F"/>
    <w:rsid w:val="00620607"/>
    <w:rsid w:val="00621A12"/>
    <w:rsid w:val="00621E3E"/>
    <w:rsid w:val="00622483"/>
    <w:rsid w:val="0062391F"/>
    <w:rsid w:val="00624292"/>
    <w:rsid w:val="0062508D"/>
    <w:rsid w:val="00626076"/>
    <w:rsid w:val="00626958"/>
    <w:rsid w:val="00626DBD"/>
    <w:rsid w:val="0062767F"/>
    <w:rsid w:val="00627C30"/>
    <w:rsid w:val="00627D2B"/>
    <w:rsid w:val="00630536"/>
    <w:rsid w:val="0063103B"/>
    <w:rsid w:val="0063231F"/>
    <w:rsid w:val="006333AD"/>
    <w:rsid w:val="00634290"/>
    <w:rsid w:val="00634334"/>
    <w:rsid w:val="00634FCD"/>
    <w:rsid w:val="00635880"/>
    <w:rsid w:val="00635FB0"/>
    <w:rsid w:val="006362E8"/>
    <w:rsid w:val="006363BD"/>
    <w:rsid w:val="00636506"/>
    <w:rsid w:val="0063665F"/>
    <w:rsid w:val="00636C93"/>
    <w:rsid w:val="006374EC"/>
    <w:rsid w:val="00637525"/>
    <w:rsid w:val="0063793E"/>
    <w:rsid w:val="00637D37"/>
    <w:rsid w:val="006427C3"/>
    <w:rsid w:val="00643456"/>
    <w:rsid w:val="006439E7"/>
    <w:rsid w:val="006449ED"/>
    <w:rsid w:val="00645F31"/>
    <w:rsid w:val="00646800"/>
    <w:rsid w:val="00647080"/>
    <w:rsid w:val="00647375"/>
    <w:rsid w:val="00647DEC"/>
    <w:rsid w:val="00650C4A"/>
    <w:rsid w:val="00653B79"/>
    <w:rsid w:val="0065432C"/>
    <w:rsid w:val="00655FC5"/>
    <w:rsid w:val="00655FE1"/>
    <w:rsid w:val="00656C66"/>
    <w:rsid w:val="00657C4E"/>
    <w:rsid w:val="00660837"/>
    <w:rsid w:val="006623E3"/>
    <w:rsid w:val="00662E38"/>
    <w:rsid w:val="00663137"/>
    <w:rsid w:val="0066317B"/>
    <w:rsid w:val="006636B9"/>
    <w:rsid w:val="00664F47"/>
    <w:rsid w:val="0066528F"/>
    <w:rsid w:val="00666350"/>
    <w:rsid w:val="00667742"/>
    <w:rsid w:val="00667C4F"/>
    <w:rsid w:val="00667DF0"/>
    <w:rsid w:val="006709DC"/>
    <w:rsid w:val="00671CA8"/>
    <w:rsid w:val="00671CAB"/>
    <w:rsid w:val="0067512E"/>
    <w:rsid w:val="00675F3D"/>
    <w:rsid w:val="00676088"/>
    <w:rsid w:val="006766A2"/>
    <w:rsid w:val="00676AE3"/>
    <w:rsid w:val="0067798F"/>
    <w:rsid w:val="00680026"/>
    <w:rsid w:val="00680AEB"/>
    <w:rsid w:val="00680BF4"/>
    <w:rsid w:val="00681480"/>
    <w:rsid w:val="00681DC4"/>
    <w:rsid w:val="00682063"/>
    <w:rsid w:val="006821BC"/>
    <w:rsid w:val="00682231"/>
    <w:rsid w:val="0068273E"/>
    <w:rsid w:val="0068274B"/>
    <w:rsid w:val="00683871"/>
    <w:rsid w:val="00684397"/>
    <w:rsid w:val="0068536C"/>
    <w:rsid w:val="00685937"/>
    <w:rsid w:val="00685A92"/>
    <w:rsid w:val="00685B9D"/>
    <w:rsid w:val="00685C11"/>
    <w:rsid w:val="00687344"/>
    <w:rsid w:val="00687C49"/>
    <w:rsid w:val="00687EBF"/>
    <w:rsid w:val="00690612"/>
    <w:rsid w:val="006909E5"/>
    <w:rsid w:val="00690A17"/>
    <w:rsid w:val="00690B04"/>
    <w:rsid w:val="00691EF7"/>
    <w:rsid w:val="0069364A"/>
    <w:rsid w:val="00693C38"/>
    <w:rsid w:val="00693E64"/>
    <w:rsid w:val="00693EB3"/>
    <w:rsid w:val="00695B2F"/>
    <w:rsid w:val="0069616F"/>
    <w:rsid w:val="006A02E3"/>
    <w:rsid w:val="006A099B"/>
    <w:rsid w:val="006A0BDE"/>
    <w:rsid w:val="006A113A"/>
    <w:rsid w:val="006A276F"/>
    <w:rsid w:val="006A298E"/>
    <w:rsid w:val="006A2D44"/>
    <w:rsid w:val="006A2DA8"/>
    <w:rsid w:val="006A3250"/>
    <w:rsid w:val="006A3292"/>
    <w:rsid w:val="006A33A2"/>
    <w:rsid w:val="006A3D87"/>
    <w:rsid w:val="006A4251"/>
    <w:rsid w:val="006A44AF"/>
    <w:rsid w:val="006A5120"/>
    <w:rsid w:val="006A6135"/>
    <w:rsid w:val="006A737E"/>
    <w:rsid w:val="006B0926"/>
    <w:rsid w:val="006B0F1E"/>
    <w:rsid w:val="006B14DC"/>
    <w:rsid w:val="006B17EC"/>
    <w:rsid w:val="006B2DE5"/>
    <w:rsid w:val="006B2EB4"/>
    <w:rsid w:val="006B4088"/>
    <w:rsid w:val="006B4422"/>
    <w:rsid w:val="006B4576"/>
    <w:rsid w:val="006B4ACE"/>
    <w:rsid w:val="006B5BE5"/>
    <w:rsid w:val="006B6F71"/>
    <w:rsid w:val="006C09E5"/>
    <w:rsid w:val="006C2198"/>
    <w:rsid w:val="006C2E9B"/>
    <w:rsid w:val="006C3C0E"/>
    <w:rsid w:val="006C4C76"/>
    <w:rsid w:val="006C5719"/>
    <w:rsid w:val="006C602F"/>
    <w:rsid w:val="006C66BB"/>
    <w:rsid w:val="006C6CE1"/>
    <w:rsid w:val="006C7719"/>
    <w:rsid w:val="006C7EC4"/>
    <w:rsid w:val="006D12A8"/>
    <w:rsid w:val="006D1680"/>
    <w:rsid w:val="006D3E22"/>
    <w:rsid w:val="006D4E34"/>
    <w:rsid w:val="006D5B9B"/>
    <w:rsid w:val="006D769E"/>
    <w:rsid w:val="006D7DF5"/>
    <w:rsid w:val="006E0859"/>
    <w:rsid w:val="006E164F"/>
    <w:rsid w:val="006E2186"/>
    <w:rsid w:val="006E25C4"/>
    <w:rsid w:val="006E496F"/>
    <w:rsid w:val="006E4FC3"/>
    <w:rsid w:val="006E5BBF"/>
    <w:rsid w:val="006E5FFB"/>
    <w:rsid w:val="006E6E30"/>
    <w:rsid w:val="006E71F5"/>
    <w:rsid w:val="006E72A1"/>
    <w:rsid w:val="006F0C7E"/>
    <w:rsid w:val="006F18FB"/>
    <w:rsid w:val="006F1E6F"/>
    <w:rsid w:val="006F220C"/>
    <w:rsid w:val="006F247E"/>
    <w:rsid w:val="006F25F6"/>
    <w:rsid w:val="006F2839"/>
    <w:rsid w:val="006F3163"/>
    <w:rsid w:val="006F34C7"/>
    <w:rsid w:val="006F3877"/>
    <w:rsid w:val="006F4ED3"/>
    <w:rsid w:val="00700622"/>
    <w:rsid w:val="00700C26"/>
    <w:rsid w:val="007013B2"/>
    <w:rsid w:val="00701428"/>
    <w:rsid w:val="007018A1"/>
    <w:rsid w:val="00702307"/>
    <w:rsid w:val="007037F3"/>
    <w:rsid w:val="00703908"/>
    <w:rsid w:val="00703BA6"/>
    <w:rsid w:val="00705599"/>
    <w:rsid w:val="00705C2E"/>
    <w:rsid w:val="00707A99"/>
    <w:rsid w:val="00707F01"/>
    <w:rsid w:val="00710F56"/>
    <w:rsid w:val="00710FEC"/>
    <w:rsid w:val="00711F34"/>
    <w:rsid w:val="00713457"/>
    <w:rsid w:val="007135C5"/>
    <w:rsid w:val="00714036"/>
    <w:rsid w:val="007140EF"/>
    <w:rsid w:val="00714234"/>
    <w:rsid w:val="007146CA"/>
    <w:rsid w:val="007147A8"/>
    <w:rsid w:val="0071501A"/>
    <w:rsid w:val="00715183"/>
    <w:rsid w:val="00715492"/>
    <w:rsid w:val="00715677"/>
    <w:rsid w:val="0071667A"/>
    <w:rsid w:val="0071764D"/>
    <w:rsid w:val="007179C2"/>
    <w:rsid w:val="00720102"/>
    <w:rsid w:val="00720E40"/>
    <w:rsid w:val="00720F9A"/>
    <w:rsid w:val="00721825"/>
    <w:rsid w:val="00721AB5"/>
    <w:rsid w:val="00722351"/>
    <w:rsid w:val="0072442A"/>
    <w:rsid w:val="00724AFF"/>
    <w:rsid w:val="00724D20"/>
    <w:rsid w:val="007258B4"/>
    <w:rsid w:val="007276FD"/>
    <w:rsid w:val="00727842"/>
    <w:rsid w:val="00730F35"/>
    <w:rsid w:val="00731296"/>
    <w:rsid w:val="00731565"/>
    <w:rsid w:val="007317E6"/>
    <w:rsid w:val="00731B57"/>
    <w:rsid w:val="00732845"/>
    <w:rsid w:val="00732F5A"/>
    <w:rsid w:val="00733AE7"/>
    <w:rsid w:val="007343FE"/>
    <w:rsid w:val="007345C3"/>
    <w:rsid w:val="00734F25"/>
    <w:rsid w:val="00735BBE"/>
    <w:rsid w:val="007364AB"/>
    <w:rsid w:val="00736944"/>
    <w:rsid w:val="007379DC"/>
    <w:rsid w:val="0074121B"/>
    <w:rsid w:val="00741A08"/>
    <w:rsid w:val="00741B6C"/>
    <w:rsid w:val="00741E4A"/>
    <w:rsid w:val="00742078"/>
    <w:rsid w:val="00743B7B"/>
    <w:rsid w:val="00743E0E"/>
    <w:rsid w:val="007440A9"/>
    <w:rsid w:val="0074490C"/>
    <w:rsid w:val="007468F9"/>
    <w:rsid w:val="0074719A"/>
    <w:rsid w:val="00747597"/>
    <w:rsid w:val="00747B8B"/>
    <w:rsid w:val="00747C7B"/>
    <w:rsid w:val="00747E70"/>
    <w:rsid w:val="007501B8"/>
    <w:rsid w:val="007510D9"/>
    <w:rsid w:val="00751730"/>
    <w:rsid w:val="0075214E"/>
    <w:rsid w:val="007528C3"/>
    <w:rsid w:val="00753120"/>
    <w:rsid w:val="00753217"/>
    <w:rsid w:val="00753284"/>
    <w:rsid w:val="00753467"/>
    <w:rsid w:val="007537B1"/>
    <w:rsid w:val="00753E42"/>
    <w:rsid w:val="00754252"/>
    <w:rsid w:val="007551F9"/>
    <w:rsid w:val="007553D3"/>
    <w:rsid w:val="007575C0"/>
    <w:rsid w:val="0075760E"/>
    <w:rsid w:val="00760B40"/>
    <w:rsid w:val="007610F9"/>
    <w:rsid w:val="00761BEE"/>
    <w:rsid w:val="007631EC"/>
    <w:rsid w:val="007638C4"/>
    <w:rsid w:val="007638C9"/>
    <w:rsid w:val="00763B4B"/>
    <w:rsid w:val="007644BA"/>
    <w:rsid w:val="0076457E"/>
    <w:rsid w:val="00765172"/>
    <w:rsid w:val="00765529"/>
    <w:rsid w:val="007655D9"/>
    <w:rsid w:val="00765956"/>
    <w:rsid w:val="00766471"/>
    <w:rsid w:val="00767AF1"/>
    <w:rsid w:val="00767B7B"/>
    <w:rsid w:val="007707C9"/>
    <w:rsid w:val="00770A70"/>
    <w:rsid w:val="00771C4A"/>
    <w:rsid w:val="007724B0"/>
    <w:rsid w:val="007738E2"/>
    <w:rsid w:val="00774890"/>
    <w:rsid w:val="00775822"/>
    <w:rsid w:val="00775D73"/>
    <w:rsid w:val="00776037"/>
    <w:rsid w:val="0077603D"/>
    <w:rsid w:val="0077724E"/>
    <w:rsid w:val="007778FB"/>
    <w:rsid w:val="00780161"/>
    <w:rsid w:val="007814FB"/>
    <w:rsid w:val="007815A1"/>
    <w:rsid w:val="00781889"/>
    <w:rsid w:val="00781D77"/>
    <w:rsid w:val="00781FE6"/>
    <w:rsid w:val="00782FA9"/>
    <w:rsid w:val="007846F0"/>
    <w:rsid w:val="00784B84"/>
    <w:rsid w:val="00785539"/>
    <w:rsid w:val="00786371"/>
    <w:rsid w:val="00786EE3"/>
    <w:rsid w:val="00787DCF"/>
    <w:rsid w:val="00790392"/>
    <w:rsid w:val="0079094D"/>
    <w:rsid w:val="00791CCA"/>
    <w:rsid w:val="00792163"/>
    <w:rsid w:val="00792B57"/>
    <w:rsid w:val="007937EF"/>
    <w:rsid w:val="00793D0A"/>
    <w:rsid w:val="007947C2"/>
    <w:rsid w:val="00795934"/>
    <w:rsid w:val="0079640D"/>
    <w:rsid w:val="00796A18"/>
    <w:rsid w:val="007974C7"/>
    <w:rsid w:val="0079765A"/>
    <w:rsid w:val="007A01EE"/>
    <w:rsid w:val="007A028A"/>
    <w:rsid w:val="007A085F"/>
    <w:rsid w:val="007A095B"/>
    <w:rsid w:val="007A307F"/>
    <w:rsid w:val="007A40D9"/>
    <w:rsid w:val="007A481A"/>
    <w:rsid w:val="007A4D51"/>
    <w:rsid w:val="007A5239"/>
    <w:rsid w:val="007A59D8"/>
    <w:rsid w:val="007A635E"/>
    <w:rsid w:val="007A6B8E"/>
    <w:rsid w:val="007A72D5"/>
    <w:rsid w:val="007B0766"/>
    <w:rsid w:val="007B13E9"/>
    <w:rsid w:val="007B157E"/>
    <w:rsid w:val="007B1B56"/>
    <w:rsid w:val="007B1D42"/>
    <w:rsid w:val="007B2ACC"/>
    <w:rsid w:val="007B2AFB"/>
    <w:rsid w:val="007B32B8"/>
    <w:rsid w:val="007B3331"/>
    <w:rsid w:val="007B3B28"/>
    <w:rsid w:val="007B4189"/>
    <w:rsid w:val="007B52B1"/>
    <w:rsid w:val="007B5C03"/>
    <w:rsid w:val="007B5D39"/>
    <w:rsid w:val="007B5EB6"/>
    <w:rsid w:val="007B6DA8"/>
    <w:rsid w:val="007B764E"/>
    <w:rsid w:val="007B7664"/>
    <w:rsid w:val="007C0365"/>
    <w:rsid w:val="007C0C0D"/>
    <w:rsid w:val="007C184F"/>
    <w:rsid w:val="007C1CD0"/>
    <w:rsid w:val="007C27BA"/>
    <w:rsid w:val="007C392A"/>
    <w:rsid w:val="007C42CF"/>
    <w:rsid w:val="007C58D1"/>
    <w:rsid w:val="007C59B2"/>
    <w:rsid w:val="007C5E68"/>
    <w:rsid w:val="007C776B"/>
    <w:rsid w:val="007D0292"/>
    <w:rsid w:val="007D07D9"/>
    <w:rsid w:val="007D0E5B"/>
    <w:rsid w:val="007D146F"/>
    <w:rsid w:val="007D290B"/>
    <w:rsid w:val="007D4BAE"/>
    <w:rsid w:val="007D5E83"/>
    <w:rsid w:val="007D6AE5"/>
    <w:rsid w:val="007D6F2A"/>
    <w:rsid w:val="007D7671"/>
    <w:rsid w:val="007D7E37"/>
    <w:rsid w:val="007E03A7"/>
    <w:rsid w:val="007E057C"/>
    <w:rsid w:val="007E08B1"/>
    <w:rsid w:val="007E0E9E"/>
    <w:rsid w:val="007E1084"/>
    <w:rsid w:val="007E1182"/>
    <w:rsid w:val="007E138B"/>
    <w:rsid w:val="007E1B05"/>
    <w:rsid w:val="007E39F7"/>
    <w:rsid w:val="007E434F"/>
    <w:rsid w:val="007E583E"/>
    <w:rsid w:val="007E5B31"/>
    <w:rsid w:val="007E684F"/>
    <w:rsid w:val="007F0616"/>
    <w:rsid w:val="007F095A"/>
    <w:rsid w:val="007F0B2B"/>
    <w:rsid w:val="007F1378"/>
    <w:rsid w:val="007F1467"/>
    <w:rsid w:val="007F15AB"/>
    <w:rsid w:val="007F1E10"/>
    <w:rsid w:val="007F241F"/>
    <w:rsid w:val="007F2560"/>
    <w:rsid w:val="007F402B"/>
    <w:rsid w:val="007F5E6A"/>
    <w:rsid w:val="007F7169"/>
    <w:rsid w:val="007F79DE"/>
    <w:rsid w:val="00800221"/>
    <w:rsid w:val="008003D9"/>
    <w:rsid w:val="0080040E"/>
    <w:rsid w:val="008013B0"/>
    <w:rsid w:val="0080149A"/>
    <w:rsid w:val="008021B5"/>
    <w:rsid w:val="00802A24"/>
    <w:rsid w:val="00803C74"/>
    <w:rsid w:val="00804399"/>
    <w:rsid w:val="00805ECE"/>
    <w:rsid w:val="00807222"/>
    <w:rsid w:val="00807AE2"/>
    <w:rsid w:val="008120F4"/>
    <w:rsid w:val="0081275B"/>
    <w:rsid w:val="008143B1"/>
    <w:rsid w:val="0081455F"/>
    <w:rsid w:val="00815C34"/>
    <w:rsid w:val="00816409"/>
    <w:rsid w:val="00816A76"/>
    <w:rsid w:val="00817272"/>
    <w:rsid w:val="008172B1"/>
    <w:rsid w:val="00817552"/>
    <w:rsid w:val="0081755F"/>
    <w:rsid w:val="008233F6"/>
    <w:rsid w:val="00823CFD"/>
    <w:rsid w:val="0082439A"/>
    <w:rsid w:val="0082460F"/>
    <w:rsid w:val="00824723"/>
    <w:rsid w:val="00824925"/>
    <w:rsid w:val="00825D2C"/>
    <w:rsid w:val="00826AFF"/>
    <w:rsid w:val="00826DD8"/>
    <w:rsid w:val="00830DB5"/>
    <w:rsid w:val="008311DD"/>
    <w:rsid w:val="008312D4"/>
    <w:rsid w:val="0083160D"/>
    <w:rsid w:val="008319F3"/>
    <w:rsid w:val="00831E13"/>
    <w:rsid w:val="0083419E"/>
    <w:rsid w:val="008342A6"/>
    <w:rsid w:val="00834BD7"/>
    <w:rsid w:val="00834BE4"/>
    <w:rsid w:val="00834CC2"/>
    <w:rsid w:val="00834F18"/>
    <w:rsid w:val="0083501B"/>
    <w:rsid w:val="0083560B"/>
    <w:rsid w:val="00835686"/>
    <w:rsid w:val="00835A80"/>
    <w:rsid w:val="00836698"/>
    <w:rsid w:val="00836B4B"/>
    <w:rsid w:val="00837931"/>
    <w:rsid w:val="00840376"/>
    <w:rsid w:val="008409F7"/>
    <w:rsid w:val="00841C0E"/>
    <w:rsid w:val="00842066"/>
    <w:rsid w:val="008424B2"/>
    <w:rsid w:val="00842B3C"/>
    <w:rsid w:val="008432B9"/>
    <w:rsid w:val="00844067"/>
    <w:rsid w:val="00844098"/>
    <w:rsid w:val="008444E3"/>
    <w:rsid w:val="008456AE"/>
    <w:rsid w:val="00845FFF"/>
    <w:rsid w:val="00847133"/>
    <w:rsid w:val="00847D2E"/>
    <w:rsid w:val="0085073F"/>
    <w:rsid w:val="00850C2A"/>
    <w:rsid w:val="00850F9C"/>
    <w:rsid w:val="00851893"/>
    <w:rsid w:val="00851D4E"/>
    <w:rsid w:val="0085206B"/>
    <w:rsid w:val="00852154"/>
    <w:rsid w:val="0085223C"/>
    <w:rsid w:val="008522F3"/>
    <w:rsid w:val="00853856"/>
    <w:rsid w:val="0085435E"/>
    <w:rsid w:val="00854D28"/>
    <w:rsid w:val="00854D2C"/>
    <w:rsid w:val="0085527A"/>
    <w:rsid w:val="00855E43"/>
    <w:rsid w:val="00861561"/>
    <w:rsid w:val="008619C1"/>
    <w:rsid w:val="00861BB9"/>
    <w:rsid w:val="008620A0"/>
    <w:rsid w:val="00862212"/>
    <w:rsid w:val="00862465"/>
    <w:rsid w:val="0086387C"/>
    <w:rsid w:val="00863E4E"/>
    <w:rsid w:val="008644CB"/>
    <w:rsid w:val="0086500C"/>
    <w:rsid w:val="00866683"/>
    <w:rsid w:val="00866F5D"/>
    <w:rsid w:val="008671B2"/>
    <w:rsid w:val="008701A9"/>
    <w:rsid w:val="0087093B"/>
    <w:rsid w:val="00870987"/>
    <w:rsid w:val="008709CC"/>
    <w:rsid w:val="00870ED7"/>
    <w:rsid w:val="008716A3"/>
    <w:rsid w:val="00872371"/>
    <w:rsid w:val="00872A23"/>
    <w:rsid w:val="008735A7"/>
    <w:rsid w:val="00873C42"/>
    <w:rsid w:val="008757F5"/>
    <w:rsid w:val="00875D11"/>
    <w:rsid w:val="00875E26"/>
    <w:rsid w:val="0087696A"/>
    <w:rsid w:val="008778CE"/>
    <w:rsid w:val="00881562"/>
    <w:rsid w:val="00881EAD"/>
    <w:rsid w:val="0088269D"/>
    <w:rsid w:val="00882F64"/>
    <w:rsid w:val="00883A14"/>
    <w:rsid w:val="00883F0E"/>
    <w:rsid w:val="008842C6"/>
    <w:rsid w:val="0088488E"/>
    <w:rsid w:val="008856FE"/>
    <w:rsid w:val="00886920"/>
    <w:rsid w:val="00886BAB"/>
    <w:rsid w:val="008878A8"/>
    <w:rsid w:val="008879EA"/>
    <w:rsid w:val="00887A22"/>
    <w:rsid w:val="00890312"/>
    <w:rsid w:val="00890ADD"/>
    <w:rsid w:val="00891A03"/>
    <w:rsid w:val="00892433"/>
    <w:rsid w:val="00892463"/>
    <w:rsid w:val="00892659"/>
    <w:rsid w:val="00892A59"/>
    <w:rsid w:val="0089314D"/>
    <w:rsid w:val="008935C0"/>
    <w:rsid w:val="00893618"/>
    <w:rsid w:val="00893C05"/>
    <w:rsid w:val="00895211"/>
    <w:rsid w:val="00895750"/>
    <w:rsid w:val="00895976"/>
    <w:rsid w:val="00897207"/>
    <w:rsid w:val="008972BD"/>
    <w:rsid w:val="008974D2"/>
    <w:rsid w:val="008A01D9"/>
    <w:rsid w:val="008A0565"/>
    <w:rsid w:val="008A13F2"/>
    <w:rsid w:val="008A1565"/>
    <w:rsid w:val="008A1B12"/>
    <w:rsid w:val="008A26E6"/>
    <w:rsid w:val="008A35C6"/>
    <w:rsid w:val="008A649F"/>
    <w:rsid w:val="008A6612"/>
    <w:rsid w:val="008B2338"/>
    <w:rsid w:val="008B24F8"/>
    <w:rsid w:val="008B2983"/>
    <w:rsid w:val="008B2A82"/>
    <w:rsid w:val="008B2EBD"/>
    <w:rsid w:val="008B311C"/>
    <w:rsid w:val="008B424F"/>
    <w:rsid w:val="008B50C9"/>
    <w:rsid w:val="008B5CE1"/>
    <w:rsid w:val="008B6348"/>
    <w:rsid w:val="008B644E"/>
    <w:rsid w:val="008C0691"/>
    <w:rsid w:val="008C0831"/>
    <w:rsid w:val="008C16FE"/>
    <w:rsid w:val="008C195B"/>
    <w:rsid w:val="008C1C19"/>
    <w:rsid w:val="008C1FF8"/>
    <w:rsid w:val="008C2069"/>
    <w:rsid w:val="008C24DD"/>
    <w:rsid w:val="008C3620"/>
    <w:rsid w:val="008C3A11"/>
    <w:rsid w:val="008C3AC8"/>
    <w:rsid w:val="008C41A9"/>
    <w:rsid w:val="008C7989"/>
    <w:rsid w:val="008C7D8D"/>
    <w:rsid w:val="008D08E8"/>
    <w:rsid w:val="008D0C42"/>
    <w:rsid w:val="008D18FA"/>
    <w:rsid w:val="008D1CA2"/>
    <w:rsid w:val="008D2579"/>
    <w:rsid w:val="008D2698"/>
    <w:rsid w:val="008D3192"/>
    <w:rsid w:val="008D31D5"/>
    <w:rsid w:val="008D3AF4"/>
    <w:rsid w:val="008D41D9"/>
    <w:rsid w:val="008D42C6"/>
    <w:rsid w:val="008D4A2E"/>
    <w:rsid w:val="008D4C1D"/>
    <w:rsid w:val="008D5518"/>
    <w:rsid w:val="008D5545"/>
    <w:rsid w:val="008D6A70"/>
    <w:rsid w:val="008D6F68"/>
    <w:rsid w:val="008D778B"/>
    <w:rsid w:val="008E0FDF"/>
    <w:rsid w:val="008E12AE"/>
    <w:rsid w:val="008E165D"/>
    <w:rsid w:val="008E4467"/>
    <w:rsid w:val="008E57F1"/>
    <w:rsid w:val="008E59A9"/>
    <w:rsid w:val="008E5F2E"/>
    <w:rsid w:val="008E6569"/>
    <w:rsid w:val="008E7400"/>
    <w:rsid w:val="008E7649"/>
    <w:rsid w:val="008E766F"/>
    <w:rsid w:val="008F120C"/>
    <w:rsid w:val="008F37AD"/>
    <w:rsid w:val="008F3D62"/>
    <w:rsid w:val="008F4FE6"/>
    <w:rsid w:val="008F5627"/>
    <w:rsid w:val="008F6D40"/>
    <w:rsid w:val="008F7536"/>
    <w:rsid w:val="00900109"/>
    <w:rsid w:val="00901018"/>
    <w:rsid w:val="009011E4"/>
    <w:rsid w:val="00902546"/>
    <w:rsid w:val="009025E5"/>
    <w:rsid w:val="0090396F"/>
    <w:rsid w:val="00903E3A"/>
    <w:rsid w:val="00903EC0"/>
    <w:rsid w:val="00904369"/>
    <w:rsid w:val="009043BD"/>
    <w:rsid w:val="00904F91"/>
    <w:rsid w:val="00905259"/>
    <w:rsid w:val="00905612"/>
    <w:rsid w:val="00905CDD"/>
    <w:rsid w:val="009061EA"/>
    <w:rsid w:val="00906786"/>
    <w:rsid w:val="00906DAC"/>
    <w:rsid w:val="0090760A"/>
    <w:rsid w:val="009110A1"/>
    <w:rsid w:val="0091163C"/>
    <w:rsid w:val="009117B1"/>
    <w:rsid w:val="0091335B"/>
    <w:rsid w:val="009158BD"/>
    <w:rsid w:val="009162D0"/>
    <w:rsid w:val="00916438"/>
    <w:rsid w:val="009173BC"/>
    <w:rsid w:val="009174CE"/>
    <w:rsid w:val="009177BA"/>
    <w:rsid w:val="00917D79"/>
    <w:rsid w:val="0092069B"/>
    <w:rsid w:val="0092100B"/>
    <w:rsid w:val="00921285"/>
    <w:rsid w:val="009224A7"/>
    <w:rsid w:val="0092428C"/>
    <w:rsid w:val="0092498A"/>
    <w:rsid w:val="00924A30"/>
    <w:rsid w:val="0092555B"/>
    <w:rsid w:val="00927553"/>
    <w:rsid w:val="0092771E"/>
    <w:rsid w:val="00930197"/>
    <w:rsid w:val="0093034E"/>
    <w:rsid w:val="00930D68"/>
    <w:rsid w:val="009317D6"/>
    <w:rsid w:val="00932C44"/>
    <w:rsid w:val="0093438A"/>
    <w:rsid w:val="00934866"/>
    <w:rsid w:val="009349EF"/>
    <w:rsid w:val="00934A54"/>
    <w:rsid w:val="00934DDD"/>
    <w:rsid w:val="00935570"/>
    <w:rsid w:val="00935B6B"/>
    <w:rsid w:val="00935D77"/>
    <w:rsid w:val="009363D5"/>
    <w:rsid w:val="009364C0"/>
    <w:rsid w:val="00936A3A"/>
    <w:rsid w:val="00936D49"/>
    <w:rsid w:val="0093790F"/>
    <w:rsid w:val="009406A2"/>
    <w:rsid w:val="00940BF4"/>
    <w:rsid w:val="009427B1"/>
    <w:rsid w:val="00943E92"/>
    <w:rsid w:val="00945272"/>
    <w:rsid w:val="009475A8"/>
    <w:rsid w:val="009475CF"/>
    <w:rsid w:val="009509B5"/>
    <w:rsid w:val="00950B85"/>
    <w:rsid w:val="00950FAE"/>
    <w:rsid w:val="009526B2"/>
    <w:rsid w:val="00952AEB"/>
    <w:rsid w:val="00953636"/>
    <w:rsid w:val="00953A67"/>
    <w:rsid w:val="0095417E"/>
    <w:rsid w:val="00955C80"/>
    <w:rsid w:val="00956B05"/>
    <w:rsid w:val="00956C76"/>
    <w:rsid w:val="00956EC8"/>
    <w:rsid w:val="00957851"/>
    <w:rsid w:val="00957F8D"/>
    <w:rsid w:val="009600B7"/>
    <w:rsid w:val="009605E8"/>
    <w:rsid w:val="00960A80"/>
    <w:rsid w:val="00961383"/>
    <w:rsid w:val="009623A4"/>
    <w:rsid w:val="00963CA1"/>
    <w:rsid w:val="00964A46"/>
    <w:rsid w:val="00964BCA"/>
    <w:rsid w:val="00964EDB"/>
    <w:rsid w:val="00965B38"/>
    <w:rsid w:val="0096665B"/>
    <w:rsid w:val="00967023"/>
    <w:rsid w:val="009678EC"/>
    <w:rsid w:val="009700A1"/>
    <w:rsid w:val="009711D1"/>
    <w:rsid w:val="00971C35"/>
    <w:rsid w:val="00971F40"/>
    <w:rsid w:val="00971FCE"/>
    <w:rsid w:val="0097259B"/>
    <w:rsid w:val="00973350"/>
    <w:rsid w:val="00973C2B"/>
    <w:rsid w:val="00974BF4"/>
    <w:rsid w:val="00974CE9"/>
    <w:rsid w:val="009754F8"/>
    <w:rsid w:val="0097593D"/>
    <w:rsid w:val="00975D85"/>
    <w:rsid w:val="009810E4"/>
    <w:rsid w:val="00983711"/>
    <w:rsid w:val="00983B8A"/>
    <w:rsid w:val="00983C42"/>
    <w:rsid w:val="009842E1"/>
    <w:rsid w:val="009853CE"/>
    <w:rsid w:val="00987D42"/>
    <w:rsid w:val="00987F0A"/>
    <w:rsid w:val="00991051"/>
    <w:rsid w:val="0099155A"/>
    <w:rsid w:val="00991C4E"/>
    <w:rsid w:val="00992630"/>
    <w:rsid w:val="00992DC9"/>
    <w:rsid w:val="00994F1D"/>
    <w:rsid w:val="00994FF0"/>
    <w:rsid w:val="0099625C"/>
    <w:rsid w:val="0099699A"/>
    <w:rsid w:val="00996D31"/>
    <w:rsid w:val="00997505"/>
    <w:rsid w:val="0099798E"/>
    <w:rsid w:val="00997B2D"/>
    <w:rsid w:val="00997C48"/>
    <w:rsid w:val="00997C77"/>
    <w:rsid w:val="009A0265"/>
    <w:rsid w:val="009A0B5B"/>
    <w:rsid w:val="009A25A9"/>
    <w:rsid w:val="009A267E"/>
    <w:rsid w:val="009A2A95"/>
    <w:rsid w:val="009A365F"/>
    <w:rsid w:val="009A3700"/>
    <w:rsid w:val="009A3B68"/>
    <w:rsid w:val="009A4817"/>
    <w:rsid w:val="009A4EFC"/>
    <w:rsid w:val="009A5245"/>
    <w:rsid w:val="009A57EB"/>
    <w:rsid w:val="009A61C6"/>
    <w:rsid w:val="009A627C"/>
    <w:rsid w:val="009A6D2F"/>
    <w:rsid w:val="009A7E11"/>
    <w:rsid w:val="009B04ED"/>
    <w:rsid w:val="009B185A"/>
    <w:rsid w:val="009B27EC"/>
    <w:rsid w:val="009B299F"/>
    <w:rsid w:val="009B2C0E"/>
    <w:rsid w:val="009B2F06"/>
    <w:rsid w:val="009B34E5"/>
    <w:rsid w:val="009B3D0C"/>
    <w:rsid w:val="009B449E"/>
    <w:rsid w:val="009B5665"/>
    <w:rsid w:val="009B5B4A"/>
    <w:rsid w:val="009B5CE5"/>
    <w:rsid w:val="009B5F18"/>
    <w:rsid w:val="009B689C"/>
    <w:rsid w:val="009B6D2C"/>
    <w:rsid w:val="009B794D"/>
    <w:rsid w:val="009C01A9"/>
    <w:rsid w:val="009C02F2"/>
    <w:rsid w:val="009C0882"/>
    <w:rsid w:val="009C0904"/>
    <w:rsid w:val="009C1446"/>
    <w:rsid w:val="009C1F2D"/>
    <w:rsid w:val="009C202E"/>
    <w:rsid w:val="009C22E0"/>
    <w:rsid w:val="009C324F"/>
    <w:rsid w:val="009C4672"/>
    <w:rsid w:val="009C4FC3"/>
    <w:rsid w:val="009C57FB"/>
    <w:rsid w:val="009C5979"/>
    <w:rsid w:val="009C6791"/>
    <w:rsid w:val="009C6FB3"/>
    <w:rsid w:val="009C7E5D"/>
    <w:rsid w:val="009D0B06"/>
    <w:rsid w:val="009D1312"/>
    <w:rsid w:val="009D245A"/>
    <w:rsid w:val="009D2510"/>
    <w:rsid w:val="009D25E9"/>
    <w:rsid w:val="009D33B9"/>
    <w:rsid w:val="009D380D"/>
    <w:rsid w:val="009D3CE9"/>
    <w:rsid w:val="009D4812"/>
    <w:rsid w:val="009D505A"/>
    <w:rsid w:val="009D54C0"/>
    <w:rsid w:val="009D63F8"/>
    <w:rsid w:val="009D67A0"/>
    <w:rsid w:val="009D6E1D"/>
    <w:rsid w:val="009D738B"/>
    <w:rsid w:val="009D7DF4"/>
    <w:rsid w:val="009E1B30"/>
    <w:rsid w:val="009E3036"/>
    <w:rsid w:val="009E30BB"/>
    <w:rsid w:val="009E40A9"/>
    <w:rsid w:val="009E5238"/>
    <w:rsid w:val="009E5323"/>
    <w:rsid w:val="009E54C3"/>
    <w:rsid w:val="009E596B"/>
    <w:rsid w:val="009E5BC7"/>
    <w:rsid w:val="009E6852"/>
    <w:rsid w:val="009E7207"/>
    <w:rsid w:val="009E7267"/>
    <w:rsid w:val="009E773C"/>
    <w:rsid w:val="009E7A25"/>
    <w:rsid w:val="009E7E28"/>
    <w:rsid w:val="009F163C"/>
    <w:rsid w:val="009F170C"/>
    <w:rsid w:val="009F19AE"/>
    <w:rsid w:val="009F22A5"/>
    <w:rsid w:val="009F2F4B"/>
    <w:rsid w:val="009F3E2F"/>
    <w:rsid w:val="009F40FD"/>
    <w:rsid w:val="009F48AC"/>
    <w:rsid w:val="009F5341"/>
    <w:rsid w:val="009F63AD"/>
    <w:rsid w:val="009F6C7E"/>
    <w:rsid w:val="009F71B7"/>
    <w:rsid w:val="009F740D"/>
    <w:rsid w:val="009F767D"/>
    <w:rsid w:val="00A0000C"/>
    <w:rsid w:val="00A00540"/>
    <w:rsid w:val="00A018BA"/>
    <w:rsid w:val="00A03050"/>
    <w:rsid w:val="00A030A1"/>
    <w:rsid w:val="00A0338D"/>
    <w:rsid w:val="00A03738"/>
    <w:rsid w:val="00A03A4A"/>
    <w:rsid w:val="00A0484D"/>
    <w:rsid w:val="00A07E8E"/>
    <w:rsid w:val="00A07FF0"/>
    <w:rsid w:val="00A10277"/>
    <w:rsid w:val="00A10866"/>
    <w:rsid w:val="00A128D0"/>
    <w:rsid w:val="00A137D6"/>
    <w:rsid w:val="00A13C48"/>
    <w:rsid w:val="00A13F95"/>
    <w:rsid w:val="00A14FDB"/>
    <w:rsid w:val="00A1552E"/>
    <w:rsid w:val="00A15BD9"/>
    <w:rsid w:val="00A16460"/>
    <w:rsid w:val="00A2052E"/>
    <w:rsid w:val="00A20792"/>
    <w:rsid w:val="00A207E0"/>
    <w:rsid w:val="00A21BF7"/>
    <w:rsid w:val="00A22484"/>
    <w:rsid w:val="00A226CE"/>
    <w:rsid w:val="00A238AD"/>
    <w:rsid w:val="00A23AE3"/>
    <w:rsid w:val="00A2479B"/>
    <w:rsid w:val="00A24FDF"/>
    <w:rsid w:val="00A260E3"/>
    <w:rsid w:val="00A267C4"/>
    <w:rsid w:val="00A2741E"/>
    <w:rsid w:val="00A274C8"/>
    <w:rsid w:val="00A308C6"/>
    <w:rsid w:val="00A31298"/>
    <w:rsid w:val="00A3137E"/>
    <w:rsid w:val="00A3264B"/>
    <w:rsid w:val="00A3297D"/>
    <w:rsid w:val="00A32989"/>
    <w:rsid w:val="00A32F98"/>
    <w:rsid w:val="00A32FFA"/>
    <w:rsid w:val="00A348C3"/>
    <w:rsid w:val="00A34EB5"/>
    <w:rsid w:val="00A35293"/>
    <w:rsid w:val="00A35299"/>
    <w:rsid w:val="00A353FC"/>
    <w:rsid w:val="00A36EB3"/>
    <w:rsid w:val="00A372B4"/>
    <w:rsid w:val="00A379E2"/>
    <w:rsid w:val="00A37E54"/>
    <w:rsid w:val="00A4018E"/>
    <w:rsid w:val="00A40911"/>
    <w:rsid w:val="00A40BD4"/>
    <w:rsid w:val="00A41B3B"/>
    <w:rsid w:val="00A423F6"/>
    <w:rsid w:val="00A42ACA"/>
    <w:rsid w:val="00A43EFA"/>
    <w:rsid w:val="00A4649E"/>
    <w:rsid w:val="00A46968"/>
    <w:rsid w:val="00A47043"/>
    <w:rsid w:val="00A47619"/>
    <w:rsid w:val="00A47651"/>
    <w:rsid w:val="00A47FF1"/>
    <w:rsid w:val="00A50167"/>
    <w:rsid w:val="00A50502"/>
    <w:rsid w:val="00A505F0"/>
    <w:rsid w:val="00A50917"/>
    <w:rsid w:val="00A53520"/>
    <w:rsid w:val="00A545A7"/>
    <w:rsid w:val="00A5518D"/>
    <w:rsid w:val="00A5532A"/>
    <w:rsid w:val="00A558DC"/>
    <w:rsid w:val="00A56661"/>
    <w:rsid w:val="00A57B81"/>
    <w:rsid w:val="00A57BD6"/>
    <w:rsid w:val="00A607CF"/>
    <w:rsid w:val="00A60EE2"/>
    <w:rsid w:val="00A6188E"/>
    <w:rsid w:val="00A61A34"/>
    <w:rsid w:val="00A628E1"/>
    <w:rsid w:val="00A62988"/>
    <w:rsid w:val="00A62D25"/>
    <w:rsid w:val="00A63A91"/>
    <w:rsid w:val="00A64C23"/>
    <w:rsid w:val="00A64F7F"/>
    <w:rsid w:val="00A65BE0"/>
    <w:rsid w:val="00A660F6"/>
    <w:rsid w:val="00A66145"/>
    <w:rsid w:val="00A661C1"/>
    <w:rsid w:val="00A664B6"/>
    <w:rsid w:val="00A67501"/>
    <w:rsid w:val="00A676EF"/>
    <w:rsid w:val="00A67F69"/>
    <w:rsid w:val="00A70DE5"/>
    <w:rsid w:val="00A72F69"/>
    <w:rsid w:val="00A731C5"/>
    <w:rsid w:val="00A73E8F"/>
    <w:rsid w:val="00A745FD"/>
    <w:rsid w:val="00A7489C"/>
    <w:rsid w:val="00A75C0F"/>
    <w:rsid w:val="00A75CDB"/>
    <w:rsid w:val="00A7754A"/>
    <w:rsid w:val="00A77BBB"/>
    <w:rsid w:val="00A77F77"/>
    <w:rsid w:val="00A804D2"/>
    <w:rsid w:val="00A81575"/>
    <w:rsid w:val="00A82A7E"/>
    <w:rsid w:val="00A8358A"/>
    <w:rsid w:val="00A839BC"/>
    <w:rsid w:val="00A85E00"/>
    <w:rsid w:val="00A861DB"/>
    <w:rsid w:val="00A86957"/>
    <w:rsid w:val="00A87087"/>
    <w:rsid w:val="00A912EA"/>
    <w:rsid w:val="00A9148B"/>
    <w:rsid w:val="00A91BA7"/>
    <w:rsid w:val="00A92141"/>
    <w:rsid w:val="00A931E6"/>
    <w:rsid w:val="00A938E8"/>
    <w:rsid w:val="00A939B7"/>
    <w:rsid w:val="00A94E82"/>
    <w:rsid w:val="00A967F8"/>
    <w:rsid w:val="00A96D0D"/>
    <w:rsid w:val="00A9792F"/>
    <w:rsid w:val="00A97AC5"/>
    <w:rsid w:val="00A97FF3"/>
    <w:rsid w:val="00AA01BB"/>
    <w:rsid w:val="00AA0B1C"/>
    <w:rsid w:val="00AA0FB0"/>
    <w:rsid w:val="00AA4446"/>
    <w:rsid w:val="00AA618B"/>
    <w:rsid w:val="00AA6203"/>
    <w:rsid w:val="00AA645D"/>
    <w:rsid w:val="00AA6B04"/>
    <w:rsid w:val="00AA71C8"/>
    <w:rsid w:val="00AA7B98"/>
    <w:rsid w:val="00AB1532"/>
    <w:rsid w:val="00AB2251"/>
    <w:rsid w:val="00AB2DD4"/>
    <w:rsid w:val="00AB3168"/>
    <w:rsid w:val="00AB348A"/>
    <w:rsid w:val="00AB3A5E"/>
    <w:rsid w:val="00AB4A60"/>
    <w:rsid w:val="00AB4C65"/>
    <w:rsid w:val="00AB54CE"/>
    <w:rsid w:val="00AB6032"/>
    <w:rsid w:val="00AB714C"/>
    <w:rsid w:val="00AB7A27"/>
    <w:rsid w:val="00AC0842"/>
    <w:rsid w:val="00AC0A63"/>
    <w:rsid w:val="00AC0D26"/>
    <w:rsid w:val="00AC156B"/>
    <w:rsid w:val="00AC1BCB"/>
    <w:rsid w:val="00AC1BDA"/>
    <w:rsid w:val="00AC23E6"/>
    <w:rsid w:val="00AC3950"/>
    <w:rsid w:val="00AC3A1F"/>
    <w:rsid w:val="00AC425F"/>
    <w:rsid w:val="00AC57C7"/>
    <w:rsid w:val="00AC58BA"/>
    <w:rsid w:val="00AC5CA0"/>
    <w:rsid w:val="00AC63A8"/>
    <w:rsid w:val="00AC64D9"/>
    <w:rsid w:val="00AC7336"/>
    <w:rsid w:val="00AC7BBC"/>
    <w:rsid w:val="00AD0EFF"/>
    <w:rsid w:val="00AD2388"/>
    <w:rsid w:val="00AD34E7"/>
    <w:rsid w:val="00AD36E0"/>
    <w:rsid w:val="00AD3C81"/>
    <w:rsid w:val="00AD4576"/>
    <w:rsid w:val="00AD59AD"/>
    <w:rsid w:val="00AD6108"/>
    <w:rsid w:val="00AD6FCC"/>
    <w:rsid w:val="00AE00FC"/>
    <w:rsid w:val="00AE0146"/>
    <w:rsid w:val="00AE06ED"/>
    <w:rsid w:val="00AE2730"/>
    <w:rsid w:val="00AE2DB9"/>
    <w:rsid w:val="00AE3215"/>
    <w:rsid w:val="00AE4AAF"/>
    <w:rsid w:val="00AE4D4C"/>
    <w:rsid w:val="00AE537F"/>
    <w:rsid w:val="00AE571F"/>
    <w:rsid w:val="00AE5CE5"/>
    <w:rsid w:val="00AE5D95"/>
    <w:rsid w:val="00AE7B27"/>
    <w:rsid w:val="00AE7E33"/>
    <w:rsid w:val="00AF07E6"/>
    <w:rsid w:val="00AF16FF"/>
    <w:rsid w:val="00AF1B8A"/>
    <w:rsid w:val="00AF2A89"/>
    <w:rsid w:val="00AF38F9"/>
    <w:rsid w:val="00AF3DB5"/>
    <w:rsid w:val="00AF4FF8"/>
    <w:rsid w:val="00AF57F2"/>
    <w:rsid w:val="00AF5C56"/>
    <w:rsid w:val="00AF6323"/>
    <w:rsid w:val="00AF66A3"/>
    <w:rsid w:val="00AF6791"/>
    <w:rsid w:val="00AF6DE8"/>
    <w:rsid w:val="00AF7050"/>
    <w:rsid w:val="00AF765D"/>
    <w:rsid w:val="00B01BEF"/>
    <w:rsid w:val="00B01DB4"/>
    <w:rsid w:val="00B03394"/>
    <w:rsid w:val="00B047FE"/>
    <w:rsid w:val="00B04BED"/>
    <w:rsid w:val="00B05CBC"/>
    <w:rsid w:val="00B06F60"/>
    <w:rsid w:val="00B0720D"/>
    <w:rsid w:val="00B07676"/>
    <w:rsid w:val="00B07892"/>
    <w:rsid w:val="00B07C8A"/>
    <w:rsid w:val="00B1053D"/>
    <w:rsid w:val="00B11565"/>
    <w:rsid w:val="00B12A6C"/>
    <w:rsid w:val="00B12B86"/>
    <w:rsid w:val="00B13CC3"/>
    <w:rsid w:val="00B13DA8"/>
    <w:rsid w:val="00B146EC"/>
    <w:rsid w:val="00B14810"/>
    <w:rsid w:val="00B14BF8"/>
    <w:rsid w:val="00B15489"/>
    <w:rsid w:val="00B157BB"/>
    <w:rsid w:val="00B1582F"/>
    <w:rsid w:val="00B168B7"/>
    <w:rsid w:val="00B17168"/>
    <w:rsid w:val="00B20093"/>
    <w:rsid w:val="00B20F23"/>
    <w:rsid w:val="00B21865"/>
    <w:rsid w:val="00B21D9C"/>
    <w:rsid w:val="00B21EBF"/>
    <w:rsid w:val="00B21F81"/>
    <w:rsid w:val="00B22AA3"/>
    <w:rsid w:val="00B23177"/>
    <w:rsid w:val="00B232C5"/>
    <w:rsid w:val="00B23856"/>
    <w:rsid w:val="00B23C93"/>
    <w:rsid w:val="00B243AF"/>
    <w:rsid w:val="00B24E19"/>
    <w:rsid w:val="00B24FDF"/>
    <w:rsid w:val="00B25332"/>
    <w:rsid w:val="00B26CBE"/>
    <w:rsid w:val="00B26F9D"/>
    <w:rsid w:val="00B2794D"/>
    <w:rsid w:val="00B30706"/>
    <w:rsid w:val="00B30AAF"/>
    <w:rsid w:val="00B3354C"/>
    <w:rsid w:val="00B33B3C"/>
    <w:rsid w:val="00B33B97"/>
    <w:rsid w:val="00B34320"/>
    <w:rsid w:val="00B3459B"/>
    <w:rsid w:val="00B34A36"/>
    <w:rsid w:val="00B34AE7"/>
    <w:rsid w:val="00B34F8D"/>
    <w:rsid w:val="00B35036"/>
    <w:rsid w:val="00B35D7D"/>
    <w:rsid w:val="00B36405"/>
    <w:rsid w:val="00B36F36"/>
    <w:rsid w:val="00B3775E"/>
    <w:rsid w:val="00B37D62"/>
    <w:rsid w:val="00B400AC"/>
    <w:rsid w:val="00B40BE5"/>
    <w:rsid w:val="00B416B1"/>
    <w:rsid w:val="00B41A9A"/>
    <w:rsid w:val="00B41AF9"/>
    <w:rsid w:val="00B42174"/>
    <w:rsid w:val="00B429FE"/>
    <w:rsid w:val="00B42B1A"/>
    <w:rsid w:val="00B45330"/>
    <w:rsid w:val="00B46DED"/>
    <w:rsid w:val="00B508DE"/>
    <w:rsid w:val="00B50943"/>
    <w:rsid w:val="00B512BE"/>
    <w:rsid w:val="00B52143"/>
    <w:rsid w:val="00B521E1"/>
    <w:rsid w:val="00B52CF4"/>
    <w:rsid w:val="00B52DF2"/>
    <w:rsid w:val="00B545A4"/>
    <w:rsid w:val="00B54995"/>
    <w:rsid w:val="00B5500A"/>
    <w:rsid w:val="00B55A00"/>
    <w:rsid w:val="00B561D3"/>
    <w:rsid w:val="00B56756"/>
    <w:rsid w:val="00B56CB3"/>
    <w:rsid w:val="00B57244"/>
    <w:rsid w:val="00B576F4"/>
    <w:rsid w:val="00B57CDB"/>
    <w:rsid w:val="00B60FE0"/>
    <w:rsid w:val="00B614C8"/>
    <w:rsid w:val="00B61A45"/>
    <w:rsid w:val="00B6248A"/>
    <w:rsid w:val="00B62C48"/>
    <w:rsid w:val="00B6300A"/>
    <w:rsid w:val="00B634FD"/>
    <w:rsid w:val="00B6433A"/>
    <w:rsid w:val="00B64F67"/>
    <w:rsid w:val="00B66400"/>
    <w:rsid w:val="00B6649D"/>
    <w:rsid w:val="00B67419"/>
    <w:rsid w:val="00B6750E"/>
    <w:rsid w:val="00B67947"/>
    <w:rsid w:val="00B70103"/>
    <w:rsid w:val="00B70396"/>
    <w:rsid w:val="00B70855"/>
    <w:rsid w:val="00B70FC6"/>
    <w:rsid w:val="00B711FB"/>
    <w:rsid w:val="00B72063"/>
    <w:rsid w:val="00B72F53"/>
    <w:rsid w:val="00B740F0"/>
    <w:rsid w:val="00B7514E"/>
    <w:rsid w:val="00B76997"/>
    <w:rsid w:val="00B77273"/>
    <w:rsid w:val="00B7759A"/>
    <w:rsid w:val="00B77AD5"/>
    <w:rsid w:val="00B77C59"/>
    <w:rsid w:val="00B8000C"/>
    <w:rsid w:val="00B81CAB"/>
    <w:rsid w:val="00B82371"/>
    <w:rsid w:val="00B826CE"/>
    <w:rsid w:val="00B83344"/>
    <w:rsid w:val="00B845E5"/>
    <w:rsid w:val="00B85207"/>
    <w:rsid w:val="00B85E3D"/>
    <w:rsid w:val="00B87053"/>
    <w:rsid w:val="00B87D83"/>
    <w:rsid w:val="00B90C44"/>
    <w:rsid w:val="00B91C3F"/>
    <w:rsid w:val="00B91DEC"/>
    <w:rsid w:val="00B9351B"/>
    <w:rsid w:val="00B9414E"/>
    <w:rsid w:val="00B953D3"/>
    <w:rsid w:val="00B965A4"/>
    <w:rsid w:val="00B966C0"/>
    <w:rsid w:val="00B97422"/>
    <w:rsid w:val="00B9787F"/>
    <w:rsid w:val="00B97923"/>
    <w:rsid w:val="00BA010C"/>
    <w:rsid w:val="00BA143C"/>
    <w:rsid w:val="00BA26ED"/>
    <w:rsid w:val="00BA447A"/>
    <w:rsid w:val="00BA5556"/>
    <w:rsid w:val="00BA5890"/>
    <w:rsid w:val="00BA5AAF"/>
    <w:rsid w:val="00BA5E08"/>
    <w:rsid w:val="00BA7384"/>
    <w:rsid w:val="00BA7C18"/>
    <w:rsid w:val="00BB059A"/>
    <w:rsid w:val="00BB08AA"/>
    <w:rsid w:val="00BB1411"/>
    <w:rsid w:val="00BB1BD6"/>
    <w:rsid w:val="00BB2C99"/>
    <w:rsid w:val="00BB349B"/>
    <w:rsid w:val="00BB39A1"/>
    <w:rsid w:val="00BB3CAC"/>
    <w:rsid w:val="00BB5609"/>
    <w:rsid w:val="00BB5692"/>
    <w:rsid w:val="00BB6373"/>
    <w:rsid w:val="00BB6B43"/>
    <w:rsid w:val="00BB6D03"/>
    <w:rsid w:val="00BC0400"/>
    <w:rsid w:val="00BC0C64"/>
    <w:rsid w:val="00BC0ED3"/>
    <w:rsid w:val="00BC1AD3"/>
    <w:rsid w:val="00BC260D"/>
    <w:rsid w:val="00BC436E"/>
    <w:rsid w:val="00BC4EE9"/>
    <w:rsid w:val="00BC5401"/>
    <w:rsid w:val="00BC5DBA"/>
    <w:rsid w:val="00BC62CA"/>
    <w:rsid w:val="00BC6875"/>
    <w:rsid w:val="00BC7179"/>
    <w:rsid w:val="00BC7384"/>
    <w:rsid w:val="00BD017B"/>
    <w:rsid w:val="00BD01DD"/>
    <w:rsid w:val="00BD10EA"/>
    <w:rsid w:val="00BD204C"/>
    <w:rsid w:val="00BD2BAD"/>
    <w:rsid w:val="00BD3EBA"/>
    <w:rsid w:val="00BD4FC0"/>
    <w:rsid w:val="00BD57A1"/>
    <w:rsid w:val="00BD6888"/>
    <w:rsid w:val="00BD7D03"/>
    <w:rsid w:val="00BE0E64"/>
    <w:rsid w:val="00BE148A"/>
    <w:rsid w:val="00BE1A36"/>
    <w:rsid w:val="00BE35A1"/>
    <w:rsid w:val="00BE3BC5"/>
    <w:rsid w:val="00BE4F5B"/>
    <w:rsid w:val="00BE562A"/>
    <w:rsid w:val="00BE5F6C"/>
    <w:rsid w:val="00BE6108"/>
    <w:rsid w:val="00BE77D7"/>
    <w:rsid w:val="00BE7814"/>
    <w:rsid w:val="00BF0053"/>
    <w:rsid w:val="00BF0286"/>
    <w:rsid w:val="00BF0B1B"/>
    <w:rsid w:val="00BF0C6E"/>
    <w:rsid w:val="00BF1BD2"/>
    <w:rsid w:val="00BF1C5F"/>
    <w:rsid w:val="00BF21F0"/>
    <w:rsid w:val="00BF253F"/>
    <w:rsid w:val="00BF3058"/>
    <w:rsid w:val="00BF32EC"/>
    <w:rsid w:val="00BF3E0B"/>
    <w:rsid w:val="00BF3E30"/>
    <w:rsid w:val="00BF4119"/>
    <w:rsid w:val="00BF496A"/>
    <w:rsid w:val="00BF4A94"/>
    <w:rsid w:val="00BF507F"/>
    <w:rsid w:val="00BF5595"/>
    <w:rsid w:val="00BF5BEB"/>
    <w:rsid w:val="00BF6B62"/>
    <w:rsid w:val="00BF7354"/>
    <w:rsid w:val="00BF7982"/>
    <w:rsid w:val="00C007B6"/>
    <w:rsid w:val="00C00871"/>
    <w:rsid w:val="00C02412"/>
    <w:rsid w:val="00C025BB"/>
    <w:rsid w:val="00C036F6"/>
    <w:rsid w:val="00C04DE7"/>
    <w:rsid w:val="00C051B6"/>
    <w:rsid w:val="00C05CA4"/>
    <w:rsid w:val="00C063C8"/>
    <w:rsid w:val="00C10137"/>
    <w:rsid w:val="00C1064F"/>
    <w:rsid w:val="00C1115E"/>
    <w:rsid w:val="00C1216B"/>
    <w:rsid w:val="00C123FA"/>
    <w:rsid w:val="00C13B6A"/>
    <w:rsid w:val="00C1435F"/>
    <w:rsid w:val="00C150E0"/>
    <w:rsid w:val="00C15200"/>
    <w:rsid w:val="00C15FBA"/>
    <w:rsid w:val="00C1618A"/>
    <w:rsid w:val="00C173E4"/>
    <w:rsid w:val="00C177DF"/>
    <w:rsid w:val="00C17CD5"/>
    <w:rsid w:val="00C2006D"/>
    <w:rsid w:val="00C203F4"/>
    <w:rsid w:val="00C20553"/>
    <w:rsid w:val="00C20AF0"/>
    <w:rsid w:val="00C2153E"/>
    <w:rsid w:val="00C219D8"/>
    <w:rsid w:val="00C2239B"/>
    <w:rsid w:val="00C22E9C"/>
    <w:rsid w:val="00C22F71"/>
    <w:rsid w:val="00C2380F"/>
    <w:rsid w:val="00C238D5"/>
    <w:rsid w:val="00C26451"/>
    <w:rsid w:val="00C269C5"/>
    <w:rsid w:val="00C26B36"/>
    <w:rsid w:val="00C26F3A"/>
    <w:rsid w:val="00C2717D"/>
    <w:rsid w:val="00C27881"/>
    <w:rsid w:val="00C27A91"/>
    <w:rsid w:val="00C27E59"/>
    <w:rsid w:val="00C27F7A"/>
    <w:rsid w:val="00C30464"/>
    <w:rsid w:val="00C30974"/>
    <w:rsid w:val="00C31770"/>
    <w:rsid w:val="00C31FE5"/>
    <w:rsid w:val="00C32F89"/>
    <w:rsid w:val="00C3448E"/>
    <w:rsid w:val="00C3459B"/>
    <w:rsid w:val="00C36F81"/>
    <w:rsid w:val="00C374FE"/>
    <w:rsid w:val="00C37B32"/>
    <w:rsid w:val="00C4069E"/>
    <w:rsid w:val="00C411C4"/>
    <w:rsid w:val="00C41CDC"/>
    <w:rsid w:val="00C420E7"/>
    <w:rsid w:val="00C4239B"/>
    <w:rsid w:val="00C43375"/>
    <w:rsid w:val="00C44007"/>
    <w:rsid w:val="00C44E9D"/>
    <w:rsid w:val="00C4577D"/>
    <w:rsid w:val="00C45F60"/>
    <w:rsid w:val="00C474AD"/>
    <w:rsid w:val="00C47670"/>
    <w:rsid w:val="00C5011E"/>
    <w:rsid w:val="00C50270"/>
    <w:rsid w:val="00C50B88"/>
    <w:rsid w:val="00C51200"/>
    <w:rsid w:val="00C54C0C"/>
    <w:rsid w:val="00C55F13"/>
    <w:rsid w:val="00C56448"/>
    <w:rsid w:val="00C5675A"/>
    <w:rsid w:val="00C578C0"/>
    <w:rsid w:val="00C579DC"/>
    <w:rsid w:val="00C60D58"/>
    <w:rsid w:val="00C60DE7"/>
    <w:rsid w:val="00C6116D"/>
    <w:rsid w:val="00C6125B"/>
    <w:rsid w:val="00C61950"/>
    <w:rsid w:val="00C61D33"/>
    <w:rsid w:val="00C61ED4"/>
    <w:rsid w:val="00C6260D"/>
    <w:rsid w:val="00C63B3B"/>
    <w:rsid w:val="00C6439A"/>
    <w:rsid w:val="00C64A14"/>
    <w:rsid w:val="00C652A8"/>
    <w:rsid w:val="00C653B6"/>
    <w:rsid w:val="00C666CB"/>
    <w:rsid w:val="00C66D55"/>
    <w:rsid w:val="00C674AC"/>
    <w:rsid w:val="00C67EFD"/>
    <w:rsid w:val="00C70A3A"/>
    <w:rsid w:val="00C70DE3"/>
    <w:rsid w:val="00C711EA"/>
    <w:rsid w:val="00C71288"/>
    <w:rsid w:val="00C72A0F"/>
    <w:rsid w:val="00C72AB5"/>
    <w:rsid w:val="00C72C50"/>
    <w:rsid w:val="00C72EC1"/>
    <w:rsid w:val="00C73AE5"/>
    <w:rsid w:val="00C742AC"/>
    <w:rsid w:val="00C744ED"/>
    <w:rsid w:val="00C74C92"/>
    <w:rsid w:val="00C752B1"/>
    <w:rsid w:val="00C7571A"/>
    <w:rsid w:val="00C75FF8"/>
    <w:rsid w:val="00C813FE"/>
    <w:rsid w:val="00C82BA6"/>
    <w:rsid w:val="00C8316B"/>
    <w:rsid w:val="00C831C4"/>
    <w:rsid w:val="00C8365D"/>
    <w:rsid w:val="00C8431F"/>
    <w:rsid w:val="00C8692B"/>
    <w:rsid w:val="00C8751D"/>
    <w:rsid w:val="00C87FA8"/>
    <w:rsid w:val="00C90065"/>
    <w:rsid w:val="00C9024A"/>
    <w:rsid w:val="00C91126"/>
    <w:rsid w:val="00C91489"/>
    <w:rsid w:val="00C94F55"/>
    <w:rsid w:val="00C96EC6"/>
    <w:rsid w:val="00C97DAF"/>
    <w:rsid w:val="00CA05D7"/>
    <w:rsid w:val="00CA2A0C"/>
    <w:rsid w:val="00CA3033"/>
    <w:rsid w:val="00CA3A9B"/>
    <w:rsid w:val="00CA474B"/>
    <w:rsid w:val="00CA5D34"/>
    <w:rsid w:val="00CA5F6E"/>
    <w:rsid w:val="00CA630A"/>
    <w:rsid w:val="00CA6477"/>
    <w:rsid w:val="00CA6821"/>
    <w:rsid w:val="00CA6F2A"/>
    <w:rsid w:val="00CA74AC"/>
    <w:rsid w:val="00CA7789"/>
    <w:rsid w:val="00CA7FA9"/>
    <w:rsid w:val="00CB0277"/>
    <w:rsid w:val="00CB1F92"/>
    <w:rsid w:val="00CB2A38"/>
    <w:rsid w:val="00CB39F5"/>
    <w:rsid w:val="00CB3E49"/>
    <w:rsid w:val="00CB4FCC"/>
    <w:rsid w:val="00CB5019"/>
    <w:rsid w:val="00CB52A7"/>
    <w:rsid w:val="00CB5442"/>
    <w:rsid w:val="00CB5C0F"/>
    <w:rsid w:val="00CC05CE"/>
    <w:rsid w:val="00CC0A82"/>
    <w:rsid w:val="00CC0C2A"/>
    <w:rsid w:val="00CC0D0B"/>
    <w:rsid w:val="00CC22A6"/>
    <w:rsid w:val="00CC324C"/>
    <w:rsid w:val="00CC41A7"/>
    <w:rsid w:val="00CC45EC"/>
    <w:rsid w:val="00CC48D6"/>
    <w:rsid w:val="00CC735D"/>
    <w:rsid w:val="00CD123C"/>
    <w:rsid w:val="00CD2314"/>
    <w:rsid w:val="00CD27F3"/>
    <w:rsid w:val="00CD2939"/>
    <w:rsid w:val="00CD2AD6"/>
    <w:rsid w:val="00CD33DE"/>
    <w:rsid w:val="00CD3F50"/>
    <w:rsid w:val="00CD42DC"/>
    <w:rsid w:val="00CD4925"/>
    <w:rsid w:val="00CD5135"/>
    <w:rsid w:val="00CD518B"/>
    <w:rsid w:val="00CD57AC"/>
    <w:rsid w:val="00CD625D"/>
    <w:rsid w:val="00CD6A47"/>
    <w:rsid w:val="00CD6C95"/>
    <w:rsid w:val="00CD7AE8"/>
    <w:rsid w:val="00CD7CF0"/>
    <w:rsid w:val="00CE2024"/>
    <w:rsid w:val="00CE2911"/>
    <w:rsid w:val="00CE3126"/>
    <w:rsid w:val="00CE34AC"/>
    <w:rsid w:val="00CE3765"/>
    <w:rsid w:val="00CE3D6E"/>
    <w:rsid w:val="00CE4086"/>
    <w:rsid w:val="00CE46CE"/>
    <w:rsid w:val="00CE51F4"/>
    <w:rsid w:val="00CE5418"/>
    <w:rsid w:val="00CE5838"/>
    <w:rsid w:val="00CE66D6"/>
    <w:rsid w:val="00CE674D"/>
    <w:rsid w:val="00CE678B"/>
    <w:rsid w:val="00CE6A0D"/>
    <w:rsid w:val="00CF195B"/>
    <w:rsid w:val="00CF24FA"/>
    <w:rsid w:val="00CF34F6"/>
    <w:rsid w:val="00CF3537"/>
    <w:rsid w:val="00CF3C72"/>
    <w:rsid w:val="00CF4950"/>
    <w:rsid w:val="00CF507C"/>
    <w:rsid w:val="00CF601E"/>
    <w:rsid w:val="00CF60AA"/>
    <w:rsid w:val="00CF6C25"/>
    <w:rsid w:val="00D03B06"/>
    <w:rsid w:val="00D04CDC"/>
    <w:rsid w:val="00D053B4"/>
    <w:rsid w:val="00D05AFF"/>
    <w:rsid w:val="00D05EDF"/>
    <w:rsid w:val="00D0608F"/>
    <w:rsid w:val="00D06D40"/>
    <w:rsid w:val="00D077D2"/>
    <w:rsid w:val="00D0794B"/>
    <w:rsid w:val="00D1031E"/>
    <w:rsid w:val="00D105ED"/>
    <w:rsid w:val="00D10A30"/>
    <w:rsid w:val="00D1100B"/>
    <w:rsid w:val="00D11709"/>
    <w:rsid w:val="00D12A0B"/>
    <w:rsid w:val="00D12BFE"/>
    <w:rsid w:val="00D137D6"/>
    <w:rsid w:val="00D13BD5"/>
    <w:rsid w:val="00D15BE3"/>
    <w:rsid w:val="00D161D6"/>
    <w:rsid w:val="00D16496"/>
    <w:rsid w:val="00D17521"/>
    <w:rsid w:val="00D17A66"/>
    <w:rsid w:val="00D2089B"/>
    <w:rsid w:val="00D20C29"/>
    <w:rsid w:val="00D20CE1"/>
    <w:rsid w:val="00D212E3"/>
    <w:rsid w:val="00D2147E"/>
    <w:rsid w:val="00D22FFD"/>
    <w:rsid w:val="00D23BE4"/>
    <w:rsid w:val="00D24EC0"/>
    <w:rsid w:val="00D2651A"/>
    <w:rsid w:val="00D26F57"/>
    <w:rsid w:val="00D30B5A"/>
    <w:rsid w:val="00D3349E"/>
    <w:rsid w:val="00D33837"/>
    <w:rsid w:val="00D34404"/>
    <w:rsid w:val="00D348AC"/>
    <w:rsid w:val="00D353B6"/>
    <w:rsid w:val="00D35455"/>
    <w:rsid w:val="00D355B9"/>
    <w:rsid w:val="00D35D3E"/>
    <w:rsid w:val="00D365E6"/>
    <w:rsid w:val="00D3668D"/>
    <w:rsid w:val="00D3735A"/>
    <w:rsid w:val="00D37EE9"/>
    <w:rsid w:val="00D40610"/>
    <w:rsid w:val="00D406C6"/>
    <w:rsid w:val="00D41A2A"/>
    <w:rsid w:val="00D42A13"/>
    <w:rsid w:val="00D42BEC"/>
    <w:rsid w:val="00D4343B"/>
    <w:rsid w:val="00D43B67"/>
    <w:rsid w:val="00D43D46"/>
    <w:rsid w:val="00D44050"/>
    <w:rsid w:val="00D45737"/>
    <w:rsid w:val="00D45854"/>
    <w:rsid w:val="00D46010"/>
    <w:rsid w:val="00D476CD"/>
    <w:rsid w:val="00D50404"/>
    <w:rsid w:val="00D51A67"/>
    <w:rsid w:val="00D53F0E"/>
    <w:rsid w:val="00D548F6"/>
    <w:rsid w:val="00D550F1"/>
    <w:rsid w:val="00D558A4"/>
    <w:rsid w:val="00D57181"/>
    <w:rsid w:val="00D574DC"/>
    <w:rsid w:val="00D576E1"/>
    <w:rsid w:val="00D579FB"/>
    <w:rsid w:val="00D607D5"/>
    <w:rsid w:val="00D609E9"/>
    <w:rsid w:val="00D60E13"/>
    <w:rsid w:val="00D61C46"/>
    <w:rsid w:val="00D620F8"/>
    <w:rsid w:val="00D623D7"/>
    <w:rsid w:val="00D6242A"/>
    <w:rsid w:val="00D6281E"/>
    <w:rsid w:val="00D62A06"/>
    <w:rsid w:val="00D63254"/>
    <w:rsid w:val="00D63DEA"/>
    <w:rsid w:val="00D63E50"/>
    <w:rsid w:val="00D64B25"/>
    <w:rsid w:val="00D650D2"/>
    <w:rsid w:val="00D6528B"/>
    <w:rsid w:val="00D6570F"/>
    <w:rsid w:val="00D657D8"/>
    <w:rsid w:val="00D65C0F"/>
    <w:rsid w:val="00D66452"/>
    <w:rsid w:val="00D6665B"/>
    <w:rsid w:val="00D66986"/>
    <w:rsid w:val="00D669BE"/>
    <w:rsid w:val="00D701F3"/>
    <w:rsid w:val="00D703F3"/>
    <w:rsid w:val="00D70A01"/>
    <w:rsid w:val="00D71016"/>
    <w:rsid w:val="00D71834"/>
    <w:rsid w:val="00D72C1C"/>
    <w:rsid w:val="00D731D1"/>
    <w:rsid w:val="00D740C8"/>
    <w:rsid w:val="00D74DC6"/>
    <w:rsid w:val="00D77E3E"/>
    <w:rsid w:val="00D81386"/>
    <w:rsid w:val="00D8182F"/>
    <w:rsid w:val="00D81A5D"/>
    <w:rsid w:val="00D83439"/>
    <w:rsid w:val="00D836B4"/>
    <w:rsid w:val="00D83FAB"/>
    <w:rsid w:val="00D84D81"/>
    <w:rsid w:val="00D85C3F"/>
    <w:rsid w:val="00D86088"/>
    <w:rsid w:val="00D8678C"/>
    <w:rsid w:val="00D87D2F"/>
    <w:rsid w:val="00D90D25"/>
    <w:rsid w:val="00D90D5B"/>
    <w:rsid w:val="00D91223"/>
    <w:rsid w:val="00D91D63"/>
    <w:rsid w:val="00D91FF9"/>
    <w:rsid w:val="00D92293"/>
    <w:rsid w:val="00D9277A"/>
    <w:rsid w:val="00D94177"/>
    <w:rsid w:val="00D962D4"/>
    <w:rsid w:val="00D962FA"/>
    <w:rsid w:val="00D9784E"/>
    <w:rsid w:val="00D97BD8"/>
    <w:rsid w:val="00DA0169"/>
    <w:rsid w:val="00DA12D1"/>
    <w:rsid w:val="00DA1A55"/>
    <w:rsid w:val="00DA2532"/>
    <w:rsid w:val="00DA25BA"/>
    <w:rsid w:val="00DA2E9C"/>
    <w:rsid w:val="00DA2F09"/>
    <w:rsid w:val="00DA332C"/>
    <w:rsid w:val="00DA3B46"/>
    <w:rsid w:val="00DA403C"/>
    <w:rsid w:val="00DA4DFD"/>
    <w:rsid w:val="00DA64D8"/>
    <w:rsid w:val="00DA69E6"/>
    <w:rsid w:val="00DA7B90"/>
    <w:rsid w:val="00DA7C61"/>
    <w:rsid w:val="00DA7E0E"/>
    <w:rsid w:val="00DB002E"/>
    <w:rsid w:val="00DB04D5"/>
    <w:rsid w:val="00DB0FA7"/>
    <w:rsid w:val="00DB3488"/>
    <w:rsid w:val="00DB4024"/>
    <w:rsid w:val="00DB4BD8"/>
    <w:rsid w:val="00DB5B2D"/>
    <w:rsid w:val="00DC034D"/>
    <w:rsid w:val="00DC035F"/>
    <w:rsid w:val="00DC08CC"/>
    <w:rsid w:val="00DC09FD"/>
    <w:rsid w:val="00DC245B"/>
    <w:rsid w:val="00DC32BC"/>
    <w:rsid w:val="00DC37F6"/>
    <w:rsid w:val="00DC4446"/>
    <w:rsid w:val="00DC4722"/>
    <w:rsid w:val="00DC4779"/>
    <w:rsid w:val="00DC5007"/>
    <w:rsid w:val="00DC5407"/>
    <w:rsid w:val="00DC540D"/>
    <w:rsid w:val="00DC5A05"/>
    <w:rsid w:val="00DC5F73"/>
    <w:rsid w:val="00DD06C2"/>
    <w:rsid w:val="00DD219C"/>
    <w:rsid w:val="00DD281B"/>
    <w:rsid w:val="00DD2D2C"/>
    <w:rsid w:val="00DD3E08"/>
    <w:rsid w:val="00DD48A0"/>
    <w:rsid w:val="00DD5EC2"/>
    <w:rsid w:val="00DD6AE9"/>
    <w:rsid w:val="00DD6C52"/>
    <w:rsid w:val="00DD78CC"/>
    <w:rsid w:val="00DE01A5"/>
    <w:rsid w:val="00DE0542"/>
    <w:rsid w:val="00DE121F"/>
    <w:rsid w:val="00DE127E"/>
    <w:rsid w:val="00DE1C47"/>
    <w:rsid w:val="00DE2C6C"/>
    <w:rsid w:val="00DE31B1"/>
    <w:rsid w:val="00DE40E5"/>
    <w:rsid w:val="00DE49FD"/>
    <w:rsid w:val="00DE4ECA"/>
    <w:rsid w:val="00DE5482"/>
    <w:rsid w:val="00DE6B0C"/>
    <w:rsid w:val="00DE6D2A"/>
    <w:rsid w:val="00DE6EC9"/>
    <w:rsid w:val="00DE715D"/>
    <w:rsid w:val="00DE791E"/>
    <w:rsid w:val="00DE7D3A"/>
    <w:rsid w:val="00DF0E8B"/>
    <w:rsid w:val="00DF23F4"/>
    <w:rsid w:val="00DF3B88"/>
    <w:rsid w:val="00DF4E21"/>
    <w:rsid w:val="00DF4F77"/>
    <w:rsid w:val="00DF5D16"/>
    <w:rsid w:val="00DF5EDB"/>
    <w:rsid w:val="00DF7192"/>
    <w:rsid w:val="00DF72A3"/>
    <w:rsid w:val="00DF7BF3"/>
    <w:rsid w:val="00E01020"/>
    <w:rsid w:val="00E02097"/>
    <w:rsid w:val="00E02854"/>
    <w:rsid w:val="00E03754"/>
    <w:rsid w:val="00E04342"/>
    <w:rsid w:val="00E04C7B"/>
    <w:rsid w:val="00E066AE"/>
    <w:rsid w:val="00E06CD0"/>
    <w:rsid w:val="00E07717"/>
    <w:rsid w:val="00E079B3"/>
    <w:rsid w:val="00E079D0"/>
    <w:rsid w:val="00E10595"/>
    <w:rsid w:val="00E105CD"/>
    <w:rsid w:val="00E105F7"/>
    <w:rsid w:val="00E11026"/>
    <w:rsid w:val="00E1142B"/>
    <w:rsid w:val="00E11718"/>
    <w:rsid w:val="00E11833"/>
    <w:rsid w:val="00E118CA"/>
    <w:rsid w:val="00E11981"/>
    <w:rsid w:val="00E1263A"/>
    <w:rsid w:val="00E1287D"/>
    <w:rsid w:val="00E13166"/>
    <w:rsid w:val="00E13803"/>
    <w:rsid w:val="00E13F9D"/>
    <w:rsid w:val="00E166B2"/>
    <w:rsid w:val="00E167E0"/>
    <w:rsid w:val="00E16EFC"/>
    <w:rsid w:val="00E16F13"/>
    <w:rsid w:val="00E177EA"/>
    <w:rsid w:val="00E17CAC"/>
    <w:rsid w:val="00E20971"/>
    <w:rsid w:val="00E210E1"/>
    <w:rsid w:val="00E218D4"/>
    <w:rsid w:val="00E22634"/>
    <w:rsid w:val="00E227B6"/>
    <w:rsid w:val="00E22D53"/>
    <w:rsid w:val="00E23AE3"/>
    <w:rsid w:val="00E2415D"/>
    <w:rsid w:val="00E24780"/>
    <w:rsid w:val="00E24C20"/>
    <w:rsid w:val="00E25F01"/>
    <w:rsid w:val="00E2699A"/>
    <w:rsid w:val="00E273D7"/>
    <w:rsid w:val="00E277CA"/>
    <w:rsid w:val="00E30130"/>
    <w:rsid w:val="00E315FF"/>
    <w:rsid w:val="00E31FE6"/>
    <w:rsid w:val="00E32C2D"/>
    <w:rsid w:val="00E32C94"/>
    <w:rsid w:val="00E33452"/>
    <w:rsid w:val="00E3496B"/>
    <w:rsid w:val="00E34B9E"/>
    <w:rsid w:val="00E35D09"/>
    <w:rsid w:val="00E35E34"/>
    <w:rsid w:val="00E36619"/>
    <w:rsid w:val="00E37791"/>
    <w:rsid w:val="00E37A34"/>
    <w:rsid w:val="00E40596"/>
    <w:rsid w:val="00E40710"/>
    <w:rsid w:val="00E40A91"/>
    <w:rsid w:val="00E40E24"/>
    <w:rsid w:val="00E410E0"/>
    <w:rsid w:val="00E41BAC"/>
    <w:rsid w:val="00E424F9"/>
    <w:rsid w:val="00E42C40"/>
    <w:rsid w:val="00E43166"/>
    <w:rsid w:val="00E4318B"/>
    <w:rsid w:val="00E4384A"/>
    <w:rsid w:val="00E43F48"/>
    <w:rsid w:val="00E44209"/>
    <w:rsid w:val="00E44A77"/>
    <w:rsid w:val="00E44F86"/>
    <w:rsid w:val="00E44F9C"/>
    <w:rsid w:val="00E4538D"/>
    <w:rsid w:val="00E45EEE"/>
    <w:rsid w:val="00E45FCB"/>
    <w:rsid w:val="00E46EA1"/>
    <w:rsid w:val="00E47CA9"/>
    <w:rsid w:val="00E51189"/>
    <w:rsid w:val="00E51AB1"/>
    <w:rsid w:val="00E51F34"/>
    <w:rsid w:val="00E533F9"/>
    <w:rsid w:val="00E53705"/>
    <w:rsid w:val="00E5397A"/>
    <w:rsid w:val="00E53A9B"/>
    <w:rsid w:val="00E53C93"/>
    <w:rsid w:val="00E54ED4"/>
    <w:rsid w:val="00E55053"/>
    <w:rsid w:val="00E55922"/>
    <w:rsid w:val="00E55CB2"/>
    <w:rsid w:val="00E55D31"/>
    <w:rsid w:val="00E56553"/>
    <w:rsid w:val="00E56F0D"/>
    <w:rsid w:val="00E571C9"/>
    <w:rsid w:val="00E5784A"/>
    <w:rsid w:val="00E57E1E"/>
    <w:rsid w:val="00E6081B"/>
    <w:rsid w:val="00E6104C"/>
    <w:rsid w:val="00E61647"/>
    <w:rsid w:val="00E62F64"/>
    <w:rsid w:val="00E64AB5"/>
    <w:rsid w:val="00E64C74"/>
    <w:rsid w:val="00E66906"/>
    <w:rsid w:val="00E66D98"/>
    <w:rsid w:val="00E66EA9"/>
    <w:rsid w:val="00E675AB"/>
    <w:rsid w:val="00E67C7A"/>
    <w:rsid w:val="00E67EC1"/>
    <w:rsid w:val="00E718C3"/>
    <w:rsid w:val="00E71C04"/>
    <w:rsid w:val="00E71D31"/>
    <w:rsid w:val="00E7201D"/>
    <w:rsid w:val="00E721F6"/>
    <w:rsid w:val="00E734A7"/>
    <w:rsid w:val="00E73EBF"/>
    <w:rsid w:val="00E747E8"/>
    <w:rsid w:val="00E7489C"/>
    <w:rsid w:val="00E74B60"/>
    <w:rsid w:val="00E7509D"/>
    <w:rsid w:val="00E75896"/>
    <w:rsid w:val="00E7607A"/>
    <w:rsid w:val="00E76D23"/>
    <w:rsid w:val="00E77024"/>
    <w:rsid w:val="00E801D1"/>
    <w:rsid w:val="00E80871"/>
    <w:rsid w:val="00E81303"/>
    <w:rsid w:val="00E81F73"/>
    <w:rsid w:val="00E8228F"/>
    <w:rsid w:val="00E82ADA"/>
    <w:rsid w:val="00E83A97"/>
    <w:rsid w:val="00E83C5C"/>
    <w:rsid w:val="00E841A9"/>
    <w:rsid w:val="00E842A3"/>
    <w:rsid w:val="00E84B08"/>
    <w:rsid w:val="00E850E7"/>
    <w:rsid w:val="00E8535F"/>
    <w:rsid w:val="00E85870"/>
    <w:rsid w:val="00E875B2"/>
    <w:rsid w:val="00E876BD"/>
    <w:rsid w:val="00E9023F"/>
    <w:rsid w:val="00E908DA"/>
    <w:rsid w:val="00E9181A"/>
    <w:rsid w:val="00E92951"/>
    <w:rsid w:val="00E92DBD"/>
    <w:rsid w:val="00E93628"/>
    <w:rsid w:val="00E94152"/>
    <w:rsid w:val="00E94A17"/>
    <w:rsid w:val="00E94FA4"/>
    <w:rsid w:val="00E95031"/>
    <w:rsid w:val="00E95A82"/>
    <w:rsid w:val="00E95CB7"/>
    <w:rsid w:val="00E9626B"/>
    <w:rsid w:val="00E97F07"/>
    <w:rsid w:val="00EA0048"/>
    <w:rsid w:val="00EA0B91"/>
    <w:rsid w:val="00EA2C14"/>
    <w:rsid w:val="00EA2D9B"/>
    <w:rsid w:val="00EA321C"/>
    <w:rsid w:val="00EA3EEF"/>
    <w:rsid w:val="00EA4CFE"/>
    <w:rsid w:val="00EA551C"/>
    <w:rsid w:val="00EA56B3"/>
    <w:rsid w:val="00EA5BCB"/>
    <w:rsid w:val="00EA60ED"/>
    <w:rsid w:val="00EA6C1B"/>
    <w:rsid w:val="00EA6CFD"/>
    <w:rsid w:val="00EA7371"/>
    <w:rsid w:val="00EA7BEE"/>
    <w:rsid w:val="00EA7E09"/>
    <w:rsid w:val="00EB09C8"/>
    <w:rsid w:val="00EB165C"/>
    <w:rsid w:val="00EB2530"/>
    <w:rsid w:val="00EB28D8"/>
    <w:rsid w:val="00EB3075"/>
    <w:rsid w:val="00EB3710"/>
    <w:rsid w:val="00EB4F4D"/>
    <w:rsid w:val="00EB5112"/>
    <w:rsid w:val="00EB693C"/>
    <w:rsid w:val="00EB709A"/>
    <w:rsid w:val="00EB7378"/>
    <w:rsid w:val="00EC08D9"/>
    <w:rsid w:val="00EC0C0F"/>
    <w:rsid w:val="00EC24CB"/>
    <w:rsid w:val="00EC3466"/>
    <w:rsid w:val="00EC37B9"/>
    <w:rsid w:val="00EC40E1"/>
    <w:rsid w:val="00EC49CB"/>
    <w:rsid w:val="00EC5842"/>
    <w:rsid w:val="00EC5F2C"/>
    <w:rsid w:val="00EC616A"/>
    <w:rsid w:val="00EC6A02"/>
    <w:rsid w:val="00EC6BFD"/>
    <w:rsid w:val="00EC790C"/>
    <w:rsid w:val="00ED00BE"/>
    <w:rsid w:val="00ED0B39"/>
    <w:rsid w:val="00ED0FAE"/>
    <w:rsid w:val="00ED1E32"/>
    <w:rsid w:val="00ED1E72"/>
    <w:rsid w:val="00ED3770"/>
    <w:rsid w:val="00ED4520"/>
    <w:rsid w:val="00ED5130"/>
    <w:rsid w:val="00ED5869"/>
    <w:rsid w:val="00ED6B1E"/>
    <w:rsid w:val="00ED740B"/>
    <w:rsid w:val="00ED76A7"/>
    <w:rsid w:val="00ED7C57"/>
    <w:rsid w:val="00EE20D7"/>
    <w:rsid w:val="00EE308D"/>
    <w:rsid w:val="00EE3401"/>
    <w:rsid w:val="00EE356A"/>
    <w:rsid w:val="00EE362E"/>
    <w:rsid w:val="00EE3B38"/>
    <w:rsid w:val="00EE3FD8"/>
    <w:rsid w:val="00EE4BE2"/>
    <w:rsid w:val="00EE4D2A"/>
    <w:rsid w:val="00EE4F2E"/>
    <w:rsid w:val="00EE5851"/>
    <w:rsid w:val="00EE6F74"/>
    <w:rsid w:val="00EE7663"/>
    <w:rsid w:val="00EF3070"/>
    <w:rsid w:val="00EF3F9D"/>
    <w:rsid w:val="00EF4612"/>
    <w:rsid w:val="00EF58A2"/>
    <w:rsid w:val="00EF6655"/>
    <w:rsid w:val="00EF7B68"/>
    <w:rsid w:val="00F009DA"/>
    <w:rsid w:val="00F00BEB"/>
    <w:rsid w:val="00F01B78"/>
    <w:rsid w:val="00F02313"/>
    <w:rsid w:val="00F035A7"/>
    <w:rsid w:val="00F041A2"/>
    <w:rsid w:val="00F049A9"/>
    <w:rsid w:val="00F0535F"/>
    <w:rsid w:val="00F05F23"/>
    <w:rsid w:val="00F0600E"/>
    <w:rsid w:val="00F06865"/>
    <w:rsid w:val="00F0712C"/>
    <w:rsid w:val="00F1086E"/>
    <w:rsid w:val="00F10A4D"/>
    <w:rsid w:val="00F10F31"/>
    <w:rsid w:val="00F1148A"/>
    <w:rsid w:val="00F11536"/>
    <w:rsid w:val="00F11824"/>
    <w:rsid w:val="00F12DD7"/>
    <w:rsid w:val="00F142E1"/>
    <w:rsid w:val="00F1451D"/>
    <w:rsid w:val="00F14767"/>
    <w:rsid w:val="00F149CF"/>
    <w:rsid w:val="00F14CAA"/>
    <w:rsid w:val="00F14D64"/>
    <w:rsid w:val="00F15D8B"/>
    <w:rsid w:val="00F16885"/>
    <w:rsid w:val="00F168FF"/>
    <w:rsid w:val="00F16CF0"/>
    <w:rsid w:val="00F17D70"/>
    <w:rsid w:val="00F21743"/>
    <w:rsid w:val="00F220FC"/>
    <w:rsid w:val="00F2235A"/>
    <w:rsid w:val="00F22BED"/>
    <w:rsid w:val="00F2386B"/>
    <w:rsid w:val="00F240BA"/>
    <w:rsid w:val="00F24861"/>
    <w:rsid w:val="00F252FA"/>
    <w:rsid w:val="00F25332"/>
    <w:rsid w:val="00F255EA"/>
    <w:rsid w:val="00F256A2"/>
    <w:rsid w:val="00F2587B"/>
    <w:rsid w:val="00F25D0C"/>
    <w:rsid w:val="00F25D35"/>
    <w:rsid w:val="00F2684D"/>
    <w:rsid w:val="00F2696C"/>
    <w:rsid w:val="00F27346"/>
    <w:rsid w:val="00F27D54"/>
    <w:rsid w:val="00F3074A"/>
    <w:rsid w:val="00F30C0A"/>
    <w:rsid w:val="00F31523"/>
    <w:rsid w:val="00F31944"/>
    <w:rsid w:val="00F34BF5"/>
    <w:rsid w:val="00F35193"/>
    <w:rsid w:val="00F36540"/>
    <w:rsid w:val="00F369AE"/>
    <w:rsid w:val="00F36A7B"/>
    <w:rsid w:val="00F36D73"/>
    <w:rsid w:val="00F37CF0"/>
    <w:rsid w:val="00F40D76"/>
    <w:rsid w:val="00F427B0"/>
    <w:rsid w:val="00F4315E"/>
    <w:rsid w:val="00F4331D"/>
    <w:rsid w:val="00F433F4"/>
    <w:rsid w:val="00F43889"/>
    <w:rsid w:val="00F45349"/>
    <w:rsid w:val="00F456CE"/>
    <w:rsid w:val="00F465E2"/>
    <w:rsid w:val="00F46CBD"/>
    <w:rsid w:val="00F47311"/>
    <w:rsid w:val="00F47941"/>
    <w:rsid w:val="00F47A78"/>
    <w:rsid w:val="00F502AD"/>
    <w:rsid w:val="00F51941"/>
    <w:rsid w:val="00F52163"/>
    <w:rsid w:val="00F522AE"/>
    <w:rsid w:val="00F5289A"/>
    <w:rsid w:val="00F5295E"/>
    <w:rsid w:val="00F52FA1"/>
    <w:rsid w:val="00F534CF"/>
    <w:rsid w:val="00F53EA1"/>
    <w:rsid w:val="00F54A34"/>
    <w:rsid w:val="00F54E21"/>
    <w:rsid w:val="00F555FD"/>
    <w:rsid w:val="00F559E0"/>
    <w:rsid w:val="00F576AC"/>
    <w:rsid w:val="00F577AA"/>
    <w:rsid w:val="00F57E48"/>
    <w:rsid w:val="00F603CA"/>
    <w:rsid w:val="00F60A63"/>
    <w:rsid w:val="00F61EDB"/>
    <w:rsid w:val="00F64267"/>
    <w:rsid w:val="00F655DB"/>
    <w:rsid w:val="00F66D24"/>
    <w:rsid w:val="00F672DD"/>
    <w:rsid w:val="00F67C77"/>
    <w:rsid w:val="00F67F02"/>
    <w:rsid w:val="00F713F9"/>
    <w:rsid w:val="00F715B0"/>
    <w:rsid w:val="00F716A1"/>
    <w:rsid w:val="00F72B7D"/>
    <w:rsid w:val="00F73B07"/>
    <w:rsid w:val="00F7463E"/>
    <w:rsid w:val="00F74AF3"/>
    <w:rsid w:val="00F75553"/>
    <w:rsid w:val="00F7637F"/>
    <w:rsid w:val="00F7677A"/>
    <w:rsid w:val="00F76B1F"/>
    <w:rsid w:val="00F772FA"/>
    <w:rsid w:val="00F77904"/>
    <w:rsid w:val="00F77C56"/>
    <w:rsid w:val="00F804D4"/>
    <w:rsid w:val="00F81756"/>
    <w:rsid w:val="00F81C65"/>
    <w:rsid w:val="00F84A8E"/>
    <w:rsid w:val="00F84E14"/>
    <w:rsid w:val="00F84E9A"/>
    <w:rsid w:val="00F860DC"/>
    <w:rsid w:val="00F872B9"/>
    <w:rsid w:val="00F87388"/>
    <w:rsid w:val="00F87C62"/>
    <w:rsid w:val="00F906DC"/>
    <w:rsid w:val="00F90F7A"/>
    <w:rsid w:val="00F90FC0"/>
    <w:rsid w:val="00F926BA"/>
    <w:rsid w:val="00F93E47"/>
    <w:rsid w:val="00F94248"/>
    <w:rsid w:val="00F94591"/>
    <w:rsid w:val="00F95066"/>
    <w:rsid w:val="00F9561E"/>
    <w:rsid w:val="00F95DFC"/>
    <w:rsid w:val="00F96040"/>
    <w:rsid w:val="00F962EC"/>
    <w:rsid w:val="00F962F7"/>
    <w:rsid w:val="00F96875"/>
    <w:rsid w:val="00F97453"/>
    <w:rsid w:val="00F97951"/>
    <w:rsid w:val="00FA03DD"/>
    <w:rsid w:val="00FA4E3C"/>
    <w:rsid w:val="00FA5234"/>
    <w:rsid w:val="00FA53B0"/>
    <w:rsid w:val="00FA55AA"/>
    <w:rsid w:val="00FA6459"/>
    <w:rsid w:val="00FA67E2"/>
    <w:rsid w:val="00FA7BEE"/>
    <w:rsid w:val="00FB00D7"/>
    <w:rsid w:val="00FB01CB"/>
    <w:rsid w:val="00FB1D7F"/>
    <w:rsid w:val="00FB21FC"/>
    <w:rsid w:val="00FB2868"/>
    <w:rsid w:val="00FB2D04"/>
    <w:rsid w:val="00FB3051"/>
    <w:rsid w:val="00FB3187"/>
    <w:rsid w:val="00FB3487"/>
    <w:rsid w:val="00FB35AB"/>
    <w:rsid w:val="00FB431E"/>
    <w:rsid w:val="00FB4D05"/>
    <w:rsid w:val="00FB57CC"/>
    <w:rsid w:val="00FB5F16"/>
    <w:rsid w:val="00FB7FA2"/>
    <w:rsid w:val="00FC31FE"/>
    <w:rsid w:val="00FC3493"/>
    <w:rsid w:val="00FC362C"/>
    <w:rsid w:val="00FC39EE"/>
    <w:rsid w:val="00FC4566"/>
    <w:rsid w:val="00FC4792"/>
    <w:rsid w:val="00FC4B91"/>
    <w:rsid w:val="00FC530D"/>
    <w:rsid w:val="00FC565C"/>
    <w:rsid w:val="00FC6472"/>
    <w:rsid w:val="00FC68A4"/>
    <w:rsid w:val="00FC755F"/>
    <w:rsid w:val="00FC75DF"/>
    <w:rsid w:val="00FC79DC"/>
    <w:rsid w:val="00FC7AAE"/>
    <w:rsid w:val="00FD15B6"/>
    <w:rsid w:val="00FD1954"/>
    <w:rsid w:val="00FD2F51"/>
    <w:rsid w:val="00FD3301"/>
    <w:rsid w:val="00FD3CC6"/>
    <w:rsid w:val="00FD4262"/>
    <w:rsid w:val="00FD43A4"/>
    <w:rsid w:val="00FD5767"/>
    <w:rsid w:val="00FD623E"/>
    <w:rsid w:val="00FD627B"/>
    <w:rsid w:val="00FD69FD"/>
    <w:rsid w:val="00FD6BCF"/>
    <w:rsid w:val="00FD6E32"/>
    <w:rsid w:val="00FE049F"/>
    <w:rsid w:val="00FE0B55"/>
    <w:rsid w:val="00FE1AD4"/>
    <w:rsid w:val="00FE259C"/>
    <w:rsid w:val="00FE4BE1"/>
    <w:rsid w:val="00FE5649"/>
    <w:rsid w:val="00FE56DA"/>
    <w:rsid w:val="00FE576C"/>
    <w:rsid w:val="00FE6AC5"/>
    <w:rsid w:val="00FE73E8"/>
    <w:rsid w:val="00FE74F6"/>
    <w:rsid w:val="00FE75AD"/>
    <w:rsid w:val="00FF0D6A"/>
    <w:rsid w:val="00FF170F"/>
    <w:rsid w:val="00FF17A7"/>
    <w:rsid w:val="00FF1B7A"/>
    <w:rsid w:val="00FF2BF4"/>
    <w:rsid w:val="00FF3BC7"/>
    <w:rsid w:val="00FF3E74"/>
    <w:rsid w:val="00FF546B"/>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C6"/>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3"/>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4"/>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val="0"/>
      <w:bCs/>
      <w:color w:val="005386"/>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val="0"/>
      <w:bCs/>
      <w:color w:val="005386"/>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A731C5"/>
    <w:pPr>
      <w:tabs>
        <w:tab w:val="right" w:leader="dot" w:pos="9016"/>
      </w:tabs>
      <w:spacing w:after="100" w:line="240" w:lineRule="auto"/>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5"/>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005386"/>
      <w:sz w:val="36"/>
      <w:szCs w:val="28"/>
    </w:rPr>
  </w:style>
  <w:style w:type="paragraph" w:customStyle="1" w:styleId="3DSTitle1">
    <w:name w:val="3DS Title 1"/>
    <w:basedOn w:val="Titre11"/>
    <w:link w:val="3DSTitle1Car"/>
    <w:qFormat/>
    <w:rsid w:val="004D1196"/>
    <w:pPr>
      <w:numPr>
        <w:numId w:val="6"/>
      </w:numPr>
    </w:pPr>
    <w:rPr>
      <w:color w:val="005386"/>
      <w:sz w:val="32"/>
    </w:rPr>
  </w:style>
  <w:style w:type="paragraph" w:customStyle="1" w:styleId="3DSTitle2">
    <w:name w:val="3DS Title 2"/>
    <w:basedOn w:val="Titre11"/>
    <w:link w:val="3DSTitle2Car"/>
    <w:qFormat/>
    <w:rsid w:val="00FD627B"/>
    <w:pPr>
      <w:numPr>
        <w:ilvl w:val="1"/>
        <w:numId w:val="6"/>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6"/>
      </w:numPr>
    </w:pPr>
    <w:rPr>
      <w:b w:val="0"/>
      <w:sz w:val="24"/>
    </w:rPr>
  </w:style>
  <w:style w:type="character" w:customStyle="1" w:styleId="3DSTitle2Car">
    <w:name w:val="3DS Title 2 Car"/>
    <w:basedOn w:val="Titre1Char"/>
    <w:link w:val="3DSTitle2"/>
    <w:rsid w:val="00FD627B"/>
    <w:rPr>
      <w:rFonts w:ascii="Arial" w:eastAsiaTheme="majorEastAsia" w:hAnsi="Arial" w:cs="Arial"/>
      <w:b w:val="0"/>
      <w:bCs/>
      <w:color w:val="005386"/>
      <w:sz w:val="28"/>
      <w:szCs w:val="28"/>
    </w:rPr>
  </w:style>
  <w:style w:type="character" w:customStyle="1" w:styleId="3DSTitle3Car">
    <w:name w:val="3DS Title 3 Car"/>
    <w:basedOn w:val="Titre1Char"/>
    <w:link w:val="3DSTitle3"/>
    <w:rsid w:val="00FD627B"/>
    <w:rPr>
      <w:rFonts w:ascii="Arial" w:eastAsiaTheme="majorEastAsia" w:hAnsi="Arial" w:cs="Arial"/>
      <w:b w:val="0"/>
      <w:bCs/>
      <w:color w:val="005386"/>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 w:type="paragraph" w:styleId="Objetducommentaire">
    <w:name w:val="annotation subject"/>
    <w:basedOn w:val="Commentaire"/>
    <w:next w:val="Commentaire"/>
    <w:link w:val="ObjetducommentaireCar"/>
    <w:uiPriority w:val="99"/>
    <w:semiHidden/>
    <w:unhideWhenUsed/>
    <w:rsid w:val="0054760C"/>
    <w:pPr>
      <w:spacing w:after="200"/>
    </w:pPr>
    <w:rPr>
      <w:rFonts w:ascii="Arial" w:eastAsia="SimSun" w:hAnsi="Arial" w:cstheme="minorBidi"/>
      <w:b/>
      <w:bCs/>
      <w:sz w:val="20"/>
    </w:rPr>
  </w:style>
  <w:style w:type="character" w:customStyle="1" w:styleId="ObjetducommentaireCar">
    <w:name w:val="Objet du commentaire Car"/>
    <w:basedOn w:val="CommentaireCar"/>
    <w:link w:val="Objetducommentaire"/>
    <w:uiPriority w:val="99"/>
    <w:semiHidden/>
    <w:rsid w:val="0054760C"/>
    <w:rPr>
      <w:rFonts w:ascii="Arial" w:eastAsia="Times New Roman" w:hAnsi="Arial" w:cs="Times New Roman"/>
      <w:b/>
      <w:bCs/>
      <w:sz w:val="20"/>
      <w:szCs w:val="20"/>
    </w:rPr>
  </w:style>
  <w:style w:type="paragraph" w:styleId="Sansinterligne">
    <w:name w:val="No Spacing"/>
    <w:uiPriority w:val="1"/>
    <w:qFormat/>
    <w:rsid w:val="008B644E"/>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84420406">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6603922">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39885786">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08033615">
      <w:bodyDiv w:val="1"/>
      <w:marLeft w:val="0"/>
      <w:marRight w:val="0"/>
      <w:marTop w:val="0"/>
      <w:marBottom w:val="0"/>
      <w:divBdr>
        <w:top w:val="none" w:sz="0" w:space="0" w:color="auto"/>
        <w:left w:val="none" w:sz="0" w:space="0" w:color="auto"/>
        <w:bottom w:val="none" w:sz="0" w:space="0" w:color="auto"/>
        <w:right w:val="none" w:sz="0" w:space="0" w:color="auto"/>
      </w:divBdr>
      <w:divsChild>
        <w:div w:id="1638877886">
          <w:marLeft w:val="0"/>
          <w:marRight w:val="0"/>
          <w:marTop w:val="0"/>
          <w:marBottom w:val="0"/>
          <w:divBdr>
            <w:top w:val="none" w:sz="0" w:space="0" w:color="auto"/>
            <w:left w:val="none" w:sz="0" w:space="0" w:color="auto"/>
            <w:bottom w:val="none" w:sz="0" w:space="0" w:color="auto"/>
            <w:right w:val="none" w:sz="0" w:space="0" w:color="auto"/>
          </w:divBdr>
          <w:divsChild>
            <w:div w:id="1272664263">
              <w:marLeft w:val="0"/>
              <w:marRight w:val="0"/>
              <w:marTop w:val="0"/>
              <w:marBottom w:val="0"/>
              <w:divBdr>
                <w:top w:val="none" w:sz="0" w:space="0" w:color="auto"/>
                <w:left w:val="none" w:sz="0" w:space="0" w:color="auto"/>
                <w:bottom w:val="none" w:sz="0" w:space="0" w:color="auto"/>
                <w:right w:val="none" w:sz="0" w:space="0" w:color="auto"/>
              </w:divBdr>
            </w:div>
            <w:div w:id="147986471">
              <w:marLeft w:val="0"/>
              <w:marRight w:val="0"/>
              <w:marTop w:val="0"/>
              <w:marBottom w:val="0"/>
              <w:divBdr>
                <w:top w:val="none" w:sz="0" w:space="0" w:color="auto"/>
                <w:left w:val="none" w:sz="0" w:space="0" w:color="auto"/>
                <w:bottom w:val="none" w:sz="0" w:space="0" w:color="auto"/>
                <w:right w:val="none" w:sz="0" w:space="0" w:color="auto"/>
              </w:divBdr>
            </w:div>
            <w:div w:id="382294098">
              <w:marLeft w:val="0"/>
              <w:marRight w:val="0"/>
              <w:marTop w:val="0"/>
              <w:marBottom w:val="0"/>
              <w:divBdr>
                <w:top w:val="none" w:sz="0" w:space="0" w:color="auto"/>
                <w:left w:val="none" w:sz="0" w:space="0" w:color="auto"/>
                <w:bottom w:val="none" w:sz="0" w:space="0" w:color="auto"/>
                <w:right w:val="none" w:sz="0" w:space="0" w:color="auto"/>
              </w:divBdr>
            </w:div>
            <w:div w:id="13763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87507">
      <w:bodyDiv w:val="1"/>
      <w:marLeft w:val="0"/>
      <w:marRight w:val="0"/>
      <w:marTop w:val="0"/>
      <w:marBottom w:val="0"/>
      <w:divBdr>
        <w:top w:val="none" w:sz="0" w:space="0" w:color="auto"/>
        <w:left w:val="none" w:sz="0" w:space="0" w:color="auto"/>
        <w:bottom w:val="none" w:sz="0" w:space="0" w:color="auto"/>
        <w:right w:val="none" w:sz="0" w:space="0" w:color="auto"/>
      </w:divBdr>
      <w:divsChild>
        <w:div w:id="494616030">
          <w:marLeft w:val="0"/>
          <w:marRight w:val="0"/>
          <w:marTop w:val="0"/>
          <w:marBottom w:val="0"/>
          <w:divBdr>
            <w:top w:val="none" w:sz="0" w:space="0" w:color="auto"/>
            <w:left w:val="none" w:sz="0" w:space="0" w:color="auto"/>
            <w:bottom w:val="none" w:sz="0" w:space="0" w:color="auto"/>
            <w:right w:val="none" w:sz="0" w:space="0" w:color="auto"/>
          </w:divBdr>
          <w:divsChild>
            <w:div w:id="195506608">
              <w:marLeft w:val="0"/>
              <w:marRight w:val="0"/>
              <w:marTop w:val="0"/>
              <w:marBottom w:val="0"/>
              <w:divBdr>
                <w:top w:val="none" w:sz="0" w:space="0" w:color="auto"/>
                <w:left w:val="none" w:sz="0" w:space="0" w:color="auto"/>
                <w:bottom w:val="none" w:sz="0" w:space="0" w:color="auto"/>
                <w:right w:val="none" w:sz="0" w:space="0" w:color="auto"/>
              </w:divBdr>
            </w:div>
            <w:div w:id="1128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5554">
      <w:bodyDiv w:val="1"/>
      <w:marLeft w:val="0"/>
      <w:marRight w:val="0"/>
      <w:marTop w:val="0"/>
      <w:marBottom w:val="0"/>
      <w:divBdr>
        <w:top w:val="none" w:sz="0" w:space="0" w:color="auto"/>
        <w:left w:val="none" w:sz="0" w:space="0" w:color="auto"/>
        <w:bottom w:val="none" w:sz="0" w:space="0" w:color="auto"/>
        <w:right w:val="none" w:sz="0" w:space="0" w:color="auto"/>
      </w:divBdr>
      <w:divsChild>
        <w:div w:id="1329596997">
          <w:marLeft w:val="0"/>
          <w:marRight w:val="0"/>
          <w:marTop w:val="0"/>
          <w:marBottom w:val="0"/>
          <w:divBdr>
            <w:top w:val="none" w:sz="0" w:space="0" w:color="auto"/>
            <w:left w:val="none" w:sz="0" w:space="0" w:color="auto"/>
            <w:bottom w:val="none" w:sz="0" w:space="0" w:color="auto"/>
            <w:right w:val="none" w:sz="0" w:space="0" w:color="auto"/>
          </w:divBdr>
          <w:divsChild>
            <w:div w:id="15184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3859">
      <w:bodyDiv w:val="1"/>
      <w:marLeft w:val="0"/>
      <w:marRight w:val="0"/>
      <w:marTop w:val="0"/>
      <w:marBottom w:val="0"/>
      <w:divBdr>
        <w:top w:val="none" w:sz="0" w:space="0" w:color="auto"/>
        <w:left w:val="none" w:sz="0" w:space="0" w:color="auto"/>
        <w:bottom w:val="none" w:sz="0" w:space="0" w:color="auto"/>
        <w:right w:val="none" w:sz="0" w:space="0" w:color="auto"/>
      </w:divBdr>
      <w:divsChild>
        <w:div w:id="227496723">
          <w:marLeft w:val="0"/>
          <w:marRight w:val="0"/>
          <w:marTop w:val="0"/>
          <w:marBottom w:val="0"/>
          <w:divBdr>
            <w:top w:val="none" w:sz="0" w:space="0" w:color="auto"/>
            <w:left w:val="none" w:sz="0" w:space="0" w:color="auto"/>
            <w:bottom w:val="none" w:sz="0" w:space="0" w:color="auto"/>
            <w:right w:val="none" w:sz="0" w:space="0" w:color="auto"/>
          </w:divBdr>
          <w:divsChild>
            <w:div w:id="15046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0716718">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422">
      <w:bodyDiv w:val="1"/>
      <w:marLeft w:val="0"/>
      <w:marRight w:val="0"/>
      <w:marTop w:val="0"/>
      <w:marBottom w:val="0"/>
      <w:divBdr>
        <w:top w:val="none" w:sz="0" w:space="0" w:color="auto"/>
        <w:left w:val="none" w:sz="0" w:space="0" w:color="auto"/>
        <w:bottom w:val="none" w:sz="0" w:space="0" w:color="auto"/>
        <w:right w:val="none" w:sz="0" w:space="0" w:color="auto"/>
      </w:divBdr>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730">
      <w:bodyDiv w:val="1"/>
      <w:marLeft w:val="0"/>
      <w:marRight w:val="0"/>
      <w:marTop w:val="0"/>
      <w:marBottom w:val="0"/>
      <w:divBdr>
        <w:top w:val="none" w:sz="0" w:space="0" w:color="auto"/>
        <w:left w:val="none" w:sz="0" w:space="0" w:color="auto"/>
        <w:bottom w:val="none" w:sz="0" w:space="0" w:color="auto"/>
        <w:right w:val="none" w:sz="0" w:space="0" w:color="auto"/>
      </w:divBdr>
      <w:divsChild>
        <w:div w:id="1931424128">
          <w:marLeft w:val="0"/>
          <w:marRight w:val="0"/>
          <w:marTop w:val="0"/>
          <w:marBottom w:val="0"/>
          <w:divBdr>
            <w:top w:val="none" w:sz="0" w:space="0" w:color="auto"/>
            <w:left w:val="none" w:sz="0" w:space="0" w:color="auto"/>
            <w:bottom w:val="none" w:sz="0" w:space="0" w:color="auto"/>
            <w:right w:val="none" w:sz="0" w:space="0" w:color="auto"/>
          </w:divBdr>
          <w:divsChild>
            <w:div w:id="1285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24709122">
      <w:bodyDiv w:val="1"/>
      <w:marLeft w:val="0"/>
      <w:marRight w:val="0"/>
      <w:marTop w:val="0"/>
      <w:marBottom w:val="0"/>
      <w:divBdr>
        <w:top w:val="none" w:sz="0" w:space="0" w:color="auto"/>
        <w:left w:val="none" w:sz="0" w:space="0" w:color="auto"/>
        <w:bottom w:val="none" w:sz="0" w:space="0" w:color="auto"/>
        <w:right w:val="none" w:sz="0" w:space="0" w:color="auto"/>
      </w:divBdr>
      <w:divsChild>
        <w:div w:id="1668704631">
          <w:marLeft w:val="0"/>
          <w:marRight w:val="0"/>
          <w:marTop w:val="0"/>
          <w:marBottom w:val="0"/>
          <w:divBdr>
            <w:top w:val="none" w:sz="0" w:space="0" w:color="auto"/>
            <w:left w:val="none" w:sz="0" w:space="0" w:color="auto"/>
            <w:bottom w:val="none" w:sz="0" w:space="0" w:color="auto"/>
            <w:right w:val="none" w:sz="0" w:space="0" w:color="auto"/>
          </w:divBdr>
          <w:divsChild>
            <w:div w:id="777457009">
              <w:marLeft w:val="0"/>
              <w:marRight w:val="0"/>
              <w:marTop w:val="0"/>
              <w:marBottom w:val="0"/>
              <w:divBdr>
                <w:top w:val="none" w:sz="0" w:space="0" w:color="auto"/>
                <w:left w:val="none" w:sz="0" w:space="0" w:color="auto"/>
                <w:bottom w:val="none" w:sz="0" w:space="0" w:color="auto"/>
                <w:right w:val="none" w:sz="0" w:space="0" w:color="auto"/>
              </w:divBdr>
            </w:div>
            <w:div w:id="11815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534344431">
      <w:bodyDiv w:val="1"/>
      <w:marLeft w:val="0"/>
      <w:marRight w:val="0"/>
      <w:marTop w:val="0"/>
      <w:marBottom w:val="0"/>
      <w:divBdr>
        <w:top w:val="none" w:sz="0" w:space="0" w:color="auto"/>
        <w:left w:val="none" w:sz="0" w:space="0" w:color="auto"/>
        <w:bottom w:val="none" w:sz="0" w:space="0" w:color="auto"/>
        <w:right w:val="none" w:sz="0" w:space="0" w:color="auto"/>
      </w:divBdr>
      <w:divsChild>
        <w:div w:id="1716344585">
          <w:marLeft w:val="0"/>
          <w:marRight w:val="0"/>
          <w:marTop w:val="0"/>
          <w:marBottom w:val="0"/>
          <w:divBdr>
            <w:top w:val="none" w:sz="0" w:space="0" w:color="auto"/>
            <w:left w:val="none" w:sz="0" w:space="0" w:color="auto"/>
            <w:bottom w:val="none" w:sz="0" w:space="0" w:color="auto"/>
            <w:right w:val="none" w:sz="0" w:space="0" w:color="auto"/>
          </w:divBdr>
          <w:divsChild>
            <w:div w:id="847716856">
              <w:marLeft w:val="0"/>
              <w:marRight w:val="0"/>
              <w:marTop w:val="0"/>
              <w:marBottom w:val="0"/>
              <w:divBdr>
                <w:top w:val="none" w:sz="0" w:space="0" w:color="auto"/>
                <w:left w:val="none" w:sz="0" w:space="0" w:color="auto"/>
                <w:bottom w:val="none" w:sz="0" w:space="0" w:color="auto"/>
                <w:right w:val="none" w:sz="0" w:space="0" w:color="auto"/>
              </w:divBdr>
            </w:div>
            <w:div w:id="1060979234">
              <w:marLeft w:val="0"/>
              <w:marRight w:val="0"/>
              <w:marTop w:val="0"/>
              <w:marBottom w:val="0"/>
              <w:divBdr>
                <w:top w:val="none" w:sz="0" w:space="0" w:color="auto"/>
                <w:left w:val="none" w:sz="0" w:space="0" w:color="auto"/>
                <w:bottom w:val="none" w:sz="0" w:space="0" w:color="auto"/>
                <w:right w:val="none" w:sz="0" w:space="0" w:color="auto"/>
              </w:divBdr>
            </w:div>
            <w:div w:id="523372193">
              <w:marLeft w:val="0"/>
              <w:marRight w:val="0"/>
              <w:marTop w:val="0"/>
              <w:marBottom w:val="0"/>
              <w:divBdr>
                <w:top w:val="none" w:sz="0" w:space="0" w:color="auto"/>
                <w:left w:val="none" w:sz="0" w:space="0" w:color="auto"/>
                <w:bottom w:val="none" w:sz="0" w:space="0" w:color="auto"/>
                <w:right w:val="none" w:sz="0" w:space="0" w:color="auto"/>
              </w:divBdr>
            </w:div>
            <w:div w:id="1303775850">
              <w:marLeft w:val="0"/>
              <w:marRight w:val="0"/>
              <w:marTop w:val="0"/>
              <w:marBottom w:val="0"/>
              <w:divBdr>
                <w:top w:val="none" w:sz="0" w:space="0" w:color="auto"/>
                <w:left w:val="none" w:sz="0" w:space="0" w:color="auto"/>
                <w:bottom w:val="none" w:sz="0" w:space="0" w:color="auto"/>
                <w:right w:val="none" w:sz="0" w:space="0" w:color="auto"/>
              </w:divBdr>
            </w:div>
            <w:div w:id="84041892">
              <w:marLeft w:val="0"/>
              <w:marRight w:val="0"/>
              <w:marTop w:val="0"/>
              <w:marBottom w:val="0"/>
              <w:divBdr>
                <w:top w:val="none" w:sz="0" w:space="0" w:color="auto"/>
                <w:left w:val="none" w:sz="0" w:space="0" w:color="auto"/>
                <w:bottom w:val="none" w:sz="0" w:space="0" w:color="auto"/>
                <w:right w:val="none" w:sz="0" w:space="0" w:color="auto"/>
              </w:divBdr>
            </w:div>
            <w:div w:id="267661998">
              <w:marLeft w:val="0"/>
              <w:marRight w:val="0"/>
              <w:marTop w:val="0"/>
              <w:marBottom w:val="0"/>
              <w:divBdr>
                <w:top w:val="none" w:sz="0" w:space="0" w:color="auto"/>
                <w:left w:val="none" w:sz="0" w:space="0" w:color="auto"/>
                <w:bottom w:val="none" w:sz="0" w:space="0" w:color="auto"/>
                <w:right w:val="none" w:sz="0" w:space="0" w:color="auto"/>
              </w:divBdr>
            </w:div>
            <w:div w:id="1465390448">
              <w:marLeft w:val="0"/>
              <w:marRight w:val="0"/>
              <w:marTop w:val="0"/>
              <w:marBottom w:val="0"/>
              <w:divBdr>
                <w:top w:val="none" w:sz="0" w:space="0" w:color="auto"/>
                <w:left w:val="none" w:sz="0" w:space="0" w:color="auto"/>
                <w:bottom w:val="none" w:sz="0" w:space="0" w:color="auto"/>
                <w:right w:val="none" w:sz="0" w:space="0" w:color="auto"/>
              </w:divBdr>
            </w:div>
            <w:div w:id="1720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40135">
      <w:bodyDiv w:val="1"/>
      <w:marLeft w:val="0"/>
      <w:marRight w:val="0"/>
      <w:marTop w:val="0"/>
      <w:marBottom w:val="0"/>
      <w:divBdr>
        <w:top w:val="none" w:sz="0" w:space="0" w:color="auto"/>
        <w:left w:val="none" w:sz="0" w:space="0" w:color="auto"/>
        <w:bottom w:val="none" w:sz="0" w:space="0" w:color="auto"/>
        <w:right w:val="none" w:sz="0" w:space="0" w:color="auto"/>
      </w:divBdr>
    </w:div>
    <w:div w:id="57883211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43434422">
      <w:bodyDiv w:val="1"/>
      <w:marLeft w:val="0"/>
      <w:marRight w:val="0"/>
      <w:marTop w:val="0"/>
      <w:marBottom w:val="0"/>
      <w:divBdr>
        <w:top w:val="none" w:sz="0" w:space="0" w:color="auto"/>
        <w:left w:val="none" w:sz="0" w:space="0" w:color="auto"/>
        <w:bottom w:val="none" w:sz="0" w:space="0" w:color="auto"/>
        <w:right w:val="none" w:sz="0" w:space="0" w:color="auto"/>
      </w:divBdr>
      <w:divsChild>
        <w:div w:id="714238661">
          <w:marLeft w:val="0"/>
          <w:marRight w:val="0"/>
          <w:marTop w:val="0"/>
          <w:marBottom w:val="0"/>
          <w:divBdr>
            <w:top w:val="none" w:sz="0" w:space="0" w:color="auto"/>
            <w:left w:val="none" w:sz="0" w:space="0" w:color="auto"/>
            <w:bottom w:val="none" w:sz="0" w:space="0" w:color="auto"/>
            <w:right w:val="none" w:sz="0" w:space="0" w:color="auto"/>
          </w:divBdr>
          <w:divsChild>
            <w:div w:id="7597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1242">
      <w:bodyDiv w:val="1"/>
      <w:marLeft w:val="0"/>
      <w:marRight w:val="0"/>
      <w:marTop w:val="0"/>
      <w:marBottom w:val="0"/>
      <w:divBdr>
        <w:top w:val="none" w:sz="0" w:space="0" w:color="auto"/>
        <w:left w:val="none" w:sz="0" w:space="0" w:color="auto"/>
        <w:bottom w:val="none" w:sz="0" w:space="0" w:color="auto"/>
        <w:right w:val="none" w:sz="0" w:space="0" w:color="auto"/>
      </w:divBdr>
      <w:divsChild>
        <w:div w:id="2073035881">
          <w:marLeft w:val="0"/>
          <w:marRight w:val="0"/>
          <w:marTop w:val="0"/>
          <w:marBottom w:val="0"/>
          <w:divBdr>
            <w:top w:val="none" w:sz="0" w:space="0" w:color="auto"/>
            <w:left w:val="none" w:sz="0" w:space="0" w:color="auto"/>
            <w:bottom w:val="none" w:sz="0" w:space="0" w:color="auto"/>
            <w:right w:val="none" w:sz="0" w:space="0" w:color="auto"/>
          </w:divBdr>
          <w:divsChild>
            <w:div w:id="16660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234">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795">
      <w:bodyDiv w:val="1"/>
      <w:marLeft w:val="0"/>
      <w:marRight w:val="0"/>
      <w:marTop w:val="0"/>
      <w:marBottom w:val="0"/>
      <w:divBdr>
        <w:top w:val="none" w:sz="0" w:space="0" w:color="auto"/>
        <w:left w:val="none" w:sz="0" w:space="0" w:color="auto"/>
        <w:bottom w:val="none" w:sz="0" w:space="0" w:color="auto"/>
        <w:right w:val="none" w:sz="0" w:space="0" w:color="auto"/>
      </w:divBdr>
    </w:div>
    <w:div w:id="772671003">
      <w:bodyDiv w:val="1"/>
      <w:marLeft w:val="0"/>
      <w:marRight w:val="0"/>
      <w:marTop w:val="0"/>
      <w:marBottom w:val="0"/>
      <w:divBdr>
        <w:top w:val="none" w:sz="0" w:space="0" w:color="auto"/>
        <w:left w:val="none" w:sz="0" w:space="0" w:color="auto"/>
        <w:bottom w:val="none" w:sz="0" w:space="0" w:color="auto"/>
        <w:right w:val="none" w:sz="0" w:space="0" w:color="auto"/>
      </w:divBdr>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61550681">
      <w:bodyDiv w:val="1"/>
      <w:marLeft w:val="0"/>
      <w:marRight w:val="0"/>
      <w:marTop w:val="0"/>
      <w:marBottom w:val="0"/>
      <w:divBdr>
        <w:top w:val="none" w:sz="0" w:space="0" w:color="auto"/>
        <w:left w:val="none" w:sz="0" w:space="0" w:color="auto"/>
        <w:bottom w:val="none" w:sz="0" w:space="0" w:color="auto"/>
        <w:right w:val="none" w:sz="0" w:space="0" w:color="auto"/>
      </w:divBdr>
    </w:div>
    <w:div w:id="873542569">
      <w:bodyDiv w:val="1"/>
      <w:marLeft w:val="0"/>
      <w:marRight w:val="0"/>
      <w:marTop w:val="0"/>
      <w:marBottom w:val="0"/>
      <w:divBdr>
        <w:top w:val="none" w:sz="0" w:space="0" w:color="auto"/>
        <w:left w:val="none" w:sz="0" w:space="0" w:color="auto"/>
        <w:bottom w:val="none" w:sz="0" w:space="0" w:color="auto"/>
        <w:right w:val="none" w:sz="0" w:space="0" w:color="auto"/>
      </w:divBdr>
    </w:div>
    <w:div w:id="89771506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1377918">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5724527">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4829109">
      <w:bodyDiv w:val="1"/>
      <w:marLeft w:val="0"/>
      <w:marRight w:val="0"/>
      <w:marTop w:val="0"/>
      <w:marBottom w:val="0"/>
      <w:divBdr>
        <w:top w:val="none" w:sz="0" w:space="0" w:color="auto"/>
        <w:left w:val="none" w:sz="0" w:space="0" w:color="auto"/>
        <w:bottom w:val="none" w:sz="0" w:space="0" w:color="auto"/>
        <w:right w:val="none" w:sz="0" w:space="0" w:color="auto"/>
      </w:divBdr>
      <w:divsChild>
        <w:div w:id="384835928">
          <w:marLeft w:val="0"/>
          <w:marRight w:val="0"/>
          <w:marTop w:val="0"/>
          <w:marBottom w:val="0"/>
          <w:divBdr>
            <w:top w:val="none" w:sz="0" w:space="0" w:color="auto"/>
            <w:left w:val="none" w:sz="0" w:space="0" w:color="auto"/>
            <w:bottom w:val="none" w:sz="0" w:space="0" w:color="auto"/>
            <w:right w:val="none" w:sz="0" w:space="0" w:color="auto"/>
          </w:divBdr>
          <w:divsChild>
            <w:div w:id="15826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52135629">
      <w:bodyDiv w:val="1"/>
      <w:marLeft w:val="0"/>
      <w:marRight w:val="0"/>
      <w:marTop w:val="0"/>
      <w:marBottom w:val="0"/>
      <w:divBdr>
        <w:top w:val="none" w:sz="0" w:space="0" w:color="auto"/>
        <w:left w:val="none" w:sz="0" w:space="0" w:color="auto"/>
        <w:bottom w:val="none" w:sz="0" w:space="0" w:color="auto"/>
        <w:right w:val="none" w:sz="0" w:space="0" w:color="auto"/>
      </w:divBdr>
      <w:divsChild>
        <w:div w:id="1808670073">
          <w:marLeft w:val="0"/>
          <w:marRight w:val="0"/>
          <w:marTop w:val="0"/>
          <w:marBottom w:val="0"/>
          <w:divBdr>
            <w:top w:val="none" w:sz="0" w:space="0" w:color="auto"/>
            <w:left w:val="none" w:sz="0" w:space="0" w:color="auto"/>
            <w:bottom w:val="none" w:sz="0" w:space="0" w:color="auto"/>
            <w:right w:val="none" w:sz="0" w:space="0" w:color="auto"/>
          </w:divBdr>
          <w:divsChild>
            <w:div w:id="16182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8417">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7056">
      <w:bodyDiv w:val="1"/>
      <w:marLeft w:val="0"/>
      <w:marRight w:val="0"/>
      <w:marTop w:val="0"/>
      <w:marBottom w:val="0"/>
      <w:divBdr>
        <w:top w:val="none" w:sz="0" w:space="0" w:color="auto"/>
        <w:left w:val="none" w:sz="0" w:space="0" w:color="auto"/>
        <w:bottom w:val="none" w:sz="0" w:space="0" w:color="auto"/>
        <w:right w:val="none" w:sz="0" w:space="0" w:color="auto"/>
      </w:divBdr>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18140339">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29805101">
      <w:bodyDiv w:val="1"/>
      <w:marLeft w:val="0"/>
      <w:marRight w:val="0"/>
      <w:marTop w:val="0"/>
      <w:marBottom w:val="0"/>
      <w:divBdr>
        <w:top w:val="none" w:sz="0" w:space="0" w:color="auto"/>
        <w:left w:val="none" w:sz="0" w:space="0" w:color="auto"/>
        <w:bottom w:val="none" w:sz="0" w:space="0" w:color="auto"/>
        <w:right w:val="none" w:sz="0" w:space="0" w:color="auto"/>
      </w:divBdr>
      <w:divsChild>
        <w:div w:id="940720621">
          <w:marLeft w:val="0"/>
          <w:marRight w:val="0"/>
          <w:marTop w:val="0"/>
          <w:marBottom w:val="0"/>
          <w:divBdr>
            <w:top w:val="none" w:sz="0" w:space="0" w:color="auto"/>
            <w:left w:val="none" w:sz="0" w:space="0" w:color="auto"/>
            <w:bottom w:val="none" w:sz="0" w:space="0" w:color="auto"/>
            <w:right w:val="none" w:sz="0" w:space="0" w:color="auto"/>
          </w:divBdr>
          <w:divsChild>
            <w:div w:id="1980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4795">
      <w:bodyDiv w:val="1"/>
      <w:marLeft w:val="0"/>
      <w:marRight w:val="0"/>
      <w:marTop w:val="0"/>
      <w:marBottom w:val="0"/>
      <w:divBdr>
        <w:top w:val="none" w:sz="0" w:space="0" w:color="auto"/>
        <w:left w:val="none" w:sz="0" w:space="0" w:color="auto"/>
        <w:bottom w:val="none" w:sz="0" w:space="0" w:color="auto"/>
        <w:right w:val="none" w:sz="0" w:space="0" w:color="auto"/>
      </w:divBdr>
      <w:divsChild>
        <w:div w:id="1287463890">
          <w:marLeft w:val="0"/>
          <w:marRight w:val="0"/>
          <w:marTop w:val="0"/>
          <w:marBottom w:val="0"/>
          <w:divBdr>
            <w:top w:val="none" w:sz="0" w:space="0" w:color="auto"/>
            <w:left w:val="none" w:sz="0" w:space="0" w:color="auto"/>
            <w:bottom w:val="none" w:sz="0" w:space="0" w:color="auto"/>
            <w:right w:val="none" w:sz="0" w:space="0" w:color="auto"/>
          </w:divBdr>
          <w:divsChild>
            <w:div w:id="15473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652">
      <w:bodyDiv w:val="1"/>
      <w:marLeft w:val="0"/>
      <w:marRight w:val="0"/>
      <w:marTop w:val="0"/>
      <w:marBottom w:val="0"/>
      <w:divBdr>
        <w:top w:val="none" w:sz="0" w:space="0" w:color="auto"/>
        <w:left w:val="none" w:sz="0" w:space="0" w:color="auto"/>
        <w:bottom w:val="none" w:sz="0" w:space="0" w:color="auto"/>
        <w:right w:val="none" w:sz="0" w:space="0" w:color="auto"/>
      </w:divBdr>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18268608">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482964843">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16133195">
      <w:bodyDiv w:val="1"/>
      <w:marLeft w:val="0"/>
      <w:marRight w:val="0"/>
      <w:marTop w:val="0"/>
      <w:marBottom w:val="0"/>
      <w:divBdr>
        <w:top w:val="none" w:sz="0" w:space="0" w:color="auto"/>
        <w:left w:val="none" w:sz="0" w:space="0" w:color="auto"/>
        <w:bottom w:val="none" w:sz="0" w:space="0" w:color="auto"/>
        <w:right w:val="none" w:sz="0" w:space="0" w:color="auto"/>
      </w:divBdr>
      <w:divsChild>
        <w:div w:id="996804397">
          <w:marLeft w:val="0"/>
          <w:marRight w:val="0"/>
          <w:marTop w:val="0"/>
          <w:marBottom w:val="0"/>
          <w:divBdr>
            <w:top w:val="none" w:sz="0" w:space="0" w:color="auto"/>
            <w:left w:val="none" w:sz="0" w:space="0" w:color="auto"/>
            <w:bottom w:val="none" w:sz="0" w:space="0" w:color="auto"/>
            <w:right w:val="none" w:sz="0" w:space="0" w:color="auto"/>
          </w:divBdr>
          <w:divsChild>
            <w:div w:id="7608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3108">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89621827">
      <w:bodyDiv w:val="1"/>
      <w:marLeft w:val="0"/>
      <w:marRight w:val="0"/>
      <w:marTop w:val="0"/>
      <w:marBottom w:val="0"/>
      <w:divBdr>
        <w:top w:val="none" w:sz="0" w:space="0" w:color="auto"/>
        <w:left w:val="none" w:sz="0" w:space="0" w:color="auto"/>
        <w:bottom w:val="none" w:sz="0" w:space="0" w:color="auto"/>
        <w:right w:val="none" w:sz="0" w:space="0" w:color="auto"/>
      </w:divBdr>
    </w:div>
    <w:div w:id="1793742481">
      <w:bodyDiv w:val="1"/>
      <w:marLeft w:val="0"/>
      <w:marRight w:val="0"/>
      <w:marTop w:val="0"/>
      <w:marBottom w:val="0"/>
      <w:divBdr>
        <w:top w:val="none" w:sz="0" w:space="0" w:color="auto"/>
        <w:left w:val="none" w:sz="0" w:space="0" w:color="auto"/>
        <w:bottom w:val="none" w:sz="0" w:space="0" w:color="auto"/>
        <w:right w:val="none" w:sz="0" w:space="0" w:color="auto"/>
      </w:divBdr>
      <w:divsChild>
        <w:div w:id="1041709783">
          <w:marLeft w:val="0"/>
          <w:marRight w:val="0"/>
          <w:marTop w:val="0"/>
          <w:marBottom w:val="0"/>
          <w:divBdr>
            <w:top w:val="none" w:sz="0" w:space="0" w:color="auto"/>
            <w:left w:val="none" w:sz="0" w:space="0" w:color="auto"/>
            <w:bottom w:val="none" w:sz="0" w:space="0" w:color="auto"/>
            <w:right w:val="none" w:sz="0" w:space="0" w:color="auto"/>
          </w:divBdr>
          <w:divsChild>
            <w:div w:id="2108427835">
              <w:marLeft w:val="0"/>
              <w:marRight w:val="0"/>
              <w:marTop w:val="0"/>
              <w:marBottom w:val="0"/>
              <w:divBdr>
                <w:top w:val="none" w:sz="0" w:space="0" w:color="auto"/>
                <w:left w:val="none" w:sz="0" w:space="0" w:color="auto"/>
                <w:bottom w:val="none" w:sz="0" w:space="0" w:color="auto"/>
                <w:right w:val="none" w:sz="0" w:space="0" w:color="auto"/>
              </w:divBdr>
            </w:div>
            <w:div w:id="1807237868">
              <w:marLeft w:val="0"/>
              <w:marRight w:val="0"/>
              <w:marTop w:val="0"/>
              <w:marBottom w:val="0"/>
              <w:divBdr>
                <w:top w:val="none" w:sz="0" w:space="0" w:color="auto"/>
                <w:left w:val="none" w:sz="0" w:space="0" w:color="auto"/>
                <w:bottom w:val="none" w:sz="0" w:space="0" w:color="auto"/>
                <w:right w:val="none" w:sz="0" w:space="0" w:color="auto"/>
              </w:divBdr>
            </w:div>
            <w:div w:id="1868835243">
              <w:marLeft w:val="0"/>
              <w:marRight w:val="0"/>
              <w:marTop w:val="0"/>
              <w:marBottom w:val="0"/>
              <w:divBdr>
                <w:top w:val="none" w:sz="0" w:space="0" w:color="auto"/>
                <w:left w:val="none" w:sz="0" w:space="0" w:color="auto"/>
                <w:bottom w:val="none" w:sz="0" w:space="0" w:color="auto"/>
                <w:right w:val="none" w:sz="0" w:space="0" w:color="auto"/>
              </w:divBdr>
            </w:div>
            <w:div w:id="317996941">
              <w:marLeft w:val="0"/>
              <w:marRight w:val="0"/>
              <w:marTop w:val="0"/>
              <w:marBottom w:val="0"/>
              <w:divBdr>
                <w:top w:val="none" w:sz="0" w:space="0" w:color="auto"/>
                <w:left w:val="none" w:sz="0" w:space="0" w:color="auto"/>
                <w:bottom w:val="none" w:sz="0" w:space="0" w:color="auto"/>
                <w:right w:val="none" w:sz="0" w:space="0" w:color="auto"/>
              </w:divBdr>
            </w:div>
            <w:div w:id="8061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8302">
      <w:bodyDiv w:val="1"/>
      <w:marLeft w:val="0"/>
      <w:marRight w:val="0"/>
      <w:marTop w:val="0"/>
      <w:marBottom w:val="0"/>
      <w:divBdr>
        <w:top w:val="none" w:sz="0" w:space="0" w:color="auto"/>
        <w:left w:val="none" w:sz="0" w:space="0" w:color="auto"/>
        <w:bottom w:val="none" w:sz="0" w:space="0" w:color="auto"/>
        <w:right w:val="none" w:sz="0" w:space="0" w:color="auto"/>
      </w:divBdr>
      <w:divsChild>
        <w:div w:id="1812091973">
          <w:marLeft w:val="0"/>
          <w:marRight w:val="0"/>
          <w:marTop w:val="0"/>
          <w:marBottom w:val="0"/>
          <w:divBdr>
            <w:top w:val="none" w:sz="0" w:space="0" w:color="auto"/>
            <w:left w:val="none" w:sz="0" w:space="0" w:color="auto"/>
            <w:bottom w:val="none" w:sz="0" w:space="0" w:color="auto"/>
            <w:right w:val="none" w:sz="0" w:space="0" w:color="auto"/>
          </w:divBdr>
          <w:divsChild>
            <w:div w:id="13559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364">
      <w:bodyDiv w:val="1"/>
      <w:marLeft w:val="0"/>
      <w:marRight w:val="0"/>
      <w:marTop w:val="0"/>
      <w:marBottom w:val="0"/>
      <w:divBdr>
        <w:top w:val="none" w:sz="0" w:space="0" w:color="auto"/>
        <w:left w:val="none" w:sz="0" w:space="0" w:color="auto"/>
        <w:bottom w:val="none" w:sz="0" w:space="0" w:color="auto"/>
        <w:right w:val="none" w:sz="0" w:space="0" w:color="auto"/>
      </w:divBdr>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hyperlink" Target="https://floating-point-gui.de/errors/comparison/"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cid:image001.png@01DC02CE.B1131A90" TargetMode="External"/><Relationship Id="rId32" Type="http://schemas.openxmlformats.org/officeDocument/2006/relationships/hyperlink" Target="https://fr.wikipedia.org/wiki/Plan_(math%C3%A9matiques)"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jpe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331</TotalTime>
  <Pages>40</Pages>
  <Words>9545</Words>
  <Characters>54407</Characters>
  <Application>Microsoft Office Word</Application>
  <DocSecurity>0</DocSecurity>
  <Lines>453</Lines>
  <Paragraphs>127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3DS Word templates</vt:lpstr>
    </vt:vector>
  </TitlesOfParts>
  <Manager>MARQUES Claudia;</Manager>
  <Company>Dassault Systemes</Company>
  <LinksUpToDate>false</LinksUpToDate>
  <CharactersWithSpaces>63825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fin d'étude - HUANG He</dc:title>
  <dc:subject/>
  <dc:creator>He.HUANG.intern@3ds.com</dc:creator>
  <cp:keywords/>
  <dc:description/>
  <cp:lastModifiedBy>HUANG He (INTERN)</cp:lastModifiedBy>
  <cp:revision>199</cp:revision>
  <cp:lastPrinted>2025-08-06T14:49:00Z</cp:lastPrinted>
  <dcterms:created xsi:type="dcterms:W3CDTF">2025-08-05T11:12:00Z</dcterms:created>
  <dcterms:modified xsi:type="dcterms:W3CDTF">2025-08-06T14:50:00Z</dcterms:modified>
  <dc:language>English</dc:language>
</cp:coreProperties>
</file>